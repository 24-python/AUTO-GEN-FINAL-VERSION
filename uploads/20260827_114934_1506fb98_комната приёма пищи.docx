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C50430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7110EC71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AA0886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18D1F" w14:textId="77777777" w:rsidR="00293A5B" w:rsidRDefault="00293A5B">
      <w:r>
        <w:separator/>
      </w:r>
    </w:p>
  </w:endnote>
  <w:endnote w:type="continuationSeparator" w:id="0">
    <w:p w14:paraId="58C72060" w14:textId="77777777" w:rsidR="00293A5B" w:rsidRDefault="00293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229E9" w14:textId="77777777" w:rsidR="00293A5B" w:rsidRDefault="00293A5B">
      <w:r>
        <w:separator/>
      </w:r>
    </w:p>
  </w:footnote>
  <w:footnote w:type="continuationSeparator" w:id="0">
    <w:p w14:paraId="2411E18F" w14:textId="77777777" w:rsidR="00293A5B" w:rsidRDefault="00293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5149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000000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000000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000000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000000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000000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000000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000000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000000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8D3C58"/>
    <w:rsid w:val="00B56FD7"/>
    <w:rsid w:val="00DE2360"/>
    <w:rsid w:val="00E6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7</TotalTime>
  <Pages>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4</cp:revision>
  <cp:lastPrinted>2026-05-14T04:24:00Z</cp:lastPrinted>
  <dcterms:created xsi:type="dcterms:W3CDTF">2026-08-14T07:55:00Z</dcterms:created>
  <dcterms:modified xsi:type="dcterms:W3CDTF">2026-08-27T03:04:00Z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