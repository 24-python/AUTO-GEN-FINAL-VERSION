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548DFCC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4F587E2F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10EDBBC6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0B496796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1A179201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6B8AA1A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27BE47C3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49D3D596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EB5BBD9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7CF4644C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6C709F4A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626FE7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6BBD33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C45FD8E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41D1AFC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BA10CAF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6B0BADF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379BD4B1" w14:textId="7777777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3B590C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2FD41DE4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78B8978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F25B209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42BDD6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D9CC54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5B807B6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6477E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1D7409" w14:textId="77777777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6F943A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73A44077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F4A1248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7AC5A80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A18D49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9F8003" w14:textId="77777777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2FEDBE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1960BA30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FC6C3BE" w14:textId="77777777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75055B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FF40D71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B46CF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64C5DD94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15D275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5EE7C7B" w14:textId="77777777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92A5DE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88E018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ED38C6B" w14:textId="77777777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BEBB91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2E6339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A1485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061FCA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6A25E5C9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AED316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4C8767C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ADD9D91" w14:textId="77777777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2F2916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EBFF794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4589AB3A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7AAE54" w14:textId="7777777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67EB9AF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A6615D" w14:textId="77777777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F2111D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328AAE0B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01A4A911" w14:textId="77777777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24F6A301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D82F30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49710E8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270428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B5E823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8975ECD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21C834D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AE5F23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78CE24D1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0D43ADB5" w14:textId="77777777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786BC271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90F6EC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018FAE4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195DE4AE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1AB79C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02B1B1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00679ADD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1ACAF4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67C1195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7675A38" w14:textId="7777777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FCC638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64D552B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FC9322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495F2B6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78D033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87050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5F50513" w14:textId="77777777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3D0A323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60F4BA9" w14:textId="77777777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3D652F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203A57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2A6E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6BEAA470" w14:textId="77777777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3B34C6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FAAB5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6D8AFD0" w14:textId="77777777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1DDA95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FB61BDD" w14:textId="7777777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857BC0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D59270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45FC58E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92A9D85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E9D55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374C77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3137728" w14:textId="77777777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CCF1CBC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8E4505" w14:textId="77777777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FA99D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4EDDDAD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5DEB4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7A377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FE6C73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1814B4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2161034" w14:textId="77777777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37876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F599927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4B551E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8F1C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772D460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B4A515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D1FA17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15A573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320431" w14:textId="77777777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1D78905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4B047A7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9B9AC6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17EA59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78626A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084E793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5B4BA4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A0FB4F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1D169CB" w14:textId="77777777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9D47826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71216C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FFD8D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12F353C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B19F2F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D8A17EF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5C5385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5F9367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79EC451" w14:textId="77777777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0DE4E0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B649D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E06252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CCC09AF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9C411B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77AB466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96796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8543B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4ABE95F" w14:textId="77777777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224AF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46B31EF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6F6753E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A0B641E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20CB594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C9ED112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C7855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A5AC79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70A58A" w14:textId="77777777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68B82EF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12B08EF" w14:textId="77777777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B0260D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549CB6E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B0E250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8B09215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8E0FD1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1A35ED2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77A85421" w14:textId="77777777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FB0797E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03181D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64F9969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6BD055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C83E684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B2F10D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7A625D5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C061D6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0A1F49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3798D09" w14:textId="77777777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92457B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2466305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151989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25800FE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52B013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DD98460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CB82C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94CB17B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0323907" w14:textId="77777777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1C27D0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D43A4A7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67106F7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7C91D98F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2544A46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6B214B3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8D11C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BF7E8ED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41B72B" w14:textId="77777777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A1CAD4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93099FF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890824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AE207C6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C51230D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FBA87AF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1F415E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6010F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0AF8890" w14:textId="77777777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916EC8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0F7DE12D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B3429C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48EFD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A5E60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1B9E00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2D37A2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ED684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1C897DF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77722C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07DDAD3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0740A2C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162C4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126D5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9C8BB2E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4C18A8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7593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1C6BEA4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08C78A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7FDD87D" w14:textId="77777777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0671F3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602E2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0497A0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DDB6E4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6219C4A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43796C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339D274E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EF9A704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890976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363CD8DF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758B728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17752B3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9AC5659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2BF1E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4424E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1EBAD22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1CD712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6D738A2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7F85A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F4F520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10C009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47F4D2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203044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6913CF1B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FD35C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080597AC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9985CA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5B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5077AC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7AFD594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574C8A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5A426CF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1E843EB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6827673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606D8B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7FB4D47F" w14:textId="77777777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5748FB41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5DBD4D7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8108F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739A3A8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415AE2DF" w14:textId="77777777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6BE661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16076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4CA8176F" w14:textId="77777777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797C98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451B0F7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A2D36C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B09C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7EC3C0D3" w14:textId="77777777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6C96DF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688D6F2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14EF239C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3535E0BA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EFB1D3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329D3C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51C1DD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2D2E06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7E9E21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853BA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24DF2B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3666001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797DDF4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CEC7E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47AF032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193A0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3A9A376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EF69C9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5E12A6B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2A24F6D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71EFAE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2A8D98B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527671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4A229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3DF0A6C1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3A1F7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54D6F565" w14:textId="777777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5910E9D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38EA7E98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170753BB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0F23DD7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F4D2D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286C1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B1D6DE5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030DB3C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FB674A4" w14:textId="77777777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55A59CE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4D806AC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8C7A7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7242962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F86F9C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6E888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1C81F8D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6F32A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05F7D125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F1F380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3BB653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C9E89AC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914700A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301B005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4135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71C5DB37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E77BA3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230169D" w14:textId="77777777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E0732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62AF85F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02B4831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216FCE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6F1E0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8CB5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89C2E46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AA820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EEEE0C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1D31632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0AB649A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0E346E2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0C718F0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0637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49EECE75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733B5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B8547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8D4D9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DE69D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325D4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E3232C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6D3EEE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8E9B6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73ABE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95E20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D1A1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51AE751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CCDD40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F4D16D8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7B723CA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5A018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41EBACAF" w14:textId="77777777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94C844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7A5A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ECC76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15AA2A76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C2BB04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315A1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D1529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F76BCFD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3FAA636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1C7489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38ED65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F8376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47219B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850B31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AF3ECC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AD02DB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F4A7EC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93D2B3F" w14:textId="77777777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0FA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2987880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E5384C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5192A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18E746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1150AC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0AEA496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EF85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AEF78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DF713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A06F08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45F83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50C8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018562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9EB6E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16ECD6BA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6F654F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325844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51518D9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0B27B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A342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D49DC8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9997E7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4DAD5A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2D0D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051AC6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484FDA6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79E2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0E6CCD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14DFF1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83F25C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F7384F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0956B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37D69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C3134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6B903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2CEB52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F0860B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684872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DC0661F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1A992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72BB4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188820B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395ABDC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692E695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348BC20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709EC8A6" w14:textId="77777777" w:rsidR="0077471D" w:rsidRPr="006854F0" w:rsidRDefault="0077471D" w:rsidP="001A30F0">
            <w:pPr>
              <w:pStyle w:val="--2"/>
            </w:pPr>
          </w:p>
        </w:tc>
      </w:tr>
    </w:tbl>
    <w:p w14:paraId="7541F74C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456E" w14:textId="77777777" w:rsidR="00DF4A8A" w:rsidRDefault="00DF4A8A">
      <w:r>
        <w:separator/>
      </w:r>
    </w:p>
  </w:endnote>
  <w:endnote w:type="continuationSeparator" w:id="0">
    <w:p w14:paraId="63456335" w14:textId="77777777" w:rsidR="00DF4A8A" w:rsidRDefault="00DF4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EB14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4ED9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C608F5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60D5C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9C0FA" w14:textId="77777777" w:rsidR="00DF4A8A" w:rsidRDefault="00DF4A8A">
      <w:r>
        <w:separator/>
      </w:r>
    </w:p>
  </w:footnote>
  <w:footnote w:type="continuationSeparator" w:id="0">
    <w:p w14:paraId="7C20D5F8" w14:textId="77777777" w:rsidR="00DF4A8A" w:rsidRDefault="00DF4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665F" w14:textId="77777777" w:rsidR="00EA1EAC" w:rsidRPr="009B4662" w:rsidRDefault="00707DD1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1A20E2" w:rsidRPr="001A20E2">
        <w:rPr>
          <w:rStyle w:val="a6"/>
          <w:lang w:val="en-US"/>
        </w:rPr>
        <w:t>Ф-ХХ</w:t>
      </w:r>
      <w:r w:rsidR="001A20E2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E2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0E2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DF4A8A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EF6D1F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9CB414"/>
  <w15:docId w15:val="{212B3A48-BA50-4373-A072-14C959F6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 — копия.dotx</Template>
  <TotalTime>1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</cp:revision>
  <cp:lastPrinted>2026-02-18T13:06:00Z</cp:lastPrinted>
  <dcterms:created xsi:type="dcterms:W3CDTF">2026-03-07T07:10:00Z</dcterms:created>
  <dcterms:modified xsi:type="dcterms:W3CDTF">2026-03-07T07:11:00Z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