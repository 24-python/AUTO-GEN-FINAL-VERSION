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0449B27E" w:rsidR="00552195" w:rsidRPr="00647B37" w:rsidRDefault="005D22B9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Ванная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1B004340" w:rsidR="00552195" w:rsidRPr="00647B37" w:rsidRDefault="008D7AE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66FEEB8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5D22B9">
                  <w:rPr>
                    <w:szCs w:val="16"/>
                  </w:rPr>
                  <w:t>лаймовый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5791C962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0D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142616F1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22BB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5DF03064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914630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85187">
                  <w:rPr>
                    <w:szCs w:val="16"/>
                  </w:rPr>
                  <w:t>3,0 % - 4,0 %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4630">
                  <w:rPr>
                    <w:szCs w:val="16"/>
                  </w:rPr>
                  <w:t>готовая форма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64A5FD02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EF75A8">
              <w:rPr>
                <w:szCs w:val="16"/>
              </w:rPr>
              <w:t>сотрудник внутреннего клининга</w:t>
            </w:r>
          </w:p>
          <w:p w14:paraId="3907C0A5" w14:textId="0573F9E4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EF75A8">
              <w:rPr>
                <w:szCs w:val="16"/>
              </w:rPr>
              <w:t xml:space="preserve"> уборщик служебных помещений</w:t>
            </w:r>
          </w:p>
          <w:p w14:paraId="79763B0D" w14:textId="0475A029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EF75A8">
              <w:rPr>
                <w:szCs w:val="16"/>
              </w:rPr>
              <w:t xml:space="preserve"> сотрудник внутреннего клининга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0A242" w14:textId="77777777" w:rsidR="004B564B" w:rsidRDefault="004B564B">
      <w:r>
        <w:separator/>
      </w:r>
    </w:p>
  </w:endnote>
  <w:endnote w:type="continuationSeparator" w:id="0">
    <w:p w14:paraId="1B3304B9" w14:textId="77777777" w:rsidR="004B564B" w:rsidRDefault="004B5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A4257" w14:textId="77777777" w:rsidR="004B564B" w:rsidRDefault="004B564B">
      <w:r>
        <w:separator/>
      </w:r>
    </w:p>
  </w:footnote>
  <w:footnote w:type="continuationSeparator" w:id="0">
    <w:p w14:paraId="22B260D4" w14:textId="77777777" w:rsidR="004B564B" w:rsidRDefault="004B5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D7C2E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5F0B8C" w:rsidRPr="005F0B8C">
        <w:rPr>
          <w:rStyle w:val="a6"/>
          <w:lang w:val="en-US"/>
        </w:rPr>
        <w:t>Ф-ХХ</w:t>
      </w:r>
      <w:r w:rsidR="005F0B8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03F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4688B"/>
    <w:rsid w:val="0025326A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6FFD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31D3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B564B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22B9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0D17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AEE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4630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76696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325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3C4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876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187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2BBA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0BF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EF75A8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5BF3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0D594A"/>
    <w:rsid w:val="001817C1"/>
    <w:rsid w:val="0025326A"/>
    <w:rsid w:val="00255790"/>
    <w:rsid w:val="003C10C3"/>
    <w:rsid w:val="004008DD"/>
    <w:rsid w:val="004912C4"/>
    <w:rsid w:val="004A02E0"/>
    <w:rsid w:val="005029F0"/>
    <w:rsid w:val="006E6834"/>
    <w:rsid w:val="00976696"/>
    <w:rsid w:val="00C15292"/>
    <w:rsid w:val="00E950BF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73</TotalTime>
  <Pages>1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19</cp:revision>
  <cp:lastPrinted>2026-05-14T04:24:00Z</cp:lastPrinted>
  <dcterms:created xsi:type="dcterms:W3CDTF">2026-08-19T16:06:00Z</dcterms:created>
  <dcterms:modified xsi:type="dcterms:W3CDTF">2026-08-25T05:39:00Z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