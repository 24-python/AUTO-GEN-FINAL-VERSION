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8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77"/>
        <w:gridCol w:w="63"/>
        <w:gridCol w:w="51"/>
        <w:gridCol w:w="324"/>
        <w:gridCol w:w="4"/>
        <w:gridCol w:w="71"/>
        <w:gridCol w:w="102"/>
        <w:gridCol w:w="26"/>
        <w:gridCol w:w="13"/>
        <w:gridCol w:w="210"/>
        <w:gridCol w:w="4"/>
        <w:gridCol w:w="9"/>
        <w:gridCol w:w="239"/>
        <w:gridCol w:w="127"/>
        <w:gridCol w:w="15"/>
        <w:gridCol w:w="4"/>
        <w:gridCol w:w="79"/>
        <w:gridCol w:w="53"/>
        <w:gridCol w:w="4"/>
        <w:gridCol w:w="197"/>
        <w:gridCol w:w="76"/>
        <w:gridCol w:w="11"/>
        <w:gridCol w:w="59"/>
        <w:gridCol w:w="192"/>
        <w:gridCol w:w="38"/>
        <w:gridCol w:w="121"/>
        <w:gridCol w:w="51"/>
        <w:gridCol w:w="79"/>
        <w:gridCol w:w="4"/>
        <w:gridCol w:w="55"/>
        <w:gridCol w:w="25"/>
        <w:gridCol w:w="153"/>
        <w:gridCol w:w="77"/>
        <w:gridCol w:w="4"/>
        <w:gridCol w:w="8"/>
        <w:gridCol w:w="45"/>
        <w:gridCol w:w="6"/>
        <w:gridCol w:w="6"/>
        <w:gridCol w:w="37"/>
        <w:gridCol w:w="33"/>
        <w:gridCol w:w="8"/>
        <w:gridCol w:w="144"/>
        <w:gridCol w:w="79"/>
        <w:gridCol w:w="29"/>
        <w:gridCol w:w="170"/>
        <w:gridCol w:w="43"/>
        <w:gridCol w:w="188"/>
        <w:gridCol w:w="100"/>
        <w:gridCol w:w="9"/>
        <w:gridCol w:w="964"/>
        <w:gridCol w:w="5"/>
        <w:gridCol w:w="823"/>
        <w:gridCol w:w="306"/>
        <w:gridCol w:w="10"/>
        <w:gridCol w:w="293"/>
        <w:gridCol w:w="388"/>
        <w:gridCol w:w="50"/>
        <w:gridCol w:w="72"/>
        <w:gridCol w:w="153"/>
        <w:gridCol w:w="27"/>
        <w:gridCol w:w="30"/>
        <w:gridCol w:w="111"/>
        <w:gridCol w:w="240"/>
        <w:gridCol w:w="164"/>
        <w:gridCol w:w="8"/>
        <w:gridCol w:w="24"/>
        <w:gridCol w:w="334"/>
        <w:gridCol w:w="120"/>
        <w:gridCol w:w="208"/>
        <w:gridCol w:w="1028"/>
        <w:gridCol w:w="9"/>
        <w:gridCol w:w="6"/>
        <w:gridCol w:w="590"/>
        <w:gridCol w:w="956"/>
        <w:gridCol w:w="208"/>
        <w:gridCol w:w="43"/>
        <w:gridCol w:w="16"/>
        <w:gridCol w:w="76"/>
        <w:gridCol w:w="78"/>
        <w:gridCol w:w="142"/>
        <w:gridCol w:w="15"/>
        <w:gridCol w:w="125"/>
        <w:gridCol w:w="571"/>
        <w:gridCol w:w="1132"/>
        <w:gridCol w:w="15"/>
        <w:gridCol w:w="1257"/>
        <w:gridCol w:w="154"/>
        <w:gridCol w:w="135"/>
        <w:gridCol w:w="1133"/>
        <w:gridCol w:w="15"/>
      </w:tblGrid>
      <w:tr w:rsidR="007A0067" w:rsidRPr="00E35BBA" w14:paraId="581BC58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vAlign w:val="bottom"/>
          </w:tcPr>
          <w:p w14:paraId="54B51BD1" w14:textId="77777777" w:rsidR="007A0067" w:rsidRPr="00D23288" w:rsidRDefault="00D96BDF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4"/>
            <w:vAlign w:val="bottom"/>
          </w:tcPr>
          <w:p w14:paraId="42F90E06" w14:textId="77495CD4" w:rsidR="007A0067" w:rsidRPr="00647B37" w:rsidRDefault="003E591C" w:rsidP="00E6747B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склад сырья</w:t>
            </w:r>
          </w:p>
        </w:tc>
        <w:sdt>
          <w:sdtPr>
            <w:rPr>
              <w:szCs w:val="16"/>
            </w:rPr>
            <w:id w:val="425692899"/>
            <w:placeholder>
              <w:docPart w:val="C3B2319811E7466FA4A9AC51A0AA7C4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7" w:type="dxa"/>
                <w:gridSpan w:val="9"/>
                <w:vAlign w:val="bottom"/>
              </w:tcPr>
              <w:p w14:paraId="679BC1A3" w14:textId="4E34D1CB" w:rsidR="007A0067" w:rsidRPr="00647B37" w:rsidRDefault="007F06CD" w:rsidP="00290D03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Санитарное</w:t>
                </w:r>
              </w:p>
            </w:tc>
          </w:sdtContent>
        </w:sdt>
        <w:tc>
          <w:tcPr>
            <w:tcW w:w="6056" w:type="dxa"/>
            <w:gridSpan w:val="16"/>
            <w:vAlign w:val="bottom"/>
          </w:tcPr>
          <w:p w14:paraId="5D6072AA" w14:textId="77777777" w:rsidR="007A0067" w:rsidRPr="00D23288" w:rsidRDefault="007A0067" w:rsidP="00290D03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E920255C6F643AEADE4FC728F8C36D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7F9C8BB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3C761A8C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19E5376A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7" w:type="dxa"/>
            <w:gridSpan w:val="9"/>
          </w:tcPr>
          <w:p w14:paraId="098BAD16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056" w:type="dxa"/>
            <w:gridSpan w:val="16"/>
          </w:tcPr>
          <w:p w14:paraId="4E7BD4B9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</w:p>
        </w:tc>
      </w:tr>
      <w:tr w:rsidR="000A6E34" w:rsidRPr="00D23288" w14:paraId="05637473" w14:textId="77777777" w:rsidTr="00F34032">
        <w:tblPrEx>
          <w:tblLook w:val="0000" w:firstRow="0" w:lastRow="0" w:firstColumn="0" w:lastColumn="0" w:noHBand="0" w:noVBand="0"/>
        </w:tblPrEx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BFBFBF" w:themeFill="background1" w:themeFillShade="BF"/>
          </w:tcPr>
          <w:p w14:paraId="33A96C8F" w14:textId="77777777" w:rsidR="000A6E34" w:rsidRPr="00D23288" w:rsidRDefault="000A6E34" w:rsidP="00290D03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05B68BE2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4"/>
            <w:shd w:val="clear" w:color="auto" w:fill="BFBFBF" w:themeFill="background1" w:themeFillShade="BF"/>
          </w:tcPr>
          <w:p w14:paraId="47212016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694" w:type="dxa"/>
            <w:gridSpan w:val="5"/>
            <w:shd w:val="clear" w:color="auto" w:fill="BFBFBF" w:themeFill="background1" w:themeFillShade="BF"/>
          </w:tcPr>
          <w:p w14:paraId="5CD8D4AA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A6E34" w:rsidRPr="00D23288" w14:paraId="7BC322D0" w14:textId="77777777" w:rsidTr="00F34032">
        <w:trPr>
          <w:gridAfter w:val="1"/>
          <w:wAfter w:w="15" w:type="dxa"/>
          <w:trHeight w:val="20"/>
        </w:trPr>
        <w:tc>
          <w:tcPr>
            <w:tcW w:w="1648" w:type="dxa"/>
            <w:gridSpan w:val="9"/>
          </w:tcPr>
          <w:p w14:paraId="53770876" w14:textId="0DBD468F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1234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030" w:type="dxa"/>
            <w:gridSpan w:val="13"/>
          </w:tcPr>
          <w:p w14:paraId="188C88E9" w14:textId="0BCC91BC" w:rsidR="000A6E34" w:rsidRPr="001F1822" w:rsidRDefault="00B925F4" w:rsidP="00290D03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2738" w:type="dxa"/>
            <w:gridSpan w:val="29"/>
          </w:tcPr>
          <w:p w14:paraId="626D17A7" w14:textId="45F1C48B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светильники</w:t>
            </w:r>
            <w:r w:rsidR="000A6E3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0E3146AD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137108A2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6" w:type="dxa"/>
            <w:gridSpan w:val="7"/>
          </w:tcPr>
          <w:p w14:paraId="7264E1A6" w14:textId="77777777" w:rsidR="000A6E34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кулер</w:t>
            </w:r>
            <w:r w:rsidR="000A6E34">
              <w:rPr>
                <w:szCs w:val="16"/>
              </w:rPr>
              <w:t>ы</w:t>
            </w:r>
          </w:p>
        </w:tc>
        <w:tc>
          <w:tcPr>
            <w:tcW w:w="2835" w:type="dxa"/>
            <w:gridSpan w:val="13"/>
          </w:tcPr>
          <w:p w14:paraId="2331A35A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газ.</w:t>
            </w:r>
          </w:p>
        </w:tc>
        <w:tc>
          <w:tcPr>
            <w:tcW w:w="1132" w:type="dxa"/>
          </w:tcPr>
          <w:p w14:paraId="42548BE3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грили</w:t>
            </w:r>
          </w:p>
        </w:tc>
        <w:tc>
          <w:tcPr>
            <w:tcW w:w="1561" w:type="dxa"/>
            <w:gridSpan w:val="4"/>
            <w:vAlign w:val="center"/>
          </w:tcPr>
          <w:p w14:paraId="40875549" w14:textId="77777777" w:rsidR="000A6E34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вак</w:t>
            </w:r>
            <w:r w:rsidR="000A6E34">
              <w:rPr>
                <w:szCs w:val="16"/>
              </w:rPr>
              <w:t xml:space="preserve">. </w:t>
            </w:r>
            <w:r w:rsidR="000A6E34" w:rsidRPr="00D23288">
              <w:rPr>
                <w:szCs w:val="16"/>
              </w:rPr>
              <w:t>упаков</w:t>
            </w:r>
            <w:r w:rsidR="000A6E34">
              <w:rPr>
                <w:szCs w:val="16"/>
              </w:rPr>
              <w:t>-</w:t>
            </w:r>
            <w:r w:rsidR="000A6E34" w:rsidRPr="00D23288">
              <w:rPr>
                <w:szCs w:val="16"/>
              </w:rPr>
              <w:t>ки</w:t>
            </w:r>
          </w:p>
        </w:tc>
        <w:tc>
          <w:tcPr>
            <w:tcW w:w="1133" w:type="dxa"/>
            <w:vAlign w:val="center"/>
          </w:tcPr>
          <w:p w14:paraId="22DFB8D9" w14:textId="77777777" w:rsidR="000A6E34" w:rsidRPr="00E44B84" w:rsidRDefault="00000000" w:rsidP="000A6E3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flow</w:t>
            </w:r>
            <w:r w:rsidR="000A6E34" w:rsidRPr="000C46D1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pack</w:t>
            </w:r>
          </w:p>
        </w:tc>
      </w:tr>
      <w:tr w:rsidR="008A1920" w:rsidRPr="00D23288" w14:paraId="38CF2DF8" w14:textId="77777777" w:rsidTr="00F34032">
        <w:trPr>
          <w:gridAfter w:val="1"/>
          <w:wAfter w:w="15" w:type="dxa"/>
          <w:trHeight w:val="20"/>
        </w:trPr>
        <w:tc>
          <w:tcPr>
            <w:tcW w:w="1884" w:type="dxa"/>
            <w:gridSpan w:val="13"/>
          </w:tcPr>
          <w:p w14:paraId="081B786E" w14:textId="2A560F20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вен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трубы</w:t>
            </w:r>
            <w:r w:rsidR="008A1920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98" w:type="dxa"/>
            <w:gridSpan w:val="28"/>
          </w:tcPr>
          <w:p w14:paraId="20E7D8F9" w14:textId="02E76A3B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34" w:type="dxa"/>
            <w:gridSpan w:val="10"/>
          </w:tcPr>
          <w:p w14:paraId="797B8718" w14:textId="77777777" w:rsidR="008A1920" w:rsidRPr="00090474" w:rsidRDefault="00000000" w:rsidP="008A192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875" w:type="dxa"/>
            <w:gridSpan w:val="7"/>
          </w:tcPr>
          <w:p w14:paraId="12FA9E3B" w14:textId="77777777" w:rsidR="008A1920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9" w:type="dxa"/>
            <w:gridSpan w:val="13"/>
          </w:tcPr>
          <w:p w14:paraId="3394F050" w14:textId="77777777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61" w:type="dxa"/>
            <w:gridSpan w:val="4"/>
          </w:tcPr>
          <w:p w14:paraId="73D3ED59" w14:textId="77777777" w:rsidR="008A1920" w:rsidRPr="00D23288" w:rsidRDefault="00000000" w:rsidP="00290D03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вар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котлы </w:t>
            </w:r>
          </w:p>
        </w:tc>
        <w:tc>
          <w:tcPr>
            <w:tcW w:w="1274" w:type="dxa"/>
            <w:gridSpan w:val="9"/>
          </w:tcPr>
          <w:p w14:paraId="244569B1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сковороды</w:t>
            </w:r>
          </w:p>
        </w:tc>
        <w:tc>
          <w:tcPr>
            <w:tcW w:w="1132" w:type="dxa"/>
          </w:tcPr>
          <w:p w14:paraId="15F4769B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фритюры</w:t>
            </w:r>
          </w:p>
        </w:tc>
        <w:tc>
          <w:tcPr>
            <w:tcW w:w="1272" w:type="dxa"/>
            <w:gridSpan w:val="2"/>
            <w:vAlign w:val="center"/>
          </w:tcPr>
          <w:p w14:paraId="5E76E0D6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запайщики</w:t>
            </w:r>
          </w:p>
        </w:tc>
        <w:tc>
          <w:tcPr>
            <w:tcW w:w="1422" w:type="dxa"/>
            <w:gridSpan w:val="3"/>
            <w:vAlign w:val="center"/>
          </w:tcPr>
          <w:p w14:paraId="119C6B5B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C12148">
              <w:rPr>
                <w:szCs w:val="16"/>
              </w:rPr>
              <w:t>туннели</w:t>
            </w:r>
            <w:r w:rsidR="008A1920">
              <w:rPr>
                <w:szCs w:val="16"/>
              </w:rPr>
              <w:t xml:space="preserve"> ТУ</w:t>
            </w:r>
          </w:p>
        </w:tc>
      </w:tr>
      <w:tr w:rsidR="001F1822" w:rsidRPr="00D23288" w14:paraId="14815E02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7F234780" w14:textId="10EF8331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788" w:type="dxa"/>
            <w:gridSpan w:val="11"/>
          </w:tcPr>
          <w:p w14:paraId="077AF37D" w14:textId="7AC3BE46" w:rsidR="001F1822" w:rsidRPr="001F1822" w:rsidRDefault="003E591C" w:rsidP="001F1822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1950" w:type="dxa"/>
            <w:gridSpan w:val="18"/>
          </w:tcPr>
          <w:p w14:paraId="12DBAACD" w14:textId="77777777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3372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</w:t>
            </w:r>
            <w:r w:rsidR="001F1822">
              <w:rPr>
                <w:szCs w:val="16"/>
              </w:rPr>
              <w:t>НВ</w:t>
            </w:r>
          </w:p>
        </w:tc>
        <w:tc>
          <w:tcPr>
            <w:tcW w:w="1875" w:type="dxa"/>
            <w:gridSpan w:val="7"/>
            <w:tcMar>
              <w:right w:w="0" w:type="dxa"/>
            </w:tcMar>
          </w:tcPr>
          <w:p w14:paraId="10342A48" w14:textId="77777777" w:rsidR="001F1822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9" w:type="dxa"/>
            <w:gridSpan w:val="13"/>
            <w:tcMar>
              <w:left w:w="0" w:type="dxa"/>
              <w:right w:w="0" w:type="dxa"/>
            </w:tcMar>
          </w:tcPr>
          <w:p w14:paraId="3C46BB49" w14:textId="77777777" w:rsidR="001F1822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4"/>
          </w:tcPr>
          <w:p w14:paraId="008BC307" w14:textId="77777777" w:rsidR="001F1822" w:rsidRPr="00B158E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ГК</w:t>
            </w:r>
          </w:p>
        </w:tc>
        <w:tc>
          <w:tcPr>
            <w:tcW w:w="2694" w:type="dxa"/>
            <w:gridSpan w:val="5"/>
          </w:tcPr>
          <w:p w14:paraId="0CC59F6A" w14:textId="77777777" w:rsidR="001F1822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этикетировщики </w:t>
            </w:r>
          </w:p>
        </w:tc>
      </w:tr>
      <w:tr w:rsidR="001F1822" w:rsidRPr="00D23288" w14:paraId="2A03B5D8" w14:textId="77777777" w:rsidTr="00F34032">
        <w:trPr>
          <w:gridAfter w:val="1"/>
          <w:wAfter w:w="15" w:type="dxa"/>
          <w:trHeight w:val="50"/>
        </w:trPr>
        <w:tc>
          <w:tcPr>
            <w:tcW w:w="3466" w:type="dxa"/>
            <w:gridSpan w:val="33"/>
          </w:tcPr>
          <w:p w14:paraId="4200300E" w14:textId="1D8DCDF0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1950" w:type="dxa"/>
            <w:gridSpan w:val="18"/>
          </w:tcPr>
          <w:p w14:paraId="1C40698F" w14:textId="77777777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подоконники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6E1E5449" w14:textId="77777777" w:rsidR="001F1822" w:rsidRPr="00C12148" w:rsidRDefault="001F1822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7"/>
          </w:tcPr>
          <w:p w14:paraId="1C945D59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7"/>
          </w:tcPr>
          <w:p w14:paraId="02CDD74F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расстоечные шкафы</w:t>
            </w:r>
          </w:p>
        </w:tc>
        <w:tc>
          <w:tcPr>
            <w:tcW w:w="2694" w:type="dxa"/>
            <w:gridSpan w:val="5"/>
          </w:tcPr>
          <w:p w14:paraId="2DC9991D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798CD476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6B63F4CF" w14:textId="092A7533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внешние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38" w:type="dxa"/>
            <w:gridSpan w:val="29"/>
          </w:tcPr>
          <w:p w14:paraId="74B3A521" w14:textId="77777777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внутренние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4"/>
          </w:tcPr>
          <w:p w14:paraId="2AD2CD9D" w14:textId="06AE326E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7426C5CA" w14:textId="72976164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0E7EDAB6" w14:textId="32A550C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8" w:type="dxa"/>
          </w:tcPr>
          <w:p w14:paraId="33992334" w14:textId="3764A57B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7"/>
          </w:tcPr>
          <w:p w14:paraId="14E84661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7"/>
          </w:tcPr>
          <w:p w14:paraId="2DE0AB77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694" w:type="dxa"/>
            <w:gridSpan w:val="5"/>
          </w:tcPr>
          <w:p w14:paraId="1F1EBED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4095EA87" w14:textId="77777777" w:rsidTr="00F34032">
        <w:trPr>
          <w:gridAfter w:val="1"/>
          <w:wAfter w:w="15" w:type="dxa"/>
          <w:trHeight w:val="20"/>
        </w:trPr>
        <w:tc>
          <w:tcPr>
            <w:tcW w:w="3834" w:type="dxa"/>
            <w:gridSpan w:val="43"/>
          </w:tcPr>
          <w:p w14:paraId="2ABFAB34" w14:textId="102BBAFD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582" w:type="dxa"/>
            <w:gridSpan w:val="8"/>
          </w:tcPr>
          <w:p w14:paraId="1617B8F1" w14:textId="2048306F" w:rsidR="00D20908" w:rsidRDefault="00000000" w:rsidP="00D2090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розетки</w:t>
            </w:r>
            <w:r w:rsidR="00E263E6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895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63E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271EC1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61E7B971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11C2090F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8" w:type="dxa"/>
          </w:tcPr>
          <w:p w14:paraId="5BE232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9"/>
          </w:tcPr>
          <w:p w14:paraId="0FADDA9A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5"/>
          </w:tcPr>
          <w:p w14:paraId="1BA7FF45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6" w:type="dxa"/>
            <w:gridSpan w:val="3"/>
          </w:tcPr>
          <w:p w14:paraId="16F8ABD2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268" w:type="dxa"/>
            <w:gridSpan w:val="2"/>
          </w:tcPr>
          <w:p w14:paraId="5CE46224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F34032" w:rsidRPr="00D23288" w14:paraId="6C778E7A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525302A7" w14:textId="13B29ADD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трубы (выше 2 м)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</w:t>
            </w:r>
            <w:r w:rsidR="00F3403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1665" w:type="dxa"/>
            <w:gridSpan w:val="26"/>
          </w:tcPr>
          <w:p w14:paraId="559990B1" w14:textId="77777777" w:rsidR="00F34032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бойлер</w:t>
            </w:r>
            <w:r w:rsidR="00F34032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24014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073" w:type="dxa"/>
            <w:gridSpan w:val="3"/>
          </w:tcPr>
          <w:p w14:paraId="7F50AFD6" w14:textId="77777777" w:rsidR="00F34032" w:rsidRPr="00E263E6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5576A744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43FBC5BA" w14:textId="77777777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шпажки</w:t>
            </w:r>
          </w:p>
        </w:tc>
        <w:tc>
          <w:tcPr>
            <w:tcW w:w="2237" w:type="dxa"/>
            <w:gridSpan w:val="9"/>
          </w:tcPr>
          <w:p w14:paraId="2CDD4B3C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9"/>
          </w:tcPr>
          <w:p w14:paraId="409C0E65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725B82">
              <w:rPr>
                <w:szCs w:val="16"/>
              </w:rPr>
              <w:t>машин</w:t>
            </w:r>
            <w:r w:rsidR="00F34032">
              <w:rPr>
                <w:szCs w:val="16"/>
              </w:rPr>
              <w:t>ы</w:t>
            </w:r>
            <w:r w:rsidR="00F34032" w:rsidRPr="00725B82">
              <w:rPr>
                <w:szCs w:val="16"/>
              </w:rPr>
              <w:t xml:space="preserve"> темпер</w:t>
            </w:r>
            <w:r w:rsidR="00F34032">
              <w:rPr>
                <w:szCs w:val="16"/>
              </w:rPr>
              <w:t>ир.</w:t>
            </w:r>
          </w:p>
        </w:tc>
        <w:tc>
          <w:tcPr>
            <w:tcW w:w="1985" w:type="dxa"/>
            <w:gridSpan w:val="5"/>
          </w:tcPr>
          <w:p w14:paraId="3DE10B1D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водяные бани</w:t>
            </w:r>
          </w:p>
        </w:tc>
        <w:tc>
          <w:tcPr>
            <w:tcW w:w="2694" w:type="dxa"/>
            <w:gridSpan w:val="5"/>
          </w:tcPr>
          <w:p w14:paraId="7D7429E1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УПАК</w:t>
            </w:r>
          </w:p>
        </w:tc>
      </w:tr>
      <w:tr w:rsidR="00F34032" w:rsidRPr="00D23288" w14:paraId="749EBC09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41A1D455" w14:textId="4B1FD032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>А</w:t>
            </w:r>
          </w:p>
        </w:tc>
        <w:tc>
          <w:tcPr>
            <w:tcW w:w="2078" w:type="dxa"/>
            <w:gridSpan w:val="32"/>
          </w:tcPr>
          <w:p w14:paraId="785B9E03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воздухоохладители</w:t>
            </w:r>
          </w:p>
        </w:tc>
        <w:tc>
          <w:tcPr>
            <w:tcW w:w="1073" w:type="dxa"/>
            <w:gridSpan w:val="3"/>
          </w:tcPr>
          <w:p w14:paraId="6DC9D0D3" w14:textId="77777777" w:rsidR="00F34032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725D12A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7A289E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перекладины</w:t>
            </w:r>
          </w:p>
        </w:tc>
        <w:tc>
          <w:tcPr>
            <w:tcW w:w="1690" w:type="dxa"/>
            <w:gridSpan w:val="4"/>
          </w:tcPr>
          <w:p w14:paraId="31925EE1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9"/>
          </w:tcPr>
          <w:p w14:paraId="574EBB79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5"/>
          </w:tcPr>
          <w:p w14:paraId="027AF3B7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2694" w:type="dxa"/>
            <w:gridSpan w:val="5"/>
          </w:tcPr>
          <w:p w14:paraId="41E47664" w14:textId="77777777" w:rsidR="00F34032" w:rsidRDefault="00F34032" w:rsidP="00290D03">
            <w:pPr>
              <w:pStyle w:val="--2"/>
              <w:rPr>
                <w:szCs w:val="16"/>
              </w:rPr>
            </w:pPr>
          </w:p>
        </w:tc>
      </w:tr>
      <w:tr w:rsidR="007A0067" w:rsidRPr="00D23288" w14:paraId="512B1C2A" w14:textId="77777777" w:rsidTr="00F34032">
        <w:trPr>
          <w:gridAfter w:val="1"/>
          <w:wAfter w:w="15" w:type="dxa"/>
          <w:trHeight w:val="20"/>
        </w:trPr>
        <w:tc>
          <w:tcPr>
            <w:tcW w:w="1520" w:type="dxa"/>
            <w:gridSpan w:val="7"/>
          </w:tcPr>
          <w:p w14:paraId="08A090B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20"/>
          </w:tcPr>
          <w:p w14:paraId="12DCA89B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317" w:type="dxa"/>
            <w:gridSpan w:val="24"/>
          </w:tcPr>
          <w:p w14:paraId="363CF9E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0799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5C4C0A94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50" w:type="dxa"/>
            <w:gridSpan w:val="16"/>
          </w:tcPr>
          <w:p w14:paraId="6C3EACA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3B734BAE" w14:textId="77777777" w:rsidR="007A0067" w:rsidRPr="00C12148" w:rsidRDefault="007A0067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665F261C" w14:textId="77777777" w:rsidTr="00F34032">
        <w:trPr>
          <w:gridAfter w:val="1"/>
          <w:wAfter w:w="15" w:type="dxa"/>
          <w:trHeight w:val="42"/>
        </w:trPr>
        <w:tc>
          <w:tcPr>
            <w:tcW w:w="1871" w:type="dxa"/>
            <w:gridSpan w:val="11"/>
          </w:tcPr>
          <w:p w14:paraId="7DE45BCF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72" w:type="dxa"/>
            <w:gridSpan w:val="23"/>
          </w:tcPr>
          <w:p w14:paraId="3CA30B43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873" w:type="dxa"/>
            <w:gridSpan w:val="17"/>
          </w:tcPr>
          <w:p w14:paraId="55F3D4F1" w14:textId="19B7E61A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2"/>
          </w:tcPr>
          <w:p w14:paraId="063D05F5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6" w:type="dxa"/>
            <w:gridSpan w:val="8"/>
          </w:tcPr>
          <w:p w14:paraId="6E1A4AC3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</w:tcPr>
          <w:p w14:paraId="01B314FA" w14:textId="7C89F2E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694" w:type="dxa"/>
            <w:gridSpan w:val="5"/>
          </w:tcPr>
          <w:p w14:paraId="4E38714B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D568F3">
              <w:rPr>
                <w:szCs w:val="16"/>
              </w:rPr>
              <w:t>машины отсад/форм</w:t>
            </w:r>
          </w:p>
        </w:tc>
      </w:tr>
      <w:tr w:rsidR="009703CD" w:rsidRPr="00D23288" w14:paraId="3B57C120" w14:textId="77777777" w:rsidTr="00F34032">
        <w:trPr>
          <w:gridAfter w:val="1"/>
          <w:wAfter w:w="15" w:type="dxa"/>
          <w:trHeight w:val="20"/>
        </w:trPr>
        <w:tc>
          <w:tcPr>
            <w:tcW w:w="2250" w:type="dxa"/>
            <w:gridSpan w:val="15"/>
          </w:tcPr>
          <w:p w14:paraId="6B45E52C" w14:textId="41BE4BC4" w:rsidR="009703CD" w:rsidRPr="00E263E6" w:rsidRDefault="00000000" w:rsidP="009703CD">
            <w:pPr>
              <w:pStyle w:val="--2"/>
              <w:rPr>
                <w:rFonts w:asciiTheme="minorHAnsi" w:hAnsiTheme="minorHAnsi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стены </w:t>
            </w:r>
            <w:r w:rsidR="009703CD">
              <w:rPr>
                <w:szCs w:val="16"/>
              </w:rPr>
              <w:t xml:space="preserve">(до 2 м) </w:t>
            </w:r>
            <w:sdt>
              <w:sdtPr>
                <w:rPr>
                  <w:szCs w:val="16"/>
                </w:rPr>
                <w:id w:val="-613221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A0B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D2328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М</w:t>
            </w:r>
          </w:p>
        </w:tc>
        <w:tc>
          <w:tcPr>
            <w:tcW w:w="690" w:type="dxa"/>
            <w:gridSpan w:val="10"/>
          </w:tcPr>
          <w:p w14:paraId="7375C37D" w14:textId="40689F33" w:rsidR="009703CD" w:rsidRPr="001F1822" w:rsidRDefault="003E591C" w:rsidP="009703CD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СП</w:t>
            </w:r>
          </w:p>
        </w:tc>
        <w:tc>
          <w:tcPr>
            <w:tcW w:w="2476" w:type="dxa"/>
            <w:gridSpan w:val="26"/>
          </w:tcPr>
          <w:p w14:paraId="07D99204" w14:textId="15EEA1A3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трубы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0292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40C363D1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>А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4"/>
          </w:tcPr>
          <w:p w14:paraId="22D923E4" w14:textId="01D72071" w:rsidR="009703CD" w:rsidRPr="00C12148" w:rsidRDefault="00000000" w:rsidP="009703C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694" w:type="dxa"/>
            <w:gridSpan w:val="5"/>
          </w:tcPr>
          <w:p w14:paraId="7F42A8EE" w14:textId="00C2AE77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9703CD" w:rsidRPr="00D23288" w14:paraId="7161F9B6" w14:textId="77777777" w:rsidTr="00F34032">
        <w:trPr>
          <w:gridAfter w:val="1"/>
          <w:wAfter w:w="15" w:type="dxa"/>
          <w:trHeight w:val="20"/>
        </w:trPr>
        <w:tc>
          <w:tcPr>
            <w:tcW w:w="3288" w:type="dxa"/>
            <w:gridSpan w:val="31"/>
          </w:tcPr>
          <w:p w14:paraId="3098BC79" w14:textId="4C8C67B9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металлоконструкции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60578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</w:t>
            </w:r>
          </w:p>
        </w:tc>
        <w:tc>
          <w:tcPr>
            <w:tcW w:w="2128" w:type="dxa"/>
            <w:gridSpan w:val="20"/>
          </w:tcPr>
          <w:p w14:paraId="6E832B3F" w14:textId="77777777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 xml:space="preserve">ПЖ щиты </w:t>
            </w:r>
            <w:sdt>
              <w:sdtPr>
                <w:rPr>
                  <w:szCs w:val="16"/>
                </w:rPr>
                <w:id w:val="172363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AE3FA6" w:rsidRPr="00D2328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391F000E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К</w:t>
            </w:r>
          </w:p>
        </w:tc>
        <w:tc>
          <w:tcPr>
            <w:tcW w:w="1561" w:type="dxa"/>
            <w:gridSpan w:val="4"/>
          </w:tcPr>
          <w:p w14:paraId="7551EFC6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>блендеры</w:t>
            </w:r>
          </w:p>
        </w:tc>
        <w:tc>
          <w:tcPr>
            <w:tcW w:w="2406" w:type="dxa"/>
            <w:gridSpan w:val="10"/>
          </w:tcPr>
          <w:p w14:paraId="63688533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П</w:t>
            </w:r>
            <w:r w:rsidR="009703CD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>
              <w:rPr>
                <w:rFonts w:cs="Arial"/>
                <w:szCs w:val="16"/>
              </w:rPr>
              <w:t>Н</w:t>
            </w:r>
          </w:p>
        </w:tc>
        <w:tc>
          <w:tcPr>
            <w:tcW w:w="2694" w:type="dxa"/>
            <w:gridSpan w:val="5"/>
          </w:tcPr>
          <w:p w14:paraId="3BCAE28C" w14:textId="421A29CE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1F1822" w:rsidRPr="00D23288" w14:paraId="46888DB1" w14:textId="77777777" w:rsidTr="00F34032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56B5A7B0" w14:textId="7B098E96" w:rsidR="001F1822" w:rsidRPr="009703C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</w:t>
            </w:r>
            <w:r w:rsidR="001F1822">
              <w:rPr>
                <w:szCs w:val="16"/>
              </w:rPr>
              <w:t xml:space="preserve">до </w:t>
            </w:r>
            <w:r w:rsidR="001F1822" w:rsidRPr="00C12148">
              <w:rPr>
                <w:szCs w:val="16"/>
              </w:rPr>
              <w:t>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1506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</w:t>
            </w:r>
          </w:p>
        </w:tc>
        <w:tc>
          <w:tcPr>
            <w:tcW w:w="1695" w:type="dxa"/>
            <w:gridSpan w:val="25"/>
          </w:tcPr>
          <w:p w14:paraId="11EEEC6C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ЭЛ щиты </w:t>
            </w:r>
            <w:sdt>
              <w:sdtPr>
                <w:rPr>
                  <w:szCs w:val="16"/>
                </w:rPr>
                <w:id w:val="-27217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М/Н</w:t>
            </w:r>
          </w:p>
        </w:tc>
        <w:tc>
          <w:tcPr>
            <w:tcW w:w="973" w:type="dxa"/>
            <w:gridSpan w:val="2"/>
          </w:tcPr>
          <w:p w14:paraId="15F0AAC7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МС</w:t>
            </w:r>
          </w:p>
        </w:tc>
        <w:tc>
          <w:tcPr>
            <w:tcW w:w="4394" w:type="dxa"/>
            <w:gridSpan w:val="20"/>
          </w:tcPr>
          <w:p w14:paraId="4CD448F8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 xml:space="preserve">съёмные детали </w:t>
            </w:r>
            <w:r w:rsidR="001F1822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  <w:vAlign w:val="center"/>
          </w:tcPr>
          <w:p w14:paraId="0700202C" w14:textId="77777777" w:rsidR="001F1822" w:rsidRPr="00046637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дозаторы </w:t>
            </w:r>
            <w:sdt>
              <w:sdtPr>
                <w:rPr>
                  <w:szCs w:val="16"/>
                </w:rPr>
                <w:id w:val="-44030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-190458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Ш </w:t>
            </w:r>
            <w:sdt>
              <w:sdtPr>
                <w:rPr>
                  <w:szCs w:val="16"/>
                </w:rPr>
                <w:id w:val="1961915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Р </w:t>
            </w:r>
            <w:sdt>
              <w:sdtPr>
                <w:rPr>
                  <w:szCs w:val="16"/>
                </w:rPr>
                <w:id w:val="-114080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КР</w:t>
            </w:r>
          </w:p>
        </w:tc>
        <w:tc>
          <w:tcPr>
            <w:tcW w:w="2694" w:type="dxa"/>
            <w:gridSpan w:val="5"/>
          </w:tcPr>
          <w:p w14:paraId="2ADEF5CD" w14:textId="77777777" w:rsidR="001F1822" w:rsidRPr="00C12148" w:rsidRDefault="00000000" w:rsidP="00E90BE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35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AE3FA6" w:rsidRPr="00D23288" w14:paraId="4B7A5B64" w14:textId="77777777" w:rsidTr="00290D03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7FB09F6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окна внутрицеховые</w:t>
            </w:r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>(до 2 м)</w:t>
            </w:r>
          </w:p>
        </w:tc>
        <w:tc>
          <w:tcPr>
            <w:tcW w:w="2668" w:type="dxa"/>
            <w:gridSpan w:val="27"/>
          </w:tcPr>
          <w:p w14:paraId="35E140E3" w14:textId="112F4A3D" w:rsidR="00AE3FA6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9703CD">
              <w:rPr>
                <w:szCs w:val="16"/>
              </w:rPr>
              <w:t xml:space="preserve"> окна внешние (до 2 м)</w:t>
            </w:r>
          </w:p>
        </w:tc>
        <w:tc>
          <w:tcPr>
            <w:tcW w:w="1134" w:type="dxa"/>
            <w:gridSpan w:val="3"/>
          </w:tcPr>
          <w:p w14:paraId="1D831D1C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A006A14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</w:t>
            </w:r>
          </w:p>
        </w:tc>
        <w:tc>
          <w:tcPr>
            <w:tcW w:w="2267" w:type="dxa"/>
            <w:gridSpan w:val="10"/>
          </w:tcPr>
          <w:p w14:paraId="0CF24FD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 подкатные</w:t>
            </w:r>
          </w:p>
        </w:tc>
        <w:tc>
          <w:tcPr>
            <w:tcW w:w="1561" w:type="dxa"/>
            <w:gridSpan w:val="4"/>
            <w:vAlign w:val="center"/>
          </w:tcPr>
          <w:p w14:paraId="46EEBFE1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center"/>
          </w:tcPr>
          <w:p w14:paraId="5043F879" w14:textId="77777777" w:rsidR="00AE3FA6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694" w:type="dxa"/>
            <w:gridSpan w:val="5"/>
          </w:tcPr>
          <w:p w14:paraId="5AA01CB6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</w:p>
        </w:tc>
      </w:tr>
      <w:tr w:rsidR="00DA0CFE" w:rsidRPr="00D23288" w14:paraId="49146D3D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3010ED09" w14:textId="5612C7AF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инсек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1784" w:type="dxa"/>
            <w:gridSpan w:val="24"/>
          </w:tcPr>
          <w:p w14:paraId="146246B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стерилизатор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187" w:type="dxa"/>
            <w:gridSpan w:val="22"/>
          </w:tcPr>
          <w:p w14:paraId="193FA92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бакт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0"/>
          </w:tcPr>
          <w:p w14:paraId="3A4932B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7" w:type="dxa"/>
            <w:gridSpan w:val="10"/>
          </w:tcPr>
          <w:p w14:paraId="252C098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сетки для копчения</w:t>
            </w:r>
          </w:p>
        </w:tc>
        <w:tc>
          <w:tcPr>
            <w:tcW w:w="1561" w:type="dxa"/>
            <w:gridSpan w:val="4"/>
            <w:vAlign w:val="bottom"/>
          </w:tcPr>
          <w:p w14:paraId="257722F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bottom"/>
          </w:tcPr>
          <w:p w14:paraId="668629A9" w14:textId="77777777" w:rsidR="00DA0CFE" w:rsidRPr="00046637" w:rsidRDefault="00000000" w:rsidP="00DA0CFE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694" w:type="dxa"/>
            <w:gridSpan w:val="5"/>
          </w:tcPr>
          <w:p w14:paraId="43F92BD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167DDF0" w14:textId="77777777" w:rsidTr="00F34032">
        <w:trPr>
          <w:gridAfter w:val="1"/>
          <w:wAfter w:w="15" w:type="dxa"/>
          <w:trHeight w:val="20"/>
        </w:trPr>
        <w:tc>
          <w:tcPr>
            <w:tcW w:w="3913" w:type="dxa"/>
            <w:gridSpan w:val="44"/>
          </w:tcPr>
          <w:p w14:paraId="2FAFA097" w14:textId="6ACC5A50" w:rsidR="00F34032" w:rsidRPr="00F83558" w:rsidRDefault="00000000" w:rsidP="001F182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03" w:type="dxa"/>
            <w:gridSpan w:val="7"/>
          </w:tcPr>
          <w:p w14:paraId="7FB09C1D" w14:textId="641CE9B7" w:rsidR="00F34032" w:rsidRPr="00F83558" w:rsidRDefault="00000000" w:rsidP="00F3403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FA33E7">
              <w:rPr>
                <w:szCs w:val="16"/>
              </w:rPr>
              <w:t>тех</w:t>
            </w:r>
            <w:r w:rsidR="00F34032">
              <w:rPr>
                <w:szCs w:val="16"/>
              </w:rPr>
              <w:t>.</w:t>
            </w:r>
            <w:r w:rsidR="00F34032" w:rsidRPr="00FA33E7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мойки</w:t>
            </w:r>
          </w:p>
        </w:tc>
        <w:tc>
          <w:tcPr>
            <w:tcW w:w="2127" w:type="dxa"/>
            <w:gridSpan w:val="10"/>
          </w:tcPr>
          <w:p w14:paraId="35620DE1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отсадочные мешки</w:t>
            </w:r>
          </w:p>
        </w:tc>
        <w:tc>
          <w:tcPr>
            <w:tcW w:w="2267" w:type="dxa"/>
            <w:gridSpan w:val="10"/>
          </w:tcPr>
          <w:p w14:paraId="0DBB48A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10"/>
            <w:vAlign w:val="center"/>
          </w:tcPr>
          <w:p w14:paraId="64DE24CC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4"/>
            <w:vAlign w:val="center"/>
          </w:tcPr>
          <w:p w14:paraId="39369DEC" w14:textId="77777777" w:rsidR="00F34032" w:rsidRPr="0004663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тестораскатки</w:t>
            </w:r>
          </w:p>
        </w:tc>
        <w:tc>
          <w:tcPr>
            <w:tcW w:w="2694" w:type="dxa"/>
            <w:gridSpan w:val="5"/>
          </w:tcPr>
          <w:p w14:paraId="7F552B37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22EC219A" w14:textId="77777777" w:rsidTr="00290D03">
        <w:trPr>
          <w:trHeight w:val="20"/>
        </w:trPr>
        <w:tc>
          <w:tcPr>
            <w:tcW w:w="2265" w:type="dxa"/>
            <w:gridSpan w:val="16"/>
          </w:tcPr>
          <w:p w14:paraId="08B9E488" w14:textId="4D4E790F" w:rsidR="00F34032" w:rsidRPr="005A42B3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1425" w:type="dxa"/>
            <w:gridSpan w:val="26"/>
          </w:tcPr>
          <w:p w14:paraId="5E80EC8E" w14:textId="1C751927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доз. </w:t>
            </w:r>
            <w:r w:rsidR="00F34032">
              <w:rPr>
                <w:szCs w:val="16"/>
              </w:rPr>
              <w:t>системы</w:t>
            </w:r>
          </w:p>
        </w:tc>
        <w:tc>
          <w:tcPr>
            <w:tcW w:w="1726" w:type="dxa"/>
            <w:gridSpan w:val="9"/>
          </w:tcPr>
          <w:p w14:paraId="12FFDCF1" w14:textId="26BB2B28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12F7B">
              <w:rPr>
                <w:szCs w:val="16"/>
              </w:rPr>
              <w:t xml:space="preserve"> часы </w:t>
            </w:r>
            <w:sdt>
              <w:sdtPr>
                <w:rPr>
                  <w:szCs w:val="16"/>
                </w:rPr>
                <w:id w:val="3031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2F7B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12F7B" w:rsidRPr="00D23288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М/Н</w:t>
            </w:r>
          </w:p>
        </w:tc>
        <w:tc>
          <w:tcPr>
            <w:tcW w:w="4409" w:type="dxa"/>
            <w:gridSpan w:val="22"/>
          </w:tcPr>
          <w:p w14:paraId="7CCBC125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9"/>
            <w:tcMar>
              <w:right w:w="0" w:type="dxa"/>
            </w:tcMar>
            <w:vAlign w:val="center"/>
          </w:tcPr>
          <w:p w14:paraId="2FBDA01A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4"/>
            <w:tcMar>
              <w:left w:w="0" w:type="dxa"/>
              <w:right w:w="0" w:type="dxa"/>
            </w:tcMar>
            <w:vAlign w:val="center"/>
          </w:tcPr>
          <w:p w14:paraId="18B3E26F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382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9F30FD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мясорубки</w:t>
            </w:r>
          </w:p>
        </w:tc>
        <w:tc>
          <w:tcPr>
            <w:tcW w:w="2694" w:type="dxa"/>
            <w:gridSpan w:val="5"/>
            <w:vAlign w:val="center"/>
          </w:tcPr>
          <w:p w14:paraId="48027FC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B594342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57D1C88A" w14:textId="02B56E0B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двери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8544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1705" w:type="dxa"/>
            <w:gridSpan w:val="23"/>
          </w:tcPr>
          <w:p w14:paraId="26074DCC" w14:textId="1602F9A2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022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5A42B3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 xml:space="preserve">роллеты </w:t>
            </w:r>
            <w:sdt>
              <w:sdtPr>
                <w:rPr>
                  <w:szCs w:val="16"/>
                </w:rPr>
                <w:id w:val="269443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2266" w:type="dxa"/>
            <w:gridSpan w:val="23"/>
          </w:tcPr>
          <w:p w14:paraId="014041A9" w14:textId="77777777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8125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ограждения </w:t>
            </w:r>
            <w:sdt>
              <w:sdtPr>
                <w:rPr>
                  <w:szCs w:val="16"/>
                </w:rPr>
                <w:id w:val="194016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1923ACDD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контейнеры </w:t>
            </w:r>
            <w:r w:rsidR="00F34032" w:rsidRPr="00F16016">
              <w:rPr>
                <w:szCs w:val="16"/>
              </w:rPr>
              <w:t>Big</w:t>
            </w:r>
            <w:r w:rsidR="00F34032">
              <w:rPr>
                <w:szCs w:val="16"/>
              </w:rPr>
              <w:t>-</w:t>
            </w:r>
            <w:r w:rsidR="00F34032" w:rsidRPr="00F16016">
              <w:rPr>
                <w:szCs w:val="16"/>
              </w:rPr>
              <w:t>Box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П</w:t>
            </w:r>
            <w:r w:rsidR="00F3403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2124" w:type="dxa"/>
            <w:gridSpan w:val="10"/>
            <w:vAlign w:val="center"/>
          </w:tcPr>
          <w:p w14:paraId="08AB642B" w14:textId="77777777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рентгены</w:t>
            </w:r>
          </w:p>
        </w:tc>
        <w:tc>
          <w:tcPr>
            <w:tcW w:w="1843" w:type="dxa"/>
            <w:gridSpan w:val="4"/>
            <w:vAlign w:val="center"/>
          </w:tcPr>
          <w:p w14:paraId="322E8859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тарталетницы</w:t>
            </w:r>
          </w:p>
        </w:tc>
        <w:tc>
          <w:tcPr>
            <w:tcW w:w="2694" w:type="dxa"/>
            <w:gridSpan w:val="5"/>
            <w:vAlign w:val="center"/>
          </w:tcPr>
          <w:p w14:paraId="3E317B70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1F1822" w:rsidRPr="00D23288" w14:paraId="392B9EE2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7A75E263" w14:textId="4B5521D5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</w:t>
            </w:r>
            <w:r w:rsidR="001F1822">
              <w:rPr>
                <w:szCs w:val="16"/>
              </w:rPr>
              <w:t>Ф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177ADEA3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t xml:space="preserve"> </w:t>
            </w:r>
            <w:r w:rsidR="001F1822">
              <w:rPr>
                <w:szCs w:val="16"/>
              </w:rPr>
              <w:t>к</w:t>
            </w:r>
            <w:r w:rsidR="001F1822" w:rsidRPr="00F16016">
              <w:rPr>
                <w:szCs w:val="16"/>
              </w:rPr>
              <w:t>онтейнер</w:t>
            </w:r>
            <w:r w:rsidR="001F1822">
              <w:rPr>
                <w:szCs w:val="16"/>
              </w:rPr>
              <w:t>ы</w:t>
            </w:r>
            <w:r w:rsidR="001F1822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4"/>
            <w:vAlign w:val="center"/>
          </w:tcPr>
          <w:p w14:paraId="5FBBD1A1" w14:textId="77777777" w:rsidR="001F182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694" w:type="dxa"/>
            <w:gridSpan w:val="5"/>
            <w:vAlign w:val="center"/>
          </w:tcPr>
          <w:p w14:paraId="4365F317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C617E41" w14:textId="77777777" w:rsidTr="00F34032">
        <w:trPr>
          <w:gridAfter w:val="1"/>
          <w:wAfter w:w="15" w:type="dxa"/>
          <w:trHeight w:val="20"/>
        </w:trPr>
        <w:tc>
          <w:tcPr>
            <w:tcW w:w="1070" w:type="dxa"/>
            <w:gridSpan w:val="3"/>
          </w:tcPr>
          <w:p w14:paraId="597B22A9" w14:textId="36E6B31B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53" w:type="dxa"/>
            <w:gridSpan w:val="11"/>
          </w:tcPr>
          <w:p w14:paraId="63ED9013" w14:textId="0A7521D9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8"/>
          </w:tcPr>
          <w:p w14:paraId="2BBD0B3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</w:t>
            </w:r>
            <w:r w:rsidR="00DA0CFE">
              <w:rPr>
                <w:szCs w:val="16"/>
              </w:rPr>
              <w:t>ставки</w:t>
            </w:r>
          </w:p>
        </w:tc>
        <w:tc>
          <w:tcPr>
            <w:tcW w:w="2103" w:type="dxa"/>
            <w:gridSpan w:val="19"/>
          </w:tcPr>
          <w:p w14:paraId="0E63D61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9"/>
          </w:tcPr>
          <w:p w14:paraId="2718B7B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4" w:type="dxa"/>
            <w:gridSpan w:val="11"/>
          </w:tcPr>
          <w:p w14:paraId="7A4C203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rFonts w:eastAsia="Times New Roman"/>
                <w:szCs w:val="16"/>
              </w:rPr>
              <w:t>расстоеч</w:t>
            </w:r>
            <w:r w:rsidR="00DA0CFE">
              <w:rPr>
                <w:rFonts w:eastAsia="Times New Roman"/>
                <w:szCs w:val="16"/>
              </w:rPr>
              <w:t>.</w:t>
            </w:r>
            <w:r w:rsidR="00DA0CFE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4"/>
            <w:vAlign w:val="center"/>
          </w:tcPr>
          <w:p w14:paraId="557D0E83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пневматические</w:t>
            </w:r>
          </w:p>
        </w:tc>
        <w:tc>
          <w:tcPr>
            <w:tcW w:w="2694" w:type="dxa"/>
            <w:gridSpan w:val="5"/>
            <w:vAlign w:val="center"/>
          </w:tcPr>
          <w:p w14:paraId="39A28F5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B4EB3F8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33355D4E" w14:textId="68ECBBDD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9" w:type="dxa"/>
            <w:gridSpan w:val="27"/>
          </w:tcPr>
          <w:p w14:paraId="21493D13" w14:textId="7EC11768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582" w:type="dxa"/>
            <w:gridSpan w:val="8"/>
          </w:tcPr>
          <w:p w14:paraId="11B8BD2C" w14:textId="25B76BF3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штабелёры</w:t>
            </w:r>
          </w:p>
        </w:tc>
        <w:tc>
          <w:tcPr>
            <w:tcW w:w="4394" w:type="dxa"/>
            <w:gridSpan w:val="20"/>
          </w:tcPr>
          <w:p w14:paraId="773E0E7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6"/>
            <w:vAlign w:val="bottom"/>
          </w:tcPr>
          <w:p w14:paraId="22BD97A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8"/>
            <w:vAlign w:val="bottom"/>
          </w:tcPr>
          <w:p w14:paraId="5E7023A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дробилки</w:t>
            </w:r>
          </w:p>
        </w:tc>
        <w:tc>
          <w:tcPr>
            <w:tcW w:w="2694" w:type="dxa"/>
            <w:gridSpan w:val="5"/>
            <w:vAlign w:val="center"/>
          </w:tcPr>
          <w:p w14:paraId="0F14C824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4F1F1C50" w14:textId="77777777" w:rsidTr="00F34032">
        <w:trPr>
          <w:gridAfter w:val="1"/>
          <w:wAfter w:w="15" w:type="dxa"/>
          <w:trHeight w:val="20"/>
        </w:trPr>
        <w:tc>
          <w:tcPr>
            <w:tcW w:w="2401" w:type="dxa"/>
            <w:gridSpan w:val="19"/>
          </w:tcPr>
          <w:p w14:paraId="055AEEFD" w14:textId="50C0423E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3015" w:type="dxa"/>
            <w:gridSpan w:val="32"/>
          </w:tcPr>
          <w:p w14:paraId="0C8F14BD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контейнеры для </w:t>
            </w:r>
            <w:r w:rsidR="00DA0CFE">
              <w:rPr>
                <w:szCs w:val="16"/>
              </w:rPr>
              <w:t>мусора</w:t>
            </w:r>
          </w:p>
        </w:tc>
        <w:tc>
          <w:tcPr>
            <w:tcW w:w="4394" w:type="dxa"/>
            <w:gridSpan w:val="20"/>
          </w:tcPr>
          <w:p w14:paraId="681B4C4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4"/>
            <w:vAlign w:val="center"/>
          </w:tcPr>
          <w:p w14:paraId="7A4B4EA2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694" w:type="dxa"/>
            <w:gridSpan w:val="5"/>
            <w:vAlign w:val="center"/>
          </w:tcPr>
          <w:p w14:paraId="3614982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0E8D3297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778E0FB6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пепельницы</w:t>
            </w:r>
          </w:p>
        </w:tc>
        <w:tc>
          <w:tcPr>
            <w:tcW w:w="3971" w:type="dxa"/>
            <w:gridSpan w:val="46"/>
          </w:tcPr>
          <w:p w14:paraId="1FFDB37A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4" w:type="dxa"/>
            <w:gridSpan w:val="20"/>
          </w:tcPr>
          <w:p w14:paraId="62DB1A9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крючки для ящиков</w:t>
            </w:r>
          </w:p>
        </w:tc>
        <w:tc>
          <w:tcPr>
            <w:tcW w:w="2264" w:type="dxa"/>
            <w:gridSpan w:val="12"/>
            <w:vAlign w:val="center"/>
          </w:tcPr>
          <w:p w14:paraId="0A9934A9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ультразвуковые нарезки</w:t>
            </w:r>
          </w:p>
        </w:tc>
        <w:tc>
          <w:tcPr>
            <w:tcW w:w="1703" w:type="dxa"/>
            <w:gridSpan w:val="2"/>
            <w:vAlign w:val="center"/>
          </w:tcPr>
          <w:p w14:paraId="3285E44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694" w:type="dxa"/>
            <w:gridSpan w:val="5"/>
            <w:vAlign w:val="center"/>
          </w:tcPr>
          <w:p w14:paraId="55934A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7B07A475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59DA781C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держатели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рамочны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НС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</w:t>
            </w:r>
          </w:p>
        </w:tc>
        <w:tc>
          <w:tcPr>
            <w:tcW w:w="4394" w:type="dxa"/>
            <w:gridSpan w:val="20"/>
          </w:tcPr>
          <w:p w14:paraId="2D3EBF49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столовая посуда</w:t>
            </w:r>
          </w:p>
        </w:tc>
        <w:tc>
          <w:tcPr>
            <w:tcW w:w="1769" w:type="dxa"/>
            <w:gridSpan w:val="5"/>
            <w:vAlign w:val="center"/>
          </w:tcPr>
          <w:p w14:paraId="5B3D29B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измельчители</w:t>
            </w:r>
          </w:p>
        </w:tc>
        <w:tc>
          <w:tcPr>
            <w:tcW w:w="2198" w:type="dxa"/>
            <w:gridSpan w:val="9"/>
            <w:vAlign w:val="center"/>
          </w:tcPr>
          <w:p w14:paraId="54751A6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слайсер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694" w:type="dxa"/>
            <w:gridSpan w:val="5"/>
            <w:vAlign w:val="center"/>
          </w:tcPr>
          <w:p w14:paraId="2B83D17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355BF63F" w14:textId="77777777" w:rsidTr="00F34032">
        <w:trPr>
          <w:gridAfter w:val="1"/>
          <w:wAfter w:w="15" w:type="dxa"/>
          <w:trHeight w:val="85"/>
        </w:trPr>
        <w:tc>
          <w:tcPr>
            <w:tcW w:w="2265" w:type="dxa"/>
            <w:gridSpan w:val="16"/>
          </w:tcPr>
          <w:p w14:paraId="6F3D21B9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3151" w:type="dxa"/>
            <w:gridSpan w:val="35"/>
          </w:tcPr>
          <w:p w14:paraId="1743B4EA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4" w:type="dxa"/>
            <w:gridSpan w:val="20"/>
          </w:tcPr>
          <w:p w14:paraId="1B802E7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8418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насадки для кондитерских мешков</w:t>
            </w:r>
          </w:p>
        </w:tc>
        <w:tc>
          <w:tcPr>
            <w:tcW w:w="3967" w:type="dxa"/>
            <w:gridSpan w:val="14"/>
            <w:vAlign w:val="bottom"/>
          </w:tcPr>
          <w:p w14:paraId="1F83E460" w14:textId="5E129CEB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пудра</w:t>
            </w:r>
          </w:p>
        </w:tc>
        <w:tc>
          <w:tcPr>
            <w:tcW w:w="2694" w:type="dxa"/>
            <w:gridSpan w:val="5"/>
            <w:vAlign w:val="center"/>
          </w:tcPr>
          <w:p w14:paraId="21DCF9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384D6A30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24028D74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лестницы</w:t>
            </w:r>
            <w:r w:rsidR="001F1822">
              <w:rPr>
                <w:szCs w:val="16"/>
              </w:rPr>
              <w:t>: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ЛП</w:t>
            </w:r>
          </w:p>
        </w:tc>
        <w:tc>
          <w:tcPr>
            <w:tcW w:w="1890" w:type="dxa"/>
            <w:gridSpan w:val="31"/>
          </w:tcPr>
          <w:p w14:paraId="10F96852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1261" w:type="dxa"/>
            <w:gridSpan w:val="4"/>
          </w:tcPr>
          <w:p w14:paraId="4B23C8B6" w14:textId="77777777" w:rsidR="001F1822" w:rsidRPr="00C12148" w:rsidRDefault="00000000" w:rsidP="001F1822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отбойники</w:t>
            </w:r>
          </w:p>
        </w:tc>
        <w:tc>
          <w:tcPr>
            <w:tcW w:w="4394" w:type="dxa"/>
            <w:gridSpan w:val="20"/>
          </w:tcPr>
          <w:p w14:paraId="36D7CD6D" w14:textId="4B8479B2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95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D33E3E">
              <w:t>съёмные детали хлеборезательной машины</w:t>
            </w:r>
          </w:p>
        </w:tc>
        <w:tc>
          <w:tcPr>
            <w:tcW w:w="3967" w:type="dxa"/>
            <w:gridSpan w:val="14"/>
            <w:vAlign w:val="center"/>
          </w:tcPr>
          <w:p w14:paraId="0FF0AA3D" w14:textId="77777777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дозатор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 xml:space="preserve"> для геля (пульверизатор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>)</w:t>
            </w:r>
          </w:p>
        </w:tc>
        <w:tc>
          <w:tcPr>
            <w:tcW w:w="2694" w:type="dxa"/>
            <w:gridSpan w:val="5"/>
            <w:vAlign w:val="center"/>
          </w:tcPr>
          <w:p w14:paraId="1EBF9F42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552176BE" w14:textId="77777777" w:rsidTr="00F34032">
        <w:trPr>
          <w:gridAfter w:val="1"/>
          <w:wAfter w:w="15" w:type="dxa"/>
          <w:trHeight w:val="20"/>
        </w:trPr>
        <w:tc>
          <w:tcPr>
            <w:tcW w:w="730" w:type="dxa"/>
          </w:tcPr>
          <w:p w14:paraId="0CEF8AA8" w14:textId="0664A59D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3A2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пол</w:t>
            </w:r>
          </w:p>
        </w:tc>
        <w:tc>
          <w:tcPr>
            <w:tcW w:w="892" w:type="dxa"/>
            <w:gridSpan w:val="7"/>
          </w:tcPr>
          <w:p w14:paraId="5CA712FD" w14:textId="736305C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М</w:t>
            </w:r>
          </w:p>
        </w:tc>
        <w:tc>
          <w:tcPr>
            <w:tcW w:w="980" w:type="dxa"/>
            <w:gridSpan w:val="13"/>
          </w:tcPr>
          <w:p w14:paraId="10906A73" w14:textId="14498209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59996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ПП</w:t>
            </w:r>
          </w:p>
        </w:tc>
        <w:tc>
          <w:tcPr>
            <w:tcW w:w="1010" w:type="dxa"/>
            <w:gridSpan w:val="18"/>
          </w:tcPr>
          <w:p w14:paraId="0F507EE5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ДС</w:t>
            </w:r>
          </w:p>
        </w:tc>
        <w:tc>
          <w:tcPr>
            <w:tcW w:w="840" w:type="dxa"/>
            <w:gridSpan w:val="11"/>
          </w:tcPr>
          <w:p w14:paraId="1E20C4C0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трапы</w:t>
            </w:r>
          </w:p>
        </w:tc>
        <w:tc>
          <w:tcPr>
            <w:tcW w:w="964" w:type="dxa"/>
          </w:tcPr>
          <w:p w14:paraId="6A28BE02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стоки</w:t>
            </w:r>
          </w:p>
        </w:tc>
        <w:tc>
          <w:tcPr>
            <w:tcW w:w="4394" w:type="dxa"/>
            <w:gridSpan w:val="20"/>
          </w:tcPr>
          <w:p w14:paraId="380E3EC6" w14:textId="0FB1B8F0" w:rsidR="001F1822" w:rsidRDefault="00000000" w:rsidP="00E6747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  <w:tc>
          <w:tcPr>
            <w:tcW w:w="1561" w:type="dxa"/>
            <w:gridSpan w:val="4"/>
            <w:vAlign w:val="bottom"/>
          </w:tcPr>
          <w:p w14:paraId="158B08ED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1D14F4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солодоварки</w:t>
            </w:r>
          </w:p>
        </w:tc>
        <w:tc>
          <w:tcPr>
            <w:tcW w:w="2406" w:type="dxa"/>
            <w:gridSpan w:val="10"/>
            <w:vAlign w:val="bottom"/>
          </w:tcPr>
          <w:p w14:paraId="11E21B28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ферментаторы</w:t>
            </w:r>
          </w:p>
        </w:tc>
        <w:tc>
          <w:tcPr>
            <w:tcW w:w="2694" w:type="dxa"/>
            <w:gridSpan w:val="5"/>
            <w:vAlign w:val="center"/>
          </w:tcPr>
          <w:p w14:paraId="2A3883B5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DA0CFE" w:rsidRPr="00D23288" w14:paraId="211E4701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FD53581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27460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317297F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4"/>
            <w:vAlign w:val="bottom"/>
          </w:tcPr>
          <w:p w14:paraId="143BB89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694" w:type="dxa"/>
            <w:gridSpan w:val="5"/>
            <w:vAlign w:val="center"/>
          </w:tcPr>
          <w:p w14:paraId="522644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51DAADD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2196B1CE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78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D2FE76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21CD43C5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735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овощерезки</w:t>
            </w:r>
          </w:p>
        </w:tc>
        <w:tc>
          <w:tcPr>
            <w:tcW w:w="2063" w:type="dxa"/>
            <w:gridSpan w:val="6"/>
          </w:tcPr>
          <w:p w14:paraId="5AAD9EE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75638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овощечистки</w:t>
            </w:r>
          </w:p>
        </w:tc>
        <w:tc>
          <w:tcPr>
            <w:tcW w:w="2694" w:type="dxa"/>
            <w:gridSpan w:val="5"/>
            <w:vAlign w:val="center"/>
          </w:tcPr>
          <w:p w14:paraId="51B4EE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AB4AF84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E30ABF6" w14:textId="77777777" w:rsidR="00DA0CFE" w:rsidRPr="000F1EEC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6243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C41E7B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776422BC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картофелечистки</w:t>
            </w:r>
          </w:p>
        </w:tc>
        <w:tc>
          <w:tcPr>
            <w:tcW w:w="2063" w:type="dxa"/>
            <w:gridSpan w:val="6"/>
            <w:vAlign w:val="bottom"/>
          </w:tcPr>
          <w:p w14:paraId="579587C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протирочные машины</w:t>
            </w:r>
          </w:p>
        </w:tc>
        <w:tc>
          <w:tcPr>
            <w:tcW w:w="2694" w:type="dxa"/>
            <w:gridSpan w:val="5"/>
            <w:vAlign w:val="center"/>
          </w:tcPr>
          <w:p w14:paraId="1E868BF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4395ED5F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0BE2F8B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76177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B32EA78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  <w:vAlign w:val="bottom"/>
          </w:tcPr>
          <w:p w14:paraId="7B59EAE9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DA0CFE" w:rsidRPr="00D23288" w14:paraId="7D024054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9C031BF" w14:textId="77777777" w:rsidR="00DA0CFE" w:rsidRPr="00C12148" w:rsidRDefault="00DA0CFE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0D415D3B" w14:textId="013692A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1FA2690B" w14:textId="5F2807F6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4" w:type="dxa"/>
            <w:gridSpan w:val="4"/>
          </w:tcPr>
          <w:p w14:paraId="34A47ED9" w14:textId="6F93F42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пульты УПР</w:t>
            </w:r>
          </w:p>
        </w:tc>
        <w:tc>
          <w:tcPr>
            <w:tcW w:w="6661" w:type="dxa"/>
            <w:gridSpan w:val="19"/>
            <w:vMerge w:val="restart"/>
          </w:tcPr>
          <w:p w14:paraId="25A318FC" w14:textId="679D1ED5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D96BDF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D96BDF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A5174C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DA0CFE" w:rsidRPr="00D23288" w14:paraId="5434F0A9" w14:textId="77777777" w:rsidTr="00F34032">
        <w:trPr>
          <w:trHeight w:val="20"/>
        </w:trPr>
        <w:tc>
          <w:tcPr>
            <w:tcW w:w="1005" w:type="dxa"/>
            <w:gridSpan w:val="2"/>
            <w:tcMar>
              <w:right w:w="0" w:type="dxa"/>
            </w:tcMar>
          </w:tcPr>
          <w:p w14:paraId="5A6ACCFA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раковин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260" w:type="dxa"/>
            <w:gridSpan w:val="15"/>
          </w:tcPr>
          <w:p w14:paraId="4E46736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смесител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278" w:type="dxa"/>
            <w:gridSpan w:val="18"/>
          </w:tcPr>
          <w:p w14:paraId="7FC6156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писсуар</w:t>
            </w:r>
            <w:r w:rsidR="00DA0CFE">
              <w:rPr>
                <w:szCs w:val="16"/>
              </w:rPr>
              <w:t xml:space="preserve">ы </w:t>
            </w:r>
          </w:p>
        </w:tc>
        <w:tc>
          <w:tcPr>
            <w:tcW w:w="1873" w:type="dxa"/>
            <w:gridSpan w:val="17"/>
          </w:tcPr>
          <w:p w14:paraId="6D30DCB9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унитаз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0690953B" w14:textId="205FD09C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73B99AD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4" w:type="dxa"/>
            <w:gridSpan w:val="4"/>
          </w:tcPr>
          <w:p w14:paraId="327578C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перила</w:t>
            </w:r>
          </w:p>
        </w:tc>
        <w:tc>
          <w:tcPr>
            <w:tcW w:w="6661" w:type="dxa"/>
            <w:gridSpan w:val="19"/>
            <w:vMerge/>
            <w:shd w:val="clear" w:color="auto" w:fill="BFBFBF" w:themeFill="background1" w:themeFillShade="BF"/>
            <w:vAlign w:val="bottom"/>
          </w:tcPr>
          <w:p w14:paraId="5FA83CE4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6B893A4" w14:textId="77777777" w:rsidTr="00F34032">
        <w:trPr>
          <w:trHeight w:val="20"/>
        </w:trPr>
        <w:tc>
          <w:tcPr>
            <w:tcW w:w="1871" w:type="dxa"/>
            <w:gridSpan w:val="12"/>
            <w:tcMar>
              <w:left w:w="108" w:type="dxa"/>
              <w:right w:w="108" w:type="dxa"/>
            </w:tcMar>
          </w:tcPr>
          <w:p w14:paraId="0E016A9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кабин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774" w:type="dxa"/>
            <w:gridSpan w:val="28"/>
          </w:tcPr>
          <w:p w14:paraId="67624172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771" w:type="dxa"/>
            <w:gridSpan w:val="12"/>
          </w:tcPr>
          <w:p w14:paraId="3F75AD8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EB1D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1D4A505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  <w:tc>
          <w:tcPr>
            <w:tcW w:w="1364" w:type="dxa"/>
            <w:gridSpan w:val="4"/>
            <w:shd w:val="clear" w:color="auto" w:fill="FFFFFF" w:themeFill="background1"/>
          </w:tcPr>
          <w:p w14:paraId="46F9DAE6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6661" w:type="dxa"/>
            <w:gridSpan w:val="19"/>
            <w:vMerge w:val="restart"/>
            <w:tcMar>
              <w:left w:w="108" w:type="dxa"/>
              <w:right w:w="108" w:type="dxa"/>
            </w:tcMar>
          </w:tcPr>
          <w:p w14:paraId="7A4F7E9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D96BDF">
                  <w:rPr>
                    <w:szCs w:val="16"/>
                  </w:rPr>
                  <w:t>ХИМИТЕК ПОЛИДЕЗ®-СУПЕР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D96BDF">
                  <w:rPr>
                    <w:szCs w:val="16"/>
                  </w:rPr>
                  <w:t>0,02 % - 0,04 % (по НУК)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DA0CFE" w:rsidRPr="00D23288" w14:paraId="43560A42" w14:textId="77777777" w:rsidTr="00F34032">
        <w:trPr>
          <w:trHeight w:val="20"/>
        </w:trPr>
        <w:tc>
          <w:tcPr>
            <w:tcW w:w="1871" w:type="dxa"/>
            <w:gridSpan w:val="12"/>
          </w:tcPr>
          <w:p w14:paraId="0204CF5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поддоны</w:t>
            </w:r>
          </w:p>
        </w:tc>
        <w:tc>
          <w:tcPr>
            <w:tcW w:w="3545" w:type="dxa"/>
            <w:gridSpan w:val="40"/>
          </w:tcPr>
          <w:p w14:paraId="0D92675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4933353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661" w:type="dxa"/>
            <w:gridSpan w:val="19"/>
            <w:vMerge/>
            <w:vAlign w:val="bottom"/>
          </w:tcPr>
          <w:p w14:paraId="5E24C2E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FF2B403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56D466DC" w14:textId="77777777" w:rsidR="00DA0CFE" w:rsidRPr="005A42B3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7"/>
          </w:tcPr>
          <w:p w14:paraId="2D7ADA7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4" w:type="dxa"/>
            <w:gridSpan w:val="13"/>
          </w:tcPr>
          <w:p w14:paraId="5D1AF6B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661" w:type="dxa"/>
            <w:gridSpan w:val="19"/>
            <w:vMerge w:val="restart"/>
            <w:shd w:val="clear" w:color="auto" w:fill="FFFFFF" w:themeFill="background1"/>
          </w:tcPr>
          <w:p w14:paraId="6E76D5B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D96BDF">
                  <w:rPr>
                    <w:szCs w:val="16"/>
                  </w:rPr>
                  <w:t>ХИМИТЕК ЧУДОДЕЙ®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96BDF">
                  <w:rPr>
                    <w:szCs w:val="16"/>
                  </w:rPr>
                  <w:t>0,5 % - 0,7 %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DA0CFE" w:rsidRPr="00D23288" w14:paraId="57BEDE56" w14:textId="77777777" w:rsidTr="00F34032">
        <w:trPr>
          <w:trHeight w:val="177"/>
        </w:trPr>
        <w:tc>
          <w:tcPr>
            <w:tcW w:w="1871" w:type="dxa"/>
            <w:gridSpan w:val="12"/>
            <w:shd w:val="clear" w:color="auto" w:fill="FFFFFF" w:themeFill="background1"/>
          </w:tcPr>
          <w:p w14:paraId="7CF0B6C5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санитарны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пост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680" w:type="dxa"/>
            <w:gridSpan w:val="24"/>
            <w:shd w:val="clear" w:color="auto" w:fill="FFFFFF" w:themeFill="background1"/>
          </w:tcPr>
          <w:p w14:paraId="39A0A20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рук</w:t>
            </w:r>
          </w:p>
        </w:tc>
        <w:tc>
          <w:tcPr>
            <w:tcW w:w="1865" w:type="dxa"/>
            <w:gridSpan w:val="16"/>
            <w:shd w:val="clear" w:color="auto" w:fill="FFFFFF" w:themeFill="background1"/>
          </w:tcPr>
          <w:p w14:paraId="6275713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бак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</w:t>
            </w:r>
            <w:r w:rsidR="00DA0CFE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4E851010" w14:textId="78185998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36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1C621C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090AEC0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ПММ</w:t>
            </w:r>
          </w:p>
        </w:tc>
        <w:tc>
          <w:tcPr>
            <w:tcW w:w="1722" w:type="dxa"/>
            <w:gridSpan w:val="6"/>
            <w:shd w:val="clear" w:color="auto" w:fill="F2F2F2" w:themeFill="background1" w:themeFillShade="F2"/>
          </w:tcPr>
          <w:p w14:paraId="030E3B8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ёршики</w:t>
            </w:r>
          </w:p>
        </w:tc>
        <w:tc>
          <w:tcPr>
            <w:tcW w:w="6661" w:type="dxa"/>
            <w:gridSpan w:val="19"/>
            <w:vMerge/>
            <w:shd w:val="clear" w:color="auto" w:fill="FFFFFF" w:themeFill="background1"/>
          </w:tcPr>
          <w:p w14:paraId="540ED2EE" w14:textId="77777777" w:rsidR="00DA0CFE" w:rsidRPr="00C12148" w:rsidRDefault="00DA0CFE" w:rsidP="00DA0CFE">
            <w:pPr>
              <w:pStyle w:val="--2"/>
              <w:rPr>
                <w:sz w:val="4"/>
                <w:szCs w:val="16"/>
              </w:rPr>
            </w:pPr>
          </w:p>
        </w:tc>
      </w:tr>
      <w:tr w:rsidR="00DA0CFE" w:rsidRPr="00D23288" w14:paraId="7635B28C" w14:textId="77777777" w:rsidTr="00F34032">
        <w:trPr>
          <w:trHeight w:val="126"/>
        </w:trPr>
        <w:tc>
          <w:tcPr>
            <w:tcW w:w="1871" w:type="dxa"/>
            <w:gridSpan w:val="12"/>
            <w:shd w:val="clear" w:color="auto" w:fill="FFFFFF" w:themeFill="background1"/>
          </w:tcPr>
          <w:p w14:paraId="50646CF9" w14:textId="717C2BF1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дозаторы для </w:t>
            </w:r>
            <w:r w:rsidR="00DA0CFE">
              <w:rPr>
                <w:szCs w:val="16"/>
              </w:rPr>
              <w:t>М/А</w:t>
            </w:r>
          </w:p>
        </w:tc>
        <w:tc>
          <w:tcPr>
            <w:tcW w:w="3545" w:type="dxa"/>
            <w:gridSpan w:val="40"/>
            <w:shd w:val="clear" w:color="auto" w:fill="FFFFFF" w:themeFill="background1"/>
          </w:tcPr>
          <w:p w14:paraId="37B55D3B" w14:textId="32163406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диспенсер</w:t>
            </w:r>
            <w:r w:rsidR="00DA0CFE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СИЗ</w:t>
            </w:r>
          </w:p>
        </w:tc>
        <w:tc>
          <w:tcPr>
            <w:tcW w:w="4394" w:type="dxa"/>
            <w:gridSpan w:val="20"/>
            <w:shd w:val="clear" w:color="auto" w:fill="FFFFFF" w:themeFill="background1"/>
          </w:tcPr>
          <w:p w14:paraId="43C672E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661" w:type="dxa"/>
            <w:gridSpan w:val="19"/>
            <w:vMerge w:val="restart"/>
          </w:tcPr>
          <w:p w14:paraId="2F33EDC7" w14:textId="6A06D7DC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ED1A14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ED1A14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ED1A14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DA0CFE">
              <w:rPr>
                <w:b/>
                <w:bCs/>
                <w:color w:val="FF0000"/>
                <w:szCs w:val="16"/>
              </w:rPr>
              <w:t>ТЕХН</w:t>
            </w:r>
            <w:r w:rsidR="00DA0CFE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DA0CFE" w:rsidRPr="005E028F" w14:paraId="3B107100" w14:textId="77777777" w:rsidTr="00F34032">
        <w:trPr>
          <w:trHeight w:val="20"/>
        </w:trPr>
        <w:tc>
          <w:tcPr>
            <w:tcW w:w="1657" w:type="dxa"/>
            <w:gridSpan w:val="10"/>
            <w:shd w:val="clear" w:color="auto" w:fill="FFFFFF" w:themeFill="background1"/>
            <w:tcMar>
              <w:right w:w="0" w:type="dxa"/>
            </w:tcMar>
          </w:tcPr>
          <w:p w14:paraId="050F9B1A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санпропускник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572" w:type="dxa"/>
            <w:gridSpan w:val="20"/>
            <w:shd w:val="clear" w:color="auto" w:fill="FFFFFF" w:themeFill="background1"/>
          </w:tcPr>
          <w:p w14:paraId="42BDD9D6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маты</w:t>
            </w:r>
          </w:p>
        </w:tc>
        <w:tc>
          <w:tcPr>
            <w:tcW w:w="2187" w:type="dxa"/>
            <w:gridSpan w:val="22"/>
            <w:shd w:val="clear" w:color="auto" w:fill="FFFFFF" w:themeFill="background1"/>
          </w:tcPr>
          <w:p w14:paraId="085AB2B9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ковры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1A871DBB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661" w:type="dxa"/>
            <w:gridSpan w:val="19"/>
            <w:vMerge/>
          </w:tcPr>
          <w:p w14:paraId="4C8C3D1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3FC095A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00CBD815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4" w:type="dxa"/>
            <w:gridSpan w:val="20"/>
          </w:tcPr>
          <w:p w14:paraId="272D5142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туннельная</w:t>
            </w:r>
          </w:p>
        </w:tc>
        <w:tc>
          <w:tcPr>
            <w:tcW w:w="6661" w:type="dxa"/>
            <w:gridSpan w:val="19"/>
            <w:vMerge w:val="restart"/>
          </w:tcPr>
          <w:p w14:paraId="10930A3A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DA0CFE" w:rsidRPr="00D23288" w14:paraId="0EE30BF8" w14:textId="77777777" w:rsidTr="00F34032">
        <w:trPr>
          <w:trHeight w:val="20"/>
        </w:trPr>
        <w:tc>
          <w:tcPr>
            <w:tcW w:w="1118" w:type="dxa"/>
            <w:gridSpan w:val="4"/>
          </w:tcPr>
          <w:p w14:paraId="26FFC5AF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6" w:type="dxa"/>
            <w:gridSpan w:val="14"/>
          </w:tcPr>
          <w:p w14:paraId="3D4F8FBC" w14:textId="2235A24F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20"/>
          </w:tcPr>
          <w:p w14:paraId="3049EBE0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скамейки</w:t>
            </w:r>
          </w:p>
        </w:tc>
        <w:tc>
          <w:tcPr>
            <w:tcW w:w="1814" w:type="dxa"/>
            <w:gridSpan w:val="14"/>
          </w:tcPr>
          <w:p w14:paraId="1EEABC4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9"/>
          </w:tcPr>
          <w:p w14:paraId="2E45C9B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машины таромоечные</w:t>
            </w:r>
          </w:p>
        </w:tc>
        <w:tc>
          <w:tcPr>
            <w:tcW w:w="2274" w:type="dxa"/>
            <w:gridSpan w:val="11"/>
          </w:tcPr>
          <w:p w14:paraId="4657FD6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661" w:type="dxa"/>
            <w:gridSpan w:val="19"/>
            <w:vMerge/>
          </w:tcPr>
          <w:p w14:paraId="38A0E0F6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4F3BC541" w14:textId="77777777" w:rsidTr="00F34032">
        <w:trPr>
          <w:trHeight w:val="20"/>
        </w:trPr>
        <w:tc>
          <w:tcPr>
            <w:tcW w:w="2974" w:type="dxa"/>
            <w:gridSpan w:val="26"/>
          </w:tcPr>
          <w:p w14:paraId="374EF153" w14:textId="0CA73B88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шкафы</w:t>
            </w:r>
            <w:r w:rsidR="00DA0CFE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УИ</w:t>
            </w:r>
          </w:p>
        </w:tc>
        <w:tc>
          <w:tcPr>
            <w:tcW w:w="1134" w:type="dxa"/>
            <w:gridSpan w:val="20"/>
          </w:tcPr>
          <w:p w14:paraId="6A8CDAE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обувницы</w:t>
            </w:r>
          </w:p>
        </w:tc>
        <w:tc>
          <w:tcPr>
            <w:tcW w:w="1308" w:type="dxa"/>
            <w:gridSpan w:val="6"/>
          </w:tcPr>
          <w:p w14:paraId="38B61939" w14:textId="5D5C0535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полки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3CF2629E" w14:textId="77777777" w:rsidR="00DA0CFE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661" w:type="dxa"/>
            <w:gridSpan w:val="19"/>
            <w:vMerge w:val="restart"/>
          </w:tcPr>
          <w:p w14:paraId="39BE291B" w14:textId="671D1414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  <w:listItem w:displayText="ХИМИТЕК ИНТЕРЬЕР-ОФИС" w:value="ХИМИТЕК ИНТЕРЬЕР-ОФИС"/>
                  <w:listItem w:displayText="ХИМИТЕК ИЗУМРУД 310" w:value="ХИМИТЕК ИЗУМРУД 310"/>
                </w:dropDownList>
              </w:sdtPr>
              <w:sdtContent>
                <w:r w:rsidR="009D45EA">
                  <w:rPr>
                    <w:szCs w:val="16"/>
                  </w:rPr>
                  <w:t>ХИМИТЕК ЧАРОИТ®-СПРЕЙ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  <w:listItem w:displayText="5,0 %" w:value="5,0 %"/>
                  <w:listItem w:displayText="1 %" w:value="1 %"/>
                </w:dropDownList>
              </w:sdtPr>
              <w:sdtContent>
                <w:r w:rsidR="009D45EA">
                  <w:rPr>
                    <w:szCs w:val="16"/>
                  </w:rPr>
                  <w:t>100 %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9D45EA">
                  <w:rPr>
                    <w:szCs w:val="16"/>
                  </w:rPr>
                  <w:t>готовая форма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DA0CFE" w:rsidRPr="00D23288" w14:paraId="083ECE74" w14:textId="77777777" w:rsidTr="00F34032">
        <w:trPr>
          <w:trHeight w:val="20"/>
        </w:trPr>
        <w:tc>
          <w:tcPr>
            <w:tcW w:w="1871" w:type="dxa"/>
            <w:gridSpan w:val="12"/>
            <w:shd w:val="clear" w:color="auto" w:fill="FFFFFF" w:themeFill="background1"/>
          </w:tcPr>
          <w:p w14:paraId="430B1D4A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03" w:type="dxa"/>
            <w:gridSpan w:val="14"/>
            <w:shd w:val="clear" w:color="auto" w:fill="FFFFFF" w:themeFill="background1"/>
          </w:tcPr>
          <w:p w14:paraId="1C6F6F16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20"/>
            <w:shd w:val="clear" w:color="auto" w:fill="FFFFFF" w:themeFill="background1"/>
          </w:tcPr>
          <w:p w14:paraId="7A05523D" w14:textId="6317E336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стулья</w:t>
            </w:r>
          </w:p>
        </w:tc>
        <w:tc>
          <w:tcPr>
            <w:tcW w:w="1308" w:type="dxa"/>
            <w:gridSpan w:val="6"/>
            <w:shd w:val="clear" w:color="auto" w:fill="FFFFFF" w:themeFill="background1"/>
          </w:tcPr>
          <w:p w14:paraId="3930F7A8" w14:textId="7F43DB4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столы</w:t>
            </w:r>
          </w:p>
        </w:tc>
        <w:tc>
          <w:tcPr>
            <w:tcW w:w="4394" w:type="dxa"/>
            <w:gridSpan w:val="20"/>
          </w:tcPr>
          <w:p w14:paraId="2699A77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661" w:type="dxa"/>
            <w:gridSpan w:val="19"/>
            <w:vMerge/>
          </w:tcPr>
          <w:p w14:paraId="6FBB8734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11FB40EF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C82F5A8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4" w:type="dxa"/>
            <w:gridSpan w:val="20"/>
          </w:tcPr>
          <w:p w14:paraId="77170CBD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4A509F47" w14:textId="77777777" w:rsidR="00DA0CFE" w:rsidRDefault="00DA0CFE" w:rsidP="00DA0CFE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DA0CFE" w:rsidRPr="00D23288" w14:paraId="5117A44E" w14:textId="77777777" w:rsidTr="00F34032">
        <w:trPr>
          <w:trHeight w:val="50"/>
        </w:trPr>
        <w:tc>
          <w:tcPr>
            <w:tcW w:w="1445" w:type="dxa"/>
            <w:gridSpan w:val="6"/>
          </w:tcPr>
          <w:p w14:paraId="6EF6D801" w14:textId="6A44031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240" w:type="dxa"/>
            <w:gridSpan w:val="17"/>
          </w:tcPr>
          <w:p w14:paraId="0EC98D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22"/>
          </w:tcPr>
          <w:p w14:paraId="654B4FA6" w14:textId="61C269C4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телефоны</w:t>
            </w:r>
          </w:p>
        </w:tc>
        <w:tc>
          <w:tcPr>
            <w:tcW w:w="1478" w:type="dxa"/>
            <w:gridSpan w:val="7"/>
          </w:tcPr>
          <w:p w14:paraId="153B7E4E" w14:textId="555E610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7"/>
          </w:tcPr>
          <w:p w14:paraId="26693880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морозильные лари</w:t>
            </w:r>
          </w:p>
        </w:tc>
        <w:tc>
          <w:tcPr>
            <w:tcW w:w="2454" w:type="dxa"/>
            <w:gridSpan w:val="13"/>
          </w:tcPr>
          <w:p w14:paraId="2DA948E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лари</w:t>
            </w:r>
          </w:p>
        </w:tc>
        <w:tc>
          <w:tcPr>
            <w:tcW w:w="6661" w:type="dxa"/>
            <w:gridSpan w:val="19"/>
            <w:vMerge w:val="restart"/>
          </w:tcPr>
          <w:p w14:paraId="525E03C1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выше 2 м – сотрудник внутреннего клининга</w:t>
            </w:r>
          </w:p>
          <w:p w14:paraId="7BC2F467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до 2 м – сотрудник внутреннего клининга</w:t>
            </w:r>
          </w:p>
          <w:p w14:paraId="012705D6" w14:textId="77777777" w:rsidR="00DA0CFE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оборудование – сотрудник производства</w:t>
            </w:r>
          </w:p>
        </w:tc>
      </w:tr>
      <w:tr w:rsidR="00DA0CFE" w:rsidRPr="00D23288" w14:paraId="45A40835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13071BB5" w14:textId="77777777" w:rsidR="00DA0CFE" w:rsidRPr="005E2049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7"/>
          </w:tcPr>
          <w:p w14:paraId="12BEA5C1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36E99D07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ШХЛ</w:t>
            </w:r>
          </w:p>
        </w:tc>
        <w:tc>
          <w:tcPr>
            <w:tcW w:w="1244" w:type="dxa"/>
            <w:gridSpan w:val="3"/>
          </w:tcPr>
          <w:p w14:paraId="3B39ED0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ШМР</w:t>
            </w:r>
          </w:p>
        </w:tc>
        <w:tc>
          <w:tcPr>
            <w:tcW w:w="6661" w:type="dxa"/>
            <w:gridSpan w:val="19"/>
            <w:vMerge/>
          </w:tcPr>
          <w:p w14:paraId="38483849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BF7F9AD" w14:textId="77777777" w:rsidTr="00F34032">
        <w:trPr>
          <w:trHeight w:val="20"/>
        </w:trPr>
        <w:tc>
          <w:tcPr>
            <w:tcW w:w="1005" w:type="dxa"/>
            <w:gridSpan w:val="2"/>
          </w:tcPr>
          <w:p w14:paraId="40DBC23B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396" w:type="dxa"/>
            <w:gridSpan w:val="18"/>
          </w:tcPr>
          <w:p w14:paraId="49B71744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7"/>
          </w:tcPr>
          <w:p w14:paraId="100470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фартуки</w:t>
            </w:r>
          </w:p>
        </w:tc>
        <w:tc>
          <w:tcPr>
            <w:tcW w:w="1820" w:type="dxa"/>
            <w:gridSpan w:val="15"/>
          </w:tcPr>
          <w:p w14:paraId="1561C40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7"/>
          </w:tcPr>
          <w:p w14:paraId="62AA1DD4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33472D5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шокеры</w:t>
            </w:r>
          </w:p>
        </w:tc>
        <w:tc>
          <w:tcPr>
            <w:tcW w:w="1244" w:type="dxa"/>
            <w:gridSpan w:val="3"/>
          </w:tcPr>
          <w:p w14:paraId="4CA2A4CA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  <w:tc>
          <w:tcPr>
            <w:tcW w:w="6661" w:type="dxa"/>
            <w:gridSpan w:val="19"/>
            <w:vMerge/>
          </w:tcPr>
          <w:p w14:paraId="1698B8D8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</w:tbl>
    <w:p w14:paraId="73325F6D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F35C4" w14:textId="77777777" w:rsidR="00A06AF8" w:rsidRDefault="00A06AF8">
      <w:r>
        <w:separator/>
      </w:r>
    </w:p>
  </w:endnote>
  <w:endnote w:type="continuationSeparator" w:id="0">
    <w:p w14:paraId="261AA865" w14:textId="77777777" w:rsidR="00A06AF8" w:rsidRDefault="00A06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C309D" w14:textId="77777777" w:rsidR="003E591C" w:rsidRDefault="003E591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F62A" w14:textId="77777777" w:rsidR="003E591C" w:rsidRPr="003E06E8" w:rsidRDefault="003E591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C6FAC" w14:textId="77777777" w:rsidR="00A06AF8" w:rsidRDefault="00A06AF8">
      <w:r>
        <w:separator/>
      </w:r>
    </w:p>
  </w:footnote>
  <w:footnote w:type="continuationSeparator" w:id="0">
    <w:p w14:paraId="73B5B86A" w14:textId="77777777" w:rsidR="00A06AF8" w:rsidRDefault="00A06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F8C95" w14:textId="77777777" w:rsidR="003E591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3E591C" w:rsidRPr="00FD18C8">
        <w:rPr>
          <w:rStyle w:val="a6"/>
          <w:lang w:val="en-US"/>
        </w:rPr>
        <w:t>Ф-ХХ</w:t>
      </w:r>
      <w:r w:rsidR="003E591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140417988">
    <w:abstractNumId w:val="20"/>
  </w:num>
  <w:num w:numId="2" w16cid:durableId="401755645">
    <w:abstractNumId w:val="36"/>
  </w:num>
  <w:num w:numId="3" w16cid:durableId="1774084976">
    <w:abstractNumId w:val="27"/>
  </w:num>
  <w:num w:numId="4" w16cid:durableId="1854145955">
    <w:abstractNumId w:val="17"/>
  </w:num>
  <w:num w:numId="5" w16cid:durableId="475731425">
    <w:abstractNumId w:val="16"/>
  </w:num>
  <w:num w:numId="6" w16cid:durableId="1313876254">
    <w:abstractNumId w:val="30"/>
  </w:num>
  <w:num w:numId="7" w16cid:durableId="1352301516">
    <w:abstractNumId w:val="26"/>
  </w:num>
  <w:num w:numId="8" w16cid:durableId="872772099">
    <w:abstractNumId w:val="35"/>
  </w:num>
  <w:num w:numId="9" w16cid:durableId="1137798946">
    <w:abstractNumId w:val="31"/>
  </w:num>
  <w:num w:numId="10" w16cid:durableId="867449510">
    <w:abstractNumId w:val="15"/>
  </w:num>
  <w:num w:numId="11" w16cid:durableId="939331862">
    <w:abstractNumId w:val="24"/>
  </w:num>
  <w:num w:numId="12" w16cid:durableId="2001611346">
    <w:abstractNumId w:val="29"/>
  </w:num>
  <w:num w:numId="13" w16cid:durableId="1909611479">
    <w:abstractNumId w:val="38"/>
  </w:num>
  <w:num w:numId="14" w16cid:durableId="1048651183">
    <w:abstractNumId w:val="23"/>
  </w:num>
  <w:num w:numId="15" w16cid:durableId="661809009">
    <w:abstractNumId w:val="19"/>
  </w:num>
  <w:num w:numId="16" w16cid:durableId="516845230">
    <w:abstractNumId w:val="11"/>
  </w:num>
  <w:num w:numId="17" w16cid:durableId="1417166366">
    <w:abstractNumId w:val="21"/>
  </w:num>
  <w:num w:numId="18" w16cid:durableId="365915507">
    <w:abstractNumId w:val="22"/>
  </w:num>
  <w:num w:numId="19" w16cid:durableId="227082972">
    <w:abstractNumId w:val="37"/>
  </w:num>
  <w:num w:numId="20" w16cid:durableId="1726686148">
    <w:abstractNumId w:val="32"/>
  </w:num>
  <w:num w:numId="21" w16cid:durableId="1873302032">
    <w:abstractNumId w:val="12"/>
  </w:num>
  <w:num w:numId="22" w16cid:durableId="297420022">
    <w:abstractNumId w:val="33"/>
  </w:num>
  <w:num w:numId="23" w16cid:durableId="135950640">
    <w:abstractNumId w:val="25"/>
  </w:num>
  <w:num w:numId="24" w16cid:durableId="1703630639">
    <w:abstractNumId w:val="13"/>
  </w:num>
  <w:num w:numId="25" w16cid:durableId="2113746840">
    <w:abstractNumId w:val="28"/>
  </w:num>
  <w:num w:numId="26" w16cid:durableId="765614969">
    <w:abstractNumId w:val="14"/>
  </w:num>
  <w:num w:numId="27" w16cid:durableId="631600615">
    <w:abstractNumId w:val="9"/>
  </w:num>
  <w:num w:numId="28" w16cid:durableId="1334071108">
    <w:abstractNumId w:val="7"/>
  </w:num>
  <w:num w:numId="29" w16cid:durableId="1862667688">
    <w:abstractNumId w:val="6"/>
  </w:num>
  <w:num w:numId="30" w16cid:durableId="73554251">
    <w:abstractNumId w:val="5"/>
  </w:num>
  <w:num w:numId="31" w16cid:durableId="1989018456">
    <w:abstractNumId w:val="4"/>
  </w:num>
  <w:num w:numId="32" w16cid:durableId="826677058">
    <w:abstractNumId w:val="8"/>
  </w:num>
  <w:num w:numId="33" w16cid:durableId="1152990995">
    <w:abstractNumId w:val="3"/>
  </w:num>
  <w:num w:numId="34" w16cid:durableId="99449838">
    <w:abstractNumId w:val="2"/>
  </w:num>
  <w:num w:numId="35" w16cid:durableId="810442367">
    <w:abstractNumId w:val="1"/>
  </w:num>
  <w:num w:numId="36" w16cid:durableId="1559047123">
    <w:abstractNumId w:val="0"/>
  </w:num>
  <w:num w:numId="37" w16cid:durableId="203758635">
    <w:abstractNumId w:val="13"/>
  </w:num>
  <w:num w:numId="38" w16cid:durableId="357122286">
    <w:abstractNumId w:val="10"/>
  </w:num>
  <w:num w:numId="39" w16cid:durableId="1759592388">
    <w:abstractNumId w:val="18"/>
  </w:num>
  <w:num w:numId="40" w16cid:durableId="1738859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8C8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0B94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32D8"/>
    <w:rsid w:val="0007430C"/>
    <w:rsid w:val="00074D34"/>
    <w:rsid w:val="00074FB9"/>
    <w:rsid w:val="000776B9"/>
    <w:rsid w:val="00084619"/>
    <w:rsid w:val="000901BC"/>
    <w:rsid w:val="00090474"/>
    <w:rsid w:val="00096573"/>
    <w:rsid w:val="00096B06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34"/>
    <w:rsid w:val="000A6EB0"/>
    <w:rsid w:val="000A7E5E"/>
    <w:rsid w:val="000B4923"/>
    <w:rsid w:val="000B4EAF"/>
    <w:rsid w:val="000B6CBD"/>
    <w:rsid w:val="000C19DE"/>
    <w:rsid w:val="000C319B"/>
    <w:rsid w:val="000C46D1"/>
    <w:rsid w:val="000C6CCD"/>
    <w:rsid w:val="000C7448"/>
    <w:rsid w:val="000D3416"/>
    <w:rsid w:val="000D427A"/>
    <w:rsid w:val="000D4FBA"/>
    <w:rsid w:val="000D58CF"/>
    <w:rsid w:val="000D5CFC"/>
    <w:rsid w:val="000D742A"/>
    <w:rsid w:val="000D7430"/>
    <w:rsid w:val="000D75CD"/>
    <w:rsid w:val="000D7D3A"/>
    <w:rsid w:val="000E00E6"/>
    <w:rsid w:val="000F1EEC"/>
    <w:rsid w:val="000F33BB"/>
    <w:rsid w:val="000F3B17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3693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1B86"/>
    <w:rsid w:val="00152310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4A6F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1822"/>
    <w:rsid w:val="001F48D9"/>
    <w:rsid w:val="001F5010"/>
    <w:rsid w:val="001F69C7"/>
    <w:rsid w:val="0020593A"/>
    <w:rsid w:val="0020771D"/>
    <w:rsid w:val="0021170C"/>
    <w:rsid w:val="00211730"/>
    <w:rsid w:val="002119D0"/>
    <w:rsid w:val="00212344"/>
    <w:rsid w:val="00212954"/>
    <w:rsid w:val="00214370"/>
    <w:rsid w:val="002148D2"/>
    <w:rsid w:val="00220C3B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84AEB"/>
    <w:rsid w:val="00290D0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6995"/>
    <w:rsid w:val="00387FB0"/>
    <w:rsid w:val="00392A07"/>
    <w:rsid w:val="00395297"/>
    <w:rsid w:val="003A5C9D"/>
    <w:rsid w:val="003A6553"/>
    <w:rsid w:val="003A691F"/>
    <w:rsid w:val="003A7C3A"/>
    <w:rsid w:val="003B0EB6"/>
    <w:rsid w:val="003B16DC"/>
    <w:rsid w:val="003B2605"/>
    <w:rsid w:val="003C012D"/>
    <w:rsid w:val="003C0F32"/>
    <w:rsid w:val="003C27BB"/>
    <w:rsid w:val="003C2A4E"/>
    <w:rsid w:val="003C7E13"/>
    <w:rsid w:val="003D0BD9"/>
    <w:rsid w:val="003D0FE1"/>
    <w:rsid w:val="003E06E8"/>
    <w:rsid w:val="003E088C"/>
    <w:rsid w:val="003E18A0"/>
    <w:rsid w:val="003E591C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510"/>
    <w:rsid w:val="00675B65"/>
    <w:rsid w:val="006810B6"/>
    <w:rsid w:val="006820F6"/>
    <w:rsid w:val="00684250"/>
    <w:rsid w:val="00684D08"/>
    <w:rsid w:val="006854F0"/>
    <w:rsid w:val="0068579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87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06CD"/>
    <w:rsid w:val="007F1F31"/>
    <w:rsid w:val="007F2806"/>
    <w:rsid w:val="007F30D8"/>
    <w:rsid w:val="007F59D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77D0C"/>
    <w:rsid w:val="008817F3"/>
    <w:rsid w:val="00882655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1920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866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3CD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45EA"/>
    <w:rsid w:val="009D61E9"/>
    <w:rsid w:val="009D6D9A"/>
    <w:rsid w:val="009E031F"/>
    <w:rsid w:val="009E183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30FD"/>
    <w:rsid w:val="009F6E51"/>
    <w:rsid w:val="00A006F3"/>
    <w:rsid w:val="00A05B38"/>
    <w:rsid w:val="00A06AF8"/>
    <w:rsid w:val="00A06B3A"/>
    <w:rsid w:val="00A07ACF"/>
    <w:rsid w:val="00A07E68"/>
    <w:rsid w:val="00A11545"/>
    <w:rsid w:val="00A14FA2"/>
    <w:rsid w:val="00A1761D"/>
    <w:rsid w:val="00A17F21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174C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0BD0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3FA6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2FA2"/>
    <w:rsid w:val="00B87913"/>
    <w:rsid w:val="00B91EE5"/>
    <w:rsid w:val="00B925CC"/>
    <w:rsid w:val="00B925F4"/>
    <w:rsid w:val="00B92C81"/>
    <w:rsid w:val="00B93A2D"/>
    <w:rsid w:val="00B96695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2E9D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3138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2F7B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E3E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568F3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BDF"/>
    <w:rsid w:val="00D96EE8"/>
    <w:rsid w:val="00D97D83"/>
    <w:rsid w:val="00DA0C27"/>
    <w:rsid w:val="00DA0CFE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2CF9"/>
    <w:rsid w:val="00DE5675"/>
    <w:rsid w:val="00DE661B"/>
    <w:rsid w:val="00DE6B55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63E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750"/>
    <w:rsid w:val="00E57FD0"/>
    <w:rsid w:val="00E64DAB"/>
    <w:rsid w:val="00E67249"/>
    <w:rsid w:val="00E6747B"/>
    <w:rsid w:val="00E71322"/>
    <w:rsid w:val="00E7276C"/>
    <w:rsid w:val="00E72E71"/>
    <w:rsid w:val="00E8063B"/>
    <w:rsid w:val="00E81E00"/>
    <w:rsid w:val="00E8340D"/>
    <w:rsid w:val="00E8501E"/>
    <w:rsid w:val="00E8694A"/>
    <w:rsid w:val="00E90BE8"/>
    <w:rsid w:val="00E95F23"/>
    <w:rsid w:val="00E96B43"/>
    <w:rsid w:val="00E97525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A14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4032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0F83"/>
    <w:rsid w:val="00FC3478"/>
    <w:rsid w:val="00FC5861"/>
    <w:rsid w:val="00FC6A6C"/>
    <w:rsid w:val="00FC70E3"/>
    <w:rsid w:val="00FD1505"/>
    <w:rsid w:val="00FD18C8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4E89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45BDED"/>
  <w15:docId w15:val="{875EA64B-2082-4FCC-BA6A-E1911E2D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9-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B2319811E7466FA4A9AC51A0AA7C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972E32-4EE4-4AFE-BF76-1089C4654FCC}"/>
      </w:docPartPr>
      <w:docPartBody>
        <w:p w:rsidR="00D124EB" w:rsidRDefault="00D124EB">
          <w:pPr>
            <w:pStyle w:val="C3B2319811E7466FA4A9AC51A0AA7C4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E920255C6F643AEADE4FC728F8C36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6A31C1-B115-4821-A75E-744CEC94DF2F}"/>
      </w:docPartPr>
      <w:docPartBody>
        <w:p w:rsidR="00D124EB" w:rsidRDefault="00D124EB">
          <w:pPr>
            <w:pStyle w:val="2E920255C6F643AEADE4FC728F8C36DF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4EB"/>
    <w:rsid w:val="000F0DD8"/>
    <w:rsid w:val="00380BC5"/>
    <w:rsid w:val="003B7D4D"/>
    <w:rsid w:val="004A6239"/>
    <w:rsid w:val="006B3907"/>
    <w:rsid w:val="0093027D"/>
    <w:rsid w:val="009E183A"/>
    <w:rsid w:val="00D124EB"/>
    <w:rsid w:val="00DE6B55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3B2319811E7466FA4A9AC51A0AA7C4E">
    <w:name w:val="C3B2319811E7466FA4A9AC51A0AA7C4E"/>
  </w:style>
  <w:style w:type="paragraph" w:customStyle="1" w:styleId="2E920255C6F643AEADE4FC728F8C36DF">
    <w:name w:val="2E920255C6F643AEADE4FC728F8C3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FB99C-5716-4559-8152-87D4B360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2026-09-10.dotx</Template>
  <TotalTime>137</TotalTime>
  <Pages>1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Федосеева Наталья Евгеньевна</dc:creator>
  <cp:lastModifiedBy>Перевозчиков Владимир Геннадьевич</cp:lastModifiedBy>
  <cp:revision>28</cp:revision>
  <cp:lastPrinted>2026-09-16T09:50:00Z</cp:lastPrinted>
  <dcterms:created xsi:type="dcterms:W3CDTF">2026-09-17T11:39:00Z</dcterms:created>
  <dcterms:modified xsi:type="dcterms:W3CDTF">2026-09-24T02:51:00Z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