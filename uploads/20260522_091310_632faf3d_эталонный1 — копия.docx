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685EAA8C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</w:t>
            </w:r>
            <w:r w:rsidR="00BE1383">
              <w:rPr>
                <w:szCs w:val="16"/>
              </w:rPr>
              <w:t>/</w:t>
            </w:r>
            <w:r>
              <w:rPr>
                <w:szCs w:val="16"/>
              </w:rPr>
              <w:t>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21BD38E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853BC5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F3FC153" w:rsidR="00F24501" w:rsidRPr="00D23288" w:rsidRDefault="000A5915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82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A5915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A5915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A5915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A5915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A5915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395C718" w:rsidR="00EB2A92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A5915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A5915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A5915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A5915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B5A8195" w:rsidR="00EB2A92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A5915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A5915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A5915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A5915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A5915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A5915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73E7EA54" w:rsidR="009A1C2C" w:rsidRPr="00D23288" w:rsidRDefault="000A5915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3695C493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4DBD79D5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53CF3B15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11B75CBD" w:rsidR="00EB2A92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54D0E3B4" w:rsidR="00EB2A92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68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A5915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0A5915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073FA4CD" w:rsidR="000A03B9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A5915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D0D9C5A" w:rsidR="00A76BFD" w:rsidRPr="00D23288" w:rsidRDefault="000A5915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5DF38F79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8680CA5" w:rsidR="00A76BFD" w:rsidRPr="00D23288" w:rsidRDefault="000A5915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A5915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0A5915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4D2B682" w:rsidR="00EB2A92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762764D" w:rsidR="00EB2A92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6CCCD033" w:rsidR="00EB2A92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600F3DE5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659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39FF0E36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A5915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A5915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0A5915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A5915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A5915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A5915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0A5915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A5915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0A5915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A5915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A5915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A5915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A5915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A5915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A5915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A5915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35804D41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7A2765C0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04FDC895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03CDFAFA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2C865FD0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0E0E427F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7C4757F3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3BC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A5915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A5915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A5915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A5915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A5915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A5915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A5915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A5915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A5915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43C79052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2145A">
                  <w:rPr>
                    <w:szCs w:val="16"/>
                  </w:rPr>
                  <w:t>0,02 %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A5915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A5915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A5915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A5915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A5915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A5915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A5915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A5915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A5915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EB38D" w14:textId="77777777" w:rsidR="000A5915" w:rsidRDefault="000A5915">
      <w:r>
        <w:separator/>
      </w:r>
    </w:p>
  </w:endnote>
  <w:endnote w:type="continuationSeparator" w:id="0">
    <w:p w14:paraId="369A6AB4" w14:textId="77777777" w:rsidR="000A5915" w:rsidRDefault="000A5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F3724" w14:textId="77777777" w:rsidR="000A5915" w:rsidRDefault="000A5915">
      <w:r>
        <w:separator/>
      </w:r>
    </w:p>
  </w:footnote>
  <w:footnote w:type="continuationSeparator" w:id="0">
    <w:p w14:paraId="3397A94C" w14:textId="77777777" w:rsidR="000A5915" w:rsidRDefault="000A5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F26C9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3BAB"/>
    <w:rsid w:val="00096573"/>
    <w:rsid w:val="00097E4C"/>
    <w:rsid w:val="00097F34"/>
    <w:rsid w:val="000A03B9"/>
    <w:rsid w:val="000A0B06"/>
    <w:rsid w:val="000A1E17"/>
    <w:rsid w:val="000A2089"/>
    <w:rsid w:val="000A2929"/>
    <w:rsid w:val="000A5915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1361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2AB8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67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26594"/>
    <w:rsid w:val="00834367"/>
    <w:rsid w:val="00837888"/>
    <w:rsid w:val="00837D78"/>
    <w:rsid w:val="00845D54"/>
    <w:rsid w:val="00846A94"/>
    <w:rsid w:val="00847ED3"/>
    <w:rsid w:val="00851A49"/>
    <w:rsid w:val="00853BC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0F3C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383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6812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4682E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6C99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B60A47" w:rsidP="00B60A47">
          <w:pPr>
            <w:pStyle w:val="A0711B191F8A4ACAAA52668F5B5336A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C34C0"/>
    <w:rsid w:val="000C4D86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66B9A"/>
    <w:rsid w:val="008722D5"/>
    <w:rsid w:val="008760FF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328F4"/>
    <w:rsid w:val="00E6696E"/>
    <w:rsid w:val="00E875D8"/>
    <w:rsid w:val="00EE2989"/>
    <w:rsid w:val="00FB5701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344</TotalTime>
  <Pages>2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87</cp:revision>
  <cp:lastPrinted>2026-05-14T04:24:00Z</cp:lastPrinted>
  <dcterms:created xsi:type="dcterms:W3CDTF">2026-04-16T09:45:00Z</dcterms:created>
  <dcterms:modified xsi:type="dcterms:W3CDTF">2026-05-22T02:02:00Z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