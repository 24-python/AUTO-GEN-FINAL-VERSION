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37148B9F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2305CEE6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30DF0707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771D573B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3BA85B69" w14:textId="1853113D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692ED5">
                  <w:rPr>
                    <w:szCs w:val="16"/>
                  </w:rPr>
                  <w:t>оранжевый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4C7910D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5F0CC87" w14:textId="77777777" w:rsidTr="00DE18CC">
        <w:trPr>
          <w:trHeight w:val="20"/>
        </w:trPr>
        <w:tc>
          <w:tcPr>
            <w:tcW w:w="4962" w:type="dxa"/>
            <w:gridSpan w:val="47"/>
          </w:tcPr>
          <w:p w14:paraId="2A3D1BD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0560FE9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75139C4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0C5F3D3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3CBB3BC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08DF32E8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31E360B0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7B010D56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72698E6E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568A0B4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41EF2C21" w14:textId="77777777" w:rsidTr="00DE18CC">
        <w:trPr>
          <w:trHeight w:val="20"/>
        </w:trPr>
        <w:tc>
          <w:tcPr>
            <w:tcW w:w="3533" w:type="dxa"/>
            <w:gridSpan w:val="39"/>
          </w:tcPr>
          <w:p w14:paraId="75B0A3C7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1487FDA9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401AF351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64F549BC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6"/>
          </w:tcPr>
          <w:p w14:paraId="311A8CEF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629D8C48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511B8FBB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965D027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6DC38A13" w14:textId="77777777" w:rsidTr="00DE18CC">
        <w:trPr>
          <w:trHeight w:val="20"/>
        </w:trPr>
        <w:tc>
          <w:tcPr>
            <w:tcW w:w="2177" w:type="dxa"/>
            <w:gridSpan w:val="17"/>
          </w:tcPr>
          <w:p w14:paraId="0F7CBE2A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3F98125F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48059A6E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1A025896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670D382C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0130ED58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4D0DF806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2BF0DAB8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5203904C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76219028" w14:textId="77777777" w:rsidTr="00DE18CC">
        <w:trPr>
          <w:trHeight w:val="20"/>
        </w:trPr>
        <w:tc>
          <w:tcPr>
            <w:tcW w:w="2470" w:type="dxa"/>
            <w:gridSpan w:val="25"/>
          </w:tcPr>
          <w:p w14:paraId="0194EC46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4938E629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6E29D98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EC4A855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397AB619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33A8A22B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6762113A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83BD475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6A52660A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2A1F4BA7" w14:textId="77777777" w:rsidTr="00DE18CC">
        <w:trPr>
          <w:trHeight w:val="50"/>
        </w:trPr>
        <w:tc>
          <w:tcPr>
            <w:tcW w:w="1682" w:type="dxa"/>
            <w:gridSpan w:val="10"/>
          </w:tcPr>
          <w:p w14:paraId="00A43869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3714BA95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146C6F0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34ABE35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656FA2A3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06BF2794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6E5E138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8232E91" w14:textId="77777777" w:rsidTr="00DE18CC">
        <w:trPr>
          <w:trHeight w:val="20"/>
        </w:trPr>
        <w:tc>
          <w:tcPr>
            <w:tcW w:w="1682" w:type="dxa"/>
            <w:gridSpan w:val="10"/>
          </w:tcPr>
          <w:p w14:paraId="0DA60F07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369B2C5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7A0143FF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1D9A7C88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AA840A7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33C518F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2B5A99F6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DD145FD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7076C9A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3E08B5C" w14:textId="77777777" w:rsidTr="00DE18CC">
        <w:trPr>
          <w:trHeight w:val="20"/>
        </w:trPr>
        <w:tc>
          <w:tcPr>
            <w:tcW w:w="1682" w:type="dxa"/>
            <w:gridSpan w:val="10"/>
          </w:tcPr>
          <w:p w14:paraId="18BE1FF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50DCC515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4081909E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595DD02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214C66E0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0B136E5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037D376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5C359E9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625D2445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2A45692C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43DBC70F" w14:textId="77777777" w:rsidTr="00DE18CC">
        <w:trPr>
          <w:trHeight w:val="20"/>
        </w:trPr>
        <w:tc>
          <w:tcPr>
            <w:tcW w:w="3387" w:type="dxa"/>
            <w:gridSpan w:val="35"/>
          </w:tcPr>
          <w:p w14:paraId="184F221D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2EDC7646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5AB216B2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7D1D9E8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74568DA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37855B4B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120C306E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8AA99D0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142251" w14:textId="77777777" w:rsidTr="00DE18CC">
        <w:trPr>
          <w:trHeight w:val="20"/>
        </w:trPr>
        <w:tc>
          <w:tcPr>
            <w:tcW w:w="3387" w:type="dxa"/>
            <w:gridSpan w:val="35"/>
          </w:tcPr>
          <w:p w14:paraId="61706616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30093974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6CEDDA59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7BDE85E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22C425F8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59F16B5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1DAFD70D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DD9DD85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9111898" w14:textId="77777777" w:rsidTr="00DE18CC">
        <w:trPr>
          <w:trHeight w:val="20"/>
        </w:trPr>
        <w:tc>
          <w:tcPr>
            <w:tcW w:w="3422" w:type="dxa"/>
            <w:gridSpan w:val="36"/>
          </w:tcPr>
          <w:p w14:paraId="61753F96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6A15463D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4D348FD0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5"/>
          </w:tcPr>
          <w:p w14:paraId="747E0FDA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2333109D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7763FA81" w14:textId="77777777" w:rsidTr="00DE18CC">
        <w:trPr>
          <w:trHeight w:val="42"/>
        </w:trPr>
        <w:tc>
          <w:tcPr>
            <w:tcW w:w="3940" w:type="dxa"/>
            <w:gridSpan w:val="44"/>
          </w:tcPr>
          <w:p w14:paraId="1FE97CF3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5B6B485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3DC26E0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670395CC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0F96A7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21954AD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52F3C8B4" w14:textId="77777777" w:rsidTr="00DE18CC">
        <w:trPr>
          <w:trHeight w:val="20"/>
        </w:trPr>
        <w:tc>
          <w:tcPr>
            <w:tcW w:w="4962" w:type="dxa"/>
            <w:gridSpan w:val="47"/>
          </w:tcPr>
          <w:p w14:paraId="518E2B1C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5618C1F0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0ED4FC31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1BDB9BC6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7DCA7FB9" w14:textId="77777777" w:rsidTr="00DE18CC">
        <w:trPr>
          <w:trHeight w:val="20"/>
        </w:trPr>
        <w:tc>
          <w:tcPr>
            <w:tcW w:w="3450" w:type="dxa"/>
            <w:gridSpan w:val="37"/>
          </w:tcPr>
          <w:p w14:paraId="6D67900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390E7427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8"/>
          </w:tcPr>
          <w:p w14:paraId="7A8ADACD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3BF8D41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3EE8798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00D4C65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623A9278" w14:textId="77777777" w:rsidTr="00DE18CC">
        <w:trPr>
          <w:trHeight w:val="20"/>
        </w:trPr>
        <w:tc>
          <w:tcPr>
            <w:tcW w:w="4962" w:type="dxa"/>
            <w:gridSpan w:val="47"/>
          </w:tcPr>
          <w:p w14:paraId="5C92E746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0ABF529B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68D0C6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C5DB237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218ABB2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675D4D0" w14:textId="77777777" w:rsidTr="00DE18CC">
        <w:trPr>
          <w:trHeight w:val="20"/>
        </w:trPr>
        <w:tc>
          <w:tcPr>
            <w:tcW w:w="4962" w:type="dxa"/>
            <w:gridSpan w:val="47"/>
          </w:tcPr>
          <w:p w14:paraId="7C11F47C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57DD32A8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5BED2960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3459399E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5E0431E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61FB13AD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782ECCDB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13B74916" w14:textId="77777777" w:rsidTr="00DE18CC">
        <w:trPr>
          <w:trHeight w:val="20"/>
        </w:trPr>
        <w:tc>
          <w:tcPr>
            <w:tcW w:w="1490" w:type="dxa"/>
            <w:gridSpan w:val="8"/>
          </w:tcPr>
          <w:p w14:paraId="6171EEB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6AE03421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363CB8AB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52855A8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60EDCD4B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1DE9AC8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288DBC86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60861A9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281C34F" w14:textId="77777777" w:rsidTr="00DE18CC">
        <w:trPr>
          <w:trHeight w:val="20"/>
        </w:trPr>
        <w:tc>
          <w:tcPr>
            <w:tcW w:w="2223" w:type="dxa"/>
            <w:gridSpan w:val="19"/>
          </w:tcPr>
          <w:p w14:paraId="797B7AE0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1125D1D3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2EF353C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5DDA37BB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1798E15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5F0AA438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364AE6B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B0C5B5A" w14:textId="77777777" w:rsidTr="00DE18CC">
        <w:trPr>
          <w:trHeight w:val="20"/>
        </w:trPr>
        <w:tc>
          <w:tcPr>
            <w:tcW w:w="962" w:type="dxa"/>
            <w:gridSpan w:val="2"/>
          </w:tcPr>
          <w:p w14:paraId="772E9CD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5242E626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6B84331E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49A9F4A4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81B236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6429E88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36C97EA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4F05582" w14:textId="77777777" w:rsidTr="00DE18CC">
        <w:trPr>
          <w:trHeight w:val="20"/>
        </w:trPr>
        <w:tc>
          <w:tcPr>
            <w:tcW w:w="2979" w:type="dxa"/>
            <w:gridSpan w:val="30"/>
          </w:tcPr>
          <w:p w14:paraId="54197C9D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0CE62AE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38ACB0A3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540127C5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4B5F8024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9C3BB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1E599588" w14:textId="77777777" w:rsidTr="00DE18CC">
        <w:trPr>
          <w:trHeight w:val="20"/>
        </w:trPr>
        <w:tc>
          <w:tcPr>
            <w:tcW w:w="2048" w:type="dxa"/>
            <w:gridSpan w:val="15"/>
          </w:tcPr>
          <w:p w14:paraId="230D43DB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EF0E40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0A69A91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1289373F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3519157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C73DEEC" w14:textId="77777777" w:rsidTr="00DE18CC">
        <w:trPr>
          <w:trHeight w:val="20"/>
        </w:trPr>
        <w:tc>
          <w:tcPr>
            <w:tcW w:w="2223" w:type="dxa"/>
            <w:gridSpan w:val="19"/>
          </w:tcPr>
          <w:p w14:paraId="6DCA3C53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027925A8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7CA647EA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1221CA75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60AB05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88DA15A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5627D6DA" w14:textId="77777777" w:rsidTr="00DE18CC">
        <w:trPr>
          <w:trHeight w:val="20"/>
        </w:trPr>
        <w:tc>
          <w:tcPr>
            <w:tcW w:w="1379" w:type="dxa"/>
            <w:gridSpan w:val="7"/>
          </w:tcPr>
          <w:p w14:paraId="143BECC9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59F7A7D2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0CEE041A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222000A3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40C5209E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6581181A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24867AF5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0B4796A1" w14:textId="77777777" w:rsidTr="00DE18CC">
        <w:trPr>
          <w:trHeight w:val="20"/>
        </w:trPr>
        <w:tc>
          <w:tcPr>
            <w:tcW w:w="2384" w:type="dxa"/>
            <w:gridSpan w:val="21"/>
          </w:tcPr>
          <w:p w14:paraId="516A5ED5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78C4F1F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36834961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65A2CE00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31C5C5F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9FE173A" w14:textId="77777777" w:rsidTr="00DE18CC">
        <w:trPr>
          <w:trHeight w:val="20"/>
        </w:trPr>
        <w:tc>
          <w:tcPr>
            <w:tcW w:w="2200" w:type="dxa"/>
            <w:gridSpan w:val="18"/>
          </w:tcPr>
          <w:p w14:paraId="546A5D6D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8F0E9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7E308C13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277ABC73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2A9C51E2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774A6240" w14:textId="77777777" w:rsidTr="00DE18CC">
        <w:trPr>
          <w:trHeight w:val="20"/>
        </w:trPr>
        <w:tc>
          <w:tcPr>
            <w:tcW w:w="2200" w:type="dxa"/>
            <w:gridSpan w:val="18"/>
          </w:tcPr>
          <w:p w14:paraId="33CDFAE4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01EC91C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3815E734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3B5379ED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C795EA1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272FFEB0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64FD07F6" w14:textId="77777777" w:rsidTr="00DE18CC">
        <w:trPr>
          <w:trHeight w:val="20"/>
        </w:trPr>
        <w:tc>
          <w:tcPr>
            <w:tcW w:w="715" w:type="dxa"/>
          </w:tcPr>
          <w:p w14:paraId="7BA839EA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FC2D23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7006C2AB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E6719B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6452B4EF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53F40FC9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550E7F7D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283DC6B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372E461" w14:textId="77777777" w:rsidTr="00DE18CC">
        <w:trPr>
          <w:trHeight w:val="20"/>
        </w:trPr>
        <w:tc>
          <w:tcPr>
            <w:tcW w:w="4962" w:type="dxa"/>
            <w:gridSpan w:val="47"/>
          </w:tcPr>
          <w:p w14:paraId="5A274C05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309C4BFC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771BD929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0266F934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660713DC" w14:textId="77777777" w:rsidTr="00DE18CC">
        <w:trPr>
          <w:trHeight w:val="20"/>
        </w:trPr>
        <w:tc>
          <w:tcPr>
            <w:tcW w:w="4962" w:type="dxa"/>
            <w:gridSpan w:val="47"/>
          </w:tcPr>
          <w:p w14:paraId="29B048B1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6AE1648C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3DB3C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6CA08B26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753BCFFC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3891BDDB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A2D59B8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48D7B58B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165C7D33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727695F9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12A6FB2C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2AFE8DF1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29830E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23995D19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4D9544A0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3F346A2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4A64683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08FF0271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3A0D513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2BF16C3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67D26861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DFB339F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78F82131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621E4B1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538E535" w14:textId="77777777" w:rsidTr="00DE18CC">
        <w:trPr>
          <w:trHeight w:val="20"/>
        </w:trPr>
        <w:tc>
          <w:tcPr>
            <w:tcW w:w="1674" w:type="dxa"/>
            <w:gridSpan w:val="9"/>
          </w:tcPr>
          <w:p w14:paraId="58DA4DF6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49EDBBB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40485F0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371BAA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D1253DD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33280BC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225941A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7B7BCD2A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2BE02EA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4E828A9F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10CD7C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64BE818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67E64FAF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577AC79B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C486F2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21DE2AC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631CD44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6409D2BC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5CB17FBD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98BE12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5649D402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957431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53B4C40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2"/>
          </w:tcPr>
          <w:p w14:paraId="58D247F8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61FCABD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C6A4C0E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207E4FA7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28C272EA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46BF4C2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33D9698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36B164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4E7A1451" w14:textId="5FBFF372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08EF80013D8F44CAAB4CFFBEE07F3B05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F36217">
                  <w:rPr>
                    <w:szCs w:val="16"/>
                  </w:rPr>
                  <w:t>ПОЛИДЕЗ®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DE18CC">
                  <w:rPr>
                    <w:szCs w:val="16"/>
                  </w:rPr>
                  <w:t>3,0 %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36217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2D65F37D" w14:textId="77777777" w:rsidTr="00DE18CC">
        <w:trPr>
          <w:trHeight w:val="20"/>
        </w:trPr>
        <w:tc>
          <w:tcPr>
            <w:tcW w:w="2902" w:type="dxa"/>
            <w:gridSpan w:val="29"/>
          </w:tcPr>
          <w:p w14:paraId="54F48CC0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44C88F85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36BF20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184F185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2F83CB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3B3ABE21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579CC8E9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34D47314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554F975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696DAC9C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72A26F01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6E30CC6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611E7391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68446E1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2440888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5AC3706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16BBD77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3F45C4FA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EB5E3EC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C895E71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1CF8F03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1525302D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93E6FBBD075E4D75A2FC91AEFD641231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5CBAD8BE2F4B44FE9F419CE93690BB3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1E64AE0BB83144899604F635605DB0E9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59C2BA8F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2F5A9B4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157C377C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5969426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36251F4B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492E4AB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0FF58A2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DFCE1FA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7BF477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45E3E05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</w:tcPr>
          <w:p w14:paraId="7E7DEF8C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05BD4BB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D39A593CE93848D9B68BC0B1BD91A4E2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757E5B7ABC9F48E694EEAE7BE501564E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70B56B9754446BC8684D0751564A16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268222E0" w14:textId="77777777" w:rsidTr="00DE18CC">
        <w:trPr>
          <w:trHeight w:val="20"/>
        </w:trPr>
        <w:tc>
          <w:tcPr>
            <w:tcW w:w="2395" w:type="dxa"/>
            <w:gridSpan w:val="22"/>
          </w:tcPr>
          <w:p w14:paraId="0975F7B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DACA3F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331AD99A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</w:tcPr>
          <w:p w14:paraId="281ABC7E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24BDF58F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91AB0E3" w14:textId="77777777" w:rsidTr="00DE18CC">
        <w:trPr>
          <w:trHeight w:val="20"/>
        </w:trPr>
        <w:tc>
          <w:tcPr>
            <w:tcW w:w="1977" w:type="dxa"/>
            <w:gridSpan w:val="14"/>
          </w:tcPr>
          <w:p w14:paraId="6980C07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0B6588C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513DF0F2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05150E6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</w:tcPr>
          <w:p w14:paraId="5A99715A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4B9E75D1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DF83E53534EB4E0D83468EA1903AADC1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DE18CC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21AC7C03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000C5C3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28AFA6C1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759CF69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2E5F78C9" w14:textId="77777777" w:rsidTr="00DE18CC">
        <w:trPr>
          <w:trHeight w:val="20"/>
        </w:trPr>
        <w:tc>
          <w:tcPr>
            <w:tcW w:w="1358" w:type="dxa"/>
            <w:gridSpan w:val="6"/>
          </w:tcPr>
          <w:p w14:paraId="711E3676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2F1C2F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75BD02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484E8AB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082C810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74C0A67E" w14:textId="77777777" w:rsidTr="00DE18CC">
        <w:trPr>
          <w:trHeight w:val="20"/>
        </w:trPr>
        <w:tc>
          <w:tcPr>
            <w:tcW w:w="1358" w:type="dxa"/>
            <w:gridSpan w:val="6"/>
          </w:tcPr>
          <w:p w14:paraId="1FA97F2E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480B81D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1924176A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</w:tcPr>
          <w:p w14:paraId="18A3000C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</w:tcPr>
          <w:p w14:paraId="40458B3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6FAF2C2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243FC948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3E19899A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29C69894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1DC02FE7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</w:tcPr>
          <w:p w14:paraId="70FA7BC5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</w:tcPr>
          <w:p w14:paraId="546B200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CB7FF36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B741041" w14:textId="77777777" w:rsidTr="00DE18CC">
        <w:trPr>
          <w:trHeight w:val="58"/>
        </w:trPr>
        <w:tc>
          <w:tcPr>
            <w:tcW w:w="1012" w:type="dxa"/>
            <w:gridSpan w:val="4"/>
          </w:tcPr>
          <w:p w14:paraId="42D83710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BC53DB8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58DDC509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4EDCDA9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</w:tcPr>
          <w:p w14:paraId="09BA910D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</w:tcPr>
          <w:p w14:paraId="555B4A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2A34ECFB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3EA07ADC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961D5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72EF8CA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6AF30561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0822550D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E77CE" w14:textId="77777777" w:rsidR="00806064" w:rsidRDefault="00806064">
      <w:r>
        <w:separator/>
      </w:r>
    </w:p>
  </w:endnote>
  <w:endnote w:type="continuationSeparator" w:id="0">
    <w:p w14:paraId="2C44E038" w14:textId="77777777" w:rsidR="00806064" w:rsidRDefault="00806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F0A9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B45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6E002" w14:textId="77777777" w:rsidR="00806064" w:rsidRDefault="00806064">
      <w:r>
        <w:separator/>
      </w:r>
    </w:p>
  </w:footnote>
  <w:footnote w:type="continuationSeparator" w:id="0">
    <w:p w14:paraId="4297C104" w14:textId="77777777" w:rsidR="00806064" w:rsidRDefault="00806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779A7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727147945">
    <w:abstractNumId w:val="20"/>
  </w:num>
  <w:num w:numId="2" w16cid:durableId="102187174">
    <w:abstractNumId w:val="36"/>
  </w:num>
  <w:num w:numId="3" w16cid:durableId="634141487">
    <w:abstractNumId w:val="27"/>
  </w:num>
  <w:num w:numId="4" w16cid:durableId="1969969960">
    <w:abstractNumId w:val="17"/>
  </w:num>
  <w:num w:numId="5" w16cid:durableId="997534742">
    <w:abstractNumId w:val="16"/>
  </w:num>
  <w:num w:numId="6" w16cid:durableId="1124695126">
    <w:abstractNumId w:val="30"/>
  </w:num>
  <w:num w:numId="7" w16cid:durableId="1316254051">
    <w:abstractNumId w:val="26"/>
  </w:num>
  <w:num w:numId="8" w16cid:durableId="833912136">
    <w:abstractNumId w:val="35"/>
  </w:num>
  <w:num w:numId="9" w16cid:durableId="1375350764">
    <w:abstractNumId w:val="31"/>
  </w:num>
  <w:num w:numId="10" w16cid:durableId="53237898">
    <w:abstractNumId w:val="15"/>
  </w:num>
  <w:num w:numId="11" w16cid:durableId="1140608930">
    <w:abstractNumId w:val="24"/>
  </w:num>
  <w:num w:numId="12" w16cid:durableId="692195901">
    <w:abstractNumId w:val="29"/>
  </w:num>
  <w:num w:numId="13" w16cid:durableId="112284653">
    <w:abstractNumId w:val="38"/>
  </w:num>
  <w:num w:numId="14" w16cid:durableId="370737777">
    <w:abstractNumId w:val="23"/>
  </w:num>
  <w:num w:numId="15" w16cid:durableId="865599556">
    <w:abstractNumId w:val="19"/>
  </w:num>
  <w:num w:numId="16" w16cid:durableId="1002439261">
    <w:abstractNumId w:val="11"/>
  </w:num>
  <w:num w:numId="17" w16cid:durableId="706838506">
    <w:abstractNumId w:val="21"/>
  </w:num>
  <w:num w:numId="18" w16cid:durableId="1312442006">
    <w:abstractNumId w:val="22"/>
  </w:num>
  <w:num w:numId="19" w16cid:durableId="373164457">
    <w:abstractNumId w:val="37"/>
  </w:num>
  <w:num w:numId="20" w16cid:durableId="1283227557">
    <w:abstractNumId w:val="32"/>
  </w:num>
  <w:num w:numId="21" w16cid:durableId="1808162691">
    <w:abstractNumId w:val="12"/>
  </w:num>
  <w:num w:numId="22" w16cid:durableId="157162594">
    <w:abstractNumId w:val="33"/>
  </w:num>
  <w:num w:numId="23" w16cid:durableId="1103301453">
    <w:abstractNumId w:val="25"/>
  </w:num>
  <w:num w:numId="24" w16cid:durableId="2133480391">
    <w:abstractNumId w:val="13"/>
  </w:num>
  <w:num w:numId="25" w16cid:durableId="1821069747">
    <w:abstractNumId w:val="28"/>
  </w:num>
  <w:num w:numId="26" w16cid:durableId="437145891">
    <w:abstractNumId w:val="14"/>
  </w:num>
  <w:num w:numId="27" w16cid:durableId="1722900014">
    <w:abstractNumId w:val="9"/>
  </w:num>
  <w:num w:numId="28" w16cid:durableId="831139213">
    <w:abstractNumId w:val="7"/>
  </w:num>
  <w:num w:numId="29" w16cid:durableId="1561359176">
    <w:abstractNumId w:val="6"/>
  </w:num>
  <w:num w:numId="30" w16cid:durableId="1429352993">
    <w:abstractNumId w:val="5"/>
  </w:num>
  <w:num w:numId="31" w16cid:durableId="2094207232">
    <w:abstractNumId w:val="4"/>
  </w:num>
  <w:num w:numId="32" w16cid:durableId="1856529739">
    <w:abstractNumId w:val="8"/>
  </w:num>
  <w:num w:numId="33" w16cid:durableId="1807503485">
    <w:abstractNumId w:val="3"/>
  </w:num>
  <w:num w:numId="34" w16cid:durableId="672337314">
    <w:abstractNumId w:val="2"/>
  </w:num>
  <w:num w:numId="35" w16cid:durableId="1139691443">
    <w:abstractNumId w:val="1"/>
  </w:num>
  <w:num w:numId="36" w16cid:durableId="1010989086">
    <w:abstractNumId w:val="0"/>
  </w:num>
  <w:num w:numId="37" w16cid:durableId="407270810">
    <w:abstractNumId w:val="13"/>
  </w:num>
  <w:num w:numId="38" w16cid:durableId="1295328016">
    <w:abstractNumId w:val="10"/>
  </w:num>
  <w:num w:numId="39" w16cid:durableId="958146985">
    <w:abstractNumId w:val="18"/>
  </w:num>
  <w:num w:numId="40" w16cid:durableId="5118424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67C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716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97733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5FB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347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40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192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2ED5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34CF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1CB0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2B7B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6B2"/>
    <w:rsid w:val="007E4F46"/>
    <w:rsid w:val="007E5109"/>
    <w:rsid w:val="007E603E"/>
    <w:rsid w:val="007E6ECC"/>
    <w:rsid w:val="007F03F4"/>
    <w:rsid w:val="007F2806"/>
    <w:rsid w:val="007F30D8"/>
    <w:rsid w:val="007F34A2"/>
    <w:rsid w:val="007F7411"/>
    <w:rsid w:val="008047A2"/>
    <w:rsid w:val="00806064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2734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07F1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3FAA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028B"/>
    <w:rsid w:val="00F15138"/>
    <w:rsid w:val="00F16016"/>
    <w:rsid w:val="00F1775E"/>
    <w:rsid w:val="00F20D52"/>
    <w:rsid w:val="00F21459"/>
    <w:rsid w:val="00F225B7"/>
    <w:rsid w:val="00F24501"/>
    <w:rsid w:val="00F27FFC"/>
    <w:rsid w:val="00F36217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17BB15"/>
  <w15:docId w15:val="{05E6DCC8-FD8B-4472-9A24-A7C1A69E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DE2360">
          <w:pPr>
            <w:pStyle w:val="2DEFA48CAD7E458C83222B463CCD55E0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08EF80013D8F44CAAB4CFFBEE07F3B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61CB99-8900-44AC-ACBA-67FD9931D453}"/>
      </w:docPartPr>
      <w:docPartBody>
        <w:p w:rsidR="00000000" w:rsidRDefault="006F46E9" w:rsidP="006F46E9">
          <w:pPr>
            <w:pStyle w:val="08EF80013D8F44CAAB4CFFBEE07F3B05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93E6FBBD075E4D75A2FC91AEFD6412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02FFE2-77BC-4904-B822-DD6EA3BB2D6B}"/>
      </w:docPartPr>
      <w:docPartBody>
        <w:p w:rsidR="00000000" w:rsidRDefault="006F46E9" w:rsidP="006F46E9">
          <w:pPr>
            <w:pStyle w:val="93E6FBBD075E4D75A2FC91AEFD64123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5CBAD8BE2F4B44FE9F419CE93690BB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5C7F58-88BA-4731-8335-55C837002107}"/>
      </w:docPartPr>
      <w:docPartBody>
        <w:p w:rsidR="00000000" w:rsidRDefault="006F46E9" w:rsidP="006F46E9">
          <w:pPr>
            <w:pStyle w:val="5CBAD8BE2F4B44FE9F419CE93690BB37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E64AE0BB83144899604F635605DB0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72BE3D-2269-413F-99EF-6A4C842F3EAE}"/>
      </w:docPartPr>
      <w:docPartBody>
        <w:p w:rsidR="00000000" w:rsidRDefault="006F46E9" w:rsidP="006F46E9">
          <w:pPr>
            <w:pStyle w:val="1E64AE0BB83144899604F635605DB0E9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39A593CE93848D9B68BC0B1BD91A4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082757-3C14-4CE8-A64F-15B517124465}"/>
      </w:docPartPr>
      <w:docPartBody>
        <w:p w:rsidR="00000000" w:rsidRDefault="006F46E9" w:rsidP="006F46E9">
          <w:pPr>
            <w:pStyle w:val="D39A593CE93848D9B68BC0B1BD91A4E2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57E5B7ABC9F48E694EEAE7BE50156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530E3E-F70C-4472-BEF5-5AE7A34F17A1}"/>
      </w:docPartPr>
      <w:docPartBody>
        <w:p w:rsidR="00000000" w:rsidRDefault="006F46E9" w:rsidP="006F46E9">
          <w:pPr>
            <w:pStyle w:val="757E5B7ABC9F48E694EEAE7BE501564E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70B56B9754446BC8684D0751564A1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356FF0-467E-4A31-AF31-A8BAC59EBA7A}"/>
      </w:docPartPr>
      <w:docPartBody>
        <w:p w:rsidR="00000000" w:rsidRDefault="006F46E9" w:rsidP="006F46E9">
          <w:pPr>
            <w:pStyle w:val="770B56B9754446BC8684D0751564A16C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F83E53534EB4E0D83468EA1903AAD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6915DB-B2E9-445B-B3EE-A47655073DA5}"/>
      </w:docPartPr>
      <w:docPartBody>
        <w:p w:rsidR="00000000" w:rsidRDefault="006F46E9" w:rsidP="006F46E9">
          <w:pPr>
            <w:pStyle w:val="DF83E53534EB4E0D83468EA1903AADC1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0E243E"/>
    <w:rsid w:val="001E3716"/>
    <w:rsid w:val="002C5FB8"/>
    <w:rsid w:val="006F46E9"/>
    <w:rsid w:val="008867F0"/>
    <w:rsid w:val="00DE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F46E9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">
    <w:name w:val="2DEFA48CAD7E458C83222B463CCD55E0"/>
  </w:style>
  <w:style w:type="paragraph" w:customStyle="1" w:styleId="08EF80013D8F44CAAB4CFFBEE07F3B05">
    <w:name w:val="08EF80013D8F44CAAB4CFFBEE07F3B05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3E6FBBD075E4D75A2FC91AEFD641231">
    <w:name w:val="93E6FBBD075E4D75A2FC91AEFD64123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CBAD8BE2F4B44FE9F419CE93690BB37">
    <w:name w:val="5CBAD8BE2F4B44FE9F419CE93690BB37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1E64AE0BB83144899604F635605DB0E9">
    <w:name w:val="1E64AE0BB83144899604F635605DB0E9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39A593CE93848D9B68BC0B1BD91A4E2">
    <w:name w:val="D39A593CE93848D9B68BC0B1BD91A4E2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57E5B7ABC9F48E694EEAE7BE501564E">
    <w:name w:val="757E5B7ABC9F48E694EEAE7BE501564E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70B56B9754446BC8684D0751564A16C">
    <w:name w:val="770B56B9754446BC8684D0751564A16C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F83E53534EB4E0D83468EA1903AADC1">
    <w:name w:val="DF83E53534EB4E0D83468EA1903AADC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60</TotalTime>
  <Pages>1</Pages>
  <Words>917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27</cp:revision>
  <cp:lastPrinted>2026-05-14T04:24:00Z</cp:lastPrinted>
  <dcterms:created xsi:type="dcterms:W3CDTF">2026-08-14T07:55:00Z</dcterms:created>
  <dcterms:modified xsi:type="dcterms:W3CDTF">2026-08-31T03:45:00Z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