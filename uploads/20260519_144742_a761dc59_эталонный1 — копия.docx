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6444" w:type="dxa"/>
        <w:tblInd w:w="-3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851"/>
        <w:gridCol w:w="133"/>
        <w:gridCol w:w="137"/>
        <w:gridCol w:w="8"/>
        <w:gridCol w:w="131"/>
        <w:gridCol w:w="260"/>
        <w:gridCol w:w="113"/>
        <w:gridCol w:w="44"/>
        <w:gridCol w:w="7"/>
        <w:gridCol w:w="142"/>
        <w:gridCol w:w="140"/>
        <w:gridCol w:w="153"/>
        <w:gridCol w:w="132"/>
        <w:gridCol w:w="67"/>
        <w:gridCol w:w="71"/>
        <w:gridCol w:w="223"/>
        <w:gridCol w:w="359"/>
        <w:gridCol w:w="83"/>
        <w:gridCol w:w="200"/>
        <w:gridCol w:w="989"/>
        <w:gridCol w:w="524"/>
        <w:gridCol w:w="929"/>
        <w:gridCol w:w="311"/>
        <w:gridCol w:w="369"/>
        <w:gridCol w:w="252"/>
        <w:gridCol w:w="337"/>
        <w:gridCol w:w="283"/>
        <w:gridCol w:w="158"/>
        <w:gridCol w:w="153"/>
        <w:gridCol w:w="92"/>
        <w:gridCol w:w="842"/>
        <w:gridCol w:w="579"/>
        <w:gridCol w:w="550"/>
        <w:gridCol w:w="879"/>
        <w:gridCol w:w="142"/>
        <w:gridCol w:w="142"/>
        <w:gridCol w:w="57"/>
        <w:gridCol w:w="1770"/>
        <w:gridCol w:w="573"/>
        <w:gridCol w:w="1729"/>
        <w:gridCol w:w="962"/>
        <w:gridCol w:w="568"/>
      </w:tblGrid>
      <w:tr w:rsidR="00552195" w:rsidRPr="00E35BBA" w14:paraId="23CA1E60" w14:textId="77777777" w:rsidTr="00597291">
        <w:trPr>
          <w:trHeight w:val="20"/>
        </w:trPr>
        <w:tc>
          <w:tcPr>
            <w:tcW w:w="4767" w:type="dxa"/>
            <w:gridSpan w:val="21"/>
            <w:vAlign w:val="bottom"/>
          </w:tcPr>
          <w:p w14:paraId="47E43166" w14:textId="63BCC5F4" w:rsidR="00552195" w:rsidRPr="00D23288" w:rsidRDefault="000553F1" w:rsidP="00DC3916">
            <w:pPr>
              <w:pStyle w:val="-0"/>
              <w:rPr>
                <w:szCs w:val="16"/>
              </w:rPr>
            </w:pPr>
            <w:r>
              <w:rPr>
                <w:szCs w:val="16"/>
              </w:rPr>
              <w:t>ООО «</w:t>
            </w:r>
            <w:proofErr w:type="spellStart"/>
            <w:r>
              <w:rPr>
                <w:szCs w:val="16"/>
              </w:rPr>
              <w:t>РиК</w:t>
            </w:r>
            <w:proofErr w:type="spellEnd"/>
            <w:r>
              <w:rPr>
                <w:szCs w:val="16"/>
              </w:rPr>
              <w:t>»</w:t>
            </w:r>
          </w:p>
        </w:tc>
        <w:tc>
          <w:tcPr>
            <w:tcW w:w="2639" w:type="dxa"/>
            <w:gridSpan w:val="7"/>
            <w:vAlign w:val="bottom"/>
          </w:tcPr>
          <w:p w14:paraId="6648721C" w14:textId="169850DB" w:rsidR="00552195" w:rsidRPr="00647B37" w:rsidRDefault="00B46B12" w:rsidP="00DC3916">
            <w:pPr>
              <w:pStyle w:val="-0"/>
              <w:rPr>
                <w:szCs w:val="16"/>
              </w:rPr>
            </w:pPr>
            <w:r>
              <w:rPr>
                <w:szCs w:val="16"/>
              </w:rPr>
              <w:t>Раздевалка (мужская/женская)</w:t>
            </w:r>
          </w:p>
        </w:tc>
        <w:sdt>
          <w:sdtPr>
            <w:rPr>
              <w:szCs w:val="16"/>
            </w:rPr>
            <w:id w:val="425692899"/>
            <w:placeholder>
              <w:docPart w:val="CC472F11D66F4887804E1DC5B40A58AD"/>
            </w:placeholder>
            <w:dropDownList>
              <w:listItem w:value="Выберите элемент."/>
              <w:listItem w:displayText="Общего назначения" w:value="Общего назначения"/>
              <w:listItem w:displayText="Производственное" w:value="Производственное"/>
              <w:listItem w:displayText="Бытовое" w:value="Бытовое"/>
              <w:listItem w:displayText="Складское" w:value="Складское"/>
              <w:listItem w:displayText="Санитарное" w:value="Санитарное"/>
              <w:listItem w:displayText="Вспомогательное" w:value="Вспомогательное"/>
              <w:listItem w:displayText="Моечное" w:value="Моечное"/>
              <w:listItem w:displayText="Техническое" w:value="Техническое"/>
              <w:listItem w:displayText="Офисное" w:value="Офисное"/>
            </w:dropDownList>
          </w:sdtPr>
          <w:sdtEndPr/>
          <w:sdtContent>
            <w:tc>
              <w:tcPr>
                <w:tcW w:w="2216" w:type="dxa"/>
                <w:gridSpan w:val="5"/>
                <w:vAlign w:val="bottom"/>
              </w:tcPr>
              <w:p w14:paraId="1847E256" w14:textId="35D07A0F" w:rsidR="00552195" w:rsidRPr="00647B37" w:rsidRDefault="00E8501E" w:rsidP="00DC3916">
                <w:pPr>
                  <w:pStyle w:val="-0"/>
                  <w:rPr>
                    <w:szCs w:val="16"/>
                  </w:rPr>
                </w:pPr>
                <w:r>
                  <w:rPr>
                    <w:szCs w:val="16"/>
                  </w:rPr>
                  <w:t>Производственное</w:t>
                </w:r>
              </w:p>
            </w:tc>
          </w:sdtContent>
        </w:sdt>
        <w:tc>
          <w:tcPr>
            <w:tcW w:w="5292" w:type="dxa"/>
            <w:gridSpan w:val="7"/>
            <w:vAlign w:val="bottom"/>
          </w:tcPr>
          <w:p w14:paraId="18C2AD46" w14:textId="4B7BAEC6" w:rsidR="00552195" w:rsidRPr="00D23288" w:rsidRDefault="00552195" w:rsidP="009272CB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Цветовое кодирование инвентаря:</w:t>
            </w:r>
            <w:r w:rsidR="00E35BBA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alias w:val="Цветовое кодирование инвентаря"/>
                <w:tag w:val="Цветовое кодирование инвентаря"/>
                <w:id w:val="-720211300"/>
                <w:placeholder>
                  <w:docPart w:val="0652406E1B2F42AF9B90D9B34D418B80"/>
                </w:placeholder>
                <w:dropDownList>
                  <w:listItem w:value="Выберите элемент."/>
                  <w:listItem w:displayText="черный" w:value="черный"/>
                  <w:listItem w:displayText="красный" w:value="красный"/>
                  <w:listItem w:displayText="желтый" w:value="желтый"/>
                  <w:listItem w:displayText="зеленый" w:value="зеленый"/>
                  <w:listItem w:displayText="синий" w:value="синий"/>
                  <w:listItem w:displayText="голубой" w:value="голубой"/>
                </w:dropDownList>
              </w:sdtPr>
              <w:sdtEndPr/>
              <w:sdtContent>
                <w:r w:rsidR="00665DC8">
                  <w:rPr>
                    <w:szCs w:val="16"/>
                  </w:rPr>
                  <w:t>черный</w:t>
                </w:r>
              </w:sdtContent>
            </w:sdt>
          </w:p>
        </w:tc>
        <w:tc>
          <w:tcPr>
            <w:tcW w:w="1530" w:type="dxa"/>
            <w:gridSpan w:val="2"/>
            <w:vAlign w:val="bottom"/>
          </w:tcPr>
          <w:p w14:paraId="7F7E1A76" w14:textId="6D19DC38" w:rsidR="00552195" w:rsidRPr="00D23288" w:rsidRDefault="00552195" w:rsidP="00597291">
            <w:pPr>
              <w:pStyle w:val="--2"/>
              <w:rPr>
                <w:szCs w:val="16"/>
              </w:rPr>
            </w:pPr>
          </w:p>
        </w:tc>
      </w:tr>
      <w:tr w:rsidR="00552195" w:rsidRPr="00D23288" w14:paraId="54413968" w14:textId="77777777" w:rsidTr="00597291">
        <w:trPr>
          <w:trHeight w:val="20"/>
        </w:trPr>
        <w:tc>
          <w:tcPr>
            <w:tcW w:w="4767" w:type="dxa"/>
            <w:gridSpan w:val="21"/>
          </w:tcPr>
          <w:p w14:paraId="1BFC05F2" w14:textId="77777777" w:rsidR="00552195" w:rsidRPr="00D23288" w:rsidRDefault="00552195" w:rsidP="002E4FC9">
            <w:pPr>
              <w:pStyle w:val="-0"/>
              <w:rPr>
                <w:szCs w:val="16"/>
              </w:rPr>
            </w:pPr>
            <w:r w:rsidRPr="00D23288">
              <w:rPr>
                <w:szCs w:val="16"/>
              </w:rPr>
              <w:t>(предприятие)</w:t>
            </w:r>
          </w:p>
        </w:tc>
        <w:tc>
          <w:tcPr>
            <w:tcW w:w="2639" w:type="dxa"/>
            <w:gridSpan w:val="7"/>
          </w:tcPr>
          <w:p w14:paraId="1D5DFCCF" w14:textId="77777777" w:rsidR="00552195" w:rsidRPr="00D23288" w:rsidRDefault="00552195" w:rsidP="002E4FC9">
            <w:pPr>
              <w:pStyle w:val="-0"/>
              <w:rPr>
                <w:szCs w:val="16"/>
              </w:rPr>
            </w:pPr>
            <w:r w:rsidRPr="00D23288">
              <w:rPr>
                <w:szCs w:val="16"/>
              </w:rPr>
              <w:t>(название участка)</w:t>
            </w:r>
          </w:p>
        </w:tc>
        <w:tc>
          <w:tcPr>
            <w:tcW w:w="2216" w:type="dxa"/>
            <w:gridSpan w:val="5"/>
          </w:tcPr>
          <w:p w14:paraId="2E7CC9D1" w14:textId="2EA7F2E1" w:rsidR="00552195" w:rsidRPr="00D23288" w:rsidRDefault="00552195" w:rsidP="002E4FC9">
            <w:pPr>
              <w:pStyle w:val="-0"/>
              <w:rPr>
                <w:szCs w:val="16"/>
              </w:rPr>
            </w:pPr>
            <w:r>
              <w:rPr>
                <w:szCs w:val="16"/>
              </w:rPr>
              <w:t>(категория помещения)</w:t>
            </w:r>
          </w:p>
        </w:tc>
        <w:tc>
          <w:tcPr>
            <w:tcW w:w="5292" w:type="dxa"/>
            <w:gridSpan w:val="7"/>
          </w:tcPr>
          <w:p w14:paraId="0457138C" w14:textId="77777777" w:rsidR="00552195" w:rsidRPr="00D23288" w:rsidRDefault="00552195" w:rsidP="002E4FC9">
            <w:pPr>
              <w:pStyle w:val="-0"/>
              <w:rPr>
                <w:szCs w:val="16"/>
              </w:rPr>
            </w:pPr>
          </w:p>
        </w:tc>
        <w:tc>
          <w:tcPr>
            <w:tcW w:w="1530" w:type="dxa"/>
            <w:gridSpan w:val="2"/>
          </w:tcPr>
          <w:p w14:paraId="1B959351" w14:textId="7EB43938" w:rsidR="00552195" w:rsidRPr="00D23288" w:rsidRDefault="00552195" w:rsidP="002E4FC9">
            <w:pPr>
              <w:pStyle w:val="-0"/>
              <w:rPr>
                <w:szCs w:val="16"/>
              </w:rPr>
            </w:pPr>
          </w:p>
        </w:tc>
      </w:tr>
      <w:tr w:rsidR="00234300" w:rsidRPr="00D23288" w14:paraId="4E5CF6B9" w14:textId="77777777" w:rsidTr="002A258C">
        <w:tblPrEx>
          <w:tblLook w:val="0000" w:firstRow="0" w:lastRow="0" w:firstColumn="0" w:lastColumn="0" w:noHBand="0" w:noVBand="0"/>
        </w:tblPrEx>
        <w:trPr>
          <w:trHeight w:val="20"/>
        </w:trPr>
        <w:tc>
          <w:tcPr>
            <w:tcW w:w="4767" w:type="dxa"/>
            <w:gridSpan w:val="21"/>
            <w:shd w:val="clear" w:color="auto" w:fill="BFBFBF" w:themeFill="background1" w:themeFillShade="BF"/>
          </w:tcPr>
          <w:p w14:paraId="0199E0CF" w14:textId="59A28873" w:rsidR="00234300" w:rsidRPr="00D23288" w:rsidRDefault="00234300" w:rsidP="00381B47">
            <w:pPr>
              <w:pStyle w:val="--2"/>
              <w:rPr>
                <w:rStyle w:val="ac"/>
                <w:szCs w:val="16"/>
              </w:rPr>
            </w:pPr>
            <w:r w:rsidRPr="00D23288">
              <w:rPr>
                <w:rStyle w:val="ac"/>
                <w:szCs w:val="16"/>
              </w:rPr>
              <w:t>Поверхности:</w:t>
            </w:r>
          </w:p>
        </w:tc>
        <w:tc>
          <w:tcPr>
            <w:tcW w:w="4305" w:type="dxa"/>
            <w:gridSpan w:val="11"/>
            <w:shd w:val="clear" w:color="auto" w:fill="BFBFBF" w:themeFill="background1" w:themeFillShade="BF"/>
          </w:tcPr>
          <w:p w14:paraId="07521CF3" w14:textId="77777777" w:rsidR="00234300" w:rsidRPr="00D23288" w:rsidRDefault="00234300" w:rsidP="002375E6">
            <w:pPr>
              <w:pStyle w:val="--2"/>
              <w:rPr>
                <w:szCs w:val="16"/>
              </w:rPr>
            </w:pPr>
            <w:r w:rsidRPr="00D23288">
              <w:rPr>
                <w:rStyle w:val="ac"/>
                <w:szCs w:val="16"/>
              </w:rPr>
              <w:t>Бытовая техника:</w:t>
            </w:r>
          </w:p>
        </w:tc>
        <w:tc>
          <w:tcPr>
            <w:tcW w:w="4113" w:type="dxa"/>
            <w:gridSpan w:val="7"/>
            <w:shd w:val="clear" w:color="auto" w:fill="BFBFBF" w:themeFill="background1" w:themeFillShade="BF"/>
          </w:tcPr>
          <w:p w14:paraId="742D4F25" w14:textId="77777777" w:rsidR="00234300" w:rsidRPr="00D23288" w:rsidRDefault="00234300" w:rsidP="00F86F0C">
            <w:pPr>
              <w:pStyle w:val="--2"/>
              <w:rPr>
                <w:szCs w:val="16"/>
              </w:rPr>
            </w:pPr>
            <w:r w:rsidRPr="00D23288">
              <w:rPr>
                <w:rStyle w:val="ac"/>
                <w:szCs w:val="16"/>
              </w:rPr>
              <w:t>Тепловое оборудование:</w:t>
            </w:r>
          </w:p>
        </w:tc>
        <w:tc>
          <w:tcPr>
            <w:tcW w:w="3259" w:type="dxa"/>
            <w:gridSpan w:val="3"/>
            <w:shd w:val="clear" w:color="auto" w:fill="BFBFBF" w:themeFill="background1" w:themeFillShade="BF"/>
          </w:tcPr>
          <w:p w14:paraId="094244FB" w14:textId="77777777" w:rsidR="00234300" w:rsidRPr="00D23288" w:rsidRDefault="00234300" w:rsidP="00F86F0C">
            <w:pPr>
              <w:pStyle w:val="--2"/>
              <w:rPr>
                <w:szCs w:val="16"/>
              </w:rPr>
            </w:pPr>
            <w:r w:rsidRPr="00D23288">
              <w:rPr>
                <w:rStyle w:val="ac"/>
                <w:szCs w:val="16"/>
              </w:rPr>
              <w:t>Упаковочное оборудование:</w:t>
            </w:r>
          </w:p>
        </w:tc>
      </w:tr>
      <w:tr w:rsidR="004D5542" w:rsidRPr="00D23288" w14:paraId="719E62C4" w14:textId="77777777" w:rsidTr="002A258C">
        <w:trPr>
          <w:trHeight w:val="20"/>
        </w:trPr>
        <w:tc>
          <w:tcPr>
            <w:tcW w:w="4243" w:type="dxa"/>
            <w:gridSpan w:val="20"/>
          </w:tcPr>
          <w:p w14:paraId="5F71F11F" w14:textId="538480AF" w:rsidR="00F24501" w:rsidRPr="00D23288" w:rsidRDefault="00A81CCB" w:rsidP="009A1C2C">
            <w:pPr>
              <w:pStyle w:val="--2"/>
              <w:tabs>
                <w:tab w:val="left" w:pos="1027"/>
                <w:tab w:val="left" w:pos="2303"/>
                <w:tab w:val="left" w:pos="2728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125979365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23F3A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24501" w:rsidRPr="00D23288">
              <w:rPr>
                <w:szCs w:val="16"/>
              </w:rPr>
              <w:t xml:space="preserve">потолок (высота _____м) </w:t>
            </w:r>
            <w:sdt>
              <w:sdtPr>
                <w:rPr>
                  <w:szCs w:val="16"/>
                </w:rPr>
                <w:id w:val="-173299717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23F3A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24501" w:rsidRPr="00D23288">
              <w:rPr>
                <w:szCs w:val="16"/>
              </w:rPr>
              <w:t xml:space="preserve"> П </w:t>
            </w:r>
            <w:sdt>
              <w:sdtPr>
                <w:rPr>
                  <w:szCs w:val="16"/>
                </w:rPr>
                <w:id w:val="153699980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24501" w:rsidRPr="00D23288">
              <w:rPr>
                <w:szCs w:val="16"/>
              </w:rPr>
              <w:t>ОК</w:t>
            </w:r>
          </w:p>
        </w:tc>
        <w:tc>
          <w:tcPr>
            <w:tcW w:w="524" w:type="dxa"/>
          </w:tcPr>
          <w:p w14:paraId="313C0AE7" w14:textId="77777777" w:rsidR="00F24501" w:rsidRPr="00D23288" w:rsidRDefault="00F24501" w:rsidP="00185A34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1240" w:type="dxa"/>
            <w:gridSpan w:val="2"/>
          </w:tcPr>
          <w:p w14:paraId="3B7A3328" w14:textId="1670D481" w:rsidR="00F24501" w:rsidRPr="00D23288" w:rsidRDefault="00A81CCB" w:rsidP="00EA2062">
            <w:pPr>
              <w:pStyle w:val="--2"/>
              <w:tabs>
                <w:tab w:val="left" w:pos="1026"/>
                <w:tab w:val="left" w:pos="1168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113823529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46B1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24501" w:rsidRPr="00D23288">
              <w:rPr>
                <w:szCs w:val="16"/>
              </w:rPr>
              <w:t xml:space="preserve"> чайники </w:t>
            </w:r>
          </w:p>
        </w:tc>
        <w:tc>
          <w:tcPr>
            <w:tcW w:w="1241" w:type="dxa"/>
            <w:gridSpan w:val="4"/>
          </w:tcPr>
          <w:p w14:paraId="5A0957BA" w14:textId="0830AA4B" w:rsidR="00F24501" w:rsidRPr="00D23288" w:rsidRDefault="00A81CCB" w:rsidP="00EA2062">
            <w:pPr>
              <w:pStyle w:val="--2"/>
              <w:tabs>
                <w:tab w:val="left" w:pos="1026"/>
                <w:tab w:val="left" w:pos="1168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5960466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24501" w:rsidRPr="00D23288">
              <w:rPr>
                <w:szCs w:val="16"/>
              </w:rPr>
              <w:t xml:space="preserve"> </w:t>
            </w:r>
            <w:proofErr w:type="spellStart"/>
            <w:r w:rsidR="00F24501" w:rsidRPr="00D23288">
              <w:rPr>
                <w:szCs w:val="16"/>
              </w:rPr>
              <w:t>термопоты</w:t>
            </w:r>
            <w:proofErr w:type="spellEnd"/>
          </w:p>
        </w:tc>
        <w:tc>
          <w:tcPr>
            <w:tcW w:w="1245" w:type="dxa"/>
            <w:gridSpan w:val="4"/>
          </w:tcPr>
          <w:p w14:paraId="677B152F" w14:textId="34FDF4AD" w:rsidR="00F24501" w:rsidRPr="00D23288" w:rsidRDefault="00A81CCB" w:rsidP="00EA2062">
            <w:pPr>
              <w:pStyle w:val="--2"/>
              <w:tabs>
                <w:tab w:val="left" w:pos="1026"/>
                <w:tab w:val="left" w:pos="1168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147233498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24501" w:rsidRPr="00D23288">
              <w:rPr>
                <w:szCs w:val="16"/>
              </w:rPr>
              <w:t>кулера</w:t>
            </w:r>
          </w:p>
        </w:tc>
        <w:tc>
          <w:tcPr>
            <w:tcW w:w="579" w:type="dxa"/>
          </w:tcPr>
          <w:p w14:paraId="77E8A109" w14:textId="77777777" w:rsidR="00F24501" w:rsidRPr="00D23288" w:rsidRDefault="00F24501" w:rsidP="00EA2062">
            <w:pPr>
              <w:pStyle w:val="--2"/>
              <w:tabs>
                <w:tab w:val="left" w:pos="1026"/>
                <w:tab w:val="left" w:pos="1168"/>
              </w:tabs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3540" w:type="dxa"/>
            <w:gridSpan w:val="6"/>
          </w:tcPr>
          <w:p w14:paraId="3276C4DD" w14:textId="6C32DAC7" w:rsidR="00F24501" w:rsidRPr="00D23288" w:rsidRDefault="00A81CCB" w:rsidP="001A30F0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115775689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24501" w:rsidRPr="00D23288">
              <w:rPr>
                <w:szCs w:val="16"/>
              </w:rPr>
              <w:t xml:space="preserve"> плиты </w:t>
            </w:r>
            <w:sdt>
              <w:sdtPr>
                <w:rPr>
                  <w:szCs w:val="16"/>
                </w:rPr>
                <w:id w:val="-14150109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proofErr w:type="spellStart"/>
            <w:r w:rsidR="00F24501" w:rsidRPr="00D23288">
              <w:rPr>
                <w:szCs w:val="16"/>
              </w:rPr>
              <w:t>индук</w:t>
            </w:r>
            <w:proofErr w:type="spellEnd"/>
            <w:r w:rsidR="00F24501" w:rsidRPr="00D23288">
              <w:rPr>
                <w:szCs w:val="16"/>
              </w:rPr>
              <w:t xml:space="preserve">. </w:t>
            </w:r>
            <w:sdt>
              <w:sdtPr>
                <w:rPr>
                  <w:szCs w:val="16"/>
                </w:rPr>
                <w:id w:val="-84394057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24501" w:rsidRPr="00D23288">
              <w:rPr>
                <w:szCs w:val="16"/>
              </w:rPr>
              <w:t xml:space="preserve"> </w:t>
            </w:r>
            <w:proofErr w:type="spellStart"/>
            <w:r w:rsidR="00F24501" w:rsidRPr="00D23288">
              <w:rPr>
                <w:szCs w:val="16"/>
              </w:rPr>
              <w:t>элек</w:t>
            </w:r>
            <w:proofErr w:type="spellEnd"/>
            <w:r w:rsidR="00F24501" w:rsidRPr="00D23288">
              <w:rPr>
                <w:szCs w:val="16"/>
              </w:rPr>
              <w:t xml:space="preserve">. </w:t>
            </w:r>
            <w:sdt>
              <w:sdtPr>
                <w:rPr>
                  <w:szCs w:val="16"/>
                </w:rPr>
                <w:id w:val="20383522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24501" w:rsidRPr="00D23288">
              <w:rPr>
                <w:szCs w:val="16"/>
              </w:rPr>
              <w:t>газ.</w:t>
            </w:r>
          </w:p>
        </w:tc>
        <w:tc>
          <w:tcPr>
            <w:tcW w:w="573" w:type="dxa"/>
          </w:tcPr>
          <w:p w14:paraId="116B3006" w14:textId="77777777" w:rsidR="00F24501" w:rsidRPr="00D23288" w:rsidRDefault="00F24501" w:rsidP="00F86F0C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2691" w:type="dxa"/>
            <w:gridSpan w:val="2"/>
            <w:vAlign w:val="center"/>
          </w:tcPr>
          <w:p w14:paraId="581E1292" w14:textId="12FC8A94" w:rsidR="00F24501" w:rsidRPr="00D23288" w:rsidRDefault="00A81CCB" w:rsidP="007A7E4E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87893540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24501" w:rsidRPr="00D23288">
              <w:rPr>
                <w:szCs w:val="16"/>
              </w:rPr>
              <w:t xml:space="preserve"> вакуумные упаковщики</w:t>
            </w:r>
          </w:p>
        </w:tc>
        <w:tc>
          <w:tcPr>
            <w:tcW w:w="568" w:type="dxa"/>
          </w:tcPr>
          <w:p w14:paraId="14BB5451" w14:textId="77777777" w:rsidR="00F24501" w:rsidRPr="00D23288" w:rsidRDefault="00F24501" w:rsidP="001A30F0">
            <w:pPr>
              <w:pStyle w:val="--2"/>
              <w:rPr>
                <w:szCs w:val="16"/>
              </w:rPr>
            </w:pPr>
          </w:p>
        </w:tc>
      </w:tr>
      <w:tr w:rsidR="005D4392" w:rsidRPr="00D23288" w14:paraId="2113D434" w14:textId="77777777" w:rsidTr="002A258C">
        <w:trPr>
          <w:trHeight w:val="20"/>
        </w:trPr>
        <w:tc>
          <w:tcPr>
            <w:tcW w:w="1677" w:type="dxa"/>
            <w:gridSpan w:val="8"/>
          </w:tcPr>
          <w:p w14:paraId="643FF402" w14:textId="2D97596D" w:rsidR="00EB2A92" w:rsidRPr="00D23288" w:rsidRDefault="00A81CCB" w:rsidP="009A1C2C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42426490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23F3A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 xml:space="preserve"> светильники</w:t>
            </w:r>
          </w:p>
        </w:tc>
        <w:tc>
          <w:tcPr>
            <w:tcW w:w="2566" w:type="dxa"/>
            <w:gridSpan w:val="12"/>
          </w:tcPr>
          <w:p w14:paraId="4F6E4FF2" w14:textId="43EA257C" w:rsidR="00EB2A92" w:rsidRPr="00D23288" w:rsidRDefault="00A81CCB" w:rsidP="009A1C2C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592071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553F1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 xml:space="preserve">вытяжные зонты </w:t>
            </w:r>
            <w:sdt>
              <w:sdtPr>
                <w:rPr>
                  <w:szCs w:val="16"/>
                </w:rPr>
                <w:id w:val="-197467437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553F1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 xml:space="preserve">Н </w:t>
            </w:r>
            <w:sdt>
              <w:sdtPr>
                <w:rPr>
                  <w:szCs w:val="16"/>
                </w:rPr>
                <w:id w:val="21060016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>А</w:t>
            </w:r>
          </w:p>
        </w:tc>
        <w:tc>
          <w:tcPr>
            <w:tcW w:w="524" w:type="dxa"/>
          </w:tcPr>
          <w:p w14:paraId="0480E5D8" w14:textId="167CDE71" w:rsidR="00EB2A92" w:rsidRPr="00D23288" w:rsidRDefault="00EB2A92" w:rsidP="00381B47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1861" w:type="dxa"/>
            <w:gridSpan w:val="4"/>
          </w:tcPr>
          <w:p w14:paraId="61C446B3" w14:textId="4E8E6FDC" w:rsidR="00EB2A92" w:rsidRPr="00D23288" w:rsidRDefault="00A81CCB" w:rsidP="00DE7EFE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38622778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46B1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 xml:space="preserve">микроволновки </w:t>
            </w:r>
          </w:p>
        </w:tc>
        <w:tc>
          <w:tcPr>
            <w:tcW w:w="1865" w:type="dxa"/>
            <w:gridSpan w:val="6"/>
          </w:tcPr>
          <w:p w14:paraId="5FFE3F45" w14:textId="3E6B06DF" w:rsidR="00EB2A92" w:rsidRPr="00D23288" w:rsidRDefault="00A81CCB" w:rsidP="00DE7EFE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5549750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014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 xml:space="preserve"> холодильники</w:t>
            </w:r>
          </w:p>
        </w:tc>
        <w:tc>
          <w:tcPr>
            <w:tcW w:w="579" w:type="dxa"/>
          </w:tcPr>
          <w:p w14:paraId="37CE35EC" w14:textId="77777777" w:rsidR="00EB2A92" w:rsidRPr="00D23288" w:rsidRDefault="00EB2A92" w:rsidP="00EA2062">
            <w:pPr>
              <w:pStyle w:val="--2"/>
              <w:rPr>
                <w:szCs w:val="16"/>
              </w:rPr>
            </w:pPr>
          </w:p>
        </w:tc>
        <w:tc>
          <w:tcPr>
            <w:tcW w:w="1713" w:type="dxa"/>
            <w:gridSpan w:val="4"/>
          </w:tcPr>
          <w:p w14:paraId="67E08F94" w14:textId="77692886" w:rsidR="00EB2A92" w:rsidRPr="00D23288" w:rsidRDefault="00A81CCB" w:rsidP="0063663B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159638887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 xml:space="preserve">варочные котлы </w:t>
            </w:r>
          </w:p>
        </w:tc>
        <w:tc>
          <w:tcPr>
            <w:tcW w:w="1827" w:type="dxa"/>
            <w:gridSpan w:val="2"/>
          </w:tcPr>
          <w:p w14:paraId="7CF7823C" w14:textId="173E4A26" w:rsidR="00EB2A92" w:rsidRPr="00D23288" w:rsidRDefault="00A81CCB" w:rsidP="0063663B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4117064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86661" w:rsidRPr="00D23288">
              <w:rPr>
                <w:szCs w:val="16"/>
              </w:rPr>
              <w:t>сковороды</w:t>
            </w:r>
          </w:p>
        </w:tc>
        <w:tc>
          <w:tcPr>
            <w:tcW w:w="573" w:type="dxa"/>
          </w:tcPr>
          <w:p w14:paraId="3E4C4064" w14:textId="77777777" w:rsidR="00EB2A92" w:rsidRPr="00D23288" w:rsidRDefault="00EB2A92" w:rsidP="00F86F0C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2691" w:type="dxa"/>
            <w:gridSpan w:val="2"/>
            <w:vAlign w:val="center"/>
          </w:tcPr>
          <w:p w14:paraId="0E4F1B44" w14:textId="5351906F" w:rsidR="00EB2A92" w:rsidRPr="00D23288" w:rsidRDefault="00A81CCB" w:rsidP="001A30F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3265933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776FD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>запайщики</w:t>
            </w:r>
          </w:p>
        </w:tc>
        <w:tc>
          <w:tcPr>
            <w:tcW w:w="568" w:type="dxa"/>
          </w:tcPr>
          <w:p w14:paraId="0BD5B881" w14:textId="77777777" w:rsidR="00EB2A92" w:rsidRPr="00D23288" w:rsidRDefault="00EB2A92" w:rsidP="001A30F0">
            <w:pPr>
              <w:pStyle w:val="--2"/>
              <w:rPr>
                <w:szCs w:val="16"/>
              </w:rPr>
            </w:pPr>
          </w:p>
        </w:tc>
      </w:tr>
      <w:tr w:rsidR="005D4392" w:rsidRPr="00D23288" w14:paraId="34EC2224" w14:textId="77777777" w:rsidTr="002A258C">
        <w:trPr>
          <w:trHeight w:val="20"/>
        </w:trPr>
        <w:tc>
          <w:tcPr>
            <w:tcW w:w="2251" w:type="dxa"/>
            <w:gridSpan w:val="13"/>
          </w:tcPr>
          <w:p w14:paraId="10C0903B" w14:textId="2141E44B" w:rsidR="00EB2A92" w:rsidRPr="00D23288" w:rsidRDefault="00A81CCB" w:rsidP="009A1C2C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41292726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553F1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6066E" w:rsidRPr="00D23288">
              <w:rPr>
                <w:szCs w:val="16"/>
              </w:rPr>
              <w:t xml:space="preserve"> </w:t>
            </w:r>
            <w:r w:rsidR="00EB2A92" w:rsidRPr="00D23288">
              <w:rPr>
                <w:szCs w:val="16"/>
              </w:rPr>
              <w:t>вентиляционные трубы</w:t>
            </w:r>
          </w:p>
        </w:tc>
        <w:tc>
          <w:tcPr>
            <w:tcW w:w="1992" w:type="dxa"/>
            <w:gridSpan w:val="7"/>
          </w:tcPr>
          <w:p w14:paraId="0E785B43" w14:textId="38F3B198" w:rsidR="00EB2A92" w:rsidRPr="00D23288" w:rsidRDefault="00A81CCB" w:rsidP="009A1C2C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1632820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23F3A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>диффузоры</w:t>
            </w:r>
          </w:p>
        </w:tc>
        <w:tc>
          <w:tcPr>
            <w:tcW w:w="524" w:type="dxa"/>
          </w:tcPr>
          <w:p w14:paraId="4669E9E5" w14:textId="594385FF" w:rsidR="00EB2A92" w:rsidRPr="00D23288" w:rsidRDefault="00EB2A92" w:rsidP="00381B47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1861" w:type="dxa"/>
            <w:gridSpan w:val="4"/>
            <w:tcMar>
              <w:right w:w="0" w:type="dxa"/>
            </w:tcMar>
          </w:tcPr>
          <w:p w14:paraId="4241E1D1" w14:textId="6E07F9C5" w:rsidR="00EB2A92" w:rsidRPr="00D23288" w:rsidRDefault="00A81CCB" w:rsidP="00DE7EFE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0952021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46B1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 xml:space="preserve">стиральные машины </w:t>
            </w:r>
          </w:p>
        </w:tc>
        <w:tc>
          <w:tcPr>
            <w:tcW w:w="1865" w:type="dxa"/>
            <w:gridSpan w:val="6"/>
            <w:tcMar>
              <w:left w:w="0" w:type="dxa"/>
              <w:right w:w="0" w:type="dxa"/>
            </w:tcMar>
          </w:tcPr>
          <w:p w14:paraId="683ED473" w14:textId="14D9A397" w:rsidR="00EB2A92" w:rsidRPr="00D23288" w:rsidRDefault="00A81CCB" w:rsidP="00DE7EFE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9062614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 xml:space="preserve"> сушильные машины</w:t>
            </w:r>
          </w:p>
        </w:tc>
        <w:tc>
          <w:tcPr>
            <w:tcW w:w="579" w:type="dxa"/>
          </w:tcPr>
          <w:p w14:paraId="4D692CF3" w14:textId="77777777" w:rsidR="00EB2A92" w:rsidRPr="00D23288" w:rsidRDefault="00EB2A92" w:rsidP="00EA2062">
            <w:pPr>
              <w:pStyle w:val="--2"/>
              <w:rPr>
                <w:szCs w:val="16"/>
              </w:rPr>
            </w:pPr>
          </w:p>
        </w:tc>
        <w:tc>
          <w:tcPr>
            <w:tcW w:w="1571" w:type="dxa"/>
            <w:gridSpan w:val="3"/>
          </w:tcPr>
          <w:p w14:paraId="6B741F89" w14:textId="21E91D51" w:rsidR="00EB2A92" w:rsidRPr="00D23288" w:rsidRDefault="00A81CCB" w:rsidP="0063663B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134127779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 xml:space="preserve">фритюры </w:t>
            </w:r>
          </w:p>
        </w:tc>
        <w:tc>
          <w:tcPr>
            <w:tcW w:w="1969" w:type="dxa"/>
            <w:gridSpan w:val="3"/>
          </w:tcPr>
          <w:p w14:paraId="56EE32B4" w14:textId="03527119" w:rsidR="00EB2A92" w:rsidRPr="00D23288" w:rsidRDefault="00A81CCB" w:rsidP="0063663B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212217936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86661" w:rsidRPr="00D23288">
              <w:rPr>
                <w:szCs w:val="16"/>
              </w:rPr>
              <w:t xml:space="preserve"> грили</w:t>
            </w:r>
          </w:p>
        </w:tc>
        <w:tc>
          <w:tcPr>
            <w:tcW w:w="573" w:type="dxa"/>
          </w:tcPr>
          <w:p w14:paraId="0B1C07B9" w14:textId="77777777" w:rsidR="00EB2A92" w:rsidRPr="00D23288" w:rsidRDefault="00EB2A92" w:rsidP="00F86F0C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</w:tcPr>
          <w:p w14:paraId="4D610000" w14:textId="0FA504C6" w:rsidR="00EB2A92" w:rsidRPr="00D23288" w:rsidRDefault="00A81CCB" w:rsidP="007A7E4E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10060574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proofErr w:type="spellStart"/>
            <w:r w:rsidR="00EB2A92" w:rsidRPr="00D23288">
              <w:rPr>
                <w:szCs w:val="16"/>
              </w:rPr>
              <w:t>этикетировщики</w:t>
            </w:r>
            <w:proofErr w:type="spellEnd"/>
            <w:r w:rsidR="00EB2A92" w:rsidRPr="00D23288">
              <w:rPr>
                <w:szCs w:val="16"/>
              </w:rPr>
              <w:t xml:space="preserve"> </w:t>
            </w:r>
          </w:p>
        </w:tc>
        <w:tc>
          <w:tcPr>
            <w:tcW w:w="568" w:type="dxa"/>
          </w:tcPr>
          <w:p w14:paraId="1D49D7E5" w14:textId="77777777" w:rsidR="00EB2A92" w:rsidRPr="00D23288" w:rsidRDefault="00EB2A92" w:rsidP="001A30F0">
            <w:pPr>
              <w:pStyle w:val="--2"/>
              <w:rPr>
                <w:szCs w:val="16"/>
              </w:rPr>
            </w:pPr>
          </w:p>
        </w:tc>
      </w:tr>
      <w:tr w:rsidR="00443636" w:rsidRPr="00D23288" w14:paraId="4CAF964C" w14:textId="77777777" w:rsidTr="002A258C">
        <w:trPr>
          <w:trHeight w:val="20"/>
        </w:trPr>
        <w:tc>
          <w:tcPr>
            <w:tcW w:w="1677" w:type="dxa"/>
            <w:gridSpan w:val="8"/>
          </w:tcPr>
          <w:p w14:paraId="61E69086" w14:textId="725157BE" w:rsidR="009A1C2C" w:rsidRPr="00D23288" w:rsidRDefault="00A81CCB" w:rsidP="009A1C2C">
            <w:pPr>
              <w:pStyle w:val="--2"/>
              <w:tabs>
                <w:tab w:val="left" w:pos="1736"/>
                <w:tab w:val="left" w:pos="3011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8577318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6066E" w:rsidRPr="00D23288">
              <w:rPr>
                <w:szCs w:val="16"/>
              </w:rPr>
              <w:t xml:space="preserve"> </w:t>
            </w:r>
            <w:r w:rsidR="009A1C2C" w:rsidRPr="00D23288">
              <w:rPr>
                <w:szCs w:val="16"/>
              </w:rPr>
              <w:t>кондиционер</w:t>
            </w:r>
          </w:p>
        </w:tc>
        <w:tc>
          <w:tcPr>
            <w:tcW w:w="2566" w:type="dxa"/>
            <w:gridSpan w:val="12"/>
          </w:tcPr>
          <w:p w14:paraId="5314BC2A" w14:textId="211C9AE9" w:rsidR="009A1C2C" w:rsidRPr="00D23288" w:rsidRDefault="00A81CCB" w:rsidP="009A1C2C">
            <w:pPr>
              <w:pStyle w:val="--2"/>
              <w:tabs>
                <w:tab w:val="left" w:pos="1736"/>
                <w:tab w:val="left" w:pos="3011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20835271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9A1C2C" w:rsidRPr="00D23288">
              <w:rPr>
                <w:szCs w:val="16"/>
              </w:rPr>
              <w:t xml:space="preserve"> сплит-системы</w:t>
            </w:r>
          </w:p>
        </w:tc>
        <w:tc>
          <w:tcPr>
            <w:tcW w:w="524" w:type="dxa"/>
          </w:tcPr>
          <w:p w14:paraId="65434F87" w14:textId="540B5DA7" w:rsidR="009A1C2C" w:rsidRPr="00D23288" w:rsidRDefault="009A1C2C" w:rsidP="00C06F80">
            <w:pPr>
              <w:pStyle w:val="--2"/>
              <w:tabs>
                <w:tab w:val="left" w:pos="1736"/>
                <w:tab w:val="left" w:pos="3011"/>
              </w:tabs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4305" w:type="dxa"/>
            <w:gridSpan w:val="11"/>
            <w:shd w:val="clear" w:color="auto" w:fill="BFBFBF" w:themeFill="background1" w:themeFillShade="BF"/>
          </w:tcPr>
          <w:p w14:paraId="624EC8A1" w14:textId="77777777" w:rsidR="009A1C2C" w:rsidRPr="00D23288" w:rsidRDefault="009A1C2C" w:rsidP="00EA2062">
            <w:pPr>
              <w:pStyle w:val="--2"/>
              <w:rPr>
                <w:szCs w:val="16"/>
              </w:rPr>
            </w:pPr>
            <w:r w:rsidRPr="00D23288">
              <w:rPr>
                <w:rStyle w:val="ac"/>
                <w:szCs w:val="16"/>
              </w:rPr>
              <w:t>Инвентарь, посуда и т.д.</w:t>
            </w:r>
          </w:p>
        </w:tc>
        <w:tc>
          <w:tcPr>
            <w:tcW w:w="3540" w:type="dxa"/>
            <w:gridSpan w:val="6"/>
          </w:tcPr>
          <w:p w14:paraId="0373B97C" w14:textId="2A23B7A2" w:rsidR="009A1C2C" w:rsidRPr="00D23288" w:rsidRDefault="00A81CCB" w:rsidP="001A30F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78165143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proofErr w:type="spellStart"/>
            <w:r w:rsidR="009A1C2C" w:rsidRPr="00D23288">
              <w:rPr>
                <w:szCs w:val="16"/>
              </w:rPr>
              <w:t>пароконвектоматы</w:t>
            </w:r>
            <w:proofErr w:type="spellEnd"/>
            <w:r w:rsidR="009A1C2C" w:rsidRPr="00D23288">
              <w:rPr>
                <w:szCs w:val="16"/>
              </w:rPr>
              <w:t xml:space="preserve"> </w:t>
            </w:r>
          </w:p>
        </w:tc>
        <w:tc>
          <w:tcPr>
            <w:tcW w:w="573" w:type="dxa"/>
          </w:tcPr>
          <w:p w14:paraId="099F7A3B" w14:textId="77777777" w:rsidR="009A1C2C" w:rsidRPr="00D23288" w:rsidRDefault="009A1C2C" w:rsidP="00F86F0C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</w:tcPr>
          <w:p w14:paraId="4620D50B" w14:textId="5DBCFBD4" w:rsidR="009A1C2C" w:rsidRPr="00D23288" w:rsidRDefault="00A81CCB" w:rsidP="001A30F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8855370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9A1C2C" w:rsidRPr="00D23288">
              <w:rPr>
                <w:szCs w:val="16"/>
              </w:rPr>
              <w:t>принтера для этикеток</w:t>
            </w:r>
          </w:p>
        </w:tc>
        <w:tc>
          <w:tcPr>
            <w:tcW w:w="568" w:type="dxa"/>
          </w:tcPr>
          <w:p w14:paraId="7499D5E5" w14:textId="77777777" w:rsidR="009A1C2C" w:rsidRPr="00D23288" w:rsidRDefault="009A1C2C" w:rsidP="001A30F0">
            <w:pPr>
              <w:pStyle w:val="--2"/>
              <w:rPr>
                <w:szCs w:val="16"/>
              </w:rPr>
            </w:pPr>
          </w:p>
        </w:tc>
      </w:tr>
      <w:tr w:rsidR="005D4392" w:rsidRPr="00D23288" w14:paraId="5DF2E1B6" w14:textId="77777777" w:rsidTr="002A258C">
        <w:trPr>
          <w:trHeight w:val="20"/>
        </w:trPr>
        <w:tc>
          <w:tcPr>
            <w:tcW w:w="4243" w:type="dxa"/>
            <w:gridSpan w:val="20"/>
          </w:tcPr>
          <w:p w14:paraId="0725AEDD" w14:textId="5820D33B" w:rsidR="00EB2A92" w:rsidRPr="00D23288" w:rsidRDefault="00A81CCB" w:rsidP="009A1C2C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06729995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6066E" w:rsidRPr="00D23288">
              <w:rPr>
                <w:szCs w:val="16"/>
              </w:rPr>
              <w:t xml:space="preserve"> </w:t>
            </w:r>
            <w:r w:rsidR="00EB2A92" w:rsidRPr="00D23288">
              <w:rPr>
                <w:szCs w:val="16"/>
              </w:rPr>
              <w:t>инсектицидные лампы</w:t>
            </w:r>
          </w:p>
        </w:tc>
        <w:tc>
          <w:tcPr>
            <w:tcW w:w="524" w:type="dxa"/>
          </w:tcPr>
          <w:p w14:paraId="4BB2122D" w14:textId="77777777" w:rsidR="00EB2A92" w:rsidRPr="00D23288" w:rsidRDefault="00EB2A92" w:rsidP="00381B47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1240" w:type="dxa"/>
            <w:gridSpan w:val="2"/>
          </w:tcPr>
          <w:p w14:paraId="1E09AABD" w14:textId="615C6DFE" w:rsidR="00EB2A92" w:rsidRPr="00D23288" w:rsidRDefault="00A81CCB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5450559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 xml:space="preserve">доски </w:t>
            </w:r>
          </w:p>
        </w:tc>
        <w:tc>
          <w:tcPr>
            <w:tcW w:w="1241" w:type="dxa"/>
            <w:gridSpan w:val="4"/>
          </w:tcPr>
          <w:p w14:paraId="73E7D552" w14:textId="10D48D7B" w:rsidR="00EB2A92" w:rsidRPr="00D23288" w:rsidRDefault="00A81CCB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108514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 xml:space="preserve"> посуда</w:t>
            </w:r>
          </w:p>
        </w:tc>
        <w:tc>
          <w:tcPr>
            <w:tcW w:w="1245" w:type="dxa"/>
            <w:gridSpan w:val="4"/>
          </w:tcPr>
          <w:p w14:paraId="0970238A" w14:textId="6A86C445" w:rsidR="00EB2A92" w:rsidRPr="00D23288" w:rsidRDefault="00A81CCB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7057550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 xml:space="preserve"> инвентарь</w:t>
            </w:r>
          </w:p>
        </w:tc>
        <w:tc>
          <w:tcPr>
            <w:tcW w:w="579" w:type="dxa"/>
          </w:tcPr>
          <w:p w14:paraId="2E101AC8" w14:textId="77777777" w:rsidR="00EB2A92" w:rsidRPr="00D23288" w:rsidRDefault="00EB2A92" w:rsidP="00EA2062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МЕХ</w:t>
            </w:r>
          </w:p>
        </w:tc>
        <w:tc>
          <w:tcPr>
            <w:tcW w:w="1571" w:type="dxa"/>
            <w:gridSpan w:val="3"/>
          </w:tcPr>
          <w:p w14:paraId="25285E8E" w14:textId="746A2EF3" w:rsidR="00EB2A92" w:rsidRPr="00D23288" w:rsidRDefault="00A81CCB" w:rsidP="001A30F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06208386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 xml:space="preserve">печи подовые </w:t>
            </w:r>
          </w:p>
        </w:tc>
        <w:tc>
          <w:tcPr>
            <w:tcW w:w="1969" w:type="dxa"/>
            <w:gridSpan w:val="3"/>
          </w:tcPr>
          <w:p w14:paraId="3AE04698" w14:textId="6B9F28FB" w:rsidR="00EB2A92" w:rsidRPr="00D23288" w:rsidRDefault="00A81CCB" w:rsidP="001A30F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7727276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86661" w:rsidRPr="00D23288">
              <w:rPr>
                <w:szCs w:val="16"/>
              </w:rPr>
              <w:t>печи ротационные</w:t>
            </w:r>
          </w:p>
        </w:tc>
        <w:tc>
          <w:tcPr>
            <w:tcW w:w="573" w:type="dxa"/>
          </w:tcPr>
          <w:p w14:paraId="49010A30" w14:textId="77777777" w:rsidR="00EB2A92" w:rsidRPr="00D23288" w:rsidRDefault="00EB2A92" w:rsidP="00F86F0C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2691" w:type="dxa"/>
            <w:gridSpan w:val="2"/>
          </w:tcPr>
          <w:p w14:paraId="47F0AC87" w14:textId="0083B9D5" w:rsidR="00EB2A92" w:rsidRPr="00D23288" w:rsidRDefault="00A81CCB" w:rsidP="001A30F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66227939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>термоусадочные туннели</w:t>
            </w:r>
          </w:p>
        </w:tc>
        <w:tc>
          <w:tcPr>
            <w:tcW w:w="568" w:type="dxa"/>
          </w:tcPr>
          <w:p w14:paraId="77178FC1" w14:textId="77777777" w:rsidR="00EB2A92" w:rsidRPr="00D23288" w:rsidRDefault="00EB2A92" w:rsidP="001A30F0">
            <w:pPr>
              <w:pStyle w:val="--2"/>
              <w:rPr>
                <w:szCs w:val="16"/>
              </w:rPr>
            </w:pPr>
          </w:p>
        </w:tc>
      </w:tr>
      <w:tr w:rsidR="005D4392" w:rsidRPr="00D23288" w14:paraId="7899C11D" w14:textId="77777777" w:rsidTr="002A258C">
        <w:trPr>
          <w:trHeight w:val="20"/>
        </w:trPr>
        <w:tc>
          <w:tcPr>
            <w:tcW w:w="1826" w:type="dxa"/>
            <w:gridSpan w:val="10"/>
          </w:tcPr>
          <w:p w14:paraId="49C9F409" w14:textId="6F097CB7" w:rsidR="000A03B9" w:rsidRPr="00D23288" w:rsidRDefault="00A81CCB" w:rsidP="009A1C2C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13031959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23F3A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6066E" w:rsidRPr="00D23288">
              <w:rPr>
                <w:szCs w:val="16"/>
              </w:rPr>
              <w:t xml:space="preserve"> </w:t>
            </w:r>
            <w:r w:rsidR="000A03B9" w:rsidRPr="00D23288">
              <w:rPr>
                <w:szCs w:val="16"/>
              </w:rPr>
              <w:t>стены (выше 2 м)</w:t>
            </w:r>
          </w:p>
        </w:tc>
        <w:tc>
          <w:tcPr>
            <w:tcW w:w="2417" w:type="dxa"/>
            <w:gridSpan w:val="10"/>
          </w:tcPr>
          <w:p w14:paraId="63A3CCD7" w14:textId="77777777" w:rsidR="000A03B9" w:rsidRPr="00D23288" w:rsidRDefault="000A03B9" w:rsidP="009A1C2C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окрашен, сэндвич-панель</w:t>
            </w:r>
          </w:p>
        </w:tc>
        <w:tc>
          <w:tcPr>
            <w:tcW w:w="524" w:type="dxa"/>
          </w:tcPr>
          <w:p w14:paraId="1DF65090" w14:textId="77777777" w:rsidR="000A03B9" w:rsidRPr="00D23288" w:rsidRDefault="000A03B9" w:rsidP="00EA2062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1240" w:type="dxa"/>
            <w:gridSpan w:val="2"/>
          </w:tcPr>
          <w:p w14:paraId="2F1196B4" w14:textId="34CA1000" w:rsidR="000A03B9" w:rsidRPr="00D23288" w:rsidRDefault="00A81CCB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416493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0A03B9" w:rsidRPr="00D23288">
              <w:rPr>
                <w:szCs w:val="16"/>
              </w:rPr>
              <w:t xml:space="preserve">ножи </w:t>
            </w:r>
          </w:p>
        </w:tc>
        <w:tc>
          <w:tcPr>
            <w:tcW w:w="1241" w:type="dxa"/>
            <w:gridSpan w:val="4"/>
          </w:tcPr>
          <w:p w14:paraId="50CF4FE1" w14:textId="63731306" w:rsidR="000A03B9" w:rsidRPr="00D23288" w:rsidRDefault="00A81CCB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547479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0A03B9" w:rsidRPr="00D23288">
              <w:rPr>
                <w:szCs w:val="16"/>
              </w:rPr>
              <w:t xml:space="preserve"> </w:t>
            </w:r>
            <w:proofErr w:type="spellStart"/>
            <w:r w:rsidR="000A03B9" w:rsidRPr="00D23288">
              <w:rPr>
                <w:szCs w:val="16"/>
              </w:rPr>
              <w:t>мусаты</w:t>
            </w:r>
            <w:proofErr w:type="spellEnd"/>
          </w:p>
        </w:tc>
        <w:tc>
          <w:tcPr>
            <w:tcW w:w="1245" w:type="dxa"/>
            <w:gridSpan w:val="4"/>
          </w:tcPr>
          <w:p w14:paraId="0D7D72D7" w14:textId="47812D6E" w:rsidR="000A03B9" w:rsidRPr="00D23288" w:rsidRDefault="00A81CCB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0227750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0A03B9" w:rsidRPr="00D23288">
              <w:rPr>
                <w:szCs w:val="16"/>
              </w:rPr>
              <w:t xml:space="preserve"> секачи</w:t>
            </w:r>
          </w:p>
        </w:tc>
        <w:tc>
          <w:tcPr>
            <w:tcW w:w="579" w:type="dxa"/>
          </w:tcPr>
          <w:p w14:paraId="20AB635F" w14:textId="77777777" w:rsidR="000A03B9" w:rsidRPr="00D23288" w:rsidRDefault="000A03B9" w:rsidP="00EA2062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РУ</w:t>
            </w:r>
          </w:p>
        </w:tc>
        <w:tc>
          <w:tcPr>
            <w:tcW w:w="3540" w:type="dxa"/>
            <w:gridSpan w:val="6"/>
          </w:tcPr>
          <w:p w14:paraId="6A0FEF01" w14:textId="5825BA77" w:rsidR="000A03B9" w:rsidRPr="00D23288" w:rsidRDefault="00A81CCB" w:rsidP="001A30F0">
            <w:pPr>
              <w:pStyle w:val="--2"/>
              <w:rPr>
                <w:b/>
                <w:bCs/>
                <w:szCs w:val="16"/>
              </w:rPr>
            </w:pPr>
            <w:sdt>
              <w:sdtPr>
                <w:rPr>
                  <w:szCs w:val="16"/>
                </w:rPr>
                <w:id w:val="171060222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proofErr w:type="spellStart"/>
            <w:r w:rsidR="000A03B9" w:rsidRPr="00D23288">
              <w:rPr>
                <w:szCs w:val="16"/>
              </w:rPr>
              <w:t>расстоечные</w:t>
            </w:r>
            <w:proofErr w:type="spellEnd"/>
            <w:r w:rsidR="000A03B9" w:rsidRPr="00D23288">
              <w:rPr>
                <w:szCs w:val="16"/>
              </w:rPr>
              <w:t xml:space="preserve"> шкафы</w:t>
            </w:r>
          </w:p>
        </w:tc>
        <w:tc>
          <w:tcPr>
            <w:tcW w:w="573" w:type="dxa"/>
          </w:tcPr>
          <w:p w14:paraId="0050DBC0" w14:textId="77777777" w:rsidR="000A03B9" w:rsidRPr="00D23288" w:rsidRDefault="000A03B9" w:rsidP="00F86F0C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</w:tcPr>
          <w:p w14:paraId="390AF4D2" w14:textId="4A39AED0" w:rsidR="000A03B9" w:rsidRPr="00D23288" w:rsidRDefault="00A81CCB" w:rsidP="001A30F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8062275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0A03B9" w:rsidRPr="00D23288">
              <w:rPr>
                <w:szCs w:val="16"/>
              </w:rPr>
              <w:t>автоматически</w:t>
            </w:r>
            <w:r w:rsidR="00186661" w:rsidRPr="00D23288">
              <w:rPr>
                <w:szCs w:val="16"/>
              </w:rPr>
              <w:t>е</w:t>
            </w:r>
            <w:r w:rsidR="000A03B9" w:rsidRPr="00D23288">
              <w:rPr>
                <w:szCs w:val="16"/>
              </w:rPr>
              <w:t xml:space="preserve"> </w:t>
            </w:r>
            <w:proofErr w:type="spellStart"/>
            <w:r w:rsidR="000A03B9" w:rsidRPr="00D23288">
              <w:rPr>
                <w:szCs w:val="16"/>
              </w:rPr>
              <w:t>клипсаторы</w:t>
            </w:r>
            <w:proofErr w:type="spellEnd"/>
          </w:p>
        </w:tc>
        <w:tc>
          <w:tcPr>
            <w:tcW w:w="568" w:type="dxa"/>
          </w:tcPr>
          <w:p w14:paraId="745EEC3C" w14:textId="77777777" w:rsidR="000A03B9" w:rsidRPr="00D23288" w:rsidRDefault="000A03B9" w:rsidP="001A30F0">
            <w:pPr>
              <w:pStyle w:val="--2"/>
              <w:rPr>
                <w:szCs w:val="16"/>
              </w:rPr>
            </w:pPr>
          </w:p>
        </w:tc>
      </w:tr>
      <w:tr w:rsidR="004D5542" w:rsidRPr="00D23288" w14:paraId="1B611B2C" w14:textId="77777777" w:rsidTr="002A258C">
        <w:trPr>
          <w:trHeight w:val="20"/>
        </w:trPr>
        <w:tc>
          <w:tcPr>
            <w:tcW w:w="1677" w:type="dxa"/>
            <w:gridSpan w:val="8"/>
          </w:tcPr>
          <w:p w14:paraId="3D927789" w14:textId="2B7527FA" w:rsidR="000A03B9" w:rsidRPr="00D23288" w:rsidRDefault="00A81CCB" w:rsidP="009A1C2C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99870387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23F3A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6066E" w:rsidRPr="00D23288">
              <w:rPr>
                <w:szCs w:val="16"/>
              </w:rPr>
              <w:t xml:space="preserve"> </w:t>
            </w:r>
            <w:r w:rsidR="000A03B9" w:rsidRPr="00D23288">
              <w:rPr>
                <w:szCs w:val="16"/>
              </w:rPr>
              <w:t>стены (до 2 м)</w:t>
            </w:r>
          </w:p>
        </w:tc>
        <w:tc>
          <w:tcPr>
            <w:tcW w:w="2566" w:type="dxa"/>
            <w:gridSpan w:val="12"/>
          </w:tcPr>
          <w:p w14:paraId="3700A24E" w14:textId="77777777" w:rsidR="000A03B9" w:rsidRPr="00D23288" w:rsidRDefault="000A03B9" w:rsidP="009A1C2C">
            <w:pPr>
              <w:pStyle w:val="--2"/>
              <w:rPr>
                <w:sz w:val="14"/>
                <w:szCs w:val="14"/>
              </w:rPr>
            </w:pPr>
            <w:r w:rsidRPr="00D23288">
              <w:rPr>
                <w:sz w:val="14"/>
                <w:szCs w:val="14"/>
              </w:rPr>
              <w:t xml:space="preserve">плитка, </w:t>
            </w:r>
            <w:proofErr w:type="spellStart"/>
            <w:r w:rsidRPr="00D23288">
              <w:rPr>
                <w:sz w:val="14"/>
                <w:szCs w:val="14"/>
              </w:rPr>
              <w:t>метл.лист</w:t>
            </w:r>
            <w:proofErr w:type="spellEnd"/>
            <w:r w:rsidRPr="00D23288">
              <w:rPr>
                <w:sz w:val="14"/>
                <w:szCs w:val="14"/>
              </w:rPr>
              <w:t>, сэндвич-панель</w:t>
            </w:r>
          </w:p>
        </w:tc>
        <w:tc>
          <w:tcPr>
            <w:tcW w:w="524" w:type="dxa"/>
          </w:tcPr>
          <w:p w14:paraId="2E5F5484" w14:textId="77777777" w:rsidR="000A03B9" w:rsidRPr="00D23288" w:rsidRDefault="000A03B9" w:rsidP="00EA2062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1240" w:type="dxa"/>
            <w:gridSpan w:val="2"/>
          </w:tcPr>
          <w:p w14:paraId="15A39C5D" w14:textId="67B82C73" w:rsidR="000A03B9" w:rsidRPr="00D23288" w:rsidRDefault="00A81CCB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83830399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0A03B9" w:rsidRPr="00D23288">
              <w:rPr>
                <w:szCs w:val="16"/>
              </w:rPr>
              <w:t>шампура</w:t>
            </w:r>
          </w:p>
        </w:tc>
        <w:tc>
          <w:tcPr>
            <w:tcW w:w="1241" w:type="dxa"/>
            <w:gridSpan w:val="4"/>
          </w:tcPr>
          <w:p w14:paraId="40B24991" w14:textId="28972873" w:rsidR="000A03B9" w:rsidRPr="00D23288" w:rsidRDefault="00A81CCB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2884277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0A03B9" w:rsidRPr="00D23288">
              <w:rPr>
                <w:szCs w:val="16"/>
              </w:rPr>
              <w:t xml:space="preserve"> крючки</w:t>
            </w:r>
          </w:p>
        </w:tc>
        <w:tc>
          <w:tcPr>
            <w:tcW w:w="1245" w:type="dxa"/>
            <w:gridSpan w:val="4"/>
          </w:tcPr>
          <w:p w14:paraId="1A3A1F0D" w14:textId="3B49C95D" w:rsidR="000A03B9" w:rsidRPr="00D23288" w:rsidRDefault="00A81CCB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6116575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0A03B9" w:rsidRPr="00D23288">
              <w:rPr>
                <w:szCs w:val="16"/>
              </w:rPr>
              <w:t xml:space="preserve"> вешала</w:t>
            </w:r>
          </w:p>
        </w:tc>
        <w:tc>
          <w:tcPr>
            <w:tcW w:w="579" w:type="dxa"/>
          </w:tcPr>
          <w:p w14:paraId="42C5FA0F" w14:textId="77777777" w:rsidR="000A03B9" w:rsidRPr="00D23288" w:rsidRDefault="000A03B9" w:rsidP="00EA2062">
            <w:pPr>
              <w:pStyle w:val="--2"/>
              <w:rPr>
                <w:szCs w:val="16"/>
              </w:rPr>
            </w:pPr>
          </w:p>
        </w:tc>
        <w:tc>
          <w:tcPr>
            <w:tcW w:w="3540" w:type="dxa"/>
            <w:gridSpan w:val="6"/>
          </w:tcPr>
          <w:p w14:paraId="4016DE1A" w14:textId="5D6D0FAD" w:rsidR="000A03B9" w:rsidRPr="00D23288" w:rsidRDefault="00A81CCB" w:rsidP="001A30F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49962214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0A03B9" w:rsidRPr="00D23288">
              <w:rPr>
                <w:szCs w:val="16"/>
              </w:rPr>
              <w:t>вафельницы</w:t>
            </w:r>
          </w:p>
        </w:tc>
        <w:tc>
          <w:tcPr>
            <w:tcW w:w="573" w:type="dxa"/>
          </w:tcPr>
          <w:p w14:paraId="48535E51" w14:textId="77777777" w:rsidR="000A03B9" w:rsidRPr="00D23288" w:rsidRDefault="000A03B9" w:rsidP="00F86F0C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</w:tcPr>
          <w:p w14:paraId="41561F38" w14:textId="419F20C0" w:rsidR="000A03B9" w:rsidRPr="00D23288" w:rsidRDefault="00A81CCB" w:rsidP="001A30F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31008734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04E78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0A03B9" w:rsidRPr="00D23288">
              <w:rPr>
                <w:szCs w:val="16"/>
              </w:rPr>
              <w:t xml:space="preserve"> </w:t>
            </w:r>
            <w:r w:rsidR="000A03B9" w:rsidRPr="00D23288">
              <w:rPr>
                <w:szCs w:val="16"/>
                <w:lang w:val="en-US"/>
              </w:rPr>
              <w:t>flow pack</w:t>
            </w:r>
          </w:p>
        </w:tc>
        <w:tc>
          <w:tcPr>
            <w:tcW w:w="568" w:type="dxa"/>
          </w:tcPr>
          <w:p w14:paraId="1FF8805C" w14:textId="77777777" w:rsidR="000A03B9" w:rsidRPr="00D23288" w:rsidRDefault="000A03B9" w:rsidP="001A30F0">
            <w:pPr>
              <w:pStyle w:val="--2"/>
              <w:rPr>
                <w:szCs w:val="16"/>
              </w:rPr>
            </w:pPr>
          </w:p>
        </w:tc>
      </w:tr>
      <w:tr w:rsidR="005D4392" w:rsidRPr="00D23288" w14:paraId="4B4DA293" w14:textId="77777777" w:rsidTr="002A258C">
        <w:trPr>
          <w:trHeight w:val="42"/>
        </w:trPr>
        <w:tc>
          <w:tcPr>
            <w:tcW w:w="2389" w:type="dxa"/>
            <w:gridSpan w:val="15"/>
          </w:tcPr>
          <w:p w14:paraId="775C20FA" w14:textId="79591054" w:rsidR="00A76BFD" w:rsidRPr="00D23288" w:rsidRDefault="00A81CCB" w:rsidP="00381B47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90143455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46B1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 бактерицидные лампы </w:t>
            </w:r>
          </w:p>
        </w:tc>
        <w:tc>
          <w:tcPr>
            <w:tcW w:w="1854" w:type="dxa"/>
            <w:gridSpan w:val="5"/>
          </w:tcPr>
          <w:p w14:paraId="1E4525BC" w14:textId="39E589F4" w:rsidR="00A76BFD" w:rsidRPr="00D23288" w:rsidRDefault="00A81CCB" w:rsidP="00381B47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61598724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 стерилизатор</w:t>
            </w:r>
          </w:p>
        </w:tc>
        <w:tc>
          <w:tcPr>
            <w:tcW w:w="524" w:type="dxa"/>
          </w:tcPr>
          <w:p w14:paraId="246A074A" w14:textId="1F230A0C" w:rsidR="00A76BFD" w:rsidRPr="00D23288" w:rsidRDefault="00A76BFD" w:rsidP="00EA2062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3726" w:type="dxa"/>
            <w:gridSpan w:val="10"/>
          </w:tcPr>
          <w:p w14:paraId="12A66E17" w14:textId="6B659DA8" w:rsidR="00A76BFD" w:rsidRPr="00D23288" w:rsidRDefault="00A81CCB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72559815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proofErr w:type="spellStart"/>
            <w:r w:rsidR="00A76BFD" w:rsidRPr="00D23288">
              <w:rPr>
                <w:szCs w:val="16"/>
              </w:rPr>
              <w:t>гастроёмкости</w:t>
            </w:r>
            <w:proofErr w:type="spellEnd"/>
          </w:p>
        </w:tc>
        <w:tc>
          <w:tcPr>
            <w:tcW w:w="579" w:type="dxa"/>
          </w:tcPr>
          <w:p w14:paraId="15DA116B" w14:textId="77777777" w:rsidR="00A76BFD" w:rsidRPr="00D23288" w:rsidRDefault="00A76BFD" w:rsidP="00EA2062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МЕХ</w:t>
            </w:r>
          </w:p>
        </w:tc>
        <w:tc>
          <w:tcPr>
            <w:tcW w:w="4113" w:type="dxa"/>
            <w:gridSpan w:val="7"/>
            <w:shd w:val="clear" w:color="auto" w:fill="BFBFBF" w:themeFill="background1" w:themeFillShade="BF"/>
          </w:tcPr>
          <w:p w14:paraId="5F9179F8" w14:textId="4BCE8686" w:rsidR="00A76BFD" w:rsidRPr="00D23288" w:rsidRDefault="00A76BFD" w:rsidP="0063663B">
            <w:pPr>
              <w:pStyle w:val="--2"/>
              <w:rPr>
                <w:szCs w:val="16"/>
              </w:rPr>
            </w:pPr>
            <w:r w:rsidRPr="00D23288">
              <w:rPr>
                <w:rStyle w:val="ac"/>
                <w:szCs w:val="16"/>
              </w:rPr>
              <w:t>Технологическое оборудование:</w:t>
            </w:r>
          </w:p>
        </w:tc>
        <w:tc>
          <w:tcPr>
            <w:tcW w:w="2691" w:type="dxa"/>
            <w:gridSpan w:val="2"/>
            <w:shd w:val="clear" w:color="auto" w:fill="BFBFBF" w:themeFill="background1" w:themeFillShade="BF"/>
          </w:tcPr>
          <w:p w14:paraId="69DAFE06" w14:textId="1BDB98E5" w:rsidR="00A76BFD" w:rsidRPr="00D23288" w:rsidRDefault="00A76BFD" w:rsidP="0063663B">
            <w:pPr>
              <w:pStyle w:val="--2"/>
              <w:rPr>
                <w:szCs w:val="16"/>
              </w:rPr>
            </w:pPr>
          </w:p>
        </w:tc>
        <w:tc>
          <w:tcPr>
            <w:tcW w:w="568" w:type="dxa"/>
          </w:tcPr>
          <w:p w14:paraId="11502950" w14:textId="77777777" w:rsidR="00A76BFD" w:rsidRPr="00D23288" w:rsidRDefault="00A76BFD" w:rsidP="001A30F0">
            <w:pPr>
              <w:pStyle w:val="--2"/>
              <w:rPr>
                <w:szCs w:val="16"/>
              </w:rPr>
            </w:pPr>
          </w:p>
        </w:tc>
      </w:tr>
      <w:tr w:rsidR="005D4392" w:rsidRPr="00D23288" w14:paraId="751846D7" w14:textId="77777777" w:rsidTr="002A258C">
        <w:trPr>
          <w:trHeight w:val="20"/>
        </w:trPr>
        <w:tc>
          <w:tcPr>
            <w:tcW w:w="2389" w:type="dxa"/>
            <w:gridSpan w:val="15"/>
          </w:tcPr>
          <w:p w14:paraId="7C62CA4C" w14:textId="3F6479BE" w:rsidR="00A76BFD" w:rsidRPr="00D23288" w:rsidRDefault="00A81CCB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34331895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 металлоконструкции</w:t>
            </w:r>
          </w:p>
        </w:tc>
        <w:tc>
          <w:tcPr>
            <w:tcW w:w="1854" w:type="dxa"/>
            <w:gridSpan w:val="5"/>
          </w:tcPr>
          <w:p w14:paraId="40DA2FAA" w14:textId="540A8DCF" w:rsidR="00A76BFD" w:rsidRPr="00D23288" w:rsidRDefault="00A81CCB" w:rsidP="009A1C2C">
            <w:pPr>
              <w:pStyle w:val="--2"/>
              <w:ind w:left="137"/>
              <w:rPr>
                <w:szCs w:val="16"/>
              </w:rPr>
            </w:pPr>
            <w:sdt>
              <w:sdtPr>
                <w:rPr>
                  <w:szCs w:val="16"/>
                </w:rPr>
                <w:id w:val="-16431795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23F3A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 кабель-каналы</w:t>
            </w:r>
          </w:p>
        </w:tc>
        <w:tc>
          <w:tcPr>
            <w:tcW w:w="524" w:type="dxa"/>
          </w:tcPr>
          <w:p w14:paraId="74F7D133" w14:textId="6556752D" w:rsidR="00A76BFD" w:rsidRPr="00D23288" w:rsidRDefault="00A76BFD" w:rsidP="00381B47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3726" w:type="dxa"/>
            <w:gridSpan w:val="10"/>
          </w:tcPr>
          <w:p w14:paraId="62217AA6" w14:textId="59F35BF3" w:rsidR="00A76BFD" w:rsidRPr="00D23288" w:rsidRDefault="00A81CCB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12768379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формы для выпечки </w:t>
            </w:r>
            <w:sdt>
              <w:sdtPr>
                <w:rPr>
                  <w:szCs w:val="16"/>
                </w:rPr>
                <w:id w:val="-7569763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С </w:t>
            </w:r>
            <w:sdt>
              <w:sdtPr>
                <w:rPr>
                  <w:szCs w:val="16"/>
                </w:rPr>
                <w:id w:val="-184407810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Н </w:t>
            </w:r>
            <w:sdt>
              <w:sdtPr>
                <w:rPr>
                  <w:szCs w:val="16"/>
                </w:rPr>
                <w:id w:val="9247635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>А</w:t>
            </w:r>
          </w:p>
        </w:tc>
        <w:tc>
          <w:tcPr>
            <w:tcW w:w="579" w:type="dxa"/>
          </w:tcPr>
          <w:p w14:paraId="396B2C83" w14:textId="77777777" w:rsidR="00A76BFD" w:rsidRPr="00D23288" w:rsidRDefault="00A76BFD" w:rsidP="00EA2062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МЕХ</w:t>
            </w:r>
          </w:p>
        </w:tc>
        <w:tc>
          <w:tcPr>
            <w:tcW w:w="3540" w:type="dxa"/>
            <w:gridSpan w:val="6"/>
          </w:tcPr>
          <w:p w14:paraId="5F97813E" w14:textId="03F2563E" w:rsidR="00A76BFD" w:rsidRPr="00D23288" w:rsidRDefault="00A81CCB" w:rsidP="004D328F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126036614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23F3A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A76BFD" w:rsidRPr="00D23288">
              <w:rPr>
                <w:szCs w:val="16"/>
              </w:rPr>
              <w:t xml:space="preserve">производственные столы </w:t>
            </w:r>
            <w:sdt>
              <w:sdtPr>
                <w:rPr>
                  <w:szCs w:val="16"/>
                </w:rPr>
                <w:id w:val="90488002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45569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A76BFD" w:rsidRPr="00D23288">
              <w:rPr>
                <w:szCs w:val="16"/>
              </w:rPr>
              <w:t xml:space="preserve">Н </w:t>
            </w:r>
            <w:sdt>
              <w:sdtPr>
                <w:rPr>
                  <w:szCs w:val="16"/>
                </w:rPr>
                <w:id w:val="3571778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>Д</w:t>
            </w:r>
          </w:p>
        </w:tc>
        <w:tc>
          <w:tcPr>
            <w:tcW w:w="573" w:type="dxa"/>
          </w:tcPr>
          <w:p w14:paraId="524617B1" w14:textId="77777777" w:rsidR="00A76BFD" w:rsidRPr="00D23288" w:rsidRDefault="00A76BFD" w:rsidP="001A30F0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2691" w:type="dxa"/>
            <w:gridSpan w:val="2"/>
          </w:tcPr>
          <w:p w14:paraId="6607B7EA" w14:textId="72FB4813" w:rsidR="00A76BFD" w:rsidRPr="00D23288" w:rsidRDefault="00A81CCB" w:rsidP="00262D97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70969789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91B15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E21EE">
              <w:rPr>
                <w:szCs w:val="16"/>
              </w:rPr>
              <w:t xml:space="preserve"> </w:t>
            </w:r>
          </w:p>
        </w:tc>
        <w:tc>
          <w:tcPr>
            <w:tcW w:w="568" w:type="dxa"/>
          </w:tcPr>
          <w:p w14:paraId="51278B4F" w14:textId="77777777" w:rsidR="00A76BFD" w:rsidRPr="00D23288" w:rsidRDefault="00A76BFD" w:rsidP="001A30F0">
            <w:pPr>
              <w:pStyle w:val="--2"/>
              <w:rPr>
                <w:szCs w:val="16"/>
              </w:rPr>
            </w:pPr>
          </w:p>
        </w:tc>
      </w:tr>
      <w:tr w:rsidR="00443636" w:rsidRPr="00D23288" w14:paraId="7EAA8FD5" w14:textId="77777777" w:rsidTr="002A258C">
        <w:trPr>
          <w:trHeight w:val="20"/>
        </w:trPr>
        <w:tc>
          <w:tcPr>
            <w:tcW w:w="4243" w:type="dxa"/>
            <w:gridSpan w:val="20"/>
          </w:tcPr>
          <w:p w14:paraId="3F628A96" w14:textId="2A4A719C" w:rsidR="00A76BFD" w:rsidRPr="00D23288" w:rsidRDefault="00A81CCB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7281077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23F3A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 водопроводные трубы</w:t>
            </w:r>
          </w:p>
        </w:tc>
        <w:tc>
          <w:tcPr>
            <w:tcW w:w="524" w:type="dxa"/>
          </w:tcPr>
          <w:p w14:paraId="426B664C" w14:textId="77777777" w:rsidR="00A76BFD" w:rsidRPr="00D23288" w:rsidRDefault="00A76BFD" w:rsidP="00381B47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3726" w:type="dxa"/>
            <w:gridSpan w:val="10"/>
          </w:tcPr>
          <w:p w14:paraId="2D40483A" w14:textId="2A99C0A1" w:rsidR="00A76BFD" w:rsidRPr="00D23288" w:rsidRDefault="00A81CCB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6750704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листы для выпечки </w:t>
            </w:r>
            <w:sdt>
              <w:sdtPr>
                <w:rPr>
                  <w:szCs w:val="16"/>
                </w:rPr>
                <w:id w:val="-209708988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Н </w:t>
            </w:r>
            <w:sdt>
              <w:sdtPr>
                <w:rPr>
                  <w:szCs w:val="16"/>
                </w:rPr>
                <w:id w:val="108756846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>А</w:t>
            </w:r>
          </w:p>
        </w:tc>
        <w:tc>
          <w:tcPr>
            <w:tcW w:w="579" w:type="dxa"/>
          </w:tcPr>
          <w:p w14:paraId="161FB203" w14:textId="77777777" w:rsidR="00A76BFD" w:rsidRPr="00D23288" w:rsidRDefault="00A76BFD" w:rsidP="00EA2062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РУ</w:t>
            </w:r>
          </w:p>
        </w:tc>
        <w:tc>
          <w:tcPr>
            <w:tcW w:w="3540" w:type="dxa"/>
            <w:gridSpan w:val="6"/>
          </w:tcPr>
          <w:p w14:paraId="58FCE7DE" w14:textId="0A3DF8FE" w:rsidR="00A76BFD" w:rsidRPr="00D23288" w:rsidRDefault="00A81CCB" w:rsidP="004D328F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6415759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23F3A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весы </w:t>
            </w:r>
            <w:sdt>
              <w:sdtPr>
                <w:rPr>
                  <w:szCs w:val="16"/>
                </w:rPr>
                <w:id w:val="-117340935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23F3A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A76BFD" w:rsidRPr="00D23288">
              <w:rPr>
                <w:szCs w:val="16"/>
              </w:rPr>
              <w:t xml:space="preserve">напольные </w:t>
            </w:r>
            <w:sdt>
              <w:sdtPr>
                <w:rPr>
                  <w:szCs w:val="16"/>
                </w:rPr>
                <w:id w:val="-80569802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23F3A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A76BFD" w:rsidRPr="00D23288">
              <w:rPr>
                <w:szCs w:val="16"/>
              </w:rPr>
              <w:t xml:space="preserve"> настольные</w:t>
            </w:r>
          </w:p>
        </w:tc>
        <w:tc>
          <w:tcPr>
            <w:tcW w:w="573" w:type="dxa"/>
          </w:tcPr>
          <w:p w14:paraId="79581420" w14:textId="77777777" w:rsidR="00A76BFD" w:rsidRPr="00D23288" w:rsidRDefault="00A76BFD" w:rsidP="001A30F0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2691" w:type="dxa"/>
            <w:gridSpan w:val="2"/>
          </w:tcPr>
          <w:p w14:paraId="4308FFB8" w14:textId="44D844EF" w:rsidR="00A76BFD" w:rsidRPr="00D23288" w:rsidRDefault="00A81CCB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5154252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91B15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91B15">
              <w:rPr>
                <w:szCs w:val="16"/>
              </w:rPr>
              <w:t xml:space="preserve"> </w:t>
            </w:r>
          </w:p>
        </w:tc>
        <w:tc>
          <w:tcPr>
            <w:tcW w:w="568" w:type="dxa"/>
          </w:tcPr>
          <w:p w14:paraId="4B47057E" w14:textId="2F46749A" w:rsidR="00A76BFD" w:rsidRPr="00D23288" w:rsidRDefault="00A76BFD" w:rsidP="001A30F0">
            <w:pPr>
              <w:pStyle w:val="--2"/>
              <w:rPr>
                <w:szCs w:val="16"/>
              </w:rPr>
            </w:pPr>
          </w:p>
        </w:tc>
      </w:tr>
      <w:tr w:rsidR="00443636" w:rsidRPr="00D23288" w14:paraId="6900AE82" w14:textId="77777777" w:rsidTr="002A258C">
        <w:trPr>
          <w:trHeight w:val="20"/>
        </w:trPr>
        <w:tc>
          <w:tcPr>
            <w:tcW w:w="1520" w:type="dxa"/>
            <w:gridSpan w:val="6"/>
          </w:tcPr>
          <w:p w14:paraId="705CCF25" w14:textId="5077A1C1" w:rsidR="00EB2A92" w:rsidRPr="00D23288" w:rsidRDefault="00A81CCB" w:rsidP="00F225B7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5644641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23F3A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 xml:space="preserve"> выключатели </w:t>
            </w:r>
          </w:p>
        </w:tc>
        <w:tc>
          <w:tcPr>
            <w:tcW w:w="1092" w:type="dxa"/>
            <w:gridSpan w:val="10"/>
          </w:tcPr>
          <w:p w14:paraId="1CD4DEC6" w14:textId="50344ECF" w:rsidR="00EB2A92" w:rsidRPr="00D23288" w:rsidRDefault="00A81CCB" w:rsidP="00F225B7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5926722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23F3A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 xml:space="preserve"> розетки</w:t>
            </w:r>
          </w:p>
        </w:tc>
        <w:tc>
          <w:tcPr>
            <w:tcW w:w="1631" w:type="dxa"/>
            <w:gridSpan w:val="4"/>
          </w:tcPr>
          <w:p w14:paraId="65A95F33" w14:textId="44F93B3A" w:rsidR="00EB2A92" w:rsidRPr="00D23288" w:rsidRDefault="00A81CCB" w:rsidP="00F225B7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65074532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23F3A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 xml:space="preserve"> дверные ручки</w:t>
            </w:r>
          </w:p>
        </w:tc>
        <w:tc>
          <w:tcPr>
            <w:tcW w:w="524" w:type="dxa"/>
          </w:tcPr>
          <w:p w14:paraId="3383A685" w14:textId="4B43087C" w:rsidR="00EB2A92" w:rsidRPr="00D23288" w:rsidRDefault="00EB2A92" w:rsidP="00381B47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3726" w:type="dxa"/>
            <w:gridSpan w:val="10"/>
          </w:tcPr>
          <w:p w14:paraId="5C97FB54" w14:textId="5768625D" w:rsidR="00EB2A92" w:rsidRPr="00D23288" w:rsidRDefault="00A81CCB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78558303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 xml:space="preserve">съёмные детали оборудования </w:t>
            </w:r>
            <w:sdt>
              <w:sdtPr>
                <w:rPr>
                  <w:szCs w:val="16"/>
                </w:rPr>
                <w:id w:val="-6085876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 xml:space="preserve">Н </w:t>
            </w:r>
            <w:sdt>
              <w:sdtPr>
                <w:rPr>
                  <w:szCs w:val="16"/>
                </w:rPr>
                <w:id w:val="-131341002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>А</w:t>
            </w:r>
          </w:p>
        </w:tc>
        <w:tc>
          <w:tcPr>
            <w:tcW w:w="579" w:type="dxa"/>
          </w:tcPr>
          <w:p w14:paraId="4D91BC80" w14:textId="77777777" w:rsidR="00EB2A92" w:rsidRPr="00D23288" w:rsidRDefault="00EB2A92" w:rsidP="00EA2062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РУ</w:t>
            </w:r>
          </w:p>
        </w:tc>
        <w:tc>
          <w:tcPr>
            <w:tcW w:w="1429" w:type="dxa"/>
            <w:gridSpan w:val="2"/>
            <w:vAlign w:val="bottom"/>
          </w:tcPr>
          <w:p w14:paraId="010724D9" w14:textId="6DE2F42A" w:rsidR="00EB2A92" w:rsidRPr="00D23288" w:rsidRDefault="00A81CCB" w:rsidP="004D328F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10754047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 xml:space="preserve">блендеры </w:t>
            </w:r>
          </w:p>
        </w:tc>
        <w:tc>
          <w:tcPr>
            <w:tcW w:w="2111" w:type="dxa"/>
            <w:gridSpan w:val="4"/>
            <w:vAlign w:val="bottom"/>
          </w:tcPr>
          <w:p w14:paraId="6AF9656C" w14:textId="1B896F62" w:rsidR="00EB2A92" w:rsidRPr="00D23288" w:rsidRDefault="00A81CCB" w:rsidP="004D328F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9071103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86661" w:rsidRPr="00D23288">
              <w:rPr>
                <w:szCs w:val="16"/>
              </w:rPr>
              <w:t>миксеры планетарные</w:t>
            </w:r>
          </w:p>
        </w:tc>
        <w:tc>
          <w:tcPr>
            <w:tcW w:w="573" w:type="dxa"/>
          </w:tcPr>
          <w:p w14:paraId="7CB4C1CA" w14:textId="77777777" w:rsidR="00EB2A92" w:rsidRPr="00D23288" w:rsidRDefault="00EB2A92" w:rsidP="001A30F0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2691" w:type="dxa"/>
            <w:gridSpan w:val="2"/>
          </w:tcPr>
          <w:p w14:paraId="3D7B4F67" w14:textId="1229F354" w:rsidR="00EB2A92" w:rsidRPr="00D23288" w:rsidRDefault="00A81CCB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16690599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91B15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776FD">
              <w:rPr>
                <w:szCs w:val="16"/>
              </w:rPr>
              <w:t xml:space="preserve"> </w:t>
            </w:r>
          </w:p>
        </w:tc>
        <w:tc>
          <w:tcPr>
            <w:tcW w:w="568" w:type="dxa"/>
          </w:tcPr>
          <w:p w14:paraId="3EA20759" w14:textId="77777777" w:rsidR="00EB2A92" w:rsidRPr="00D23288" w:rsidRDefault="00EB2A92" w:rsidP="001A30F0">
            <w:pPr>
              <w:pStyle w:val="--2"/>
              <w:rPr>
                <w:szCs w:val="16"/>
              </w:rPr>
            </w:pPr>
          </w:p>
        </w:tc>
      </w:tr>
      <w:tr w:rsidR="00443636" w:rsidRPr="00D23288" w14:paraId="6E65DCD0" w14:textId="77777777" w:rsidTr="002A258C">
        <w:trPr>
          <w:trHeight w:val="20"/>
        </w:trPr>
        <w:tc>
          <w:tcPr>
            <w:tcW w:w="1684" w:type="dxa"/>
            <w:gridSpan w:val="9"/>
          </w:tcPr>
          <w:p w14:paraId="5A338E83" w14:textId="4AC283AF" w:rsidR="00EB2A92" w:rsidRPr="00D23288" w:rsidRDefault="00A81CCB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3110640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23F3A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 xml:space="preserve"> окна внешние</w:t>
            </w:r>
          </w:p>
        </w:tc>
        <w:tc>
          <w:tcPr>
            <w:tcW w:w="2559" w:type="dxa"/>
            <w:gridSpan w:val="11"/>
          </w:tcPr>
          <w:p w14:paraId="47C7CA54" w14:textId="131C5BB5" w:rsidR="00EB2A92" w:rsidRPr="00D23288" w:rsidRDefault="00A81CCB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10985889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 xml:space="preserve"> окна внутрицеховые</w:t>
            </w:r>
          </w:p>
        </w:tc>
        <w:tc>
          <w:tcPr>
            <w:tcW w:w="524" w:type="dxa"/>
          </w:tcPr>
          <w:p w14:paraId="06EF16E7" w14:textId="2D0F8756" w:rsidR="00EB2A92" w:rsidRPr="00D23288" w:rsidRDefault="00EB2A92" w:rsidP="00381B47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3726" w:type="dxa"/>
            <w:gridSpan w:val="10"/>
          </w:tcPr>
          <w:p w14:paraId="1D4E5132" w14:textId="3D525F4E" w:rsidR="00EB2A92" w:rsidRPr="00D23288" w:rsidRDefault="00A81CCB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5277933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proofErr w:type="spellStart"/>
            <w:r w:rsidR="00EB2A92" w:rsidRPr="00D23288">
              <w:rPr>
                <w:szCs w:val="16"/>
              </w:rPr>
              <w:t>силапеновые</w:t>
            </w:r>
            <w:proofErr w:type="spellEnd"/>
            <w:r w:rsidR="00EB2A92" w:rsidRPr="00D23288">
              <w:rPr>
                <w:szCs w:val="16"/>
              </w:rPr>
              <w:t xml:space="preserve"> коврики</w:t>
            </w:r>
          </w:p>
        </w:tc>
        <w:tc>
          <w:tcPr>
            <w:tcW w:w="579" w:type="dxa"/>
          </w:tcPr>
          <w:p w14:paraId="608DA442" w14:textId="77777777" w:rsidR="00EB2A92" w:rsidRPr="00D23288" w:rsidRDefault="00EB2A92" w:rsidP="00EA2062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РУ</w:t>
            </w:r>
          </w:p>
        </w:tc>
        <w:tc>
          <w:tcPr>
            <w:tcW w:w="1571" w:type="dxa"/>
            <w:gridSpan w:val="3"/>
            <w:vAlign w:val="center"/>
          </w:tcPr>
          <w:p w14:paraId="75A7DCBF" w14:textId="2E2B5B0B" w:rsidR="00EB2A92" w:rsidRPr="00D23288" w:rsidRDefault="00A81CCB" w:rsidP="00B6043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90795838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proofErr w:type="spellStart"/>
            <w:r w:rsidR="00EB2A92" w:rsidRPr="00D23288">
              <w:rPr>
                <w:szCs w:val="16"/>
              </w:rPr>
              <w:t>бисквиторезки</w:t>
            </w:r>
            <w:proofErr w:type="spellEnd"/>
            <w:r w:rsidR="00EB2A92" w:rsidRPr="00D23288">
              <w:rPr>
                <w:szCs w:val="16"/>
              </w:rPr>
              <w:t xml:space="preserve"> </w:t>
            </w:r>
          </w:p>
        </w:tc>
        <w:tc>
          <w:tcPr>
            <w:tcW w:w="1969" w:type="dxa"/>
            <w:gridSpan w:val="3"/>
            <w:tcMar>
              <w:left w:w="0" w:type="dxa"/>
              <w:right w:w="0" w:type="dxa"/>
            </w:tcMar>
            <w:vAlign w:val="center"/>
          </w:tcPr>
          <w:p w14:paraId="34E3618D" w14:textId="3B14B57A" w:rsidR="00EB2A92" w:rsidRPr="00D23288" w:rsidRDefault="00A81CCB" w:rsidP="00B6043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83306879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86661" w:rsidRPr="00D23288">
              <w:rPr>
                <w:szCs w:val="16"/>
              </w:rPr>
              <w:t xml:space="preserve"> отсадочные машины</w:t>
            </w:r>
          </w:p>
        </w:tc>
        <w:tc>
          <w:tcPr>
            <w:tcW w:w="573" w:type="dxa"/>
          </w:tcPr>
          <w:p w14:paraId="12223571" w14:textId="77777777" w:rsidR="00EB2A92" w:rsidRPr="00D23288" w:rsidRDefault="00EB2A92" w:rsidP="00C728D3">
            <w:pPr>
              <w:pStyle w:val="--2"/>
              <w:tabs>
                <w:tab w:val="left" w:pos="1593"/>
              </w:tabs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2691" w:type="dxa"/>
            <w:gridSpan w:val="2"/>
          </w:tcPr>
          <w:p w14:paraId="4568F403" w14:textId="11422250" w:rsidR="00EB2A92" w:rsidRPr="00D23288" w:rsidRDefault="00A81CCB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2789475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76BFD"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776FD">
              <w:rPr>
                <w:szCs w:val="16"/>
              </w:rPr>
              <w:t xml:space="preserve"> </w:t>
            </w:r>
          </w:p>
        </w:tc>
        <w:tc>
          <w:tcPr>
            <w:tcW w:w="568" w:type="dxa"/>
          </w:tcPr>
          <w:p w14:paraId="6665E743" w14:textId="77777777" w:rsidR="00EB2A92" w:rsidRPr="00D23288" w:rsidRDefault="00EB2A92" w:rsidP="001A30F0">
            <w:pPr>
              <w:pStyle w:val="--2"/>
              <w:rPr>
                <w:szCs w:val="16"/>
              </w:rPr>
            </w:pPr>
          </w:p>
        </w:tc>
      </w:tr>
      <w:tr w:rsidR="00443636" w:rsidRPr="00D23288" w14:paraId="0E9AEC68" w14:textId="77777777" w:rsidTr="002A258C">
        <w:trPr>
          <w:trHeight w:val="20"/>
        </w:trPr>
        <w:tc>
          <w:tcPr>
            <w:tcW w:w="1633" w:type="dxa"/>
            <w:gridSpan w:val="7"/>
          </w:tcPr>
          <w:p w14:paraId="54D511D8" w14:textId="05594BB2" w:rsidR="00EB2A92" w:rsidRPr="00D23288" w:rsidRDefault="00A81CCB" w:rsidP="00EA2062">
            <w:pPr>
              <w:pStyle w:val="--2"/>
              <w:tabs>
                <w:tab w:val="left" w:pos="1877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41948554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 xml:space="preserve"> электрощиты</w:t>
            </w:r>
          </w:p>
        </w:tc>
        <w:tc>
          <w:tcPr>
            <w:tcW w:w="2610" w:type="dxa"/>
            <w:gridSpan w:val="13"/>
          </w:tcPr>
          <w:p w14:paraId="3B6D0B92" w14:textId="669C286B" w:rsidR="00EB2A92" w:rsidRPr="00D23288" w:rsidRDefault="00A81CCB" w:rsidP="009A1C2C">
            <w:pPr>
              <w:pStyle w:val="--2"/>
              <w:tabs>
                <w:tab w:val="left" w:pos="1877"/>
              </w:tabs>
              <w:ind w:left="199"/>
              <w:rPr>
                <w:szCs w:val="16"/>
              </w:rPr>
            </w:pPr>
            <w:sdt>
              <w:sdtPr>
                <w:rPr>
                  <w:szCs w:val="16"/>
                </w:rPr>
                <w:id w:val="11919560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 xml:space="preserve"> пожарный щит</w:t>
            </w:r>
          </w:p>
        </w:tc>
        <w:tc>
          <w:tcPr>
            <w:tcW w:w="524" w:type="dxa"/>
          </w:tcPr>
          <w:p w14:paraId="0D1A7618" w14:textId="3B72BA97" w:rsidR="00EB2A92" w:rsidRPr="00D23288" w:rsidRDefault="00EB2A92" w:rsidP="00381B47">
            <w:pPr>
              <w:pStyle w:val="--2"/>
              <w:tabs>
                <w:tab w:val="left" w:pos="1877"/>
              </w:tabs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3726" w:type="dxa"/>
            <w:gridSpan w:val="10"/>
          </w:tcPr>
          <w:p w14:paraId="4B313C67" w14:textId="6ECAA333" w:rsidR="00EB2A92" w:rsidRPr="00D23288" w:rsidRDefault="00A81CCB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5972980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>внутрицеховая тара (вёдра, ящики)</w:t>
            </w:r>
          </w:p>
        </w:tc>
        <w:tc>
          <w:tcPr>
            <w:tcW w:w="579" w:type="dxa"/>
          </w:tcPr>
          <w:p w14:paraId="3AE71269" w14:textId="77777777" w:rsidR="00EB2A92" w:rsidRPr="00D23288" w:rsidRDefault="00EB2A92" w:rsidP="00EA2062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МЕХ</w:t>
            </w:r>
          </w:p>
        </w:tc>
        <w:tc>
          <w:tcPr>
            <w:tcW w:w="1571" w:type="dxa"/>
            <w:gridSpan w:val="3"/>
            <w:vAlign w:val="bottom"/>
          </w:tcPr>
          <w:p w14:paraId="0276E9FC" w14:textId="1156ACBC" w:rsidR="00EB2A92" w:rsidRPr="00D23288" w:rsidRDefault="00A81CCB" w:rsidP="004D328F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60550495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45569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EB2A92" w:rsidRPr="00D23288">
              <w:rPr>
                <w:szCs w:val="16"/>
              </w:rPr>
              <w:t xml:space="preserve">тестомесы </w:t>
            </w:r>
          </w:p>
        </w:tc>
        <w:tc>
          <w:tcPr>
            <w:tcW w:w="1969" w:type="dxa"/>
            <w:gridSpan w:val="3"/>
            <w:vAlign w:val="bottom"/>
          </w:tcPr>
          <w:p w14:paraId="4DBA1B90" w14:textId="7A6292DD" w:rsidR="00EB2A92" w:rsidRPr="00D23288" w:rsidRDefault="00A81CCB" w:rsidP="004D328F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09461592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45569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186661" w:rsidRPr="00D23288">
              <w:rPr>
                <w:szCs w:val="16"/>
              </w:rPr>
              <w:t xml:space="preserve"> </w:t>
            </w:r>
            <w:proofErr w:type="spellStart"/>
            <w:r w:rsidR="00186661" w:rsidRPr="00D23288">
              <w:rPr>
                <w:szCs w:val="16"/>
              </w:rPr>
              <w:t>тестоделители</w:t>
            </w:r>
            <w:proofErr w:type="spellEnd"/>
          </w:p>
        </w:tc>
        <w:tc>
          <w:tcPr>
            <w:tcW w:w="573" w:type="dxa"/>
          </w:tcPr>
          <w:p w14:paraId="77C03FD9" w14:textId="77777777" w:rsidR="00EB2A92" w:rsidRPr="00D23288" w:rsidRDefault="00EB2A92" w:rsidP="001A30F0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2691" w:type="dxa"/>
            <w:gridSpan w:val="2"/>
          </w:tcPr>
          <w:p w14:paraId="255E4E30" w14:textId="312B1FD2" w:rsidR="00EB2A92" w:rsidRPr="00D23288" w:rsidRDefault="00A81CCB" w:rsidP="00EA2062">
            <w:pPr>
              <w:pStyle w:val="--2"/>
              <w:tabs>
                <w:tab w:val="left" w:pos="1026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133765914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76BFD"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776FD">
              <w:rPr>
                <w:szCs w:val="16"/>
              </w:rPr>
              <w:t xml:space="preserve"> </w:t>
            </w:r>
          </w:p>
        </w:tc>
        <w:tc>
          <w:tcPr>
            <w:tcW w:w="568" w:type="dxa"/>
          </w:tcPr>
          <w:p w14:paraId="2DEA3FB6" w14:textId="77777777" w:rsidR="00EB2A92" w:rsidRPr="00D23288" w:rsidRDefault="00EB2A92" w:rsidP="001A30F0">
            <w:pPr>
              <w:pStyle w:val="--2"/>
              <w:rPr>
                <w:szCs w:val="16"/>
              </w:rPr>
            </w:pPr>
          </w:p>
        </w:tc>
      </w:tr>
      <w:tr w:rsidR="00443636" w:rsidRPr="00D23288" w14:paraId="18B42369" w14:textId="77777777" w:rsidTr="002A258C">
        <w:trPr>
          <w:trHeight w:val="20"/>
        </w:trPr>
        <w:tc>
          <w:tcPr>
            <w:tcW w:w="2389" w:type="dxa"/>
            <w:gridSpan w:val="15"/>
          </w:tcPr>
          <w:p w14:paraId="686C099A" w14:textId="74ED5B26" w:rsidR="00EB2A92" w:rsidRPr="00D23288" w:rsidRDefault="00A81CCB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0394863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23F3A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6066E" w:rsidRPr="00D23288">
              <w:rPr>
                <w:szCs w:val="16"/>
              </w:rPr>
              <w:t xml:space="preserve"> </w:t>
            </w:r>
            <w:r w:rsidR="00EB2A92" w:rsidRPr="00D23288">
              <w:rPr>
                <w:szCs w:val="16"/>
              </w:rPr>
              <w:t xml:space="preserve">отопительные приборы </w:t>
            </w:r>
          </w:p>
        </w:tc>
        <w:tc>
          <w:tcPr>
            <w:tcW w:w="1854" w:type="dxa"/>
            <w:gridSpan w:val="5"/>
          </w:tcPr>
          <w:p w14:paraId="0DFCA873" w14:textId="73BF7279" w:rsidR="00EB2A92" w:rsidRPr="00D23288" w:rsidRDefault="00A81CCB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1773407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 xml:space="preserve"> бойлера</w:t>
            </w:r>
          </w:p>
        </w:tc>
        <w:tc>
          <w:tcPr>
            <w:tcW w:w="524" w:type="dxa"/>
          </w:tcPr>
          <w:p w14:paraId="13B93F27" w14:textId="69BCE07A" w:rsidR="00EB2A92" w:rsidRPr="00D23288" w:rsidRDefault="00EB2A92" w:rsidP="00381B47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1609" w:type="dxa"/>
            <w:gridSpan w:val="3"/>
          </w:tcPr>
          <w:p w14:paraId="592B985A" w14:textId="3194BEC1" w:rsidR="00EB2A92" w:rsidRPr="00D23288" w:rsidRDefault="00A81CCB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77081554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proofErr w:type="spellStart"/>
            <w:r w:rsidR="00EB2A92" w:rsidRPr="00D23288">
              <w:rPr>
                <w:szCs w:val="16"/>
              </w:rPr>
              <w:t>дежи</w:t>
            </w:r>
            <w:proofErr w:type="spellEnd"/>
            <w:r w:rsidR="00EB2A92" w:rsidRPr="00D23288">
              <w:rPr>
                <w:szCs w:val="16"/>
              </w:rPr>
              <w:t xml:space="preserve"> </w:t>
            </w:r>
          </w:p>
        </w:tc>
        <w:tc>
          <w:tcPr>
            <w:tcW w:w="2117" w:type="dxa"/>
            <w:gridSpan w:val="7"/>
          </w:tcPr>
          <w:p w14:paraId="44B8655A" w14:textId="2BE7AA1C" w:rsidR="00EB2A92" w:rsidRPr="00D23288" w:rsidRDefault="00A81CCB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03695795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 xml:space="preserve"> передвижные ёмкости</w:t>
            </w:r>
          </w:p>
        </w:tc>
        <w:tc>
          <w:tcPr>
            <w:tcW w:w="579" w:type="dxa"/>
          </w:tcPr>
          <w:p w14:paraId="711511A6" w14:textId="77777777" w:rsidR="00EB2A92" w:rsidRPr="00D23288" w:rsidRDefault="00EB2A92" w:rsidP="00EA2062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РУ</w:t>
            </w:r>
          </w:p>
        </w:tc>
        <w:tc>
          <w:tcPr>
            <w:tcW w:w="1713" w:type="dxa"/>
            <w:gridSpan w:val="4"/>
            <w:tcMar>
              <w:right w:w="0" w:type="dxa"/>
            </w:tcMar>
            <w:vAlign w:val="center"/>
          </w:tcPr>
          <w:p w14:paraId="72698839" w14:textId="25D155B1" w:rsidR="00EB2A92" w:rsidRPr="00D23288" w:rsidRDefault="00A81CCB" w:rsidP="004D328F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48238987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45569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proofErr w:type="spellStart"/>
            <w:r w:rsidR="00EB2A92" w:rsidRPr="00D23288">
              <w:rPr>
                <w:szCs w:val="16"/>
              </w:rPr>
              <w:t>тестоокруглители</w:t>
            </w:r>
            <w:proofErr w:type="spellEnd"/>
            <w:r w:rsidR="00EB2A92" w:rsidRPr="00D23288">
              <w:rPr>
                <w:szCs w:val="16"/>
              </w:rPr>
              <w:t xml:space="preserve"> </w:t>
            </w:r>
          </w:p>
        </w:tc>
        <w:tc>
          <w:tcPr>
            <w:tcW w:w="1827" w:type="dxa"/>
            <w:gridSpan w:val="2"/>
            <w:tcMar>
              <w:left w:w="0" w:type="dxa"/>
              <w:right w:w="0" w:type="dxa"/>
            </w:tcMar>
            <w:vAlign w:val="center"/>
          </w:tcPr>
          <w:p w14:paraId="5052F2FB" w14:textId="1C470ED2" w:rsidR="00EB2A92" w:rsidRPr="00D23288" w:rsidRDefault="00A81CCB" w:rsidP="004D328F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93362102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45569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proofErr w:type="spellStart"/>
            <w:r w:rsidR="00186661" w:rsidRPr="00D23288">
              <w:rPr>
                <w:szCs w:val="16"/>
              </w:rPr>
              <w:t>тестораскатки</w:t>
            </w:r>
            <w:proofErr w:type="spellEnd"/>
          </w:p>
        </w:tc>
        <w:tc>
          <w:tcPr>
            <w:tcW w:w="573" w:type="dxa"/>
          </w:tcPr>
          <w:p w14:paraId="194073C2" w14:textId="77777777" w:rsidR="00EB2A92" w:rsidRPr="00D23288" w:rsidRDefault="00EB2A92" w:rsidP="001A30F0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2691" w:type="dxa"/>
            <w:gridSpan w:val="2"/>
            <w:vAlign w:val="center"/>
          </w:tcPr>
          <w:p w14:paraId="58A59485" w14:textId="5E707D13" w:rsidR="00EB2A92" w:rsidRPr="00D23288" w:rsidRDefault="00A81CCB" w:rsidP="00E237E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0731884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76BFD"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776FD">
              <w:rPr>
                <w:szCs w:val="16"/>
              </w:rPr>
              <w:t xml:space="preserve"> </w:t>
            </w:r>
          </w:p>
        </w:tc>
        <w:tc>
          <w:tcPr>
            <w:tcW w:w="568" w:type="dxa"/>
          </w:tcPr>
          <w:p w14:paraId="633F9140" w14:textId="77777777" w:rsidR="00EB2A92" w:rsidRPr="00D23288" w:rsidRDefault="00EB2A92" w:rsidP="001A30F0">
            <w:pPr>
              <w:pStyle w:val="--2"/>
              <w:rPr>
                <w:szCs w:val="16"/>
              </w:rPr>
            </w:pPr>
          </w:p>
        </w:tc>
      </w:tr>
      <w:tr w:rsidR="00443636" w:rsidRPr="00D23288" w14:paraId="1D2163AA" w14:textId="77777777" w:rsidTr="002A258C">
        <w:trPr>
          <w:trHeight w:val="20"/>
        </w:trPr>
        <w:tc>
          <w:tcPr>
            <w:tcW w:w="1121" w:type="dxa"/>
            <w:gridSpan w:val="3"/>
          </w:tcPr>
          <w:p w14:paraId="51BF40D8" w14:textId="25BB47E4" w:rsidR="009A1C2C" w:rsidRPr="00D23288" w:rsidRDefault="00A81CCB" w:rsidP="00753F79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67639824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23F3A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6066E" w:rsidRPr="00D23288">
              <w:rPr>
                <w:szCs w:val="16"/>
              </w:rPr>
              <w:t xml:space="preserve"> </w:t>
            </w:r>
            <w:r w:rsidR="009A1C2C" w:rsidRPr="00D23288">
              <w:rPr>
                <w:szCs w:val="16"/>
              </w:rPr>
              <w:t>двери</w:t>
            </w:r>
          </w:p>
        </w:tc>
        <w:tc>
          <w:tcPr>
            <w:tcW w:w="3122" w:type="dxa"/>
            <w:gridSpan w:val="17"/>
          </w:tcPr>
          <w:p w14:paraId="16970DF6" w14:textId="7E431038" w:rsidR="009A1C2C" w:rsidRPr="00D23288" w:rsidRDefault="00A81CCB" w:rsidP="00753F79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6899502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9A1C2C" w:rsidRPr="00D23288">
              <w:rPr>
                <w:szCs w:val="16"/>
              </w:rPr>
              <w:t xml:space="preserve"> ворота/</w:t>
            </w:r>
            <w:proofErr w:type="spellStart"/>
            <w:r w:rsidR="009A1C2C" w:rsidRPr="00D23288">
              <w:rPr>
                <w:szCs w:val="16"/>
              </w:rPr>
              <w:t>роллета</w:t>
            </w:r>
            <w:proofErr w:type="spellEnd"/>
            <w:r w:rsidR="00122615" w:rsidRPr="00D23288">
              <w:rPr>
                <w:szCs w:val="16"/>
              </w:rPr>
              <w:t xml:space="preserve"> </w:t>
            </w:r>
          </w:p>
        </w:tc>
        <w:tc>
          <w:tcPr>
            <w:tcW w:w="524" w:type="dxa"/>
          </w:tcPr>
          <w:p w14:paraId="3127862C" w14:textId="6DD4C504" w:rsidR="009A1C2C" w:rsidRPr="00D23288" w:rsidRDefault="009A1C2C" w:rsidP="00381B47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3726" w:type="dxa"/>
            <w:gridSpan w:val="10"/>
          </w:tcPr>
          <w:p w14:paraId="54530872" w14:textId="4B5C8994" w:rsidR="009A1C2C" w:rsidRPr="00D23288" w:rsidRDefault="00A81CCB" w:rsidP="00F225B7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7282181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9A1C2C" w:rsidRPr="00D23288">
              <w:rPr>
                <w:szCs w:val="16"/>
              </w:rPr>
              <w:t xml:space="preserve">ёмкости для </w:t>
            </w:r>
            <w:proofErr w:type="spellStart"/>
            <w:r w:rsidR="009A1C2C" w:rsidRPr="00D23288">
              <w:rPr>
                <w:szCs w:val="16"/>
              </w:rPr>
              <w:t>перетаривания</w:t>
            </w:r>
            <w:proofErr w:type="spellEnd"/>
          </w:p>
        </w:tc>
        <w:tc>
          <w:tcPr>
            <w:tcW w:w="579" w:type="dxa"/>
          </w:tcPr>
          <w:p w14:paraId="1077DBAD" w14:textId="77777777" w:rsidR="009A1C2C" w:rsidRPr="00D23288" w:rsidRDefault="009A1C2C" w:rsidP="00EA2062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РУ</w:t>
            </w:r>
          </w:p>
        </w:tc>
        <w:tc>
          <w:tcPr>
            <w:tcW w:w="3540" w:type="dxa"/>
            <w:gridSpan w:val="6"/>
            <w:vAlign w:val="center"/>
          </w:tcPr>
          <w:p w14:paraId="613342A7" w14:textId="69C7CC6E" w:rsidR="009A1C2C" w:rsidRPr="00D23288" w:rsidRDefault="00A81CCB" w:rsidP="004D328F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3631993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9A1C2C" w:rsidRPr="00D23288">
              <w:rPr>
                <w:szCs w:val="16"/>
              </w:rPr>
              <w:t>прессы для теста</w:t>
            </w:r>
          </w:p>
        </w:tc>
        <w:tc>
          <w:tcPr>
            <w:tcW w:w="573" w:type="dxa"/>
          </w:tcPr>
          <w:p w14:paraId="0690F376" w14:textId="77777777" w:rsidR="009A1C2C" w:rsidRPr="00D23288" w:rsidRDefault="009A1C2C" w:rsidP="00F86F0C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01D8B3D6" w14:textId="1C7B2E2D" w:rsidR="009A1C2C" w:rsidRPr="00D23288" w:rsidRDefault="00A81CCB" w:rsidP="001A30F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11077465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A1C2C"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776FD">
              <w:rPr>
                <w:szCs w:val="16"/>
              </w:rPr>
              <w:t xml:space="preserve"> </w:t>
            </w:r>
          </w:p>
        </w:tc>
        <w:tc>
          <w:tcPr>
            <w:tcW w:w="568" w:type="dxa"/>
          </w:tcPr>
          <w:p w14:paraId="7177D488" w14:textId="77777777" w:rsidR="009A1C2C" w:rsidRPr="00D23288" w:rsidRDefault="009A1C2C" w:rsidP="001A30F0">
            <w:pPr>
              <w:pStyle w:val="--2"/>
              <w:rPr>
                <w:szCs w:val="16"/>
              </w:rPr>
            </w:pPr>
          </w:p>
        </w:tc>
      </w:tr>
      <w:tr w:rsidR="00443636" w:rsidRPr="00D23288" w14:paraId="1D8A616C" w14:textId="77777777" w:rsidTr="002A258C">
        <w:trPr>
          <w:trHeight w:val="20"/>
        </w:trPr>
        <w:tc>
          <w:tcPr>
            <w:tcW w:w="1684" w:type="dxa"/>
            <w:gridSpan w:val="9"/>
          </w:tcPr>
          <w:p w14:paraId="24F93DB6" w14:textId="59784854" w:rsidR="009A1C2C" w:rsidRPr="00D23288" w:rsidRDefault="00A81CCB" w:rsidP="00753F79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49190364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6066E" w:rsidRPr="00D23288">
              <w:rPr>
                <w:szCs w:val="16"/>
              </w:rPr>
              <w:t xml:space="preserve"> </w:t>
            </w:r>
            <w:r w:rsidR="009A1C2C" w:rsidRPr="00D23288">
              <w:rPr>
                <w:szCs w:val="16"/>
              </w:rPr>
              <w:t xml:space="preserve">завесы ПВХ </w:t>
            </w:r>
          </w:p>
        </w:tc>
        <w:tc>
          <w:tcPr>
            <w:tcW w:w="2559" w:type="dxa"/>
            <w:gridSpan w:val="11"/>
          </w:tcPr>
          <w:p w14:paraId="264DBF4E" w14:textId="3395B7D9" w:rsidR="009A1C2C" w:rsidRPr="00D23288" w:rsidRDefault="00A81CCB" w:rsidP="00753F79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29572461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221C8" w:rsidRPr="00D23288">
              <w:rPr>
                <w:szCs w:val="16"/>
              </w:rPr>
              <w:t xml:space="preserve"> завесы тепловые</w:t>
            </w:r>
          </w:p>
        </w:tc>
        <w:tc>
          <w:tcPr>
            <w:tcW w:w="524" w:type="dxa"/>
          </w:tcPr>
          <w:p w14:paraId="08C13780" w14:textId="434E1A24" w:rsidR="009A1C2C" w:rsidRPr="00D23288" w:rsidRDefault="009A1C2C" w:rsidP="00381B47">
            <w:pPr>
              <w:pStyle w:val="--2"/>
              <w:rPr>
                <w:szCs w:val="16"/>
              </w:rPr>
            </w:pPr>
          </w:p>
        </w:tc>
        <w:tc>
          <w:tcPr>
            <w:tcW w:w="3726" w:type="dxa"/>
            <w:gridSpan w:val="10"/>
          </w:tcPr>
          <w:p w14:paraId="777AEECE" w14:textId="5CFC3041" w:rsidR="009A1C2C" w:rsidRPr="00D23288" w:rsidRDefault="00A81CCB" w:rsidP="00F225B7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5248912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9A1C2C" w:rsidRPr="00D23288">
              <w:rPr>
                <w:szCs w:val="16"/>
              </w:rPr>
              <w:t xml:space="preserve">корзины для </w:t>
            </w:r>
            <w:proofErr w:type="spellStart"/>
            <w:r w:rsidR="009A1C2C" w:rsidRPr="00D23288">
              <w:rPr>
                <w:szCs w:val="16"/>
              </w:rPr>
              <w:t>расстойки</w:t>
            </w:r>
            <w:proofErr w:type="spellEnd"/>
            <w:r w:rsidR="009A1C2C" w:rsidRPr="00D23288">
              <w:rPr>
                <w:szCs w:val="16"/>
              </w:rPr>
              <w:t xml:space="preserve"> теста</w:t>
            </w:r>
          </w:p>
        </w:tc>
        <w:tc>
          <w:tcPr>
            <w:tcW w:w="579" w:type="dxa"/>
          </w:tcPr>
          <w:p w14:paraId="422855B6" w14:textId="77777777" w:rsidR="009A1C2C" w:rsidRPr="00D23288" w:rsidRDefault="009A1C2C" w:rsidP="00EA2062">
            <w:pPr>
              <w:pStyle w:val="--2"/>
              <w:rPr>
                <w:szCs w:val="16"/>
              </w:rPr>
            </w:pPr>
          </w:p>
        </w:tc>
        <w:tc>
          <w:tcPr>
            <w:tcW w:w="3540" w:type="dxa"/>
            <w:gridSpan w:val="6"/>
            <w:vAlign w:val="center"/>
          </w:tcPr>
          <w:p w14:paraId="206D1125" w14:textId="17FCFCD2" w:rsidR="009A1C2C" w:rsidRPr="00D23288" w:rsidRDefault="00A81CCB" w:rsidP="004D328F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9723693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proofErr w:type="spellStart"/>
            <w:r w:rsidR="009A1C2C" w:rsidRPr="00D23288">
              <w:rPr>
                <w:szCs w:val="16"/>
              </w:rPr>
              <w:t>тарталетницы</w:t>
            </w:r>
            <w:proofErr w:type="spellEnd"/>
          </w:p>
        </w:tc>
        <w:tc>
          <w:tcPr>
            <w:tcW w:w="573" w:type="dxa"/>
          </w:tcPr>
          <w:p w14:paraId="13376CBF" w14:textId="77777777" w:rsidR="009A1C2C" w:rsidRPr="00D23288" w:rsidRDefault="009A1C2C" w:rsidP="00F86F0C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5053869F" w14:textId="3CA739E2" w:rsidR="009A1C2C" w:rsidRPr="00D23288" w:rsidRDefault="00A81CCB" w:rsidP="001A30F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92723229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A1C2C"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776FD">
              <w:rPr>
                <w:szCs w:val="16"/>
              </w:rPr>
              <w:t xml:space="preserve"> </w:t>
            </w:r>
          </w:p>
        </w:tc>
        <w:tc>
          <w:tcPr>
            <w:tcW w:w="568" w:type="dxa"/>
          </w:tcPr>
          <w:p w14:paraId="2F60542F" w14:textId="77777777" w:rsidR="009A1C2C" w:rsidRPr="00D23288" w:rsidRDefault="009A1C2C" w:rsidP="001A30F0">
            <w:pPr>
              <w:pStyle w:val="--2"/>
              <w:rPr>
                <w:szCs w:val="16"/>
              </w:rPr>
            </w:pPr>
          </w:p>
        </w:tc>
      </w:tr>
      <w:tr w:rsidR="00443636" w:rsidRPr="00D23288" w14:paraId="12B09F65" w14:textId="77777777" w:rsidTr="002A258C">
        <w:trPr>
          <w:trHeight w:val="20"/>
        </w:trPr>
        <w:tc>
          <w:tcPr>
            <w:tcW w:w="4243" w:type="dxa"/>
            <w:gridSpan w:val="20"/>
          </w:tcPr>
          <w:p w14:paraId="60C8379C" w14:textId="495160BE" w:rsidR="00C728D3" w:rsidRPr="00D23288" w:rsidRDefault="00A81CCB" w:rsidP="00007B09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5929388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6066E" w:rsidRPr="00D23288">
              <w:rPr>
                <w:szCs w:val="16"/>
              </w:rPr>
              <w:t xml:space="preserve"> </w:t>
            </w:r>
            <w:proofErr w:type="spellStart"/>
            <w:r w:rsidR="00C728D3" w:rsidRPr="00D23288">
              <w:rPr>
                <w:szCs w:val="16"/>
              </w:rPr>
              <w:t>демосистема</w:t>
            </w:r>
            <w:proofErr w:type="spellEnd"/>
            <w:r w:rsidR="00C728D3" w:rsidRPr="00D23288">
              <w:rPr>
                <w:szCs w:val="16"/>
              </w:rPr>
              <w:t xml:space="preserve"> (контактная поверхность)</w:t>
            </w:r>
          </w:p>
        </w:tc>
        <w:tc>
          <w:tcPr>
            <w:tcW w:w="524" w:type="dxa"/>
          </w:tcPr>
          <w:p w14:paraId="7C0A5188" w14:textId="77777777" w:rsidR="00C728D3" w:rsidRPr="00D23288" w:rsidRDefault="00C728D3" w:rsidP="00381B47">
            <w:pPr>
              <w:pStyle w:val="--2"/>
              <w:rPr>
                <w:szCs w:val="16"/>
              </w:rPr>
            </w:pPr>
          </w:p>
        </w:tc>
        <w:tc>
          <w:tcPr>
            <w:tcW w:w="3726" w:type="dxa"/>
            <w:gridSpan w:val="10"/>
          </w:tcPr>
          <w:p w14:paraId="32E6C3E5" w14:textId="532545A6" w:rsidR="00C728D3" w:rsidRPr="00D23288" w:rsidRDefault="00A81CCB" w:rsidP="00F225B7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55963057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728D3" w:rsidRPr="00D23288">
              <w:rPr>
                <w:szCs w:val="16"/>
              </w:rPr>
              <w:t>ёмкости для сыпучих продуктов</w:t>
            </w:r>
          </w:p>
        </w:tc>
        <w:tc>
          <w:tcPr>
            <w:tcW w:w="579" w:type="dxa"/>
          </w:tcPr>
          <w:p w14:paraId="59F5FAD6" w14:textId="77777777" w:rsidR="00C728D3" w:rsidRPr="00D23288" w:rsidRDefault="00FE57DD" w:rsidP="00EA2062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РУ</w:t>
            </w:r>
          </w:p>
        </w:tc>
        <w:tc>
          <w:tcPr>
            <w:tcW w:w="3540" w:type="dxa"/>
            <w:gridSpan w:val="6"/>
            <w:vAlign w:val="center"/>
          </w:tcPr>
          <w:p w14:paraId="4CA4CAFE" w14:textId="2B61E80E" w:rsidR="00C728D3" w:rsidRPr="00D23288" w:rsidRDefault="00A81CCB" w:rsidP="00100736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4285779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728D3" w:rsidRPr="00D23288">
              <w:rPr>
                <w:szCs w:val="16"/>
              </w:rPr>
              <w:t>пневматические распылители</w:t>
            </w:r>
          </w:p>
        </w:tc>
        <w:tc>
          <w:tcPr>
            <w:tcW w:w="573" w:type="dxa"/>
          </w:tcPr>
          <w:p w14:paraId="690C57A6" w14:textId="77777777" w:rsidR="00C728D3" w:rsidRPr="00D23288" w:rsidRDefault="00C728D3" w:rsidP="00F86F0C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198B724B" w14:textId="76645C27" w:rsidR="00C728D3" w:rsidRPr="00D23288" w:rsidRDefault="00A81CCB" w:rsidP="001A30F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63846237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28D3"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776FD">
              <w:rPr>
                <w:szCs w:val="16"/>
              </w:rPr>
              <w:t xml:space="preserve"> </w:t>
            </w:r>
          </w:p>
        </w:tc>
        <w:tc>
          <w:tcPr>
            <w:tcW w:w="568" w:type="dxa"/>
          </w:tcPr>
          <w:p w14:paraId="15AC6BCF" w14:textId="77777777" w:rsidR="00C728D3" w:rsidRPr="00D23288" w:rsidRDefault="00C728D3" w:rsidP="001A30F0">
            <w:pPr>
              <w:pStyle w:val="--2"/>
              <w:rPr>
                <w:szCs w:val="16"/>
              </w:rPr>
            </w:pPr>
          </w:p>
        </w:tc>
      </w:tr>
      <w:tr w:rsidR="00443636" w:rsidRPr="00D23288" w14:paraId="266B876E" w14:textId="77777777" w:rsidTr="002A258C">
        <w:trPr>
          <w:trHeight w:val="20"/>
        </w:trPr>
        <w:tc>
          <w:tcPr>
            <w:tcW w:w="1260" w:type="dxa"/>
            <w:gridSpan w:val="5"/>
          </w:tcPr>
          <w:p w14:paraId="1CDFAC34" w14:textId="5E43EF6C" w:rsidR="00FF7C90" w:rsidRPr="00D23288" w:rsidRDefault="00A81CCB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39567029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 xml:space="preserve"> лестницы </w:t>
            </w:r>
          </w:p>
        </w:tc>
        <w:tc>
          <w:tcPr>
            <w:tcW w:w="1129" w:type="dxa"/>
            <w:gridSpan w:val="10"/>
          </w:tcPr>
          <w:p w14:paraId="3F2E7E3F" w14:textId="624EA628" w:rsidR="00FF7C90" w:rsidRPr="00D23288" w:rsidRDefault="00A81CCB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3412892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23F3A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 xml:space="preserve"> пол</w:t>
            </w:r>
          </w:p>
        </w:tc>
        <w:tc>
          <w:tcPr>
            <w:tcW w:w="1854" w:type="dxa"/>
            <w:gridSpan w:val="5"/>
          </w:tcPr>
          <w:p w14:paraId="4BDDF772" w14:textId="7543A56F" w:rsidR="00FF7C90" w:rsidRPr="00D23288" w:rsidRDefault="00FF7C90" w:rsidP="00F03F45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плитка, наливной</w:t>
            </w:r>
          </w:p>
        </w:tc>
        <w:tc>
          <w:tcPr>
            <w:tcW w:w="524" w:type="dxa"/>
          </w:tcPr>
          <w:p w14:paraId="1D6A9EDE" w14:textId="77777777" w:rsidR="00FF7C90" w:rsidRPr="00D23288" w:rsidRDefault="00FF7C90" w:rsidP="00381B47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РУ</w:t>
            </w:r>
          </w:p>
        </w:tc>
        <w:tc>
          <w:tcPr>
            <w:tcW w:w="1861" w:type="dxa"/>
            <w:gridSpan w:val="4"/>
          </w:tcPr>
          <w:p w14:paraId="13A686C4" w14:textId="5B827A7D" w:rsidR="00FF7C90" w:rsidRPr="00D23288" w:rsidRDefault="00A81CCB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6136229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 xml:space="preserve">шпильки </w:t>
            </w:r>
          </w:p>
        </w:tc>
        <w:tc>
          <w:tcPr>
            <w:tcW w:w="1865" w:type="dxa"/>
            <w:gridSpan w:val="6"/>
          </w:tcPr>
          <w:p w14:paraId="1E5D64F2" w14:textId="5987900A" w:rsidR="00FF7C90" w:rsidRPr="00D23288" w:rsidRDefault="00A81CCB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5540829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>листы от шпилек</w:t>
            </w:r>
          </w:p>
        </w:tc>
        <w:tc>
          <w:tcPr>
            <w:tcW w:w="579" w:type="dxa"/>
          </w:tcPr>
          <w:p w14:paraId="7FF65786" w14:textId="77777777" w:rsidR="00FF7C90" w:rsidRPr="00D23288" w:rsidRDefault="00FF7C90" w:rsidP="00EA2062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РУ</w:t>
            </w:r>
          </w:p>
        </w:tc>
        <w:tc>
          <w:tcPr>
            <w:tcW w:w="1770" w:type="dxa"/>
            <w:gridSpan w:val="5"/>
            <w:vAlign w:val="bottom"/>
          </w:tcPr>
          <w:p w14:paraId="3FC63FCC" w14:textId="1347BA99" w:rsidR="00FF7C90" w:rsidRPr="00D23288" w:rsidRDefault="00A81CCB" w:rsidP="001A30F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0797268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>термощупы</w:t>
            </w:r>
          </w:p>
        </w:tc>
        <w:tc>
          <w:tcPr>
            <w:tcW w:w="1770" w:type="dxa"/>
            <w:vAlign w:val="bottom"/>
          </w:tcPr>
          <w:p w14:paraId="2888B80D" w14:textId="1FB76A8B" w:rsidR="00FF7C90" w:rsidRPr="00D23288" w:rsidRDefault="00A81CCB" w:rsidP="001A30F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7218133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>дробилки</w:t>
            </w:r>
          </w:p>
        </w:tc>
        <w:tc>
          <w:tcPr>
            <w:tcW w:w="573" w:type="dxa"/>
          </w:tcPr>
          <w:p w14:paraId="200994AE" w14:textId="77777777" w:rsidR="00FF7C90" w:rsidRPr="00D23288" w:rsidRDefault="00FF7C90" w:rsidP="00F86F0C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2A999567" w14:textId="03304832" w:rsidR="00FF7C90" w:rsidRPr="00D23288" w:rsidRDefault="00A81CCB" w:rsidP="001A30F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91161970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F7C90"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776FD">
              <w:rPr>
                <w:szCs w:val="16"/>
              </w:rPr>
              <w:t xml:space="preserve"> </w:t>
            </w:r>
          </w:p>
        </w:tc>
        <w:tc>
          <w:tcPr>
            <w:tcW w:w="568" w:type="dxa"/>
          </w:tcPr>
          <w:p w14:paraId="6105611D" w14:textId="77777777" w:rsidR="00FF7C90" w:rsidRPr="00D23288" w:rsidRDefault="00FF7C90" w:rsidP="001A30F0">
            <w:pPr>
              <w:pStyle w:val="--2"/>
              <w:rPr>
                <w:szCs w:val="16"/>
              </w:rPr>
            </w:pPr>
          </w:p>
        </w:tc>
      </w:tr>
      <w:tr w:rsidR="00443636" w:rsidRPr="00D23288" w14:paraId="62701B28" w14:textId="77777777" w:rsidTr="002A258C">
        <w:trPr>
          <w:trHeight w:val="20"/>
        </w:trPr>
        <w:tc>
          <w:tcPr>
            <w:tcW w:w="1966" w:type="dxa"/>
            <w:gridSpan w:val="11"/>
          </w:tcPr>
          <w:p w14:paraId="06373E09" w14:textId="4F4EE710" w:rsidR="00FF7C90" w:rsidRPr="00D23288" w:rsidRDefault="00A81CCB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3647871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23F3A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 xml:space="preserve"> мусорные корзины </w:t>
            </w:r>
          </w:p>
        </w:tc>
        <w:tc>
          <w:tcPr>
            <w:tcW w:w="2277" w:type="dxa"/>
            <w:gridSpan w:val="9"/>
          </w:tcPr>
          <w:p w14:paraId="4227BEFB" w14:textId="1425DC36" w:rsidR="00FF7C90" w:rsidRPr="00D23288" w:rsidRDefault="00A81CCB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84015114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23F3A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>контейнеры для отходов</w:t>
            </w:r>
          </w:p>
        </w:tc>
        <w:tc>
          <w:tcPr>
            <w:tcW w:w="524" w:type="dxa"/>
          </w:tcPr>
          <w:p w14:paraId="1053A628" w14:textId="2FAE05F8" w:rsidR="00FF7C90" w:rsidRPr="00D23288" w:rsidRDefault="00FF7C90" w:rsidP="00FF7C90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РУ</w:t>
            </w:r>
          </w:p>
        </w:tc>
        <w:tc>
          <w:tcPr>
            <w:tcW w:w="3726" w:type="dxa"/>
            <w:gridSpan w:val="10"/>
          </w:tcPr>
          <w:p w14:paraId="7419F98F" w14:textId="65B225EE" w:rsidR="00FF7C90" w:rsidRPr="00D23288" w:rsidRDefault="00A81CCB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3631739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 xml:space="preserve">тележки </w:t>
            </w:r>
            <w:proofErr w:type="spellStart"/>
            <w:r w:rsidR="00FF7C90" w:rsidRPr="00D23288">
              <w:rPr>
                <w:szCs w:val="16"/>
              </w:rPr>
              <w:t>подкатные</w:t>
            </w:r>
            <w:proofErr w:type="spellEnd"/>
          </w:p>
        </w:tc>
        <w:tc>
          <w:tcPr>
            <w:tcW w:w="579" w:type="dxa"/>
          </w:tcPr>
          <w:p w14:paraId="2387E986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РУ</w:t>
            </w:r>
          </w:p>
        </w:tc>
        <w:tc>
          <w:tcPr>
            <w:tcW w:w="3540" w:type="dxa"/>
            <w:gridSpan w:val="6"/>
            <w:vAlign w:val="center"/>
          </w:tcPr>
          <w:p w14:paraId="301675D9" w14:textId="5AC1D82F" w:rsidR="00FF7C90" w:rsidRPr="00D23288" w:rsidRDefault="00A81CCB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83537657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 xml:space="preserve">машина для резки </w:t>
            </w:r>
            <w:proofErr w:type="spellStart"/>
            <w:r w:rsidR="00FF7C90" w:rsidRPr="00D23288">
              <w:rPr>
                <w:szCs w:val="16"/>
              </w:rPr>
              <w:t>конд</w:t>
            </w:r>
            <w:proofErr w:type="spellEnd"/>
            <w:r w:rsidR="00FF7C90" w:rsidRPr="00D23288">
              <w:rPr>
                <w:szCs w:val="16"/>
              </w:rPr>
              <w:t>. изделий</w:t>
            </w:r>
          </w:p>
        </w:tc>
        <w:tc>
          <w:tcPr>
            <w:tcW w:w="573" w:type="dxa"/>
          </w:tcPr>
          <w:p w14:paraId="68B3DA33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56C6C499" w14:textId="6E4E5BBC" w:rsidR="00FF7C90" w:rsidRPr="00D23288" w:rsidRDefault="00A81CCB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93339733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F7C90"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776FD">
              <w:rPr>
                <w:szCs w:val="16"/>
              </w:rPr>
              <w:t xml:space="preserve"> </w:t>
            </w:r>
          </w:p>
        </w:tc>
        <w:tc>
          <w:tcPr>
            <w:tcW w:w="568" w:type="dxa"/>
          </w:tcPr>
          <w:p w14:paraId="2270F4E8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</w:tr>
      <w:tr w:rsidR="00443636" w:rsidRPr="00D23288" w14:paraId="06EFCE31" w14:textId="77777777" w:rsidTr="002A258C">
        <w:trPr>
          <w:trHeight w:val="20"/>
        </w:trPr>
        <w:tc>
          <w:tcPr>
            <w:tcW w:w="851" w:type="dxa"/>
          </w:tcPr>
          <w:p w14:paraId="01CEB430" w14:textId="14D89ACA" w:rsidR="00FF7C90" w:rsidRPr="00D23288" w:rsidRDefault="00A81CCB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50586072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 xml:space="preserve">трапы </w:t>
            </w:r>
          </w:p>
        </w:tc>
        <w:tc>
          <w:tcPr>
            <w:tcW w:w="1268" w:type="dxa"/>
            <w:gridSpan w:val="11"/>
          </w:tcPr>
          <w:p w14:paraId="366860DA" w14:textId="73CABB5E" w:rsidR="00FF7C90" w:rsidRPr="00D23288" w:rsidRDefault="00A81CCB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75258239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 xml:space="preserve"> стоки</w:t>
            </w:r>
          </w:p>
        </w:tc>
        <w:tc>
          <w:tcPr>
            <w:tcW w:w="2124" w:type="dxa"/>
            <w:gridSpan w:val="8"/>
          </w:tcPr>
          <w:p w14:paraId="675B11F9" w14:textId="28020BC8" w:rsidR="00FF7C90" w:rsidRPr="00D23288" w:rsidRDefault="00A81CCB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37574234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 xml:space="preserve"> резиновые коврики</w:t>
            </w:r>
          </w:p>
        </w:tc>
        <w:tc>
          <w:tcPr>
            <w:tcW w:w="524" w:type="dxa"/>
          </w:tcPr>
          <w:p w14:paraId="71E34311" w14:textId="5C5C98B4" w:rsidR="00FF7C90" w:rsidRPr="00D23288" w:rsidRDefault="00FF7C90" w:rsidP="00FF7C90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РУ</w:t>
            </w:r>
          </w:p>
        </w:tc>
        <w:tc>
          <w:tcPr>
            <w:tcW w:w="3726" w:type="dxa"/>
            <w:gridSpan w:val="10"/>
          </w:tcPr>
          <w:p w14:paraId="3690D4C5" w14:textId="2D8DE273" w:rsidR="00FF7C90" w:rsidRPr="00D23288" w:rsidRDefault="00A81CCB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5495172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>оборотная тара</w:t>
            </w:r>
          </w:p>
        </w:tc>
        <w:tc>
          <w:tcPr>
            <w:tcW w:w="579" w:type="dxa"/>
          </w:tcPr>
          <w:p w14:paraId="6D3F6234" w14:textId="5A6EE9FD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  <w:tc>
          <w:tcPr>
            <w:tcW w:w="3540" w:type="dxa"/>
            <w:gridSpan w:val="6"/>
            <w:vAlign w:val="center"/>
          </w:tcPr>
          <w:p w14:paraId="33A76086" w14:textId="6BE3AF11" w:rsidR="00FF7C90" w:rsidRPr="00D23288" w:rsidRDefault="00A81CCB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23985684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>ультразвуковые нарезки</w:t>
            </w:r>
          </w:p>
        </w:tc>
        <w:tc>
          <w:tcPr>
            <w:tcW w:w="573" w:type="dxa"/>
          </w:tcPr>
          <w:p w14:paraId="372EC36E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180C2922" w14:textId="4F2236A1" w:rsidR="00FF7C90" w:rsidRPr="00D23288" w:rsidRDefault="00A81CCB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3153073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F7C90"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776FD">
              <w:rPr>
                <w:szCs w:val="16"/>
              </w:rPr>
              <w:t xml:space="preserve"> </w:t>
            </w:r>
          </w:p>
        </w:tc>
        <w:tc>
          <w:tcPr>
            <w:tcW w:w="568" w:type="dxa"/>
          </w:tcPr>
          <w:p w14:paraId="2592AC7C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</w:tr>
      <w:tr w:rsidR="00443636" w:rsidRPr="00D23288" w14:paraId="1D779DAE" w14:textId="77777777" w:rsidTr="002A258C">
        <w:trPr>
          <w:trHeight w:val="20"/>
        </w:trPr>
        <w:tc>
          <w:tcPr>
            <w:tcW w:w="2389" w:type="dxa"/>
            <w:gridSpan w:val="15"/>
          </w:tcPr>
          <w:p w14:paraId="38C5E9AB" w14:textId="01C0BF7C" w:rsidR="00FF7C90" w:rsidRPr="00D23288" w:rsidRDefault="00A81CCB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8244709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D6810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>гидравлические тележки</w:t>
            </w:r>
          </w:p>
        </w:tc>
        <w:tc>
          <w:tcPr>
            <w:tcW w:w="1854" w:type="dxa"/>
            <w:gridSpan w:val="5"/>
          </w:tcPr>
          <w:p w14:paraId="2B47CBF7" w14:textId="0A1A578D" w:rsidR="00FF7C90" w:rsidRPr="00D23288" w:rsidRDefault="00A81CCB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2172784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 xml:space="preserve"> погрузчики</w:t>
            </w:r>
          </w:p>
        </w:tc>
        <w:tc>
          <w:tcPr>
            <w:tcW w:w="524" w:type="dxa"/>
          </w:tcPr>
          <w:p w14:paraId="1BA223FC" w14:textId="24F377CD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  <w:tc>
          <w:tcPr>
            <w:tcW w:w="3726" w:type="dxa"/>
            <w:gridSpan w:val="10"/>
          </w:tcPr>
          <w:p w14:paraId="364B2C60" w14:textId="0C6B295A" w:rsidR="00FF7C90" w:rsidRPr="00D23288" w:rsidRDefault="00A81CCB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84562119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>изотермические контейнеры (</w:t>
            </w:r>
            <w:proofErr w:type="spellStart"/>
            <w:r w:rsidR="00FF7C90" w:rsidRPr="00D23288">
              <w:rPr>
                <w:szCs w:val="16"/>
              </w:rPr>
              <w:t>bigbox</w:t>
            </w:r>
            <w:proofErr w:type="spellEnd"/>
            <w:r w:rsidR="00FF7C90" w:rsidRPr="00D23288">
              <w:rPr>
                <w:szCs w:val="16"/>
              </w:rPr>
              <w:t>)</w:t>
            </w:r>
          </w:p>
        </w:tc>
        <w:tc>
          <w:tcPr>
            <w:tcW w:w="579" w:type="dxa"/>
          </w:tcPr>
          <w:p w14:paraId="7CF230B1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  <w:tc>
          <w:tcPr>
            <w:tcW w:w="3540" w:type="dxa"/>
            <w:gridSpan w:val="6"/>
            <w:vAlign w:val="center"/>
          </w:tcPr>
          <w:p w14:paraId="724303FD" w14:textId="1989EBB7" w:rsidR="00FF7C90" w:rsidRPr="00D23288" w:rsidRDefault="00A81CCB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62584501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>водяные бани</w:t>
            </w:r>
          </w:p>
        </w:tc>
        <w:tc>
          <w:tcPr>
            <w:tcW w:w="573" w:type="dxa"/>
          </w:tcPr>
          <w:p w14:paraId="0FFCED56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2691" w:type="dxa"/>
            <w:gridSpan w:val="2"/>
            <w:vAlign w:val="center"/>
          </w:tcPr>
          <w:p w14:paraId="7529A96C" w14:textId="6E96AEA7" w:rsidR="00FF7C90" w:rsidRPr="00D23288" w:rsidRDefault="00A81CCB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0473613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F7C90"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776FD">
              <w:rPr>
                <w:szCs w:val="16"/>
              </w:rPr>
              <w:t xml:space="preserve"> </w:t>
            </w:r>
          </w:p>
        </w:tc>
        <w:tc>
          <w:tcPr>
            <w:tcW w:w="568" w:type="dxa"/>
          </w:tcPr>
          <w:p w14:paraId="5A558261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</w:tr>
      <w:tr w:rsidR="00443636" w:rsidRPr="00D23288" w14:paraId="38844B3F" w14:textId="77777777" w:rsidTr="002A258C">
        <w:trPr>
          <w:trHeight w:val="20"/>
        </w:trPr>
        <w:tc>
          <w:tcPr>
            <w:tcW w:w="4243" w:type="dxa"/>
            <w:gridSpan w:val="20"/>
          </w:tcPr>
          <w:p w14:paraId="10E8D8E8" w14:textId="47C44153" w:rsidR="00FF7C90" w:rsidRPr="00D23288" w:rsidRDefault="00A81CCB" w:rsidP="00FF7C90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20136724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>штабелёры</w:t>
            </w:r>
          </w:p>
        </w:tc>
        <w:tc>
          <w:tcPr>
            <w:tcW w:w="524" w:type="dxa"/>
          </w:tcPr>
          <w:p w14:paraId="4FD5F4B4" w14:textId="77777777" w:rsidR="00FF7C90" w:rsidRPr="00D23288" w:rsidRDefault="00FF7C90" w:rsidP="00FF7C90">
            <w:pPr>
              <w:pStyle w:val="--2"/>
              <w:tabs>
                <w:tab w:val="left" w:pos="2303"/>
              </w:tabs>
              <w:rPr>
                <w:szCs w:val="16"/>
              </w:rPr>
            </w:pPr>
          </w:p>
        </w:tc>
        <w:tc>
          <w:tcPr>
            <w:tcW w:w="3726" w:type="dxa"/>
            <w:gridSpan w:val="10"/>
          </w:tcPr>
          <w:p w14:paraId="5E196E9D" w14:textId="4CFC3530" w:rsidR="00FF7C90" w:rsidRPr="00D23288" w:rsidRDefault="00A81CCB" w:rsidP="00FF7C90">
            <w:pPr>
              <w:pStyle w:val="--2"/>
              <w:rPr>
                <w:szCs w:val="16"/>
              </w:rPr>
            </w:pPr>
            <w:sdt>
              <w:sdtPr>
                <w:rPr>
                  <w:rFonts w:eastAsia="Times New Roman"/>
                  <w:szCs w:val="16"/>
                </w:rPr>
                <w:id w:val="-65222608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proofErr w:type="spellStart"/>
            <w:r w:rsidR="00FF7C90" w:rsidRPr="00D23288">
              <w:rPr>
                <w:rFonts w:eastAsia="Times New Roman"/>
                <w:szCs w:val="16"/>
              </w:rPr>
              <w:t>расстоечные</w:t>
            </w:r>
            <w:proofErr w:type="spellEnd"/>
            <w:r w:rsidR="00FF7C90" w:rsidRPr="00D23288">
              <w:rPr>
                <w:rFonts w:eastAsia="Times New Roman"/>
                <w:szCs w:val="16"/>
              </w:rPr>
              <w:t xml:space="preserve"> </w:t>
            </w:r>
            <w:proofErr w:type="spellStart"/>
            <w:r w:rsidR="00FF7C90" w:rsidRPr="00D23288">
              <w:rPr>
                <w:rFonts w:eastAsia="Times New Roman"/>
                <w:szCs w:val="16"/>
              </w:rPr>
              <w:t>термочехлы</w:t>
            </w:r>
            <w:proofErr w:type="spellEnd"/>
          </w:p>
        </w:tc>
        <w:tc>
          <w:tcPr>
            <w:tcW w:w="579" w:type="dxa"/>
          </w:tcPr>
          <w:p w14:paraId="10B552FB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  <w:tc>
          <w:tcPr>
            <w:tcW w:w="3540" w:type="dxa"/>
            <w:gridSpan w:val="6"/>
            <w:vAlign w:val="center"/>
          </w:tcPr>
          <w:p w14:paraId="173D27C6" w14:textId="23B6DCB4" w:rsidR="00FF7C90" w:rsidRPr="00D23288" w:rsidRDefault="00A81CCB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74272150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proofErr w:type="spellStart"/>
            <w:r w:rsidR="00FF7C90" w:rsidRPr="00D23288">
              <w:rPr>
                <w:szCs w:val="16"/>
              </w:rPr>
              <w:t>минифилы</w:t>
            </w:r>
            <w:proofErr w:type="spellEnd"/>
            <w:r w:rsidR="00FF7C90" w:rsidRPr="00D23288">
              <w:rPr>
                <w:szCs w:val="16"/>
              </w:rPr>
              <w:t xml:space="preserve"> (дозаторы крема)</w:t>
            </w:r>
          </w:p>
        </w:tc>
        <w:tc>
          <w:tcPr>
            <w:tcW w:w="573" w:type="dxa"/>
          </w:tcPr>
          <w:p w14:paraId="202BA070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44B6A36E" w14:textId="25B739A6" w:rsidR="00FF7C90" w:rsidRPr="00D23288" w:rsidRDefault="00A81CCB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01672419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F7C90"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776FD">
              <w:rPr>
                <w:szCs w:val="16"/>
              </w:rPr>
              <w:t xml:space="preserve"> </w:t>
            </w:r>
          </w:p>
        </w:tc>
        <w:tc>
          <w:tcPr>
            <w:tcW w:w="568" w:type="dxa"/>
          </w:tcPr>
          <w:p w14:paraId="2DA89C63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</w:tr>
      <w:tr w:rsidR="005D4392" w:rsidRPr="00D23288" w14:paraId="1628437A" w14:textId="77777777" w:rsidTr="002A258C">
        <w:trPr>
          <w:trHeight w:val="20"/>
        </w:trPr>
        <w:tc>
          <w:tcPr>
            <w:tcW w:w="2119" w:type="dxa"/>
            <w:gridSpan w:val="12"/>
          </w:tcPr>
          <w:p w14:paraId="46477C17" w14:textId="729F752C" w:rsidR="00FF7C90" w:rsidRPr="00D23288" w:rsidRDefault="00A81CCB" w:rsidP="00FF7C90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19097180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 xml:space="preserve">пластиковые паллеты </w:t>
            </w:r>
          </w:p>
        </w:tc>
        <w:tc>
          <w:tcPr>
            <w:tcW w:w="2124" w:type="dxa"/>
            <w:gridSpan w:val="8"/>
          </w:tcPr>
          <w:p w14:paraId="0474ED25" w14:textId="5BE90888" w:rsidR="00FF7C90" w:rsidRPr="00D23288" w:rsidRDefault="00A81CCB" w:rsidP="00FF7C90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64257537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 xml:space="preserve"> пластиковые подкаты</w:t>
            </w:r>
          </w:p>
        </w:tc>
        <w:tc>
          <w:tcPr>
            <w:tcW w:w="524" w:type="dxa"/>
          </w:tcPr>
          <w:p w14:paraId="3F704DC8" w14:textId="61F80F6F" w:rsidR="00FF7C90" w:rsidRPr="00D23288" w:rsidRDefault="00FF7C90" w:rsidP="00FF7C90">
            <w:pPr>
              <w:pStyle w:val="--2"/>
              <w:tabs>
                <w:tab w:val="left" w:pos="2303"/>
              </w:tabs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3726" w:type="dxa"/>
            <w:gridSpan w:val="10"/>
          </w:tcPr>
          <w:p w14:paraId="5264B9D0" w14:textId="1C0E071F" w:rsidR="00FF7C90" w:rsidRPr="00D23288" w:rsidRDefault="00A81CCB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5617461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>отсадочные мешки</w:t>
            </w:r>
          </w:p>
        </w:tc>
        <w:tc>
          <w:tcPr>
            <w:tcW w:w="579" w:type="dxa"/>
          </w:tcPr>
          <w:p w14:paraId="7D393753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  <w:tc>
          <w:tcPr>
            <w:tcW w:w="3540" w:type="dxa"/>
            <w:gridSpan w:val="6"/>
            <w:vAlign w:val="center"/>
          </w:tcPr>
          <w:p w14:paraId="170C7865" w14:textId="0B71AA93" w:rsidR="00FF7C90" w:rsidRPr="00D23288" w:rsidRDefault="00A81CCB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17491335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>шприц-дозатор начинки</w:t>
            </w:r>
          </w:p>
        </w:tc>
        <w:tc>
          <w:tcPr>
            <w:tcW w:w="573" w:type="dxa"/>
          </w:tcPr>
          <w:p w14:paraId="54737D4D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6D9ADF2B" w14:textId="012B6E40" w:rsidR="00FF7C90" w:rsidRPr="00D23288" w:rsidRDefault="00A81CCB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32177148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F7C90"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776FD">
              <w:rPr>
                <w:szCs w:val="16"/>
              </w:rPr>
              <w:t xml:space="preserve"> </w:t>
            </w:r>
          </w:p>
        </w:tc>
        <w:tc>
          <w:tcPr>
            <w:tcW w:w="568" w:type="dxa"/>
          </w:tcPr>
          <w:p w14:paraId="6970598C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</w:tr>
      <w:tr w:rsidR="00443636" w:rsidRPr="00D23288" w14:paraId="620F2682" w14:textId="77777777" w:rsidTr="002A258C">
        <w:trPr>
          <w:trHeight w:val="20"/>
        </w:trPr>
        <w:tc>
          <w:tcPr>
            <w:tcW w:w="2119" w:type="dxa"/>
            <w:gridSpan w:val="12"/>
          </w:tcPr>
          <w:p w14:paraId="21B15D37" w14:textId="11CA5554" w:rsidR="00FF7C90" w:rsidRPr="00D23288" w:rsidRDefault="00A81CCB" w:rsidP="00FF7C90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2703027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 xml:space="preserve">держатели для ножей </w:t>
            </w:r>
          </w:p>
        </w:tc>
        <w:tc>
          <w:tcPr>
            <w:tcW w:w="2124" w:type="dxa"/>
            <w:gridSpan w:val="8"/>
          </w:tcPr>
          <w:p w14:paraId="7DEFD433" w14:textId="156A6FCA" w:rsidR="00FF7C90" w:rsidRPr="00D23288" w:rsidRDefault="00A81CCB" w:rsidP="00FF7C90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104764369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 xml:space="preserve"> держатели для досок</w:t>
            </w:r>
          </w:p>
        </w:tc>
        <w:tc>
          <w:tcPr>
            <w:tcW w:w="524" w:type="dxa"/>
          </w:tcPr>
          <w:p w14:paraId="2C51BBCE" w14:textId="6B2B79E2" w:rsidR="00FF7C90" w:rsidRPr="00D23288" w:rsidRDefault="00FF7C90" w:rsidP="00FF7C90">
            <w:pPr>
              <w:pStyle w:val="--2"/>
              <w:tabs>
                <w:tab w:val="left" w:pos="2303"/>
              </w:tabs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4305" w:type="dxa"/>
            <w:gridSpan w:val="11"/>
            <w:shd w:val="clear" w:color="auto" w:fill="D9D9D9" w:themeFill="background1" w:themeFillShade="D9"/>
          </w:tcPr>
          <w:p w14:paraId="1FE6C5C5" w14:textId="38AF6FA7" w:rsidR="00FF7C90" w:rsidRPr="00D23288" w:rsidRDefault="00FF7C90" w:rsidP="00FF7C90">
            <w:pPr>
              <w:pStyle w:val="--2"/>
              <w:tabs>
                <w:tab w:val="left" w:pos="2303"/>
              </w:tabs>
              <w:rPr>
                <w:rStyle w:val="ac"/>
                <w:szCs w:val="16"/>
              </w:rPr>
            </w:pPr>
            <w:r w:rsidRPr="00D23288">
              <w:rPr>
                <w:rStyle w:val="ac"/>
                <w:szCs w:val="16"/>
              </w:rPr>
              <w:t>Моечный, уборочный инвентарь и оборудование:</w:t>
            </w:r>
          </w:p>
        </w:tc>
        <w:tc>
          <w:tcPr>
            <w:tcW w:w="3540" w:type="dxa"/>
            <w:gridSpan w:val="6"/>
            <w:vAlign w:val="bottom"/>
          </w:tcPr>
          <w:p w14:paraId="733DEB88" w14:textId="5A6DBDD1" w:rsidR="00FF7C90" w:rsidRPr="00D23288" w:rsidRDefault="00A81CCB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63352908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>распылители для желе и сиропов</w:t>
            </w:r>
          </w:p>
        </w:tc>
        <w:tc>
          <w:tcPr>
            <w:tcW w:w="573" w:type="dxa"/>
          </w:tcPr>
          <w:p w14:paraId="2981BFDC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2691" w:type="dxa"/>
            <w:gridSpan w:val="2"/>
            <w:vAlign w:val="center"/>
          </w:tcPr>
          <w:p w14:paraId="71AA33B6" w14:textId="7A3131A9" w:rsidR="00FF7C90" w:rsidRPr="00D23288" w:rsidRDefault="00A81CCB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1325524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F7C90"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776FD">
              <w:rPr>
                <w:szCs w:val="16"/>
              </w:rPr>
              <w:t xml:space="preserve"> </w:t>
            </w:r>
          </w:p>
        </w:tc>
        <w:tc>
          <w:tcPr>
            <w:tcW w:w="568" w:type="dxa"/>
          </w:tcPr>
          <w:p w14:paraId="298EB053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</w:tr>
      <w:tr w:rsidR="005D4392" w:rsidRPr="00D23288" w14:paraId="071FEADC" w14:textId="77777777" w:rsidTr="002A258C">
        <w:trPr>
          <w:trHeight w:val="20"/>
        </w:trPr>
        <w:tc>
          <w:tcPr>
            <w:tcW w:w="851" w:type="dxa"/>
          </w:tcPr>
          <w:p w14:paraId="7A453891" w14:textId="77BC451B" w:rsidR="00FF7C90" w:rsidRPr="00D23288" w:rsidRDefault="00A81CCB" w:rsidP="00FF7C90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9695130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 xml:space="preserve"> часы </w:t>
            </w:r>
          </w:p>
        </w:tc>
        <w:tc>
          <w:tcPr>
            <w:tcW w:w="3392" w:type="dxa"/>
            <w:gridSpan w:val="19"/>
          </w:tcPr>
          <w:p w14:paraId="3020FC33" w14:textId="7487B0BC" w:rsidR="00FF7C90" w:rsidRPr="00D23288" w:rsidRDefault="00A81CCB" w:rsidP="00FF7C90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39694426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 xml:space="preserve"> вентиляторы</w:t>
            </w:r>
          </w:p>
        </w:tc>
        <w:tc>
          <w:tcPr>
            <w:tcW w:w="524" w:type="dxa"/>
          </w:tcPr>
          <w:p w14:paraId="4C980FBB" w14:textId="217211C8" w:rsidR="00FF7C90" w:rsidRPr="00D23288" w:rsidRDefault="00FF7C90" w:rsidP="00FF7C90">
            <w:pPr>
              <w:pStyle w:val="--2"/>
              <w:tabs>
                <w:tab w:val="left" w:pos="2303"/>
              </w:tabs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929" w:type="dxa"/>
          </w:tcPr>
          <w:p w14:paraId="49962068" w14:textId="20F95837" w:rsidR="00FF7C90" w:rsidRPr="00D23288" w:rsidRDefault="00A81CCB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3907193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 xml:space="preserve"> </w:t>
            </w:r>
            <w:proofErr w:type="spellStart"/>
            <w:r w:rsidR="00FF7C90" w:rsidRPr="00D23288">
              <w:rPr>
                <w:szCs w:val="16"/>
              </w:rPr>
              <w:t>мопы</w:t>
            </w:r>
            <w:proofErr w:type="spellEnd"/>
            <w:r w:rsidR="00FF7C90" w:rsidRPr="00D23288">
              <w:rPr>
                <w:szCs w:val="16"/>
              </w:rPr>
              <w:t xml:space="preserve"> </w:t>
            </w:r>
          </w:p>
        </w:tc>
        <w:tc>
          <w:tcPr>
            <w:tcW w:w="932" w:type="dxa"/>
            <w:gridSpan w:val="3"/>
            <w:tcMar>
              <w:left w:w="0" w:type="dxa"/>
            </w:tcMar>
          </w:tcPr>
          <w:p w14:paraId="1F661265" w14:textId="2F8B9BAF" w:rsidR="00FF7C90" w:rsidRPr="00D23288" w:rsidRDefault="00A81CCB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7344543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 xml:space="preserve"> ветошь</w:t>
            </w:r>
          </w:p>
        </w:tc>
        <w:tc>
          <w:tcPr>
            <w:tcW w:w="931" w:type="dxa"/>
            <w:gridSpan w:val="4"/>
          </w:tcPr>
          <w:p w14:paraId="29DC73A6" w14:textId="50ADA85C" w:rsidR="00FF7C90" w:rsidRPr="00D23288" w:rsidRDefault="00A81CCB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41036130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 xml:space="preserve"> щётки</w:t>
            </w:r>
          </w:p>
        </w:tc>
        <w:tc>
          <w:tcPr>
            <w:tcW w:w="934" w:type="dxa"/>
            <w:gridSpan w:val="2"/>
          </w:tcPr>
          <w:p w14:paraId="55743014" w14:textId="4E3A10CB" w:rsidR="00FF7C90" w:rsidRPr="00D23288" w:rsidRDefault="00A81CCB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51696938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 xml:space="preserve"> сгоны</w:t>
            </w:r>
          </w:p>
        </w:tc>
        <w:tc>
          <w:tcPr>
            <w:tcW w:w="579" w:type="dxa"/>
          </w:tcPr>
          <w:p w14:paraId="00A058EC" w14:textId="24185B52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  <w:tc>
          <w:tcPr>
            <w:tcW w:w="3540" w:type="dxa"/>
            <w:gridSpan w:val="6"/>
            <w:vAlign w:val="center"/>
          </w:tcPr>
          <w:p w14:paraId="227FFD00" w14:textId="21B3EBC6" w:rsidR="00FF7C90" w:rsidRPr="00D23288" w:rsidRDefault="00A81CCB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05375676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45569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proofErr w:type="spellStart"/>
            <w:r w:rsidR="00FF7C90" w:rsidRPr="00D23288">
              <w:rPr>
                <w:szCs w:val="16"/>
              </w:rPr>
              <w:t>просеиватели</w:t>
            </w:r>
            <w:proofErr w:type="spellEnd"/>
            <w:r w:rsidR="00FF7C90" w:rsidRPr="00D23288">
              <w:rPr>
                <w:szCs w:val="16"/>
              </w:rPr>
              <w:t xml:space="preserve">: </w:t>
            </w:r>
            <w:sdt>
              <w:sdtPr>
                <w:rPr>
                  <w:szCs w:val="16"/>
                </w:rPr>
                <w:id w:val="-14335458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45569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FF7C90" w:rsidRPr="00D23288">
              <w:rPr>
                <w:szCs w:val="16"/>
              </w:rPr>
              <w:t xml:space="preserve">мука </w:t>
            </w:r>
            <w:sdt>
              <w:sdtPr>
                <w:rPr>
                  <w:szCs w:val="16"/>
                </w:rPr>
                <w:id w:val="61363923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45569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FF7C90" w:rsidRPr="00D23288">
              <w:rPr>
                <w:szCs w:val="16"/>
              </w:rPr>
              <w:t>сахар</w:t>
            </w:r>
          </w:p>
        </w:tc>
        <w:tc>
          <w:tcPr>
            <w:tcW w:w="573" w:type="dxa"/>
          </w:tcPr>
          <w:p w14:paraId="2319A35F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299D4599" w14:textId="4C4B2B3D" w:rsidR="00FF7C90" w:rsidRPr="00D23288" w:rsidRDefault="00A81CCB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0220569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F7C90"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776FD">
              <w:rPr>
                <w:szCs w:val="16"/>
              </w:rPr>
              <w:t xml:space="preserve"> </w:t>
            </w:r>
          </w:p>
        </w:tc>
        <w:tc>
          <w:tcPr>
            <w:tcW w:w="568" w:type="dxa"/>
          </w:tcPr>
          <w:p w14:paraId="1183C4C1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</w:tr>
      <w:tr w:rsidR="00443636" w:rsidRPr="00D23288" w14:paraId="3A1531BF" w14:textId="77777777" w:rsidTr="002A258C">
        <w:trPr>
          <w:trHeight w:val="20"/>
        </w:trPr>
        <w:tc>
          <w:tcPr>
            <w:tcW w:w="4243" w:type="dxa"/>
            <w:gridSpan w:val="20"/>
          </w:tcPr>
          <w:p w14:paraId="6E81A15E" w14:textId="0DF9F026" w:rsidR="00FF7C90" w:rsidRPr="00D23288" w:rsidRDefault="00A81CCB" w:rsidP="00FF7C90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5573971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>держатели для инвентаря</w:t>
            </w:r>
          </w:p>
        </w:tc>
        <w:tc>
          <w:tcPr>
            <w:tcW w:w="524" w:type="dxa"/>
          </w:tcPr>
          <w:p w14:paraId="7E18987B" w14:textId="77777777" w:rsidR="00FF7C90" w:rsidRPr="00D23288" w:rsidRDefault="00FF7C90" w:rsidP="00FF7C90">
            <w:pPr>
              <w:pStyle w:val="--2"/>
              <w:tabs>
                <w:tab w:val="left" w:pos="2303"/>
              </w:tabs>
              <w:rPr>
                <w:szCs w:val="16"/>
              </w:rPr>
            </w:pPr>
          </w:p>
        </w:tc>
        <w:tc>
          <w:tcPr>
            <w:tcW w:w="929" w:type="dxa"/>
          </w:tcPr>
          <w:p w14:paraId="277AA38C" w14:textId="7CCE43D3" w:rsidR="00FF7C90" w:rsidRPr="00D23288" w:rsidRDefault="00A81CCB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3776356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>ведра</w:t>
            </w:r>
          </w:p>
        </w:tc>
        <w:tc>
          <w:tcPr>
            <w:tcW w:w="1955" w:type="dxa"/>
            <w:gridSpan w:val="8"/>
            <w:tcMar>
              <w:left w:w="0" w:type="dxa"/>
              <w:right w:w="0" w:type="dxa"/>
            </w:tcMar>
          </w:tcPr>
          <w:p w14:paraId="1F1B0B46" w14:textId="18785BA5" w:rsidR="00FF7C90" w:rsidRPr="00D23288" w:rsidRDefault="00A81CCB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4402238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 xml:space="preserve"> тележки уборочные</w:t>
            </w:r>
          </w:p>
        </w:tc>
        <w:tc>
          <w:tcPr>
            <w:tcW w:w="842" w:type="dxa"/>
            <w:tcMar>
              <w:left w:w="0" w:type="dxa"/>
              <w:right w:w="0" w:type="dxa"/>
            </w:tcMar>
          </w:tcPr>
          <w:p w14:paraId="109E9C8D" w14:textId="2262ABEE" w:rsidR="00FF7C90" w:rsidRPr="00D23288" w:rsidRDefault="00A81CCB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69450956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 xml:space="preserve"> АВД</w:t>
            </w:r>
          </w:p>
        </w:tc>
        <w:tc>
          <w:tcPr>
            <w:tcW w:w="579" w:type="dxa"/>
          </w:tcPr>
          <w:p w14:paraId="2FE8760F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  <w:tc>
          <w:tcPr>
            <w:tcW w:w="1770" w:type="dxa"/>
            <w:gridSpan w:val="5"/>
            <w:vAlign w:val="center"/>
          </w:tcPr>
          <w:p w14:paraId="44A69381" w14:textId="64A09D3F" w:rsidR="00FF7C90" w:rsidRPr="00D23288" w:rsidRDefault="00A81CCB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97618489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proofErr w:type="spellStart"/>
            <w:r w:rsidR="00FF7C90" w:rsidRPr="00D23288">
              <w:rPr>
                <w:szCs w:val="16"/>
              </w:rPr>
              <w:t>солодоварки</w:t>
            </w:r>
            <w:proofErr w:type="spellEnd"/>
            <w:r w:rsidR="00FF7C90" w:rsidRPr="00D23288">
              <w:rPr>
                <w:szCs w:val="16"/>
              </w:rPr>
              <w:t xml:space="preserve"> </w:t>
            </w:r>
          </w:p>
        </w:tc>
        <w:tc>
          <w:tcPr>
            <w:tcW w:w="1770" w:type="dxa"/>
            <w:vAlign w:val="center"/>
          </w:tcPr>
          <w:p w14:paraId="0405F711" w14:textId="41A1FBA3" w:rsidR="00FF7C90" w:rsidRPr="00D23288" w:rsidRDefault="00A81CCB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106493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proofErr w:type="spellStart"/>
            <w:r w:rsidR="00FF7C90" w:rsidRPr="00D23288">
              <w:rPr>
                <w:szCs w:val="16"/>
              </w:rPr>
              <w:t>ферментаторы</w:t>
            </w:r>
            <w:proofErr w:type="spellEnd"/>
          </w:p>
        </w:tc>
        <w:tc>
          <w:tcPr>
            <w:tcW w:w="573" w:type="dxa"/>
          </w:tcPr>
          <w:p w14:paraId="73E403F1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0D781A4F" w14:textId="7AC69880" w:rsidR="00FF7C90" w:rsidRPr="00D23288" w:rsidRDefault="00A81CCB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65087536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F7C90"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776FD">
              <w:rPr>
                <w:szCs w:val="16"/>
              </w:rPr>
              <w:t xml:space="preserve"> </w:t>
            </w:r>
          </w:p>
        </w:tc>
        <w:tc>
          <w:tcPr>
            <w:tcW w:w="568" w:type="dxa"/>
          </w:tcPr>
          <w:p w14:paraId="5395EF96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</w:tr>
      <w:tr w:rsidR="004D5542" w:rsidRPr="00D23288" w14:paraId="77F24A2A" w14:textId="77777777" w:rsidTr="002A258C">
        <w:trPr>
          <w:trHeight w:val="20"/>
        </w:trPr>
        <w:tc>
          <w:tcPr>
            <w:tcW w:w="4243" w:type="dxa"/>
            <w:gridSpan w:val="20"/>
          </w:tcPr>
          <w:p w14:paraId="5A224793" w14:textId="3BCFD5B7" w:rsidR="00FF7C90" w:rsidRPr="00D23288" w:rsidRDefault="00A81CCB" w:rsidP="00FF7C90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88047483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>ёлки для колец</w:t>
            </w:r>
          </w:p>
        </w:tc>
        <w:tc>
          <w:tcPr>
            <w:tcW w:w="524" w:type="dxa"/>
          </w:tcPr>
          <w:p w14:paraId="7020AE69" w14:textId="77777777" w:rsidR="00FF7C90" w:rsidRPr="00D23288" w:rsidRDefault="00FF7C90" w:rsidP="00FF7C90">
            <w:pPr>
              <w:pStyle w:val="--2"/>
              <w:tabs>
                <w:tab w:val="left" w:pos="2303"/>
              </w:tabs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2198" w:type="dxa"/>
            <w:gridSpan w:val="5"/>
          </w:tcPr>
          <w:p w14:paraId="06716965" w14:textId="5AB6D619" w:rsidR="00FF7C90" w:rsidRPr="00D23288" w:rsidRDefault="00A81CCB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1044114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 xml:space="preserve"> поломоечная машина</w:t>
            </w:r>
          </w:p>
        </w:tc>
        <w:tc>
          <w:tcPr>
            <w:tcW w:w="1528" w:type="dxa"/>
            <w:gridSpan w:val="5"/>
          </w:tcPr>
          <w:p w14:paraId="30CFF472" w14:textId="46B808E1" w:rsidR="00FF7C90" w:rsidRPr="00D23288" w:rsidRDefault="00A81CCB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9101084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 xml:space="preserve"> пылесосы</w:t>
            </w:r>
          </w:p>
        </w:tc>
        <w:tc>
          <w:tcPr>
            <w:tcW w:w="579" w:type="dxa"/>
          </w:tcPr>
          <w:p w14:paraId="34E18E75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  <w:tc>
          <w:tcPr>
            <w:tcW w:w="3540" w:type="dxa"/>
            <w:gridSpan w:val="6"/>
            <w:vAlign w:val="bottom"/>
          </w:tcPr>
          <w:p w14:paraId="4C22FE90" w14:textId="7CBA3BC9" w:rsidR="00FF7C90" w:rsidRPr="00D23288" w:rsidRDefault="00A81CCB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8522898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>рентгеновские системы контроля</w:t>
            </w:r>
          </w:p>
        </w:tc>
        <w:tc>
          <w:tcPr>
            <w:tcW w:w="573" w:type="dxa"/>
          </w:tcPr>
          <w:p w14:paraId="758CAEE7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311ED6E5" w14:textId="2FD5626F" w:rsidR="00FF7C90" w:rsidRPr="00D23288" w:rsidRDefault="00A81CCB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4376445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F7C90"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776FD">
              <w:rPr>
                <w:szCs w:val="16"/>
              </w:rPr>
              <w:t xml:space="preserve"> </w:t>
            </w:r>
          </w:p>
        </w:tc>
        <w:tc>
          <w:tcPr>
            <w:tcW w:w="568" w:type="dxa"/>
          </w:tcPr>
          <w:p w14:paraId="0726D627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</w:tr>
      <w:tr w:rsidR="00FF7C90" w:rsidRPr="00D23288" w14:paraId="09D6A624" w14:textId="77777777" w:rsidTr="002A258C">
        <w:trPr>
          <w:trHeight w:val="20"/>
        </w:trPr>
        <w:tc>
          <w:tcPr>
            <w:tcW w:w="4767" w:type="dxa"/>
            <w:gridSpan w:val="21"/>
            <w:shd w:val="clear" w:color="auto" w:fill="D9D9D9" w:themeFill="background1" w:themeFillShade="D9"/>
          </w:tcPr>
          <w:p w14:paraId="25142FB6" w14:textId="77777777" w:rsidR="00FF7C90" w:rsidRPr="00D23288" w:rsidRDefault="00FF7C90" w:rsidP="00FF7C90">
            <w:pPr>
              <w:pStyle w:val="--2"/>
              <w:tabs>
                <w:tab w:val="left" w:pos="2303"/>
              </w:tabs>
              <w:rPr>
                <w:szCs w:val="16"/>
              </w:rPr>
            </w:pPr>
            <w:r w:rsidRPr="00D23288">
              <w:rPr>
                <w:rStyle w:val="ac"/>
                <w:szCs w:val="16"/>
              </w:rPr>
              <w:t>Сантехническое оборудование:</w:t>
            </w:r>
          </w:p>
        </w:tc>
        <w:tc>
          <w:tcPr>
            <w:tcW w:w="4305" w:type="dxa"/>
            <w:gridSpan w:val="11"/>
            <w:shd w:val="clear" w:color="auto" w:fill="BFBFBF" w:themeFill="background1" w:themeFillShade="BF"/>
          </w:tcPr>
          <w:p w14:paraId="7D89A51C" w14:textId="73978485" w:rsidR="00FF7C90" w:rsidRPr="00D23288" w:rsidRDefault="00FF7C90" w:rsidP="00FF7C90">
            <w:pPr>
              <w:pStyle w:val="--2"/>
              <w:rPr>
                <w:szCs w:val="16"/>
              </w:rPr>
            </w:pPr>
            <w:r w:rsidRPr="00D23288">
              <w:rPr>
                <w:rStyle w:val="ac"/>
                <w:szCs w:val="16"/>
              </w:rPr>
              <w:t>Посудомоечное оборудование:</w:t>
            </w:r>
          </w:p>
        </w:tc>
        <w:tc>
          <w:tcPr>
            <w:tcW w:w="3540" w:type="dxa"/>
            <w:gridSpan w:val="6"/>
            <w:vAlign w:val="bottom"/>
          </w:tcPr>
          <w:p w14:paraId="24901EE1" w14:textId="532C2674" w:rsidR="00FF7C90" w:rsidRPr="00D23288" w:rsidRDefault="00A81CCB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8176344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>вакуумные роторные шприцы</w:t>
            </w:r>
          </w:p>
        </w:tc>
        <w:tc>
          <w:tcPr>
            <w:tcW w:w="573" w:type="dxa"/>
          </w:tcPr>
          <w:p w14:paraId="47FD7362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614041AE" w14:textId="282E0096" w:rsidR="00FF7C90" w:rsidRPr="00D23288" w:rsidRDefault="00A81CCB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46879053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F7C90"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776FD">
              <w:rPr>
                <w:szCs w:val="16"/>
              </w:rPr>
              <w:t xml:space="preserve"> </w:t>
            </w:r>
          </w:p>
        </w:tc>
        <w:tc>
          <w:tcPr>
            <w:tcW w:w="568" w:type="dxa"/>
          </w:tcPr>
          <w:p w14:paraId="79248A32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</w:tr>
      <w:tr w:rsidR="005D4392" w:rsidRPr="00D23288" w14:paraId="2BF40DFA" w14:textId="77777777" w:rsidTr="002A258C">
        <w:trPr>
          <w:trHeight w:val="20"/>
        </w:trPr>
        <w:tc>
          <w:tcPr>
            <w:tcW w:w="1260" w:type="dxa"/>
            <w:gridSpan w:val="5"/>
            <w:tcMar>
              <w:left w:w="108" w:type="dxa"/>
              <w:right w:w="0" w:type="dxa"/>
            </w:tcMar>
          </w:tcPr>
          <w:p w14:paraId="0AB05DDE" w14:textId="4DB781DB" w:rsidR="005D4392" w:rsidRPr="00D23288" w:rsidRDefault="00A81CCB" w:rsidP="00FF7C90">
            <w:pPr>
              <w:pStyle w:val="--2"/>
              <w:tabs>
                <w:tab w:val="left" w:pos="1169"/>
                <w:tab w:val="left" w:pos="3012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134359086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46B1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5D4392" w:rsidRPr="00D23288">
              <w:rPr>
                <w:szCs w:val="16"/>
              </w:rPr>
              <w:t>раковина</w:t>
            </w:r>
          </w:p>
        </w:tc>
        <w:tc>
          <w:tcPr>
            <w:tcW w:w="1129" w:type="dxa"/>
            <w:gridSpan w:val="10"/>
            <w:tcMar>
              <w:left w:w="0" w:type="dxa"/>
              <w:right w:w="0" w:type="dxa"/>
            </w:tcMar>
          </w:tcPr>
          <w:p w14:paraId="6F81E990" w14:textId="16A56866" w:rsidR="005D4392" w:rsidRPr="00D23288" w:rsidRDefault="00A81CCB" w:rsidP="00FF7C90">
            <w:pPr>
              <w:pStyle w:val="--2"/>
              <w:tabs>
                <w:tab w:val="left" w:pos="1169"/>
                <w:tab w:val="left" w:pos="3012"/>
              </w:tabs>
              <w:ind w:left="84"/>
              <w:rPr>
                <w:szCs w:val="16"/>
              </w:rPr>
            </w:pPr>
            <w:sdt>
              <w:sdtPr>
                <w:rPr>
                  <w:szCs w:val="16"/>
                </w:rPr>
                <w:id w:val="132308329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46B1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5D4392" w:rsidRPr="00D23288">
              <w:rPr>
                <w:szCs w:val="16"/>
              </w:rPr>
              <w:t>смеситель</w:t>
            </w:r>
          </w:p>
        </w:tc>
        <w:tc>
          <w:tcPr>
            <w:tcW w:w="865" w:type="dxa"/>
            <w:gridSpan w:val="4"/>
            <w:tcMar>
              <w:left w:w="0" w:type="dxa"/>
              <w:right w:w="0" w:type="dxa"/>
            </w:tcMar>
          </w:tcPr>
          <w:p w14:paraId="3DB4A8D7" w14:textId="6680EB6A" w:rsidR="005D4392" w:rsidRPr="00D23288" w:rsidRDefault="00A81CCB" w:rsidP="00FF7C90">
            <w:pPr>
              <w:pStyle w:val="--2"/>
              <w:tabs>
                <w:tab w:val="left" w:pos="1169"/>
                <w:tab w:val="left" w:pos="3012"/>
              </w:tabs>
              <w:ind w:left="84"/>
              <w:rPr>
                <w:szCs w:val="16"/>
              </w:rPr>
            </w:pPr>
            <w:sdt>
              <w:sdtPr>
                <w:rPr>
                  <w:szCs w:val="16"/>
                </w:rPr>
                <w:id w:val="-105168965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46B1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5D4392" w:rsidRPr="00D23288">
              <w:rPr>
                <w:szCs w:val="16"/>
              </w:rPr>
              <w:t xml:space="preserve"> унитаз</w:t>
            </w:r>
          </w:p>
        </w:tc>
        <w:tc>
          <w:tcPr>
            <w:tcW w:w="989" w:type="dxa"/>
            <w:tcMar>
              <w:left w:w="0" w:type="dxa"/>
              <w:right w:w="0" w:type="dxa"/>
            </w:tcMar>
          </w:tcPr>
          <w:p w14:paraId="15EC0B29" w14:textId="58E3C6D9" w:rsidR="005D4392" w:rsidRPr="00D23288" w:rsidRDefault="00A81CCB" w:rsidP="00FF7C90">
            <w:pPr>
              <w:pStyle w:val="--2"/>
              <w:tabs>
                <w:tab w:val="left" w:pos="1169"/>
                <w:tab w:val="left" w:pos="3012"/>
              </w:tabs>
              <w:ind w:left="84"/>
              <w:rPr>
                <w:szCs w:val="16"/>
              </w:rPr>
            </w:pPr>
            <w:sdt>
              <w:sdtPr>
                <w:rPr>
                  <w:szCs w:val="16"/>
                </w:rPr>
                <w:id w:val="-19150780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D439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5D4392" w:rsidRPr="00D23288">
              <w:rPr>
                <w:szCs w:val="16"/>
              </w:rPr>
              <w:t>писсуар</w:t>
            </w:r>
          </w:p>
        </w:tc>
        <w:tc>
          <w:tcPr>
            <w:tcW w:w="524" w:type="dxa"/>
          </w:tcPr>
          <w:p w14:paraId="2B0DB643" w14:textId="16DF772F" w:rsidR="005D4392" w:rsidRPr="00D23288" w:rsidRDefault="005D4392" w:rsidP="00FF7C90">
            <w:pPr>
              <w:pStyle w:val="--2"/>
              <w:tabs>
                <w:tab w:val="left" w:pos="2303"/>
              </w:tabs>
              <w:rPr>
                <w:szCs w:val="16"/>
              </w:rPr>
            </w:pPr>
          </w:p>
        </w:tc>
        <w:tc>
          <w:tcPr>
            <w:tcW w:w="3726" w:type="dxa"/>
            <w:gridSpan w:val="10"/>
          </w:tcPr>
          <w:p w14:paraId="2C144B07" w14:textId="77777777" w:rsidR="005D4392" w:rsidRPr="004D5542" w:rsidRDefault="00A81CCB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8112936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D4392" w:rsidRPr="004D554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5D4392" w:rsidRPr="004D5542">
              <w:rPr>
                <w:szCs w:val="16"/>
              </w:rPr>
              <w:t xml:space="preserve"> ПММ </w:t>
            </w:r>
            <w:sdt>
              <w:sdtPr>
                <w:rPr>
                  <w:szCs w:val="16"/>
                </w:rPr>
                <w:id w:val="-11993967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D4392" w:rsidRPr="004D554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5D4392" w:rsidRPr="004D5542">
              <w:rPr>
                <w:szCs w:val="16"/>
              </w:rPr>
              <w:t xml:space="preserve">купольная </w:t>
            </w:r>
            <w:sdt>
              <w:sdtPr>
                <w:rPr>
                  <w:szCs w:val="16"/>
                </w:rPr>
                <w:id w:val="-17040178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D4392" w:rsidRPr="004D554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5D4392" w:rsidRPr="004D5542">
              <w:rPr>
                <w:szCs w:val="16"/>
              </w:rPr>
              <w:t>туннельная</w:t>
            </w:r>
          </w:p>
        </w:tc>
        <w:tc>
          <w:tcPr>
            <w:tcW w:w="579" w:type="dxa"/>
          </w:tcPr>
          <w:p w14:paraId="4815ED0D" w14:textId="1FC6E38D" w:rsidR="005D4392" w:rsidRPr="004D5542" w:rsidRDefault="005D4392" w:rsidP="00FF7C90">
            <w:pPr>
              <w:pStyle w:val="--2"/>
              <w:rPr>
                <w:szCs w:val="16"/>
              </w:rPr>
            </w:pPr>
          </w:p>
        </w:tc>
        <w:tc>
          <w:tcPr>
            <w:tcW w:w="3540" w:type="dxa"/>
            <w:gridSpan w:val="6"/>
            <w:vAlign w:val="bottom"/>
          </w:tcPr>
          <w:p w14:paraId="0C33D4DB" w14:textId="350EACAC" w:rsidR="005D4392" w:rsidRPr="00D23288" w:rsidRDefault="00A81CCB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38649358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D439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5D4392" w:rsidRPr="00D23288">
              <w:rPr>
                <w:szCs w:val="16"/>
              </w:rPr>
              <w:t>дозатор для геля (пульверизатор)</w:t>
            </w:r>
          </w:p>
        </w:tc>
        <w:tc>
          <w:tcPr>
            <w:tcW w:w="573" w:type="dxa"/>
          </w:tcPr>
          <w:p w14:paraId="3B7993D3" w14:textId="77777777" w:rsidR="005D4392" w:rsidRPr="00D23288" w:rsidRDefault="005D4392" w:rsidP="00FF7C90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4228DD52" w14:textId="07D9402E" w:rsidR="005D4392" w:rsidRPr="00D23288" w:rsidRDefault="00A81CCB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59398503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D4392"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776FD">
              <w:rPr>
                <w:szCs w:val="16"/>
              </w:rPr>
              <w:t xml:space="preserve"> </w:t>
            </w:r>
          </w:p>
        </w:tc>
        <w:tc>
          <w:tcPr>
            <w:tcW w:w="568" w:type="dxa"/>
          </w:tcPr>
          <w:p w14:paraId="34BF5A32" w14:textId="77777777" w:rsidR="005D4392" w:rsidRPr="00D23288" w:rsidRDefault="005D4392" w:rsidP="00FF7C90">
            <w:pPr>
              <w:pStyle w:val="--2"/>
              <w:rPr>
                <w:szCs w:val="16"/>
              </w:rPr>
            </w:pPr>
          </w:p>
        </w:tc>
      </w:tr>
      <w:tr w:rsidR="002C3191" w:rsidRPr="00D23288" w14:paraId="1E84245D" w14:textId="77777777" w:rsidTr="002A258C">
        <w:trPr>
          <w:trHeight w:val="20"/>
        </w:trPr>
        <w:tc>
          <w:tcPr>
            <w:tcW w:w="1677" w:type="dxa"/>
            <w:gridSpan w:val="8"/>
          </w:tcPr>
          <w:p w14:paraId="4CC8F32E" w14:textId="4081C099" w:rsidR="002C3191" w:rsidRPr="00D23288" w:rsidRDefault="00A81CCB" w:rsidP="00FF7C90">
            <w:pPr>
              <w:pStyle w:val="--2"/>
              <w:tabs>
                <w:tab w:val="left" w:pos="1169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10436725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46B1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2C3191" w:rsidRPr="00D23288">
              <w:rPr>
                <w:szCs w:val="16"/>
              </w:rPr>
              <w:t xml:space="preserve"> душевая кабина </w:t>
            </w:r>
          </w:p>
        </w:tc>
        <w:tc>
          <w:tcPr>
            <w:tcW w:w="2566" w:type="dxa"/>
            <w:gridSpan w:val="12"/>
          </w:tcPr>
          <w:p w14:paraId="65862F69" w14:textId="687CC768" w:rsidR="002C3191" w:rsidRPr="00D23288" w:rsidRDefault="00A81CCB" w:rsidP="00FF7C90">
            <w:pPr>
              <w:pStyle w:val="--2"/>
              <w:tabs>
                <w:tab w:val="left" w:pos="1169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25502836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2C3191" w:rsidRPr="00D23288">
              <w:rPr>
                <w:szCs w:val="16"/>
              </w:rPr>
              <w:t xml:space="preserve"> душевые секции</w:t>
            </w:r>
          </w:p>
        </w:tc>
        <w:tc>
          <w:tcPr>
            <w:tcW w:w="524" w:type="dxa"/>
          </w:tcPr>
          <w:p w14:paraId="542610DD" w14:textId="1B56A1B4" w:rsidR="002C3191" w:rsidRPr="00D23288" w:rsidRDefault="002C3191" w:rsidP="00FF7C90">
            <w:pPr>
              <w:pStyle w:val="--2"/>
              <w:tabs>
                <w:tab w:val="left" w:pos="2303"/>
              </w:tabs>
              <w:rPr>
                <w:szCs w:val="16"/>
              </w:rPr>
            </w:pPr>
          </w:p>
        </w:tc>
        <w:tc>
          <w:tcPr>
            <w:tcW w:w="3726" w:type="dxa"/>
            <w:gridSpan w:val="10"/>
          </w:tcPr>
          <w:p w14:paraId="5361D05E" w14:textId="4855E8F0" w:rsidR="002C3191" w:rsidRPr="004D5542" w:rsidRDefault="00A81CCB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3536910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 w:rsidRPr="004D554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proofErr w:type="spellStart"/>
            <w:r w:rsidR="002C3191" w:rsidRPr="004D5542">
              <w:rPr>
                <w:szCs w:val="16"/>
              </w:rPr>
              <w:t>таромоечная</w:t>
            </w:r>
            <w:proofErr w:type="spellEnd"/>
            <w:r w:rsidR="002C3191" w:rsidRPr="004D5542">
              <w:rPr>
                <w:szCs w:val="16"/>
              </w:rPr>
              <w:t xml:space="preserve"> машина</w:t>
            </w:r>
          </w:p>
        </w:tc>
        <w:tc>
          <w:tcPr>
            <w:tcW w:w="579" w:type="dxa"/>
          </w:tcPr>
          <w:p w14:paraId="6A837712" w14:textId="77777777" w:rsidR="002C3191" w:rsidRPr="004D5542" w:rsidRDefault="002C3191" w:rsidP="00FF7C90">
            <w:pPr>
              <w:pStyle w:val="--2"/>
              <w:rPr>
                <w:szCs w:val="16"/>
              </w:rPr>
            </w:pPr>
          </w:p>
        </w:tc>
        <w:tc>
          <w:tcPr>
            <w:tcW w:w="1770" w:type="dxa"/>
            <w:gridSpan w:val="5"/>
            <w:vAlign w:val="bottom"/>
          </w:tcPr>
          <w:p w14:paraId="4191CE12" w14:textId="1938B708" w:rsidR="002C3191" w:rsidRPr="00D23288" w:rsidRDefault="00A81CCB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565616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2C3191" w:rsidRPr="00D23288">
              <w:rPr>
                <w:szCs w:val="16"/>
              </w:rPr>
              <w:t>овощерезки</w:t>
            </w:r>
          </w:p>
        </w:tc>
        <w:tc>
          <w:tcPr>
            <w:tcW w:w="1770" w:type="dxa"/>
            <w:vAlign w:val="bottom"/>
          </w:tcPr>
          <w:p w14:paraId="507BCDF9" w14:textId="022972F2" w:rsidR="002C3191" w:rsidRPr="00D23288" w:rsidRDefault="00A81CCB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84012053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2C3191" w:rsidRPr="00D23288">
              <w:rPr>
                <w:szCs w:val="16"/>
              </w:rPr>
              <w:t>овощечистки</w:t>
            </w:r>
          </w:p>
        </w:tc>
        <w:tc>
          <w:tcPr>
            <w:tcW w:w="573" w:type="dxa"/>
          </w:tcPr>
          <w:p w14:paraId="38999A88" w14:textId="14D7A0F4" w:rsidR="002C3191" w:rsidRPr="00D23288" w:rsidRDefault="002C3191" w:rsidP="00FF7C90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77CA1B69" w14:textId="347FD557" w:rsidR="002C3191" w:rsidRPr="00D23288" w:rsidRDefault="00A81CCB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82247887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C3191"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776FD">
              <w:rPr>
                <w:szCs w:val="16"/>
              </w:rPr>
              <w:t xml:space="preserve"> </w:t>
            </w:r>
          </w:p>
        </w:tc>
        <w:tc>
          <w:tcPr>
            <w:tcW w:w="568" w:type="dxa"/>
          </w:tcPr>
          <w:p w14:paraId="1F8A7A57" w14:textId="77777777" w:rsidR="002C3191" w:rsidRPr="00D23288" w:rsidRDefault="002C3191" w:rsidP="00FF7C90">
            <w:pPr>
              <w:pStyle w:val="--2"/>
              <w:rPr>
                <w:szCs w:val="16"/>
              </w:rPr>
            </w:pPr>
          </w:p>
        </w:tc>
      </w:tr>
      <w:tr w:rsidR="00443636" w:rsidRPr="00D23288" w14:paraId="5CEB0B3E" w14:textId="77777777" w:rsidTr="002A258C">
        <w:trPr>
          <w:trHeight w:val="20"/>
        </w:trPr>
        <w:tc>
          <w:tcPr>
            <w:tcW w:w="4243" w:type="dxa"/>
            <w:gridSpan w:val="20"/>
          </w:tcPr>
          <w:p w14:paraId="4E73C592" w14:textId="541FADDE" w:rsidR="002C3191" w:rsidRPr="00D23288" w:rsidRDefault="00A81CCB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46035013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2C3191" w:rsidRPr="00D23288">
              <w:rPr>
                <w:szCs w:val="16"/>
              </w:rPr>
              <w:t xml:space="preserve"> технологическая мойка</w:t>
            </w:r>
          </w:p>
        </w:tc>
        <w:tc>
          <w:tcPr>
            <w:tcW w:w="524" w:type="dxa"/>
          </w:tcPr>
          <w:p w14:paraId="4A6F5E4F" w14:textId="77777777" w:rsidR="002C3191" w:rsidRPr="00D23288" w:rsidRDefault="002C3191" w:rsidP="00FF7C90">
            <w:pPr>
              <w:pStyle w:val="--2"/>
              <w:tabs>
                <w:tab w:val="left" w:pos="2303"/>
              </w:tabs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sdt>
          <w:sdtPr>
            <w:rPr>
              <w:szCs w:val="16"/>
            </w:rPr>
            <w:id w:val="-107913125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3726" w:type="dxa"/>
                <w:gridSpan w:val="10"/>
              </w:tcPr>
              <w:p w14:paraId="2D81E899" w14:textId="1FCA82AD" w:rsidR="002C3191" w:rsidRPr="00D23288" w:rsidRDefault="002C3191" w:rsidP="00FF7C90">
                <w:pPr>
                  <w:pStyle w:val="--2"/>
                  <w:rPr>
                    <w:szCs w:val="16"/>
                  </w:rPr>
                </w:pPr>
                <w:r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p>
            </w:tc>
          </w:sdtContent>
        </w:sdt>
        <w:tc>
          <w:tcPr>
            <w:tcW w:w="579" w:type="dxa"/>
          </w:tcPr>
          <w:p w14:paraId="6BC4FEA3" w14:textId="77777777" w:rsidR="002C3191" w:rsidRPr="004D5542" w:rsidRDefault="002C3191" w:rsidP="00FF7C90">
            <w:pPr>
              <w:pStyle w:val="--2"/>
              <w:rPr>
                <w:szCs w:val="16"/>
              </w:rPr>
            </w:pPr>
          </w:p>
        </w:tc>
        <w:tc>
          <w:tcPr>
            <w:tcW w:w="1770" w:type="dxa"/>
            <w:gridSpan w:val="5"/>
            <w:vAlign w:val="bottom"/>
          </w:tcPr>
          <w:p w14:paraId="385325A0" w14:textId="38413C05" w:rsidR="002C3191" w:rsidRPr="00D23288" w:rsidRDefault="00A81CCB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68382316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2C3191" w:rsidRPr="00D23288">
              <w:rPr>
                <w:szCs w:val="16"/>
              </w:rPr>
              <w:t>измельчители</w:t>
            </w:r>
          </w:p>
        </w:tc>
        <w:tc>
          <w:tcPr>
            <w:tcW w:w="1770" w:type="dxa"/>
            <w:vAlign w:val="bottom"/>
          </w:tcPr>
          <w:p w14:paraId="7F6990DF" w14:textId="0ABFB1B6" w:rsidR="002C3191" w:rsidRPr="00D23288" w:rsidRDefault="00A81CCB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15467899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proofErr w:type="spellStart"/>
            <w:r w:rsidR="002C3191" w:rsidRPr="00D23288">
              <w:rPr>
                <w:szCs w:val="16"/>
              </w:rPr>
              <w:t>слайсера</w:t>
            </w:r>
            <w:proofErr w:type="spellEnd"/>
          </w:p>
        </w:tc>
        <w:tc>
          <w:tcPr>
            <w:tcW w:w="573" w:type="dxa"/>
          </w:tcPr>
          <w:p w14:paraId="0FE7BD51" w14:textId="61765CEB" w:rsidR="002C3191" w:rsidRPr="00D23288" w:rsidRDefault="00A76BFD" w:rsidP="00FF7C90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2691" w:type="dxa"/>
            <w:gridSpan w:val="2"/>
            <w:vAlign w:val="center"/>
          </w:tcPr>
          <w:p w14:paraId="48567B1B" w14:textId="27284007" w:rsidR="002C3191" w:rsidRPr="00D23288" w:rsidRDefault="00A81CCB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79727086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C3191"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776FD">
              <w:rPr>
                <w:szCs w:val="16"/>
              </w:rPr>
              <w:t xml:space="preserve"> </w:t>
            </w:r>
          </w:p>
        </w:tc>
        <w:tc>
          <w:tcPr>
            <w:tcW w:w="568" w:type="dxa"/>
          </w:tcPr>
          <w:p w14:paraId="38BD9ADE" w14:textId="77777777" w:rsidR="002C3191" w:rsidRPr="00D23288" w:rsidRDefault="002C3191" w:rsidP="00FF7C90">
            <w:pPr>
              <w:pStyle w:val="--2"/>
              <w:rPr>
                <w:szCs w:val="16"/>
              </w:rPr>
            </w:pPr>
          </w:p>
        </w:tc>
      </w:tr>
      <w:tr w:rsidR="00FF7C90" w:rsidRPr="00D23288" w14:paraId="471E7273" w14:textId="77777777" w:rsidTr="002A258C">
        <w:trPr>
          <w:trHeight w:val="20"/>
        </w:trPr>
        <w:tc>
          <w:tcPr>
            <w:tcW w:w="4767" w:type="dxa"/>
            <w:gridSpan w:val="21"/>
            <w:shd w:val="clear" w:color="auto" w:fill="BFBFBF" w:themeFill="background1" w:themeFillShade="BF"/>
          </w:tcPr>
          <w:p w14:paraId="401B2623" w14:textId="77777777" w:rsidR="00FF7C90" w:rsidRPr="00D23288" w:rsidRDefault="00FF7C90" w:rsidP="00FF7C90">
            <w:pPr>
              <w:pStyle w:val="--2"/>
              <w:tabs>
                <w:tab w:val="left" w:pos="2303"/>
              </w:tabs>
              <w:rPr>
                <w:szCs w:val="16"/>
              </w:rPr>
            </w:pPr>
            <w:r w:rsidRPr="00D23288">
              <w:rPr>
                <w:rStyle w:val="ac"/>
                <w:szCs w:val="16"/>
              </w:rPr>
              <w:t>Санитарный пост</w:t>
            </w:r>
          </w:p>
        </w:tc>
        <w:tc>
          <w:tcPr>
            <w:tcW w:w="4305" w:type="dxa"/>
            <w:gridSpan w:val="11"/>
            <w:shd w:val="clear" w:color="auto" w:fill="BFBFBF" w:themeFill="background1" w:themeFillShade="BF"/>
          </w:tcPr>
          <w:p w14:paraId="6C92D3AB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  <w:r w:rsidRPr="00D23288">
              <w:rPr>
                <w:rStyle w:val="ac"/>
                <w:szCs w:val="16"/>
              </w:rPr>
              <w:t>Холодильное оборудование:</w:t>
            </w:r>
          </w:p>
        </w:tc>
        <w:tc>
          <w:tcPr>
            <w:tcW w:w="3540" w:type="dxa"/>
            <w:gridSpan w:val="6"/>
            <w:vAlign w:val="bottom"/>
          </w:tcPr>
          <w:p w14:paraId="57CF47D9" w14:textId="6C218EA6" w:rsidR="00FF7C90" w:rsidRPr="00D23288" w:rsidRDefault="00A81CCB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92877559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>протирочные машины</w:t>
            </w:r>
          </w:p>
        </w:tc>
        <w:tc>
          <w:tcPr>
            <w:tcW w:w="573" w:type="dxa"/>
          </w:tcPr>
          <w:p w14:paraId="46042C12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291B7905" w14:textId="4E2D02B7" w:rsidR="00FF7C90" w:rsidRPr="00D23288" w:rsidRDefault="00A81CCB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68911548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F7C90"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776FD">
              <w:rPr>
                <w:szCs w:val="16"/>
              </w:rPr>
              <w:t xml:space="preserve"> </w:t>
            </w:r>
          </w:p>
        </w:tc>
        <w:tc>
          <w:tcPr>
            <w:tcW w:w="568" w:type="dxa"/>
          </w:tcPr>
          <w:p w14:paraId="1DFE7D6D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</w:tr>
      <w:tr w:rsidR="00FF7C90" w:rsidRPr="00D23288" w14:paraId="627E7D60" w14:textId="77777777" w:rsidTr="002A258C">
        <w:trPr>
          <w:trHeight w:val="20"/>
        </w:trPr>
        <w:tc>
          <w:tcPr>
            <w:tcW w:w="1684" w:type="dxa"/>
            <w:gridSpan w:val="9"/>
            <w:tcMar>
              <w:right w:w="0" w:type="dxa"/>
            </w:tcMar>
          </w:tcPr>
          <w:p w14:paraId="761973ED" w14:textId="565F42E8" w:rsidR="00FF7C90" w:rsidRPr="00D23288" w:rsidRDefault="00A81CCB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0509581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 xml:space="preserve"> санитарный пост </w:t>
            </w:r>
          </w:p>
        </w:tc>
        <w:tc>
          <w:tcPr>
            <w:tcW w:w="2559" w:type="dxa"/>
            <w:gridSpan w:val="11"/>
            <w:tcMar>
              <w:left w:w="0" w:type="dxa"/>
              <w:right w:w="0" w:type="dxa"/>
            </w:tcMar>
          </w:tcPr>
          <w:p w14:paraId="2ED6DC0D" w14:textId="5197B65A" w:rsidR="00FF7C90" w:rsidRPr="00D23288" w:rsidRDefault="00A81CCB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9922048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D439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>корзины/диспенсеры для СИЗ</w:t>
            </w:r>
          </w:p>
        </w:tc>
        <w:tc>
          <w:tcPr>
            <w:tcW w:w="524" w:type="dxa"/>
          </w:tcPr>
          <w:p w14:paraId="4981363F" w14:textId="1ED6BB29" w:rsidR="00FF7C90" w:rsidRPr="00D23288" w:rsidRDefault="00FF7C90" w:rsidP="00FF7C90">
            <w:pPr>
              <w:pStyle w:val="--2"/>
              <w:tabs>
                <w:tab w:val="left" w:pos="2303"/>
              </w:tabs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3726" w:type="dxa"/>
            <w:gridSpan w:val="10"/>
          </w:tcPr>
          <w:p w14:paraId="7D0ADF22" w14:textId="5AD30E96" w:rsidR="00FF7C90" w:rsidRPr="00D23288" w:rsidRDefault="00A81CCB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84483646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 xml:space="preserve"> камеры </w:t>
            </w:r>
            <w:sdt>
              <w:sdtPr>
                <w:rPr>
                  <w:szCs w:val="16"/>
                </w:rPr>
                <w:id w:val="-176090304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 xml:space="preserve">холод. </w:t>
            </w:r>
            <w:sdt>
              <w:sdtPr>
                <w:rPr>
                  <w:szCs w:val="16"/>
                </w:rPr>
                <w:id w:val="-12454973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>мороз.</w:t>
            </w:r>
            <w:sdt>
              <w:sdtPr>
                <w:rPr>
                  <w:szCs w:val="16"/>
                </w:rPr>
                <w:id w:val="-7967567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 xml:space="preserve"> шок. замор.</w:t>
            </w:r>
          </w:p>
        </w:tc>
        <w:tc>
          <w:tcPr>
            <w:tcW w:w="579" w:type="dxa"/>
          </w:tcPr>
          <w:p w14:paraId="251F09CC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3540" w:type="dxa"/>
            <w:gridSpan w:val="6"/>
            <w:vAlign w:val="bottom"/>
          </w:tcPr>
          <w:p w14:paraId="32C7A70F" w14:textId="32155038" w:rsidR="00FF7C90" w:rsidRPr="00D23288" w:rsidRDefault="00A81CCB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79795825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>картофелечистки</w:t>
            </w:r>
          </w:p>
        </w:tc>
        <w:tc>
          <w:tcPr>
            <w:tcW w:w="573" w:type="dxa"/>
          </w:tcPr>
          <w:p w14:paraId="3060BD05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0A40491A" w14:textId="2FCE0CD5" w:rsidR="00FF7C90" w:rsidRPr="00D23288" w:rsidRDefault="00A81CCB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5241359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F7C90"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776FD">
              <w:rPr>
                <w:szCs w:val="16"/>
              </w:rPr>
              <w:t xml:space="preserve"> </w:t>
            </w:r>
          </w:p>
        </w:tc>
        <w:tc>
          <w:tcPr>
            <w:tcW w:w="568" w:type="dxa"/>
          </w:tcPr>
          <w:p w14:paraId="5F412D94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</w:tr>
      <w:tr w:rsidR="00A76BFD" w:rsidRPr="00D23288" w14:paraId="2511A8CF" w14:textId="77777777" w:rsidTr="002A258C">
        <w:trPr>
          <w:trHeight w:val="20"/>
        </w:trPr>
        <w:tc>
          <w:tcPr>
            <w:tcW w:w="4243" w:type="dxa"/>
            <w:gridSpan w:val="20"/>
            <w:tcMar>
              <w:left w:w="108" w:type="dxa"/>
              <w:right w:w="108" w:type="dxa"/>
            </w:tcMar>
          </w:tcPr>
          <w:p w14:paraId="75BADFD2" w14:textId="000A5410" w:rsidR="00A76BFD" w:rsidRPr="00D23288" w:rsidRDefault="00A81CCB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7080270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 диспенсер/держатель для полотенец </w:t>
            </w:r>
          </w:p>
        </w:tc>
        <w:tc>
          <w:tcPr>
            <w:tcW w:w="524" w:type="dxa"/>
            <w:tcMar>
              <w:left w:w="108" w:type="dxa"/>
              <w:right w:w="108" w:type="dxa"/>
            </w:tcMar>
          </w:tcPr>
          <w:p w14:paraId="7CA4AB96" w14:textId="233CFCCC" w:rsidR="00A76BFD" w:rsidRPr="00D23288" w:rsidRDefault="00A76BFD" w:rsidP="00A76BFD">
            <w:pPr>
              <w:pStyle w:val="--2"/>
              <w:tabs>
                <w:tab w:val="left" w:pos="2303"/>
              </w:tabs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3726" w:type="dxa"/>
            <w:gridSpan w:val="10"/>
            <w:tcMar>
              <w:left w:w="108" w:type="dxa"/>
              <w:right w:w="108" w:type="dxa"/>
            </w:tcMar>
          </w:tcPr>
          <w:p w14:paraId="5457847D" w14:textId="47BB18D4" w:rsidR="00A76BFD" w:rsidRPr="00D23288" w:rsidRDefault="00A81CCB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37284832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 морозильный ларь</w:t>
            </w:r>
          </w:p>
        </w:tc>
        <w:tc>
          <w:tcPr>
            <w:tcW w:w="579" w:type="dxa"/>
            <w:tcMar>
              <w:left w:w="108" w:type="dxa"/>
              <w:right w:w="108" w:type="dxa"/>
            </w:tcMar>
          </w:tcPr>
          <w:p w14:paraId="3C8297F0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3540" w:type="dxa"/>
            <w:gridSpan w:val="6"/>
            <w:tcMar>
              <w:left w:w="108" w:type="dxa"/>
              <w:right w:w="108" w:type="dxa"/>
            </w:tcMar>
          </w:tcPr>
          <w:p w14:paraId="790B9492" w14:textId="58694BA2" w:rsidR="00A76BFD" w:rsidRPr="00D23288" w:rsidRDefault="00A81CCB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1135480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>депозитор волюметрический</w:t>
            </w:r>
          </w:p>
        </w:tc>
        <w:tc>
          <w:tcPr>
            <w:tcW w:w="573" w:type="dxa"/>
            <w:tcMar>
              <w:left w:w="108" w:type="dxa"/>
              <w:right w:w="108" w:type="dxa"/>
            </w:tcMar>
          </w:tcPr>
          <w:p w14:paraId="4C4FA2B2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tcMar>
              <w:left w:w="108" w:type="dxa"/>
              <w:right w:w="108" w:type="dxa"/>
            </w:tcMar>
            <w:vAlign w:val="center"/>
          </w:tcPr>
          <w:p w14:paraId="262151AB" w14:textId="0ECF25DE" w:rsidR="00A76BFD" w:rsidRPr="00D23288" w:rsidRDefault="00A81CCB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3650177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76BFD"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776FD">
              <w:rPr>
                <w:szCs w:val="16"/>
              </w:rPr>
              <w:t xml:space="preserve"> </w:t>
            </w:r>
          </w:p>
        </w:tc>
        <w:tc>
          <w:tcPr>
            <w:tcW w:w="568" w:type="dxa"/>
            <w:tcMar>
              <w:left w:w="108" w:type="dxa"/>
              <w:right w:w="108" w:type="dxa"/>
            </w:tcMar>
          </w:tcPr>
          <w:p w14:paraId="6746E024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</w:tr>
      <w:tr w:rsidR="00A76BFD" w:rsidRPr="00D23288" w14:paraId="12C2E42E" w14:textId="77777777" w:rsidTr="002A258C">
        <w:trPr>
          <w:trHeight w:val="20"/>
        </w:trPr>
        <w:tc>
          <w:tcPr>
            <w:tcW w:w="4243" w:type="dxa"/>
            <w:gridSpan w:val="20"/>
          </w:tcPr>
          <w:p w14:paraId="3185DDF9" w14:textId="3D6143D3" w:rsidR="00A76BFD" w:rsidRPr="00D23288" w:rsidRDefault="00A81CCB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73993735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46B1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 дозаторы для мыла/антисептика</w:t>
            </w:r>
          </w:p>
        </w:tc>
        <w:tc>
          <w:tcPr>
            <w:tcW w:w="524" w:type="dxa"/>
          </w:tcPr>
          <w:p w14:paraId="77A16BF3" w14:textId="77777777" w:rsidR="00A76BFD" w:rsidRPr="00D23288" w:rsidRDefault="00A76BFD" w:rsidP="00A76BFD">
            <w:pPr>
              <w:pStyle w:val="--2"/>
              <w:tabs>
                <w:tab w:val="left" w:pos="2303"/>
              </w:tabs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1609" w:type="dxa"/>
            <w:gridSpan w:val="3"/>
          </w:tcPr>
          <w:p w14:paraId="06B748F5" w14:textId="73B16A06" w:rsidR="00A76BFD" w:rsidRPr="00D23288" w:rsidRDefault="00A81CCB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8861447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 холод. столы</w:t>
            </w:r>
          </w:p>
        </w:tc>
        <w:tc>
          <w:tcPr>
            <w:tcW w:w="2117" w:type="dxa"/>
            <w:gridSpan w:val="7"/>
          </w:tcPr>
          <w:p w14:paraId="0CB5E659" w14:textId="75527DF3" w:rsidR="00A76BFD" w:rsidRPr="00D23288" w:rsidRDefault="00A81CCB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13818192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D13A9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A76BFD" w:rsidRPr="00D23288">
              <w:rPr>
                <w:szCs w:val="16"/>
              </w:rPr>
              <w:t>холод. шкафы</w:t>
            </w:r>
          </w:p>
        </w:tc>
        <w:tc>
          <w:tcPr>
            <w:tcW w:w="579" w:type="dxa"/>
          </w:tcPr>
          <w:p w14:paraId="4076A643" w14:textId="22FADB25" w:rsidR="00A76BFD" w:rsidRPr="00D23288" w:rsidRDefault="00A76BFD" w:rsidP="00A76BFD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3540" w:type="dxa"/>
            <w:gridSpan w:val="6"/>
            <w:vAlign w:val="bottom"/>
          </w:tcPr>
          <w:p w14:paraId="22D52837" w14:textId="16E7958B" w:rsidR="00A76BFD" w:rsidRPr="00D23288" w:rsidRDefault="00A81CCB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60140725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>металлодетектор</w:t>
            </w:r>
          </w:p>
        </w:tc>
        <w:tc>
          <w:tcPr>
            <w:tcW w:w="573" w:type="dxa"/>
            <w:vAlign w:val="bottom"/>
          </w:tcPr>
          <w:p w14:paraId="66749195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bottom"/>
          </w:tcPr>
          <w:p w14:paraId="2101E589" w14:textId="3BEC6AFF" w:rsidR="00A76BFD" w:rsidRPr="00D23288" w:rsidRDefault="00A81CCB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08875913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76BFD"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776FD">
              <w:rPr>
                <w:szCs w:val="16"/>
              </w:rPr>
              <w:t xml:space="preserve"> </w:t>
            </w:r>
          </w:p>
        </w:tc>
        <w:tc>
          <w:tcPr>
            <w:tcW w:w="568" w:type="dxa"/>
            <w:vAlign w:val="bottom"/>
          </w:tcPr>
          <w:p w14:paraId="60CF7B87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</w:tr>
      <w:tr w:rsidR="004D5542" w:rsidRPr="00D23288" w14:paraId="0E0B19AC" w14:textId="77777777" w:rsidTr="002A258C">
        <w:trPr>
          <w:trHeight w:val="20"/>
        </w:trPr>
        <w:tc>
          <w:tcPr>
            <w:tcW w:w="1677" w:type="dxa"/>
            <w:gridSpan w:val="8"/>
          </w:tcPr>
          <w:p w14:paraId="59B86F08" w14:textId="6BF75151" w:rsidR="004D5542" w:rsidRPr="00D23288" w:rsidRDefault="00A81CCB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38145219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46B1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D5542" w:rsidRPr="00D23288">
              <w:rPr>
                <w:szCs w:val="16"/>
              </w:rPr>
              <w:t xml:space="preserve"> сушилка для рук </w:t>
            </w:r>
          </w:p>
        </w:tc>
        <w:tc>
          <w:tcPr>
            <w:tcW w:w="2566" w:type="dxa"/>
            <w:gridSpan w:val="12"/>
          </w:tcPr>
          <w:p w14:paraId="796D503A" w14:textId="45155790" w:rsidR="004D5542" w:rsidRPr="00D23288" w:rsidRDefault="00A81CCB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9967971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D554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D5542" w:rsidRPr="00D23288">
              <w:rPr>
                <w:szCs w:val="16"/>
              </w:rPr>
              <w:t xml:space="preserve"> модульный санпропускник</w:t>
            </w:r>
          </w:p>
        </w:tc>
        <w:tc>
          <w:tcPr>
            <w:tcW w:w="524" w:type="dxa"/>
          </w:tcPr>
          <w:p w14:paraId="13887A33" w14:textId="2D1428C8" w:rsidR="004D5542" w:rsidRPr="00D23288" w:rsidRDefault="004D5542" w:rsidP="00A76BFD">
            <w:pPr>
              <w:pStyle w:val="--2"/>
              <w:tabs>
                <w:tab w:val="left" w:pos="2303"/>
              </w:tabs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3726" w:type="dxa"/>
            <w:gridSpan w:val="10"/>
          </w:tcPr>
          <w:p w14:paraId="75C4A667" w14:textId="14AB5648" w:rsidR="004D5542" w:rsidRPr="00D23288" w:rsidRDefault="00A81CCB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453426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D554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D5542" w:rsidRPr="00D23288">
              <w:rPr>
                <w:szCs w:val="16"/>
              </w:rPr>
              <w:t xml:space="preserve"> ледогенератор </w:t>
            </w:r>
          </w:p>
        </w:tc>
        <w:tc>
          <w:tcPr>
            <w:tcW w:w="579" w:type="dxa"/>
          </w:tcPr>
          <w:p w14:paraId="1430C03F" w14:textId="77777777" w:rsidR="004D5542" w:rsidRPr="00D23288" w:rsidRDefault="004D5542" w:rsidP="00A76BFD">
            <w:pPr>
              <w:pStyle w:val="--2"/>
              <w:rPr>
                <w:szCs w:val="16"/>
              </w:rPr>
            </w:pPr>
          </w:p>
        </w:tc>
        <w:tc>
          <w:tcPr>
            <w:tcW w:w="4113" w:type="dxa"/>
            <w:gridSpan w:val="7"/>
            <w:shd w:val="clear" w:color="auto" w:fill="BFBFBF" w:themeFill="background1" w:themeFillShade="BF"/>
            <w:vAlign w:val="bottom"/>
          </w:tcPr>
          <w:p w14:paraId="545F0BA1" w14:textId="76E8BBFD" w:rsidR="004D5542" w:rsidRPr="00D23288" w:rsidRDefault="004D5542" w:rsidP="00A76BFD">
            <w:pPr>
              <w:pStyle w:val="--2"/>
              <w:rPr>
                <w:szCs w:val="16"/>
              </w:rPr>
            </w:pPr>
            <w:r w:rsidRPr="00D23288">
              <w:rPr>
                <w:rStyle w:val="ac"/>
                <w:szCs w:val="16"/>
              </w:rPr>
              <w:t>Дополнительная информация:</w:t>
            </w:r>
          </w:p>
        </w:tc>
        <w:tc>
          <w:tcPr>
            <w:tcW w:w="3259" w:type="dxa"/>
            <w:gridSpan w:val="3"/>
            <w:shd w:val="clear" w:color="auto" w:fill="BFBFBF" w:themeFill="background1" w:themeFillShade="BF"/>
            <w:vAlign w:val="center"/>
          </w:tcPr>
          <w:p w14:paraId="126028D4" w14:textId="77777777" w:rsidR="004D5542" w:rsidRPr="00D23288" w:rsidRDefault="004D5542" w:rsidP="00A76BFD">
            <w:pPr>
              <w:pStyle w:val="--2"/>
              <w:rPr>
                <w:szCs w:val="16"/>
              </w:rPr>
            </w:pPr>
          </w:p>
        </w:tc>
      </w:tr>
      <w:tr w:rsidR="00A76BFD" w:rsidRPr="00D23288" w14:paraId="731BFFBC" w14:textId="77777777" w:rsidTr="002A258C">
        <w:trPr>
          <w:trHeight w:val="20"/>
        </w:trPr>
        <w:tc>
          <w:tcPr>
            <w:tcW w:w="2318" w:type="dxa"/>
            <w:gridSpan w:val="14"/>
          </w:tcPr>
          <w:p w14:paraId="5AE487FE" w14:textId="638CC43D" w:rsidR="00A76BFD" w:rsidRPr="00D23288" w:rsidRDefault="00A81CCB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19396150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 дезинфицирующие маты</w:t>
            </w:r>
          </w:p>
        </w:tc>
        <w:tc>
          <w:tcPr>
            <w:tcW w:w="1925" w:type="dxa"/>
            <w:gridSpan w:val="6"/>
          </w:tcPr>
          <w:p w14:paraId="7BCC6409" w14:textId="0828D97A" w:rsidR="00A76BFD" w:rsidRPr="00D23288" w:rsidRDefault="00A81CCB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5705813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 диспенсер для т/б</w:t>
            </w:r>
          </w:p>
        </w:tc>
        <w:tc>
          <w:tcPr>
            <w:tcW w:w="524" w:type="dxa"/>
          </w:tcPr>
          <w:p w14:paraId="0C41F112" w14:textId="6D5F4AFB" w:rsidR="00A76BFD" w:rsidRPr="00D23288" w:rsidRDefault="00A76BFD" w:rsidP="00A76BFD">
            <w:pPr>
              <w:pStyle w:val="--2"/>
              <w:tabs>
                <w:tab w:val="left" w:pos="2303"/>
              </w:tabs>
              <w:rPr>
                <w:szCs w:val="16"/>
              </w:rPr>
            </w:pPr>
          </w:p>
        </w:tc>
        <w:tc>
          <w:tcPr>
            <w:tcW w:w="4305" w:type="dxa"/>
            <w:gridSpan w:val="11"/>
            <w:shd w:val="clear" w:color="auto" w:fill="BFBFBF" w:themeFill="background1" w:themeFillShade="BF"/>
          </w:tcPr>
          <w:p w14:paraId="58C9F230" w14:textId="77777777" w:rsidR="00A76BFD" w:rsidRPr="00D23288" w:rsidRDefault="00A76BFD" w:rsidP="00A76BFD">
            <w:pPr>
              <w:pStyle w:val="--2"/>
              <w:rPr>
                <w:szCs w:val="16"/>
                <w:lang w:val="en-US"/>
              </w:rPr>
            </w:pPr>
            <w:r w:rsidRPr="00D23288">
              <w:rPr>
                <w:rStyle w:val="ac"/>
                <w:szCs w:val="16"/>
              </w:rPr>
              <w:t xml:space="preserve">Дозирующее оборудование </w:t>
            </w:r>
            <w:proofErr w:type="spellStart"/>
            <w:r w:rsidRPr="00D23288">
              <w:rPr>
                <w:rStyle w:val="ac"/>
                <w:szCs w:val="16"/>
                <w:lang w:val="en-US"/>
              </w:rPr>
              <w:t>Protwin</w:t>
            </w:r>
            <w:proofErr w:type="spellEnd"/>
          </w:p>
        </w:tc>
        <w:tc>
          <w:tcPr>
            <w:tcW w:w="3540" w:type="dxa"/>
            <w:gridSpan w:val="6"/>
            <w:vAlign w:val="bottom"/>
          </w:tcPr>
          <w:p w14:paraId="565D138C" w14:textId="7C4C7A9F" w:rsidR="00A76BFD" w:rsidRPr="002A258C" w:rsidRDefault="00A81CCB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961601710"/>
                <w:placeholder>
                  <w:docPart w:val="41E09B7E81A7455085CD32D1318D0C8D"/>
                </w:placeholder>
                <w:dropDownList>
                  <w:listItem w:value="Выберите элемент."/>
                  <w:listItem w:displayText="ХИМИТЕК ИЗУМРУД 310" w:value="ХИМИТЕК ИЗУМРУД 310"/>
                  <w:listItem w:displayText="ХИМИТЕК ЧУДОДЕЙ®-ПОЛИПРОМ 190022" w:value="ХИМИТЕК ЧУДОДЕЙ®-ПОЛИПРОМ 190022"/>
                  <w:listItem w:displayText="ХИМИТЕК ПОЛИКОР" w:value="ХИМИТЕК ПОЛИКОР"/>
                </w:dropDownList>
              </w:sdtPr>
              <w:sdtEndPr/>
              <w:sdtContent>
                <w:r w:rsidR="000D58CF">
                  <w:rPr>
                    <w:szCs w:val="16"/>
                  </w:rPr>
                  <w:t>ХИМИТЕК ИЗУМРУД 310</w:t>
                </w:r>
              </w:sdtContent>
            </w:sdt>
            <w:r w:rsidR="002A258C" w:rsidRPr="00CE1254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733243185"/>
                <w:placeholder>
                  <w:docPart w:val="F5C12845BB5F464180909B6568BE1747"/>
                </w:placeholder>
                <w:dropDownList>
                  <w:listItem w:value="Выберите элемент."/>
                  <w:listItem w:displayText="1,0 %" w:value="1,0 %"/>
                  <w:listItem w:displayText="0,02-0,05 %" w:value="0,02-0,05 %"/>
                  <w:listItem w:displayText="1,0-2,0 %" w:value="1,0-2,0 %"/>
                  <w:listItem w:displayText="0,5-1,0 %" w:value="0,5-1,0 %"/>
                  <w:listItem w:displayText="100 %" w:value="100 %"/>
                </w:dropDownList>
              </w:sdtPr>
              <w:sdtEndPr/>
              <w:sdtContent>
                <w:r w:rsidR="000D58CF">
                  <w:rPr>
                    <w:szCs w:val="16"/>
                  </w:rPr>
                  <w:t>1,0-2,0 %</w:t>
                </w:r>
              </w:sdtContent>
            </w:sdt>
            <w:r w:rsidR="002A258C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1963076347"/>
                <w:placeholder>
                  <w:docPart w:val="5B3AC5123BD04339B95A32F4E2B6D8FD"/>
                </w:placeholder>
                <w:dropDownList>
                  <w:listItem w:value="Выберите элемент."/>
                  <w:listItem w:displayText="ручное разведение" w:value="ручное разведение"/>
                  <w:listItem w:displayText="готовая форма" w:value="готовая форма"/>
                  <w:listItem w:displayText="дозирующая система ProMax" w:value="дозирующая система ProMax"/>
                  <w:listItem w:displayText="дозирующая система ProTwin" w:value="дозирующая система ProTwin"/>
                  <w:listItem w:displayText="локтевой дозатор" w:value="локтевой дозатор"/>
                </w:dropDownList>
              </w:sdtPr>
              <w:sdtEndPr/>
              <w:sdtContent>
                <w:r w:rsidR="000D58CF">
                  <w:rPr>
                    <w:szCs w:val="16"/>
                  </w:rPr>
                  <w:t>дозирующая система ProMax</w:t>
                </w:r>
              </w:sdtContent>
            </w:sdt>
            <w:r w:rsidR="007961BD">
              <w:rPr>
                <w:szCs w:val="16"/>
              </w:rPr>
              <w:t xml:space="preserve"> </w:t>
            </w:r>
            <w:r w:rsidR="007961BD" w:rsidRPr="007961BD">
              <w:rPr>
                <w:b/>
                <w:bCs/>
                <w:color w:val="FF0000"/>
                <w:szCs w:val="16"/>
              </w:rPr>
              <w:t>МС ОБЩЕЕ</w:t>
            </w:r>
          </w:p>
        </w:tc>
        <w:tc>
          <w:tcPr>
            <w:tcW w:w="573" w:type="dxa"/>
          </w:tcPr>
          <w:p w14:paraId="4BC3C237" w14:textId="1835310D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2FFEA873" w14:textId="7219CC2A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68" w:type="dxa"/>
          </w:tcPr>
          <w:p w14:paraId="57910FE7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</w:tr>
      <w:tr w:rsidR="00A76BFD" w:rsidRPr="00D23288" w14:paraId="0CC68E42" w14:textId="77777777" w:rsidTr="002A258C">
        <w:trPr>
          <w:trHeight w:val="20"/>
        </w:trPr>
        <w:tc>
          <w:tcPr>
            <w:tcW w:w="4243" w:type="dxa"/>
            <w:gridSpan w:val="20"/>
          </w:tcPr>
          <w:p w14:paraId="142EC1F1" w14:textId="06E4890D" w:rsidR="00A76BFD" w:rsidRPr="00D23288" w:rsidRDefault="00A81CCB" w:rsidP="00A76BFD">
            <w:pPr>
              <w:pStyle w:val="--2"/>
              <w:rPr>
                <w:b/>
                <w:bCs/>
                <w:szCs w:val="16"/>
              </w:rPr>
            </w:pPr>
            <w:sdt>
              <w:sdtPr>
                <w:rPr>
                  <w:szCs w:val="16"/>
                </w:rPr>
                <w:id w:val="134606194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бак для грязной одежды </w:t>
            </w:r>
          </w:p>
        </w:tc>
        <w:tc>
          <w:tcPr>
            <w:tcW w:w="524" w:type="dxa"/>
          </w:tcPr>
          <w:p w14:paraId="60D2EABA" w14:textId="77777777" w:rsidR="00A76BFD" w:rsidRPr="00D23288" w:rsidRDefault="00A76BFD" w:rsidP="00A76BFD">
            <w:pPr>
              <w:pStyle w:val="--2"/>
              <w:tabs>
                <w:tab w:val="left" w:pos="2303"/>
              </w:tabs>
              <w:rPr>
                <w:szCs w:val="16"/>
              </w:rPr>
            </w:pPr>
          </w:p>
        </w:tc>
        <w:tc>
          <w:tcPr>
            <w:tcW w:w="3726" w:type="dxa"/>
            <w:gridSpan w:val="10"/>
          </w:tcPr>
          <w:p w14:paraId="1683D9E8" w14:textId="6E29B060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79" w:type="dxa"/>
          </w:tcPr>
          <w:p w14:paraId="5B4B682E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3540" w:type="dxa"/>
            <w:gridSpan w:val="6"/>
            <w:vAlign w:val="bottom"/>
          </w:tcPr>
          <w:p w14:paraId="76E890D0" w14:textId="1256F2AD" w:rsidR="00A76BFD" w:rsidRPr="00D23288" w:rsidRDefault="00A81CCB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282458204"/>
                <w:placeholder>
                  <w:docPart w:val="0227A1FFA51349A4A572F623226BF50F"/>
                </w:placeholder>
                <w:dropDownList>
                  <w:listItem w:value="Выберите элемент."/>
                  <w:listItem w:displayText="ХИМИТЕК ИЗУМРУД 310" w:value="ХИМИТЕК ИЗУМРУД 310"/>
                  <w:listItem w:displayText="ХИМИТЕК ЧУДОДЕЙ®-ПОЛИПРОМ 190022" w:value="ХИМИТЕК ЧУДОДЕЙ®-ПОЛИПРОМ 190022"/>
                  <w:listItem w:displayText="ХИМИТЕК ПОЛИКОР" w:value="ХИМИТЕК ПОЛИКОР"/>
                  <w:listItem w:displayText="ХИМТЕК ПОЛИДЕЗ" w:value="ХИМТЕК ПОЛИДЕЗ"/>
                  <w:listItem w:displayText="ХИМИТЕК ПОЛИДЕЗ-СУПЕР" w:value="ХИМИТЕК ПОЛИДЕЗ-СУПЕР"/>
                </w:dropDownList>
              </w:sdtPr>
              <w:sdtEndPr/>
              <w:sdtContent>
                <w:r w:rsidR="000D58CF">
                  <w:rPr>
                    <w:szCs w:val="16"/>
                  </w:rPr>
                  <w:t>ХИМИТЕК ПОЛИДЕЗ-СУПЕР</w:t>
                </w:r>
              </w:sdtContent>
            </w:sdt>
            <w:r w:rsidR="00CE1254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725811473"/>
                <w:placeholder>
                  <w:docPart w:val="A0711B191F8A4ACAAA52668F5B5336A9"/>
                </w:placeholder>
                <w:dropDownList>
                  <w:listItem w:value="Выберите элемент."/>
                  <w:listItem w:displayText="1,0 %" w:value="1,0 %"/>
                  <w:listItem w:displayText="0,02-0,05 %" w:value="0,02-0,05 %"/>
                  <w:listItem w:displayText="1,0-2,0 %" w:value="1,0-2,0 %"/>
                  <w:listItem w:displayText="0,5-1,0 %" w:value="0,5-1,0 %"/>
                  <w:listItem w:displayText="100 %" w:value="100 %"/>
                </w:dropDownList>
              </w:sdtPr>
              <w:sdtEndPr/>
              <w:sdtContent>
                <w:r w:rsidR="000D58CF">
                  <w:rPr>
                    <w:szCs w:val="16"/>
                  </w:rPr>
                  <w:t>0,02-0,05 %</w:t>
                </w:r>
              </w:sdtContent>
            </w:sdt>
            <w:r w:rsidR="00CE1254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557823977"/>
                <w:placeholder>
                  <w:docPart w:val="A0711B191F8A4ACAAA52668F5B5336A9"/>
                </w:placeholder>
                <w:dropDownList>
                  <w:listItem w:value="Выберите элемент."/>
                  <w:listItem w:displayText="Ручное разведение" w:value="Ручное разведение"/>
                  <w:listItem w:displayText="Готовая форма" w:value="Готовая форма"/>
                  <w:listItem w:displayText="дозирующая система ProMax" w:value="дозирующая система ProMax"/>
                  <w:listItem w:displayText="дозирующая система ProTwin" w:value="дозирующая система ProTwin"/>
                  <w:listItem w:displayText="локтевой дозатор" w:value="локтевой дозатор"/>
                </w:dropDownList>
              </w:sdtPr>
              <w:sdtEndPr/>
              <w:sdtContent>
                <w:r w:rsidR="000D58CF">
                  <w:rPr>
                    <w:szCs w:val="16"/>
                  </w:rPr>
                  <w:t>дозирующая система ProMax</w:t>
                </w:r>
              </w:sdtContent>
            </w:sdt>
            <w:r w:rsidR="007961BD">
              <w:rPr>
                <w:szCs w:val="16"/>
              </w:rPr>
              <w:t xml:space="preserve"> </w:t>
            </w:r>
            <w:r w:rsidR="007961BD" w:rsidRPr="007961BD">
              <w:rPr>
                <w:b/>
                <w:bCs/>
                <w:color w:val="FF0000"/>
                <w:szCs w:val="16"/>
              </w:rPr>
              <w:t>ДЕЗ ОБЩЕЕ</w:t>
            </w:r>
          </w:p>
        </w:tc>
        <w:tc>
          <w:tcPr>
            <w:tcW w:w="573" w:type="dxa"/>
          </w:tcPr>
          <w:p w14:paraId="53086F2D" w14:textId="4BA7766C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059DF5AE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68" w:type="dxa"/>
          </w:tcPr>
          <w:p w14:paraId="17E6D002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</w:tr>
      <w:tr w:rsidR="00A76BFD" w:rsidRPr="00D23288" w14:paraId="753BFE62" w14:textId="77777777" w:rsidTr="002A258C">
        <w:trPr>
          <w:trHeight w:val="20"/>
        </w:trPr>
        <w:tc>
          <w:tcPr>
            <w:tcW w:w="4767" w:type="dxa"/>
            <w:gridSpan w:val="21"/>
            <w:shd w:val="clear" w:color="auto" w:fill="BFBFBF" w:themeFill="background1" w:themeFillShade="BF"/>
          </w:tcPr>
          <w:p w14:paraId="384C2FED" w14:textId="77777777" w:rsidR="00A76BFD" w:rsidRPr="00D23288" w:rsidRDefault="00A76BFD" w:rsidP="00A76BFD">
            <w:pPr>
              <w:pStyle w:val="--2"/>
              <w:tabs>
                <w:tab w:val="left" w:pos="2303"/>
              </w:tabs>
              <w:rPr>
                <w:szCs w:val="16"/>
              </w:rPr>
            </w:pPr>
            <w:r w:rsidRPr="00D23288">
              <w:rPr>
                <w:rStyle w:val="ac"/>
                <w:szCs w:val="16"/>
              </w:rPr>
              <w:t>Мебель:</w:t>
            </w:r>
          </w:p>
        </w:tc>
        <w:tc>
          <w:tcPr>
            <w:tcW w:w="3726" w:type="dxa"/>
            <w:gridSpan w:val="10"/>
          </w:tcPr>
          <w:p w14:paraId="5DD7688B" w14:textId="5060449E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79" w:type="dxa"/>
          </w:tcPr>
          <w:p w14:paraId="2BD28758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3540" w:type="dxa"/>
            <w:gridSpan w:val="6"/>
            <w:vAlign w:val="bottom"/>
          </w:tcPr>
          <w:p w14:paraId="469F158F" w14:textId="094AE3F0" w:rsidR="00A76BFD" w:rsidRPr="00D23288" w:rsidRDefault="00A81CCB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843987129"/>
                <w:placeholder>
                  <w:docPart w:val="4A6A070F9D7F44E8B3F7C700E8AF6B65"/>
                </w:placeholder>
                <w:dropDownList>
                  <w:listItem w:value="Выберите элемент."/>
                  <w:listItem w:displayText="ХИМИТЕК ИЗУМРУД 310" w:value="ХИМИТЕК ИЗУМРУД 310"/>
                  <w:listItem w:displayText="ХИМИТЕК ЧУДОДЕЙ®-ПОЛИПРОМ 190022" w:value="ХИМИТЕК ЧУДОДЕЙ®-ПОЛИПРОМ 190022"/>
                  <w:listItem w:displayText="ХИМИТЕК ПОЛИКОР" w:value="ХИМИТЕК ПОЛИКОР"/>
                  <w:listItem w:displayText="ХИМИТЕК УНИВЕРСАЛ-ПЕНАКТИВ-ЦВМ" w:value="ХИМИТЕК УНИВЕРСАЛ-ПЕНАКТИВ-ЦВМ"/>
                </w:dropDownList>
              </w:sdtPr>
              <w:sdtEndPr/>
              <w:sdtContent>
                <w:r w:rsidR="00665DC8">
                  <w:rPr>
                    <w:szCs w:val="16"/>
                  </w:rPr>
                  <w:t>ХИМИТЕК УНИВЕРСАЛ-ПЕНАКТИВ-ЦВМ</w:t>
                </w:r>
              </w:sdtContent>
            </w:sdt>
            <w:r w:rsidR="007961BD" w:rsidRPr="00CE1254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1915900492"/>
                <w:placeholder>
                  <w:docPart w:val="0204CE5B9A614C0EAC870231B09003E1"/>
                </w:placeholder>
                <w:dropDownList>
                  <w:listItem w:value="Выберите элемент."/>
                  <w:listItem w:displayText="1,0 %" w:value="1,0 %"/>
                  <w:listItem w:displayText="0,02-0,05 %" w:value="0,02-0,05 %"/>
                  <w:listItem w:displayText="1,0-2,0 %" w:value="1,0-2,0 %"/>
                  <w:listItem w:displayText="0,5-1,0 %" w:value="0,5-1,0 %"/>
                  <w:listItem w:displayText="100 %" w:value="100 %"/>
                  <w:listItem w:displayText="2,0-3,0 %" w:value="2,0-3,0 %"/>
                </w:dropDownList>
              </w:sdtPr>
              <w:sdtEndPr/>
              <w:sdtContent>
                <w:r w:rsidR="00665DC8">
                  <w:rPr>
                    <w:szCs w:val="16"/>
                  </w:rPr>
                  <w:t>2,0-3,0 %</w:t>
                </w:r>
              </w:sdtContent>
            </w:sdt>
            <w:r w:rsidR="007961BD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2111925141"/>
                <w:placeholder>
                  <w:docPart w:val="3270B2EB632949BEAFFD8D20B04BBDC9"/>
                </w:placeholder>
                <w:dropDownList>
                  <w:listItem w:value="Выберите элемент."/>
                  <w:listItem w:displayText="ручное разведение" w:value="ручное разведение"/>
                  <w:listItem w:displayText="готовая форма" w:value="готовая форма"/>
                  <w:listItem w:displayText="дозирующая система ProMax" w:value="дозирующая система ProMax"/>
                  <w:listItem w:displayText="спрей система ProTwin" w:value="спрей система ProTwin"/>
                  <w:listItem w:displayText="локтевой дозатор" w:value="локтевой дозатор"/>
                </w:dropDownList>
              </w:sdtPr>
              <w:sdtEndPr/>
              <w:sdtContent>
                <w:r w:rsidR="00665DC8">
                  <w:rPr>
                    <w:szCs w:val="16"/>
                  </w:rPr>
                  <w:t>спрей система ProTwin</w:t>
                </w:r>
              </w:sdtContent>
            </w:sdt>
            <w:r w:rsidR="007961BD">
              <w:rPr>
                <w:szCs w:val="16"/>
              </w:rPr>
              <w:t xml:space="preserve"> </w:t>
            </w:r>
            <w:r w:rsidR="007961BD" w:rsidRPr="007961BD">
              <w:rPr>
                <w:b/>
                <w:bCs/>
                <w:color w:val="FF0000"/>
                <w:szCs w:val="16"/>
              </w:rPr>
              <w:t>МС ПОЛ, ТРАПЫ</w:t>
            </w:r>
          </w:p>
        </w:tc>
        <w:tc>
          <w:tcPr>
            <w:tcW w:w="573" w:type="dxa"/>
          </w:tcPr>
          <w:p w14:paraId="600AD993" w14:textId="7276D7A3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1B49D94F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68" w:type="dxa"/>
          </w:tcPr>
          <w:p w14:paraId="7B227DAB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</w:tr>
      <w:tr w:rsidR="00A76BFD" w:rsidRPr="00D23288" w14:paraId="61DB1F83" w14:textId="77777777" w:rsidTr="002A258C">
        <w:trPr>
          <w:trHeight w:val="20"/>
        </w:trPr>
        <w:tc>
          <w:tcPr>
            <w:tcW w:w="1121" w:type="dxa"/>
            <w:gridSpan w:val="3"/>
            <w:tcMar>
              <w:right w:w="0" w:type="dxa"/>
            </w:tcMar>
          </w:tcPr>
          <w:p w14:paraId="199AD9C9" w14:textId="7609B069" w:rsidR="00A76BFD" w:rsidRPr="00D23288" w:rsidRDefault="00A81CCB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04116068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 столы </w:t>
            </w:r>
          </w:p>
        </w:tc>
        <w:tc>
          <w:tcPr>
            <w:tcW w:w="845" w:type="dxa"/>
            <w:gridSpan w:val="8"/>
            <w:tcMar>
              <w:left w:w="0" w:type="dxa"/>
              <w:right w:w="0" w:type="dxa"/>
            </w:tcMar>
          </w:tcPr>
          <w:p w14:paraId="6193BA61" w14:textId="66F57744" w:rsidR="00A76BFD" w:rsidRPr="00D23288" w:rsidRDefault="00A81CCB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31942821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46B1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 стулья</w:t>
            </w:r>
          </w:p>
        </w:tc>
        <w:tc>
          <w:tcPr>
            <w:tcW w:w="1088" w:type="dxa"/>
            <w:gridSpan w:val="7"/>
            <w:tcMar>
              <w:left w:w="0" w:type="dxa"/>
              <w:right w:w="0" w:type="dxa"/>
            </w:tcMar>
          </w:tcPr>
          <w:p w14:paraId="67432F86" w14:textId="719C0668" w:rsidR="00A76BFD" w:rsidRPr="00D23288" w:rsidRDefault="00A81CCB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159480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 полки</w:t>
            </w:r>
          </w:p>
        </w:tc>
        <w:tc>
          <w:tcPr>
            <w:tcW w:w="1189" w:type="dxa"/>
            <w:gridSpan w:val="2"/>
            <w:tcMar>
              <w:left w:w="0" w:type="dxa"/>
              <w:right w:w="0" w:type="dxa"/>
            </w:tcMar>
          </w:tcPr>
          <w:p w14:paraId="1ED12BF7" w14:textId="1011B2C3" w:rsidR="00A76BFD" w:rsidRPr="00D23288" w:rsidRDefault="00A81CCB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47891648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 стеллажи</w:t>
            </w:r>
          </w:p>
        </w:tc>
        <w:tc>
          <w:tcPr>
            <w:tcW w:w="524" w:type="dxa"/>
          </w:tcPr>
          <w:p w14:paraId="64A1A1F3" w14:textId="60A7C22D" w:rsidR="00A76BFD" w:rsidRPr="00D23288" w:rsidRDefault="00A76BFD" w:rsidP="00A76BFD">
            <w:pPr>
              <w:pStyle w:val="--2"/>
              <w:tabs>
                <w:tab w:val="left" w:pos="2303"/>
              </w:tabs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3726" w:type="dxa"/>
            <w:gridSpan w:val="10"/>
          </w:tcPr>
          <w:p w14:paraId="27CECE61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79" w:type="dxa"/>
          </w:tcPr>
          <w:p w14:paraId="43D036AE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3540" w:type="dxa"/>
            <w:gridSpan w:val="6"/>
            <w:vAlign w:val="bottom"/>
          </w:tcPr>
          <w:p w14:paraId="25CE8A14" w14:textId="2769D638" w:rsidR="00A76BFD" w:rsidRPr="00D23288" w:rsidRDefault="00A81CCB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533879541"/>
                <w:placeholder>
                  <w:docPart w:val="EF51DBB499EA455F91EDCAFA10364DA2"/>
                </w:placeholder>
                <w:dropDownList>
                  <w:listItem w:value="Выберите элемент."/>
                  <w:listItem w:displayText="ХИМИТЕК ИЗУМРУД 310" w:value="ХИМИТЕК ИЗУМРУД 310"/>
                  <w:listItem w:displayText="ХИМИТЕК ЧУДОДЕЙ®-ПОЛИПРОМ 190022" w:value="ХИМИТЕК ЧУДОДЕЙ®-ПОЛИПРОМ 190022"/>
                  <w:listItem w:displayText="ХИМИТЕК ПОЛИКОР" w:value="ХИМИТЕК ПОЛИКОР"/>
                </w:dropDownList>
              </w:sdtPr>
              <w:sdtEndPr/>
              <w:sdtContent>
                <w:r w:rsidR="007961BD">
                  <w:rPr>
                    <w:szCs w:val="16"/>
                  </w:rPr>
                  <w:t>ХИМИТЕК ЧУДОДЕЙ®-ПОЛИПРОМ 190022</w:t>
                </w:r>
              </w:sdtContent>
            </w:sdt>
            <w:r w:rsidR="007961BD" w:rsidRPr="00CE1254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1751643176"/>
                <w:placeholder>
                  <w:docPart w:val="8F4B196EF7DA4AE890B45BC78AA0DEF8"/>
                </w:placeholder>
                <w:dropDownList>
                  <w:listItem w:value="Выберите элемент."/>
                  <w:listItem w:displayText="1,0 %" w:value="1,0 %"/>
                  <w:listItem w:displayText="0,02-0,05 %" w:value="0,02-0,05 %"/>
                  <w:listItem w:displayText="1,0-2,0 %" w:value="1,0-2,0 %"/>
                  <w:listItem w:displayText="0,5-1,0 %" w:value="0,5-1,0 %"/>
                  <w:listItem w:displayText="100 %" w:value="100 %"/>
                </w:dropDownList>
              </w:sdtPr>
              <w:sdtEndPr/>
              <w:sdtContent>
                <w:r w:rsidR="007961BD">
                  <w:rPr>
                    <w:szCs w:val="16"/>
                  </w:rPr>
                  <w:t>1,0 %</w:t>
                </w:r>
              </w:sdtContent>
            </w:sdt>
            <w:r w:rsidR="007961BD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1596328012"/>
                <w:placeholder>
                  <w:docPart w:val="FF5D73C63CF34A9C96C00566552CDB1D"/>
                </w:placeholder>
                <w:dropDownList>
                  <w:listItem w:value="Выберите элемент."/>
                  <w:listItem w:displayText="ручное разведение" w:value="ручное разведение"/>
                  <w:listItem w:displayText="готовая форма" w:value="готовая форма"/>
                  <w:listItem w:displayText="дозирующая система ProMax" w:value="дозирующая система ProMax"/>
                  <w:listItem w:displayText="дозирующая система ProTwin" w:value="дозирующая система ProTwin"/>
                  <w:listItem w:displayText="локтевой дозатор" w:value="локтевой дозатор"/>
                </w:dropDownList>
              </w:sdtPr>
              <w:sdtEndPr/>
              <w:sdtContent>
                <w:r w:rsidR="007961BD">
                  <w:rPr>
                    <w:szCs w:val="16"/>
                  </w:rPr>
                  <w:t>ручное разведение</w:t>
                </w:r>
              </w:sdtContent>
            </w:sdt>
            <w:r w:rsidR="007961BD">
              <w:rPr>
                <w:szCs w:val="16"/>
              </w:rPr>
              <w:t xml:space="preserve"> </w:t>
            </w:r>
            <w:r w:rsidR="007961BD" w:rsidRPr="007961BD">
              <w:rPr>
                <w:b/>
                <w:bCs/>
                <w:color w:val="FF0000"/>
                <w:szCs w:val="16"/>
              </w:rPr>
              <w:t>МС ТЕПЛ. ОБОР</w:t>
            </w:r>
          </w:p>
        </w:tc>
        <w:tc>
          <w:tcPr>
            <w:tcW w:w="573" w:type="dxa"/>
          </w:tcPr>
          <w:p w14:paraId="7F93E512" w14:textId="543B703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67C7F280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68" w:type="dxa"/>
          </w:tcPr>
          <w:p w14:paraId="7CAF0837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</w:tr>
      <w:tr w:rsidR="00A76BFD" w:rsidRPr="00D23288" w14:paraId="0C6096EA" w14:textId="77777777" w:rsidTr="002A258C">
        <w:trPr>
          <w:trHeight w:val="20"/>
        </w:trPr>
        <w:tc>
          <w:tcPr>
            <w:tcW w:w="984" w:type="dxa"/>
            <w:gridSpan w:val="2"/>
            <w:tcMar>
              <w:left w:w="0" w:type="dxa"/>
              <w:right w:w="0" w:type="dxa"/>
            </w:tcMar>
          </w:tcPr>
          <w:p w14:paraId="2E54D668" w14:textId="70A9881B" w:rsidR="00A76BFD" w:rsidRPr="00D23288" w:rsidRDefault="00A81CCB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95834209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23F3A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 шкафы </w:t>
            </w:r>
          </w:p>
        </w:tc>
        <w:tc>
          <w:tcPr>
            <w:tcW w:w="982" w:type="dxa"/>
            <w:gridSpan w:val="9"/>
            <w:tcMar>
              <w:left w:w="0" w:type="dxa"/>
              <w:right w:w="0" w:type="dxa"/>
            </w:tcMar>
          </w:tcPr>
          <w:p w14:paraId="17179528" w14:textId="0A31FAD0" w:rsidR="00A76BFD" w:rsidRPr="00D23288" w:rsidRDefault="00A81CCB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89000563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23F3A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 вешалки</w:t>
            </w:r>
          </w:p>
        </w:tc>
        <w:tc>
          <w:tcPr>
            <w:tcW w:w="1288" w:type="dxa"/>
            <w:gridSpan w:val="8"/>
            <w:tcMar>
              <w:left w:w="0" w:type="dxa"/>
              <w:right w:w="0" w:type="dxa"/>
            </w:tcMar>
          </w:tcPr>
          <w:p w14:paraId="4BED338C" w14:textId="6D209930" w:rsidR="00A76BFD" w:rsidRPr="00D23288" w:rsidRDefault="00A81CCB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3438290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23F3A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 скамейки</w:t>
            </w:r>
          </w:p>
        </w:tc>
        <w:tc>
          <w:tcPr>
            <w:tcW w:w="989" w:type="dxa"/>
            <w:tcMar>
              <w:left w:w="0" w:type="dxa"/>
              <w:right w:w="0" w:type="dxa"/>
            </w:tcMar>
          </w:tcPr>
          <w:p w14:paraId="05C68798" w14:textId="52776AFD" w:rsidR="00A76BFD" w:rsidRPr="00D23288" w:rsidRDefault="00A81CCB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10409545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23F3A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 зеркала</w:t>
            </w:r>
          </w:p>
        </w:tc>
        <w:tc>
          <w:tcPr>
            <w:tcW w:w="524" w:type="dxa"/>
          </w:tcPr>
          <w:p w14:paraId="07B22A41" w14:textId="15CD7321" w:rsidR="00A76BFD" w:rsidRPr="00D23288" w:rsidRDefault="00A76BFD" w:rsidP="00A76BFD">
            <w:pPr>
              <w:pStyle w:val="--2"/>
              <w:tabs>
                <w:tab w:val="left" w:pos="2303"/>
              </w:tabs>
              <w:rPr>
                <w:szCs w:val="16"/>
              </w:rPr>
            </w:pPr>
            <w:r w:rsidRPr="00D23288">
              <w:rPr>
                <w:szCs w:val="16"/>
              </w:rPr>
              <w:t>Р</w:t>
            </w:r>
          </w:p>
        </w:tc>
        <w:tc>
          <w:tcPr>
            <w:tcW w:w="3726" w:type="dxa"/>
            <w:gridSpan w:val="10"/>
          </w:tcPr>
          <w:p w14:paraId="590BA441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79" w:type="dxa"/>
          </w:tcPr>
          <w:p w14:paraId="2EA924A3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3540" w:type="dxa"/>
            <w:gridSpan w:val="6"/>
            <w:vAlign w:val="bottom"/>
          </w:tcPr>
          <w:p w14:paraId="29EF3E95" w14:textId="6B7F31B0" w:rsidR="00A76BFD" w:rsidRPr="00D23288" w:rsidRDefault="00A81CCB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509205261"/>
                <w:placeholder>
                  <w:docPart w:val="0EDFF2C0F3224F129D3D6A85BCFA2D21"/>
                </w:placeholder>
                <w:dropDownList>
                  <w:listItem w:value="Выберите элемент."/>
                  <w:listItem w:displayText="ХИМИТЕК ИЗУМРУД 310" w:value="ХИМИТЕК ИЗУМРУД 310"/>
                  <w:listItem w:displayText="ХИМИТЕК ЧУДОДЕЙ®-ПОЛИПРОМ 190022" w:value="ХИМИТЕК ЧУДОДЕЙ®-ПОЛИПРОМ 190022"/>
                  <w:listItem w:displayText="ХИМИТЕК ПОЛИКОР" w:value="ХИМИТЕК ПОЛИКОР"/>
                </w:dropDownList>
              </w:sdtPr>
              <w:sdtEndPr/>
              <w:sdtContent>
                <w:r w:rsidR="00CE6767">
                  <w:rPr>
                    <w:szCs w:val="16"/>
                  </w:rPr>
                  <w:t>ХИМИТЕК ИЗУМРУД 310</w:t>
                </w:r>
              </w:sdtContent>
            </w:sdt>
            <w:r w:rsidR="007961BD" w:rsidRPr="00CE1254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1985122351"/>
                <w:placeholder>
                  <w:docPart w:val="11FCEEDCD55C45FDBD977FC828676388"/>
                </w:placeholder>
                <w:dropDownList>
                  <w:listItem w:value="Выберите элемент."/>
                  <w:listItem w:displayText="1,0 %" w:value="1,0 %"/>
                  <w:listItem w:displayText="0,02-0,05 %" w:value="0,02-0,05 %"/>
                  <w:listItem w:displayText="1,0-2,0 %" w:value="1,0-2,0 %"/>
                  <w:listItem w:displayText="0,5-1,0 %" w:value="0,5-1,0 %"/>
                  <w:listItem w:displayText="100 %" w:value="100 %"/>
                </w:dropDownList>
              </w:sdtPr>
              <w:sdtEndPr/>
              <w:sdtContent>
                <w:r w:rsidR="00CE6767">
                  <w:rPr>
                    <w:szCs w:val="16"/>
                  </w:rPr>
                  <w:t>100 %</w:t>
                </w:r>
              </w:sdtContent>
            </w:sdt>
            <w:r w:rsidR="007961BD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1003359874"/>
                <w:placeholder>
                  <w:docPart w:val="CCF3E7A0815E40BCA1E1ED2568440452"/>
                </w:placeholder>
                <w:dropDownList>
                  <w:listItem w:value="Выберите элемент."/>
                  <w:listItem w:displayText="ручное разведение" w:value="ручное разведение"/>
                  <w:listItem w:displayText="готовая форма" w:value="готовая форма"/>
                  <w:listItem w:displayText="дозирующая система ProMax" w:value="дозирующая система ProMax"/>
                  <w:listItem w:displayText="дозирующая система ProTwin" w:value="дозирующая система ProTwin"/>
                  <w:listItem w:displayText="локтевой дозатор" w:value="локтевой дозатор"/>
                </w:dropDownList>
              </w:sdtPr>
              <w:sdtEndPr/>
              <w:sdtContent>
                <w:r w:rsidR="00CE6767">
                  <w:rPr>
                    <w:szCs w:val="16"/>
                  </w:rPr>
                  <w:t>готовая форма</w:t>
                </w:r>
              </w:sdtContent>
            </w:sdt>
            <w:r w:rsidR="007961BD">
              <w:rPr>
                <w:szCs w:val="16"/>
              </w:rPr>
              <w:t xml:space="preserve"> </w:t>
            </w:r>
            <w:r w:rsidR="007961BD" w:rsidRPr="007961BD">
              <w:rPr>
                <w:b/>
                <w:bCs/>
                <w:color w:val="FF0000"/>
                <w:szCs w:val="16"/>
              </w:rPr>
              <w:t xml:space="preserve">МС З, Ок, </w:t>
            </w:r>
            <w:proofErr w:type="spellStart"/>
            <w:r w:rsidR="007961BD" w:rsidRPr="007961BD">
              <w:rPr>
                <w:b/>
                <w:bCs/>
                <w:color w:val="FF0000"/>
                <w:szCs w:val="16"/>
              </w:rPr>
              <w:t>Монит</w:t>
            </w:r>
            <w:proofErr w:type="spellEnd"/>
          </w:p>
        </w:tc>
        <w:tc>
          <w:tcPr>
            <w:tcW w:w="573" w:type="dxa"/>
          </w:tcPr>
          <w:p w14:paraId="5A40AAE6" w14:textId="074CCC52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7DE93269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68" w:type="dxa"/>
          </w:tcPr>
          <w:p w14:paraId="763FE5D2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</w:tr>
      <w:tr w:rsidR="00A76BFD" w:rsidRPr="00D23288" w14:paraId="20B1EACF" w14:textId="77777777" w:rsidTr="002A258C">
        <w:trPr>
          <w:trHeight w:val="20"/>
        </w:trPr>
        <w:tc>
          <w:tcPr>
            <w:tcW w:w="1966" w:type="dxa"/>
            <w:gridSpan w:val="11"/>
          </w:tcPr>
          <w:p w14:paraId="708A3897" w14:textId="378FCE09" w:rsidR="00A76BFD" w:rsidRPr="00D23288" w:rsidRDefault="00A81CCB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427701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46B1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 сушилка для обуви </w:t>
            </w:r>
          </w:p>
        </w:tc>
        <w:tc>
          <w:tcPr>
            <w:tcW w:w="2277" w:type="dxa"/>
            <w:gridSpan w:val="9"/>
          </w:tcPr>
          <w:p w14:paraId="1CFCE5D0" w14:textId="0637356A" w:rsidR="00A76BFD" w:rsidRPr="00D23288" w:rsidRDefault="00A81CCB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93347373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23F3A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 </w:t>
            </w:r>
            <w:proofErr w:type="spellStart"/>
            <w:r w:rsidR="00A76BFD" w:rsidRPr="00D23288">
              <w:rPr>
                <w:szCs w:val="16"/>
              </w:rPr>
              <w:t>обувницы</w:t>
            </w:r>
            <w:proofErr w:type="spellEnd"/>
          </w:p>
        </w:tc>
        <w:tc>
          <w:tcPr>
            <w:tcW w:w="524" w:type="dxa"/>
          </w:tcPr>
          <w:p w14:paraId="01A9F1CB" w14:textId="727C134A" w:rsidR="00A76BFD" w:rsidRPr="00D23288" w:rsidRDefault="00A76BFD" w:rsidP="00A76BFD">
            <w:pPr>
              <w:pStyle w:val="--2"/>
              <w:tabs>
                <w:tab w:val="left" w:pos="2303"/>
              </w:tabs>
              <w:rPr>
                <w:szCs w:val="16"/>
              </w:rPr>
            </w:pPr>
          </w:p>
        </w:tc>
        <w:tc>
          <w:tcPr>
            <w:tcW w:w="4305" w:type="dxa"/>
            <w:gridSpan w:val="11"/>
            <w:shd w:val="clear" w:color="auto" w:fill="BFBFBF" w:themeFill="background1" w:themeFillShade="BF"/>
          </w:tcPr>
          <w:p w14:paraId="6FADB2D0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  <w:r w:rsidRPr="00D23288">
              <w:rPr>
                <w:rStyle w:val="ac"/>
                <w:szCs w:val="16"/>
              </w:rPr>
              <w:t>Дозирующее оборудование_____________</w:t>
            </w:r>
          </w:p>
        </w:tc>
        <w:tc>
          <w:tcPr>
            <w:tcW w:w="3540" w:type="dxa"/>
            <w:gridSpan w:val="6"/>
            <w:vAlign w:val="bottom"/>
          </w:tcPr>
          <w:p w14:paraId="75B1CCFF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73" w:type="dxa"/>
          </w:tcPr>
          <w:p w14:paraId="41124C8C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760F5EB6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68" w:type="dxa"/>
          </w:tcPr>
          <w:p w14:paraId="46B173BD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</w:tr>
      <w:tr w:rsidR="00A76BFD" w:rsidRPr="00D23288" w14:paraId="40D0C760" w14:textId="77777777" w:rsidTr="002A258C">
        <w:trPr>
          <w:trHeight w:val="20"/>
        </w:trPr>
        <w:tc>
          <w:tcPr>
            <w:tcW w:w="4767" w:type="dxa"/>
            <w:gridSpan w:val="21"/>
            <w:shd w:val="clear" w:color="auto" w:fill="BFBFBF" w:themeFill="background1" w:themeFillShade="BF"/>
          </w:tcPr>
          <w:p w14:paraId="6489D62C" w14:textId="77777777" w:rsidR="00A76BFD" w:rsidRPr="00D23288" w:rsidRDefault="00A76BFD" w:rsidP="00A76BFD">
            <w:pPr>
              <w:pStyle w:val="--2"/>
              <w:tabs>
                <w:tab w:val="left" w:pos="2303"/>
              </w:tabs>
              <w:rPr>
                <w:szCs w:val="16"/>
              </w:rPr>
            </w:pPr>
            <w:r w:rsidRPr="00D23288">
              <w:rPr>
                <w:rStyle w:val="ac"/>
                <w:szCs w:val="16"/>
              </w:rPr>
              <w:lastRenderedPageBreak/>
              <w:t>Офисная техника:</w:t>
            </w:r>
          </w:p>
        </w:tc>
        <w:tc>
          <w:tcPr>
            <w:tcW w:w="3726" w:type="dxa"/>
            <w:gridSpan w:val="10"/>
          </w:tcPr>
          <w:p w14:paraId="16EA410F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79" w:type="dxa"/>
          </w:tcPr>
          <w:p w14:paraId="33CEA595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3540" w:type="dxa"/>
            <w:gridSpan w:val="6"/>
            <w:vAlign w:val="bottom"/>
          </w:tcPr>
          <w:p w14:paraId="19B30366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73" w:type="dxa"/>
          </w:tcPr>
          <w:p w14:paraId="0396115D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2F24BDD4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68" w:type="dxa"/>
          </w:tcPr>
          <w:p w14:paraId="2F934BD4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</w:tr>
      <w:tr w:rsidR="00A76BFD" w:rsidRPr="00D23288" w14:paraId="41D81B14" w14:textId="77777777" w:rsidTr="002A258C">
        <w:trPr>
          <w:trHeight w:val="20"/>
        </w:trPr>
        <w:tc>
          <w:tcPr>
            <w:tcW w:w="1677" w:type="dxa"/>
            <w:gridSpan w:val="8"/>
          </w:tcPr>
          <w:p w14:paraId="247D9308" w14:textId="4359B800" w:rsidR="00A76BFD" w:rsidRPr="00D23288" w:rsidRDefault="00A81CCB" w:rsidP="00A76BFD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4656213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 компьютеры</w:t>
            </w:r>
          </w:p>
        </w:tc>
        <w:tc>
          <w:tcPr>
            <w:tcW w:w="2566" w:type="dxa"/>
            <w:gridSpan w:val="12"/>
          </w:tcPr>
          <w:p w14:paraId="42E09C78" w14:textId="3F5CBF80" w:rsidR="00A76BFD" w:rsidRPr="00D23288" w:rsidRDefault="00A81CCB" w:rsidP="00A76BFD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32232232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>мониторы</w:t>
            </w:r>
          </w:p>
        </w:tc>
        <w:tc>
          <w:tcPr>
            <w:tcW w:w="524" w:type="dxa"/>
          </w:tcPr>
          <w:p w14:paraId="007E55A1" w14:textId="308A40B1" w:rsidR="00A76BFD" w:rsidRPr="00D23288" w:rsidRDefault="00A76BFD" w:rsidP="00A76BFD">
            <w:pPr>
              <w:pStyle w:val="--2"/>
              <w:tabs>
                <w:tab w:val="left" w:pos="2303"/>
              </w:tabs>
              <w:rPr>
                <w:szCs w:val="16"/>
              </w:rPr>
            </w:pPr>
          </w:p>
        </w:tc>
        <w:tc>
          <w:tcPr>
            <w:tcW w:w="4305" w:type="dxa"/>
            <w:gridSpan w:val="11"/>
            <w:shd w:val="clear" w:color="auto" w:fill="BFBFBF" w:themeFill="background1" w:themeFillShade="BF"/>
          </w:tcPr>
          <w:p w14:paraId="09A7AC0D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  <w:r w:rsidRPr="00D23288">
              <w:rPr>
                <w:rStyle w:val="ac"/>
                <w:szCs w:val="16"/>
              </w:rPr>
              <w:t>Дозирующее оборудование_____________</w:t>
            </w:r>
          </w:p>
        </w:tc>
        <w:tc>
          <w:tcPr>
            <w:tcW w:w="3540" w:type="dxa"/>
            <w:gridSpan w:val="6"/>
            <w:vAlign w:val="bottom"/>
          </w:tcPr>
          <w:p w14:paraId="008028CC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73" w:type="dxa"/>
          </w:tcPr>
          <w:p w14:paraId="4FA9D052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40A9B072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68" w:type="dxa"/>
          </w:tcPr>
          <w:p w14:paraId="48E2DA28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</w:tr>
      <w:tr w:rsidR="00A76BFD" w:rsidRPr="00D23288" w14:paraId="3ADC3B48" w14:textId="77777777" w:rsidTr="002A258C">
        <w:trPr>
          <w:trHeight w:val="20"/>
        </w:trPr>
        <w:tc>
          <w:tcPr>
            <w:tcW w:w="1677" w:type="dxa"/>
            <w:gridSpan w:val="8"/>
          </w:tcPr>
          <w:p w14:paraId="1A93B359" w14:textId="78878847" w:rsidR="00A76BFD" w:rsidRPr="00D23288" w:rsidRDefault="00A81CCB" w:rsidP="00A76BFD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194672485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 принтера</w:t>
            </w:r>
          </w:p>
        </w:tc>
        <w:tc>
          <w:tcPr>
            <w:tcW w:w="2566" w:type="dxa"/>
            <w:gridSpan w:val="12"/>
          </w:tcPr>
          <w:p w14:paraId="006FFAEB" w14:textId="6EC2114B" w:rsidR="00A76BFD" w:rsidRPr="00D23288" w:rsidRDefault="00A81CCB" w:rsidP="00A76BFD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184608015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 телефоны</w:t>
            </w:r>
          </w:p>
        </w:tc>
        <w:tc>
          <w:tcPr>
            <w:tcW w:w="524" w:type="dxa"/>
          </w:tcPr>
          <w:p w14:paraId="2F541215" w14:textId="000FFD2B" w:rsidR="00A76BFD" w:rsidRPr="00D23288" w:rsidRDefault="00A76BFD" w:rsidP="00A76BFD">
            <w:pPr>
              <w:pStyle w:val="--2"/>
              <w:tabs>
                <w:tab w:val="left" w:pos="2303"/>
              </w:tabs>
              <w:rPr>
                <w:szCs w:val="16"/>
              </w:rPr>
            </w:pPr>
          </w:p>
        </w:tc>
        <w:tc>
          <w:tcPr>
            <w:tcW w:w="3726" w:type="dxa"/>
            <w:gridSpan w:val="10"/>
          </w:tcPr>
          <w:p w14:paraId="474684AC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79" w:type="dxa"/>
          </w:tcPr>
          <w:p w14:paraId="775C9A8A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3540" w:type="dxa"/>
            <w:gridSpan w:val="6"/>
            <w:vAlign w:val="bottom"/>
          </w:tcPr>
          <w:p w14:paraId="36A19B17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73" w:type="dxa"/>
          </w:tcPr>
          <w:p w14:paraId="70C79E0A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3506D9EC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68" w:type="dxa"/>
          </w:tcPr>
          <w:p w14:paraId="62E308FA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</w:tr>
      <w:tr w:rsidR="00A76BFD" w:rsidRPr="00D23288" w14:paraId="4C247E73" w14:textId="77777777" w:rsidTr="002A258C">
        <w:trPr>
          <w:trHeight w:val="20"/>
        </w:trPr>
        <w:tc>
          <w:tcPr>
            <w:tcW w:w="4767" w:type="dxa"/>
            <w:gridSpan w:val="21"/>
            <w:shd w:val="clear" w:color="auto" w:fill="BFBFBF" w:themeFill="background1" w:themeFillShade="BF"/>
          </w:tcPr>
          <w:p w14:paraId="2DDB188B" w14:textId="77777777" w:rsidR="00A76BFD" w:rsidRPr="00D23288" w:rsidRDefault="00A76BFD" w:rsidP="00A76BFD">
            <w:pPr>
              <w:pStyle w:val="--2"/>
              <w:tabs>
                <w:tab w:val="left" w:pos="2303"/>
              </w:tabs>
              <w:rPr>
                <w:szCs w:val="16"/>
              </w:rPr>
            </w:pPr>
            <w:r w:rsidRPr="00D23288">
              <w:rPr>
                <w:rStyle w:val="ac"/>
                <w:szCs w:val="16"/>
              </w:rPr>
              <w:t>Многоразовые резиновые СИЗ</w:t>
            </w:r>
          </w:p>
        </w:tc>
        <w:tc>
          <w:tcPr>
            <w:tcW w:w="4305" w:type="dxa"/>
            <w:gridSpan w:val="11"/>
            <w:shd w:val="clear" w:color="auto" w:fill="BFBFBF" w:themeFill="background1" w:themeFillShade="BF"/>
          </w:tcPr>
          <w:p w14:paraId="494948BD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  <w:r w:rsidRPr="00D23288">
              <w:rPr>
                <w:rStyle w:val="ac"/>
                <w:szCs w:val="16"/>
              </w:rPr>
              <w:t>Дозирующее оборудование_____________</w:t>
            </w:r>
          </w:p>
        </w:tc>
        <w:tc>
          <w:tcPr>
            <w:tcW w:w="3540" w:type="dxa"/>
            <w:gridSpan w:val="6"/>
            <w:vAlign w:val="bottom"/>
          </w:tcPr>
          <w:p w14:paraId="1B785600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73" w:type="dxa"/>
          </w:tcPr>
          <w:p w14:paraId="72880195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66B1AB2F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68" w:type="dxa"/>
          </w:tcPr>
          <w:p w14:paraId="4901263B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</w:tr>
      <w:tr w:rsidR="00A76BFD" w:rsidRPr="00D23288" w14:paraId="7F92409F" w14:textId="77777777" w:rsidTr="002A258C">
        <w:trPr>
          <w:trHeight w:val="20"/>
        </w:trPr>
        <w:tc>
          <w:tcPr>
            <w:tcW w:w="1129" w:type="dxa"/>
            <w:gridSpan w:val="4"/>
            <w:tcMar>
              <w:left w:w="0" w:type="dxa"/>
              <w:right w:w="0" w:type="dxa"/>
            </w:tcMar>
          </w:tcPr>
          <w:p w14:paraId="2F13D387" w14:textId="1FB01D3E" w:rsidR="00A76BFD" w:rsidRPr="00D23288" w:rsidRDefault="00A81CCB" w:rsidP="00A76BFD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57501826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 фартуки </w:t>
            </w:r>
          </w:p>
        </w:tc>
        <w:tc>
          <w:tcPr>
            <w:tcW w:w="837" w:type="dxa"/>
            <w:gridSpan w:val="7"/>
            <w:tcMar>
              <w:left w:w="0" w:type="dxa"/>
              <w:right w:w="0" w:type="dxa"/>
            </w:tcMar>
          </w:tcPr>
          <w:p w14:paraId="2FA23EE6" w14:textId="44675A62" w:rsidR="00A76BFD" w:rsidRPr="00D23288" w:rsidRDefault="00A81CCB" w:rsidP="00A76BFD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64856242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 сапоги</w:t>
            </w:r>
          </w:p>
        </w:tc>
        <w:tc>
          <w:tcPr>
            <w:tcW w:w="1005" w:type="dxa"/>
            <w:gridSpan w:val="6"/>
            <w:tcMar>
              <w:left w:w="0" w:type="dxa"/>
              <w:right w:w="0" w:type="dxa"/>
            </w:tcMar>
          </w:tcPr>
          <w:p w14:paraId="257E4720" w14:textId="33FDA4DC" w:rsidR="00A76BFD" w:rsidRPr="00D23288" w:rsidRDefault="00A81CCB" w:rsidP="00A76BFD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194981069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 перчатки</w:t>
            </w:r>
          </w:p>
        </w:tc>
        <w:tc>
          <w:tcPr>
            <w:tcW w:w="1272" w:type="dxa"/>
            <w:gridSpan w:val="3"/>
            <w:tcMar>
              <w:left w:w="0" w:type="dxa"/>
              <w:right w:w="0" w:type="dxa"/>
            </w:tcMar>
          </w:tcPr>
          <w:p w14:paraId="7942BF1E" w14:textId="37DAFDD7" w:rsidR="00A76BFD" w:rsidRPr="00D23288" w:rsidRDefault="00A81CCB" w:rsidP="00A76BFD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9894725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 нарукавники</w:t>
            </w:r>
          </w:p>
        </w:tc>
        <w:tc>
          <w:tcPr>
            <w:tcW w:w="524" w:type="dxa"/>
          </w:tcPr>
          <w:p w14:paraId="26A69C0A" w14:textId="23651E29" w:rsidR="00A76BFD" w:rsidRPr="00D23288" w:rsidRDefault="00A76BFD" w:rsidP="00A76BFD">
            <w:pPr>
              <w:pStyle w:val="--2"/>
              <w:tabs>
                <w:tab w:val="left" w:pos="2303"/>
              </w:tabs>
              <w:rPr>
                <w:szCs w:val="16"/>
              </w:rPr>
            </w:pPr>
          </w:p>
        </w:tc>
        <w:tc>
          <w:tcPr>
            <w:tcW w:w="3726" w:type="dxa"/>
            <w:gridSpan w:val="10"/>
          </w:tcPr>
          <w:p w14:paraId="60BCF5BC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79" w:type="dxa"/>
          </w:tcPr>
          <w:p w14:paraId="4C2C1FC9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3540" w:type="dxa"/>
            <w:gridSpan w:val="6"/>
            <w:vAlign w:val="bottom"/>
          </w:tcPr>
          <w:p w14:paraId="53CC50D6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73" w:type="dxa"/>
          </w:tcPr>
          <w:p w14:paraId="60461461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7B88C9FE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68" w:type="dxa"/>
          </w:tcPr>
          <w:p w14:paraId="49B9FFAC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</w:tr>
    </w:tbl>
    <w:p w14:paraId="28C61D7B" w14:textId="77777777" w:rsidR="00753F79" w:rsidRPr="004D5542" w:rsidRDefault="00753F79" w:rsidP="004D5542">
      <w:pPr>
        <w:pStyle w:val="-0"/>
        <w:jc w:val="left"/>
        <w:rPr>
          <w:sz w:val="2"/>
          <w:szCs w:val="2"/>
        </w:rPr>
      </w:pPr>
    </w:p>
    <w:sectPr w:rsidR="00753F79" w:rsidRPr="004D5542" w:rsidSect="004D5542">
      <w:footerReference w:type="even" r:id="rId8"/>
      <w:footerReference w:type="default" r:id="rId9"/>
      <w:headerReference w:type="first" r:id="rId10"/>
      <w:footerReference w:type="first" r:id="rId11"/>
      <w:type w:val="oddPage"/>
      <w:pgSz w:w="16838" w:h="11906" w:orient="landscape" w:code="9"/>
      <w:pgMar w:top="284" w:right="567" w:bottom="284" w:left="567" w:header="510" w:footer="567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A89F1CA" w14:textId="77777777" w:rsidR="00A81CCB" w:rsidRDefault="00A81CCB">
      <w:r>
        <w:separator/>
      </w:r>
    </w:p>
  </w:endnote>
  <w:endnote w:type="continuationSeparator" w:id="0">
    <w:p w14:paraId="4320AD22" w14:textId="77777777" w:rsidR="00A81CCB" w:rsidRDefault="00A81CC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CYR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4343E88" w14:textId="77777777" w:rsidR="00FE57DD" w:rsidRDefault="00FE57DD" w:rsidP="00A07ACF">
    <w:pPr>
      <w:pStyle w:val="a4"/>
      <w:pBdr>
        <w:top w:val="single" w:sz="12" w:space="6" w:color="auto"/>
      </w:pBdr>
      <w:jc w:val="cen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49D3D8" w14:textId="6404A53A" w:rsidR="00FE57DD" w:rsidRPr="00DE7EFE" w:rsidRDefault="00FE57DD">
    <w:pPr>
      <w:pStyle w:val="a4"/>
      <w:rPr>
        <w:spacing w:val="-6"/>
        <w:sz w:val="14"/>
      </w:rPr>
    </w:pPr>
    <w:r w:rsidRPr="00DE7EFE">
      <w:rPr>
        <w:b/>
        <w:sz w:val="14"/>
      </w:rPr>
      <w:t>Способ мойки (СМ)</w:t>
    </w:r>
    <w:r w:rsidRPr="00DE7EFE">
      <w:rPr>
        <w:sz w:val="14"/>
      </w:rPr>
      <w:t xml:space="preserve">: </w:t>
    </w:r>
    <w:r w:rsidRPr="00DE7EFE">
      <w:rPr>
        <w:spacing w:val="-6"/>
        <w:sz w:val="14"/>
      </w:rPr>
      <w:t>РУ – ручной, З – замачивание, ПР – протирание, Ц – циркуляция, СПР – распыление, П – пена, МЕХ – механизированная обработка, АВД, О – орошение</w:t>
    </w:r>
    <w:r w:rsidR="004D5542">
      <w:rPr>
        <w:spacing w:val="-6"/>
        <w:sz w:val="14"/>
      </w:rPr>
      <w:t xml:space="preserve">. </w:t>
    </w:r>
  </w:p>
  <w:p w14:paraId="37510E24" w14:textId="77777777" w:rsidR="00FE57DD" w:rsidRPr="00DE7EFE" w:rsidRDefault="00FE57DD">
    <w:pPr>
      <w:pStyle w:val="a4"/>
      <w:rPr>
        <w:b/>
        <w:sz w:val="14"/>
      </w:rPr>
    </w:pPr>
    <w:r w:rsidRPr="00DE7EFE">
      <w:rPr>
        <w:b/>
        <w:sz w:val="14"/>
      </w:rPr>
      <w:t>Материал</w:t>
    </w:r>
    <w:r w:rsidRPr="00DE7EFE">
      <w:rPr>
        <w:sz w:val="14"/>
      </w:rPr>
      <w:t xml:space="preserve">: </w:t>
    </w:r>
    <w:r w:rsidRPr="00DE7EFE">
      <w:rPr>
        <w:spacing w:val="-6"/>
        <w:sz w:val="14"/>
      </w:rPr>
      <w:t>С – силикон, Н – нержавейка, А – алюминий, Д – дерево П- подвесной ОК - краска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4134D0" w14:textId="77777777" w:rsidR="00FE57DD" w:rsidRPr="003E06E8" w:rsidRDefault="00FE57DD" w:rsidP="00141CEB">
    <w:pPr>
      <w:pStyle w:val="a4"/>
      <w:pBdr>
        <w:top w:val="single" w:sz="12" w:space="6" w:color="auto"/>
      </w:pBdr>
      <w:ind w:right="125" w:firstLine="360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EA87830" w14:textId="77777777" w:rsidR="00A81CCB" w:rsidRDefault="00A81CCB">
      <w:r>
        <w:separator/>
      </w:r>
    </w:p>
  </w:footnote>
  <w:footnote w:type="continuationSeparator" w:id="0">
    <w:p w14:paraId="07863975" w14:textId="77777777" w:rsidR="00A81CCB" w:rsidRDefault="00A81CC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0ABA90" w14:textId="46CB0823" w:rsidR="00FE57DD" w:rsidRPr="009B4662" w:rsidRDefault="00A81CCB" w:rsidP="00141CEB">
    <w:pPr>
      <w:pStyle w:val="a3"/>
      <w:pBdr>
        <w:bottom w:val="single" w:sz="12" w:space="6" w:color="auto"/>
      </w:pBdr>
      <w:jc w:val="right"/>
      <w:rPr>
        <w:rStyle w:val="a6"/>
        <w:lang w:val="en-US"/>
      </w:rPr>
    </w:pPr>
    <w:r>
      <w:fldChar w:fldCharType="begin"/>
    </w:r>
    <w:r>
      <w:instrText xml:space="preserve"> TITLE   \* MERGEFORMAT </w:instrText>
    </w:r>
    <w:r>
      <w:fldChar w:fldCharType="separate"/>
    </w:r>
    <w:r w:rsidR="00245569" w:rsidRPr="00245569">
      <w:rPr>
        <w:rStyle w:val="a6"/>
        <w:lang w:val="en-US"/>
      </w:rPr>
      <w:t>Ф-ХХ</w:t>
    </w:r>
    <w:r w:rsidR="00245569">
      <w:t>.2024</w:t>
    </w:r>
    <w: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8698EC30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25F0E88A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CCE6253E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CF6C0E10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CB2CEDD8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948AF794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9E8A9AE0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D1B47298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D0944C8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7EDEA94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9BA615A"/>
    <w:multiLevelType w:val="hybridMultilevel"/>
    <w:tmpl w:val="AF0E3FCA"/>
    <w:lvl w:ilvl="0" w:tplc="CA60455E">
      <w:start w:val="2"/>
      <w:numFmt w:val="bullet"/>
      <w:lvlText w:val=""/>
      <w:lvlJc w:val="left"/>
      <w:pPr>
        <w:ind w:left="720" w:hanging="360"/>
      </w:pPr>
      <w:rPr>
        <w:rFonts w:ascii="Symbol" w:eastAsia="Arial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3084BD4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2" w15:restartNumberingAfterBreak="0">
    <w:nsid w:val="151C12C7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3" w15:restartNumberingAfterBreak="0">
    <w:nsid w:val="15A87ADB"/>
    <w:multiLevelType w:val="multilevel"/>
    <w:tmpl w:val="7E16BA4C"/>
    <w:lvl w:ilvl="0">
      <w:start w:val="1"/>
      <w:numFmt w:val="decimal"/>
      <w:pStyle w:val="1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2"/>
      <w:lvlText w:val="%1.%2.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3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4"/>
      <w:lvlText w:val="%1.%2.%3.%4.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pStyle w:val="5"/>
      <w:lvlText w:val="%1.%2.%3.%4.%5.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6"/>
      <w:lvlText w:val="%1.%2.%3.%4.%5.%6.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7"/>
      <w:lvlText w:val="%1.%2.%3.%4.%5.%6.%7.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8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9"/>
      <w:lvlText w:val="%1.%2.%3.%4.%5.%6.%7.%8.%9.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4" w15:restartNumberingAfterBreak="0">
    <w:nsid w:val="17997E3B"/>
    <w:multiLevelType w:val="hybridMultilevel"/>
    <w:tmpl w:val="844032C6"/>
    <w:lvl w:ilvl="0" w:tplc="FFFFFFFF">
      <w:start w:val="2"/>
      <w:numFmt w:val="decimal"/>
      <w:lvlText w:val="%1."/>
      <w:lvlJc w:val="left"/>
      <w:pPr>
        <w:tabs>
          <w:tab w:val="num" w:pos="765"/>
        </w:tabs>
        <w:ind w:left="765" w:hanging="405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1B571816"/>
    <w:multiLevelType w:val="multilevel"/>
    <w:tmpl w:val="11903ACC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6" w15:restartNumberingAfterBreak="0">
    <w:nsid w:val="1D0217C1"/>
    <w:multiLevelType w:val="hybridMultilevel"/>
    <w:tmpl w:val="AA0E6EAA"/>
    <w:lvl w:ilvl="0" w:tplc="A07A069A">
      <w:start w:val="1"/>
      <w:numFmt w:val="bullet"/>
      <w:pStyle w:val="-1"/>
      <w:lvlText w:val=""/>
      <w:lvlJc w:val="left"/>
      <w:pPr>
        <w:tabs>
          <w:tab w:val="num" w:pos="851"/>
        </w:tabs>
        <w:ind w:left="284" w:firstLine="567"/>
      </w:pPr>
      <w:rPr>
        <w:rFonts w:ascii="Symbol" w:hAnsi="Symbol" w:hint="default"/>
        <w:sz w:val="20"/>
        <w:szCs w:val="20"/>
      </w:rPr>
    </w:lvl>
    <w:lvl w:ilvl="1" w:tplc="E6782936">
      <w:start w:val="1"/>
      <w:numFmt w:val="bullet"/>
      <w:pStyle w:val="-2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16F5566"/>
    <w:multiLevelType w:val="multilevel"/>
    <w:tmpl w:val="C64E2F1C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450"/>
        </w:tabs>
        <w:ind w:left="450" w:hanging="45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8" w15:restartNumberingAfterBreak="0">
    <w:nsid w:val="29B372E4"/>
    <w:multiLevelType w:val="hybridMultilevel"/>
    <w:tmpl w:val="7DC0A6B0"/>
    <w:lvl w:ilvl="0" w:tplc="ED0689E4">
      <w:start w:val="2"/>
      <w:numFmt w:val="bullet"/>
      <w:lvlText w:val=""/>
      <w:lvlJc w:val="left"/>
      <w:pPr>
        <w:ind w:left="720" w:hanging="360"/>
      </w:pPr>
      <w:rPr>
        <w:rFonts w:ascii="Symbol" w:eastAsia="Arial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A14732A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0" w15:restartNumberingAfterBreak="0">
    <w:nsid w:val="2AD442DC"/>
    <w:multiLevelType w:val="hybridMultilevel"/>
    <w:tmpl w:val="B3068CAE"/>
    <w:lvl w:ilvl="0" w:tplc="81A2B0E2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738E68A6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21680FA8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B0230D5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2" w15:restartNumberingAfterBreak="0">
    <w:nsid w:val="2DF71D62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3" w15:restartNumberingAfterBreak="0">
    <w:nsid w:val="314A2578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4" w15:restartNumberingAfterBreak="0">
    <w:nsid w:val="33020171"/>
    <w:multiLevelType w:val="multilevel"/>
    <w:tmpl w:val="11903ACC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5" w15:restartNumberingAfterBreak="0">
    <w:nsid w:val="3876393A"/>
    <w:multiLevelType w:val="multilevel"/>
    <w:tmpl w:val="30C6A2BC"/>
    <w:lvl w:ilvl="0">
      <w:start w:val="1"/>
      <w:numFmt w:val="decimal"/>
      <w:lvlText w:val="%1."/>
      <w:lvlJc w:val="left"/>
      <w:pPr>
        <w:tabs>
          <w:tab w:val="num" w:pos="72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4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1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840"/>
        </w:tabs>
        <w:ind w:left="4320" w:hanging="1440"/>
      </w:pPr>
      <w:rPr>
        <w:rFonts w:hint="default"/>
      </w:rPr>
    </w:lvl>
  </w:abstractNum>
  <w:abstractNum w:abstractNumId="26" w15:restartNumberingAfterBreak="0">
    <w:nsid w:val="4A3A4B8E"/>
    <w:multiLevelType w:val="multilevel"/>
    <w:tmpl w:val="11903ACC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7" w15:restartNumberingAfterBreak="0">
    <w:nsid w:val="4C675A5E"/>
    <w:multiLevelType w:val="multilevel"/>
    <w:tmpl w:val="6E60C7F6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8" w15:restartNumberingAfterBreak="0">
    <w:nsid w:val="51AD1430"/>
    <w:multiLevelType w:val="multilevel"/>
    <w:tmpl w:val="AFCCC182"/>
    <w:lvl w:ilvl="0">
      <w:start w:val="1"/>
      <w:numFmt w:val="decimal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29" w15:restartNumberingAfterBreak="0">
    <w:nsid w:val="59944BA8"/>
    <w:multiLevelType w:val="multilevel"/>
    <w:tmpl w:val="59C42286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450"/>
        </w:tabs>
        <w:ind w:left="450" w:hanging="45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0" w15:restartNumberingAfterBreak="0">
    <w:nsid w:val="5FD548C1"/>
    <w:multiLevelType w:val="multilevel"/>
    <w:tmpl w:val="5B86C1EE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450"/>
        </w:tabs>
        <w:ind w:left="450" w:hanging="45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1" w15:restartNumberingAfterBreak="0">
    <w:nsid w:val="65274F35"/>
    <w:multiLevelType w:val="multilevel"/>
    <w:tmpl w:val="59C42286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450"/>
        </w:tabs>
        <w:ind w:left="450" w:hanging="45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2" w15:restartNumberingAfterBreak="0">
    <w:nsid w:val="65BC21C1"/>
    <w:multiLevelType w:val="multilevel"/>
    <w:tmpl w:val="1B68DD70"/>
    <w:lvl w:ilvl="0">
      <w:start w:val="1"/>
      <w:numFmt w:val="decimal"/>
      <w:lvlText w:val="%1."/>
      <w:lvlJc w:val="left"/>
      <w:pPr>
        <w:tabs>
          <w:tab w:val="num" w:pos="72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4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80"/>
        </w:tabs>
        <w:ind w:left="4320" w:hanging="1440"/>
      </w:pPr>
      <w:rPr>
        <w:rFonts w:hint="default"/>
      </w:rPr>
    </w:lvl>
  </w:abstractNum>
  <w:abstractNum w:abstractNumId="33" w15:restartNumberingAfterBreak="0">
    <w:nsid w:val="691A5D24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34" w15:restartNumberingAfterBreak="0">
    <w:nsid w:val="73CB0E61"/>
    <w:multiLevelType w:val="hybridMultilevel"/>
    <w:tmpl w:val="DE4CC03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47D31BF"/>
    <w:multiLevelType w:val="multilevel"/>
    <w:tmpl w:val="11903ACC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6" w15:restartNumberingAfterBreak="0">
    <w:nsid w:val="788A2385"/>
    <w:multiLevelType w:val="hybridMultilevel"/>
    <w:tmpl w:val="9BBCED1E"/>
    <w:lvl w:ilvl="0" w:tplc="B8922B2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7" w15:restartNumberingAfterBreak="0">
    <w:nsid w:val="7CA352C5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38" w15:restartNumberingAfterBreak="0">
    <w:nsid w:val="7DC13364"/>
    <w:multiLevelType w:val="multilevel"/>
    <w:tmpl w:val="59C42286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450"/>
        </w:tabs>
        <w:ind w:left="450" w:hanging="45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num w:numId="1">
    <w:abstractNumId w:val="20"/>
  </w:num>
  <w:num w:numId="2">
    <w:abstractNumId w:val="36"/>
  </w:num>
  <w:num w:numId="3">
    <w:abstractNumId w:val="27"/>
  </w:num>
  <w:num w:numId="4">
    <w:abstractNumId w:val="17"/>
  </w:num>
  <w:num w:numId="5">
    <w:abstractNumId w:val="16"/>
  </w:num>
  <w:num w:numId="6">
    <w:abstractNumId w:val="30"/>
  </w:num>
  <w:num w:numId="7">
    <w:abstractNumId w:val="26"/>
  </w:num>
  <w:num w:numId="8">
    <w:abstractNumId w:val="35"/>
  </w:num>
  <w:num w:numId="9">
    <w:abstractNumId w:val="31"/>
  </w:num>
  <w:num w:numId="10">
    <w:abstractNumId w:val="15"/>
  </w:num>
  <w:num w:numId="11">
    <w:abstractNumId w:val="24"/>
  </w:num>
  <w:num w:numId="12">
    <w:abstractNumId w:val="29"/>
  </w:num>
  <w:num w:numId="13">
    <w:abstractNumId w:val="38"/>
  </w:num>
  <w:num w:numId="14">
    <w:abstractNumId w:val="23"/>
  </w:num>
  <w:num w:numId="15">
    <w:abstractNumId w:val="19"/>
  </w:num>
  <w:num w:numId="16">
    <w:abstractNumId w:val="11"/>
  </w:num>
  <w:num w:numId="17">
    <w:abstractNumId w:val="21"/>
  </w:num>
  <w:num w:numId="18">
    <w:abstractNumId w:val="22"/>
  </w:num>
  <w:num w:numId="19">
    <w:abstractNumId w:val="37"/>
  </w:num>
  <w:num w:numId="20">
    <w:abstractNumId w:val="32"/>
  </w:num>
  <w:num w:numId="21">
    <w:abstractNumId w:val="12"/>
  </w:num>
  <w:num w:numId="22">
    <w:abstractNumId w:val="33"/>
  </w:num>
  <w:num w:numId="23">
    <w:abstractNumId w:val="25"/>
  </w:num>
  <w:num w:numId="24">
    <w:abstractNumId w:val="13"/>
  </w:num>
  <w:num w:numId="25">
    <w:abstractNumId w:val="28"/>
  </w:num>
  <w:num w:numId="26">
    <w:abstractNumId w:val="14"/>
  </w:num>
  <w:num w:numId="27">
    <w:abstractNumId w:val="9"/>
  </w:num>
  <w:num w:numId="28">
    <w:abstractNumId w:val="7"/>
  </w:num>
  <w:num w:numId="29">
    <w:abstractNumId w:val="6"/>
  </w:num>
  <w:num w:numId="30">
    <w:abstractNumId w:val="5"/>
  </w:num>
  <w:num w:numId="31">
    <w:abstractNumId w:val="4"/>
  </w:num>
  <w:num w:numId="32">
    <w:abstractNumId w:val="8"/>
  </w:num>
  <w:num w:numId="33">
    <w:abstractNumId w:val="3"/>
  </w:num>
  <w:num w:numId="34">
    <w:abstractNumId w:val="2"/>
  </w:num>
  <w:num w:numId="35">
    <w:abstractNumId w:val="1"/>
  </w:num>
  <w:num w:numId="36">
    <w:abstractNumId w:val="0"/>
  </w:num>
  <w:num w:numId="37">
    <w:abstractNumId w:val="13"/>
  </w:num>
  <w:num w:numId="38">
    <w:abstractNumId w:val="10"/>
  </w:num>
  <w:num w:numId="39">
    <w:abstractNumId w:val="18"/>
  </w:num>
  <w:num w:numId="40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2954"/>
    <w:rsid w:val="0000249D"/>
    <w:rsid w:val="00002CB5"/>
    <w:rsid w:val="00003205"/>
    <w:rsid w:val="00003333"/>
    <w:rsid w:val="00006B4F"/>
    <w:rsid w:val="00007B09"/>
    <w:rsid w:val="0001099F"/>
    <w:rsid w:val="00011DCC"/>
    <w:rsid w:val="00013AED"/>
    <w:rsid w:val="00014C27"/>
    <w:rsid w:val="00014C76"/>
    <w:rsid w:val="0001671D"/>
    <w:rsid w:val="000278A9"/>
    <w:rsid w:val="000349FA"/>
    <w:rsid w:val="0003521C"/>
    <w:rsid w:val="00042131"/>
    <w:rsid w:val="0004515C"/>
    <w:rsid w:val="000456E3"/>
    <w:rsid w:val="00051DC7"/>
    <w:rsid w:val="000531CA"/>
    <w:rsid w:val="000553F1"/>
    <w:rsid w:val="000645B3"/>
    <w:rsid w:val="00065E3E"/>
    <w:rsid w:val="00070AC6"/>
    <w:rsid w:val="00073244"/>
    <w:rsid w:val="0007430C"/>
    <w:rsid w:val="00074D34"/>
    <w:rsid w:val="00074FB9"/>
    <w:rsid w:val="000776B9"/>
    <w:rsid w:val="00084619"/>
    <w:rsid w:val="000901BC"/>
    <w:rsid w:val="00096573"/>
    <w:rsid w:val="00097E4C"/>
    <w:rsid w:val="00097F34"/>
    <w:rsid w:val="000A03B9"/>
    <w:rsid w:val="000A0B06"/>
    <w:rsid w:val="000A1E17"/>
    <w:rsid w:val="000A2089"/>
    <w:rsid w:val="000A6840"/>
    <w:rsid w:val="000A6AB3"/>
    <w:rsid w:val="000A6EB0"/>
    <w:rsid w:val="000A7E5E"/>
    <w:rsid w:val="000B4923"/>
    <w:rsid w:val="000B4EAF"/>
    <w:rsid w:val="000C19DE"/>
    <w:rsid w:val="000C7448"/>
    <w:rsid w:val="000D3416"/>
    <w:rsid w:val="000D427A"/>
    <w:rsid w:val="000D4FBA"/>
    <w:rsid w:val="000D58CF"/>
    <w:rsid w:val="000D5CFC"/>
    <w:rsid w:val="000D7430"/>
    <w:rsid w:val="000D75CD"/>
    <w:rsid w:val="000D7D3A"/>
    <w:rsid w:val="000E00E6"/>
    <w:rsid w:val="000F33BB"/>
    <w:rsid w:val="000F4D20"/>
    <w:rsid w:val="000F4EB3"/>
    <w:rsid w:val="000F7E92"/>
    <w:rsid w:val="00100736"/>
    <w:rsid w:val="00104D58"/>
    <w:rsid w:val="00105CBB"/>
    <w:rsid w:val="0010767E"/>
    <w:rsid w:val="00107A3B"/>
    <w:rsid w:val="001102E5"/>
    <w:rsid w:val="0011294C"/>
    <w:rsid w:val="0011584E"/>
    <w:rsid w:val="0011717D"/>
    <w:rsid w:val="00122615"/>
    <w:rsid w:val="00130FBC"/>
    <w:rsid w:val="00137B49"/>
    <w:rsid w:val="00141CEB"/>
    <w:rsid w:val="001435A3"/>
    <w:rsid w:val="00144A98"/>
    <w:rsid w:val="0014655E"/>
    <w:rsid w:val="0014789B"/>
    <w:rsid w:val="001514C4"/>
    <w:rsid w:val="0015589D"/>
    <w:rsid w:val="0015615E"/>
    <w:rsid w:val="00160CEF"/>
    <w:rsid w:val="001632F8"/>
    <w:rsid w:val="00163C54"/>
    <w:rsid w:val="00164DC2"/>
    <w:rsid w:val="00165F3A"/>
    <w:rsid w:val="00167FE8"/>
    <w:rsid w:val="001704CC"/>
    <w:rsid w:val="00170D71"/>
    <w:rsid w:val="00172441"/>
    <w:rsid w:val="00172937"/>
    <w:rsid w:val="00173E62"/>
    <w:rsid w:val="001743A1"/>
    <w:rsid w:val="00175C96"/>
    <w:rsid w:val="0017768F"/>
    <w:rsid w:val="001825DA"/>
    <w:rsid w:val="001828F9"/>
    <w:rsid w:val="00185A34"/>
    <w:rsid w:val="00186661"/>
    <w:rsid w:val="00193377"/>
    <w:rsid w:val="001A109A"/>
    <w:rsid w:val="001A1505"/>
    <w:rsid w:val="001A2BF1"/>
    <w:rsid w:val="001A30F0"/>
    <w:rsid w:val="001A648C"/>
    <w:rsid w:val="001A697F"/>
    <w:rsid w:val="001A6CE1"/>
    <w:rsid w:val="001B02A6"/>
    <w:rsid w:val="001B04CA"/>
    <w:rsid w:val="001B0C8D"/>
    <w:rsid w:val="001B441D"/>
    <w:rsid w:val="001B6098"/>
    <w:rsid w:val="001B7E10"/>
    <w:rsid w:val="001C178A"/>
    <w:rsid w:val="001C219C"/>
    <w:rsid w:val="001C47DA"/>
    <w:rsid w:val="001C4A20"/>
    <w:rsid w:val="001C57C8"/>
    <w:rsid w:val="001C733C"/>
    <w:rsid w:val="001C7344"/>
    <w:rsid w:val="001C7B02"/>
    <w:rsid w:val="001C7F08"/>
    <w:rsid w:val="001D078F"/>
    <w:rsid w:val="001D38EE"/>
    <w:rsid w:val="001D5280"/>
    <w:rsid w:val="001D76FD"/>
    <w:rsid w:val="001E264B"/>
    <w:rsid w:val="001E3B1C"/>
    <w:rsid w:val="001E3D3E"/>
    <w:rsid w:val="001E59B4"/>
    <w:rsid w:val="001F1277"/>
    <w:rsid w:val="001F5010"/>
    <w:rsid w:val="001F69C7"/>
    <w:rsid w:val="0021170C"/>
    <w:rsid w:val="00211730"/>
    <w:rsid w:val="00212954"/>
    <w:rsid w:val="00214370"/>
    <w:rsid w:val="002148D2"/>
    <w:rsid w:val="00226010"/>
    <w:rsid w:val="002269FA"/>
    <w:rsid w:val="0023076F"/>
    <w:rsid w:val="002335E2"/>
    <w:rsid w:val="00234300"/>
    <w:rsid w:val="0023464A"/>
    <w:rsid w:val="00234C3F"/>
    <w:rsid w:val="0023536A"/>
    <w:rsid w:val="0023596E"/>
    <w:rsid w:val="002375E6"/>
    <w:rsid w:val="00245569"/>
    <w:rsid w:val="00246877"/>
    <w:rsid w:val="00253E06"/>
    <w:rsid w:val="0025731B"/>
    <w:rsid w:val="00257F47"/>
    <w:rsid w:val="00260A6B"/>
    <w:rsid w:val="00262D97"/>
    <w:rsid w:val="002679F3"/>
    <w:rsid w:val="00271513"/>
    <w:rsid w:val="00272A60"/>
    <w:rsid w:val="002753E7"/>
    <w:rsid w:val="002759A6"/>
    <w:rsid w:val="002759F6"/>
    <w:rsid w:val="00276D03"/>
    <w:rsid w:val="00280535"/>
    <w:rsid w:val="002820F2"/>
    <w:rsid w:val="00282DB1"/>
    <w:rsid w:val="0028300E"/>
    <w:rsid w:val="0028326F"/>
    <w:rsid w:val="00283EAF"/>
    <w:rsid w:val="00284A83"/>
    <w:rsid w:val="00296499"/>
    <w:rsid w:val="002A01B1"/>
    <w:rsid w:val="002A0400"/>
    <w:rsid w:val="002A04DA"/>
    <w:rsid w:val="002A15CB"/>
    <w:rsid w:val="002A258C"/>
    <w:rsid w:val="002A3333"/>
    <w:rsid w:val="002A3749"/>
    <w:rsid w:val="002A4787"/>
    <w:rsid w:val="002A626F"/>
    <w:rsid w:val="002A7AB8"/>
    <w:rsid w:val="002B09FD"/>
    <w:rsid w:val="002B2589"/>
    <w:rsid w:val="002B415B"/>
    <w:rsid w:val="002B5163"/>
    <w:rsid w:val="002B60AF"/>
    <w:rsid w:val="002B65B6"/>
    <w:rsid w:val="002B7788"/>
    <w:rsid w:val="002B7E05"/>
    <w:rsid w:val="002C00C9"/>
    <w:rsid w:val="002C1FB0"/>
    <w:rsid w:val="002C3191"/>
    <w:rsid w:val="002C4125"/>
    <w:rsid w:val="002C47A8"/>
    <w:rsid w:val="002C6A41"/>
    <w:rsid w:val="002D03E7"/>
    <w:rsid w:val="002D1855"/>
    <w:rsid w:val="002D18B6"/>
    <w:rsid w:val="002D4260"/>
    <w:rsid w:val="002D6810"/>
    <w:rsid w:val="002E1BDF"/>
    <w:rsid w:val="002E287D"/>
    <w:rsid w:val="002E4FC9"/>
    <w:rsid w:val="002E526C"/>
    <w:rsid w:val="002F16A1"/>
    <w:rsid w:val="00302875"/>
    <w:rsid w:val="00302FFB"/>
    <w:rsid w:val="00305CDB"/>
    <w:rsid w:val="003060DC"/>
    <w:rsid w:val="00306DB9"/>
    <w:rsid w:val="00307F25"/>
    <w:rsid w:val="00310A9A"/>
    <w:rsid w:val="003204AD"/>
    <w:rsid w:val="00323F3A"/>
    <w:rsid w:val="003252B3"/>
    <w:rsid w:val="00326C74"/>
    <w:rsid w:val="00327CEF"/>
    <w:rsid w:val="0033717E"/>
    <w:rsid w:val="00337C0F"/>
    <w:rsid w:val="00344F75"/>
    <w:rsid w:val="0034573C"/>
    <w:rsid w:val="003506EA"/>
    <w:rsid w:val="003527FE"/>
    <w:rsid w:val="00352D03"/>
    <w:rsid w:val="003536C6"/>
    <w:rsid w:val="003537F7"/>
    <w:rsid w:val="003553B3"/>
    <w:rsid w:val="0036066E"/>
    <w:rsid w:val="0036327C"/>
    <w:rsid w:val="00364F63"/>
    <w:rsid w:val="003675A4"/>
    <w:rsid w:val="00376589"/>
    <w:rsid w:val="003776FD"/>
    <w:rsid w:val="00377878"/>
    <w:rsid w:val="00381B47"/>
    <w:rsid w:val="00382400"/>
    <w:rsid w:val="00383801"/>
    <w:rsid w:val="00383EEB"/>
    <w:rsid w:val="00384F4A"/>
    <w:rsid w:val="00387FB0"/>
    <w:rsid w:val="00392A07"/>
    <w:rsid w:val="00395297"/>
    <w:rsid w:val="003A6553"/>
    <w:rsid w:val="003A691F"/>
    <w:rsid w:val="003A7C3A"/>
    <w:rsid w:val="003B0EB6"/>
    <w:rsid w:val="003B16DC"/>
    <w:rsid w:val="003C012D"/>
    <w:rsid w:val="003C0F32"/>
    <w:rsid w:val="003C7E13"/>
    <w:rsid w:val="003D0BD9"/>
    <w:rsid w:val="003E06E8"/>
    <w:rsid w:val="003E59D0"/>
    <w:rsid w:val="003E5A60"/>
    <w:rsid w:val="003E5D12"/>
    <w:rsid w:val="003E6E1A"/>
    <w:rsid w:val="003E6F06"/>
    <w:rsid w:val="003F0C8A"/>
    <w:rsid w:val="003F1989"/>
    <w:rsid w:val="003F56F1"/>
    <w:rsid w:val="003F7582"/>
    <w:rsid w:val="0040564D"/>
    <w:rsid w:val="00415D5A"/>
    <w:rsid w:val="004225CB"/>
    <w:rsid w:val="0042639C"/>
    <w:rsid w:val="004268ED"/>
    <w:rsid w:val="00433489"/>
    <w:rsid w:val="0043391F"/>
    <w:rsid w:val="004339F1"/>
    <w:rsid w:val="004365FF"/>
    <w:rsid w:val="00437EB0"/>
    <w:rsid w:val="0044019A"/>
    <w:rsid w:val="0044167A"/>
    <w:rsid w:val="00442842"/>
    <w:rsid w:val="00443296"/>
    <w:rsid w:val="00443636"/>
    <w:rsid w:val="00443F52"/>
    <w:rsid w:val="0044600B"/>
    <w:rsid w:val="00450242"/>
    <w:rsid w:val="0045148E"/>
    <w:rsid w:val="004544EC"/>
    <w:rsid w:val="00454C32"/>
    <w:rsid w:val="00455369"/>
    <w:rsid w:val="00456342"/>
    <w:rsid w:val="00461184"/>
    <w:rsid w:val="004651B0"/>
    <w:rsid w:val="004745BD"/>
    <w:rsid w:val="00477B27"/>
    <w:rsid w:val="00483C96"/>
    <w:rsid w:val="0048547E"/>
    <w:rsid w:val="004866A7"/>
    <w:rsid w:val="00487DCF"/>
    <w:rsid w:val="00490D8E"/>
    <w:rsid w:val="00491A06"/>
    <w:rsid w:val="00492E77"/>
    <w:rsid w:val="00493233"/>
    <w:rsid w:val="004A0EAD"/>
    <w:rsid w:val="004A3D91"/>
    <w:rsid w:val="004A4973"/>
    <w:rsid w:val="004A6B97"/>
    <w:rsid w:val="004B3A9C"/>
    <w:rsid w:val="004B3BCD"/>
    <w:rsid w:val="004C2623"/>
    <w:rsid w:val="004C322C"/>
    <w:rsid w:val="004C54DD"/>
    <w:rsid w:val="004C560B"/>
    <w:rsid w:val="004C6D9E"/>
    <w:rsid w:val="004C7BD9"/>
    <w:rsid w:val="004D328F"/>
    <w:rsid w:val="004D3BCD"/>
    <w:rsid w:val="004D503B"/>
    <w:rsid w:val="004D5542"/>
    <w:rsid w:val="004D5DF2"/>
    <w:rsid w:val="004D7E9B"/>
    <w:rsid w:val="004E234D"/>
    <w:rsid w:val="004E5F6F"/>
    <w:rsid w:val="004E679A"/>
    <w:rsid w:val="004F0C87"/>
    <w:rsid w:val="004F3671"/>
    <w:rsid w:val="005034D5"/>
    <w:rsid w:val="00504740"/>
    <w:rsid w:val="0050527E"/>
    <w:rsid w:val="005058B3"/>
    <w:rsid w:val="00507A44"/>
    <w:rsid w:val="00510D95"/>
    <w:rsid w:val="00523A9A"/>
    <w:rsid w:val="00523C46"/>
    <w:rsid w:val="00525ABF"/>
    <w:rsid w:val="0052783F"/>
    <w:rsid w:val="005317BB"/>
    <w:rsid w:val="00531E9B"/>
    <w:rsid w:val="005365D7"/>
    <w:rsid w:val="00536EBC"/>
    <w:rsid w:val="00537F8E"/>
    <w:rsid w:val="005401B9"/>
    <w:rsid w:val="00541156"/>
    <w:rsid w:val="00542513"/>
    <w:rsid w:val="005456F6"/>
    <w:rsid w:val="00552195"/>
    <w:rsid w:val="0055236B"/>
    <w:rsid w:val="00553BC2"/>
    <w:rsid w:val="005545AA"/>
    <w:rsid w:val="00555F30"/>
    <w:rsid w:val="00562B59"/>
    <w:rsid w:val="00564689"/>
    <w:rsid w:val="00566EC4"/>
    <w:rsid w:val="00576DFD"/>
    <w:rsid w:val="00576E09"/>
    <w:rsid w:val="005805D3"/>
    <w:rsid w:val="00580B6F"/>
    <w:rsid w:val="005815AB"/>
    <w:rsid w:val="00583D6C"/>
    <w:rsid w:val="0059024E"/>
    <w:rsid w:val="00591837"/>
    <w:rsid w:val="00593CDC"/>
    <w:rsid w:val="005942AA"/>
    <w:rsid w:val="00595E23"/>
    <w:rsid w:val="005962CD"/>
    <w:rsid w:val="0059636C"/>
    <w:rsid w:val="005965D6"/>
    <w:rsid w:val="005965E4"/>
    <w:rsid w:val="00597291"/>
    <w:rsid w:val="005A0BAE"/>
    <w:rsid w:val="005A6C97"/>
    <w:rsid w:val="005B2DBC"/>
    <w:rsid w:val="005B3C94"/>
    <w:rsid w:val="005B3EA4"/>
    <w:rsid w:val="005C634F"/>
    <w:rsid w:val="005C6716"/>
    <w:rsid w:val="005C7079"/>
    <w:rsid w:val="005D0B23"/>
    <w:rsid w:val="005D4392"/>
    <w:rsid w:val="005D444E"/>
    <w:rsid w:val="005D6F53"/>
    <w:rsid w:val="005E38CE"/>
    <w:rsid w:val="005E5A00"/>
    <w:rsid w:val="005E5C7B"/>
    <w:rsid w:val="005F0B61"/>
    <w:rsid w:val="005F148B"/>
    <w:rsid w:val="005F24B5"/>
    <w:rsid w:val="005F2BEC"/>
    <w:rsid w:val="005F361C"/>
    <w:rsid w:val="005F3B75"/>
    <w:rsid w:val="005F5441"/>
    <w:rsid w:val="005F5841"/>
    <w:rsid w:val="005F6EEA"/>
    <w:rsid w:val="00600F22"/>
    <w:rsid w:val="00601166"/>
    <w:rsid w:val="00601448"/>
    <w:rsid w:val="00607560"/>
    <w:rsid w:val="00610A84"/>
    <w:rsid w:val="00611607"/>
    <w:rsid w:val="00616286"/>
    <w:rsid w:val="006169DE"/>
    <w:rsid w:val="00620F4E"/>
    <w:rsid w:val="00622A7B"/>
    <w:rsid w:val="00623024"/>
    <w:rsid w:val="00624074"/>
    <w:rsid w:val="006311E5"/>
    <w:rsid w:val="006328BA"/>
    <w:rsid w:val="00634415"/>
    <w:rsid w:val="006362F8"/>
    <w:rsid w:val="0063663B"/>
    <w:rsid w:val="00637975"/>
    <w:rsid w:val="006467BA"/>
    <w:rsid w:val="00647B37"/>
    <w:rsid w:val="006537F7"/>
    <w:rsid w:val="00655882"/>
    <w:rsid w:val="00660049"/>
    <w:rsid w:val="006629FA"/>
    <w:rsid w:val="00663640"/>
    <w:rsid w:val="00665DC8"/>
    <w:rsid w:val="00666BE1"/>
    <w:rsid w:val="00671E83"/>
    <w:rsid w:val="00673B7E"/>
    <w:rsid w:val="006820F6"/>
    <w:rsid w:val="00684D08"/>
    <w:rsid w:val="006854F0"/>
    <w:rsid w:val="0069061D"/>
    <w:rsid w:val="006939F3"/>
    <w:rsid w:val="0069548A"/>
    <w:rsid w:val="00695D62"/>
    <w:rsid w:val="006975DE"/>
    <w:rsid w:val="006A11B1"/>
    <w:rsid w:val="006A1CED"/>
    <w:rsid w:val="006A5289"/>
    <w:rsid w:val="006B22FF"/>
    <w:rsid w:val="006B2711"/>
    <w:rsid w:val="006B2FF2"/>
    <w:rsid w:val="006B507D"/>
    <w:rsid w:val="006B536A"/>
    <w:rsid w:val="006C105F"/>
    <w:rsid w:val="006D13A9"/>
    <w:rsid w:val="006D43EF"/>
    <w:rsid w:val="006D5D0A"/>
    <w:rsid w:val="006D5E65"/>
    <w:rsid w:val="006D6581"/>
    <w:rsid w:val="006E4BD9"/>
    <w:rsid w:val="006E4DEC"/>
    <w:rsid w:val="006E51AD"/>
    <w:rsid w:val="006E6A10"/>
    <w:rsid w:val="006E7541"/>
    <w:rsid w:val="006E7F7E"/>
    <w:rsid w:val="006F0DD1"/>
    <w:rsid w:val="006F207C"/>
    <w:rsid w:val="006F3348"/>
    <w:rsid w:val="006F37DD"/>
    <w:rsid w:val="006F44DE"/>
    <w:rsid w:val="006F7630"/>
    <w:rsid w:val="00701E4B"/>
    <w:rsid w:val="00703141"/>
    <w:rsid w:val="00706075"/>
    <w:rsid w:val="0070652C"/>
    <w:rsid w:val="00707594"/>
    <w:rsid w:val="00707A4E"/>
    <w:rsid w:val="00707DD1"/>
    <w:rsid w:val="00710D76"/>
    <w:rsid w:val="007139AD"/>
    <w:rsid w:val="00713F7F"/>
    <w:rsid w:val="00714461"/>
    <w:rsid w:val="007201B2"/>
    <w:rsid w:val="007221C8"/>
    <w:rsid w:val="00725176"/>
    <w:rsid w:val="0073078A"/>
    <w:rsid w:val="00732401"/>
    <w:rsid w:val="00732DEE"/>
    <w:rsid w:val="007365BD"/>
    <w:rsid w:val="0073762D"/>
    <w:rsid w:val="00737791"/>
    <w:rsid w:val="0074588D"/>
    <w:rsid w:val="00746749"/>
    <w:rsid w:val="00746F5E"/>
    <w:rsid w:val="00753251"/>
    <w:rsid w:val="00753B66"/>
    <w:rsid w:val="00753F79"/>
    <w:rsid w:val="007573FF"/>
    <w:rsid w:val="00760F6A"/>
    <w:rsid w:val="00762021"/>
    <w:rsid w:val="007662C9"/>
    <w:rsid w:val="007674D0"/>
    <w:rsid w:val="00771DC8"/>
    <w:rsid w:val="0077471D"/>
    <w:rsid w:val="00783FF7"/>
    <w:rsid w:val="00786463"/>
    <w:rsid w:val="00786482"/>
    <w:rsid w:val="00792B3C"/>
    <w:rsid w:val="007949FA"/>
    <w:rsid w:val="007961BD"/>
    <w:rsid w:val="007A01A5"/>
    <w:rsid w:val="007A1818"/>
    <w:rsid w:val="007A22B4"/>
    <w:rsid w:val="007A7E11"/>
    <w:rsid w:val="007A7E4E"/>
    <w:rsid w:val="007A7FB3"/>
    <w:rsid w:val="007B12D0"/>
    <w:rsid w:val="007B1CF7"/>
    <w:rsid w:val="007B30A2"/>
    <w:rsid w:val="007B34FF"/>
    <w:rsid w:val="007B471B"/>
    <w:rsid w:val="007D15F4"/>
    <w:rsid w:val="007D195E"/>
    <w:rsid w:val="007D2596"/>
    <w:rsid w:val="007D54E3"/>
    <w:rsid w:val="007E2B19"/>
    <w:rsid w:val="007E4F46"/>
    <w:rsid w:val="007E5109"/>
    <w:rsid w:val="007E603E"/>
    <w:rsid w:val="007E6ECC"/>
    <w:rsid w:val="007F03F4"/>
    <w:rsid w:val="007F7411"/>
    <w:rsid w:val="008047A2"/>
    <w:rsid w:val="00811E15"/>
    <w:rsid w:val="0081274F"/>
    <w:rsid w:val="00813AA3"/>
    <w:rsid w:val="00813FF3"/>
    <w:rsid w:val="008143D4"/>
    <w:rsid w:val="00814AE2"/>
    <w:rsid w:val="00817422"/>
    <w:rsid w:val="00824AB3"/>
    <w:rsid w:val="00834367"/>
    <w:rsid w:val="00837888"/>
    <w:rsid w:val="00837D78"/>
    <w:rsid w:val="00845D54"/>
    <w:rsid w:val="00846A94"/>
    <w:rsid w:val="00847ED3"/>
    <w:rsid w:val="00851A49"/>
    <w:rsid w:val="00855593"/>
    <w:rsid w:val="00857F20"/>
    <w:rsid w:val="008604FF"/>
    <w:rsid w:val="0086160B"/>
    <w:rsid w:val="008744F5"/>
    <w:rsid w:val="008817F3"/>
    <w:rsid w:val="00882D23"/>
    <w:rsid w:val="00882E3E"/>
    <w:rsid w:val="00885FD8"/>
    <w:rsid w:val="008874C5"/>
    <w:rsid w:val="00887A33"/>
    <w:rsid w:val="0089101C"/>
    <w:rsid w:val="00892649"/>
    <w:rsid w:val="008973A0"/>
    <w:rsid w:val="008A0687"/>
    <w:rsid w:val="008A28B9"/>
    <w:rsid w:val="008A2BC1"/>
    <w:rsid w:val="008B1E43"/>
    <w:rsid w:val="008B2B1F"/>
    <w:rsid w:val="008B477D"/>
    <w:rsid w:val="008B5C00"/>
    <w:rsid w:val="008B6720"/>
    <w:rsid w:val="008B6E0A"/>
    <w:rsid w:val="008B7D85"/>
    <w:rsid w:val="008C1E0A"/>
    <w:rsid w:val="008C2432"/>
    <w:rsid w:val="008C476B"/>
    <w:rsid w:val="008C58A8"/>
    <w:rsid w:val="008C5E63"/>
    <w:rsid w:val="008C6F5B"/>
    <w:rsid w:val="008D0063"/>
    <w:rsid w:val="008D1E8D"/>
    <w:rsid w:val="008D2DEE"/>
    <w:rsid w:val="008D3D17"/>
    <w:rsid w:val="008D6856"/>
    <w:rsid w:val="008D7F81"/>
    <w:rsid w:val="008E18CA"/>
    <w:rsid w:val="008E229F"/>
    <w:rsid w:val="008E4631"/>
    <w:rsid w:val="008E52BC"/>
    <w:rsid w:val="008E6846"/>
    <w:rsid w:val="008E6A3E"/>
    <w:rsid w:val="008F1214"/>
    <w:rsid w:val="008F1D52"/>
    <w:rsid w:val="008F4509"/>
    <w:rsid w:val="008F5D8C"/>
    <w:rsid w:val="008F664E"/>
    <w:rsid w:val="008F6D63"/>
    <w:rsid w:val="008F75F5"/>
    <w:rsid w:val="00900098"/>
    <w:rsid w:val="0090040B"/>
    <w:rsid w:val="009015F2"/>
    <w:rsid w:val="0090333F"/>
    <w:rsid w:val="00907B50"/>
    <w:rsid w:val="00910943"/>
    <w:rsid w:val="00911BCD"/>
    <w:rsid w:val="00914037"/>
    <w:rsid w:val="00915197"/>
    <w:rsid w:val="00916058"/>
    <w:rsid w:val="00916CB8"/>
    <w:rsid w:val="009176D9"/>
    <w:rsid w:val="00920C22"/>
    <w:rsid w:val="00921081"/>
    <w:rsid w:val="00921107"/>
    <w:rsid w:val="009220F6"/>
    <w:rsid w:val="00923162"/>
    <w:rsid w:val="00923826"/>
    <w:rsid w:val="00925BAD"/>
    <w:rsid w:val="00925DC3"/>
    <w:rsid w:val="009272CB"/>
    <w:rsid w:val="00930196"/>
    <w:rsid w:val="00941CD4"/>
    <w:rsid w:val="0094739B"/>
    <w:rsid w:val="009506B3"/>
    <w:rsid w:val="00952208"/>
    <w:rsid w:val="0095629E"/>
    <w:rsid w:val="00961456"/>
    <w:rsid w:val="00965C74"/>
    <w:rsid w:val="0097058D"/>
    <w:rsid w:val="00970FB6"/>
    <w:rsid w:val="00972548"/>
    <w:rsid w:val="00980B50"/>
    <w:rsid w:val="00980B98"/>
    <w:rsid w:val="0098202A"/>
    <w:rsid w:val="009832CD"/>
    <w:rsid w:val="00984153"/>
    <w:rsid w:val="00985C23"/>
    <w:rsid w:val="009912D5"/>
    <w:rsid w:val="00991713"/>
    <w:rsid w:val="00996644"/>
    <w:rsid w:val="009A061F"/>
    <w:rsid w:val="009A1C2C"/>
    <w:rsid w:val="009A675C"/>
    <w:rsid w:val="009B1496"/>
    <w:rsid w:val="009B4354"/>
    <w:rsid w:val="009B4662"/>
    <w:rsid w:val="009B7914"/>
    <w:rsid w:val="009C6571"/>
    <w:rsid w:val="009C7A69"/>
    <w:rsid w:val="009D0DC4"/>
    <w:rsid w:val="009D2479"/>
    <w:rsid w:val="009D3142"/>
    <w:rsid w:val="009D3851"/>
    <w:rsid w:val="009D61E9"/>
    <w:rsid w:val="009D6D9A"/>
    <w:rsid w:val="009E199F"/>
    <w:rsid w:val="009E1EFF"/>
    <w:rsid w:val="009E2F09"/>
    <w:rsid w:val="009E2FEE"/>
    <w:rsid w:val="009E3387"/>
    <w:rsid w:val="009E35D6"/>
    <w:rsid w:val="009E41EE"/>
    <w:rsid w:val="009E7102"/>
    <w:rsid w:val="009F29BF"/>
    <w:rsid w:val="00A006F3"/>
    <w:rsid w:val="00A05B38"/>
    <w:rsid w:val="00A06B3A"/>
    <w:rsid w:val="00A07ACF"/>
    <w:rsid w:val="00A07E68"/>
    <w:rsid w:val="00A11545"/>
    <w:rsid w:val="00A14FA2"/>
    <w:rsid w:val="00A1761D"/>
    <w:rsid w:val="00A2348D"/>
    <w:rsid w:val="00A24271"/>
    <w:rsid w:val="00A26A27"/>
    <w:rsid w:val="00A307CA"/>
    <w:rsid w:val="00A30D07"/>
    <w:rsid w:val="00A317A0"/>
    <w:rsid w:val="00A32C02"/>
    <w:rsid w:val="00A358C3"/>
    <w:rsid w:val="00A36628"/>
    <w:rsid w:val="00A37428"/>
    <w:rsid w:val="00A37B03"/>
    <w:rsid w:val="00A42058"/>
    <w:rsid w:val="00A4640E"/>
    <w:rsid w:val="00A53AB7"/>
    <w:rsid w:val="00A61CF5"/>
    <w:rsid w:val="00A6298B"/>
    <w:rsid w:val="00A63156"/>
    <w:rsid w:val="00A66DB0"/>
    <w:rsid w:val="00A70FFE"/>
    <w:rsid w:val="00A713A7"/>
    <w:rsid w:val="00A76BFD"/>
    <w:rsid w:val="00A80537"/>
    <w:rsid w:val="00A8062B"/>
    <w:rsid w:val="00A81CCB"/>
    <w:rsid w:val="00A8797C"/>
    <w:rsid w:val="00A93CC9"/>
    <w:rsid w:val="00A940C8"/>
    <w:rsid w:val="00A94511"/>
    <w:rsid w:val="00A96B4D"/>
    <w:rsid w:val="00AA0963"/>
    <w:rsid w:val="00AA4BD9"/>
    <w:rsid w:val="00AA6EB5"/>
    <w:rsid w:val="00AB0A63"/>
    <w:rsid w:val="00AB1EE0"/>
    <w:rsid w:val="00AB25CC"/>
    <w:rsid w:val="00AB32F8"/>
    <w:rsid w:val="00AB4803"/>
    <w:rsid w:val="00AB4D27"/>
    <w:rsid w:val="00AB6331"/>
    <w:rsid w:val="00AB695D"/>
    <w:rsid w:val="00AB751C"/>
    <w:rsid w:val="00AB7FEE"/>
    <w:rsid w:val="00AC26AD"/>
    <w:rsid w:val="00AC6FEF"/>
    <w:rsid w:val="00AC7DF9"/>
    <w:rsid w:val="00AD2A2E"/>
    <w:rsid w:val="00AD3A8A"/>
    <w:rsid w:val="00AE0467"/>
    <w:rsid w:val="00AE278D"/>
    <w:rsid w:val="00AE63DB"/>
    <w:rsid w:val="00AE6C29"/>
    <w:rsid w:val="00AE7BF0"/>
    <w:rsid w:val="00AF7018"/>
    <w:rsid w:val="00AF7CD6"/>
    <w:rsid w:val="00B04E78"/>
    <w:rsid w:val="00B05B36"/>
    <w:rsid w:val="00B10887"/>
    <w:rsid w:val="00B22163"/>
    <w:rsid w:val="00B23E1A"/>
    <w:rsid w:val="00B24212"/>
    <w:rsid w:val="00B30CB6"/>
    <w:rsid w:val="00B320C3"/>
    <w:rsid w:val="00B3590F"/>
    <w:rsid w:val="00B35FCD"/>
    <w:rsid w:val="00B41476"/>
    <w:rsid w:val="00B4211D"/>
    <w:rsid w:val="00B421E0"/>
    <w:rsid w:val="00B4688E"/>
    <w:rsid w:val="00B46B12"/>
    <w:rsid w:val="00B5042A"/>
    <w:rsid w:val="00B50878"/>
    <w:rsid w:val="00B52843"/>
    <w:rsid w:val="00B56607"/>
    <w:rsid w:val="00B60430"/>
    <w:rsid w:val="00B6179C"/>
    <w:rsid w:val="00B6184E"/>
    <w:rsid w:val="00B61DE6"/>
    <w:rsid w:val="00B62141"/>
    <w:rsid w:val="00B65D0F"/>
    <w:rsid w:val="00B669D0"/>
    <w:rsid w:val="00B71C6C"/>
    <w:rsid w:val="00B72E55"/>
    <w:rsid w:val="00B740DD"/>
    <w:rsid w:val="00B74334"/>
    <w:rsid w:val="00B87913"/>
    <w:rsid w:val="00B91EE5"/>
    <w:rsid w:val="00B92C81"/>
    <w:rsid w:val="00BA2636"/>
    <w:rsid w:val="00BA6DCB"/>
    <w:rsid w:val="00BB0884"/>
    <w:rsid w:val="00BB2089"/>
    <w:rsid w:val="00BB6963"/>
    <w:rsid w:val="00BC3FBF"/>
    <w:rsid w:val="00BC4BA4"/>
    <w:rsid w:val="00BC651D"/>
    <w:rsid w:val="00BD3AD2"/>
    <w:rsid w:val="00BD784F"/>
    <w:rsid w:val="00BE0CD4"/>
    <w:rsid w:val="00BE0D63"/>
    <w:rsid w:val="00BE0F91"/>
    <w:rsid w:val="00BE1ACE"/>
    <w:rsid w:val="00BE7CE0"/>
    <w:rsid w:val="00BF5B23"/>
    <w:rsid w:val="00C0277E"/>
    <w:rsid w:val="00C02932"/>
    <w:rsid w:val="00C06D04"/>
    <w:rsid w:val="00C06F80"/>
    <w:rsid w:val="00C1040D"/>
    <w:rsid w:val="00C12675"/>
    <w:rsid w:val="00C1443B"/>
    <w:rsid w:val="00C21083"/>
    <w:rsid w:val="00C21216"/>
    <w:rsid w:val="00C21B7D"/>
    <w:rsid w:val="00C23137"/>
    <w:rsid w:val="00C27162"/>
    <w:rsid w:val="00C27778"/>
    <w:rsid w:val="00C35537"/>
    <w:rsid w:val="00C35693"/>
    <w:rsid w:val="00C360FF"/>
    <w:rsid w:val="00C37370"/>
    <w:rsid w:val="00C40639"/>
    <w:rsid w:val="00C422C2"/>
    <w:rsid w:val="00C441C3"/>
    <w:rsid w:val="00C61034"/>
    <w:rsid w:val="00C61A0A"/>
    <w:rsid w:val="00C6203E"/>
    <w:rsid w:val="00C725B6"/>
    <w:rsid w:val="00C728D3"/>
    <w:rsid w:val="00C76E78"/>
    <w:rsid w:val="00C81001"/>
    <w:rsid w:val="00C83BBB"/>
    <w:rsid w:val="00C846AA"/>
    <w:rsid w:val="00C86C99"/>
    <w:rsid w:val="00C935F8"/>
    <w:rsid w:val="00CA1247"/>
    <w:rsid w:val="00CA12B4"/>
    <w:rsid w:val="00CA3596"/>
    <w:rsid w:val="00CA5D65"/>
    <w:rsid w:val="00CA7376"/>
    <w:rsid w:val="00CB09B4"/>
    <w:rsid w:val="00CB5C2D"/>
    <w:rsid w:val="00CB6FA8"/>
    <w:rsid w:val="00CC1872"/>
    <w:rsid w:val="00CC3F14"/>
    <w:rsid w:val="00CC5624"/>
    <w:rsid w:val="00CC70C6"/>
    <w:rsid w:val="00CC7993"/>
    <w:rsid w:val="00CC7BA0"/>
    <w:rsid w:val="00CD4795"/>
    <w:rsid w:val="00CD4B3F"/>
    <w:rsid w:val="00CE1254"/>
    <w:rsid w:val="00CE28A9"/>
    <w:rsid w:val="00CE4419"/>
    <w:rsid w:val="00CE6767"/>
    <w:rsid w:val="00CE72DC"/>
    <w:rsid w:val="00CF0E2C"/>
    <w:rsid w:val="00CF2324"/>
    <w:rsid w:val="00CF44C7"/>
    <w:rsid w:val="00CF5A7B"/>
    <w:rsid w:val="00D0324F"/>
    <w:rsid w:val="00D0491A"/>
    <w:rsid w:val="00D05A0F"/>
    <w:rsid w:val="00D13DC3"/>
    <w:rsid w:val="00D16D53"/>
    <w:rsid w:val="00D16E40"/>
    <w:rsid w:val="00D217C3"/>
    <w:rsid w:val="00D23288"/>
    <w:rsid w:val="00D23B1F"/>
    <w:rsid w:val="00D250D2"/>
    <w:rsid w:val="00D25C93"/>
    <w:rsid w:val="00D25E5D"/>
    <w:rsid w:val="00D26E11"/>
    <w:rsid w:val="00D276C3"/>
    <w:rsid w:val="00D313FA"/>
    <w:rsid w:val="00D33A55"/>
    <w:rsid w:val="00D33FBD"/>
    <w:rsid w:val="00D3426C"/>
    <w:rsid w:val="00D35B80"/>
    <w:rsid w:val="00D4083D"/>
    <w:rsid w:val="00D46A77"/>
    <w:rsid w:val="00D54A34"/>
    <w:rsid w:val="00D56200"/>
    <w:rsid w:val="00D61367"/>
    <w:rsid w:val="00D61990"/>
    <w:rsid w:val="00D65BE1"/>
    <w:rsid w:val="00D70E8B"/>
    <w:rsid w:val="00D75930"/>
    <w:rsid w:val="00D766B6"/>
    <w:rsid w:val="00D76DD2"/>
    <w:rsid w:val="00D8399E"/>
    <w:rsid w:val="00D85D0F"/>
    <w:rsid w:val="00D9138E"/>
    <w:rsid w:val="00D91B15"/>
    <w:rsid w:val="00D955B4"/>
    <w:rsid w:val="00D96EE8"/>
    <w:rsid w:val="00D97D83"/>
    <w:rsid w:val="00DA0C27"/>
    <w:rsid w:val="00DA0F7A"/>
    <w:rsid w:val="00DA10B5"/>
    <w:rsid w:val="00DA2FF2"/>
    <w:rsid w:val="00DA328D"/>
    <w:rsid w:val="00DA3C02"/>
    <w:rsid w:val="00DB2312"/>
    <w:rsid w:val="00DB66D1"/>
    <w:rsid w:val="00DB74CD"/>
    <w:rsid w:val="00DC09FA"/>
    <w:rsid w:val="00DC0B48"/>
    <w:rsid w:val="00DC187F"/>
    <w:rsid w:val="00DC3916"/>
    <w:rsid w:val="00DC7203"/>
    <w:rsid w:val="00DC76BF"/>
    <w:rsid w:val="00DD16B6"/>
    <w:rsid w:val="00DD4EDA"/>
    <w:rsid w:val="00DD5A51"/>
    <w:rsid w:val="00DD7E55"/>
    <w:rsid w:val="00DE18F9"/>
    <w:rsid w:val="00DE21EE"/>
    <w:rsid w:val="00DE2229"/>
    <w:rsid w:val="00DE5675"/>
    <w:rsid w:val="00DE661B"/>
    <w:rsid w:val="00DE72F0"/>
    <w:rsid w:val="00DE7EFE"/>
    <w:rsid w:val="00E002DA"/>
    <w:rsid w:val="00E01DF0"/>
    <w:rsid w:val="00E0337F"/>
    <w:rsid w:val="00E035C3"/>
    <w:rsid w:val="00E0572A"/>
    <w:rsid w:val="00E05796"/>
    <w:rsid w:val="00E10CD0"/>
    <w:rsid w:val="00E117B7"/>
    <w:rsid w:val="00E1376E"/>
    <w:rsid w:val="00E1605D"/>
    <w:rsid w:val="00E168EE"/>
    <w:rsid w:val="00E16E54"/>
    <w:rsid w:val="00E170C8"/>
    <w:rsid w:val="00E20CFC"/>
    <w:rsid w:val="00E22156"/>
    <w:rsid w:val="00E23009"/>
    <w:rsid w:val="00E237ED"/>
    <w:rsid w:val="00E24532"/>
    <w:rsid w:val="00E24906"/>
    <w:rsid w:val="00E32196"/>
    <w:rsid w:val="00E3255E"/>
    <w:rsid w:val="00E35BBA"/>
    <w:rsid w:val="00E3690B"/>
    <w:rsid w:val="00E37DD3"/>
    <w:rsid w:val="00E4540A"/>
    <w:rsid w:val="00E45AAF"/>
    <w:rsid w:val="00E50FE8"/>
    <w:rsid w:val="00E57FD0"/>
    <w:rsid w:val="00E64DAB"/>
    <w:rsid w:val="00E67249"/>
    <w:rsid w:val="00E71322"/>
    <w:rsid w:val="00E7276C"/>
    <w:rsid w:val="00E72E71"/>
    <w:rsid w:val="00E81E00"/>
    <w:rsid w:val="00E8501E"/>
    <w:rsid w:val="00E95F23"/>
    <w:rsid w:val="00E96B43"/>
    <w:rsid w:val="00EA03CD"/>
    <w:rsid w:val="00EA1EAC"/>
    <w:rsid w:val="00EA2062"/>
    <w:rsid w:val="00EA4532"/>
    <w:rsid w:val="00EA57B2"/>
    <w:rsid w:val="00EA5FA8"/>
    <w:rsid w:val="00EA6421"/>
    <w:rsid w:val="00EA6D92"/>
    <w:rsid w:val="00EB13BD"/>
    <w:rsid w:val="00EB1419"/>
    <w:rsid w:val="00EB2A92"/>
    <w:rsid w:val="00EB42B4"/>
    <w:rsid w:val="00EB5AF2"/>
    <w:rsid w:val="00EC0D2B"/>
    <w:rsid w:val="00EC2B7C"/>
    <w:rsid w:val="00EC3121"/>
    <w:rsid w:val="00EC5603"/>
    <w:rsid w:val="00EC5CA0"/>
    <w:rsid w:val="00ED23B0"/>
    <w:rsid w:val="00ED25AD"/>
    <w:rsid w:val="00ED651E"/>
    <w:rsid w:val="00ED7556"/>
    <w:rsid w:val="00EE0809"/>
    <w:rsid w:val="00EE463F"/>
    <w:rsid w:val="00EF6670"/>
    <w:rsid w:val="00EF6901"/>
    <w:rsid w:val="00F03F45"/>
    <w:rsid w:val="00F042E5"/>
    <w:rsid w:val="00F100E4"/>
    <w:rsid w:val="00F15138"/>
    <w:rsid w:val="00F1775E"/>
    <w:rsid w:val="00F20D52"/>
    <w:rsid w:val="00F21459"/>
    <w:rsid w:val="00F225B7"/>
    <w:rsid w:val="00F24501"/>
    <w:rsid w:val="00F27FFC"/>
    <w:rsid w:val="00F36E85"/>
    <w:rsid w:val="00F37018"/>
    <w:rsid w:val="00F4246D"/>
    <w:rsid w:val="00F42F4F"/>
    <w:rsid w:val="00F44B17"/>
    <w:rsid w:val="00F537C1"/>
    <w:rsid w:val="00F54DEA"/>
    <w:rsid w:val="00F55A41"/>
    <w:rsid w:val="00F57724"/>
    <w:rsid w:val="00F642C6"/>
    <w:rsid w:val="00F6548E"/>
    <w:rsid w:val="00F675E1"/>
    <w:rsid w:val="00F67AA2"/>
    <w:rsid w:val="00F719D0"/>
    <w:rsid w:val="00F72EA4"/>
    <w:rsid w:val="00F72F0B"/>
    <w:rsid w:val="00F774D1"/>
    <w:rsid w:val="00F80175"/>
    <w:rsid w:val="00F81BAD"/>
    <w:rsid w:val="00F86F0C"/>
    <w:rsid w:val="00F87820"/>
    <w:rsid w:val="00F87978"/>
    <w:rsid w:val="00F96646"/>
    <w:rsid w:val="00FA1149"/>
    <w:rsid w:val="00FA2675"/>
    <w:rsid w:val="00FA6C9F"/>
    <w:rsid w:val="00FB29D5"/>
    <w:rsid w:val="00FB558B"/>
    <w:rsid w:val="00FB7234"/>
    <w:rsid w:val="00FC3478"/>
    <w:rsid w:val="00FC6A6C"/>
    <w:rsid w:val="00FC70E3"/>
    <w:rsid w:val="00FD1505"/>
    <w:rsid w:val="00FD3C65"/>
    <w:rsid w:val="00FD4110"/>
    <w:rsid w:val="00FD7B48"/>
    <w:rsid w:val="00FE09A2"/>
    <w:rsid w:val="00FE1AA2"/>
    <w:rsid w:val="00FE2410"/>
    <w:rsid w:val="00FE480D"/>
    <w:rsid w:val="00FE4B85"/>
    <w:rsid w:val="00FE5431"/>
    <w:rsid w:val="00FE57DD"/>
    <w:rsid w:val="00FF6D83"/>
    <w:rsid w:val="00FF7C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10DC4EA5"/>
  <w15:docId w15:val="{29ED1CCF-4180-4B43-9ED3-0F9F6C10D4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1C57C8"/>
    <w:pPr>
      <w:spacing w:before="120"/>
    </w:pPr>
    <w:rPr>
      <w:rFonts w:ascii="Arial" w:eastAsia="Arial" w:hAnsi="Arial"/>
    </w:rPr>
  </w:style>
  <w:style w:type="paragraph" w:styleId="1">
    <w:name w:val="heading 1"/>
    <w:basedOn w:val="a"/>
    <w:next w:val="a"/>
    <w:qFormat/>
    <w:rsid w:val="005F5441"/>
    <w:pPr>
      <w:keepNext/>
      <w:keepLines/>
      <w:numPr>
        <w:numId w:val="24"/>
      </w:numPr>
      <w:spacing w:before="240" w:after="120"/>
      <w:ind w:left="851" w:hanging="851"/>
      <w:jc w:val="both"/>
      <w:outlineLvl w:val="0"/>
    </w:pPr>
    <w:rPr>
      <w:rFonts w:cs="Arial CYR"/>
      <w:b/>
      <w:bCs/>
      <w:kern w:val="36"/>
      <w:sz w:val="28"/>
      <w:szCs w:val="28"/>
    </w:rPr>
  </w:style>
  <w:style w:type="paragraph" w:styleId="2">
    <w:name w:val="heading 2"/>
    <w:basedOn w:val="a"/>
    <w:next w:val="a"/>
    <w:qFormat/>
    <w:rsid w:val="005F5441"/>
    <w:pPr>
      <w:keepNext/>
      <w:keepLines/>
      <w:numPr>
        <w:ilvl w:val="1"/>
        <w:numId w:val="24"/>
      </w:numPr>
      <w:spacing w:after="120"/>
      <w:jc w:val="both"/>
      <w:outlineLvl w:val="1"/>
    </w:pPr>
    <w:rPr>
      <w:rFonts w:cs="Arial CYR"/>
      <w:b/>
      <w:bCs/>
      <w:sz w:val="24"/>
      <w:szCs w:val="24"/>
    </w:rPr>
  </w:style>
  <w:style w:type="paragraph" w:styleId="3">
    <w:name w:val="heading 3"/>
    <w:basedOn w:val="a"/>
    <w:next w:val="a"/>
    <w:qFormat/>
    <w:rsid w:val="005F5441"/>
    <w:pPr>
      <w:keepNext/>
      <w:keepLines/>
      <w:numPr>
        <w:ilvl w:val="2"/>
        <w:numId w:val="24"/>
      </w:numPr>
      <w:spacing w:after="120"/>
      <w:jc w:val="both"/>
      <w:outlineLvl w:val="2"/>
    </w:pPr>
    <w:rPr>
      <w:rFonts w:cs="Arial"/>
      <w:b/>
      <w:bCs/>
      <w:szCs w:val="26"/>
    </w:rPr>
  </w:style>
  <w:style w:type="paragraph" w:styleId="4">
    <w:name w:val="heading 4"/>
    <w:basedOn w:val="a"/>
    <w:next w:val="a"/>
    <w:qFormat/>
    <w:rsid w:val="00991713"/>
    <w:pPr>
      <w:keepNext/>
      <w:numPr>
        <w:ilvl w:val="3"/>
        <w:numId w:val="24"/>
      </w:numPr>
      <w:spacing w:before="240" w:after="60"/>
      <w:outlineLvl w:val="3"/>
    </w:pPr>
    <w:rPr>
      <w:bCs/>
      <w:sz w:val="16"/>
      <w:szCs w:val="28"/>
    </w:rPr>
  </w:style>
  <w:style w:type="paragraph" w:styleId="5">
    <w:name w:val="heading 5"/>
    <w:basedOn w:val="a"/>
    <w:next w:val="a"/>
    <w:qFormat/>
    <w:rsid w:val="00991713"/>
    <w:pPr>
      <w:numPr>
        <w:ilvl w:val="4"/>
        <w:numId w:val="24"/>
      </w:numPr>
      <w:spacing w:before="240" w:after="60"/>
      <w:outlineLvl w:val="4"/>
    </w:pPr>
    <w:rPr>
      <w:bCs/>
      <w:iCs/>
      <w:sz w:val="16"/>
      <w:szCs w:val="26"/>
    </w:rPr>
  </w:style>
  <w:style w:type="paragraph" w:styleId="6">
    <w:name w:val="heading 6"/>
    <w:basedOn w:val="a"/>
    <w:next w:val="a"/>
    <w:qFormat/>
    <w:rsid w:val="00991713"/>
    <w:pPr>
      <w:numPr>
        <w:ilvl w:val="5"/>
        <w:numId w:val="24"/>
      </w:numPr>
      <w:spacing w:before="240" w:after="60"/>
      <w:outlineLvl w:val="5"/>
    </w:pPr>
    <w:rPr>
      <w:bCs/>
      <w:sz w:val="16"/>
      <w:szCs w:val="22"/>
    </w:rPr>
  </w:style>
  <w:style w:type="paragraph" w:styleId="7">
    <w:name w:val="heading 7"/>
    <w:basedOn w:val="a"/>
    <w:next w:val="a"/>
    <w:qFormat/>
    <w:rsid w:val="00991713"/>
    <w:pPr>
      <w:numPr>
        <w:ilvl w:val="6"/>
        <w:numId w:val="24"/>
      </w:numPr>
      <w:spacing w:before="240" w:after="60"/>
      <w:outlineLvl w:val="6"/>
    </w:pPr>
    <w:rPr>
      <w:sz w:val="16"/>
      <w:szCs w:val="24"/>
    </w:rPr>
  </w:style>
  <w:style w:type="paragraph" w:styleId="8">
    <w:name w:val="heading 8"/>
    <w:basedOn w:val="a"/>
    <w:next w:val="a"/>
    <w:qFormat/>
    <w:rsid w:val="00991713"/>
    <w:pPr>
      <w:numPr>
        <w:ilvl w:val="7"/>
        <w:numId w:val="24"/>
      </w:numPr>
      <w:spacing w:before="240" w:after="60"/>
      <w:outlineLvl w:val="7"/>
    </w:pPr>
    <w:rPr>
      <w:iCs/>
      <w:sz w:val="16"/>
      <w:szCs w:val="24"/>
    </w:rPr>
  </w:style>
  <w:style w:type="paragraph" w:styleId="9">
    <w:name w:val="heading 9"/>
    <w:basedOn w:val="a"/>
    <w:next w:val="a"/>
    <w:qFormat/>
    <w:rsid w:val="00991713"/>
    <w:pPr>
      <w:numPr>
        <w:ilvl w:val="8"/>
        <w:numId w:val="24"/>
      </w:numPr>
      <w:spacing w:before="240" w:after="60"/>
      <w:outlineLvl w:val="8"/>
    </w:pPr>
    <w:rPr>
      <w:rFonts w:cs="Arial"/>
      <w:sz w:val="16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-">
    <w:name w:val="- примечание (форма)"/>
    <w:basedOn w:val="-0"/>
    <w:rsid w:val="005F5441"/>
    <w:pPr>
      <w:jc w:val="left"/>
    </w:pPr>
    <w:rPr>
      <w:rFonts w:eastAsia="Times New Roman"/>
      <w:iCs/>
    </w:rPr>
  </w:style>
  <w:style w:type="paragraph" w:customStyle="1" w:styleId="--">
    <w:name w:val="- текст - по центру"/>
    <w:basedOn w:val="a"/>
    <w:link w:val="--0"/>
    <w:rsid w:val="005F5441"/>
    <w:pPr>
      <w:jc w:val="center"/>
    </w:pPr>
    <w:rPr>
      <w:rFonts w:cs="Arial CYR"/>
    </w:rPr>
  </w:style>
  <w:style w:type="character" w:customStyle="1" w:styleId="-3">
    <w:name w:val="- продукт"/>
    <w:rsid w:val="00673B7E"/>
    <w:rPr>
      <w:b/>
    </w:rPr>
  </w:style>
  <w:style w:type="table" w:customStyle="1" w:styleId="-4">
    <w:name w:val="- таблица в рамке"/>
    <w:basedOn w:val="a1"/>
    <w:rsid w:val="0074588D"/>
    <w:rPr>
      <w:rFonts w:ascii="Arial" w:hAnsi="Arial"/>
    </w:rPr>
    <w:tblPr>
      <w:tblInd w:w="113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3">
    <w:name w:val="header"/>
    <w:basedOn w:val="a"/>
    <w:rsid w:val="005F5441"/>
    <w:pPr>
      <w:spacing w:before="0"/>
      <w:jc w:val="both"/>
    </w:pPr>
    <w:rPr>
      <w:rFonts w:cs="Arial CYR"/>
      <w:b/>
    </w:rPr>
  </w:style>
  <w:style w:type="paragraph" w:styleId="a4">
    <w:name w:val="footer"/>
    <w:basedOn w:val="a"/>
    <w:rsid w:val="005F5441"/>
    <w:pPr>
      <w:spacing w:before="0"/>
      <w:jc w:val="both"/>
    </w:pPr>
    <w:rPr>
      <w:rFonts w:cs="Arial CYR"/>
    </w:rPr>
  </w:style>
  <w:style w:type="paragraph" w:customStyle="1" w:styleId="-0">
    <w:name w:val="- подпись"/>
    <w:basedOn w:val="a"/>
    <w:link w:val="-5"/>
    <w:rsid w:val="007949FA"/>
    <w:pPr>
      <w:spacing w:before="0"/>
      <w:jc w:val="center"/>
    </w:pPr>
    <w:rPr>
      <w:i/>
      <w:sz w:val="16"/>
    </w:rPr>
  </w:style>
  <w:style w:type="character" w:styleId="a5">
    <w:name w:val="Hyperlink"/>
    <w:rsid w:val="00ED651E"/>
    <w:rPr>
      <w:color w:val="auto"/>
    </w:rPr>
  </w:style>
  <w:style w:type="paragraph" w:customStyle="1" w:styleId="-2">
    <w:name w:val="- маркированный вложенный 2"/>
    <w:basedOn w:val="-1"/>
    <w:rsid w:val="00096573"/>
    <w:pPr>
      <w:numPr>
        <w:ilvl w:val="1"/>
      </w:numPr>
      <w:tabs>
        <w:tab w:val="clear" w:pos="1440"/>
      </w:tabs>
      <w:ind w:left="1418" w:hanging="284"/>
    </w:pPr>
  </w:style>
  <w:style w:type="paragraph" w:customStyle="1" w:styleId="-1">
    <w:name w:val="- маркированный вложенный 1"/>
    <w:basedOn w:val="a"/>
    <w:rsid w:val="005F5441"/>
    <w:pPr>
      <w:numPr>
        <w:numId w:val="5"/>
      </w:numPr>
      <w:tabs>
        <w:tab w:val="clear" w:pos="851"/>
        <w:tab w:val="left" w:pos="1134"/>
      </w:tabs>
      <w:spacing w:before="0"/>
      <w:ind w:left="1135" w:hanging="284"/>
      <w:jc w:val="both"/>
    </w:pPr>
    <w:rPr>
      <w:rFonts w:cs="Arial CYR"/>
    </w:rPr>
  </w:style>
  <w:style w:type="character" w:styleId="a6">
    <w:name w:val="page number"/>
    <w:basedOn w:val="a0"/>
    <w:rsid w:val="00ED23B0"/>
  </w:style>
  <w:style w:type="paragraph" w:customStyle="1" w:styleId="-6">
    <w:name w:val="- абзац перед таблицей"/>
    <w:basedOn w:val="a"/>
    <w:next w:val="a"/>
    <w:rsid w:val="005F5441"/>
    <w:pPr>
      <w:keepNext/>
      <w:spacing w:after="120"/>
      <w:ind w:left="851"/>
      <w:jc w:val="both"/>
    </w:pPr>
    <w:rPr>
      <w:rFonts w:cs="Arial CYR"/>
    </w:rPr>
  </w:style>
  <w:style w:type="paragraph" w:customStyle="1" w:styleId="-7">
    <w:name w:val="- заголовок колонки"/>
    <w:basedOn w:val="a"/>
    <w:rsid w:val="005F5441"/>
    <w:pPr>
      <w:keepLines/>
      <w:spacing w:before="0"/>
      <w:jc w:val="center"/>
    </w:pPr>
    <w:rPr>
      <w:rFonts w:cs="Arial CYR"/>
    </w:rPr>
  </w:style>
  <w:style w:type="paragraph" w:customStyle="1" w:styleId="--1">
    <w:name w:val="- ячейка - по центру"/>
    <w:basedOn w:val="a"/>
    <w:rsid w:val="009272CB"/>
    <w:pPr>
      <w:spacing w:before="0"/>
      <w:jc w:val="center"/>
    </w:pPr>
    <w:rPr>
      <w:rFonts w:cs="Arial CYR"/>
      <w:sz w:val="16"/>
    </w:rPr>
  </w:style>
  <w:style w:type="table" w:styleId="a7">
    <w:name w:val="Table Grid"/>
    <w:basedOn w:val="a1"/>
    <w:rsid w:val="0074588D"/>
    <w:pPr>
      <w:spacing w:before="12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--2">
    <w:name w:val="- ячейка - слева"/>
    <w:basedOn w:val="a"/>
    <w:link w:val="--3"/>
    <w:rsid w:val="009272CB"/>
    <w:pPr>
      <w:spacing w:before="0"/>
    </w:pPr>
    <w:rPr>
      <w:rFonts w:cs="Arial CYR"/>
      <w:sz w:val="16"/>
    </w:rPr>
  </w:style>
  <w:style w:type="paragraph" w:customStyle="1" w:styleId="--4">
    <w:name w:val="- ячейка - справа"/>
    <w:basedOn w:val="a"/>
    <w:rsid w:val="005F5441"/>
    <w:pPr>
      <w:spacing w:before="0"/>
      <w:jc w:val="right"/>
    </w:pPr>
    <w:rPr>
      <w:rFonts w:cs="Arial CYR"/>
      <w:sz w:val="18"/>
    </w:rPr>
  </w:style>
  <w:style w:type="paragraph" w:customStyle="1" w:styleId="-8">
    <w:name w:val="- содержание"/>
    <w:basedOn w:val="1"/>
    <w:next w:val="a"/>
    <w:rsid w:val="002269FA"/>
    <w:pPr>
      <w:numPr>
        <w:numId w:val="0"/>
      </w:numPr>
    </w:pPr>
  </w:style>
  <w:style w:type="paragraph" w:customStyle="1" w:styleId="-20">
    <w:name w:val="- нумерованный текст 2"/>
    <w:basedOn w:val="2"/>
    <w:rsid w:val="00991713"/>
    <w:pPr>
      <w:keepNext w:val="0"/>
      <w:keepLines w:val="0"/>
      <w:tabs>
        <w:tab w:val="clear" w:pos="576"/>
        <w:tab w:val="num" w:pos="851"/>
      </w:tabs>
      <w:spacing w:after="0"/>
      <w:ind w:left="851" w:hanging="851"/>
      <w:outlineLvl w:val="9"/>
    </w:pPr>
    <w:rPr>
      <w:b w:val="0"/>
      <w:sz w:val="20"/>
    </w:rPr>
  </w:style>
  <w:style w:type="paragraph" w:customStyle="1" w:styleId="-30">
    <w:name w:val="- нумерованный текст 3"/>
    <w:basedOn w:val="3"/>
    <w:rsid w:val="001743A1"/>
    <w:pPr>
      <w:keepNext w:val="0"/>
      <w:keepLines w:val="0"/>
      <w:tabs>
        <w:tab w:val="clear" w:pos="720"/>
        <w:tab w:val="num" w:pos="851"/>
      </w:tabs>
      <w:spacing w:after="0"/>
      <w:ind w:left="851" w:hanging="851"/>
      <w:outlineLvl w:val="9"/>
    </w:pPr>
    <w:rPr>
      <w:b w:val="0"/>
    </w:rPr>
  </w:style>
  <w:style w:type="paragraph" w:customStyle="1" w:styleId="-40">
    <w:name w:val="- нумерованный текст 4"/>
    <w:basedOn w:val="4"/>
    <w:rsid w:val="00504740"/>
    <w:pPr>
      <w:keepNext w:val="0"/>
      <w:spacing w:before="120" w:after="0"/>
      <w:ind w:left="851" w:hanging="851"/>
      <w:outlineLvl w:val="9"/>
    </w:pPr>
    <w:rPr>
      <w:sz w:val="20"/>
    </w:rPr>
  </w:style>
  <w:style w:type="paragraph" w:customStyle="1" w:styleId="-9">
    <w:name w:val="- текст вложенный"/>
    <w:basedOn w:val="a"/>
    <w:rsid w:val="005F5441"/>
    <w:pPr>
      <w:ind w:left="851"/>
      <w:jc w:val="both"/>
    </w:pPr>
    <w:rPr>
      <w:rFonts w:cs="Arial CYR"/>
    </w:rPr>
  </w:style>
  <w:style w:type="paragraph" w:styleId="10">
    <w:name w:val="toc 1"/>
    <w:basedOn w:val="a"/>
    <w:next w:val="a"/>
    <w:autoRedefine/>
    <w:semiHidden/>
    <w:rsid w:val="00783FF7"/>
  </w:style>
  <w:style w:type="paragraph" w:styleId="20">
    <w:name w:val="toc 2"/>
    <w:basedOn w:val="a"/>
    <w:next w:val="a"/>
    <w:autoRedefine/>
    <w:semiHidden/>
    <w:rsid w:val="00783FF7"/>
    <w:pPr>
      <w:ind w:left="200"/>
    </w:pPr>
  </w:style>
  <w:style w:type="paragraph" w:styleId="30">
    <w:name w:val="toc 3"/>
    <w:basedOn w:val="a"/>
    <w:next w:val="a"/>
    <w:autoRedefine/>
    <w:semiHidden/>
    <w:rsid w:val="00783FF7"/>
    <w:pPr>
      <w:ind w:left="400"/>
    </w:pPr>
  </w:style>
  <w:style w:type="paragraph" w:customStyle="1" w:styleId="-a">
    <w:name w:val="- название приложения"/>
    <w:basedOn w:val="-8"/>
    <w:next w:val="a"/>
    <w:rsid w:val="00C23137"/>
    <w:pPr>
      <w:jc w:val="center"/>
    </w:pPr>
  </w:style>
  <w:style w:type="paragraph" w:customStyle="1" w:styleId="-10">
    <w:name w:val="- нумерованный текст 1"/>
    <w:basedOn w:val="1"/>
    <w:rsid w:val="00537F8E"/>
    <w:pPr>
      <w:keepNext w:val="0"/>
      <w:keepLines w:val="0"/>
      <w:tabs>
        <w:tab w:val="left" w:pos="851"/>
      </w:tabs>
      <w:spacing w:before="120" w:after="0"/>
      <w:ind w:left="432" w:hanging="432"/>
      <w:outlineLvl w:val="9"/>
    </w:pPr>
    <w:rPr>
      <w:b w:val="0"/>
      <w:sz w:val="20"/>
    </w:rPr>
  </w:style>
  <w:style w:type="paragraph" w:styleId="a8">
    <w:name w:val="Balloon Text"/>
    <w:basedOn w:val="a"/>
    <w:semiHidden/>
    <w:rsid w:val="00A940C8"/>
    <w:rPr>
      <w:rFonts w:ascii="Tahoma" w:hAnsi="Tahoma" w:cs="Tahoma"/>
      <w:sz w:val="16"/>
      <w:szCs w:val="16"/>
    </w:rPr>
  </w:style>
  <w:style w:type="character" w:styleId="a9">
    <w:name w:val="annotation reference"/>
    <w:semiHidden/>
    <w:rsid w:val="00FE1AA2"/>
    <w:rPr>
      <w:sz w:val="16"/>
      <w:szCs w:val="16"/>
    </w:rPr>
  </w:style>
  <w:style w:type="paragraph" w:styleId="aa">
    <w:name w:val="annotation text"/>
    <w:basedOn w:val="a"/>
    <w:semiHidden/>
    <w:rsid w:val="00FE1AA2"/>
  </w:style>
  <w:style w:type="paragraph" w:styleId="ab">
    <w:name w:val="annotation subject"/>
    <w:basedOn w:val="aa"/>
    <w:next w:val="aa"/>
    <w:semiHidden/>
    <w:rsid w:val="00FE1AA2"/>
    <w:rPr>
      <w:b/>
      <w:bCs/>
    </w:rPr>
  </w:style>
  <w:style w:type="paragraph" w:customStyle="1" w:styleId="-b">
    <w:name w:val="- тема документа"/>
    <w:basedOn w:val="a"/>
    <w:next w:val="a"/>
    <w:rsid w:val="005F5441"/>
    <w:pPr>
      <w:jc w:val="center"/>
    </w:pPr>
    <w:rPr>
      <w:rFonts w:eastAsia="Times New Roman"/>
      <w:b/>
      <w:bCs/>
      <w:sz w:val="36"/>
    </w:rPr>
  </w:style>
  <w:style w:type="paragraph" w:customStyle="1" w:styleId="-c">
    <w:name w:val="- СМК"/>
    <w:basedOn w:val="a"/>
    <w:next w:val="-d"/>
    <w:rsid w:val="005F5441"/>
    <w:pPr>
      <w:pBdr>
        <w:bottom w:val="single" w:sz="12" w:space="31" w:color="auto"/>
      </w:pBdr>
      <w:spacing w:before="2040"/>
      <w:jc w:val="center"/>
    </w:pPr>
    <w:rPr>
      <w:rFonts w:eastAsia="Times New Roman"/>
      <w:b/>
      <w:bCs/>
      <w:sz w:val="32"/>
    </w:rPr>
  </w:style>
  <w:style w:type="paragraph" w:customStyle="1" w:styleId="-d">
    <w:name w:val="- вид и название документа"/>
    <w:basedOn w:val="a"/>
    <w:next w:val="-b"/>
    <w:rsid w:val="005F5441"/>
    <w:pPr>
      <w:spacing w:before="600"/>
      <w:jc w:val="center"/>
    </w:pPr>
    <w:rPr>
      <w:rFonts w:eastAsia="Times New Roman"/>
      <w:b/>
      <w:bCs/>
      <w:sz w:val="32"/>
    </w:rPr>
  </w:style>
  <w:style w:type="paragraph" w:customStyle="1" w:styleId="--5">
    <w:name w:val="- предисловие - текст"/>
    <w:basedOn w:val="a"/>
    <w:rsid w:val="005F5441"/>
    <w:pPr>
      <w:keepNext/>
      <w:ind w:left="357"/>
      <w:jc w:val="both"/>
    </w:pPr>
    <w:rPr>
      <w:rFonts w:eastAsia="Times New Roman"/>
    </w:rPr>
  </w:style>
  <w:style w:type="paragraph" w:customStyle="1" w:styleId="--6">
    <w:name w:val="- предисловие - секция"/>
    <w:basedOn w:val="a"/>
    <w:rsid w:val="005F5441"/>
    <w:pPr>
      <w:keepNext/>
      <w:ind w:left="357" w:hanging="357"/>
      <w:jc w:val="both"/>
    </w:pPr>
    <w:rPr>
      <w:rFonts w:cs="Arial CYR"/>
    </w:rPr>
  </w:style>
  <w:style w:type="paragraph" w:customStyle="1" w:styleId="-e">
    <w:name w:val="- экз №"/>
    <w:basedOn w:val="a"/>
    <w:rsid w:val="005F5441"/>
    <w:pPr>
      <w:spacing w:before="480"/>
      <w:jc w:val="both"/>
    </w:pPr>
    <w:rPr>
      <w:rFonts w:cs="Arial CYR"/>
    </w:rPr>
  </w:style>
  <w:style w:type="paragraph" w:customStyle="1" w:styleId="-f">
    <w:name w:val="- название формы"/>
    <w:basedOn w:val="a"/>
    <w:rsid w:val="005F5441"/>
    <w:pPr>
      <w:spacing w:before="0"/>
      <w:jc w:val="center"/>
    </w:pPr>
    <w:rPr>
      <w:rFonts w:cs="Arial CYR"/>
      <w:sz w:val="28"/>
      <w:lang w:val="en-US"/>
    </w:rPr>
  </w:style>
  <w:style w:type="paragraph" w:customStyle="1" w:styleId="-f0">
    <w:name w:val="- УТВЕРЖДАЮ"/>
    <w:basedOn w:val="a"/>
    <w:rsid w:val="005F5441"/>
    <w:pPr>
      <w:ind w:left="7020"/>
      <w:jc w:val="both"/>
    </w:pPr>
    <w:rPr>
      <w:rFonts w:cs="Arial CYR"/>
    </w:rPr>
  </w:style>
  <w:style w:type="paragraph" w:customStyle="1" w:styleId="--7">
    <w:name w:val="- текст - справа"/>
    <w:basedOn w:val="--8"/>
    <w:rsid w:val="00002CB5"/>
    <w:pPr>
      <w:jc w:val="right"/>
    </w:pPr>
  </w:style>
  <w:style w:type="character" w:styleId="ac">
    <w:name w:val="Strong"/>
    <w:qFormat/>
    <w:rsid w:val="009D6D9A"/>
    <w:rPr>
      <w:b/>
      <w:bCs/>
    </w:rPr>
  </w:style>
  <w:style w:type="paragraph" w:customStyle="1" w:styleId="ad">
    <w:name w:val="текст таблицы"/>
    <w:basedOn w:val="--2"/>
    <w:rsid w:val="001C47DA"/>
    <w:rPr>
      <w:rFonts w:eastAsia="Times New Roman" w:cs="Times New Roman"/>
      <w:sz w:val="20"/>
    </w:rPr>
  </w:style>
  <w:style w:type="paragraph" w:customStyle="1" w:styleId="-f1">
    <w:name w:val="- текст по центру"/>
    <w:basedOn w:val="a"/>
    <w:rsid w:val="00002CB5"/>
    <w:pPr>
      <w:jc w:val="center"/>
    </w:pPr>
    <w:rPr>
      <w:rFonts w:eastAsia="Times New Roman"/>
      <w:lang w:val="en-US"/>
    </w:rPr>
  </w:style>
  <w:style w:type="paragraph" w:customStyle="1" w:styleId="--8">
    <w:name w:val="- текст - слева"/>
    <w:basedOn w:val="--"/>
    <w:link w:val="--9"/>
    <w:rsid w:val="00921081"/>
    <w:pPr>
      <w:jc w:val="left"/>
    </w:pPr>
    <w:rPr>
      <w:rFonts w:eastAsia="Times New Roman" w:cs="Times New Roman"/>
    </w:rPr>
  </w:style>
  <w:style w:type="character" w:customStyle="1" w:styleId="--9">
    <w:name w:val="- текст - слева Знак"/>
    <w:link w:val="--8"/>
    <w:rsid w:val="00921081"/>
    <w:rPr>
      <w:rFonts w:ascii="Arial" w:hAnsi="Arial"/>
      <w:lang w:val="ru-RU" w:eastAsia="ru-RU" w:bidi="ar-SA"/>
    </w:rPr>
  </w:style>
  <w:style w:type="character" w:customStyle="1" w:styleId="--0">
    <w:name w:val="- текст - по центру Знак"/>
    <w:link w:val="--"/>
    <w:rsid w:val="00921081"/>
    <w:rPr>
      <w:rFonts w:ascii="Arial" w:eastAsia="Arial" w:hAnsi="Arial" w:cs="Arial CYR"/>
      <w:lang w:val="ru-RU" w:eastAsia="ru-RU" w:bidi="ar-SA"/>
    </w:rPr>
  </w:style>
  <w:style w:type="character" w:customStyle="1" w:styleId="-5">
    <w:name w:val="- подпись Знак"/>
    <w:link w:val="-0"/>
    <w:rsid w:val="00921081"/>
    <w:rPr>
      <w:rFonts w:ascii="Arial" w:eastAsia="Arial" w:hAnsi="Arial"/>
      <w:i/>
      <w:sz w:val="16"/>
      <w:lang w:val="ru-RU" w:eastAsia="ru-RU" w:bidi="ar-SA"/>
    </w:rPr>
  </w:style>
  <w:style w:type="paragraph" w:customStyle="1" w:styleId="-f2">
    <w:name w:val="-текст предисловия"/>
    <w:basedOn w:val="a"/>
    <w:rsid w:val="00A61CF5"/>
    <w:pPr>
      <w:ind w:left="360"/>
      <w:jc w:val="both"/>
    </w:pPr>
    <w:rPr>
      <w:rFonts w:eastAsia="Times New Roman"/>
    </w:rPr>
  </w:style>
  <w:style w:type="character" w:customStyle="1" w:styleId="--3">
    <w:name w:val="- ячейка - слева Знак"/>
    <w:link w:val="--2"/>
    <w:rsid w:val="009272CB"/>
    <w:rPr>
      <w:rFonts w:ascii="Arial" w:eastAsia="Arial" w:hAnsi="Arial" w:cs="Arial CYR"/>
      <w:sz w:val="16"/>
    </w:rPr>
  </w:style>
  <w:style w:type="paragraph" w:customStyle="1" w:styleId="-f3">
    <w:name w:val="- название документа СМК"/>
    <w:basedOn w:val="a"/>
    <w:link w:val="-f4"/>
    <w:rsid w:val="005942AA"/>
    <w:pPr>
      <w:spacing w:before="0"/>
      <w:jc w:val="center"/>
    </w:pPr>
    <w:rPr>
      <w:rFonts w:eastAsia="Times New Roman"/>
      <w:b/>
      <w:bCs/>
      <w:sz w:val="28"/>
    </w:rPr>
  </w:style>
  <w:style w:type="character" w:customStyle="1" w:styleId="-f4">
    <w:name w:val="- название документа СМК Знак Знак"/>
    <w:link w:val="-f3"/>
    <w:rsid w:val="005942AA"/>
    <w:rPr>
      <w:rFonts w:ascii="Arial" w:hAnsi="Arial"/>
      <w:b/>
      <w:bCs/>
      <w:sz w:val="28"/>
      <w:lang w:val="ru-RU" w:eastAsia="ru-RU" w:bidi="ar-SA"/>
    </w:rPr>
  </w:style>
  <w:style w:type="paragraph" w:styleId="ae">
    <w:name w:val="List Paragraph"/>
    <w:basedOn w:val="a"/>
    <w:uiPriority w:val="34"/>
    <w:qFormat/>
    <w:rsid w:val="00A358C3"/>
    <w:pPr>
      <w:ind w:left="720"/>
      <w:contextualSpacing/>
    </w:pPr>
  </w:style>
  <w:style w:type="paragraph" w:customStyle="1" w:styleId="--a">
    <w:name w:val="- текст - по ширине"/>
    <w:basedOn w:val="--8"/>
    <w:rsid w:val="005F2BEC"/>
    <w:pPr>
      <w:jc w:val="both"/>
    </w:pPr>
  </w:style>
  <w:style w:type="character" w:styleId="af">
    <w:name w:val="Placeholder Text"/>
    <w:basedOn w:val="a0"/>
    <w:uiPriority w:val="99"/>
    <w:semiHidden/>
    <w:rsid w:val="00732401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5286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162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glossaryDocument" Target="glossary/document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3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14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Y:\&#1057;&#1072;&#1085;&#1080;&#1090;&#1072;&#1088;&#1085;&#1099;&#1077;%20&#1087;&#1088;&#1086;&#1075;&#1088;&#1072;&#1084;&#1084;&#1099;\&#1096;&#1072;&#1073;&#1083;&#1086;&#1085;&#1099;\&#1095;&#1077;&#1082;-&#1083;&#1080;&#1089;&#1090;%20&#1086;&#1089;&#1084;&#1086;&#1090;&#1088;&#1072;%20&#1091;&#1095;&#1072;&#1089;&#1090;&#1082;&#1072;%20-%20&#1088;&#1077;&#1076;.%202026-02-18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CC472F11D66F4887804E1DC5B40A58AD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3E531A4A-8113-472F-981D-2F811413385F}"/>
      </w:docPartPr>
      <w:docPartBody>
        <w:p w:rsidR="00383E49" w:rsidRDefault="003333B4" w:rsidP="003333B4">
          <w:pPr>
            <w:pStyle w:val="CC472F11D66F4887804E1DC5B40A58AD"/>
          </w:pPr>
          <w:r w:rsidRPr="00E26104">
            <w:rPr>
              <w:rStyle w:val="a3"/>
            </w:rPr>
            <w:t>Выберите элемент.</w:t>
          </w:r>
        </w:p>
      </w:docPartBody>
    </w:docPart>
    <w:docPart>
      <w:docPartPr>
        <w:name w:val="0227A1FFA51349A4A572F623226BF50F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334D57D1-2970-4E7A-B4B5-0E55F1590DF4}"/>
      </w:docPartPr>
      <w:docPartBody>
        <w:p w:rsidR="009609F1" w:rsidRDefault="00465EA2" w:rsidP="00465EA2">
          <w:pPr>
            <w:pStyle w:val="0227A1FFA51349A4A572F623226BF50F1"/>
          </w:pPr>
          <w:r w:rsidRPr="004C4C9A">
            <w:rPr>
              <w:rStyle w:val="a3"/>
            </w:rPr>
            <w:t>Выберите элемент.</w:t>
          </w:r>
        </w:p>
      </w:docPartBody>
    </w:docPart>
    <w:docPart>
      <w:docPartPr>
        <w:name w:val="A0711B191F8A4ACAAA52668F5B5336A9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BF1EDBA7-32A6-4543-9D5C-A143C57AD48A}"/>
      </w:docPartPr>
      <w:docPartBody>
        <w:p w:rsidR="009609F1" w:rsidRDefault="00465EA2" w:rsidP="00465EA2">
          <w:pPr>
            <w:pStyle w:val="A0711B191F8A4ACAAA52668F5B5336A91"/>
          </w:pPr>
          <w:r w:rsidRPr="004C4C9A">
            <w:rPr>
              <w:rStyle w:val="a3"/>
            </w:rPr>
            <w:t>Выберите элемент.</w:t>
          </w:r>
        </w:p>
      </w:docPartBody>
    </w:docPart>
    <w:docPart>
      <w:docPartPr>
        <w:name w:val="41E09B7E81A7455085CD32D1318D0C8D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E19FAF1B-1AC7-4613-8565-8C69E77AE869}"/>
      </w:docPartPr>
      <w:docPartBody>
        <w:p w:rsidR="009609F1" w:rsidRDefault="00465EA2" w:rsidP="00465EA2">
          <w:pPr>
            <w:pStyle w:val="41E09B7E81A7455085CD32D1318D0C8D"/>
          </w:pPr>
          <w:r w:rsidRPr="004C4C9A">
            <w:rPr>
              <w:rStyle w:val="a3"/>
            </w:rPr>
            <w:t>Выберите элемент.</w:t>
          </w:r>
        </w:p>
      </w:docPartBody>
    </w:docPart>
    <w:docPart>
      <w:docPartPr>
        <w:name w:val="F5C12845BB5F464180909B6568BE1747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F63DAD1C-35D4-4C69-A86A-9CDC36569B0F}"/>
      </w:docPartPr>
      <w:docPartBody>
        <w:p w:rsidR="009609F1" w:rsidRDefault="00465EA2" w:rsidP="00465EA2">
          <w:pPr>
            <w:pStyle w:val="F5C12845BB5F464180909B6568BE1747"/>
          </w:pPr>
          <w:r w:rsidRPr="004C4C9A">
            <w:rPr>
              <w:rStyle w:val="a3"/>
            </w:rPr>
            <w:t>Выберите элемент.</w:t>
          </w:r>
        </w:p>
      </w:docPartBody>
    </w:docPart>
    <w:docPart>
      <w:docPartPr>
        <w:name w:val="5B3AC5123BD04339B95A32F4E2B6D8FD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C1B25EFE-2349-41E3-B6A6-0988AE68E429}"/>
      </w:docPartPr>
      <w:docPartBody>
        <w:p w:rsidR="009609F1" w:rsidRDefault="00E6696E" w:rsidP="00E6696E">
          <w:pPr>
            <w:pStyle w:val="5B3AC5123BD04339B95A32F4E2B6D8FD1"/>
          </w:pPr>
          <w:r w:rsidRPr="004C4C9A">
            <w:rPr>
              <w:rStyle w:val="a3"/>
            </w:rPr>
            <w:t>Выберите элемент.</w:t>
          </w:r>
        </w:p>
      </w:docPartBody>
    </w:docPart>
    <w:docPart>
      <w:docPartPr>
        <w:name w:val="4A6A070F9D7F44E8B3F7C700E8AF6B65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DBFF99C6-7C34-43F6-A9F4-B18C18A61E0E}"/>
      </w:docPartPr>
      <w:docPartBody>
        <w:p w:rsidR="00914D54" w:rsidRDefault="007E37B4" w:rsidP="007E37B4">
          <w:pPr>
            <w:pStyle w:val="4A6A070F9D7F44E8B3F7C700E8AF6B65"/>
          </w:pPr>
          <w:r w:rsidRPr="004C4C9A">
            <w:rPr>
              <w:rStyle w:val="a3"/>
            </w:rPr>
            <w:t>Выберите элемент.</w:t>
          </w:r>
        </w:p>
      </w:docPartBody>
    </w:docPart>
    <w:docPart>
      <w:docPartPr>
        <w:name w:val="0204CE5B9A614C0EAC870231B09003E1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5FC6E287-A624-4407-BD73-1574286FDD19}"/>
      </w:docPartPr>
      <w:docPartBody>
        <w:p w:rsidR="00914D54" w:rsidRDefault="007E37B4" w:rsidP="007E37B4">
          <w:pPr>
            <w:pStyle w:val="0204CE5B9A614C0EAC870231B09003E1"/>
          </w:pPr>
          <w:r w:rsidRPr="004C4C9A">
            <w:rPr>
              <w:rStyle w:val="a3"/>
            </w:rPr>
            <w:t>Выберите элемент.</w:t>
          </w:r>
        </w:p>
      </w:docPartBody>
    </w:docPart>
    <w:docPart>
      <w:docPartPr>
        <w:name w:val="3270B2EB632949BEAFFD8D20B04BBDC9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7D28CAF4-9B30-4D70-B709-CFDF6D562A31}"/>
      </w:docPartPr>
      <w:docPartBody>
        <w:p w:rsidR="00914D54" w:rsidRDefault="007E37B4" w:rsidP="007E37B4">
          <w:pPr>
            <w:pStyle w:val="3270B2EB632949BEAFFD8D20B04BBDC9"/>
          </w:pPr>
          <w:r w:rsidRPr="004C4C9A">
            <w:rPr>
              <w:rStyle w:val="a3"/>
            </w:rPr>
            <w:t>Выберите элемент.</w:t>
          </w:r>
        </w:p>
      </w:docPartBody>
    </w:docPart>
    <w:docPart>
      <w:docPartPr>
        <w:name w:val="EF51DBB499EA455F91EDCAFA10364DA2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21501DD7-C4E2-4D73-B069-2C827FB50F93}"/>
      </w:docPartPr>
      <w:docPartBody>
        <w:p w:rsidR="00914D54" w:rsidRDefault="007E37B4" w:rsidP="007E37B4">
          <w:pPr>
            <w:pStyle w:val="EF51DBB499EA455F91EDCAFA10364DA2"/>
          </w:pPr>
          <w:r w:rsidRPr="004C4C9A">
            <w:rPr>
              <w:rStyle w:val="a3"/>
            </w:rPr>
            <w:t>Выберите элемент.</w:t>
          </w:r>
        </w:p>
      </w:docPartBody>
    </w:docPart>
    <w:docPart>
      <w:docPartPr>
        <w:name w:val="8F4B196EF7DA4AE890B45BC78AA0DEF8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B2E235DD-53AB-450E-987A-61B3C44AB865}"/>
      </w:docPartPr>
      <w:docPartBody>
        <w:p w:rsidR="00914D54" w:rsidRDefault="007E37B4" w:rsidP="007E37B4">
          <w:pPr>
            <w:pStyle w:val="8F4B196EF7DA4AE890B45BC78AA0DEF8"/>
          </w:pPr>
          <w:r w:rsidRPr="004C4C9A">
            <w:rPr>
              <w:rStyle w:val="a3"/>
            </w:rPr>
            <w:t>Выберите элемент.</w:t>
          </w:r>
        </w:p>
      </w:docPartBody>
    </w:docPart>
    <w:docPart>
      <w:docPartPr>
        <w:name w:val="FF5D73C63CF34A9C96C00566552CDB1D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A0AFCE6D-CF92-422B-B4A5-12FDE82AC479}"/>
      </w:docPartPr>
      <w:docPartBody>
        <w:p w:rsidR="00914D54" w:rsidRDefault="007E37B4" w:rsidP="007E37B4">
          <w:pPr>
            <w:pStyle w:val="FF5D73C63CF34A9C96C00566552CDB1D"/>
          </w:pPr>
          <w:r w:rsidRPr="004C4C9A">
            <w:rPr>
              <w:rStyle w:val="a3"/>
            </w:rPr>
            <w:t>Выберите элемент.</w:t>
          </w:r>
        </w:p>
      </w:docPartBody>
    </w:docPart>
    <w:docPart>
      <w:docPartPr>
        <w:name w:val="0EDFF2C0F3224F129D3D6A85BCFA2D21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ED415A44-BF7D-45AA-B923-875B96BB7B16}"/>
      </w:docPartPr>
      <w:docPartBody>
        <w:p w:rsidR="00914D54" w:rsidRDefault="007E37B4" w:rsidP="007E37B4">
          <w:pPr>
            <w:pStyle w:val="0EDFF2C0F3224F129D3D6A85BCFA2D21"/>
          </w:pPr>
          <w:r w:rsidRPr="004C4C9A">
            <w:rPr>
              <w:rStyle w:val="a3"/>
            </w:rPr>
            <w:t>Выберите элемент.</w:t>
          </w:r>
        </w:p>
      </w:docPartBody>
    </w:docPart>
    <w:docPart>
      <w:docPartPr>
        <w:name w:val="11FCEEDCD55C45FDBD977FC828676388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13EFEDBC-E89F-40BD-BE4C-83BDD019DF1C}"/>
      </w:docPartPr>
      <w:docPartBody>
        <w:p w:rsidR="00914D54" w:rsidRDefault="007E37B4" w:rsidP="007E37B4">
          <w:pPr>
            <w:pStyle w:val="11FCEEDCD55C45FDBD977FC828676388"/>
          </w:pPr>
          <w:r w:rsidRPr="004C4C9A">
            <w:rPr>
              <w:rStyle w:val="a3"/>
            </w:rPr>
            <w:t>Выберите элемент.</w:t>
          </w:r>
        </w:p>
      </w:docPartBody>
    </w:docPart>
    <w:docPart>
      <w:docPartPr>
        <w:name w:val="CCF3E7A0815E40BCA1E1ED2568440452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7F7EC24D-7737-460E-9841-438012574AD8}"/>
      </w:docPartPr>
      <w:docPartBody>
        <w:p w:rsidR="00914D54" w:rsidRDefault="007E37B4" w:rsidP="007E37B4">
          <w:pPr>
            <w:pStyle w:val="CCF3E7A0815E40BCA1E1ED2568440452"/>
          </w:pPr>
          <w:r w:rsidRPr="004C4C9A">
            <w:rPr>
              <w:rStyle w:val="a3"/>
            </w:rPr>
            <w:t>Выберите элемент.</w:t>
          </w:r>
        </w:p>
      </w:docPartBody>
    </w:docPart>
    <w:docPart>
      <w:docPartPr>
        <w:name w:val="0652406E1B2F42AF9B90D9B34D418B80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EDB61249-CFCF-4B85-B2C0-A292DD8559F1}"/>
      </w:docPartPr>
      <w:docPartBody>
        <w:p w:rsidR="003D7D00" w:rsidRDefault="00741C39" w:rsidP="00741C39">
          <w:pPr>
            <w:pStyle w:val="0652406E1B2F42AF9B90D9B34D418B80"/>
          </w:pPr>
          <w:r w:rsidRPr="00B4065C">
            <w:rPr>
              <w:rStyle w:val="a3"/>
            </w:rPr>
            <w:t>Выберите элемент.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CYR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33B4"/>
    <w:rsid w:val="00042AED"/>
    <w:rsid w:val="000E4199"/>
    <w:rsid w:val="001C779F"/>
    <w:rsid w:val="0023142E"/>
    <w:rsid w:val="00253E06"/>
    <w:rsid w:val="00315D5F"/>
    <w:rsid w:val="003333B4"/>
    <w:rsid w:val="00383E49"/>
    <w:rsid w:val="003D7D00"/>
    <w:rsid w:val="00422634"/>
    <w:rsid w:val="00465EA2"/>
    <w:rsid w:val="004A2B3A"/>
    <w:rsid w:val="004A40BC"/>
    <w:rsid w:val="00514F13"/>
    <w:rsid w:val="00595D1C"/>
    <w:rsid w:val="005D2B6B"/>
    <w:rsid w:val="005F70FB"/>
    <w:rsid w:val="006364DB"/>
    <w:rsid w:val="006E0DC2"/>
    <w:rsid w:val="00741C39"/>
    <w:rsid w:val="00745DD8"/>
    <w:rsid w:val="00751E4F"/>
    <w:rsid w:val="007D2596"/>
    <w:rsid w:val="007D3F62"/>
    <w:rsid w:val="007E37B4"/>
    <w:rsid w:val="008722D5"/>
    <w:rsid w:val="00914D54"/>
    <w:rsid w:val="00943342"/>
    <w:rsid w:val="009609F1"/>
    <w:rsid w:val="009624B5"/>
    <w:rsid w:val="00963635"/>
    <w:rsid w:val="009E0050"/>
    <w:rsid w:val="00A0342A"/>
    <w:rsid w:val="00AB11B7"/>
    <w:rsid w:val="00AE017F"/>
    <w:rsid w:val="00B4130E"/>
    <w:rsid w:val="00BA33E9"/>
    <w:rsid w:val="00BE3838"/>
    <w:rsid w:val="00C15C5C"/>
    <w:rsid w:val="00C61034"/>
    <w:rsid w:val="00CA3021"/>
    <w:rsid w:val="00CF0BAE"/>
    <w:rsid w:val="00CF32E1"/>
    <w:rsid w:val="00DA4AB3"/>
    <w:rsid w:val="00E6696E"/>
    <w:rsid w:val="00E875D8"/>
    <w:rsid w:val="00EE2989"/>
    <w:rsid w:val="00FC79E4"/>
    <w:rsid w:val="00FF2A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741C39"/>
    <w:rPr>
      <w:color w:val="808080"/>
    </w:rPr>
  </w:style>
  <w:style w:type="paragraph" w:customStyle="1" w:styleId="CC472F11D66F4887804E1DC5B40A58AD">
    <w:name w:val="CC472F11D66F4887804E1DC5B40A58AD"/>
    <w:rsid w:val="003333B4"/>
    <w:pPr>
      <w:spacing w:after="0" w:line="240" w:lineRule="auto"/>
      <w:jc w:val="center"/>
    </w:pPr>
    <w:rPr>
      <w:rFonts w:ascii="Arial" w:eastAsia="Arial" w:hAnsi="Arial" w:cs="Times New Roman"/>
      <w:i/>
      <w:sz w:val="16"/>
      <w:szCs w:val="20"/>
    </w:rPr>
  </w:style>
  <w:style w:type="paragraph" w:customStyle="1" w:styleId="41E09B7E81A7455085CD32D1318D0C8D">
    <w:name w:val="41E09B7E81A7455085CD32D1318D0C8D"/>
    <w:rsid w:val="00465EA2"/>
    <w:pPr>
      <w:spacing w:after="0" w:line="240" w:lineRule="auto"/>
    </w:pPr>
    <w:rPr>
      <w:rFonts w:ascii="Arial" w:eastAsia="Arial" w:hAnsi="Arial" w:cs="Arial CYR"/>
      <w:sz w:val="16"/>
      <w:szCs w:val="20"/>
    </w:rPr>
  </w:style>
  <w:style w:type="paragraph" w:customStyle="1" w:styleId="F5C12845BB5F464180909B6568BE1747">
    <w:name w:val="F5C12845BB5F464180909B6568BE1747"/>
    <w:rsid w:val="00465EA2"/>
    <w:pPr>
      <w:spacing w:after="0" w:line="240" w:lineRule="auto"/>
    </w:pPr>
    <w:rPr>
      <w:rFonts w:ascii="Arial" w:eastAsia="Arial" w:hAnsi="Arial" w:cs="Arial CYR"/>
      <w:sz w:val="16"/>
      <w:szCs w:val="20"/>
    </w:rPr>
  </w:style>
  <w:style w:type="paragraph" w:customStyle="1" w:styleId="0227A1FFA51349A4A572F623226BF50F1">
    <w:name w:val="0227A1FFA51349A4A572F623226BF50F1"/>
    <w:rsid w:val="00465EA2"/>
    <w:pPr>
      <w:spacing w:after="0" w:line="240" w:lineRule="auto"/>
    </w:pPr>
    <w:rPr>
      <w:rFonts w:ascii="Arial" w:eastAsia="Arial" w:hAnsi="Arial" w:cs="Arial CYR"/>
      <w:sz w:val="16"/>
      <w:szCs w:val="20"/>
    </w:rPr>
  </w:style>
  <w:style w:type="paragraph" w:customStyle="1" w:styleId="A0711B191F8A4ACAAA52668F5B5336A91">
    <w:name w:val="A0711B191F8A4ACAAA52668F5B5336A91"/>
    <w:rsid w:val="00465EA2"/>
    <w:pPr>
      <w:spacing w:after="0" w:line="240" w:lineRule="auto"/>
    </w:pPr>
    <w:rPr>
      <w:rFonts w:ascii="Arial" w:eastAsia="Arial" w:hAnsi="Arial" w:cs="Arial CYR"/>
      <w:sz w:val="16"/>
      <w:szCs w:val="20"/>
    </w:rPr>
  </w:style>
  <w:style w:type="paragraph" w:customStyle="1" w:styleId="5B3AC5123BD04339B95A32F4E2B6D8FD1">
    <w:name w:val="5B3AC5123BD04339B95A32F4E2B6D8FD1"/>
    <w:rsid w:val="00E6696E"/>
    <w:pPr>
      <w:spacing w:after="0" w:line="240" w:lineRule="auto"/>
    </w:pPr>
    <w:rPr>
      <w:rFonts w:ascii="Arial" w:eastAsia="Arial" w:hAnsi="Arial" w:cs="Arial CYR"/>
      <w:sz w:val="16"/>
      <w:szCs w:val="20"/>
    </w:rPr>
  </w:style>
  <w:style w:type="paragraph" w:customStyle="1" w:styleId="4A6A070F9D7F44E8B3F7C700E8AF6B65">
    <w:name w:val="4A6A070F9D7F44E8B3F7C700E8AF6B65"/>
    <w:rsid w:val="007E37B4"/>
  </w:style>
  <w:style w:type="paragraph" w:customStyle="1" w:styleId="0204CE5B9A614C0EAC870231B09003E1">
    <w:name w:val="0204CE5B9A614C0EAC870231B09003E1"/>
    <w:rsid w:val="007E37B4"/>
  </w:style>
  <w:style w:type="paragraph" w:customStyle="1" w:styleId="3270B2EB632949BEAFFD8D20B04BBDC9">
    <w:name w:val="3270B2EB632949BEAFFD8D20B04BBDC9"/>
    <w:rsid w:val="007E37B4"/>
  </w:style>
  <w:style w:type="paragraph" w:customStyle="1" w:styleId="EF51DBB499EA455F91EDCAFA10364DA2">
    <w:name w:val="EF51DBB499EA455F91EDCAFA10364DA2"/>
    <w:rsid w:val="007E37B4"/>
  </w:style>
  <w:style w:type="paragraph" w:customStyle="1" w:styleId="8F4B196EF7DA4AE890B45BC78AA0DEF8">
    <w:name w:val="8F4B196EF7DA4AE890B45BC78AA0DEF8"/>
    <w:rsid w:val="007E37B4"/>
  </w:style>
  <w:style w:type="paragraph" w:customStyle="1" w:styleId="FF5D73C63CF34A9C96C00566552CDB1D">
    <w:name w:val="FF5D73C63CF34A9C96C00566552CDB1D"/>
    <w:rsid w:val="007E37B4"/>
  </w:style>
  <w:style w:type="paragraph" w:customStyle="1" w:styleId="0EDFF2C0F3224F129D3D6A85BCFA2D21">
    <w:name w:val="0EDFF2C0F3224F129D3D6A85BCFA2D21"/>
    <w:rsid w:val="007E37B4"/>
  </w:style>
  <w:style w:type="paragraph" w:customStyle="1" w:styleId="11FCEEDCD55C45FDBD977FC828676388">
    <w:name w:val="11FCEEDCD55C45FDBD977FC828676388"/>
    <w:rsid w:val="007E37B4"/>
  </w:style>
  <w:style w:type="paragraph" w:customStyle="1" w:styleId="CCF3E7A0815E40BCA1E1ED2568440452">
    <w:name w:val="CCF3E7A0815E40BCA1E1ED2568440452"/>
    <w:rsid w:val="007E37B4"/>
  </w:style>
  <w:style w:type="paragraph" w:customStyle="1" w:styleId="0652406E1B2F42AF9B90D9B34D418B80">
    <w:name w:val="0652406E1B2F42AF9B90D9B34D418B80"/>
    <w:rsid w:val="00741C39"/>
    <w:pPr>
      <w:spacing w:after="0" w:line="240" w:lineRule="auto"/>
    </w:pPr>
    <w:rPr>
      <w:rFonts w:ascii="Arial" w:eastAsia="Arial" w:hAnsi="Arial" w:cs="Arial CYR"/>
      <w:sz w:val="16"/>
      <w:szCs w:val="2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B07504D-3341-40B5-BF55-7B359531D0E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чек-лист осмотра участка - ред. 2026-02-18.dotx</Template>
  <TotalTime>324</TotalTime>
  <Pages>2</Pages>
  <Words>778</Words>
  <Characters>4437</Characters>
  <Application>Microsoft Office Word</Application>
  <DocSecurity>0</DocSecurity>
  <Lines>36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Ф-ХХ.2024</vt:lpstr>
    </vt:vector>
  </TitlesOfParts>
  <Company>Hewlett-Packard Company</Company>
  <LinksUpToDate>false</LinksUpToDate>
  <CharactersWithSpaces>5205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Ф-ХХ.2024</dc:title>
  <dc:subject>&lt;название документа&gt;</dc:subject>
  <dc:creator>Михайлова Юлия Викторовна</dc:creator>
  <cp:lastModifiedBy>Перевозчиков Владимир Геннадьевич</cp:lastModifiedBy>
  <cp:revision>73</cp:revision>
  <cp:lastPrinted>2026-05-14T04:24:00Z</cp:lastPrinted>
  <dcterms:created xsi:type="dcterms:W3CDTF">2026-04-16T09:45:00Z</dcterms:created>
  <dcterms:modified xsi:type="dcterms:W3CDTF">2026-05-19T07:47:00Z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Режим ввода">
    <vt:lpwstr>&lt;впервые или взамен стандарта СТП ХХ-ГГГГ&gt;</vt:lpwstr>
  </property>
</Properties>
</file>