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09"/>
        <w:gridCol w:w="76"/>
        <w:gridCol w:w="54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227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37"/>
        <w:gridCol w:w="14"/>
        <w:gridCol w:w="43"/>
        <w:gridCol w:w="134"/>
        <w:gridCol w:w="45"/>
        <w:gridCol w:w="114"/>
        <w:gridCol w:w="170"/>
        <w:gridCol w:w="21"/>
        <w:gridCol w:w="979"/>
        <w:gridCol w:w="10"/>
        <w:gridCol w:w="812"/>
        <w:gridCol w:w="312"/>
        <w:gridCol w:w="10"/>
        <w:gridCol w:w="10"/>
        <w:gridCol w:w="276"/>
        <w:gridCol w:w="388"/>
        <w:gridCol w:w="57"/>
        <w:gridCol w:w="65"/>
        <w:gridCol w:w="160"/>
        <w:gridCol w:w="20"/>
        <w:gridCol w:w="7"/>
        <w:gridCol w:w="30"/>
        <w:gridCol w:w="111"/>
        <w:gridCol w:w="250"/>
        <w:gridCol w:w="154"/>
        <w:gridCol w:w="32"/>
        <w:gridCol w:w="326"/>
        <w:gridCol w:w="120"/>
        <w:gridCol w:w="216"/>
        <w:gridCol w:w="1026"/>
        <w:gridCol w:w="10"/>
        <w:gridCol w:w="598"/>
        <w:gridCol w:w="949"/>
        <w:gridCol w:w="255"/>
        <w:gridCol w:w="16"/>
        <w:gridCol w:w="154"/>
        <w:gridCol w:w="142"/>
        <w:gridCol w:w="709"/>
        <w:gridCol w:w="10"/>
        <w:gridCol w:w="1124"/>
        <w:gridCol w:w="10"/>
        <w:gridCol w:w="1264"/>
        <w:gridCol w:w="154"/>
        <w:gridCol w:w="271"/>
        <w:gridCol w:w="1132"/>
      </w:tblGrid>
      <w:tr w:rsidR="007A0067" w:rsidRPr="00E35BBA" w14:paraId="2EEAC048" w14:textId="77777777" w:rsidTr="00CC5505">
        <w:trPr>
          <w:trHeight w:val="20"/>
        </w:trPr>
        <w:tc>
          <w:tcPr>
            <w:tcW w:w="5141" w:type="dxa"/>
            <w:gridSpan w:val="35"/>
            <w:vAlign w:val="bottom"/>
          </w:tcPr>
          <w:p w14:paraId="03B8ACDE" w14:textId="7E5F4D23" w:rsidR="007A0067" w:rsidRPr="00D23288" w:rsidRDefault="00910284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«ФАБРИКА СЧАСТЬЯ»</w:t>
            </w:r>
          </w:p>
        </w:tc>
        <w:tc>
          <w:tcPr>
            <w:tcW w:w="2672" w:type="dxa"/>
            <w:gridSpan w:val="16"/>
            <w:vAlign w:val="bottom"/>
          </w:tcPr>
          <w:p w14:paraId="5ECC85E1" w14:textId="36D2DCE1" w:rsidR="007A0067" w:rsidRPr="00647B37" w:rsidRDefault="00436249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коридоры</w:t>
            </w:r>
          </w:p>
        </w:tc>
        <w:sdt>
          <w:sdtPr>
            <w:rPr>
              <w:szCs w:val="16"/>
            </w:rPr>
            <w:id w:val="425692899"/>
            <w:placeholder>
              <w:docPart w:val="29B78D4781BA4560AEDD11EB415606C0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8" w:type="dxa"/>
                <w:gridSpan w:val="7"/>
                <w:vAlign w:val="bottom"/>
              </w:tcPr>
              <w:p w14:paraId="673902A5" w14:textId="752617DF" w:rsidR="007A0067" w:rsidRPr="00647B37" w:rsidRDefault="00514622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Техническое</w:t>
                </w:r>
              </w:p>
            </w:tc>
          </w:sdtContent>
        </w:sdt>
        <w:tc>
          <w:tcPr>
            <w:tcW w:w="6190" w:type="dxa"/>
            <w:gridSpan w:val="13"/>
            <w:vAlign w:val="bottom"/>
          </w:tcPr>
          <w:p w14:paraId="11276217" w14:textId="7D9182A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B03C7CE1FF3342769FB059BF56FA5B0F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F46A37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4A01F486" w14:textId="77777777" w:rsidTr="00CC5505">
        <w:trPr>
          <w:trHeight w:val="20"/>
        </w:trPr>
        <w:tc>
          <w:tcPr>
            <w:tcW w:w="5141" w:type="dxa"/>
            <w:gridSpan w:val="35"/>
          </w:tcPr>
          <w:p w14:paraId="7EDF5F45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6"/>
          </w:tcPr>
          <w:p w14:paraId="5A56E774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52FA440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3"/>
          </w:tcPr>
          <w:p w14:paraId="66118AAD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4EC4AAE7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480EA52D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4E389C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0"/>
            <w:shd w:val="clear" w:color="auto" w:fill="BFBFBF" w:themeFill="background1" w:themeFillShade="BF"/>
          </w:tcPr>
          <w:p w14:paraId="5829C71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5"/>
            <w:shd w:val="clear" w:color="auto" w:fill="BFBFBF" w:themeFill="background1" w:themeFillShade="BF"/>
          </w:tcPr>
          <w:p w14:paraId="55C702D6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07331322" w14:textId="77777777" w:rsidTr="00D20908">
        <w:trPr>
          <w:trHeight w:val="20"/>
        </w:trPr>
        <w:tc>
          <w:tcPr>
            <w:tcW w:w="1681" w:type="dxa"/>
            <w:gridSpan w:val="7"/>
          </w:tcPr>
          <w:p w14:paraId="69DD2D9E" w14:textId="3D80CE59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0"/>
          </w:tcPr>
          <w:p w14:paraId="652BEE19" w14:textId="77777777" w:rsidR="007A0067" w:rsidRPr="000F1EEC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2445" w:type="dxa"/>
            <w:gridSpan w:val="19"/>
          </w:tcPr>
          <w:p w14:paraId="615A1DE8" w14:textId="0A5C1C73" w:rsidR="007A0067" w:rsidRPr="000F1EEC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F075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593A2B8A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0"/>
          </w:tcPr>
          <w:p w14:paraId="27A53A4E" w14:textId="77777777" w:rsidR="007A0067" w:rsidRPr="00D23288" w:rsidRDefault="00000000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4" w:type="dxa"/>
            <w:gridSpan w:val="7"/>
          </w:tcPr>
          <w:p w14:paraId="08BA8EC4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8"/>
          </w:tcPr>
          <w:p w14:paraId="7803B32A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индук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элек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  <w:gridSpan w:val="2"/>
          </w:tcPr>
          <w:p w14:paraId="40FD5AC7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52905C55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7A0067" w:rsidRPr="00D23288" w14:paraId="6A5134A6" w14:textId="77777777" w:rsidTr="00D20908">
        <w:trPr>
          <w:trHeight w:val="20"/>
        </w:trPr>
        <w:tc>
          <w:tcPr>
            <w:tcW w:w="1917" w:type="dxa"/>
            <w:gridSpan w:val="10"/>
          </w:tcPr>
          <w:p w14:paraId="4D71A231" w14:textId="0F815E12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вен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трубы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5740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3224" w:type="dxa"/>
            <w:gridSpan w:val="25"/>
          </w:tcPr>
          <w:p w14:paraId="1B681D66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</w:tcPr>
          <w:p w14:paraId="043CA59B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3"/>
          </w:tcPr>
          <w:p w14:paraId="25A9CCBB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3"/>
          </w:tcPr>
          <w:p w14:paraId="7E1FD5DB" w14:textId="77777777" w:rsidR="007A0067" w:rsidRPr="00D23288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вар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265C2E0B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  <w:gridSpan w:val="2"/>
          </w:tcPr>
          <w:p w14:paraId="395F1CA9" w14:textId="77777777" w:rsidR="007A0067" w:rsidRPr="000C46D1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gridSpan w:val="2"/>
            <w:vAlign w:val="center"/>
          </w:tcPr>
          <w:p w14:paraId="10DB4FDF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4893D4A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туннели</w:t>
            </w:r>
            <w:r w:rsidR="007A0067">
              <w:rPr>
                <w:szCs w:val="16"/>
              </w:rPr>
              <w:t xml:space="preserve"> ТУ</w:t>
            </w:r>
          </w:p>
        </w:tc>
      </w:tr>
      <w:tr w:rsidR="007A0067" w:rsidRPr="00D23288" w14:paraId="79522C03" w14:textId="77777777" w:rsidTr="00D20908">
        <w:trPr>
          <w:trHeight w:val="20"/>
        </w:trPr>
        <w:tc>
          <w:tcPr>
            <w:tcW w:w="2377" w:type="dxa"/>
            <w:gridSpan w:val="13"/>
          </w:tcPr>
          <w:p w14:paraId="485DB06D" w14:textId="3526B49E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1"/>
          </w:tcPr>
          <w:p w14:paraId="4D46238F" w14:textId="77777777" w:rsidR="007A0067" w:rsidRPr="003B2605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1642" w:type="dxa"/>
            <w:gridSpan w:val="11"/>
          </w:tcPr>
          <w:p w14:paraId="16CEF640" w14:textId="5D440325" w:rsidR="007A0067" w:rsidRPr="003B2605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диф</w:t>
            </w:r>
            <w:proofErr w:type="spellEnd"/>
            <w:r w:rsidR="007A0067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1183937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  <w:tcMar>
              <w:right w:w="0" w:type="dxa"/>
            </w:tcMar>
          </w:tcPr>
          <w:p w14:paraId="1CC9ABCD" w14:textId="77777777" w:rsidR="007A0067" w:rsidRPr="00D2328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3"/>
            <w:tcMar>
              <w:left w:w="0" w:type="dxa"/>
              <w:right w:w="0" w:type="dxa"/>
            </w:tcMar>
          </w:tcPr>
          <w:p w14:paraId="7FD093F0" w14:textId="77777777" w:rsidR="007A0067" w:rsidRPr="00090474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0"/>
          </w:tcPr>
          <w:p w14:paraId="7FC84E6D" w14:textId="77777777" w:rsidR="007A0067" w:rsidRPr="00B158E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4"/>
          </w:tcPr>
          <w:p w14:paraId="4275AFB2" w14:textId="77777777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этикетировщики</w:t>
            </w:r>
            <w:proofErr w:type="spellEnd"/>
            <w:r w:rsidR="007A0067" w:rsidRPr="00D23288">
              <w:rPr>
                <w:szCs w:val="16"/>
              </w:rPr>
              <w:t xml:space="preserve"> </w:t>
            </w:r>
          </w:p>
        </w:tc>
        <w:tc>
          <w:tcPr>
            <w:tcW w:w="1132" w:type="dxa"/>
          </w:tcPr>
          <w:p w14:paraId="37E2227F" w14:textId="1EC3FEBB" w:rsidR="007A0067" w:rsidRPr="00E44B8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50A0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098CA134" w14:textId="77777777" w:rsidTr="00D20908">
        <w:trPr>
          <w:trHeight w:val="50"/>
        </w:trPr>
        <w:tc>
          <w:tcPr>
            <w:tcW w:w="3499" w:type="dxa"/>
            <w:gridSpan w:val="24"/>
          </w:tcPr>
          <w:p w14:paraId="606F7309" w14:textId="7EFF1815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72D1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1"/>
          </w:tcPr>
          <w:p w14:paraId="2E9D1B87" w14:textId="77777777" w:rsidR="007A0067" w:rsidRPr="00C12148" w:rsidRDefault="00000000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C35DC2A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5"/>
          </w:tcPr>
          <w:p w14:paraId="194C141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5"/>
          </w:tcPr>
          <w:p w14:paraId="16ABB89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расстоечные</w:t>
            </w:r>
            <w:proofErr w:type="spellEnd"/>
            <w:r w:rsidR="007A0067" w:rsidRPr="00C12148">
              <w:rPr>
                <w:szCs w:val="16"/>
              </w:rPr>
              <w:t xml:space="preserve"> шкафы</w:t>
            </w:r>
          </w:p>
        </w:tc>
        <w:tc>
          <w:tcPr>
            <w:tcW w:w="2831" w:type="dxa"/>
            <w:gridSpan w:val="5"/>
          </w:tcPr>
          <w:p w14:paraId="54D4FA2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40A144FA" w14:textId="77777777" w:rsidTr="00D20908">
        <w:trPr>
          <w:trHeight w:val="20"/>
        </w:trPr>
        <w:tc>
          <w:tcPr>
            <w:tcW w:w="2700" w:type="dxa"/>
            <w:gridSpan w:val="16"/>
          </w:tcPr>
          <w:p w14:paraId="7310F9DD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19"/>
          </w:tcPr>
          <w:p w14:paraId="6D4E9968" w14:textId="77777777" w:rsidR="007A0067" w:rsidRPr="00C45ED4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7B600A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2E6D103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291338C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</w:tcPr>
          <w:p w14:paraId="6176631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5"/>
          </w:tcPr>
          <w:p w14:paraId="15C35A2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5"/>
          </w:tcPr>
          <w:p w14:paraId="0266F90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5"/>
          </w:tcPr>
          <w:p w14:paraId="436CD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2DC000DD" w14:textId="77777777" w:rsidTr="00D20908">
        <w:trPr>
          <w:trHeight w:val="20"/>
        </w:trPr>
        <w:tc>
          <w:tcPr>
            <w:tcW w:w="3857" w:type="dxa"/>
            <w:gridSpan w:val="31"/>
          </w:tcPr>
          <w:p w14:paraId="05DFF9F3" w14:textId="7512D471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4"/>
          </w:tcPr>
          <w:p w14:paraId="7C848B8E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03EAD434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62DB8E0E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1BE58DA6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</w:tcPr>
          <w:p w14:paraId="5077D59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6"/>
          </w:tcPr>
          <w:p w14:paraId="204B1712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4"/>
          </w:tcPr>
          <w:p w14:paraId="7BC0CD00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3"/>
          </w:tcPr>
          <w:p w14:paraId="2E85736F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клипсаторы</w:t>
            </w:r>
            <w:proofErr w:type="spellEnd"/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50AA3BA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>
              <w:rPr>
                <w:szCs w:val="16"/>
              </w:rPr>
              <w:t>датеры</w:t>
            </w:r>
            <w:proofErr w:type="spellEnd"/>
          </w:p>
        </w:tc>
      </w:tr>
      <w:tr w:rsidR="00D20908" w:rsidRPr="00D23288" w14:paraId="4A9C02D9" w14:textId="77777777" w:rsidTr="00D20908">
        <w:trPr>
          <w:trHeight w:val="20"/>
        </w:trPr>
        <w:tc>
          <w:tcPr>
            <w:tcW w:w="2700" w:type="dxa"/>
            <w:gridSpan w:val="16"/>
          </w:tcPr>
          <w:p w14:paraId="39EDEDC9" w14:textId="7763C463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90A1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77C80724" w14:textId="7D28C813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1E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8C66C0" w:rsidRPr="008C66C0">
              <w:rPr>
                <w:szCs w:val="16"/>
              </w:rPr>
              <w:t>бойлеры</w:t>
            </w:r>
          </w:p>
        </w:tc>
        <w:tc>
          <w:tcPr>
            <w:tcW w:w="1284" w:type="dxa"/>
            <w:gridSpan w:val="4"/>
          </w:tcPr>
          <w:p w14:paraId="4FC6E916" w14:textId="71A3FA2E" w:rsidR="00D20908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4"/>
          </w:tcPr>
          <w:p w14:paraId="1CE8D85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2BBF87C6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8"/>
          </w:tcPr>
          <w:p w14:paraId="6DC8836E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1982" w:type="dxa"/>
            <w:gridSpan w:val="6"/>
          </w:tcPr>
          <w:p w14:paraId="4066FE42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</w:t>
            </w:r>
            <w:proofErr w:type="spellStart"/>
            <w:r w:rsidR="00D20908" w:rsidRPr="00725B82">
              <w:rPr>
                <w:szCs w:val="16"/>
              </w:rPr>
              <w:t>темпер</w:t>
            </w:r>
            <w:r w:rsidR="00D20908">
              <w:rPr>
                <w:szCs w:val="16"/>
              </w:rPr>
              <w:t>ир</w:t>
            </w:r>
            <w:proofErr w:type="spellEnd"/>
            <w:r w:rsidR="00D20908">
              <w:rPr>
                <w:szCs w:val="16"/>
              </w:rPr>
              <w:t>.</w:t>
            </w:r>
          </w:p>
        </w:tc>
        <w:tc>
          <w:tcPr>
            <w:tcW w:w="1985" w:type="dxa"/>
            <w:gridSpan w:val="4"/>
          </w:tcPr>
          <w:p w14:paraId="4A350803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6F81335A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00AA049C" w14:textId="77777777" w:rsidTr="00D20908">
        <w:trPr>
          <w:trHeight w:val="20"/>
        </w:trPr>
        <w:tc>
          <w:tcPr>
            <w:tcW w:w="2294" w:type="dxa"/>
            <w:gridSpan w:val="12"/>
          </w:tcPr>
          <w:p w14:paraId="5E26221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3"/>
          </w:tcPr>
          <w:p w14:paraId="77F77FDC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4"/>
          </w:tcPr>
          <w:p w14:paraId="6CF1062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7585909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4"/>
          </w:tcPr>
          <w:p w14:paraId="2008879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6"/>
          </w:tcPr>
          <w:p w14:paraId="0245544A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4"/>
          </w:tcPr>
          <w:p w14:paraId="38BF5E7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2097F54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2352C30" w14:textId="77777777" w:rsidTr="00D20908">
        <w:trPr>
          <w:trHeight w:val="20"/>
        </w:trPr>
        <w:tc>
          <w:tcPr>
            <w:tcW w:w="1553" w:type="dxa"/>
            <w:gridSpan w:val="5"/>
          </w:tcPr>
          <w:p w14:paraId="157F774B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6"/>
          </w:tcPr>
          <w:p w14:paraId="5610289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4"/>
          </w:tcPr>
          <w:p w14:paraId="44F17AD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4"/>
          </w:tcPr>
          <w:p w14:paraId="7F0152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дежи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3248" w:type="dxa"/>
            <w:gridSpan w:val="17"/>
          </w:tcPr>
          <w:p w14:paraId="70D383F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7D7AFC7C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58486C24" w14:textId="77777777" w:rsidTr="00D20908">
        <w:trPr>
          <w:trHeight w:val="42"/>
        </w:trPr>
        <w:tc>
          <w:tcPr>
            <w:tcW w:w="1873" w:type="dxa"/>
            <w:gridSpan w:val="9"/>
          </w:tcPr>
          <w:p w14:paraId="7CED131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6"/>
          </w:tcPr>
          <w:p w14:paraId="2E032C1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0"/>
          </w:tcPr>
          <w:p w14:paraId="4ABFE94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</w:t>
            </w:r>
            <w:proofErr w:type="spellStart"/>
            <w:r w:rsidR="007A0067">
              <w:rPr>
                <w:szCs w:val="16"/>
              </w:rPr>
              <w:t>теплов</w:t>
            </w:r>
            <w:proofErr w:type="spellEnd"/>
            <w:r w:rsidR="007A0067">
              <w:rPr>
                <w:szCs w:val="16"/>
              </w:rPr>
              <w:t>.</w:t>
            </w:r>
          </w:p>
        </w:tc>
        <w:tc>
          <w:tcPr>
            <w:tcW w:w="2268" w:type="dxa"/>
            <w:gridSpan w:val="14"/>
          </w:tcPr>
          <w:p w14:paraId="3F65A1C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7"/>
          </w:tcPr>
          <w:p w14:paraId="38FC770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0"/>
          </w:tcPr>
          <w:p w14:paraId="4870488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производ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5"/>
          </w:tcPr>
          <w:p w14:paraId="169B20D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1F26B4E9" w14:textId="77777777" w:rsidTr="00D20908">
        <w:trPr>
          <w:trHeight w:val="20"/>
        </w:trPr>
        <w:tc>
          <w:tcPr>
            <w:tcW w:w="1873" w:type="dxa"/>
            <w:gridSpan w:val="9"/>
          </w:tcPr>
          <w:p w14:paraId="6D698135" w14:textId="73F8F895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3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1"/>
          </w:tcPr>
          <w:p w14:paraId="038ED02F" w14:textId="77777777" w:rsidR="00D20908" w:rsidRPr="00D20908" w:rsidRDefault="00D20908" w:rsidP="00CC5505">
            <w:pPr>
              <w:pStyle w:val="--2"/>
              <w:rPr>
                <w:szCs w:val="16"/>
              </w:rPr>
            </w:pPr>
          </w:p>
        </w:tc>
        <w:tc>
          <w:tcPr>
            <w:tcW w:w="2082" w:type="dxa"/>
            <w:gridSpan w:val="15"/>
          </w:tcPr>
          <w:p w14:paraId="18D54D5B" w14:textId="78A72A97" w:rsidR="00D20908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7DD5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4A054AF7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0"/>
          </w:tcPr>
          <w:p w14:paraId="4819B455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5"/>
          </w:tcPr>
          <w:p w14:paraId="1D27E91D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146BBFA8" w14:textId="77777777" w:rsidTr="00D20908">
        <w:trPr>
          <w:trHeight w:val="20"/>
        </w:trPr>
        <w:tc>
          <w:tcPr>
            <w:tcW w:w="2426" w:type="dxa"/>
            <w:gridSpan w:val="14"/>
          </w:tcPr>
          <w:p w14:paraId="2AF70B0A" w14:textId="6D41926E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1"/>
          </w:tcPr>
          <w:p w14:paraId="626F418B" w14:textId="69FC68D8" w:rsidR="007A0067" w:rsidRP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13253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3"/>
          </w:tcPr>
          <w:p w14:paraId="62AEC655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7"/>
          </w:tcPr>
          <w:p w14:paraId="65FB9FEA" w14:textId="77777777" w:rsidR="007A0067" w:rsidRPr="00430CE5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5"/>
          </w:tcPr>
          <w:p w14:paraId="0132C99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5EEB0430" w14:textId="77777777" w:rsidTr="003B2605">
        <w:trPr>
          <w:trHeight w:val="20"/>
        </w:trPr>
        <w:tc>
          <w:tcPr>
            <w:tcW w:w="2156" w:type="dxa"/>
            <w:gridSpan w:val="11"/>
          </w:tcPr>
          <w:p w14:paraId="04A44CCE" w14:textId="3849E991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7776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4"/>
          </w:tcPr>
          <w:p w14:paraId="2E231F5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моск</w:t>
            </w:r>
            <w:proofErr w:type="spellEnd"/>
            <w:r w:rsidR="007A0067">
              <w:rPr>
                <w:szCs w:val="16"/>
              </w:rPr>
              <w:t>. сетки</w:t>
            </w:r>
          </w:p>
        </w:tc>
        <w:tc>
          <w:tcPr>
            <w:tcW w:w="1569" w:type="dxa"/>
            <w:gridSpan w:val="10"/>
          </w:tcPr>
          <w:p w14:paraId="14770E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3675748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3"/>
            <w:vAlign w:val="center"/>
          </w:tcPr>
          <w:p w14:paraId="530322B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солодоварки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vAlign w:val="center"/>
          </w:tcPr>
          <w:p w14:paraId="3A5777EF" w14:textId="77777777" w:rsidR="007A0067" w:rsidRPr="0004663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2831" w:type="dxa"/>
            <w:gridSpan w:val="5"/>
          </w:tcPr>
          <w:p w14:paraId="48A0E12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0814043F" w14:textId="77777777" w:rsidTr="00D20908">
        <w:trPr>
          <w:trHeight w:val="20"/>
        </w:trPr>
        <w:tc>
          <w:tcPr>
            <w:tcW w:w="2653" w:type="dxa"/>
            <w:gridSpan w:val="15"/>
          </w:tcPr>
          <w:p w14:paraId="790C8FE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71F9BBC0" w14:textId="39DDEDCC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5"/>
          </w:tcPr>
          <w:p w14:paraId="14A4BA5A" w14:textId="5B7F456F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3"/>
          </w:tcPr>
          <w:p w14:paraId="0E8DBD14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6E9B6C7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9"/>
          </w:tcPr>
          <w:p w14:paraId="5B9C5CD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3"/>
            <w:vAlign w:val="center"/>
          </w:tcPr>
          <w:p w14:paraId="18A318C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бисквиторезки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center"/>
          </w:tcPr>
          <w:p w14:paraId="43F93366" w14:textId="77777777" w:rsidR="007A0067" w:rsidRDefault="00000000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5"/>
          </w:tcPr>
          <w:p w14:paraId="4A35ABFE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6C225136" w14:textId="77777777" w:rsidTr="00D20908">
        <w:trPr>
          <w:trHeight w:val="20"/>
        </w:trPr>
        <w:tc>
          <w:tcPr>
            <w:tcW w:w="1579" w:type="dxa"/>
            <w:gridSpan w:val="6"/>
          </w:tcPr>
          <w:p w14:paraId="02F3979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инсек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6"/>
          </w:tcPr>
          <w:p w14:paraId="560C3AC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3"/>
          </w:tcPr>
          <w:p w14:paraId="2E36B3F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2"/>
          </w:tcPr>
          <w:p w14:paraId="03A3D265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9"/>
          </w:tcPr>
          <w:p w14:paraId="3ECB2C3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3"/>
            <w:vAlign w:val="bottom"/>
          </w:tcPr>
          <w:p w14:paraId="136CAE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bottom"/>
          </w:tcPr>
          <w:p w14:paraId="4B6E2608" w14:textId="77777777" w:rsidR="007A0067" w:rsidRPr="00046637" w:rsidRDefault="00000000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2831" w:type="dxa"/>
            <w:gridSpan w:val="5"/>
          </w:tcPr>
          <w:p w14:paraId="5BB5E51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A7F58CB" w14:textId="77777777" w:rsidTr="00CC5505">
        <w:trPr>
          <w:trHeight w:val="20"/>
        </w:trPr>
        <w:tc>
          <w:tcPr>
            <w:tcW w:w="5141" w:type="dxa"/>
            <w:gridSpan w:val="35"/>
          </w:tcPr>
          <w:p w14:paraId="7B9264BF" w14:textId="5A87C486" w:rsidR="007A0067" w:rsidRPr="00F83558" w:rsidRDefault="00000000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2"/>
          </w:tcPr>
          <w:p w14:paraId="3A2FF56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9"/>
          </w:tcPr>
          <w:p w14:paraId="5CE5B67F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силапеновые</w:t>
            </w:r>
            <w:proofErr w:type="spellEnd"/>
            <w:r w:rsidR="007A0067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4" w:type="dxa"/>
            <w:gridSpan w:val="7"/>
            <w:vAlign w:val="center"/>
          </w:tcPr>
          <w:p w14:paraId="739716A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тестоокруглители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1843" w:type="dxa"/>
            <w:gridSpan w:val="3"/>
            <w:vAlign w:val="center"/>
          </w:tcPr>
          <w:p w14:paraId="064DE44F" w14:textId="77777777" w:rsidR="007A0067" w:rsidRPr="0004663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2831" w:type="dxa"/>
            <w:gridSpan w:val="5"/>
          </w:tcPr>
          <w:p w14:paraId="753C6F1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5BADD40C" w14:textId="77777777" w:rsidTr="00D20908">
        <w:trPr>
          <w:trHeight w:val="20"/>
        </w:trPr>
        <w:tc>
          <w:tcPr>
            <w:tcW w:w="2294" w:type="dxa"/>
            <w:gridSpan w:val="12"/>
          </w:tcPr>
          <w:p w14:paraId="727E327E" w14:textId="46EEBE0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3"/>
          </w:tcPr>
          <w:p w14:paraId="6E64084D" w14:textId="77777777" w:rsidR="007A0067" w:rsidRPr="005A42B3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0E9F6DF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7"/>
            <w:tcMar>
              <w:right w:w="0" w:type="dxa"/>
            </w:tcMar>
            <w:vAlign w:val="center"/>
          </w:tcPr>
          <w:p w14:paraId="154B015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3"/>
            <w:tcMar>
              <w:left w:w="0" w:type="dxa"/>
              <w:right w:w="0" w:type="dxa"/>
            </w:tcMar>
            <w:vAlign w:val="center"/>
          </w:tcPr>
          <w:p w14:paraId="797F213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5"/>
            <w:vAlign w:val="center"/>
          </w:tcPr>
          <w:p w14:paraId="1D297D0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26D69114" w14:textId="77777777" w:rsidTr="00D20908">
        <w:trPr>
          <w:trHeight w:val="20"/>
        </w:trPr>
        <w:tc>
          <w:tcPr>
            <w:tcW w:w="1019" w:type="dxa"/>
            <w:gridSpan w:val="2"/>
          </w:tcPr>
          <w:p w14:paraId="36ACC925" w14:textId="25C5A188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0"/>
          </w:tcPr>
          <w:p w14:paraId="1DAD62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3"/>
          </w:tcPr>
          <w:p w14:paraId="1FB3AAC3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0"/>
          </w:tcPr>
          <w:p w14:paraId="4AAACA57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15213AB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7"/>
            <w:vAlign w:val="center"/>
          </w:tcPr>
          <w:p w14:paraId="36D6EA9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3"/>
            <w:vAlign w:val="center"/>
          </w:tcPr>
          <w:p w14:paraId="6DF2170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7B69D9D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7B3ECFA1" w14:textId="77777777" w:rsidTr="00CC5505">
        <w:trPr>
          <w:trHeight w:val="20"/>
        </w:trPr>
        <w:tc>
          <w:tcPr>
            <w:tcW w:w="5141" w:type="dxa"/>
            <w:gridSpan w:val="35"/>
          </w:tcPr>
          <w:p w14:paraId="108877DF" w14:textId="32B0E21D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265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5E6B640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0"/>
            <w:vAlign w:val="center"/>
          </w:tcPr>
          <w:p w14:paraId="58EA2FD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5"/>
            <w:vAlign w:val="center"/>
          </w:tcPr>
          <w:p w14:paraId="2B3A6B9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4FEF3EA" w14:textId="77777777" w:rsidTr="003B2605">
        <w:trPr>
          <w:trHeight w:val="20"/>
        </w:trPr>
        <w:tc>
          <w:tcPr>
            <w:tcW w:w="1095" w:type="dxa"/>
            <w:gridSpan w:val="3"/>
          </w:tcPr>
          <w:p w14:paraId="33B047C7" w14:textId="59C2DD3F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0CBE73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2"/>
          </w:tcPr>
          <w:p w14:paraId="01632B3C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2"/>
          </w:tcPr>
          <w:p w14:paraId="547E55D1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10"/>
          </w:tcPr>
          <w:p w14:paraId="0DAF158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1"/>
          </w:tcPr>
          <w:p w14:paraId="10D9E93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rFonts w:eastAsia="Times New Roman"/>
                <w:szCs w:val="16"/>
              </w:rPr>
              <w:t>расстоеч</w:t>
            </w:r>
            <w:proofErr w:type="spellEnd"/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7A0067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3967" w:type="dxa"/>
            <w:gridSpan w:val="10"/>
            <w:vAlign w:val="center"/>
          </w:tcPr>
          <w:p w14:paraId="12D47830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5"/>
            <w:vAlign w:val="center"/>
          </w:tcPr>
          <w:p w14:paraId="7C138C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7254657" w14:textId="77777777" w:rsidTr="00D20908">
        <w:trPr>
          <w:trHeight w:val="20"/>
        </w:trPr>
        <w:tc>
          <w:tcPr>
            <w:tcW w:w="2294" w:type="dxa"/>
            <w:gridSpan w:val="12"/>
          </w:tcPr>
          <w:p w14:paraId="13E0020C" w14:textId="7FB5E694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6A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19"/>
          </w:tcPr>
          <w:p w14:paraId="13BB3604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4"/>
          </w:tcPr>
          <w:p w14:paraId="1013FF03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A2ADB79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4"/>
            <w:vAlign w:val="bottom"/>
          </w:tcPr>
          <w:p w14:paraId="0932927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6"/>
            <w:vAlign w:val="bottom"/>
          </w:tcPr>
          <w:p w14:paraId="7428B89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5"/>
            <w:vAlign w:val="center"/>
          </w:tcPr>
          <w:p w14:paraId="593E53E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71EDC322" w14:textId="77777777" w:rsidTr="00D20908">
        <w:trPr>
          <w:trHeight w:val="20"/>
        </w:trPr>
        <w:tc>
          <w:tcPr>
            <w:tcW w:w="2426" w:type="dxa"/>
            <w:gridSpan w:val="14"/>
          </w:tcPr>
          <w:p w14:paraId="7C0862C0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1"/>
          </w:tcPr>
          <w:p w14:paraId="68C15636" w14:textId="43DA4798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A458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5C15363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0"/>
            <w:vAlign w:val="center"/>
          </w:tcPr>
          <w:p w14:paraId="34CD218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5"/>
            <w:vAlign w:val="center"/>
          </w:tcPr>
          <w:p w14:paraId="3C8C6AE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51B2F7" w14:textId="77777777" w:rsidTr="00D20908">
        <w:trPr>
          <w:trHeight w:val="20"/>
        </w:trPr>
        <w:tc>
          <w:tcPr>
            <w:tcW w:w="1579" w:type="dxa"/>
            <w:gridSpan w:val="6"/>
          </w:tcPr>
          <w:p w14:paraId="4963D76D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29"/>
          </w:tcPr>
          <w:p w14:paraId="164C55FA" w14:textId="455F7DE0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5C6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098B287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10"/>
            <w:vAlign w:val="center"/>
          </w:tcPr>
          <w:p w14:paraId="3A9B61F9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минифилы</w:t>
            </w:r>
            <w:proofErr w:type="spellEnd"/>
            <w:r w:rsidR="007A0067" w:rsidRPr="00C12148">
              <w:rPr>
                <w:szCs w:val="16"/>
              </w:rPr>
              <w:t xml:space="preserve">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5"/>
            <w:vAlign w:val="center"/>
          </w:tcPr>
          <w:p w14:paraId="760A6F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C65B072" w14:textId="77777777" w:rsidTr="00CC5505">
        <w:trPr>
          <w:trHeight w:val="20"/>
        </w:trPr>
        <w:tc>
          <w:tcPr>
            <w:tcW w:w="5141" w:type="dxa"/>
            <w:gridSpan w:val="35"/>
          </w:tcPr>
          <w:p w14:paraId="1E4B5E5C" w14:textId="77777777" w:rsidR="007A0067" w:rsidRPr="00FA33E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4C6FC4D7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6"/>
            <w:vAlign w:val="center"/>
          </w:tcPr>
          <w:p w14:paraId="76DF48A4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4"/>
            <w:vAlign w:val="center"/>
          </w:tcPr>
          <w:p w14:paraId="6EF2A1ED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5"/>
            <w:vAlign w:val="center"/>
          </w:tcPr>
          <w:p w14:paraId="6D3B061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CD860D" w14:textId="77777777" w:rsidTr="00D20908">
        <w:trPr>
          <w:trHeight w:val="85"/>
        </w:trPr>
        <w:tc>
          <w:tcPr>
            <w:tcW w:w="2294" w:type="dxa"/>
            <w:gridSpan w:val="12"/>
          </w:tcPr>
          <w:p w14:paraId="342EC448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3"/>
          </w:tcPr>
          <w:p w14:paraId="012CC0D9" w14:textId="77777777" w:rsidR="007A0067" w:rsidRPr="00EF5416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2CEEEB4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64C496D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просеиватели</w:t>
            </w:r>
            <w:proofErr w:type="spellEnd"/>
            <w:r w:rsidR="007A0067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5"/>
            <w:vAlign w:val="center"/>
          </w:tcPr>
          <w:p w14:paraId="64DCE8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FED1061" w14:textId="77777777" w:rsidTr="00D20908">
        <w:trPr>
          <w:trHeight w:val="20"/>
        </w:trPr>
        <w:tc>
          <w:tcPr>
            <w:tcW w:w="2294" w:type="dxa"/>
            <w:gridSpan w:val="12"/>
          </w:tcPr>
          <w:p w14:paraId="2C9C5C24" w14:textId="2EB88CDD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3"/>
          </w:tcPr>
          <w:p w14:paraId="0587AC7F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40F1285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10"/>
            <w:vAlign w:val="center"/>
          </w:tcPr>
          <w:p w14:paraId="7EA4EE16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5"/>
            <w:vAlign w:val="center"/>
          </w:tcPr>
          <w:p w14:paraId="184EBE7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256BA8E2" w14:textId="77777777" w:rsidTr="00D20908">
        <w:trPr>
          <w:trHeight w:val="20"/>
        </w:trPr>
        <w:tc>
          <w:tcPr>
            <w:tcW w:w="810" w:type="dxa"/>
          </w:tcPr>
          <w:p w14:paraId="649A2178" w14:textId="12D9673C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8"/>
          </w:tcPr>
          <w:p w14:paraId="0802D65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0"/>
          </w:tcPr>
          <w:p w14:paraId="6FE53745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47863B57" w14:textId="77777777" w:rsidR="00D20908" w:rsidRPr="00B479BF" w:rsidRDefault="00000000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</w:tcPr>
          <w:p w14:paraId="039F5A64" w14:textId="77777777" w:rsidR="00D20908" w:rsidRPr="00B479BF" w:rsidRDefault="00000000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135B6361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34004ACB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5"/>
            <w:vAlign w:val="center"/>
          </w:tcPr>
          <w:p w14:paraId="0A421D53" w14:textId="77777777" w:rsidR="00D2090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2745F0BC" w14:textId="77777777" w:rsidTr="00C06BEA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E3AB4A1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D3045C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5FF0B89B" w14:textId="77777777" w:rsidR="00D20908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5"/>
            <w:vAlign w:val="center"/>
          </w:tcPr>
          <w:p w14:paraId="30E6F4B1" w14:textId="77777777" w:rsidR="00D20908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35BC47C2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41312C3F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167B3F76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113E4BCA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7"/>
            <w:vAlign w:val="bottom"/>
          </w:tcPr>
          <w:p w14:paraId="1DEE4785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5"/>
            <w:vAlign w:val="center"/>
          </w:tcPr>
          <w:p w14:paraId="593A899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3356E15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1319AD47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5B19416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2EFDB1F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7"/>
            <w:vAlign w:val="bottom"/>
          </w:tcPr>
          <w:p w14:paraId="76B61D02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4383D388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7F2044B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70FDE1D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26C8BCA7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  <w:vAlign w:val="bottom"/>
          </w:tcPr>
          <w:p w14:paraId="7DFA1C6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3B11B1C0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13F88A8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6"/>
            <w:shd w:val="clear" w:color="auto" w:fill="FFFFFF" w:themeFill="background1"/>
          </w:tcPr>
          <w:p w14:paraId="40E72E7E" w14:textId="1E386CDA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7FEF5C41" w14:textId="2C14905E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28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3"/>
          </w:tcPr>
          <w:p w14:paraId="1CB32A9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5"/>
            <w:vMerge w:val="restart"/>
          </w:tcPr>
          <w:p w14:paraId="2074C762" w14:textId="668A37AC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322DB3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910284">
                  <w:rPr>
                    <w:szCs w:val="16"/>
                  </w:rPr>
                  <w:t>3,0 % - 4,0 %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322DB3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00A57BC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30DCE09A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0"/>
          </w:tcPr>
          <w:p w14:paraId="24A1433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3"/>
          </w:tcPr>
          <w:p w14:paraId="599C9BED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0"/>
          </w:tcPr>
          <w:p w14:paraId="6816B21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6"/>
          </w:tcPr>
          <w:p w14:paraId="49BB9BF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3D5A0FC4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2" w:type="dxa"/>
            <w:gridSpan w:val="3"/>
          </w:tcPr>
          <w:p w14:paraId="431BBA47" w14:textId="2E5E123D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5"/>
            <w:vMerge/>
            <w:shd w:val="clear" w:color="auto" w:fill="BFBFBF" w:themeFill="background1" w:themeFillShade="BF"/>
            <w:vAlign w:val="bottom"/>
          </w:tcPr>
          <w:p w14:paraId="19C61B19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2EF5B84" w14:textId="77777777" w:rsidTr="00D20908">
        <w:trPr>
          <w:trHeight w:val="20"/>
        </w:trPr>
        <w:tc>
          <w:tcPr>
            <w:tcW w:w="1873" w:type="dxa"/>
            <w:gridSpan w:val="9"/>
            <w:tcMar>
              <w:left w:w="108" w:type="dxa"/>
              <w:right w:w="108" w:type="dxa"/>
            </w:tcMar>
          </w:tcPr>
          <w:p w14:paraId="07D4B65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0"/>
          </w:tcPr>
          <w:p w14:paraId="066408CB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6"/>
          </w:tcPr>
          <w:p w14:paraId="46B1F769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6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46D62A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636F06B2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3"/>
            <w:shd w:val="clear" w:color="auto" w:fill="FFFFFF" w:themeFill="background1"/>
          </w:tcPr>
          <w:p w14:paraId="3560CCEE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5"/>
            <w:vMerge w:val="restart"/>
            <w:tcMar>
              <w:left w:w="108" w:type="dxa"/>
              <w:right w:w="108" w:type="dxa"/>
            </w:tcMar>
          </w:tcPr>
          <w:p w14:paraId="5DA2A060" w14:textId="0F099409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910284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Content>
                <w:r w:rsidR="00910284">
                  <w:rPr>
                    <w:szCs w:val="16"/>
                  </w:rPr>
                  <w:t>0,03 % - 0,05 %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005249C3" w14:textId="77777777" w:rsidTr="00D20908">
        <w:trPr>
          <w:trHeight w:val="20"/>
        </w:trPr>
        <w:tc>
          <w:tcPr>
            <w:tcW w:w="1873" w:type="dxa"/>
            <w:gridSpan w:val="9"/>
          </w:tcPr>
          <w:p w14:paraId="7396AC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6"/>
          </w:tcPr>
          <w:p w14:paraId="7659D54E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6F590001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5"/>
            <w:vMerge/>
            <w:vAlign w:val="bottom"/>
          </w:tcPr>
          <w:p w14:paraId="44620B2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21E4FBAE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FE45D9B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9"/>
          </w:tcPr>
          <w:p w14:paraId="26E8041D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2"/>
          </w:tcPr>
          <w:p w14:paraId="2DF297B1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5"/>
            <w:vMerge w:val="restart"/>
            <w:shd w:val="clear" w:color="auto" w:fill="FFFFFF" w:themeFill="background1"/>
          </w:tcPr>
          <w:p w14:paraId="4EB21BE5" w14:textId="129BFB76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910284">
                  <w:rPr>
                    <w:szCs w:val="16"/>
                  </w:rPr>
                  <w:t>ХИМИТЕК ЧУДОДЕЙ®-ПОЛИПРОМ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910284">
                  <w:rPr>
                    <w:szCs w:val="16"/>
                  </w:rPr>
                  <w:t>0,5 % - 1,0 %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509CBD0A" w14:textId="77777777" w:rsidTr="00D20908">
        <w:trPr>
          <w:trHeight w:val="177"/>
        </w:trPr>
        <w:tc>
          <w:tcPr>
            <w:tcW w:w="1873" w:type="dxa"/>
            <w:gridSpan w:val="9"/>
            <w:shd w:val="clear" w:color="auto" w:fill="FFFFFF" w:themeFill="background1"/>
          </w:tcPr>
          <w:p w14:paraId="689813BB" w14:textId="471DBE9F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7"/>
            <w:shd w:val="clear" w:color="auto" w:fill="FFFFFF" w:themeFill="background1"/>
          </w:tcPr>
          <w:p w14:paraId="2D39DEC0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9"/>
            <w:shd w:val="clear" w:color="auto" w:fill="FFFFFF" w:themeFill="background1"/>
          </w:tcPr>
          <w:p w14:paraId="20234238" w14:textId="77777777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03B0295A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мопы</w:t>
            </w:r>
            <w:proofErr w:type="spellEnd"/>
          </w:p>
        </w:tc>
        <w:tc>
          <w:tcPr>
            <w:tcW w:w="996" w:type="dxa"/>
            <w:gridSpan w:val="5"/>
            <w:shd w:val="clear" w:color="auto" w:fill="F2F2F2" w:themeFill="background1" w:themeFillShade="F2"/>
          </w:tcPr>
          <w:p w14:paraId="182F0E5B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6046766C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5"/>
            <w:shd w:val="clear" w:color="auto" w:fill="F2F2F2" w:themeFill="background1" w:themeFillShade="F2"/>
          </w:tcPr>
          <w:p w14:paraId="0A3A0460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5"/>
            <w:vMerge/>
            <w:shd w:val="clear" w:color="auto" w:fill="FFFFFF" w:themeFill="background1"/>
          </w:tcPr>
          <w:p w14:paraId="6EC68301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48701BE6" w14:textId="77777777" w:rsidTr="00D20908">
        <w:trPr>
          <w:trHeight w:val="126"/>
        </w:trPr>
        <w:tc>
          <w:tcPr>
            <w:tcW w:w="1873" w:type="dxa"/>
            <w:gridSpan w:val="9"/>
            <w:shd w:val="clear" w:color="auto" w:fill="FFFFFF" w:themeFill="background1"/>
          </w:tcPr>
          <w:p w14:paraId="280D1641" w14:textId="0522BCA8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6"/>
            <w:shd w:val="clear" w:color="auto" w:fill="FFFFFF" w:themeFill="background1"/>
          </w:tcPr>
          <w:p w14:paraId="191B8B7D" w14:textId="54F5D80B" w:rsidR="007A0067" w:rsidRPr="00C12148" w:rsidRDefault="00000000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  <w:r w:rsidR="00257DD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8263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19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57DD5">
              <w:rPr>
                <w:szCs w:val="16"/>
              </w:rPr>
              <w:t xml:space="preserve"> ОС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50C30603" w14:textId="77777777" w:rsidR="007A0067" w:rsidRPr="00C12148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5"/>
            <w:vMerge w:val="restart"/>
          </w:tcPr>
          <w:p w14:paraId="64CA857E" w14:textId="77777777" w:rsidR="007A0067" w:rsidRPr="00C12148" w:rsidRDefault="00000000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C5A397F64D774680B19371D0A70F0737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194FE900BF154F45B21DD1AAC230D04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370542268C1C48A29D258E2DA506E4F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071DF317" w14:textId="77777777" w:rsidTr="00D20908">
        <w:trPr>
          <w:trHeight w:val="20"/>
        </w:trPr>
        <w:tc>
          <w:tcPr>
            <w:tcW w:w="1690" w:type="dxa"/>
            <w:gridSpan w:val="8"/>
            <w:shd w:val="clear" w:color="auto" w:fill="FFFFFF" w:themeFill="background1"/>
            <w:tcMar>
              <w:right w:w="0" w:type="dxa"/>
            </w:tcMar>
          </w:tcPr>
          <w:p w14:paraId="0FEB1A54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4"/>
            <w:shd w:val="clear" w:color="auto" w:fill="FFFFFF" w:themeFill="background1"/>
          </w:tcPr>
          <w:p w14:paraId="495DBED7" w14:textId="6407794E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74B4F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маты</w:t>
            </w:r>
          </w:p>
        </w:tc>
        <w:tc>
          <w:tcPr>
            <w:tcW w:w="1879" w:type="dxa"/>
            <w:gridSpan w:val="13"/>
            <w:shd w:val="clear" w:color="auto" w:fill="FFFFFF" w:themeFill="background1"/>
          </w:tcPr>
          <w:p w14:paraId="2C6F0C08" w14:textId="77777777" w:rsidR="007A0067" w:rsidRPr="00FC5861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3B2D6526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5"/>
            <w:vMerge/>
          </w:tcPr>
          <w:p w14:paraId="578E3F4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63B46B7B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303759A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56C349E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5"/>
            <w:vMerge w:val="restart"/>
          </w:tcPr>
          <w:p w14:paraId="1CF7A652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312B5956C4B040DA995D63F0B56C891C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4299AEA8E07742A1BA0A3EDA0C29FCD8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3215FFE46ED4E14929EE5687852D243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21DF25FF" w14:textId="77777777" w:rsidTr="00D20908">
        <w:trPr>
          <w:trHeight w:val="20"/>
        </w:trPr>
        <w:tc>
          <w:tcPr>
            <w:tcW w:w="1149" w:type="dxa"/>
            <w:gridSpan w:val="4"/>
          </w:tcPr>
          <w:p w14:paraId="1B8C49C4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6FF6B63F" w14:textId="4D5C468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128D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5"/>
          </w:tcPr>
          <w:p w14:paraId="66BA8B1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7"/>
          </w:tcPr>
          <w:p w14:paraId="1D77DE09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1"/>
          </w:tcPr>
          <w:p w14:paraId="1A8DB479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машины </w:t>
            </w:r>
            <w:proofErr w:type="spellStart"/>
            <w:r w:rsidR="007A0067">
              <w:rPr>
                <w:szCs w:val="16"/>
              </w:rPr>
              <w:t>таромоечные</w:t>
            </w:r>
            <w:proofErr w:type="spellEnd"/>
          </w:p>
        </w:tc>
        <w:tc>
          <w:tcPr>
            <w:tcW w:w="2272" w:type="dxa"/>
            <w:gridSpan w:val="10"/>
          </w:tcPr>
          <w:p w14:paraId="49513815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5"/>
            <w:vMerge/>
          </w:tcPr>
          <w:p w14:paraId="4BE16B53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4A46306" w14:textId="77777777" w:rsidTr="00D20908">
        <w:trPr>
          <w:trHeight w:val="20"/>
        </w:trPr>
        <w:tc>
          <w:tcPr>
            <w:tcW w:w="3007" w:type="dxa"/>
            <w:gridSpan w:val="19"/>
          </w:tcPr>
          <w:p w14:paraId="08C16F1F" w14:textId="439FEA2A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</w:t>
            </w:r>
            <w:r w:rsidR="00BF5EF9">
              <w:rPr>
                <w:szCs w:val="16"/>
              </w:rPr>
              <w:t>О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7FD0B6AC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1000" w:type="dxa"/>
            <w:gridSpan w:val="2"/>
          </w:tcPr>
          <w:p w14:paraId="04FCF074" w14:textId="0F0FCA51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624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76A1514D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5"/>
            <w:vMerge w:val="restart"/>
          </w:tcPr>
          <w:p w14:paraId="25B8FBE6" w14:textId="2C7D6442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Content>
                <w:r w:rsidR="00910284">
                  <w:rPr>
                    <w:szCs w:val="16"/>
                  </w:rPr>
                  <w:t>ХИМИТЕК ЧАРОИТ® для дозирующих систем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Content>
                <w:r w:rsidR="00910284">
                  <w:rPr>
                    <w:szCs w:val="16"/>
                  </w:rPr>
                  <w:t>10 %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910284">
                  <w:rPr>
                    <w:szCs w:val="16"/>
                  </w:rPr>
                  <w:t>ручное разведение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A0067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7A0067" w:rsidRPr="00D23288" w14:paraId="3530CE13" w14:textId="77777777" w:rsidTr="00D20908">
        <w:trPr>
          <w:trHeight w:val="20"/>
        </w:trPr>
        <w:tc>
          <w:tcPr>
            <w:tcW w:w="1873" w:type="dxa"/>
            <w:gridSpan w:val="9"/>
            <w:shd w:val="clear" w:color="auto" w:fill="FFFFFF" w:themeFill="background1"/>
          </w:tcPr>
          <w:p w14:paraId="7177A70E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0"/>
            <w:shd w:val="clear" w:color="auto" w:fill="FFFFFF" w:themeFill="background1"/>
          </w:tcPr>
          <w:p w14:paraId="1650C80A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3416D62A" w14:textId="57F08BE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2"/>
            <w:shd w:val="clear" w:color="auto" w:fill="FFFFFF" w:themeFill="background1"/>
          </w:tcPr>
          <w:p w14:paraId="6B22DB60" w14:textId="6A41F41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3346F513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5"/>
            <w:vMerge/>
          </w:tcPr>
          <w:p w14:paraId="4434B5D7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0A79354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C5E87FE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4193F3F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64040D25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262F5111" w14:textId="77777777" w:rsidTr="00D20908">
        <w:trPr>
          <w:trHeight w:val="20"/>
        </w:trPr>
        <w:tc>
          <w:tcPr>
            <w:tcW w:w="1579" w:type="dxa"/>
            <w:gridSpan w:val="6"/>
          </w:tcPr>
          <w:p w14:paraId="66FDFA1F" w14:textId="378F6AD3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2"/>
          </w:tcPr>
          <w:p w14:paraId="387177D7" w14:textId="1E05CB65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740F4141" w14:textId="407EFF2E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3"/>
          </w:tcPr>
          <w:p w14:paraId="084745C4" w14:textId="16A16B70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80B5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9"/>
          </w:tcPr>
          <w:p w14:paraId="314C1A1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2"/>
          </w:tcPr>
          <w:p w14:paraId="4F91AC70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5"/>
            <w:vMerge w:val="restart"/>
          </w:tcPr>
          <w:p w14:paraId="2291147D" w14:textId="4DC30749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910284" w:rsidRPr="00910284">
              <w:rPr>
                <w:szCs w:val="16"/>
              </w:rPr>
              <w:t>сотрудник внешнего клининга</w:t>
            </w:r>
          </w:p>
          <w:p w14:paraId="32CBC40C" w14:textId="06505BFA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19AE2B53" w14:textId="77777777" w:rsidR="00910284" w:rsidRDefault="007A0067" w:rsidP="00910284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  <w:r w:rsidR="00910284">
              <w:rPr>
                <w:szCs w:val="16"/>
              </w:rPr>
              <w:t xml:space="preserve"> </w:t>
            </w:r>
            <w:r w:rsidR="00910284" w:rsidRPr="00910284">
              <w:rPr>
                <w:szCs w:val="16"/>
              </w:rPr>
              <w:t>мойщица-уборщица</w:t>
            </w:r>
          </w:p>
          <w:p w14:paraId="4E2CC285" w14:textId="49C0BEA8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515BC54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0045D079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9"/>
          </w:tcPr>
          <w:p w14:paraId="115B5686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78131EBB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108EE228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5"/>
            <w:vMerge/>
          </w:tcPr>
          <w:p w14:paraId="5486C5B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7650030B" w14:textId="77777777" w:rsidTr="00D20908">
        <w:trPr>
          <w:trHeight w:val="20"/>
        </w:trPr>
        <w:tc>
          <w:tcPr>
            <w:tcW w:w="1019" w:type="dxa"/>
            <w:gridSpan w:val="2"/>
          </w:tcPr>
          <w:p w14:paraId="48AB75A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2"/>
          </w:tcPr>
          <w:p w14:paraId="74CC769B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62EEFF55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05C656CB" w14:textId="77777777" w:rsidR="007A0067" w:rsidRPr="005E2049" w:rsidRDefault="00000000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9"/>
          </w:tcPr>
          <w:p w14:paraId="24FC6757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021533ED" w14:textId="77777777" w:rsidR="007A0067" w:rsidRDefault="00000000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0275AADF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5"/>
            <w:vMerge/>
          </w:tcPr>
          <w:p w14:paraId="7728E116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7691B182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D2EB9" w14:textId="77777777" w:rsidR="003E3BC5" w:rsidRDefault="003E3BC5">
      <w:r>
        <w:separator/>
      </w:r>
    </w:p>
  </w:endnote>
  <w:endnote w:type="continuationSeparator" w:id="0">
    <w:p w14:paraId="61AFFEA6" w14:textId="77777777" w:rsidR="003E3BC5" w:rsidRDefault="003E3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F3C5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4F40A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CDC7F" w14:textId="77777777" w:rsidR="003E3BC5" w:rsidRDefault="003E3BC5">
      <w:r>
        <w:separator/>
      </w:r>
    </w:p>
  </w:footnote>
  <w:footnote w:type="continuationSeparator" w:id="0">
    <w:p w14:paraId="6CC9834D" w14:textId="77777777" w:rsidR="003E3BC5" w:rsidRDefault="003E3B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D134D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910284" w:rsidRPr="00910284">
        <w:rPr>
          <w:rStyle w:val="a6"/>
          <w:lang w:val="en-US"/>
        </w:rPr>
        <w:t>Ф-ХХ</w:t>
      </w:r>
      <w:r w:rsidR="00910284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20914525">
    <w:abstractNumId w:val="20"/>
  </w:num>
  <w:num w:numId="2" w16cid:durableId="700938580">
    <w:abstractNumId w:val="36"/>
  </w:num>
  <w:num w:numId="3" w16cid:durableId="1492790094">
    <w:abstractNumId w:val="27"/>
  </w:num>
  <w:num w:numId="4" w16cid:durableId="1911958853">
    <w:abstractNumId w:val="17"/>
  </w:num>
  <w:num w:numId="5" w16cid:durableId="1503813217">
    <w:abstractNumId w:val="16"/>
  </w:num>
  <w:num w:numId="6" w16cid:durableId="1556813641">
    <w:abstractNumId w:val="30"/>
  </w:num>
  <w:num w:numId="7" w16cid:durableId="1729108274">
    <w:abstractNumId w:val="26"/>
  </w:num>
  <w:num w:numId="8" w16cid:durableId="908883148">
    <w:abstractNumId w:val="35"/>
  </w:num>
  <w:num w:numId="9" w16cid:durableId="968127704">
    <w:abstractNumId w:val="31"/>
  </w:num>
  <w:num w:numId="10" w16cid:durableId="1766074684">
    <w:abstractNumId w:val="15"/>
  </w:num>
  <w:num w:numId="11" w16cid:durableId="1606229625">
    <w:abstractNumId w:val="24"/>
  </w:num>
  <w:num w:numId="12" w16cid:durableId="737900000">
    <w:abstractNumId w:val="29"/>
  </w:num>
  <w:num w:numId="13" w16cid:durableId="288316164">
    <w:abstractNumId w:val="38"/>
  </w:num>
  <w:num w:numId="14" w16cid:durableId="868108215">
    <w:abstractNumId w:val="23"/>
  </w:num>
  <w:num w:numId="15" w16cid:durableId="2116904191">
    <w:abstractNumId w:val="19"/>
  </w:num>
  <w:num w:numId="16" w16cid:durableId="1168405509">
    <w:abstractNumId w:val="11"/>
  </w:num>
  <w:num w:numId="17" w16cid:durableId="1079712644">
    <w:abstractNumId w:val="21"/>
  </w:num>
  <w:num w:numId="18" w16cid:durableId="1904558059">
    <w:abstractNumId w:val="22"/>
  </w:num>
  <w:num w:numId="19" w16cid:durableId="979572466">
    <w:abstractNumId w:val="37"/>
  </w:num>
  <w:num w:numId="20" w16cid:durableId="2109964111">
    <w:abstractNumId w:val="32"/>
  </w:num>
  <w:num w:numId="21" w16cid:durableId="849494114">
    <w:abstractNumId w:val="12"/>
  </w:num>
  <w:num w:numId="22" w16cid:durableId="1034774756">
    <w:abstractNumId w:val="33"/>
  </w:num>
  <w:num w:numId="23" w16cid:durableId="62340016">
    <w:abstractNumId w:val="25"/>
  </w:num>
  <w:num w:numId="24" w16cid:durableId="692615739">
    <w:abstractNumId w:val="13"/>
  </w:num>
  <w:num w:numId="25" w16cid:durableId="1672680581">
    <w:abstractNumId w:val="28"/>
  </w:num>
  <w:num w:numId="26" w16cid:durableId="524833457">
    <w:abstractNumId w:val="14"/>
  </w:num>
  <w:num w:numId="27" w16cid:durableId="1420908067">
    <w:abstractNumId w:val="9"/>
  </w:num>
  <w:num w:numId="28" w16cid:durableId="875118091">
    <w:abstractNumId w:val="7"/>
  </w:num>
  <w:num w:numId="29" w16cid:durableId="1160849494">
    <w:abstractNumId w:val="6"/>
  </w:num>
  <w:num w:numId="30" w16cid:durableId="954679200">
    <w:abstractNumId w:val="5"/>
  </w:num>
  <w:num w:numId="31" w16cid:durableId="613245312">
    <w:abstractNumId w:val="4"/>
  </w:num>
  <w:num w:numId="32" w16cid:durableId="324823642">
    <w:abstractNumId w:val="8"/>
  </w:num>
  <w:num w:numId="33" w16cid:durableId="1970277359">
    <w:abstractNumId w:val="3"/>
  </w:num>
  <w:num w:numId="34" w16cid:durableId="1896967091">
    <w:abstractNumId w:val="2"/>
  </w:num>
  <w:num w:numId="35" w16cid:durableId="638076890">
    <w:abstractNumId w:val="1"/>
  </w:num>
  <w:num w:numId="36" w16cid:durableId="339696092">
    <w:abstractNumId w:val="0"/>
  </w:num>
  <w:num w:numId="37" w16cid:durableId="81532111">
    <w:abstractNumId w:val="13"/>
  </w:num>
  <w:num w:numId="38" w16cid:durableId="770317455">
    <w:abstractNumId w:val="10"/>
  </w:num>
  <w:num w:numId="39" w16cid:durableId="1816752059">
    <w:abstractNumId w:val="18"/>
  </w:num>
  <w:num w:numId="40" w16cid:durableId="19066452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8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1932"/>
    <w:rsid w:val="000645B3"/>
    <w:rsid w:val="00065E3E"/>
    <w:rsid w:val="00070AC6"/>
    <w:rsid w:val="00073244"/>
    <w:rsid w:val="0007430C"/>
    <w:rsid w:val="00074B4F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6F8C"/>
    <w:rsid w:val="0017768F"/>
    <w:rsid w:val="001825DA"/>
    <w:rsid w:val="001828F9"/>
    <w:rsid w:val="00185A34"/>
    <w:rsid w:val="00186192"/>
    <w:rsid w:val="00186661"/>
    <w:rsid w:val="00190A19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DD5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2F3"/>
    <w:rsid w:val="00312480"/>
    <w:rsid w:val="00315146"/>
    <w:rsid w:val="003204AD"/>
    <w:rsid w:val="00322DB3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32BB"/>
    <w:rsid w:val="00364F63"/>
    <w:rsid w:val="003675A4"/>
    <w:rsid w:val="00372D12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B2605"/>
    <w:rsid w:val="003C012D"/>
    <w:rsid w:val="003C0F32"/>
    <w:rsid w:val="003C2A4E"/>
    <w:rsid w:val="003C7E13"/>
    <w:rsid w:val="003D0BD9"/>
    <w:rsid w:val="003E06E8"/>
    <w:rsid w:val="003E18A0"/>
    <w:rsid w:val="003E3BC5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249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93CFC"/>
    <w:rsid w:val="004A0EAD"/>
    <w:rsid w:val="004A3D91"/>
    <w:rsid w:val="004A4580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14622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4F3B"/>
    <w:rsid w:val="005456F6"/>
    <w:rsid w:val="00552195"/>
    <w:rsid w:val="0055236B"/>
    <w:rsid w:val="00553BC2"/>
    <w:rsid w:val="005545AA"/>
    <w:rsid w:val="00555F30"/>
    <w:rsid w:val="005612E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15E1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67D37"/>
    <w:rsid w:val="00671E83"/>
    <w:rsid w:val="00673B7E"/>
    <w:rsid w:val="00675B65"/>
    <w:rsid w:val="00677760"/>
    <w:rsid w:val="006810B6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B7138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2639"/>
    <w:rsid w:val="007662C9"/>
    <w:rsid w:val="007674D0"/>
    <w:rsid w:val="00771DC8"/>
    <w:rsid w:val="0077281E"/>
    <w:rsid w:val="0077471D"/>
    <w:rsid w:val="0077652D"/>
    <w:rsid w:val="00780B5C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A7D"/>
    <w:rsid w:val="00857F20"/>
    <w:rsid w:val="008604FF"/>
    <w:rsid w:val="0086160B"/>
    <w:rsid w:val="0087272E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6C0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284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303D0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655D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0A02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45D3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2650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31A3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574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759"/>
    <w:rsid w:val="00CF0E2C"/>
    <w:rsid w:val="00CF2324"/>
    <w:rsid w:val="00CF44C7"/>
    <w:rsid w:val="00CF5834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6F0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28D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46A3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1A51"/>
    <w:rsid w:val="00F96646"/>
    <w:rsid w:val="00F97D43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3FB"/>
    <w:rsid w:val="00FE5431"/>
    <w:rsid w:val="00FE57DD"/>
    <w:rsid w:val="00FE785C"/>
    <w:rsid w:val="00FF51EC"/>
    <w:rsid w:val="00FF5C6B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7BAB61"/>
  <w15:docId w15:val="{3AA5E7CB-AB6F-4A99-93C3-5ED094DB5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9B78D4781BA4560AEDD11EB415606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EE75BE-12FE-40FD-9FA8-8BA2664A2A7A}"/>
      </w:docPartPr>
      <w:docPartBody>
        <w:p w:rsidR="005729B8" w:rsidRDefault="005729B8">
          <w:pPr>
            <w:pStyle w:val="29B78D4781BA4560AEDD11EB415606C0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B03C7CE1FF3342769FB059BF56FA5B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88484C-8689-4C1D-9D85-D7577F7BAF4B}"/>
      </w:docPartPr>
      <w:docPartBody>
        <w:p w:rsidR="005729B8" w:rsidRDefault="00B60033" w:rsidP="00B60033">
          <w:pPr>
            <w:pStyle w:val="B03C7CE1FF3342769FB059BF56FA5B0F2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C5A397F64D774680B19371D0A70F07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8C2847-5F67-4D61-BBA5-35C055F5DAE6}"/>
      </w:docPartPr>
      <w:docPartBody>
        <w:p w:rsidR="00000000" w:rsidRDefault="00B60033" w:rsidP="00B60033">
          <w:pPr>
            <w:pStyle w:val="C5A397F64D774680B19371D0A70F073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94FE900BF154F45B21DD1AAC230D0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2792B2-59FC-4DF4-91EB-0245B2EAF34A}"/>
      </w:docPartPr>
      <w:docPartBody>
        <w:p w:rsidR="00000000" w:rsidRDefault="00B60033" w:rsidP="00B60033">
          <w:pPr>
            <w:pStyle w:val="194FE900BF154F45B21DD1AAC230D047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70542268C1C48A29D258E2DA506E4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77F791-1CD4-48C3-A91D-32C526D8300B}"/>
      </w:docPartPr>
      <w:docPartBody>
        <w:p w:rsidR="00000000" w:rsidRDefault="00B60033" w:rsidP="00B60033">
          <w:pPr>
            <w:pStyle w:val="370542268C1C48A29D258E2DA506E4F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312B5956C4B040DA995D63F0B56C89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14ECB1-245B-43E1-B79D-4E7BD8579275}"/>
      </w:docPartPr>
      <w:docPartBody>
        <w:p w:rsidR="00000000" w:rsidRDefault="00B60033" w:rsidP="00B60033">
          <w:pPr>
            <w:pStyle w:val="312B5956C4B040DA995D63F0B56C891C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4299AEA8E07742A1BA0A3EDA0C29FC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0AFFB-48C1-414A-81F6-B4C81A74D2E8}"/>
      </w:docPartPr>
      <w:docPartBody>
        <w:p w:rsidR="00000000" w:rsidRDefault="00B60033" w:rsidP="00B60033">
          <w:pPr>
            <w:pStyle w:val="4299AEA8E07742A1BA0A3EDA0C29FCD8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3215FFE46ED4E14929EE5687852D2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5CDF43-626D-44B2-8E8F-3862368C9115}"/>
      </w:docPartPr>
      <w:docPartBody>
        <w:p w:rsidR="00000000" w:rsidRDefault="00B60033" w:rsidP="00B60033">
          <w:pPr>
            <w:pStyle w:val="73215FFE46ED4E14929EE5687852D2431"/>
          </w:pPr>
          <w:r w:rsidRPr="00C12148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B8"/>
    <w:rsid w:val="00176F8C"/>
    <w:rsid w:val="003122F3"/>
    <w:rsid w:val="005729B8"/>
    <w:rsid w:val="006373C9"/>
    <w:rsid w:val="00B60033"/>
    <w:rsid w:val="00BC323A"/>
    <w:rsid w:val="00D760D3"/>
    <w:rsid w:val="00FE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033"/>
    <w:rPr>
      <w:color w:val="808080"/>
    </w:rPr>
  </w:style>
  <w:style w:type="paragraph" w:customStyle="1" w:styleId="29B78D4781BA4560AEDD11EB415606C0">
    <w:name w:val="29B78D4781BA4560AEDD11EB415606C0"/>
  </w:style>
  <w:style w:type="paragraph" w:customStyle="1" w:styleId="B03C7CE1FF3342769FB059BF56FA5B0F">
    <w:name w:val="B03C7CE1FF3342769FB059BF56FA5B0F"/>
  </w:style>
  <w:style w:type="paragraph" w:customStyle="1" w:styleId="B03C7CE1FF3342769FB059BF56FA5B0F1">
    <w:name w:val="B03C7CE1FF3342769FB059BF56FA5B0F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">
    <w:name w:val="C5A397F64D774680B19371D0A70F073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">
    <w:name w:val="194FE900BF154F45B21DD1AAC230D047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">
    <w:name w:val="370542268C1C48A29D258E2DA506E4F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">
    <w:name w:val="312B5956C4B040DA995D63F0B56C891C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">
    <w:name w:val="4299AEA8E07742A1BA0A3EDA0C29FCD8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">
    <w:name w:val="73215FFE46ED4E14929EE5687852D243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B03C7CE1FF3342769FB059BF56FA5B0F2">
    <w:name w:val="B03C7CE1FF3342769FB059BF56FA5B0F2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C5A397F64D774680B19371D0A70F07371">
    <w:name w:val="C5A397F64D774680B19371D0A70F073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194FE900BF154F45B21DD1AAC230D0471">
    <w:name w:val="194FE900BF154F45B21DD1AAC230D047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70542268C1C48A29D258E2DA506E4FC1">
    <w:name w:val="370542268C1C48A29D258E2DA506E4F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312B5956C4B040DA995D63F0B56C891C1">
    <w:name w:val="312B5956C4B040DA995D63F0B56C891C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4299AEA8E07742A1BA0A3EDA0C29FCD81">
    <w:name w:val="4299AEA8E07742A1BA0A3EDA0C29FCD8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  <w:style w:type="paragraph" w:customStyle="1" w:styleId="73215FFE46ED4E14929EE5687852D2431">
    <w:name w:val="73215FFE46ED4E14929EE5687852D2431"/>
    <w:rsid w:val="00B60033"/>
    <w:pPr>
      <w:spacing w:after="0" w:line="240" w:lineRule="auto"/>
    </w:pPr>
    <w:rPr>
      <w:rFonts w:ascii="Arial" w:eastAsia="Arial" w:hAnsi="Arial" w:cs="Arial CYR"/>
      <w:kern w:val="0"/>
      <w:sz w:val="16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2026-08-31.dotx</Template>
  <TotalTime>71</TotalTime>
  <Pages>1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Рочева Наталья Владимировна</dc:creator>
  <cp:lastModifiedBy>Перевозчиков Владимир Геннадьевич</cp:lastModifiedBy>
  <cp:revision>15</cp:revision>
  <cp:lastPrinted>2026-08-31T08:30:00Z</cp:lastPrinted>
  <dcterms:created xsi:type="dcterms:W3CDTF">2026-09-07T11:16:00Z</dcterms:created>
  <dcterms:modified xsi:type="dcterms:W3CDTF">2026-09-10T04:13:00Z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