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25AA39C8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544F3B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129BFB7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DB920" w14:textId="77777777" w:rsidR="005B5E15" w:rsidRDefault="005B5E15">
      <w:r>
        <w:separator/>
      </w:r>
    </w:p>
  </w:endnote>
  <w:endnote w:type="continuationSeparator" w:id="0">
    <w:p w14:paraId="14A569FA" w14:textId="77777777" w:rsidR="005B5E15" w:rsidRDefault="005B5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B3C5" w14:textId="77777777" w:rsidR="005B5E15" w:rsidRDefault="005B5E15">
      <w:r>
        <w:separator/>
      </w:r>
    </w:p>
  </w:footnote>
  <w:footnote w:type="continuationSeparator" w:id="0">
    <w:p w14:paraId="61029FDF" w14:textId="77777777" w:rsidR="005B5E15" w:rsidRDefault="005B5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B5E15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5729B8"/>
    <w:rsid w:val="006373C9"/>
    <w:rsid w:val="00B60033"/>
    <w:rsid w:val="00D760D3"/>
    <w:rsid w:val="00E87C0F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70</TotalTime>
  <Pages>1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8</cp:revision>
  <cp:lastPrinted>2026-08-31T08:30:00Z</cp:lastPrinted>
  <dcterms:created xsi:type="dcterms:W3CDTF">2026-09-07T11:16:00Z</dcterms:created>
  <dcterms:modified xsi:type="dcterms:W3CDTF">2026-09-10T04:02:00Z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