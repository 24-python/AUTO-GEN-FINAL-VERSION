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54B01C1A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C2CF54B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4ED04AA4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5AB01C2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62AB268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4757B5D6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8E7FF5A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4CC93E6E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7A8CBF25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713E565A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17BDE30E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15FB929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06DA921F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2372996C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37BA596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519C1D9F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ECB95E9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E3CA54E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4C7CD63E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68FDD24F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02417" w14:textId="77777777" w:rsidR="00524771" w:rsidRDefault="00524771">
      <w:r>
        <w:separator/>
      </w:r>
    </w:p>
  </w:endnote>
  <w:endnote w:type="continuationSeparator" w:id="0">
    <w:p w14:paraId="66372CAC" w14:textId="77777777" w:rsidR="00524771" w:rsidRDefault="0052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74C2D" w14:textId="77777777" w:rsidR="00524771" w:rsidRDefault="00524771">
      <w:r>
        <w:separator/>
      </w:r>
    </w:p>
  </w:footnote>
  <w:footnote w:type="continuationSeparator" w:id="0">
    <w:p w14:paraId="5AE59996" w14:textId="77777777" w:rsidR="00524771" w:rsidRDefault="00524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183</TotalTime>
  <Pages>1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15</cp:revision>
  <cp:lastPrinted>2026-02-18T13:06:00Z</cp:lastPrinted>
  <dcterms:created xsi:type="dcterms:W3CDTF">2026-02-21T18:45:00Z</dcterms:created>
  <dcterms:modified xsi:type="dcterms:W3CDTF">2026-02-23T08:41:00Z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