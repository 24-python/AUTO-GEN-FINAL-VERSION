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041976F8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6C25C5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2F256C">
                  <w:rPr>
                    <w:szCs w:val="16"/>
                  </w:rPr>
                  <w:t>0,02 % - 0,05 % (по НУК)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2F256C">
                  <w:rPr>
                    <w:szCs w:val="16"/>
                  </w:rPr>
                  <w:t>пенная станция DEMA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39BBEE9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4778B">
                  <w:rPr>
                    <w:szCs w:val="16"/>
                  </w:rPr>
                  <w:t>спрей-система ProTwin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FC310B4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без разведения" w:value="без разведения"/>
                </w:dropDownList>
              </w:sdtPr>
              <w:sdtContent>
                <w:r w:rsidR="00107998">
                  <w:rPr>
                    <w:szCs w:val="16"/>
                  </w:rPr>
                  <w:t>без разведения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1079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89410" w14:textId="77777777" w:rsidR="00AB1315" w:rsidRDefault="00AB1315">
      <w:r>
        <w:separator/>
      </w:r>
    </w:p>
  </w:endnote>
  <w:endnote w:type="continuationSeparator" w:id="0">
    <w:p w14:paraId="56DB0F5B" w14:textId="77777777" w:rsidR="00AB1315" w:rsidRDefault="00AB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DB1A4" w14:textId="77777777" w:rsidR="00AB1315" w:rsidRDefault="00AB1315">
      <w:r>
        <w:separator/>
      </w:r>
    </w:p>
  </w:footnote>
  <w:footnote w:type="continuationSeparator" w:id="0">
    <w:p w14:paraId="133FC4A8" w14:textId="77777777" w:rsidR="00AB1315" w:rsidRDefault="00AB1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998"/>
    <w:rsid w:val="00107A3B"/>
    <w:rsid w:val="001102E5"/>
    <w:rsid w:val="00110C3F"/>
    <w:rsid w:val="0011294C"/>
    <w:rsid w:val="0011584E"/>
    <w:rsid w:val="0011717D"/>
    <w:rsid w:val="001216F9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256C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3F04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3AD2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248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44F3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5C5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7F3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315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4A39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5A22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4778B"/>
    <w:rsid w:val="00D506A0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701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843248" w:rsidP="00843248">
          <w:pPr>
            <w:pStyle w:val="314EA9CBF6B54D0C97562F0515324D90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843248" w:rsidP="00843248">
          <w:pPr>
            <w:pStyle w:val="044D7C10590246FFB8F9B59A09869774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843248" w:rsidP="00843248">
          <w:pPr>
            <w:pStyle w:val="2ED8DD76755547EEA36B503B95F5E9BB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843248" w:rsidP="00843248">
          <w:pPr>
            <w:pStyle w:val="9724E23BC2D94197A1E807004D434C06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843248" w:rsidP="00843248">
          <w:pPr>
            <w:pStyle w:val="65146498210A43D08B268EC50F975AA5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843248" w:rsidP="00843248">
          <w:pPr>
            <w:pStyle w:val="AA3E047C95AA437BB1B3BCE8FBC4C56E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843248" w:rsidP="00843248">
          <w:pPr>
            <w:pStyle w:val="CF91B8EB5413461093EE67530F9476ED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393B89"/>
    <w:rsid w:val="00433F04"/>
    <w:rsid w:val="004A0B47"/>
    <w:rsid w:val="004E5FF8"/>
    <w:rsid w:val="00513AD2"/>
    <w:rsid w:val="00843248"/>
    <w:rsid w:val="008D3C58"/>
    <w:rsid w:val="00901EB1"/>
    <w:rsid w:val="00B56FD7"/>
    <w:rsid w:val="00C23C28"/>
    <w:rsid w:val="00C47F24"/>
    <w:rsid w:val="00CD7AD6"/>
    <w:rsid w:val="00DE2360"/>
    <w:rsid w:val="00E62144"/>
    <w:rsid w:val="00FB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3248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1">
    <w:name w:val="314EA9CBF6B54D0C97562F0515324D90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1">
    <w:name w:val="044D7C10590246FFB8F9B59A09869774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1">
    <w:name w:val="2ED8DD76755547EEA36B503B95F5E9BB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1">
    <w:name w:val="9724E23BC2D94197A1E807004D434C06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1">
    <w:name w:val="65146498210A43D08B268EC50F975AA5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1">
    <w:name w:val="AA3E047C95AA437BB1B3BCE8FBC4C56E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1">
    <w:name w:val="CF91B8EB5413461093EE67530F9476ED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29</TotalTime>
  <Pages>1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12</cp:revision>
  <cp:lastPrinted>2026-05-14T04:24:00Z</cp:lastPrinted>
  <dcterms:created xsi:type="dcterms:W3CDTF">2026-08-14T07:55:00Z</dcterms:created>
  <dcterms:modified xsi:type="dcterms:W3CDTF">2026-08-27T08:42:00Z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