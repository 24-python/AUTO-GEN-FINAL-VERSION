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50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247"/>
        <w:gridCol w:w="30"/>
        <w:gridCol w:w="20"/>
        <w:gridCol w:w="84"/>
        <w:gridCol w:w="262"/>
        <w:gridCol w:w="21"/>
        <w:gridCol w:w="111"/>
        <w:gridCol w:w="184"/>
        <w:gridCol w:w="8"/>
        <w:gridCol w:w="14"/>
        <w:gridCol w:w="193"/>
        <w:gridCol w:w="71"/>
        <w:gridCol w:w="17"/>
        <w:gridCol w:w="71"/>
        <w:gridCol w:w="79"/>
        <w:gridCol w:w="50"/>
        <w:gridCol w:w="23"/>
        <w:gridCol w:w="23"/>
        <w:gridCol w:w="102"/>
        <w:gridCol w:w="59"/>
        <w:gridCol w:w="11"/>
        <w:gridCol w:w="8"/>
        <w:gridCol w:w="36"/>
        <w:gridCol w:w="31"/>
        <w:gridCol w:w="75"/>
        <w:gridCol w:w="193"/>
        <w:gridCol w:w="60"/>
        <w:gridCol w:w="104"/>
        <w:gridCol w:w="77"/>
        <w:gridCol w:w="78"/>
        <w:gridCol w:w="168"/>
        <w:gridCol w:w="28"/>
        <w:gridCol w:w="44"/>
        <w:gridCol w:w="90"/>
        <w:gridCol w:w="35"/>
        <w:gridCol w:w="28"/>
        <w:gridCol w:w="63"/>
        <w:gridCol w:w="20"/>
        <w:gridCol w:w="10"/>
        <w:gridCol w:w="24"/>
        <w:gridCol w:w="4"/>
        <w:gridCol w:w="139"/>
        <w:gridCol w:w="230"/>
        <w:gridCol w:w="41"/>
        <w:gridCol w:w="979"/>
        <w:gridCol w:w="2"/>
        <w:gridCol w:w="820"/>
        <w:gridCol w:w="314"/>
        <w:gridCol w:w="10"/>
        <w:gridCol w:w="283"/>
        <w:gridCol w:w="389"/>
        <w:gridCol w:w="59"/>
        <w:gridCol w:w="77"/>
        <w:gridCol w:w="90"/>
        <w:gridCol w:w="85"/>
        <w:gridCol w:w="30"/>
        <w:gridCol w:w="111"/>
        <w:gridCol w:w="240"/>
        <w:gridCol w:w="162"/>
        <w:gridCol w:w="2"/>
        <w:gridCol w:w="32"/>
        <w:gridCol w:w="322"/>
        <w:gridCol w:w="340"/>
        <w:gridCol w:w="1029"/>
        <w:gridCol w:w="2"/>
        <w:gridCol w:w="546"/>
        <w:gridCol w:w="1052"/>
        <w:gridCol w:w="86"/>
        <w:gridCol w:w="6"/>
        <w:gridCol w:w="9"/>
        <w:gridCol w:w="47"/>
        <w:gridCol w:w="9"/>
        <w:gridCol w:w="57"/>
        <w:gridCol w:w="13"/>
        <w:gridCol w:w="157"/>
        <w:gridCol w:w="142"/>
        <w:gridCol w:w="349"/>
        <w:gridCol w:w="1479"/>
        <w:gridCol w:w="6"/>
        <w:gridCol w:w="1306"/>
        <w:gridCol w:w="318"/>
        <w:gridCol w:w="132"/>
        <w:gridCol w:w="362"/>
        <w:gridCol w:w="1073"/>
      </w:tblGrid>
      <w:tr w:rsidR="00E44B84" w:rsidRPr="00E35BBA" w14:paraId="37148B9F" w14:textId="77777777" w:rsidTr="00DE18CC">
        <w:trPr>
          <w:trHeight w:val="20"/>
        </w:trPr>
        <w:tc>
          <w:tcPr>
            <w:tcW w:w="4962" w:type="dxa"/>
            <w:gridSpan w:val="47"/>
            <w:vAlign w:val="bottom"/>
          </w:tcPr>
          <w:p w14:paraId="2305CEE6" w14:textId="77777777" w:rsidR="00552195" w:rsidRPr="00D23288" w:rsidRDefault="00DE18CC" w:rsidP="00DC3916">
            <w:pPr>
              <w:pStyle w:val="-0"/>
              <w:rPr>
                <w:szCs w:val="16"/>
              </w:rPr>
            </w:pPr>
            <w:r w:rsidRPr="008B0C9D">
              <w:rPr>
                <w:szCs w:val="16"/>
              </w:rPr>
              <w:t>ООО «НУТРИЛЕНТ»</w:t>
            </w:r>
          </w:p>
        </w:tc>
        <w:tc>
          <w:tcPr>
            <w:tcW w:w="2672" w:type="dxa"/>
            <w:gridSpan w:val="14"/>
            <w:vAlign w:val="bottom"/>
          </w:tcPr>
          <w:p w14:paraId="30DF0707" w14:textId="77777777" w:rsidR="00552195" w:rsidRPr="00647B37" w:rsidRDefault="00DE18CC" w:rsidP="00090474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комната приёма пищи</w:t>
            </w:r>
          </w:p>
        </w:tc>
        <w:sdt>
          <w:sdtPr>
            <w:rPr>
              <w:szCs w:val="16"/>
            </w:rPr>
            <w:id w:val="425692899"/>
            <w:placeholder>
              <w:docPart w:val="0A3D5C19AA9A4DC3A6A24E1B3CB5C277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271" w:type="dxa"/>
                <w:gridSpan w:val="6"/>
                <w:vAlign w:val="bottom"/>
              </w:tcPr>
              <w:p w14:paraId="771D573B" w14:textId="77777777" w:rsidR="00552195" w:rsidRPr="00647B37" w:rsidRDefault="00DE18CC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5168" w:type="dxa"/>
            <w:gridSpan w:val="16"/>
            <w:vAlign w:val="bottom"/>
          </w:tcPr>
          <w:p w14:paraId="3BA85B69" w14:textId="1853113D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DEFA48CAD7E458C83222B463CCD55E0"/>
                </w:placeholder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="00692ED5">
                  <w:rPr>
                    <w:szCs w:val="16"/>
                  </w:rPr>
                  <w:t>оранжевый</w:t>
                </w:r>
              </w:sdtContent>
            </w:sdt>
          </w:p>
        </w:tc>
        <w:tc>
          <w:tcPr>
            <w:tcW w:w="1435" w:type="dxa"/>
            <w:gridSpan w:val="2"/>
            <w:vAlign w:val="bottom"/>
          </w:tcPr>
          <w:p w14:paraId="44C7910D" w14:textId="77777777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E44B84" w:rsidRPr="00D23288" w14:paraId="75F0CC87" w14:textId="77777777" w:rsidTr="00DE18CC">
        <w:trPr>
          <w:trHeight w:val="20"/>
        </w:trPr>
        <w:tc>
          <w:tcPr>
            <w:tcW w:w="4962" w:type="dxa"/>
            <w:gridSpan w:val="47"/>
          </w:tcPr>
          <w:p w14:paraId="2A3D1BD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0560FE9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71" w:type="dxa"/>
            <w:gridSpan w:val="6"/>
          </w:tcPr>
          <w:p w14:paraId="75139C47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168" w:type="dxa"/>
            <w:gridSpan w:val="16"/>
          </w:tcPr>
          <w:p w14:paraId="0C5F3D31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435" w:type="dxa"/>
            <w:gridSpan w:val="2"/>
          </w:tcPr>
          <w:p w14:paraId="3CBB3BC5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046637" w:rsidRPr="00D23288" w14:paraId="08DF32E8" w14:textId="77777777" w:rsidTr="00DE18C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31E360B0" w14:textId="77777777" w:rsidR="00046637" w:rsidRPr="00D23288" w:rsidRDefault="00046637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7B010D56" w14:textId="77777777" w:rsidR="00046637" w:rsidRPr="00D23288" w:rsidRDefault="00046637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54" w:type="dxa"/>
            <w:gridSpan w:val="14"/>
            <w:shd w:val="clear" w:color="auto" w:fill="BFBFBF" w:themeFill="background1" w:themeFillShade="BF"/>
          </w:tcPr>
          <w:p w14:paraId="72698E6E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197" w:type="dxa"/>
            <w:gridSpan w:val="6"/>
            <w:shd w:val="clear" w:color="auto" w:fill="BFBFBF" w:themeFill="background1" w:themeFillShade="BF"/>
          </w:tcPr>
          <w:p w14:paraId="568A0B45" w14:textId="77777777" w:rsidR="00046637" w:rsidRPr="00D23288" w:rsidRDefault="00046637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46637" w:rsidRPr="00D23288" w14:paraId="41EF2C21" w14:textId="77777777" w:rsidTr="00DE18CC">
        <w:trPr>
          <w:trHeight w:val="20"/>
        </w:trPr>
        <w:tc>
          <w:tcPr>
            <w:tcW w:w="3533" w:type="dxa"/>
            <w:gridSpan w:val="39"/>
          </w:tcPr>
          <w:p w14:paraId="75B0A3C7" w14:textId="77777777" w:rsidR="00046637" w:rsidRPr="00090474" w:rsidRDefault="00000000" w:rsidP="00185A3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потолок (высота _____м)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ОК</w:t>
            </w:r>
            <w:r w:rsidR="00C23011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7185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23011">
              <w:rPr>
                <w:szCs w:val="16"/>
              </w:rPr>
              <w:t xml:space="preserve"> СП</w:t>
            </w:r>
          </w:p>
        </w:tc>
        <w:tc>
          <w:tcPr>
            <w:tcW w:w="1429" w:type="dxa"/>
            <w:gridSpan w:val="8"/>
          </w:tcPr>
          <w:p w14:paraId="1487FDA9" w14:textId="77777777" w:rsidR="00046637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1144" w:type="dxa"/>
            <w:gridSpan w:val="3"/>
          </w:tcPr>
          <w:p w14:paraId="401AF351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64F549BC" w14:textId="77777777" w:rsidR="00046637" w:rsidRPr="00D23288" w:rsidRDefault="00000000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7" w:type="dxa"/>
            <w:gridSpan w:val="6"/>
          </w:tcPr>
          <w:p w14:paraId="311A8CEF" w14:textId="77777777" w:rsidR="00046637" w:rsidRPr="00090474" w:rsidRDefault="00000000" w:rsidP="002D181B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46637" w:rsidRPr="00D23288">
              <w:rPr>
                <w:szCs w:val="16"/>
              </w:rPr>
              <w:t>кулер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3954" w:type="dxa"/>
            <w:gridSpan w:val="14"/>
          </w:tcPr>
          <w:p w14:paraId="629D8C48" w14:textId="77777777" w:rsidR="00046637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46637" w:rsidRPr="00D23288">
              <w:rPr>
                <w:szCs w:val="16"/>
              </w:rPr>
              <w:t>индук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 xml:space="preserve"> </w:t>
            </w:r>
            <w:proofErr w:type="spellStart"/>
            <w:r w:rsidR="00046637" w:rsidRPr="00D23288">
              <w:rPr>
                <w:szCs w:val="16"/>
              </w:rPr>
              <w:t>элек</w:t>
            </w:r>
            <w:proofErr w:type="spellEnd"/>
            <w:r w:rsidR="0004663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газ.</w:t>
            </w:r>
          </w:p>
        </w:tc>
        <w:tc>
          <w:tcPr>
            <w:tcW w:w="2124" w:type="dxa"/>
            <w:gridSpan w:val="5"/>
            <w:vAlign w:val="center"/>
          </w:tcPr>
          <w:p w14:paraId="511B8FBB" w14:textId="77777777" w:rsidR="00046637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D23288">
              <w:rPr>
                <w:szCs w:val="16"/>
              </w:rPr>
              <w:t>вакуумные упаковщики</w:t>
            </w:r>
          </w:p>
        </w:tc>
        <w:tc>
          <w:tcPr>
            <w:tcW w:w="1073" w:type="dxa"/>
            <w:vAlign w:val="center"/>
          </w:tcPr>
          <w:p w14:paraId="2965D027" w14:textId="77777777" w:rsidR="00046637" w:rsidRPr="00E44B84" w:rsidRDefault="00000000" w:rsidP="0004663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0548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  <w:proofErr w:type="spellStart"/>
            <w:r w:rsidR="00046637" w:rsidRPr="00646C1C">
              <w:rPr>
                <w:szCs w:val="16"/>
              </w:rPr>
              <w:t>датеры</w:t>
            </w:r>
            <w:proofErr w:type="spellEnd"/>
          </w:p>
        </w:tc>
      </w:tr>
      <w:tr w:rsidR="00E273C2" w:rsidRPr="00D23288" w14:paraId="6DC38A13" w14:textId="77777777" w:rsidTr="00DE18CC">
        <w:trPr>
          <w:trHeight w:val="20"/>
        </w:trPr>
        <w:tc>
          <w:tcPr>
            <w:tcW w:w="2177" w:type="dxa"/>
            <w:gridSpan w:val="17"/>
          </w:tcPr>
          <w:p w14:paraId="0F7CBE2A" w14:textId="77777777" w:rsidR="004C591F" w:rsidRPr="00090474" w:rsidRDefault="00000000" w:rsidP="00381B4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 вентиляционные трубы</w:t>
            </w:r>
          </w:p>
        </w:tc>
        <w:tc>
          <w:tcPr>
            <w:tcW w:w="1336" w:type="dxa"/>
            <w:gridSpan w:val="21"/>
          </w:tcPr>
          <w:p w14:paraId="3F98125F" w14:textId="77777777" w:rsidR="004C591F" w:rsidRPr="00090474" w:rsidRDefault="00000000" w:rsidP="004C591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>диффузоры</w:t>
            </w:r>
          </w:p>
        </w:tc>
        <w:tc>
          <w:tcPr>
            <w:tcW w:w="1449" w:type="dxa"/>
            <w:gridSpan w:val="9"/>
          </w:tcPr>
          <w:p w14:paraId="48059A6E" w14:textId="77777777" w:rsidR="004C591F" w:rsidRPr="00090474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97659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решётки</w:t>
            </w:r>
          </w:p>
        </w:tc>
        <w:tc>
          <w:tcPr>
            <w:tcW w:w="1875" w:type="dxa"/>
            <w:gridSpan w:val="6"/>
          </w:tcPr>
          <w:p w14:paraId="1A025896" w14:textId="77777777" w:rsidR="004C591F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20" w:type="dxa"/>
            <w:gridSpan w:val="12"/>
          </w:tcPr>
          <w:p w14:paraId="670D382C" w14:textId="77777777" w:rsidR="004C591F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C591F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757" w:type="dxa"/>
            <w:gridSpan w:val="8"/>
          </w:tcPr>
          <w:p w14:paraId="0130ED58" w14:textId="77777777" w:rsidR="004C591F" w:rsidRPr="00D23288" w:rsidRDefault="00000000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2197" w:type="dxa"/>
            <w:gridSpan w:val="6"/>
          </w:tcPr>
          <w:p w14:paraId="4D0DF806" w14:textId="77777777" w:rsidR="004C591F" w:rsidRPr="000C46D1" w:rsidRDefault="00000000" w:rsidP="00F86F0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сковороды</w:t>
            </w:r>
          </w:p>
        </w:tc>
        <w:tc>
          <w:tcPr>
            <w:tcW w:w="1312" w:type="dxa"/>
            <w:gridSpan w:val="2"/>
            <w:vAlign w:val="center"/>
          </w:tcPr>
          <w:p w14:paraId="2BF0DAB8" w14:textId="77777777" w:rsidR="004C591F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запайщики</w:t>
            </w:r>
          </w:p>
        </w:tc>
        <w:tc>
          <w:tcPr>
            <w:tcW w:w="1885" w:type="dxa"/>
            <w:gridSpan w:val="4"/>
            <w:vAlign w:val="center"/>
          </w:tcPr>
          <w:p w14:paraId="5203904C" w14:textId="77777777" w:rsidR="004C591F" w:rsidRPr="00E44B84" w:rsidRDefault="00000000" w:rsidP="00E44B8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C591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C591F" w:rsidRPr="00D23288">
              <w:rPr>
                <w:szCs w:val="16"/>
              </w:rPr>
              <w:t>металлодетектор</w:t>
            </w:r>
            <w:r w:rsidR="004C591F">
              <w:rPr>
                <w:szCs w:val="16"/>
              </w:rPr>
              <w:t>ы</w:t>
            </w:r>
          </w:p>
        </w:tc>
      </w:tr>
      <w:tr w:rsidR="00E273C2" w:rsidRPr="00D23288" w14:paraId="76219028" w14:textId="77777777" w:rsidTr="00DE18CC">
        <w:trPr>
          <w:trHeight w:val="20"/>
        </w:trPr>
        <w:tc>
          <w:tcPr>
            <w:tcW w:w="2470" w:type="dxa"/>
            <w:gridSpan w:val="25"/>
          </w:tcPr>
          <w:p w14:paraId="0194EC46" w14:textId="77777777" w:rsidR="001D14F4" w:rsidRPr="00090474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А</w:t>
            </w:r>
          </w:p>
        </w:tc>
        <w:tc>
          <w:tcPr>
            <w:tcW w:w="2492" w:type="dxa"/>
            <w:gridSpan w:val="22"/>
          </w:tcPr>
          <w:p w14:paraId="4938E629" w14:textId="77777777" w:rsidR="001D14F4" w:rsidRPr="00090474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350C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350CE" w:rsidRPr="00C12148">
              <w:rPr>
                <w:szCs w:val="16"/>
              </w:rPr>
              <w:t xml:space="preserve"> </w:t>
            </w:r>
            <w:r w:rsidR="000350CE">
              <w:rPr>
                <w:szCs w:val="16"/>
              </w:rPr>
              <w:t>воздухоохладители</w:t>
            </w:r>
          </w:p>
        </w:tc>
        <w:tc>
          <w:tcPr>
            <w:tcW w:w="1875" w:type="dxa"/>
            <w:gridSpan w:val="6"/>
            <w:tcMar>
              <w:right w:w="0" w:type="dxa"/>
            </w:tcMar>
          </w:tcPr>
          <w:p w14:paraId="26E29D98" w14:textId="77777777" w:rsidR="001D14F4" w:rsidRPr="00D23288" w:rsidRDefault="00000000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20" w:type="dxa"/>
            <w:gridSpan w:val="12"/>
            <w:tcMar>
              <w:left w:w="0" w:type="dxa"/>
              <w:right w:w="0" w:type="dxa"/>
            </w:tcMar>
          </w:tcPr>
          <w:p w14:paraId="5EC4A855" w14:textId="77777777" w:rsidR="001D14F4" w:rsidRPr="00090474" w:rsidRDefault="00000000" w:rsidP="00EA206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1600" w:type="dxa"/>
            <w:gridSpan w:val="3"/>
          </w:tcPr>
          <w:p w14:paraId="397AB619" w14:textId="77777777" w:rsidR="001D14F4" w:rsidRPr="00D2328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фритюры </w:t>
            </w:r>
          </w:p>
        </w:tc>
        <w:tc>
          <w:tcPr>
            <w:tcW w:w="875" w:type="dxa"/>
            <w:gridSpan w:val="10"/>
          </w:tcPr>
          <w:p w14:paraId="33A8A22B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грили</w:t>
            </w:r>
          </w:p>
        </w:tc>
        <w:tc>
          <w:tcPr>
            <w:tcW w:w="1479" w:type="dxa"/>
          </w:tcPr>
          <w:p w14:paraId="6762113A" w14:textId="77777777" w:rsidR="001D14F4" w:rsidRPr="00B158E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>вафельницы</w:t>
            </w:r>
          </w:p>
        </w:tc>
        <w:tc>
          <w:tcPr>
            <w:tcW w:w="1630" w:type="dxa"/>
            <w:gridSpan w:val="3"/>
          </w:tcPr>
          <w:p w14:paraId="383BD475" w14:textId="77777777" w:rsidR="001D14F4" w:rsidRPr="00E44B84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D14F4" w:rsidRPr="00D23288">
              <w:rPr>
                <w:szCs w:val="16"/>
              </w:rPr>
              <w:t>этикетировщики</w:t>
            </w:r>
            <w:proofErr w:type="spellEnd"/>
            <w:r w:rsidR="001D14F4" w:rsidRPr="00D23288">
              <w:rPr>
                <w:szCs w:val="16"/>
              </w:rPr>
              <w:t xml:space="preserve"> </w:t>
            </w:r>
          </w:p>
        </w:tc>
        <w:tc>
          <w:tcPr>
            <w:tcW w:w="1567" w:type="dxa"/>
            <w:gridSpan w:val="3"/>
          </w:tcPr>
          <w:p w14:paraId="6A52660A" w14:textId="77777777" w:rsidR="001D14F4" w:rsidRPr="00E44B84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D23288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flow</w:t>
            </w:r>
            <w:r w:rsidR="001D14F4" w:rsidRPr="000C46D1">
              <w:rPr>
                <w:szCs w:val="16"/>
              </w:rPr>
              <w:t xml:space="preserve"> </w:t>
            </w:r>
            <w:r w:rsidR="001D14F4" w:rsidRPr="00D23288">
              <w:rPr>
                <w:szCs w:val="16"/>
                <w:lang w:val="en-US"/>
              </w:rPr>
              <w:t>pack</w:t>
            </w:r>
          </w:p>
        </w:tc>
      </w:tr>
      <w:tr w:rsidR="00046637" w:rsidRPr="00D23288" w14:paraId="2A1F4BA7" w14:textId="77777777" w:rsidTr="00DE18CC">
        <w:trPr>
          <w:trHeight w:val="50"/>
        </w:trPr>
        <w:tc>
          <w:tcPr>
            <w:tcW w:w="1682" w:type="dxa"/>
            <w:gridSpan w:val="10"/>
          </w:tcPr>
          <w:p w14:paraId="00A43869" w14:textId="77777777" w:rsidR="00046637" w:rsidRPr="00C12148" w:rsidRDefault="00000000" w:rsidP="000350C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кондиционер</w:t>
            </w:r>
            <w:r w:rsidR="00046637">
              <w:rPr>
                <w:szCs w:val="16"/>
              </w:rPr>
              <w:t>ы</w:t>
            </w:r>
          </w:p>
        </w:tc>
        <w:tc>
          <w:tcPr>
            <w:tcW w:w="1571" w:type="dxa"/>
            <w:gridSpan w:val="23"/>
          </w:tcPr>
          <w:p w14:paraId="3714BA95" w14:textId="77777777" w:rsidR="00046637" w:rsidRPr="00C12148" w:rsidRDefault="00000000" w:rsidP="00742159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1709" w:type="dxa"/>
            <w:gridSpan w:val="14"/>
          </w:tcPr>
          <w:p w14:paraId="3146C6F0" w14:textId="77777777" w:rsidR="00046637" w:rsidRPr="00C12148" w:rsidRDefault="00000000" w:rsidP="00FA36C5">
            <w:pPr>
              <w:pStyle w:val="--2"/>
              <w:tabs>
                <w:tab w:val="left" w:pos="1736"/>
                <w:tab w:val="left" w:pos="3011"/>
              </w:tabs>
              <w:ind w:left="-48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34ABE35" w14:textId="77777777" w:rsidR="00046637" w:rsidRPr="00C12148" w:rsidRDefault="00046637" w:rsidP="00EA2062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7" w:type="dxa"/>
            <w:gridSpan w:val="10"/>
          </w:tcPr>
          <w:p w14:paraId="656FA2A3" w14:textId="77777777" w:rsidR="00046637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27" w:type="dxa"/>
            <w:gridSpan w:val="4"/>
          </w:tcPr>
          <w:p w14:paraId="06BF2794" w14:textId="77777777" w:rsidR="00046637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расстоечные шкафы</w:t>
            </w:r>
          </w:p>
        </w:tc>
        <w:tc>
          <w:tcPr>
            <w:tcW w:w="3197" w:type="dxa"/>
            <w:gridSpan w:val="6"/>
          </w:tcPr>
          <w:p w14:paraId="6E5E1382" w14:textId="77777777" w:rsidR="00046637" w:rsidRPr="00C12148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 w:rsidRPr="00C12148">
              <w:rPr>
                <w:szCs w:val="16"/>
              </w:rPr>
              <w:t>принтеры для этикеток</w:t>
            </w:r>
          </w:p>
        </w:tc>
      </w:tr>
      <w:tr w:rsidR="001F48D9" w:rsidRPr="00D23288" w14:paraId="18232E91" w14:textId="77777777" w:rsidTr="00DE18CC">
        <w:trPr>
          <w:trHeight w:val="20"/>
        </w:trPr>
        <w:tc>
          <w:tcPr>
            <w:tcW w:w="1682" w:type="dxa"/>
            <w:gridSpan w:val="10"/>
          </w:tcPr>
          <w:p w14:paraId="0DA60F07" w14:textId="77777777" w:rsidR="001F48D9" w:rsidRPr="00C45ED4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52077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 w:rsidRPr="00C45ED4">
              <w:rPr>
                <w:szCs w:val="16"/>
              </w:rPr>
              <w:t>тепловые пушки</w:t>
            </w:r>
          </w:p>
        </w:tc>
        <w:tc>
          <w:tcPr>
            <w:tcW w:w="1571" w:type="dxa"/>
            <w:gridSpan w:val="23"/>
          </w:tcPr>
          <w:p w14:paraId="369B2C5A" w14:textId="77777777" w:rsidR="001F48D9" w:rsidRPr="00C45ED4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55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обогреватели</w:t>
            </w:r>
          </w:p>
        </w:tc>
        <w:tc>
          <w:tcPr>
            <w:tcW w:w="1709" w:type="dxa"/>
            <w:gridSpan w:val="14"/>
          </w:tcPr>
          <w:p w14:paraId="7A0143FF" w14:textId="77777777" w:rsidR="001F48D9" w:rsidRPr="00C45ED4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6048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3"/>
          </w:tcPr>
          <w:p w14:paraId="1D9A7C88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4AA840A7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33C518F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9" w:type="dxa"/>
          </w:tcPr>
          <w:p w14:paraId="2B5A99F6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ножи</w:t>
            </w:r>
          </w:p>
        </w:tc>
        <w:tc>
          <w:tcPr>
            <w:tcW w:w="3954" w:type="dxa"/>
            <w:gridSpan w:val="14"/>
          </w:tcPr>
          <w:p w14:paraId="4DD145FD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ГК</w:t>
            </w:r>
          </w:p>
        </w:tc>
        <w:tc>
          <w:tcPr>
            <w:tcW w:w="3197" w:type="dxa"/>
            <w:gridSpan w:val="6"/>
          </w:tcPr>
          <w:p w14:paraId="7076C9A8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термоусадочные туннели</w:t>
            </w:r>
          </w:p>
        </w:tc>
      </w:tr>
      <w:tr w:rsidR="001F48D9" w:rsidRPr="00D23288" w14:paraId="43E08B5C" w14:textId="77777777" w:rsidTr="00DE18CC">
        <w:trPr>
          <w:trHeight w:val="20"/>
        </w:trPr>
        <w:tc>
          <w:tcPr>
            <w:tcW w:w="1682" w:type="dxa"/>
            <w:gridSpan w:val="10"/>
          </w:tcPr>
          <w:p w14:paraId="18BE1FF5" w14:textId="77777777" w:rsidR="001F48D9" w:rsidRDefault="00000000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proofErr w:type="spellStart"/>
            <w:r w:rsidR="001F48D9" w:rsidRPr="00C12148">
              <w:rPr>
                <w:szCs w:val="16"/>
              </w:rPr>
              <w:t>инсек</w:t>
            </w:r>
            <w:proofErr w:type="spellEnd"/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571" w:type="dxa"/>
            <w:gridSpan w:val="23"/>
          </w:tcPr>
          <w:p w14:paraId="50DCC515" w14:textId="77777777" w:rsidR="001F48D9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стерилизатор</w:t>
            </w:r>
            <w:r w:rsidR="001F48D9">
              <w:rPr>
                <w:szCs w:val="16"/>
              </w:rPr>
              <w:t>ы</w:t>
            </w:r>
          </w:p>
        </w:tc>
        <w:tc>
          <w:tcPr>
            <w:tcW w:w="1709" w:type="dxa"/>
            <w:gridSpan w:val="14"/>
          </w:tcPr>
          <w:p w14:paraId="4081909E" w14:textId="77777777" w:rsidR="001F48D9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бакт</w:t>
            </w:r>
            <w:r w:rsidR="001F48D9">
              <w:rPr>
                <w:szCs w:val="16"/>
              </w:rPr>
              <w:t>.</w:t>
            </w:r>
            <w:r w:rsidR="001F48D9" w:rsidRPr="00C12148">
              <w:rPr>
                <w:szCs w:val="16"/>
              </w:rPr>
              <w:t xml:space="preserve"> лампы</w:t>
            </w:r>
          </w:p>
        </w:tc>
        <w:tc>
          <w:tcPr>
            <w:tcW w:w="1144" w:type="dxa"/>
            <w:gridSpan w:val="3"/>
          </w:tcPr>
          <w:p w14:paraId="4595DD02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214C66E0" w14:textId="77777777" w:rsidR="001F48D9" w:rsidRDefault="00000000" w:rsidP="0054045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7"/>
          </w:tcPr>
          <w:p w14:paraId="0B136E5A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секачи</w:t>
            </w:r>
          </w:p>
        </w:tc>
        <w:tc>
          <w:tcPr>
            <w:tcW w:w="1029" w:type="dxa"/>
          </w:tcPr>
          <w:p w14:paraId="037D376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крючки</w:t>
            </w:r>
          </w:p>
        </w:tc>
        <w:tc>
          <w:tcPr>
            <w:tcW w:w="1984" w:type="dxa"/>
            <w:gridSpan w:val="11"/>
          </w:tcPr>
          <w:p w14:paraId="75C359E9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1970" w:type="dxa"/>
            <w:gridSpan w:val="3"/>
          </w:tcPr>
          <w:p w14:paraId="625D2445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шкафы духовые</w:t>
            </w:r>
          </w:p>
        </w:tc>
        <w:tc>
          <w:tcPr>
            <w:tcW w:w="3197" w:type="dxa"/>
            <w:gridSpan w:val="6"/>
          </w:tcPr>
          <w:p w14:paraId="2A45692C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автоматические клипсаторы</w:t>
            </w:r>
          </w:p>
        </w:tc>
      </w:tr>
      <w:tr w:rsidR="001F48D9" w:rsidRPr="00D23288" w14:paraId="43DBC70F" w14:textId="77777777" w:rsidTr="00DE18CC">
        <w:trPr>
          <w:trHeight w:val="20"/>
        </w:trPr>
        <w:tc>
          <w:tcPr>
            <w:tcW w:w="3387" w:type="dxa"/>
            <w:gridSpan w:val="35"/>
          </w:tcPr>
          <w:p w14:paraId="184F221D" w14:textId="77777777" w:rsidR="001F48D9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43460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390272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1110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324274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69204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2EDC7646" w14:textId="77777777" w:rsidR="001F48D9" w:rsidRPr="00C12148" w:rsidRDefault="001F48D9" w:rsidP="00C23011">
            <w:pPr>
              <w:pStyle w:val="--2"/>
              <w:rPr>
                <w:sz w:val="4"/>
                <w:szCs w:val="16"/>
              </w:rPr>
            </w:pPr>
          </w:p>
        </w:tc>
        <w:tc>
          <w:tcPr>
            <w:tcW w:w="1144" w:type="dxa"/>
            <w:gridSpan w:val="3"/>
          </w:tcPr>
          <w:p w14:paraId="5AB216B2" w14:textId="77777777" w:rsidR="001F48D9" w:rsidRPr="00C12148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7D1D9E80" w14:textId="77777777" w:rsidR="001F48D9" w:rsidRPr="00C12148" w:rsidRDefault="00000000" w:rsidP="0054045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шпажки</w:t>
            </w:r>
          </w:p>
        </w:tc>
        <w:tc>
          <w:tcPr>
            <w:tcW w:w="2238" w:type="dxa"/>
            <w:gridSpan w:val="8"/>
          </w:tcPr>
          <w:p w14:paraId="74568DA8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4" w:type="dxa"/>
            <w:gridSpan w:val="11"/>
          </w:tcPr>
          <w:p w14:paraId="37855B4B" w14:textId="77777777" w:rsidR="001F48D9" w:rsidRPr="00C12148" w:rsidRDefault="00000000" w:rsidP="00F86F0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00258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  <w:r w:rsidR="001F48D9">
              <w:rPr>
                <w:szCs w:val="16"/>
              </w:rPr>
              <w:t>камеры</w:t>
            </w:r>
            <w:r w:rsidR="001F48D9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970" w:type="dxa"/>
            <w:gridSpan w:val="3"/>
          </w:tcPr>
          <w:p w14:paraId="120C306E" w14:textId="77777777" w:rsidR="001F48D9" w:rsidRPr="00C12148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8274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8AA99D0" w14:textId="77777777" w:rsidR="001F48D9" w:rsidRPr="00C12148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маркировочные линии</w:t>
            </w:r>
          </w:p>
        </w:tc>
      </w:tr>
      <w:tr w:rsidR="001F48D9" w:rsidRPr="00D23288" w14:paraId="2A142251" w14:textId="77777777" w:rsidTr="00DE18CC">
        <w:trPr>
          <w:trHeight w:val="20"/>
        </w:trPr>
        <w:tc>
          <w:tcPr>
            <w:tcW w:w="3387" w:type="dxa"/>
            <w:gridSpan w:val="35"/>
          </w:tcPr>
          <w:p w14:paraId="61706616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стены </w:t>
            </w:r>
            <w:sdt>
              <w:sdtPr>
                <w:rPr>
                  <w:szCs w:val="16"/>
                </w:rPr>
                <w:id w:val="-1684582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3432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D23288">
              <w:rPr>
                <w:szCs w:val="16"/>
              </w:rPr>
              <w:t>ОК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55111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378826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СП</w:t>
            </w:r>
          </w:p>
        </w:tc>
        <w:tc>
          <w:tcPr>
            <w:tcW w:w="1575" w:type="dxa"/>
            <w:gridSpan w:val="12"/>
          </w:tcPr>
          <w:p w14:paraId="30093974" w14:textId="77777777" w:rsidR="001F48D9" w:rsidRDefault="00000000" w:rsidP="004161A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бойлера</w:t>
            </w:r>
          </w:p>
        </w:tc>
        <w:tc>
          <w:tcPr>
            <w:tcW w:w="1144" w:type="dxa"/>
            <w:gridSpan w:val="3"/>
          </w:tcPr>
          <w:p w14:paraId="6CEDDA59" w14:textId="77777777" w:rsidR="001F48D9" w:rsidRDefault="00000000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BDE85E9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перекладины</w:t>
            </w:r>
          </w:p>
        </w:tc>
        <w:tc>
          <w:tcPr>
            <w:tcW w:w="1691" w:type="dxa"/>
            <w:gridSpan w:val="3"/>
          </w:tcPr>
          <w:p w14:paraId="22C425F8" w14:textId="77777777" w:rsidR="001F48D9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AE044C">
              <w:rPr>
                <w:szCs w:val="16"/>
              </w:rPr>
              <w:t>шомпола</w:t>
            </w:r>
          </w:p>
        </w:tc>
        <w:tc>
          <w:tcPr>
            <w:tcW w:w="1984" w:type="dxa"/>
            <w:gridSpan w:val="11"/>
          </w:tcPr>
          <w:p w14:paraId="59F16B57" w14:textId="77777777" w:rsidR="001F48D9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8649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1970" w:type="dxa"/>
            <w:gridSpan w:val="3"/>
          </w:tcPr>
          <w:p w14:paraId="1DAFD70D" w14:textId="77777777" w:rsidR="001F48D9" w:rsidRDefault="00000000" w:rsidP="00B158E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8670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</w:t>
            </w:r>
          </w:p>
        </w:tc>
        <w:tc>
          <w:tcPr>
            <w:tcW w:w="3197" w:type="dxa"/>
            <w:gridSpan w:val="6"/>
          </w:tcPr>
          <w:p w14:paraId="7DD9DD85" w14:textId="77777777" w:rsidR="001F48D9" w:rsidRDefault="00000000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828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упаковочные машины</w:t>
            </w:r>
          </w:p>
        </w:tc>
      </w:tr>
      <w:tr w:rsidR="001F48D9" w:rsidRPr="00D23288" w14:paraId="79111898" w14:textId="77777777" w:rsidTr="00DE18CC">
        <w:trPr>
          <w:trHeight w:val="20"/>
        </w:trPr>
        <w:tc>
          <w:tcPr>
            <w:tcW w:w="3422" w:type="dxa"/>
            <w:gridSpan w:val="36"/>
          </w:tcPr>
          <w:p w14:paraId="61753F96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кабель-каналы </w:t>
            </w:r>
            <w:sdt>
              <w:sdtPr>
                <w:rPr>
                  <w:szCs w:val="16"/>
                </w:rPr>
                <w:id w:val="1607307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45954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40" w:type="dxa"/>
            <w:gridSpan w:val="11"/>
          </w:tcPr>
          <w:p w14:paraId="6A15463D" w14:textId="77777777" w:rsidR="001F48D9" w:rsidRPr="00C12148" w:rsidRDefault="00000000" w:rsidP="00C45ED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91056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розетки</w:t>
            </w:r>
          </w:p>
        </w:tc>
        <w:tc>
          <w:tcPr>
            <w:tcW w:w="1144" w:type="dxa"/>
            <w:gridSpan w:val="3"/>
          </w:tcPr>
          <w:p w14:paraId="4D348FD0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дежи </w:t>
            </w:r>
          </w:p>
        </w:tc>
        <w:tc>
          <w:tcPr>
            <w:tcW w:w="3251" w:type="dxa"/>
            <w:gridSpan w:val="15"/>
          </w:tcPr>
          <w:p w14:paraId="747E0FDA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</w:tcPr>
          <w:p w14:paraId="2333109D" w14:textId="77777777" w:rsidR="001F48D9" w:rsidRPr="00C12148" w:rsidRDefault="001F48D9" w:rsidP="001F48D9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1F48D9" w:rsidRPr="00D23288" w14:paraId="7763FA81" w14:textId="77777777" w:rsidTr="00DE18CC">
        <w:trPr>
          <w:trHeight w:val="42"/>
        </w:trPr>
        <w:tc>
          <w:tcPr>
            <w:tcW w:w="3940" w:type="dxa"/>
            <w:gridSpan w:val="44"/>
          </w:tcPr>
          <w:p w14:paraId="1FE97CF3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металлоконструкции </w:t>
            </w:r>
            <w:sdt>
              <w:sdtPr>
                <w:rPr>
                  <w:szCs w:val="16"/>
                </w:rPr>
                <w:id w:val="2073072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563376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022" w:type="dxa"/>
            <w:gridSpan w:val="3"/>
          </w:tcPr>
          <w:p w14:paraId="5B6B4853" w14:textId="77777777" w:rsidR="001F48D9" w:rsidRPr="00C12148" w:rsidRDefault="00000000" w:rsidP="00C23011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64934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>
              <w:rPr>
                <w:szCs w:val="16"/>
              </w:rPr>
              <w:t xml:space="preserve"> часы</w:t>
            </w:r>
          </w:p>
        </w:tc>
        <w:tc>
          <w:tcPr>
            <w:tcW w:w="2268" w:type="dxa"/>
            <w:gridSpan w:val="11"/>
          </w:tcPr>
          <w:p w14:paraId="3DC26E05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2127" w:type="dxa"/>
            <w:gridSpan w:val="7"/>
          </w:tcPr>
          <w:p w14:paraId="670395CC" w14:textId="77777777" w:rsidR="001F48D9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</w:p>
        </w:tc>
        <w:tc>
          <w:tcPr>
            <w:tcW w:w="3960" w:type="dxa"/>
            <w:gridSpan w:val="15"/>
          </w:tcPr>
          <w:p w14:paraId="0F96A71A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Д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30538D">
              <w:rPr>
                <w:rFonts w:cs="Arial"/>
                <w:szCs w:val="16"/>
              </w:rPr>
              <w:t>ОБ</w:t>
            </w:r>
            <w:r w:rsidR="001F48D9" w:rsidRPr="0030538D">
              <w:rPr>
                <w:szCs w:val="16"/>
              </w:rPr>
              <w:t>Р</w:t>
            </w:r>
          </w:p>
        </w:tc>
        <w:tc>
          <w:tcPr>
            <w:tcW w:w="3191" w:type="dxa"/>
            <w:gridSpan w:val="5"/>
          </w:tcPr>
          <w:p w14:paraId="21954AD1" w14:textId="77777777" w:rsidR="001F48D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рентгеновские системы контроля</w:t>
            </w:r>
          </w:p>
        </w:tc>
      </w:tr>
      <w:tr w:rsidR="001F48D9" w:rsidRPr="00D23288" w14:paraId="52F3C8B4" w14:textId="77777777" w:rsidTr="00DE18CC">
        <w:trPr>
          <w:trHeight w:val="20"/>
        </w:trPr>
        <w:tc>
          <w:tcPr>
            <w:tcW w:w="4962" w:type="dxa"/>
            <w:gridSpan w:val="47"/>
          </w:tcPr>
          <w:p w14:paraId="518E2B1C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водопроводные трубы </w:t>
            </w:r>
            <w:sdt>
              <w:sdtPr>
                <w:rPr>
                  <w:szCs w:val="16"/>
                </w:rPr>
                <w:id w:val="-906684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364186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5618C1F0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А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Т</w:t>
            </w:r>
          </w:p>
        </w:tc>
        <w:tc>
          <w:tcPr>
            <w:tcW w:w="3954" w:type="dxa"/>
            <w:gridSpan w:val="14"/>
          </w:tcPr>
          <w:p w14:paraId="0ED4FC31" w14:textId="77777777" w:rsidR="001F48D9" w:rsidRPr="00C12148" w:rsidRDefault="00000000" w:rsidP="0030538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3197" w:type="dxa"/>
            <w:gridSpan w:val="6"/>
          </w:tcPr>
          <w:p w14:paraId="1BDB9BC6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ультразвуковые нарезки</w:t>
            </w:r>
          </w:p>
        </w:tc>
      </w:tr>
      <w:tr w:rsidR="001F48D9" w:rsidRPr="00D23288" w14:paraId="7DCA7FB9" w14:textId="77777777" w:rsidTr="00DE18CC">
        <w:trPr>
          <w:trHeight w:val="20"/>
        </w:trPr>
        <w:tc>
          <w:tcPr>
            <w:tcW w:w="3450" w:type="dxa"/>
            <w:gridSpan w:val="37"/>
          </w:tcPr>
          <w:p w14:paraId="6D67900F" w14:textId="77777777" w:rsidR="001F48D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окна внешние</w:t>
            </w:r>
            <w:r w:rsidR="001F48D9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05113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808754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48D9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12" w:type="dxa"/>
            <w:gridSpan w:val="10"/>
          </w:tcPr>
          <w:p w14:paraId="390E7427" w14:textId="77777777" w:rsidR="001F48D9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81796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 w:rsidRPr="00B479BF">
              <w:rPr>
                <w:szCs w:val="16"/>
              </w:rPr>
              <w:t xml:space="preserve"> </w:t>
            </w:r>
            <w:proofErr w:type="spellStart"/>
            <w:r w:rsidR="001F48D9">
              <w:rPr>
                <w:szCs w:val="16"/>
              </w:rPr>
              <w:t>моск</w:t>
            </w:r>
            <w:proofErr w:type="spellEnd"/>
            <w:r w:rsidR="001F48D9">
              <w:rPr>
                <w:szCs w:val="16"/>
              </w:rPr>
              <w:t>. сетки</w:t>
            </w:r>
          </w:p>
        </w:tc>
        <w:tc>
          <w:tcPr>
            <w:tcW w:w="4395" w:type="dxa"/>
            <w:gridSpan w:val="18"/>
          </w:tcPr>
          <w:p w14:paraId="7A8ADACD" w14:textId="77777777" w:rsidR="001F48D9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ящики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вёдра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бочки</w:t>
            </w:r>
          </w:p>
        </w:tc>
        <w:tc>
          <w:tcPr>
            <w:tcW w:w="1692" w:type="dxa"/>
            <w:gridSpan w:val="5"/>
          </w:tcPr>
          <w:p w14:paraId="3BF8D41F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F48D9" w:rsidRPr="00C12148">
              <w:rPr>
                <w:szCs w:val="16"/>
              </w:rPr>
              <w:t>блендеры</w:t>
            </w:r>
          </w:p>
        </w:tc>
        <w:tc>
          <w:tcPr>
            <w:tcW w:w="2262" w:type="dxa"/>
            <w:gridSpan w:val="9"/>
          </w:tcPr>
          <w:p w14:paraId="53EE8798" w14:textId="77777777" w:rsidR="001F48D9" w:rsidRP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48D9" w:rsidRPr="00C12148">
              <w:rPr>
                <w:szCs w:val="16"/>
              </w:rPr>
              <w:t>миксеры планетарные</w:t>
            </w:r>
          </w:p>
        </w:tc>
        <w:tc>
          <w:tcPr>
            <w:tcW w:w="3197" w:type="dxa"/>
            <w:gridSpan w:val="6"/>
          </w:tcPr>
          <w:p w14:paraId="00D4C65D" w14:textId="77777777" w:rsidR="001F48D9" w:rsidRPr="00C12148" w:rsidRDefault="00000000" w:rsidP="00C23011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48959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48D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48D9">
              <w:rPr>
                <w:szCs w:val="16"/>
              </w:rPr>
              <w:t xml:space="preserve"> </w:t>
            </w:r>
          </w:p>
        </w:tc>
      </w:tr>
      <w:tr w:rsidR="00430CE5" w:rsidRPr="00D23288" w14:paraId="623A9278" w14:textId="77777777" w:rsidTr="00DE18CC">
        <w:trPr>
          <w:trHeight w:val="20"/>
        </w:trPr>
        <w:tc>
          <w:tcPr>
            <w:tcW w:w="4962" w:type="dxa"/>
            <w:gridSpan w:val="47"/>
          </w:tcPr>
          <w:p w14:paraId="5C92E746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окна внутрицеховые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63101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453454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4395" w:type="dxa"/>
            <w:gridSpan w:val="18"/>
          </w:tcPr>
          <w:p w14:paraId="0ABF529B" w14:textId="77777777" w:rsidR="00430CE5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съёмные детали </w:t>
            </w:r>
            <w:r w:rsidR="00430CE5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А</w:t>
            </w:r>
          </w:p>
        </w:tc>
        <w:tc>
          <w:tcPr>
            <w:tcW w:w="1686" w:type="dxa"/>
            <w:gridSpan w:val="4"/>
            <w:vAlign w:val="center"/>
          </w:tcPr>
          <w:p w14:paraId="68D0C68B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солодоварки </w:t>
            </w:r>
          </w:p>
        </w:tc>
        <w:tc>
          <w:tcPr>
            <w:tcW w:w="2268" w:type="dxa"/>
            <w:gridSpan w:val="10"/>
            <w:vAlign w:val="center"/>
          </w:tcPr>
          <w:p w14:paraId="2C5DB237" w14:textId="77777777" w:rsidR="00430CE5" w:rsidRPr="00046637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ферментаторы</w:t>
            </w:r>
          </w:p>
        </w:tc>
        <w:tc>
          <w:tcPr>
            <w:tcW w:w="3197" w:type="dxa"/>
            <w:gridSpan w:val="6"/>
          </w:tcPr>
          <w:p w14:paraId="218ABB2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3675D4D0" w14:textId="77777777" w:rsidTr="00DE18CC">
        <w:trPr>
          <w:trHeight w:val="20"/>
        </w:trPr>
        <w:tc>
          <w:tcPr>
            <w:tcW w:w="4962" w:type="dxa"/>
            <w:gridSpan w:val="47"/>
          </w:tcPr>
          <w:p w14:paraId="7C11F47C" w14:textId="77777777" w:rsidR="00430CE5" w:rsidRDefault="00000000" w:rsidP="00646C1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63328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92232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-88853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134" w:type="dxa"/>
            <w:gridSpan w:val="2"/>
          </w:tcPr>
          <w:p w14:paraId="57DD32A8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5BED2960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</w:t>
            </w:r>
          </w:p>
        </w:tc>
        <w:tc>
          <w:tcPr>
            <w:tcW w:w="2268" w:type="dxa"/>
            <w:gridSpan w:val="9"/>
          </w:tcPr>
          <w:p w14:paraId="3459399E" w14:textId="77777777" w:rsidR="00430CE5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тележки подкатные</w:t>
            </w:r>
          </w:p>
        </w:tc>
        <w:tc>
          <w:tcPr>
            <w:tcW w:w="1686" w:type="dxa"/>
            <w:gridSpan w:val="4"/>
            <w:vAlign w:val="center"/>
          </w:tcPr>
          <w:p w14:paraId="5E0431E5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center"/>
          </w:tcPr>
          <w:p w14:paraId="61FB13AD" w14:textId="77777777" w:rsidR="00430CE5" w:rsidRDefault="00000000" w:rsidP="00430CE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3197" w:type="dxa"/>
            <w:gridSpan w:val="6"/>
          </w:tcPr>
          <w:p w14:paraId="782ECCDB" w14:textId="77777777" w:rsidR="00430CE5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</w:p>
        </w:tc>
      </w:tr>
      <w:tr w:rsidR="00430CE5" w:rsidRPr="00D23288" w14:paraId="13B74916" w14:textId="77777777" w:rsidTr="00DE18CC">
        <w:trPr>
          <w:trHeight w:val="20"/>
        </w:trPr>
        <w:tc>
          <w:tcPr>
            <w:tcW w:w="1490" w:type="dxa"/>
            <w:gridSpan w:val="8"/>
          </w:tcPr>
          <w:p w14:paraId="6171EEBA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электрощиты</w:t>
            </w:r>
          </w:p>
        </w:tc>
        <w:tc>
          <w:tcPr>
            <w:tcW w:w="1735" w:type="dxa"/>
            <w:gridSpan w:val="24"/>
          </w:tcPr>
          <w:p w14:paraId="6AE03421" w14:textId="77777777" w:rsidR="00430CE5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80748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пожарны</w:t>
            </w:r>
            <w:r w:rsidR="00430CE5">
              <w:rPr>
                <w:szCs w:val="16"/>
              </w:rPr>
              <w:t>е</w:t>
            </w:r>
            <w:r w:rsidR="00430CE5" w:rsidRPr="00C12148">
              <w:rPr>
                <w:szCs w:val="16"/>
              </w:rPr>
              <w:t xml:space="preserve"> щит</w:t>
            </w:r>
            <w:r w:rsidR="00430CE5">
              <w:rPr>
                <w:szCs w:val="16"/>
              </w:rPr>
              <w:t>ы</w:t>
            </w:r>
          </w:p>
        </w:tc>
        <w:tc>
          <w:tcPr>
            <w:tcW w:w="1737" w:type="dxa"/>
            <w:gridSpan w:val="15"/>
          </w:tcPr>
          <w:p w14:paraId="363CB8AB" w14:textId="77777777" w:rsidR="00430CE5" w:rsidRPr="00C12148" w:rsidRDefault="00000000" w:rsidP="00D61CA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82703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подоконники</w:t>
            </w:r>
          </w:p>
        </w:tc>
        <w:tc>
          <w:tcPr>
            <w:tcW w:w="2127" w:type="dxa"/>
            <w:gridSpan w:val="9"/>
          </w:tcPr>
          <w:p w14:paraId="52855A80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8" w:type="dxa"/>
            <w:gridSpan w:val="9"/>
          </w:tcPr>
          <w:p w14:paraId="60EDCD4B" w14:textId="77777777" w:rsidR="00430CE5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сетки для копчения</w:t>
            </w:r>
          </w:p>
        </w:tc>
        <w:tc>
          <w:tcPr>
            <w:tcW w:w="1686" w:type="dxa"/>
            <w:gridSpan w:val="4"/>
            <w:vAlign w:val="bottom"/>
          </w:tcPr>
          <w:p w14:paraId="1DE9AC8F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268" w:type="dxa"/>
            <w:gridSpan w:val="10"/>
            <w:tcMar>
              <w:left w:w="0" w:type="dxa"/>
              <w:right w:w="0" w:type="dxa"/>
            </w:tcMar>
            <w:vAlign w:val="bottom"/>
          </w:tcPr>
          <w:p w14:paraId="288DBC86" w14:textId="77777777" w:rsidR="00430CE5" w:rsidRPr="00046637" w:rsidRDefault="00000000" w:rsidP="00430CE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3197" w:type="dxa"/>
            <w:gridSpan w:val="6"/>
          </w:tcPr>
          <w:p w14:paraId="60861A9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7281C34F" w14:textId="77777777" w:rsidTr="00DE18CC">
        <w:trPr>
          <w:trHeight w:val="20"/>
        </w:trPr>
        <w:tc>
          <w:tcPr>
            <w:tcW w:w="2223" w:type="dxa"/>
            <w:gridSpan w:val="19"/>
          </w:tcPr>
          <w:p w14:paraId="797B7AE0" w14:textId="77777777" w:rsidR="00430CE5" w:rsidRPr="00C12148" w:rsidRDefault="00000000" w:rsidP="00160B6B">
            <w:pPr>
              <w:pStyle w:val="--2"/>
              <w:tabs>
                <w:tab w:val="left" w:pos="1877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739" w:type="dxa"/>
            <w:gridSpan w:val="28"/>
          </w:tcPr>
          <w:p w14:paraId="1125D1D3" w14:textId="77777777" w:rsidR="00430CE5" w:rsidRPr="00F83558" w:rsidRDefault="00000000" w:rsidP="00F83558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62307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B479BF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металлические отбойники</w:t>
            </w:r>
          </w:p>
        </w:tc>
        <w:tc>
          <w:tcPr>
            <w:tcW w:w="2127" w:type="dxa"/>
            <w:gridSpan w:val="9"/>
          </w:tcPr>
          <w:p w14:paraId="72EF353C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отсадочные мешки</w:t>
            </w:r>
          </w:p>
        </w:tc>
        <w:tc>
          <w:tcPr>
            <w:tcW w:w="2268" w:type="dxa"/>
            <w:gridSpan w:val="9"/>
          </w:tcPr>
          <w:p w14:paraId="5DDA37BB" w14:textId="77777777" w:rsidR="00430CE5" w:rsidRPr="00C12148" w:rsidRDefault="00000000" w:rsidP="001D349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6" w:type="dxa"/>
            <w:gridSpan w:val="12"/>
            <w:vAlign w:val="center"/>
          </w:tcPr>
          <w:p w14:paraId="1798E15E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28" w:type="dxa"/>
            <w:gridSpan w:val="2"/>
            <w:vAlign w:val="center"/>
          </w:tcPr>
          <w:p w14:paraId="5F0AA438" w14:textId="77777777" w:rsidR="00430CE5" w:rsidRPr="0004663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430CE5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3197" w:type="dxa"/>
            <w:gridSpan w:val="6"/>
          </w:tcPr>
          <w:p w14:paraId="364AE6B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6B0C5B5A" w14:textId="77777777" w:rsidTr="00DE18CC">
        <w:trPr>
          <w:trHeight w:val="20"/>
        </w:trPr>
        <w:tc>
          <w:tcPr>
            <w:tcW w:w="962" w:type="dxa"/>
            <w:gridSpan w:val="2"/>
          </w:tcPr>
          <w:p w14:paraId="772E9CD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0CE5" w:rsidRPr="00C12148">
              <w:rPr>
                <w:szCs w:val="16"/>
              </w:rPr>
              <w:t xml:space="preserve"> двери</w:t>
            </w:r>
          </w:p>
        </w:tc>
        <w:tc>
          <w:tcPr>
            <w:tcW w:w="1261" w:type="dxa"/>
            <w:gridSpan w:val="17"/>
          </w:tcPr>
          <w:p w14:paraId="5242E626" w14:textId="77777777" w:rsidR="00430CE5" w:rsidRPr="005A42B3" w:rsidRDefault="00000000" w:rsidP="0074215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2830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0CE5" w:rsidRPr="005A42B3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роллеты</w:t>
            </w:r>
          </w:p>
        </w:tc>
        <w:tc>
          <w:tcPr>
            <w:tcW w:w="2739" w:type="dxa"/>
            <w:gridSpan w:val="28"/>
          </w:tcPr>
          <w:p w14:paraId="6B84331E" w14:textId="77777777" w:rsidR="00430CE5" w:rsidRPr="005A42B3" w:rsidRDefault="00000000" w:rsidP="005A42B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947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завесы тепловые</w:t>
            </w:r>
          </w:p>
        </w:tc>
        <w:tc>
          <w:tcPr>
            <w:tcW w:w="4395" w:type="dxa"/>
            <w:gridSpan w:val="18"/>
          </w:tcPr>
          <w:p w14:paraId="49A9F4A4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6" w:type="dxa"/>
            <w:gridSpan w:val="12"/>
            <w:tcMar>
              <w:right w:w="0" w:type="dxa"/>
            </w:tcMar>
            <w:vAlign w:val="center"/>
          </w:tcPr>
          <w:p w14:paraId="181B2367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прессы для теста</w:t>
            </w:r>
          </w:p>
        </w:tc>
        <w:tc>
          <w:tcPr>
            <w:tcW w:w="1828" w:type="dxa"/>
            <w:gridSpan w:val="2"/>
            <w:tcMar>
              <w:left w:w="0" w:type="dxa"/>
              <w:right w:w="0" w:type="dxa"/>
            </w:tcMar>
            <w:vAlign w:val="center"/>
          </w:tcPr>
          <w:p w14:paraId="6429E881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водяные бани</w:t>
            </w:r>
          </w:p>
        </w:tc>
        <w:tc>
          <w:tcPr>
            <w:tcW w:w="3197" w:type="dxa"/>
            <w:gridSpan w:val="6"/>
            <w:vAlign w:val="center"/>
          </w:tcPr>
          <w:p w14:paraId="36C97EA5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430CE5" w:rsidRPr="00D23288" w14:paraId="54F05582" w14:textId="77777777" w:rsidTr="00DE18CC">
        <w:trPr>
          <w:trHeight w:val="20"/>
        </w:trPr>
        <w:tc>
          <w:tcPr>
            <w:tcW w:w="2979" w:type="dxa"/>
            <w:gridSpan w:val="30"/>
          </w:tcPr>
          <w:p w14:paraId="54197C9D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1222335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116412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-174285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К</w:t>
            </w:r>
            <w:r w:rsidR="00430CE5">
              <w:rPr>
                <w:szCs w:val="16"/>
              </w:rPr>
              <w:t>Ф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74005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У</w:t>
            </w:r>
            <w:r w:rsidR="00430CE5" w:rsidRPr="00C12148">
              <w:rPr>
                <w:szCs w:val="16"/>
              </w:rPr>
              <w:t>И</w:t>
            </w:r>
          </w:p>
        </w:tc>
        <w:tc>
          <w:tcPr>
            <w:tcW w:w="1983" w:type="dxa"/>
            <w:gridSpan w:val="17"/>
          </w:tcPr>
          <w:p w14:paraId="70CE62AE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74792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доз. оборудование</w:t>
            </w:r>
          </w:p>
        </w:tc>
        <w:tc>
          <w:tcPr>
            <w:tcW w:w="4395" w:type="dxa"/>
            <w:gridSpan w:val="18"/>
          </w:tcPr>
          <w:p w14:paraId="38ACB0A3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 xml:space="preserve">контейнеры </w:t>
            </w:r>
            <w:r w:rsidR="00430CE5" w:rsidRPr="00F16016">
              <w:rPr>
                <w:szCs w:val="16"/>
              </w:rPr>
              <w:t>Big</w:t>
            </w:r>
            <w:r w:rsidR="00430CE5">
              <w:rPr>
                <w:szCs w:val="16"/>
              </w:rPr>
              <w:t>-</w:t>
            </w:r>
            <w:r w:rsidR="00430CE5" w:rsidRPr="00F16016">
              <w:rPr>
                <w:szCs w:val="16"/>
              </w:rPr>
              <w:t>Box</w:t>
            </w:r>
            <w:r w:rsidR="00430CE5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П</w:t>
            </w:r>
            <w:r w:rsidR="00430CE5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rPr>
                <w:szCs w:val="16"/>
              </w:rPr>
              <w:t>Н</w:t>
            </w:r>
          </w:p>
        </w:tc>
        <w:tc>
          <w:tcPr>
            <w:tcW w:w="2126" w:type="dxa"/>
            <w:gridSpan w:val="12"/>
            <w:vAlign w:val="center"/>
          </w:tcPr>
          <w:p w14:paraId="540127C5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  <w:r w:rsidR="00430CE5">
              <w:rPr>
                <w:szCs w:val="16"/>
              </w:rPr>
              <w:t>миксеры настольные</w:t>
            </w:r>
          </w:p>
        </w:tc>
        <w:tc>
          <w:tcPr>
            <w:tcW w:w="1828" w:type="dxa"/>
            <w:gridSpan w:val="2"/>
            <w:vAlign w:val="center"/>
          </w:tcPr>
          <w:p w14:paraId="4B5F8024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тарталетницы</w:t>
            </w:r>
          </w:p>
        </w:tc>
        <w:tc>
          <w:tcPr>
            <w:tcW w:w="3197" w:type="dxa"/>
            <w:gridSpan w:val="6"/>
            <w:vAlign w:val="center"/>
          </w:tcPr>
          <w:p w14:paraId="29C3BB2C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430CE5" w:rsidRPr="00D23288" w14:paraId="1E599588" w14:textId="77777777" w:rsidTr="00DE18CC">
        <w:trPr>
          <w:trHeight w:val="20"/>
        </w:trPr>
        <w:tc>
          <w:tcPr>
            <w:tcW w:w="2048" w:type="dxa"/>
            <w:gridSpan w:val="15"/>
          </w:tcPr>
          <w:p w14:paraId="230D43DB" w14:textId="77777777" w:rsidR="00430CE5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>пластиковые паллеты</w:t>
            </w:r>
          </w:p>
        </w:tc>
        <w:tc>
          <w:tcPr>
            <w:tcW w:w="2914" w:type="dxa"/>
            <w:gridSpan w:val="32"/>
          </w:tcPr>
          <w:p w14:paraId="4EF0E40D" w14:textId="77777777" w:rsidR="00430CE5" w:rsidRPr="00C12148" w:rsidRDefault="00000000" w:rsidP="0074215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4395" w:type="dxa"/>
            <w:gridSpan w:val="18"/>
          </w:tcPr>
          <w:p w14:paraId="0A69A91B" w14:textId="77777777" w:rsidR="00430CE5" w:rsidRPr="00C12148" w:rsidRDefault="00000000" w:rsidP="00F160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0CE5">
              <w:t xml:space="preserve"> </w:t>
            </w:r>
            <w:r w:rsidR="00430CE5">
              <w:rPr>
                <w:szCs w:val="16"/>
              </w:rPr>
              <w:t>к</w:t>
            </w:r>
            <w:r w:rsidR="00430CE5" w:rsidRPr="00F16016">
              <w:rPr>
                <w:szCs w:val="16"/>
              </w:rPr>
              <w:t>онтейнер</w:t>
            </w:r>
            <w:r w:rsidR="00430CE5">
              <w:rPr>
                <w:szCs w:val="16"/>
              </w:rPr>
              <w:t>ы</w:t>
            </w:r>
            <w:r w:rsidR="00430CE5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54" w:type="dxa"/>
            <w:gridSpan w:val="14"/>
            <w:vAlign w:val="center"/>
          </w:tcPr>
          <w:p w14:paraId="1289373F" w14:textId="77777777" w:rsidR="00430CE5" w:rsidRPr="00C12148" w:rsidRDefault="00000000" w:rsidP="005401D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430CE5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3197" w:type="dxa"/>
            <w:gridSpan w:val="6"/>
            <w:vAlign w:val="center"/>
          </w:tcPr>
          <w:p w14:paraId="35191579" w14:textId="77777777" w:rsidR="00430CE5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0CE5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4C73DEEC" w14:textId="77777777" w:rsidTr="00DE18CC">
        <w:trPr>
          <w:trHeight w:val="20"/>
        </w:trPr>
        <w:tc>
          <w:tcPr>
            <w:tcW w:w="2223" w:type="dxa"/>
            <w:gridSpan w:val="19"/>
          </w:tcPr>
          <w:p w14:paraId="6DCA3C53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290" w:type="dxa"/>
            <w:gridSpan w:val="19"/>
          </w:tcPr>
          <w:p w14:paraId="027925A8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449" w:type="dxa"/>
            <w:gridSpan w:val="9"/>
          </w:tcPr>
          <w:p w14:paraId="7CA647EA" w14:textId="77777777" w:rsidR="00C5660D" w:rsidRPr="00C12148" w:rsidRDefault="00000000" w:rsidP="00FA33E7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штабелёры</w:t>
            </w:r>
          </w:p>
        </w:tc>
        <w:tc>
          <w:tcPr>
            <w:tcW w:w="4395" w:type="dxa"/>
            <w:gridSpan w:val="18"/>
          </w:tcPr>
          <w:p w14:paraId="1221CA75" w14:textId="77777777" w:rsidR="00C5660D" w:rsidRPr="00C12148" w:rsidRDefault="00000000" w:rsidP="00DA0E5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листы от шпилек из нержавеющей стали</w:t>
            </w:r>
          </w:p>
        </w:tc>
        <w:tc>
          <w:tcPr>
            <w:tcW w:w="3954" w:type="dxa"/>
            <w:gridSpan w:val="14"/>
            <w:vAlign w:val="center"/>
          </w:tcPr>
          <w:p w14:paraId="3560AB05" w14:textId="77777777" w:rsidR="00C5660D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распылители</w:t>
            </w:r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пневматические</w:t>
            </w:r>
          </w:p>
        </w:tc>
        <w:tc>
          <w:tcPr>
            <w:tcW w:w="3197" w:type="dxa"/>
            <w:gridSpan w:val="6"/>
            <w:vAlign w:val="center"/>
          </w:tcPr>
          <w:p w14:paraId="588DA15A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1D14F4" w:rsidRPr="00D23288" w14:paraId="5627D6DA" w14:textId="77777777" w:rsidTr="00DE18CC">
        <w:trPr>
          <w:trHeight w:val="20"/>
        </w:trPr>
        <w:tc>
          <w:tcPr>
            <w:tcW w:w="1379" w:type="dxa"/>
            <w:gridSpan w:val="7"/>
          </w:tcPr>
          <w:p w14:paraId="143BECC9" w14:textId="77777777" w:rsidR="001D14F4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986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>
              <w:rPr>
                <w:szCs w:val="16"/>
              </w:rPr>
              <w:t xml:space="preserve"> пепельницы</w:t>
            </w:r>
          </w:p>
        </w:tc>
        <w:tc>
          <w:tcPr>
            <w:tcW w:w="2134" w:type="dxa"/>
            <w:gridSpan w:val="31"/>
          </w:tcPr>
          <w:p w14:paraId="59F7A7D2" w14:textId="77777777" w:rsidR="001D14F4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1449" w:type="dxa"/>
            <w:gridSpan w:val="9"/>
          </w:tcPr>
          <w:p w14:paraId="0CEE041A" w14:textId="77777777" w:rsidR="001D14F4" w:rsidRPr="00FA33E7" w:rsidRDefault="00000000" w:rsidP="001D14F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08897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D14F4">
              <w:rPr>
                <w:szCs w:val="16"/>
              </w:rPr>
              <w:t xml:space="preserve"> </w:t>
            </w:r>
            <w:r w:rsidR="001D14F4" w:rsidRPr="00FA33E7">
              <w:rPr>
                <w:szCs w:val="16"/>
              </w:rPr>
              <w:t>тех</w:t>
            </w:r>
            <w:r w:rsidR="001D14F4">
              <w:rPr>
                <w:szCs w:val="16"/>
              </w:rPr>
              <w:t>.</w:t>
            </w:r>
            <w:r w:rsidR="001D14F4" w:rsidRPr="00FA33E7">
              <w:rPr>
                <w:szCs w:val="16"/>
              </w:rPr>
              <w:t xml:space="preserve"> </w:t>
            </w:r>
            <w:r w:rsidR="001D14F4">
              <w:rPr>
                <w:szCs w:val="16"/>
              </w:rPr>
              <w:t>мойки</w:t>
            </w:r>
          </w:p>
        </w:tc>
        <w:tc>
          <w:tcPr>
            <w:tcW w:w="4395" w:type="dxa"/>
            <w:gridSpan w:val="18"/>
          </w:tcPr>
          <w:p w14:paraId="222000A3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rFonts w:eastAsia="Times New Roman"/>
                <w:szCs w:val="16"/>
              </w:rPr>
              <w:t>расстоечные термочехлы</w:t>
            </w:r>
          </w:p>
        </w:tc>
        <w:tc>
          <w:tcPr>
            <w:tcW w:w="1814" w:type="dxa"/>
            <w:gridSpan w:val="9"/>
            <w:vAlign w:val="bottom"/>
          </w:tcPr>
          <w:p w14:paraId="40C5209E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1D14F4" w:rsidRPr="00C12148">
              <w:rPr>
                <w:szCs w:val="16"/>
              </w:rPr>
              <w:t>термощупы</w:t>
            </w:r>
          </w:p>
        </w:tc>
        <w:tc>
          <w:tcPr>
            <w:tcW w:w="2140" w:type="dxa"/>
            <w:gridSpan w:val="5"/>
            <w:vAlign w:val="bottom"/>
          </w:tcPr>
          <w:p w14:paraId="6581181A" w14:textId="77777777" w:rsidR="001D14F4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>дробилки</w:t>
            </w:r>
          </w:p>
        </w:tc>
        <w:tc>
          <w:tcPr>
            <w:tcW w:w="3197" w:type="dxa"/>
            <w:gridSpan w:val="6"/>
            <w:vAlign w:val="center"/>
          </w:tcPr>
          <w:p w14:paraId="24867AF5" w14:textId="77777777" w:rsidR="001D14F4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D14F4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D14F4" w:rsidRPr="00C12148">
              <w:rPr>
                <w:szCs w:val="16"/>
              </w:rPr>
              <w:t xml:space="preserve"> </w:t>
            </w:r>
          </w:p>
        </w:tc>
      </w:tr>
      <w:tr w:rsidR="00C5660D" w:rsidRPr="00D23288" w14:paraId="0B4796A1" w14:textId="77777777" w:rsidTr="00DE18CC">
        <w:trPr>
          <w:trHeight w:val="20"/>
        </w:trPr>
        <w:tc>
          <w:tcPr>
            <w:tcW w:w="2384" w:type="dxa"/>
            <w:gridSpan w:val="21"/>
          </w:tcPr>
          <w:p w14:paraId="516A5ED5" w14:textId="77777777" w:rsidR="00C5660D" w:rsidRPr="00FA33E7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578" w:type="dxa"/>
            <w:gridSpan w:val="26"/>
          </w:tcPr>
          <w:p w14:paraId="78C4F1F5" w14:textId="77777777" w:rsidR="00C5660D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1134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держател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рамочны</w:t>
            </w:r>
            <w:r w:rsidR="00C5660D">
              <w:rPr>
                <w:szCs w:val="16"/>
              </w:rPr>
              <w:t>е</w:t>
            </w:r>
          </w:p>
        </w:tc>
        <w:tc>
          <w:tcPr>
            <w:tcW w:w="4395" w:type="dxa"/>
            <w:gridSpan w:val="18"/>
          </w:tcPr>
          <w:p w14:paraId="36834961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3954" w:type="dxa"/>
            <w:gridSpan w:val="14"/>
            <w:vAlign w:val="center"/>
          </w:tcPr>
          <w:p w14:paraId="65A2CE00" w14:textId="77777777" w:rsidR="00C5660D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C5660D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3197" w:type="dxa"/>
            <w:gridSpan w:val="6"/>
            <w:vAlign w:val="center"/>
          </w:tcPr>
          <w:p w14:paraId="31C5C5F2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</w:tr>
      <w:tr w:rsidR="004161A9" w:rsidRPr="00D23288" w14:paraId="49FE173A" w14:textId="77777777" w:rsidTr="00DE18CC">
        <w:trPr>
          <w:trHeight w:val="20"/>
        </w:trPr>
        <w:tc>
          <w:tcPr>
            <w:tcW w:w="2200" w:type="dxa"/>
            <w:gridSpan w:val="18"/>
          </w:tcPr>
          <w:p w14:paraId="546A5D6D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63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762" w:type="dxa"/>
            <w:gridSpan w:val="29"/>
          </w:tcPr>
          <w:p w14:paraId="0F8F0E9E" w14:textId="77777777" w:rsidR="004161A9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579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161A9">
              <w:rPr>
                <w:szCs w:val="16"/>
              </w:rPr>
              <w:t xml:space="preserve"> </w:t>
            </w:r>
            <w:r w:rsidR="004161A9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5" w:type="dxa"/>
            <w:gridSpan w:val="18"/>
          </w:tcPr>
          <w:p w14:paraId="7E308C13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54" w:type="dxa"/>
            <w:gridSpan w:val="14"/>
            <w:vAlign w:val="center"/>
          </w:tcPr>
          <w:p w14:paraId="277ABC73" w14:textId="77777777" w:rsidR="004161A9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4161A9" w:rsidRPr="00C12148">
              <w:rPr>
                <w:szCs w:val="16"/>
              </w:rPr>
              <w:t>минифилы</w:t>
            </w:r>
            <w:proofErr w:type="spellEnd"/>
            <w:r w:rsidR="004161A9" w:rsidRPr="00C12148">
              <w:rPr>
                <w:szCs w:val="16"/>
              </w:rPr>
              <w:t xml:space="preserve"> (дозаторы </w:t>
            </w:r>
            <w:r w:rsidR="00C92DD1">
              <w:rPr>
                <w:szCs w:val="16"/>
              </w:rPr>
              <w:t xml:space="preserve">для </w:t>
            </w:r>
            <w:r w:rsidR="004161A9" w:rsidRPr="00C12148">
              <w:rPr>
                <w:szCs w:val="16"/>
              </w:rPr>
              <w:t>крема)</w:t>
            </w:r>
          </w:p>
        </w:tc>
        <w:tc>
          <w:tcPr>
            <w:tcW w:w="3197" w:type="dxa"/>
            <w:gridSpan w:val="6"/>
            <w:vAlign w:val="center"/>
          </w:tcPr>
          <w:p w14:paraId="2A9C51E2" w14:textId="77777777" w:rsidR="004161A9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61A9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161A9" w:rsidRPr="00C12148">
              <w:rPr>
                <w:szCs w:val="16"/>
              </w:rPr>
              <w:t xml:space="preserve"> </w:t>
            </w:r>
          </w:p>
        </w:tc>
      </w:tr>
      <w:tr w:rsidR="00AA2F2F" w:rsidRPr="00D23288" w14:paraId="774A6240" w14:textId="77777777" w:rsidTr="00DE18CC">
        <w:trPr>
          <w:trHeight w:val="20"/>
        </w:trPr>
        <w:tc>
          <w:tcPr>
            <w:tcW w:w="2200" w:type="dxa"/>
            <w:gridSpan w:val="18"/>
          </w:tcPr>
          <w:p w14:paraId="33CDFAE4" w14:textId="77777777" w:rsidR="00AA2F2F" w:rsidRPr="00FA33E7" w:rsidRDefault="00000000" w:rsidP="00FA33E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лестницы</w:t>
            </w:r>
            <w:r w:rsidR="00AA2F2F">
              <w:rPr>
                <w:szCs w:val="16"/>
              </w:rPr>
              <w:t>:</w:t>
            </w:r>
            <w:r w:rsidR="00AA2F2F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583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4443532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ЛП </w:t>
            </w:r>
          </w:p>
        </w:tc>
        <w:tc>
          <w:tcPr>
            <w:tcW w:w="2762" w:type="dxa"/>
            <w:gridSpan w:val="29"/>
          </w:tcPr>
          <w:p w14:paraId="001EC91C" w14:textId="77777777" w:rsidR="00AA2F2F" w:rsidRPr="00FA33E7" w:rsidRDefault="00000000" w:rsidP="00AA2F2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5" w:type="dxa"/>
            <w:gridSpan w:val="18"/>
          </w:tcPr>
          <w:p w14:paraId="3815E734" w14:textId="77777777" w:rsidR="00AA2F2F" w:rsidRPr="00C12148" w:rsidRDefault="00000000" w:rsidP="00A76A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>
              <w:rPr>
                <w:szCs w:val="16"/>
              </w:rPr>
              <w:t xml:space="preserve"> крючки для ящиков</w:t>
            </w:r>
          </w:p>
        </w:tc>
        <w:tc>
          <w:tcPr>
            <w:tcW w:w="1748" w:type="dxa"/>
            <w:gridSpan w:val="7"/>
            <w:vAlign w:val="center"/>
          </w:tcPr>
          <w:p w14:paraId="3B5379ED" w14:textId="77777777" w:rsidR="00AA2F2F" w:rsidRPr="00C12148" w:rsidRDefault="00000000" w:rsidP="002B30F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AA2F2F" w:rsidRPr="00C12148">
              <w:rPr>
                <w:szCs w:val="16"/>
              </w:rPr>
              <w:t>шприц-дозатор</w:t>
            </w:r>
            <w:r w:rsidR="00AA2F2F">
              <w:rPr>
                <w:szCs w:val="16"/>
              </w:rPr>
              <w:t xml:space="preserve">ы </w:t>
            </w:r>
          </w:p>
        </w:tc>
        <w:tc>
          <w:tcPr>
            <w:tcW w:w="2206" w:type="dxa"/>
            <w:gridSpan w:val="7"/>
            <w:vAlign w:val="center"/>
          </w:tcPr>
          <w:p w14:paraId="0C795EA1" w14:textId="77777777" w:rsidR="00AA2F2F" w:rsidRPr="00C12148" w:rsidRDefault="00000000" w:rsidP="001D14F4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3197" w:type="dxa"/>
            <w:gridSpan w:val="6"/>
            <w:vAlign w:val="center"/>
          </w:tcPr>
          <w:p w14:paraId="272FFEB0" w14:textId="77777777" w:rsidR="00AA2F2F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A2F2F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A2F2F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64FD07F6" w14:textId="77777777" w:rsidTr="00DE18CC">
        <w:trPr>
          <w:trHeight w:val="20"/>
        </w:trPr>
        <w:tc>
          <w:tcPr>
            <w:tcW w:w="715" w:type="dxa"/>
          </w:tcPr>
          <w:p w14:paraId="7BA839EA" w14:textId="77777777" w:rsidR="004326CB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468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  <w:r w:rsidR="004326CB">
              <w:rPr>
                <w:szCs w:val="16"/>
              </w:rPr>
              <w:t>пол</w:t>
            </w:r>
          </w:p>
        </w:tc>
        <w:tc>
          <w:tcPr>
            <w:tcW w:w="967" w:type="dxa"/>
            <w:gridSpan w:val="9"/>
          </w:tcPr>
          <w:p w14:paraId="7FC2D232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40977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ПП</w:t>
            </w:r>
          </w:p>
        </w:tc>
        <w:tc>
          <w:tcPr>
            <w:tcW w:w="1056" w:type="dxa"/>
            <w:gridSpan w:val="17"/>
          </w:tcPr>
          <w:p w14:paraId="7006C2AB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5029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  <w:r w:rsidR="004326CB" w:rsidRPr="00EF5416">
              <w:rPr>
                <w:szCs w:val="16"/>
              </w:rPr>
              <w:t>пол</w:t>
            </w:r>
            <w:r w:rsidR="004326CB">
              <w:rPr>
                <w:szCs w:val="16"/>
              </w:rPr>
              <w:t xml:space="preserve"> ДС</w:t>
            </w:r>
          </w:p>
        </w:tc>
        <w:tc>
          <w:tcPr>
            <w:tcW w:w="972" w:type="dxa"/>
            <w:gridSpan w:val="16"/>
          </w:tcPr>
          <w:p w14:paraId="4E6719B9" w14:textId="77777777" w:rsidR="004326CB" w:rsidRPr="00EF5416" w:rsidRDefault="00000000" w:rsidP="00EF541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>трапы</w:t>
            </w:r>
          </w:p>
        </w:tc>
        <w:tc>
          <w:tcPr>
            <w:tcW w:w="1252" w:type="dxa"/>
            <w:gridSpan w:val="4"/>
          </w:tcPr>
          <w:p w14:paraId="6452B4EF" w14:textId="77777777" w:rsidR="004326CB" w:rsidRPr="00EF5416" w:rsidRDefault="00000000" w:rsidP="004326C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стоки</w:t>
            </w:r>
          </w:p>
        </w:tc>
        <w:tc>
          <w:tcPr>
            <w:tcW w:w="4395" w:type="dxa"/>
            <w:gridSpan w:val="18"/>
          </w:tcPr>
          <w:p w14:paraId="53F40FC9" w14:textId="77777777" w:rsidR="004326CB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550E7F7D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proofErr w:type="spellStart"/>
            <w:r w:rsidR="00F404FC" w:rsidRPr="00C12148">
              <w:rPr>
                <w:szCs w:val="16"/>
              </w:rPr>
              <w:t>просеиватели</w:t>
            </w:r>
            <w:proofErr w:type="spellEnd"/>
            <w:r w:rsidR="00F404FC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пудра</w:t>
            </w:r>
          </w:p>
        </w:tc>
        <w:tc>
          <w:tcPr>
            <w:tcW w:w="3197" w:type="dxa"/>
            <w:gridSpan w:val="6"/>
            <w:vAlign w:val="center"/>
          </w:tcPr>
          <w:p w14:paraId="283DC6B6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4326CB" w:rsidRPr="00D23288" w14:paraId="4372E461" w14:textId="77777777" w:rsidTr="00DE18CC">
        <w:trPr>
          <w:trHeight w:val="20"/>
        </w:trPr>
        <w:tc>
          <w:tcPr>
            <w:tcW w:w="4962" w:type="dxa"/>
            <w:gridSpan w:val="47"/>
          </w:tcPr>
          <w:p w14:paraId="5A274C05" w14:textId="77777777" w:rsidR="004326CB" w:rsidRPr="00C12148" w:rsidRDefault="00000000" w:rsidP="004326CB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12953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1079823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928701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2015496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Д</w:t>
            </w:r>
          </w:p>
        </w:tc>
        <w:tc>
          <w:tcPr>
            <w:tcW w:w="4395" w:type="dxa"/>
            <w:gridSpan w:val="18"/>
          </w:tcPr>
          <w:p w14:paraId="309C4BFC" w14:textId="77777777" w:rsidR="004326CB" w:rsidRPr="00C12148" w:rsidRDefault="00000000" w:rsidP="00AE044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49042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326CB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center"/>
          </w:tcPr>
          <w:p w14:paraId="771BD929" w14:textId="77777777" w:rsidR="004326CB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дозатор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 xml:space="preserve"> для геля (пульверизатор</w:t>
            </w:r>
            <w:r w:rsidR="00F404FC">
              <w:rPr>
                <w:szCs w:val="16"/>
              </w:rPr>
              <w:t>ы</w:t>
            </w:r>
            <w:r w:rsidR="00F404FC" w:rsidRPr="00C12148">
              <w:rPr>
                <w:szCs w:val="16"/>
              </w:rPr>
              <w:t>)</w:t>
            </w:r>
          </w:p>
        </w:tc>
        <w:tc>
          <w:tcPr>
            <w:tcW w:w="3197" w:type="dxa"/>
            <w:gridSpan w:val="6"/>
            <w:vAlign w:val="center"/>
          </w:tcPr>
          <w:p w14:paraId="0266F934" w14:textId="77777777" w:rsidR="004326CB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26CB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4326CB" w:rsidRPr="00C12148">
              <w:rPr>
                <w:szCs w:val="16"/>
              </w:rPr>
              <w:t xml:space="preserve"> </w:t>
            </w:r>
          </w:p>
        </w:tc>
      </w:tr>
      <w:tr w:rsidR="00AE044C" w:rsidRPr="00D23288" w14:paraId="660713DC" w14:textId="77777777" w:rsidTr="00DE18CC">
        <w:trPr>
          <w:trHeight w:val="20"/>
        </w:trPr>
        <w:tc>
          <w:tcPr>
            <w:tcW w:w="4962" w:type="dxa"/>
            <w:gridSpan w:val="47"/>
          </w:tcPr>
          <w:p w14:paraId="29B048B1" w14:textId="77777777" w:rsidR="00AE044C" w:rsidRPr="00B479BF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8943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0CE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6AE1648C" w14:textId="77777777" w:rsidR="00AE044C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63DB3C2E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1D14F4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депозиторы волюм</w:t>
            </w:r>
            <w:r w:rsidR="00F404FC">
              <w:rPr>
                <w:szCs w:val="16"/>
              </w:rPr>
              <w:t>етрические</w:t>
            </w:r>
          </w:p>
        </w:tc>
        <w:tc>
          <w:tcPr>
            <w:tcW w:w="3197" w:type="dxa"/>
            <w:gridSpan w:val="6"/>
            <w:vAlign w:val="center"/>
          </w:tcPr>
          <w:p w14:paraId="6CA08B26" w14:textId="77777777" w:rsidR="00AE044C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44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044C">
              <w:rPr>
                <w:szCs w:val="16"/>
              </w:rPr>
              <w:t xml:space="preserve"> </w:t>
            </w:r>
          </w:p>
        </w:tc>
      </w:tr>
      <w:tr w:rsidR="00046637" w:rsidRPr="00D23288" w14:paraId="753BCFFC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FFFFFF" w:themeFill="background1"/>
          </w:tcPr>
          <w:p w14:paraId="3891BDDB" w14:textId="77777777" w:rsidR="00046637" w:rsidRPr="00C12148" w:rsidRDefault="00000000" w:rsidP="003E18A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23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2301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4395" w:type="dxa"/>
            <w:gridSpan w:val="18"/>
          </w:tcPr>
          <w:p w14:paraId="4A2D59B8" w14:textId="77777777" w:rsidR="00046637" w:rsidRPr="00C12148" w:rsidRDefault="00000000" w:rsidP="001F48D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3954" w:type="dxa"/>
            <w:gridSpan w:val="14"/>
            <w:vAlign w:val="bottom"/>
          </w:tcPr>
          <w:p w14:paraId="48D7B58B" w14:textId="77777777" w:rsidR="00046637" w:rsidRPr="00C12148" w:rsidRDefault="00000000" w:rsidP="004161A9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3197" w:type="dxa"/>
            <w:gridSpan w:val="6"/>
            <w:vAlign w:val="center"/>
          </w:tcPr>
          <w:p w14:paraId="165C7D33" w14:textId="77777777" w:rsidR="00046637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4663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46637">
              <w:rPr>
                <w:szCs w:val="16"/>
              </w:rPr>
              <w:t xml:space="preserve"> </w:t>
            </w:r>
          </w:p>
        </w:tc>
      </w:tr>
      <w:tr w:rsidR="00F404FC" w:rsidRPr="00D23288" w14:paraId="727695F9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12A6FB2C" w14:textId="77777777" w:rsidR="00F404FC" w:rsidRPr="00C12148" w:rsidRDefault="00F404FC" w:rsidP="000A2834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95" w:type="dxa"/>
            <w:gridSpan w:val="18"/>
          </w:tcPr>
          <w:p w14:paraId="2AFE8DF1" w14:textId="77777777" w:rsidR="00F404FC" w:rsidRPr="00C12148" w:rsidRDefault="00000000" w:rsidP="00C5660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29830E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овощерезки</w:t>
            </w:r>
          </w:p>
        </w:tc>
        <w:tc>
          <w:tcPr>
            <w:tcW w:w="2253" w:type="dxa"/>
            <w:gridSpan w:val="8"/>
            <w:vAlign w:val="bottom"/>
          </w:tcPr>
          <w:p w14:paraId="23995D19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овощечистки</w:t>
            </w:r>
          </w:p>
        </w:tc>
        <w:tc>
          <w:tcPr>
            <w:tcW w:w="3197" w:type="dxa"/>
            <w:gridSpan w:val="6"/>
            <w:vAlign w:val="center"/>
          </w:tcPr>
          <w:p w14:paraId="4D9544A0" w14:textId="77777777" w:rsidR="00F404FC" w:rsidRPr="00C12148" w:rsidRDefault="00000000" w:rsidP="00B56A2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3F346A2E" w14:textId="77777777" w:rsidTr="00DE18CC">
        <w:trPr>
          <w:trHeight w:val="20"/>
        </w:trPr>
        <w:tc>
          <w:tcPr>
            <w:tcW w:w="1096" w:type="dxa"/>
            <w:gridSpan w:val="5"/>
            <w:tcMar>
              <w:left w:w="108" w:type="dxa"/>
              <w:right w:w="0" w:type="dxa"/>
            </w:tcMar>
          </w:tcPr>
          <w:p w14:paraId="4A646838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раковин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307" w:type="dxa"/>
            <w:gridSpan w:val="18"/>
          </w:tcPr>
          <w:p w14:paraId="08FF0271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смесител</w:t>
            </w:r>
            <w:r w:rsidR="00F404FC">
              <w:rPr>
                <w:szCs w:val="16"/>
              </w:rPr>
              <w:t>и</w:t>
            </w:r>
          </w:p>
        </w:tc>
        <w:tc>
          <w:tcPr>
            <w:tcW w:w="1164" w:type="dxa"/>
            <w:gridSpan w:val="18"/>
          </w:tcPr>
          <w:p w14:paraId="3A0D5137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писсуар</w:t>
            </w:r>
            <w:r w:rsidR="00F404FC">
              <w:rPr>
                <w:szCs w:val="16"/>
              </w:rPr>
              <w:t xml:space="preserve">ы </w:t>
            </w:r>
          </w:p>
        </w:tc>
        <w:tc>
          <w:tcPr>
            <w:tcW w:w="1395" w:type="dxa"/>
            <w:gridSpan w:val="6"/>
          </w:tcPr>
          <w:p w14:paraId="2BF16C3F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rStyle w:val="ac"/>
              </w:rPr>
            </w:pPr>
            <w:sdt>
              <w:sdtPr>
                <w:rPr>
                  <w:b/>
                  <w:bCs/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унитаз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4395" w:type="dxa"/>
            <w:gridSpan w:val="18"/>
          </w:tcPr>
          <w:p w14:paraId="67D26861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0DFB339F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измельчители</w:t>
            </w:r>
          </w:p>
        </w:tc>
        <w:tc>
          <w:tcPr>
            <w:tcW w:w="2253" w:type="dxa"/>
            <w:gridSpan w:val="8"/>
            <w:vAlign w:val="bottom"/>
          </w:tcPr>
          <w:p w14:paraId="78F82131" w14:textId="77777777" w:rsidR="00F404FC" w:rsidRPr="00C12148" w:rsidRDefault="00000000" w:rsidP="00110C3F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C12148">
              <w:rPr>
                <w:szCs w:val="16"/>
              </w:rPr>
              <w:t>слайсера</w:t>
            </w:r>
          </w:p>
        </w:tc>
        <w:tc>
          <w:tcPr>
            <w:tcW w:w="3197" w:type="dxa"/>
            <w:gridSpan w:val="6"/>
            <w:vAlign w:val="center"/>
          </w:tcPr>
          <w:p w14:paraId="621E4B1C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5538E535" w14:textId="77777777" w:rsidTr="00DE18CC">
        <w:trPr>
          <w:trHeight w:val="20"/>
        </w:trPr>
        <w:tc>
          <w:tcPr>
            <w:tcW w:w="1674" w:type="dxa"/>
            <w:gridSpan w:val="9"/>
          </w:tcPr>
          <w:p w14:paraId="58DA4DF6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кабин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1893" w:type="dxa"/>
            <w:gridSpan w:val="32"/>
          </w:tcPr>
          <w:p w14:paraId="49EDBBBF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395" w:type="dxa"/>
            <w:gridSpan w:val="6"/>
          </w:tcPr>
          <w:p w14:paraId="40485F03" w14:textId="77777777" w:rsidR="00F404FC" w:rsidRPr="00C12148" w:rsidRDefault="00000000" w:rsidP="00646C1C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шторы</w:t>
            </w:r>
          </w:p>
        </w:tc>
        <w:tc>
          <w:tcPr>
            <w:tcW w:w="4395" w:type="dxa"/>
            <w:gridSpan w:val="18"/>
          </w:tcPr>
          <w:p w14:paraId="3371BAA6" w14:textId="77777777" w:rsidR="00F404FC" w:rsidRPr="00C12148" w:rsidRDefault="00000000" w:rsidP="00160B6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4650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  <w:tc>
          <w:tcPr>
            <w:tcW w:w="1701" w:type="dxa"/>
            <w:gridSpan w:val="6"/>
            <w:vAlign w:val="bottom"/>
          </w:tcPr>
          <w:p w14:paraId="2D1253DD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картофелечистки</w:t>
            </w:r>
          </w:p>
        </w:tc>
        <w:tc>
          <w:tcPr>
            <w:tcW w:w="2253" w:type="dxa"/>
            <w:gridSpan w:val="8"/>
            <w:vAlign w:val="bottom"/>
          </w:tcPr>
          <w:p w14:paraId="33280BCB" w14:textId="77777777" w:rsidR="00F404FC" w:rsidRPr="00C12148" w:rsidRDefault="00000000" w:rsidP="003E18A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протирочные машины</w:t>
            </w:r>
          </w:p>
        </w:tc>
        <w:tc>
          <w:tcPr>
            <w:tcW w:w="3197" w:type="dxa"/>
            <w:gridSpan w:val="6"/>
            <w:vAlign w:val="center"/>
          </w:tcPr>
          <w:p w14:paraId="225941AA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4443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</w:p>
        </w:tc>
      </w:tr>
      <w:tr w:rsidR="00F404FC" w:rsidRPr="00D23288" w14:paraId="7B7BCD2A" w14:textId="77777777" w:rsidTr="00DE18CC">
        <w:trPr>
          <w:trHeight w:val="20"/>
        </w:trPr>
        <w:tc>
          <w:tcPr>
            <w:tcW w:w="1889" w:type="dxa"/>
            <w:gridSpan w:val="12"/>
            <w:shd w:val="clear" w:color="auto" w:fill="FFFFFF" w:themeFill="background1"/>
          </w:tcPr>
          <w:p w14:paraId="02BE02EA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душев</w:t>
            </w:r>
            <w:r w:rsidR="00F404FC">
              <w:rPr>
                <w:szCs w:val="16"/>
              </w:rPr>
              <w:t>ые</w:t>
            </w:r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поддоны</w:t>
            </w:r>
          </w:p>
        </w:tc>
        <w:tc>
          <w:tcPr>
            <w:tcW w:w="3073" w:type="dxa"/>
            <w:gridSpan w:val="35"/>
            <w:shd w:val="clear" w:color="auto" w:fill="FFFFFF" w:themeFill="background1"/>
          </w:tcPr>
          <w:p w14:paraId="4E828A9F" w14:textId="77777777" w:rsidR="00F404FC" w:rsidRPr="00C12148" w:rsidRDefault="00000000" w:rsidP="003E18A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>
              <w:rPr>
                <w:szCs w:val="16"/>
              </w:rPr>
              <w:t xml:space="preserve"> </w:t>
            </w:r>
            <w:r w:rsidR="00F404FC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010CD7C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7151" w:type="dxa"/>
            <w:gridSpan w:val="20"/>
            <w:shd w:val="clear" w:color="auto" w:fill="BFBFBF" w:themeFill="background1" w:themeFillShade="BF"/>
            <w:vAlign w:val="bottom"/>
          </w:tcPr>
          <w:p w14:paraId="64BE8186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F404FC" w:rsidRPr="00D23288" w14:paraId="67E64FAF" w14:textId="77777777" w:rsidTr="00DE18CC">
        <w:trPr>
          <w:trHeight w:val="20"/>
        </w:trPr>
        <w:tc>
          <w:tcPr>
            <w:tcW w:w="4962" w:type="dxa"/>
            <w:gridSpan w:val="47"/>
            <w:shd w:val="clear" w:color="auto" w:fill="BFBFBF" w:themeFill="background1" w:themeFillShade="BF"/>
          </w:tcPr>
          <w:p w14:paraId="577AC79B" w14:textId="77777777" w:rsidR="00F404FC" w:rsidRPr="00C12148" w:rsidRDefault="00F404FC" w:rsidP="000A2834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427" w:type="dxa"/>
            <w:gridSpan w:val="4"/>
            <w:shd w:val="clear" w:color="auto" w:fill="FFFFFF" w:themeFill="background1"/>
          </w:tcPr>
          <w:p w14:paraId="1C486F2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599" w:type="dxa"/>
            <w:gridSpan w:val="12"/>
          </w:tcPr>
          <w:p w14:paraId="21DE2ACE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9" w:type="dxa"/>
            <w:gridSpan w:val="2"/>
          </w:tcPr>
          <w:p w14:paraId="631CD44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7151" w:type="dxa"/>
            <w:gridSpan w:val="20"/>
            <w:vMerge w:val="restart"/>
          </w:tcPr>
          <w:p w14:paraId="6409D2BC" w14:textId="77777777" w:rsidR="00F404FC" w:rsidRPr="00C12148" w:rsidRDefault="00000000" w:rsidP="00F404F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КУХМАСТЕР-ФОРТЕ для дозирующих систем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DE18CC">
                  <w:rPr>
                    <w:szCs w:val="16"/>
                  </w:rPr>
                  <w:t>3,0 % - 4,0 %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F404FC" w:rsidRPr="00D23288" w14:paraId="5CB17FBD" w14:textId="77777777" w:rsidTr="00DE18CC">
        <w:trPr>
          <w:trHeight w:val="20"/>
        </w:trPr>
        <w:tc>
          <w:tcPr>
            <w:tcW w:w="1960" w:type="dxa"/>
            <w:gridSpan w:val="13"/>
            <w:tcMar>
              <w:right w:w="0" w:type="dxa"/>
            </w:tcMar>
          </w:tcPr>
          <w:p w14:paraId="098BE12B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404FC" w:rsidRPr="00C12148">
              <w:rPr>
                <w:szCs w:val="16"/>
              </w:rPr>
              <w:t xml:space="preserve"> санитарны</w:t>
            </w:r>
            <w:r w:rsidR="00F404FC">
              <w:rPr>
                <w:szCs w:val="16"/>
              </w:rPr>
              <w:t>е</w:t>
            </w:r>
            <w:r w:rsidR="00F404FC" w:rsidRPr="00C12148">
              <w:rPr>
                <w:szCs w:val="16"/>
              </w:rPr>
              <w:t xml:space="preserve"> пост</w:t>
            </w:r>
            <w:r w:rsidR="00F404FC">
              <w:rPr>
                <w:szCs w:val="16"/>
              </w:rPr>
              <w:t>ы</w:t>
            </w:r>
          </w:p>
        </w:tc>
        <w:tc>
          <w:tcPr>
            <w:tcW w:w="3002" w:type="dxa"/>
            <w:gridSpan w:val="34"/>
          </w:tcPr>
          <w:p w14:paraId="5649D402" w14:textId="77777777" w:rsidR="00F404FC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>корзины/диспенсеры для СИЗ</w:t>
            </w:r>
          </w:p>
        </w:tc>
        <w:tc>
          <w:tcPr>
            <w:tcW w:w="1427" w:type="dxa"/>
            <w:gridSpan w:val="4"/>
          </w:tcPr>
          <w:p w14:paraId="69574311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599" w:type="dxa"/>
            <w:gridSpan w:val="12"/>
          </w:tcPr>
          <w:p w14:paraId="53B4C40F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9" w:type="dxa"/>
            <w:gridSpan w:val="2"/>
          </w:tcPr>
          <w:p w14:paraId="58D247F8" w14:textId="77777777" w:rsidR="00F404FC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404FC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>
              <w:rPr>
                <w:szCs w:val="16"/>
              </w:rPr>
              <w:t>перила</w:t>
            </w:r>
          </w:p>
        </w:tc>
        <w:tc>
          <w:tcPr>
            <w:tcW w:w="7151" w:type="dxa"/>
            <w:gridSpan w:val="20"/>
            <w:vMerge/>
            <w:shd w:val="clear" w:color="auto" w:fill="BFBFBF" w:themeFill="background1" w:themeFillShade="BF"/>
            <w:vAlign w:val="bottom"/>
          </w:tcPr>
          <w:p w14:paraId="161FCABD" w14:textId="77777777" w:rsidR="00F404FC" w:rsidRPr="00C12148" w:rsidRDefault="00F404FC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3C6A4C0E" w14:textId="77777777" w:rsidTr="00DE18CC">
        <w:trPr>
          <w:trHeight w:val="20"/>
        </w:trPr>
        <w:tc>
          <w:tcPr>
            <w:tcW w:w="2545" w:type="dxa"/>
            <w:gridSpan w:val="26"/>
            <w:tcMar>
              <w:left w:w="108" w:type="dxa"/>
              <w:right w:w="108" w:type="dxa"/>
            </w:tcMar>
          </w:tcPr>
          <w:p w14:paraId="207E4FA7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диспенсер</w:t>
            </w:r>
            <w:r w:rsidR="00C5660D">
              <w:rPr>
                <w:szCs w:val="16"/>
              </w:rPr>
              <w:t xml:space="preserve">ы </w:t>
            </w:r>
            <w:r w:rsidR="00C5660D" w:rsidRPr="00C12148">
              <w:rPr>
                <w:szCs w:val="16"/>
              </w:rPr>
              <w:t>для полотенец</w:t>
            </w:r>
          </w:p>
        </w:tc>
        <w:tc>
          <w:tcPr>
            <w:tcW w:w="2417" w:type="dxa"/>
            <w:gridSpan w:val="21"/>
          </w:tcPr>
          <w:p w14:paraId="28C272EA" w14:textId="77777777" w:rsidR="00C5660D" w:rsidRPr="00C12148" w:rsidRDefault="00000000" w:rsidP="000A2834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диспенсеры для т/б</w:t>
            </w:r>
          </w:p>
        </w:tc>
        <w:tc>
          <w:tcPr>
            <w:tcW w:w="1427" w:type="dxa"/>
            <w:gridSpan w:val="4"/>
            <w:tcMar>
              <w:left w:w="108" w:type="dxa"/>
              <w:right w:w="108" w:type="dxa"/>
            </w:tcMar>
          </w:tcPr>
          <w:p w14:paraId="46BF4C2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 w:rsidRPr="00160B6B">
              <w:rPr>
                <w:szCs w:val="16"/>
              </w:rPr>
              <w:t>столешница</w:t>
            </w:r>
          </w:p>
        </w:tc>
        <w:tc>
          <w:tcPr>
            <w:tcW w:w="1599" w:type="dxa"/>
            <w:gridSpan w:val="12"/>
          </w:tcPr>
          <w:p w14:paraId="33D96982" w14:textId="77777777" w:rsidR="00C5660D" w:rsidRPr="00C12148" w:rsidRDefault="00000000" w:rsidP="00C45ED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</w:p>
        </w:tc>
        <w:tc>
          <w:tcPr>
            <w:tcW w:w="1369" w:type="dxa"/>
            <w:gridSpan w:val="2"/>
          </w:tcPr>
          <w:p w14:paraId="36B164F0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</w:t>
            </w:r>
          </w:p>
        </w:tc>
        <w:tc>
          <w:tcPr>
            <w:tcW w:w="7151" w:type="dxa"/>
            <w:gridSpan w:val="20"/>
            <w:vMerge w:val="restart"/>
            <w:tcMar>
              <w:left w:w="108" w:type="dxa"/>
              <w:right w:w="108" w:type="dxa"/>
            </w:tcMar>
          </w:tcPr>
          <w:p w14:paraId="4E7A1451" w14:textId="5AB81FDB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placeholder>
                  <w:docPart w:val="08EF80013D8F44CAAB4CFFBEE07F3B05"/>
                </w:placeholder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РСАЛ-ДЕЗ" w:value="ХИМИТЕК УНИВЕРСАЛ-ДЕЗ"/>
                </w:dropDownList>
              </w:sdtPr>
              <w:sdtContent>
                <w:r w:rsidR="00323347">
                  <w:rPr>
                    <w:szCs w:val="16"/>
                  </w:rPr>
                  <w:t>ХИМИТЕК ПОЛИДЕЗ®-СУПЕР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</w:dropDownList>
              </w:sdtPr>
              <w:sdtContent>
                <w:r w:rsidR="00DE18CC">
                  <w:rPr>
                    <w:szCs w:val="16"/>
                  </w:rPr>
                  <w:t>3,0 %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323347">
                  <w:rPr>
                    <w:szCs w:val="16"/>
                  </w:rPr>
                  <w:t>спрей-система ProTwin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C5660D" w:rsidRPr="00D23288" w14:paraId="2D65F37D" w14:textId="77777777" w:rsidTr="00DE18CC">
        <w:trPr>
          <w:trHeight w:val="20"/>
        </w:trPr>
        <w:tc>
          <w:tcPr>
            <w:tcW w:w="2902" w:type="dxa"/>
            <w:gridSpan w:val="29"/>
          </w:tcPr>
          <w:p w14:paraId="54F48CC0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2060" w:type="dxa"/>
            <w:gridSpan w:val="18"/>
          </w:tcPr>
          <w:p w14:paraId="44C88F85" w14:textId="77777777" w:rsidR="00C5660D" w:rsidRPr="00C12148" w:rsidRDefault="00000000" w:rsidP="00EF5416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рук</w:t>
            </w:r>
          </w:p>
        </w:tc>
        <w:tc>
          <w:tcPr>
            <w:tcW w:w="4395" w:type="dxa"/>
            <w:gridSpan w:val="18"/>
            <w:shd w:val="clear" w:color="auto" w:fill="BFBFBF" w:themeFill="background1" w:themeFillShade="BF"/>
          </w:tcPr>
          <w:p w14:paraId="5D36BF20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7151" w:type="dxa"/>
            <w:gridSpan w:val="20"/>
            <w:vMerge/>
            <w:vAlign w:val="bottom"/>
          </w:tcPr>
          <w:p w14:paraId="184F185A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2F83CBDE" w14:textId="77777777" w:rsidTr="00DE18CC">
        <w:trPr>
          <w:trHeight w:val="20"/>
        </w:trPr>
        <w:tc>
          <w:tcPr>
            <w:tcW w:w="1696" w:type="dxa"/>
            <w:gridSpan w:val="11"/>
          </w:tcPr>
          <w:p w14:paraId="3B3ABE21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санпропускник</w:t>
            </w:r>
            <w:r w:rsidR="00C5660D">
              <w:rPr>
                <w:szCs w:val="16"/>
              </w:rPr>
              <w:t>и</w:t>
            </w:r>
          </w:p>
        </w:tc>
        <w:tc>
          <w:tcPr>
            <w:tcW w:w="3264" w:type="dxa"/>
            <w:gridSpan w:val="35"/>
          </w:tcPr>
          <w:p w14:paraId="579CC8E9" w14:textId="77777777" w:rsidR="00C5660D" w:rsidRPr="005A42B3" w:rsidRDefault="00000000" w:rsidP="005A42B3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бак</w:t>
            </w:r>
            <w:r w:rsidR="00C5660D">
              <w:rPr>
                <w:szCs w:val="16"/>
              </w:rPr>
              <w:t>и</w:t>
            </w:r>
            <w:r w:rsidR="00C5660D" w:rsidRPr="00C12148">
              <w:rPr>
                <w:szCs w:val="16"/>
              </w:rPr>
              <w:t xml:space="preserve"> для грязной </w:t>
            </w:r>
            <w:r w:rsidR="00C5660D">
              <w:rPr>
                <w:szCs w:val="16"/>
              </w:rPr>
              <w:t>спец</w:t>
            </w:r>
            <w:r w:rsidR="00C5660D" w:rsidRPr="00C12148">
              <w:rPr>
                <w:szCs w:val="16"/>
              </w:rPr>
              <w:t>одежды</w:t>
            </w:r>
          </w:p>
        </w:tc>
        <w:tc>
          <w:tcPr>
            <w:tcW w:w="1954" w:type="dxa"/>
            <w:gridSpan w:val="8"/>
          </w:tcPr>
          <w:p w14:paraId="34D47314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45" w:type="dxa"/>
            <w:gridSpan w:val="12"/>
          </w:tcPr>
          <w:p w14:paraId="554F9756" w14:textId="77777777" w:rsidR="00C5660D" w:rsidRPr="00C12148" w:rsidRDefault="00000000" w:rsidP="00E273C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7149" w:type="dxa"/>
            <w:gridSpan w:val="19"/>
            <w:vMerge w:val="restart"/>
            <w:shd w:val="clear" w:color="auto" w:fill="FFFFFF" w:themeFill="background1"/>
          </w:tcPr>
          <w:p w14:paraId="696DAC9C" w14:textId="77777777" w:rsidR="00C5660D" w:rsidRPr="00C12148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</w:dropDownList>
              </w:sdtPr>
              <w:sdtContent>
                <w:r w:rsidR="00DE18CC">
                  <w:rPr>
                    <w:szCs w:val="16"/>
                  </w:rPr>
                  <w:t>ХИМИТЕК ЧУДОДЕЙ®-ПОЛИПРОМ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E18CC">
                  <w:rPr>
                    <w:szCs w:val="16"/>
                  </w:rPr>
                  <w:t>0,5 % - 1,0 %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E18CC">
                  <w:rPr>
                    <w:szCs w:val="16"/>
                  </w:rPr>
                  <w:t>дозирующая система ProMax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C5660D" w:rsidRPr="00D23288" w14:paraId="72A26F01" w14:textId="77777777" w:rsidTr="00DE18CC">
        <w:trPr>
          <w:trHeight w:val="177"/>
        </w:trPr>
        <w:tc>
          <w:tcPr>
            <w:tcW w:w="2325" w:type="dxa"/>
            <w:gridSpan w:val="20"/>
            <w:shd w:val="clear" w:color="auto" w:fill="FFFFFF" w:themeFill="background1"/>
          </w:tcPr>
          <w:p w14:paraId="6E30CC67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2635" w:type="dxa"/>
            <w:gridSpan w:val="26"/>
            <w:shd w:val="clear" w:color="auto" w:fill="FFFFFF" w:themeFill="background1"/>
          </w:tcPr>
          <w:p w14:paraId="611E7391" w14:textId="77777777" w:rsidR="00C5660D" w:rsidRPr="00C12148" w:rsidRDefault="00000000" w:rsidP="003E18A0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дезинфицирующие ковры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68446E1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2440888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8"/>
            <w:shd w:val="clear" w:color="auto" w:fill="F2F2F2" w:themeFill="background1" w:themeFillShade="F2"/>
          </w:tcPr>
          <w:p w14:paraId="5AC37066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ПММ</w:t>
            </w:r>
          </w:p>
        </w:tc>
        <w:tc>
          <w:tcPr>
            <w:tcW w:w="1727" w:type="dxa"/>
            <w:gridSpan w:val="6"/>
            <w:shd w:val="clear" w:color="auto" w:fill="F2F2F2" w:themeFill="background1" w:themeFillShade="F2"/>
          </w:tcPr>
          <w:p w14:paraId="16BBD778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 xml:space="preserve"> ёршики</w:t>
            </w:r>
          </w:p>
        </w:tc>
        <w:tc>
          <w:tcPr>
            <w:tcW w:w="7149" w:type="dxa"/>
            <w:gridSpan w:val="19"/>
            <w:vMerge/>
            <w:shd w:val="clear" w:color="auto" w:fill="FFFFFF" w:themeFill="background1"/>
          </w:tcPr>
          <w:p w14:paraId="3F45C4FA" w14:textId="77777777" w:rsidR="00C5660D" w:rsidRPr="00C12148" w:rsidRDefault="00C5660D" w:rsidP="003E18A0">
            <w:pPr>
              <w:pStyle w:val="--2"/>
              <w:rPr>
                <w:sz w:val="4"/>
                <w:szCs w:val="16"/>
              </w:rPr>
            </w:pPr>
          </w:p>
        </w:tc>
      </w:tr>
      <w:tr w:rsidR="00C5660D" w:rsidRPr="00D23288" w14:paraId="4EB5E3EC" w14:textId="77777777" w:rsidTr="00DE18CC">
        <w:trPr>
          <w:trHeight w:val="126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5C895E71" w14:textId="77777777" w:rsidR="00C5660D" w:rsidRPr="00C12148" w:rsidRDefault="00C5660D" w:rsidP="00160B6B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9" w:type="dxa"/>
            <w:gridSpan w:val="20"/>
            <w:shd w:val="clear" w:color="auto" w:fill="FFFFFF" w:themeFill="background1"/>
          </w:tcPr>
          <w:p w14:paraId="1CF8F03E" w14:textId="77777777" w:rsidR="00C5660D" w:rsidRPr="00C12148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7149" w:type="dxa"/>
            <w:gridSpan w:val="19"/>
            <w:vMerge w:val="restart"/>
          </w:tcPr>
          <w:p w14:paraId="1525302D" w14:textId="77777777" w:rsidR="00C5660D" w:rsidRPr="00C12148" w:rsidRDefault="00000000" w:rsidP="00F404FC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placeholder>
                  <w:docPart w:val="93E6FBBD075E4D75A2FC91AEFD641231"/>
                </w:placeholder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placeholder>
                  <w:docPart w:val="5CBAD8BE2F4B44FE9F419CE93690BB37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placeholder>
                  <w:docPart w:val="1E64AE0BB83144899604F635605DB0E9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F404FC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F404FC" w:rsidRPr="00C12148">
              <w:rPr>
                <w:szCs w:val="16"/>
              </w:rPr>
              <w:t xml:space="preserve"> </w:t>
            </w:r>
            <w:r w:rsidR="00F404FC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F404FC">
              <w:rPr>
                <w:b/>
                <w:bCs/>
                <w:color w:val="FF0000"/>
                <w:szCs w:val="16"/>
              </w:rPr>
              <w:t>ТЕХН</w:t>
            </w:r>
            <w:r w:rsidR="00F404FC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C5660D" w:rsidRPr="005E028F" w14:paraId="59C2BA8F" w14:textId="77777777" w:rsidTr="00DE18CC">
        <w:trPr>
          <w:trHeight w:val="20"/>
        </w:trPr>
        <w:tc>
          <w:tcPr>
            <w:tcW w:w="992" w:type="dxa"/>
            <w:gridSpan w:val="3"/>
            <w:tcMar>
              <w:right w:w="0" w:type="dxa"/>
            </w:tcMar>
          </w:tcPr>
          <w:p w14:paraId="32F5A9B4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</w:p>
        </w:tc>
        <w:tc>
          <w:tcPr>
            <w:tcW w:w="1135" w:type="dxa"/>
            <w:gridSpan w:val="13"/>
          </w:tcPr>
          <w:p w14:paraId="157C377C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скамейки</w:t>
            </w:r>
          </w:p>
        </w:tc>
        <w:tc>
          <w:tcPr>
            <w:tcW w:w="1170" w:type="dxa"/>
            <w:gridSpan w:val="18"/>
          </w:tcPr>
          <w:p w14:paraId="59694266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 w:rsidRPr="00DE18CC">
                  <w:rPr>
                    <w:rFonts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663" w:type="dxa"/>
            <w:gridSpan w:val="12"/>
          </w:tcPr>
          <w:p w14:paraId="36251F4B" w14:textId="77777777" w:rsidR="00C5660D" w:rsidRPr="00DE18CC" w:rsidRDefault="00000000" w:rsidP="00160B6B">
            <w:pPr>
              <w:pStyle w:val="--2"/>
              <w:tabs>
                <w:tab w:val="left" w:pos="2303"/>
              </w:tabs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полки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492E4AB9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7149" w:type="dxa"/>
            <w:gridSpan w:val="19"/>
            <w:vMerge/>
          </w:tcPr>
          <w:p w14:paraId="0FF58A2E" w14:textId="77777777" w:rsidR="00C5660D" w:rsidRPr="00C12148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DFCE1FA" w14:textId="77777777" w:rsidTr="00DE18CC">
        <w:trPr>
          <w:trHeight w:val="20"/>
        </w:trPr>
        <w:tc>
          <w:tcPr>
            <w:tcW w:w="2395" w:type="dxa"/>
            <w:gridSpan w:val="22"/>
          </w:tcPr>
          <w:p w14:paraId="1E7BF477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868339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спецодежды</w:t>
            </w:r>
          </w:p>
        </w:tc>
        <w:tc>
          <w:tcPr>
            <w:tcW w:w="2565" w:type="dxa"/>
            <w:gridSpan w:val="24"/>
          </w:tcPr>
          <w:p w14:paraId="145E3E05" w14:textId="77777777" w:rsidR="00C5660D" w:rsidRPr="00DE18CC" w:rsidRDefault="00000000" w:rsidP="00DE18CC">
            <w:pPr>
              <w:pStyle w:val="--2"/>
              <w:tabs>
                <w:tab w:val="left" w:pos="2303"/>
              </w:tabs>
              <w:rPr>
                <w:bCs/>
              </w:rPr>
            </w:pPr>
            <w:sdt>
              <w:sdtPr>
                <w:rPr>
                  <w:szCs w:val="16"/>
                </w:rPr>
                <w:id w:val="65249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личных вещей</w:t>
            </w:r>
          </w:p>
        </w:tc>
        <w:tc>
          <w:tcPr>
            <w:tcW w:w="4399" w:type="dxa"/>
            <w:gridSpan w:val="20"/>
          </w:tcPr>
          <w:p w14:paraId="7E7DEF8C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>туннельная</w:t>
            </w:r>
          </w:p>
        </w:tc>
        <w:tc>
          <w:tcPr>
            <w:tcW w:w="7149" w:type="dxa"/>
            <w:gridSpan w:val="19"/>
            <w:vMerge w:val="restart"/>
          </w:tcPr>
          <w:p w14:paraId="405BD4BB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placeholder>
                  <w:docPart w:val="D39A593CE93848D9B68BC0B1BD91A4E2"/>
                </w:placeholder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placeholder>
                  <w:docPart w:val="757E5B7ABC9F48E694EEAE7BE501564E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C5660D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placeholder>
                  <w:docPart w:val="770B56B9754446BC8684D0751564A16C"/>
                </w:placeholder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430CE5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C5660D" w:rsidRPr="00C12148">
              <w:rPr>
                <w:szCs w:val="16"/>
              </w:rPr>
              <w:t xml:space="preserve">  </w:t>
            </w:r>
            <w:r w:rsidR="00C5660D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C5660D" w:rsidRPr="00D23288" w14:paraId="268222E0" w14:textId="77777777" w:rsidTr="00DE18CC">
        <w:trPr>
          <w:trHeight w:val="20"/>
        </w:trPr>
        <w:tc>
          <w:tcPr>
            <w:tcW w:w="2395" w:type="dxa"/>
            <w:gridSpan w:val="22"/>
          </w:tcPr>
          <w:p w14:paraId="0975F7B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219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шкафы</w:t>
            </w:r>
            <w:r w:rsidR="00C5660D">
              <w:rPr>
                <w:szCs w:val="16"/>
              </w:rPr>
              <w:t xml:space="preserve"> для верх. одежды</w:t>
            </w:r>
          </w:p>
        </w:tc>
        <w:tc>
          <w:tcPr>
            <w:tcW w:w="1176" w:type="dxa"/>
            <w:gridSpan w:val="20"/>
          </w:tcPr>
          <w:p w14:paraId="0DACA3F6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4976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</w:t>
            </w:r>
            <w:r w:rsidR="00C5660D">
              <w:rPr>
                <w:szCs w:val="16"/>
              </w:rPr>
              <w:t>обувницы</w:t>
            </w:r>
          </w:p>
        </w:tc>
        <w:tc>
          <w:tcPr>
            <w:tcW w:w="1389" w:type="dxa"/>
            <w:gridSpan w:val="4"/>
          </w:tcPr>
          <w:p w14:paraId="331AD99A" w14:textId="77777777" w:rsidR="00C5660D" w:rsidRPr="0099096E" w:rsidRDefault="00000000" w:rsidP="00DE18CC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20317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DE18CC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зеркала</w:t>
            </w:r>
          </w:p>
        </w:tc>
        <w:tc>
          <w:tcPr>
            <w:tcW w:w="4399" w:type="dxa"/>
            <w:gridSpan w:val="20"/>
          </w:tcPr>
          <w:p w14:paraId="281ABC7E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6820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>
              <w:rPr>
                <w:szCs w:val="16"/>
              </w:rPr>
              <w:t>машины таромоечные</w:t>
            </w:r>
          </w:p>
        </w:tc>
        <w:tc>
          <w:tcPr>
            <w:tcW w:w="7149" w:type="dxa"/>
            <w:gridSpan w:val="19"/>
            <w:vMerge/>
          </w:tcPr>
          <w:p w14:paraId="24BDF58F" w14:textId="77777777" w:rsidR="00C5660D" w:rsidRDefault="00C5660D" w:rsidP="003E18A0">
            <w:pPr>
              <w:pStyle w:val="--2"/>
              <w:rPr>
                <w:szCs w:val="16"/>
              </w:rPr>
            </w:pPr>
          </w:p>
        </w:tc>
      </w:tr>
      <w:tr w:rsidR="00C5660D" w:rsidRPr="00D23288" w14:paraId="191AB0E3" w14:textId="77777777" w:rsidTr="00DE18CC">
        <w:trPr>
          <w:trHeight w:val="20"/>
        </w:trPr>
        <w:tc>
          <w:tcPr>
            <w:tcW w:w="1977" w:type="dxa"/>
            <w:gridSpan w:val="14"/>
          </w:tcPr>
          <w:p w14:paraId="6980C07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0584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080" w:type="dxa"/>
            <w:gridSpan w:val="17"/>
          </w:tcPr>
          <w:p w14:paraId="0B6588CE" w14:textId="77777777" w:rsidR="00C5660D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1243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FA33E7">
              <w:rPr>
                <w:szCs w:val="16"/>
              </w:rPr>
              <w:t xml:space="preserve"> вешалки</w:t>
            </w:r>
          </w:p>
        </w:tc>
        <w:tc>
          <w:tcPr>
            <w:tcW w:w="924" w:type="dxa"/>
            <w:gridSpan w:val="14"/>
          </w:tcPr>
          <w:p w14:paraId="513DF0F2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48378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столы</w:t>
            </w:r>
          </w:p>
        </w:tc>
        <w:tc>
          <w:tcPr>
            <w:tcW w:w="979" w:type="dxa"/>
          </w:tcPr>
          <w:p w14:paraId="505150E6" w14:textId="77777777" w:rsidR="00C5660D" w:rsidRPr="0099096E" w:rsidRDefault="00000000" w:rsidP="00C5660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273778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E18C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C5660D" w:rsidRPr="00C12148">
              <w:rPr>
                <w:szCs w:val="16"/>
              </w:rPr>
              <w:t xml:space="preserve"> стулья</w:t>
            </w:r>
          </w:p>
        </w:tc>
        <w:tc>
          <w:tcPr>
            <w:tcW w:w="4399" w:type="dxa"/>
            <w:gridSpan w:val="20"/>
          </w:tcPr>
          <w:p w14:paraId="5A99715A" w14:textId="77777777" w:rsidR="00C5660D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0562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5660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5660D" w:rsidRPr="00C12148">
              <w:rPr>
                <w:szCs w:val="16"/>
              </w:rPr>
              <w:t xml:space="preserve"> ванна для замачивания листов</w:t>
            </w:r>
          </w:p>
        </w:tc>
        <w:tc>
          <w:tcPr>
            <w:tcW w:w="7149" w:type="dxa"/>
            <w:gridSpan w:val="19"/>
            <w:vMerge w:val="restart"/>
          </w:tcPr>
          <w:p w14:paraId="4B9E75D1" w14:textId="77777777" w:rsidR="00C5660D" w:rsidRDefault="00000000" w:rsidP="00430CE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736712"/>
                <w:dropDownList>
                  <w:listItem w:value="Выберите элемент.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051498">
                  <w:rPr>
                    <w:szCs w:val="16"/>
                  </w:rPr>
                  <w:t>ХИМИТЕК ЧАРОИТ®-СПРЕЙ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86055320"/>
                <w:placeholder>
                  <w:docPart w:val="DF83E53534EB4E0D83468EA1903AADC1"/>
                </w:placeholder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</w:dropDownList>
              </w:sdtPr>
              <w:sdtContent>
                <w:r w:rsidR="00051498">
                  <w:rPr>
                    <w:szCs w:val="16"/>
                  </w:rPr>
                  <w:t xml:space="preserve">     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3842353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051498">
                  <w:rPr>
                    <w:szCs w:val="16"/>
                  </w:rPr>
                  <w:t>готовая форма</w:t>
                </w:r>
              </w:sdtContent>
            </w:sdt>
            <w:r w:rsidR="00DE18CC" w:rsidRPr="00C12148">
              <w:rPr>
                <w:szCs w:val="16"/>
              </w:rPr>
              <w:t xml:space="preserve"> </w:t>
            </w:r>
            <w:r w:rsidR="00DE18CC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DE18CC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110C3F" w:rsidRPr="00D23288" w14:paraId="21AC7C03" w14:textId="77777777" w:rsidTr="00DE18CC">
        <w:trPr>
          <w:trHeight w:val="20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3000C5C3" w14:textId="77777777" w:rsidR="00110C3F" w:rsidRPr="0099096E" w:rsidRDefault="00110C3F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9" w:type="dxa"/>
            <w:gridSpan w:val="20"/>
            <w:shd w:val="clear" w:color="auto" w:fill="BFBFBF" w:themeFill="background1" w:themeFillShade="BF"/>
          </w:tcPr>
          <w:p w14:paraId="28AFA6C1" w14:textId="77777777" w:rsidR="00110C3F" w:rsidRDefault="00EF5416" w:rsidP="003E18A0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7149" w:type="dxa"/>
            <w:gridSpan w:val="19"/>
            <w:vMerge/>
          </w:tcPr>
          <w:p w14:paraId="759CF694" w14:textId="77777777" w:rsidR="00110C3F" w:rsidRDefault="00110C3F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2E5F78C9" w14:textId="77777777" w:rsidTr="00DE18CC">
        <w:trPr>
          <w:trHeight w:val="20"/>
        </w:trPr>
        <w:tc>
          <w:tcPr>
            <w:tcW w:w="1358" w:type="dxa"/>
            <w:gridSpan w:val="6"/>
          </w:tcPr>
          <w:p w14:paraId="711E3676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25154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440" w:type="dxa"/>
            <w:gridSpan w:val="22"/>
          </w:tcPr>
          <w:p w14:paraId="2F1C2FA0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85253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мониторы</w:t>
            </w:r>
          </w:p>
        </w:tc>
        <w:tc>
          <w:tcPr>
            <w:tcW w:w="2162" w:type="dxa"/>
            <w:gridSpan w:val="18"/>
          </w:tcPr>
          <w:p w14:paraId="675BD02F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20696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4399" w:type="dxa"/>
            <w:gridSpan w:val="20"/>
            <w:shd w:val="clear" w:color="auto" w:fill="F2F2F2" w:themeFill="background1" w:themeFillShade="F2"/>
          </w:tcPr>
          <w:p w14:paraId="484E8AB8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6332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416785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481297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-137361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7149" w:type="dxa"/>
            <w:gridSpan w:val="19"/>
            <w:shd w:val="clear" w:color="auto" w:fill="BFBFBF" w:themeFill="background1" w:themeFillShade="BF"/>
          </w:tcPr>
          <w:p w14:paraId="082C810D" w14:textId="77777777" w:rsidR="00EF5416" w:rsidRDefault="00A80524" w:rsidP="003E18A0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="00EF5416" w:rsidRPr="002D2C30">
              <w:rPr>
                <w:b/>
                <w:szCs w:val="16"/>
              </w:rPr>
              <w:t>:</w:t>
            </w:r>
          </w:p>
        </w:tc>
      </w:tr>
      <w:tr w:rsidR="00EF5416" w:rsidRPr="00D23288" w14:paraId="74C0A67E" w14:textId="77777777" w:rsidTr="00DE18CC">
        <w:trPr>
          <w:trHeight w:val="20"/>
        </w:trPr>
        <w:tc>
          <w:tcPr>
            <w:tcW w:w="1358" w:type="dxa"/>
            <w:gridSpan w:val="6"/>
          </w:tcPr>
          <w:p w14:paraId="1FA97F2E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3079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принтер</w:t>
            </w:r>
            <w:r w:rsidR="00EF5416">
              <w:rPr>
                <w:szCs w:val="16"/>
              </w:rPr>
              <w:t>ы</w:t>
            </w:r>
          </w:p>
        </w:tc>
        <w:tc>
          <w:tcPr>
            <w:tcW w:w="1440" w:type="dxa"/>
            <w:gridSpan w:val="22"/>
          </w:tcPr>
          <w:p w14:paraId="4480B81D" w14:textId="77777777" w:rsidR="00EF5416" w:rsidRPr="0099096E" w:rsidRDefault="00000000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26716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телефоны</w:t>
            </w:r>
          </w:p>
        </w:tc>
        <w:tc>
          <w:tcPr>
            <w:tcW w:w="2162" w:type="dxa"/>
            <w:gridSpan w:val="18"/>
          </w:tcPr>
          <w:p w14:paraId="1924176A" w14:textId="77777777" w:rsidR="00EF5416" w:rsidRPr="0099096E" w:rsidRDefault="00000000" w:rsidP="00110C3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733074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</w:t>
            </w:r>
          </w:p>
        </w:tc>
        <w:tc>
          <w:tcPr>
            <w:tcW w:w="2044" w:type="dxa"/>
            <w:gridSpan w:val="9"/>
          </w:tcPr>
          <w:p w14:paraId="18A3000C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морозильные лари</w:t>
            </w:r>
          </w:p>
        </w:tc>
        <w:tc>
          <w:tcPr>
            <w:tcW w:w="2355" w:type="dxa"/>
            <w:gridSpan w:val="11"/>
          </w:tcPr>
          <w:p w14:paraId="40458B39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лари</w:t>
            </w:r>
          </w:p>
        </w:tc>
        <w:tc>
          <w:tcPr>
            <w:tcW w:w="7149" w:type="dxa"/>
            <w:gridSpan w:val="19"/>
            <w:vMerge w:val="restart"/>
          </w:tcPr>
          <w:p w14:paraId="46FAF2C2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выше 2 м – сотрудник внутреннего клининга</w:t>
            </w:r>
          </w:p>
          <w:p w14:paraId="243FC948" w14:textId="77777777" w:rsidR="00DE18CC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 уборщик служебных помещений</w:t>
            </w:r>
          </w:p>
          <w:p w14:paraId="3E19899A" w14:textId="77777777" w:rsidR="00A80524" w:rsidRDefault="00DE18CC" w:rsidP="00DE18CC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EF5416" w:rsidRPr="00D23288" w14:paraId="29C69894" w14:textId="77777777" w:rsidTr="00DE18CC">
        <w:trPr>
          <w:trHeight w:val="58"/>
        </w:trPr>
        <w:tc>
          <w:tcPr>
            <w:tcW w:w="4960" w:type="dxa"/>
            <w:gridSpan w:val="46"/>
            <w:shd w:val="clear" w:color="auto" w:fill="BFBFBF" w:themeFill="background1" w:themeFillShade="BF"/>
          </w:tcPr>
          <w:p w14:paraId="1DC02FE7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</w:rPr>
              <w:t>Многоразовые резиновые СИЗ</w:t>
            </w:r>
            <w:r>
              <w:rPr>
                <w:rStyle w:val="ac"/>
              </w:rPr>
              <w:t>:</w:t>
            </w:r>
          </w:p>
        </w:tc>
        <w:tc>
          <w:tcPr>
            <w:tcW w:w="2044" w:type="dxa"/>
            <w:gridSpan w:val="9"/>
          </w:tcPr>
          <w:p w14:paraId="70FA7BC5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столы</w:t>
            </w:r>
          </w:p>
        </w:tc>
        <w:tc>
          <w:tcPr>
            <w:tcW w:w="2355" w:type="dxa"/>
            <w:gridSpan w:val="11"/>
          </w:tcPr>
          <w:p w14:paraId="546B2003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 w:rsidRPr="00C12148">
              <w:rPr>
                <w:szCs w:val="16"/>
              </w:rPr>
              <w:t xml:space="preserve"> холодильные шкафы</w:t>
            </w:r>
          </w:p>
        </w:tc>
        <w:tc>
          <w:tcPr>
            <w:tcW w:w="7149" w:type="dxa"/>
            <w:gridSpan w:val="19"/>
            <w:vMerge/>
          </w:tcPr>
          <w:p w14:paraId="2CB7FF36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  <w:tr w:rsidR="00EF5416" w:rsidRPr="00D23288" w14:paraId="4B741041" w14:textId="77777777" w:rsidTr="00DE18CC">
        <w:trPr>
          <w:trHeight w:val="58"/>
        </w:trPr>
        <w:tc>
          <w:tcPr>
            <w:tcW w:w="1012" w:type="dxa"/>
            <w:gridSpan w:val="4"/>
          </w:tcPr>
          <w:p w14:paraId="42D83710" w14:textId="77777777" w:rsidR="00EF5416" w:rsidRPr="0099096E" w:rsidRDefault="00EF5416" w:rsidP="00BD25E2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27" w:type="dxa"/>
            <w:gridSpan w:val="20"/>
          </w:tcPr>
          <w:p w14:paraId="7BC53DB8" w14:textId="77777777" w:rsidR="00EF5416" w:rsidRPr="0099096E" w:rsidRDefault="00EF5416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04" w:type="dxa"/>
            <w:gridSpan w:val="16"/>
          </w:tcPr>
          <w:p w14:paraId="58DDC509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фартуки</w:t>
            </w:r>
          </w:p>
        </w:tc>
        <w:tc>
          <w:tcPr>
            <w:tcW w:w="1417" w:type="dxa"/>
            <w:gridSpan w:val="6"/>
          </w:tcPr>
          <w:p w14:paraId="4EDCDA96" w14:textId="77777777" w:rsidR="00EF5416" w:rsidRPr="0099096E" w:rsidRDefault="00000000" w:rsidP="00EF5416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перчатки</w:t>
            </w:r>
          </w:p>
        </w:tc>
        <w:tc>
          <w:tcPr>
            <w:tcW w:w="2044" w:type="dxa"/>
            <w:gridSpan w:val="9"/>
          </w:tcPr>
          <w:p w14:paraId="09BA910D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ледогенераторы</w:t>
            </w:r>
          </w:p>
        </w:tc>
        <w:tc>
          <w:tcPr>
            <w:tcW w:w="2355" w:type="dxa"/>
            <w:gridSpan w:val="11"/>
          </w:tcPr>
          <w:p w14:paraId="555B4A0E" w14:textId="77777777" w:rsidR="00EF5416" w:rsidRDefault="00000000" w:rsidP="003E18A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541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F5416">
              <w:rPr>
                <w:szCs w:val="16"/>
              </w:rPr>
              <w:t xml:space="preserve"> шокеры</w:t>
            </w:r>
          </w:p>
        </w:tc>
        <w:tc>
          <w:tcPr>
            <w:tcW w:w="7149" w:type="dxa"/>
            <w:gridSpan w:val="19"/>
            <w:vMerge/>
          </w:tcPr>
          <w:p w14:paraId="2A34ECFB" w14:textId="77777777" w:rsidR="00EF5416" w:rsidRDefault="00EF5416" w:rsidP="003E18A0">
            <w:pPr>
              <w:pStyle w:val="--2"/>
              <w:rPr>
                <w:szCs w:val="16"/>
              </w:rPr>
            </w:pPr>
          </w:p>
        </w:tc>
      </w:tr>
    </w:tbl>
    <w:p w14:paraId="3EA07ADC" w14:textId="77777777" w:rsidR="00753F79" w:rsidRDefault="00753F79" w:rsidP="004D5542">
      <w:pPr>
        <w:pStyle w:val="-0"/>
        <w:jc w:val="left"/>
        <w:rPr>
          <w:sz w:val="2"/>
          <w:szCs w:val="2"/>
        </w:rPr>
      </w:pPr>
    </w:p>
    <w:p w14:paraId="2D961D5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72EF8CA2" w14:textId="77777777" w:rsidR="00E273C2" w:rsidRDefault="00E273C2" w:rsidP="004D5542">
      <w:pPr>
        <w:pStyle w:val="-0"/>
        <w:jc w:val="left"/>
        <w:rPr>
          <w:sz w:val="2"/>
          <w:szCs w:val="2"/>
        </w:rPr>
      </w:pPr>
    </w:p>
    <w:p w14:paraId="6AF30561" w14:textId="77777777" w:rsidR="00E273C2" w:rsidRPr="004D5542" w:rsidRDefault="00E273C2" w:rsidP="00E273C2">
      <w:pPr>
        <w:pStyle w:val="-0"/>
        <w:jc w:val="left"/>
        <w:rPr>
          <w:sz w:val="2"/>
          <w:szCs w:val="2"/>
        </w:rPr>
      </w:pPr>
    </w:p>
    <w:p w14:paraId="0822550D" w14:textId="77777777" w:rsidR="00E273C2" w:rsidRPr="004D5542" w:rsidRDefault="00E273C2" w:rsidP="004D5542">
      <w:pPr>
        <w:pStyle w:val="-0"/>
        <w:jc w:val="left"/>
        <w:rPr>
          <w:sz w:val="2"/>
          <w:szCs w:val="2"/>
        </w:rPr>
      </w:pPr>
    </w:p>
    <w:sectPr w:rsidR="00E273C2" w:rsidRPr="004D5542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05F01" w14:textId="77777777" w:rsidR="008D4235" w:rsidRDefault="008D4235">
      <w:r>
        <w:separator/>
      </w:r>
    </w:p>
  </w:endnote>
  <w:endnote w:type="continuationSeparator" w:id="0">
    <w:p w14:paraId="5277F86B" w14:textId="77777777" w:rsidR="008D4235" w:rsidRDefault="008D4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F0A9F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B450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F2713" w14:textId="77777777" w:rsidR="008D4235" w:rsidRDefault="008D4235">
      <w:r>
        <w:separator/>
      </w:r>
    </w:p>
  </w:footnote>
  <w:footnote w:type="continuationSeparator" w:id="0">
    <w:p w14:paraId="76A8E78D" w14:textId="77777777" w:rsidR="008D4235" w:rsidRDefault="008D42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779A7" w14:textId="77777777" w:rsidR="00F404F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DE18CC" w:rsidRPr="00DE18CC">
        <w:rPr>
          <w:rStyle w:val="a6"/>
          <w:lang w:val="en-US"/>
        </w:rPr>
        <w:t>Ф-ХХ</w:t>
      </w:r>
      <w:r w:rsidR="00DE18C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727147945">
    <w:abstractNumId w:val="20"/>
  </w:num>
  <w:num w:numId="2" w16cid:durableId="102187174">
    <w:abstractNumId w:val="36"/>
  </w:num>
  <w:num w:numId="3" w16cid:durableId="634141487">
    <w:abstractNumId w:val="27"/>
  </w:num>
  <w:num w:numId="4" w16cid:durableId="1969969960">
    <w:abstractNumId w:val="17"/>
  </w:num>
  <w:num w:numId="5" w16cid:durableId="997534742">
    <w:abstractNumId w:val="16"/>
  </w:num>
  <w:num w:numId="6" w16cid:durableId="1124695126">
    <w:abstractNumId w:val="30"/>
  </w:num>
  <w:num w:numId="7" w16cid:durableId="1316254051">
    <w:abstractNumId w:val="26"/>
  </w:num>
  <w:num w:numId="8" w16cid:durableId="833912136">
    <w:abstractNumId w:val="35"/>
  </w:num>
  <w:num w:numId="9" w16cid:durableId="1375350764">
    <w:abstractNumId w:val="31"/>
  </w:num>
  <w:num w:numId="10" w16cid:durableId="53237898">
    <w:abstractNumId w:val="15"/>
  </w:num>
  <w:num w:numId="11" w16cid:durableId="1140608930">
    <w:abstractNumId w:val="24"/>
  </w:num>
  <w:num w:numId="12" w16cid:durableId="692195901">
    <w:abstractNumId w:val="29"/>
  </w:num>
  <w:num w:numId="13" w16cid:durableId="112284653">
    <w:abstractNumId w:val="38"/>
  </w:num>
  <w:num w:numId="14" w16cid:durableId="370737777">
    <w:abstractNumId w:val="23"/>
  </w:num>
  <w:num w:numId="15" w16cid:durableId="865599556">
    <w:abstractNumId w:val="19"/>
  </w:num>
  <w:num w:numId="16" w16cid:durableId="1002439261">
    <w:abstractNumId w:val="11"/>
  </w:num>
  <w:num w:numId="17" w16cid:durableId="706838506">
    <w:abstractNumId w:val="21"/>
  </w:num>
  <w:num w:numId="18" w16cid:durableId="1312442006">
    <w:abstractNumId w:val="22"/>
  </w:num>
  <w:num w:numId="19" w16cid:durableId="373164457">
    <w:abstractNumId w:val="37"/>
  </w:num>
  <w:num w:numId="20" w16cid:durableId="1283227557">
    <w:abstractNumId w:val="32"/>
  </w:num>
  <w:num w:numId="21" w16cid:durableId="1808162691">
    <w:abstractNumId w:val="12"/>
  </w:num>
  <w:num w:numId="22" w16cid:durableId="157162594">
    <w:abstractNumId w:val="33"/>
  </w:num>
  <w:num w:numId="23" w16cid:durableId="1103301453">
    <w:abstractNumId w:val="25"/>
  </w:num>
  <w:num w:numId="24" w16cid:durableId="2133480391">
    <w:abstractNumId w:val="13"/>
  </w:num>
  <w:num w:numId="25" w16cid:durableId="1821069747">
    <w:abstractNumId w:val="28"/>
  </w:num>
  <w:num w:numId="26" w16cid:durableId="437145891">
    <w:abstractNumId w:val="14"/>
  </w:num>
  <w:num w:numId="27" w16cid:durableId="1722900014">
    <w:abstractNumId w:val="9"/>
  </w:num>
  <w:num w:numId="28" w16cid:durableId="831139213">
    <w:abstractNumId w:val="7"/>
  </w:num>
  <w:num w:numId="29" w16cid:durableId="1561359176">
    <w:abstractNumId w:val="6"/>
  </w:num>
  <w:num w:numId="30" w16cid:durableId="1429352993">
    <w:abstractNumId w:val="5"/>
  </w:num>
  <w:num w:numId="31" w16cid:durableId="2094207232">
    <w:abstractNumId w:val="4"/>
  </w:num>
  <w:num w:numId="32" w16cid:durableId="1856529739">
    <w:abstractNumId w:val="8"/>
  </w:num>
  <w:num w:numId="33" w16cid:durableId="1807503485">
    <w:abstractNumId w:val="3"/>
  </w:num>
  <w:num w:numId="34" w16cid:durableId="672337314">
    <w:abstractNumId w:val="2"/>
  </w:num>
  <w:num w:numId="35" w16cid:durableId="1139691443">
    <w:abstractNumId w:val="1"/>
  </w:num>
  <w:num w:numId="36" w16cid:durableId="1010989086">
    <w:abstractNumId w:val="0"/>
  </w:num>
  <w:num w:numId="37" w16cid:durableId="407270810">
    <w:abstractNumId w:val="13"/>
  </w:num>
  <w:num w:numId="38" w16cid:durableId="1295328016">
    <w:abstractNumId w:val="10"/>
  </w:num>
  <w:num w:numId="39" w16cid:durableId="958146985">
    <w:abstractNumId w:val="18"/>
  </w:num>
  <w:num w:numId="40" w16cid:durableId="511842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18CC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67C"/>
    <w:rsid w:val="0001671D"/>
    <w:rsid w:val="000278A9"/>
    <w:rsid w:val="000349FA"/>
    <w:rsid w:val="000350CE"/>
    <w:rsid w:val="0003521C"/>
    <w:rsid w:val="00036A92"/>
    <w:rsid w:val="00042131"/>
    <w:rsid w:val="0004515C"/>
    <w:rsid w:val="000456E3"/>
    <w:rsid w:val="00046637"/>
    <w:rsid w:val="00051498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716"/>
    <w:rsid w:val="001E3B1C"/>
    <w:rsid w:val="001E3D3E"/>
    <w:rsid w:val="001E59B4"/>
    <w:rsid w:val="001E6559"/>
    <w:rsid w:val="001F1277"/>
    <w:rsid w:val="001F48D9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97733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5FB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5146"/>
    <w:rsid w:val="003204AD"/>
    <w:rsid w:val="00323347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40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192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20F6"/>
    <w:rsid w:val="00684D08"/>
    <w:rsid w:val="006854F0"/>
    <w:rsid w:val="0069061D"/>
    <w:rsid w:val="00692ED5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34CF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1CB0"/>
    <w:rsid w:val="007221C8"/>
    <w:rsid w:val="00725176"/>
    <w:rsid w:val="0072567F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2B7B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6B2"/>
    <w:rsid w:val="007E4F46"/>
    <w:rsid w:val="007E5109"/>
    <w:rsid w:val="007E603E"/>
    <w:rsid w:val="007E6ECC"/>
    <w:rsid w:val="007F03F4"/>
    <w:rsid w:val="007F2806"/>
    <w:rsid w:val="007F30D8"/>
    <w:rsid w:val="007F34A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4235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A1247"/>
    <w:rsid w:val="00CA12B4"/>
    <w:rsid w:val="00CA3596"/>
    <w:rsid w:val="00CA5D65"/>
    <w:rsid w:val="00CA7376"/>
    <w:rsid w:val="00CB09B4"/>
    <w:rsid w:val="00CB2071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07F1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CC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3FAA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028B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017BB15"/>
  <w15:docId w15:val="{05E6DCC8-FD8B-4472-9A24-A7C1A69E8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3D5C19AA9A4DC3A6A24E1B3CB5C27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77350E-D556-4C1C-B402-B3AAF6E25418}"/>
      </w:docPartPr>
      <w:docPartBody>
        <w:p w:rsidR="00DE2360" w:rsidRDefault="00DE2360">
          <w:pPr>
            <w:pStyle w:val="0A3D5C19AA9A4DC3A6A24E1B3CB5C277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DEFA48CAD7E458C83222B463CCD55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3F2B77-BEF5-4ED0-ADF9-5EE572BAEC66}"/>
      </w:docPartPr>
      <w:docPartBody>
        <w:p w:rsidR="00DE2360" w:rsidRDefault="00DE2360">
          <w:pPr>
            <w:pStyle w:val="2DEFA48CAD7E458C83222B463CCD55E0"/>
          </w:pPr>
          <w:r w:rsidRPr="00B4065C">
            <w:rPr>
              <w:rStyle w:val="a3"/>
            </w:rPr>
            <w:t>Выберите элемент.</w:t>
          </w:r>
        </w:p>
      </w:docPartBody>
    </w:docPart>
    <w:docPart>
      <w:docPartPr>
        <w:name w:val="08EF80013D8F44CAAB4CFFBEE07F3B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A61CB99-8900-44AC-ACBA-67FD9931D453}"/>
      </w:docPartPr>
      <w:docPartBody>
        <w:p w:rsidR="00000000" w:rsidRDefault="006F46E9" w:rsidP="006F46E9">
          <w:pPr>
            <w:pStyle w:val="08EF80013D8F44CAAB4CFFBEE07F3B05"/>
          </w:pPr>
          <w:r>
            <w:rPr>
              <w:szCs w:val="16"/>
            </w:rPr>
            <w:t xml:space="preserve">     </w:t>
          </w:r>
        </w:p>
      </w:docPartBody>
    </w:docPart>
    <w:docPart>
      <w:docPartPr>
        <w:name w:val="93E6FBBD075E4D75A2FC91AEFD6412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A02FFE2-77BC-4904-B822-DD6EA3BB2D6B}"/>
      </w:docPartPr>
      <w:docPartBody>
        <w:p w:rsidR="00000000" w:rsidRDefault="006F46E9" w:rsidP="006F46E9">
          <w:pPr>
            <w:pStyle w:val="93E6FBBD075E4D75A2FC91AEFD641231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5CBAD8BE2F4B44FE9F419CE93690BB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5C7F58-88BA-4731-8335-55C837002107}"/>
      </w:docPartPr>
      <w:docPartBody>
        <w:p w:rsidR="00000000" w:rsidRDefault="006F46E9" w:rsidP="006F46E9">
          <w:pPr>
            <w:pStyle w:val="5CBAD8BE2F4B44FE9F419CE93690BB37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1E64AE0BB83144899604F635605DB0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72BE3D-2269-413F-99EF-6A4C842F3EAE}"/>
      </w:docPartPr>
      <w:docPartBody>
        <w:p w:rsidR="00000000" w:rsidRDefault="006F46E9" w:rsidP="006F46E9">
          <w:pPr>
            <w:pStyle w:val="1E64AE0BB83144899604F635605DB0E9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39A593CE93848D9B68BC0B1BD91A4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082757-3C14-4CE8-A64F-15B517124465}"/>
      </w:docPartPr>
      <w:docPartBody>
        <w:p w:rsidR="00000000" w:rsidRDefault="006F46E9" w:rsidP="006F46E9">
          <w:pPr>
            <w:pStyle w:val="D39A593CE93848D9B68BC0B1BD91A4E2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57E5B7ABC9F48E694EEAE7BE50156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30E3E-F70C-4472-BEF5-5AE7A34F17A1}"/>
      </w:docPartPr>
      <w:docPartBody>
        <w:p w:rsidR="00000000" w:rsidRDefault="006F46E9" w:rsidP="006F46E9">
          <w:pPr>
            <w:pStyle w:val="757E5B7ABC9F48E694EEAE7BE501564E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770B56B9754446BC8684D0751564A1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356FF0-467E-4A31-AF31-A8BAC59EBA7A}"/>
      </w:docPartPr>
      <w:docPartBody>
        <w:p w:rsidR="00000000" w:rsidRDefault="006F46E9" w:rsidP="006F46E9">
          <w:pPr>
            <w:pStyle w:val="770B56B9754446BC8684D0751564A16C"/>
          </w:pPr>
          <w:r w:rsidRPr="00C12148">
            <w:rPr>
              <w:rStyle w:val="a3"/>
            </w:rPr>
            <w:t>Выберите элемент.</w:t>
          </w:r>
        </w:p>
      </w:docPartBody>
    </w:docPart>
    <w:docPart>
      <w:docPartPr>
        <w:name w:val="DF83E53534EB4E0D83468EA1903AAD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6915DB-B2E9-445B-B3EE-A47655073DA5}"/>
      </w:docPartPr>
      <w:docPartBody>
        <w:p w:rsidR="00000000" w:rsidRDefault="006F46E9" w:rsidP="006F46E9">
          <w:pPr>
            <w:pStyle w:val="DF83E53534EB4E0D83468EA1903AADC1"/>
          </w:pPr>
          <w:r>
            <w:rPr>
              <w:szCs w:val="1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2360"/>
    <w:rsid w:val="001E3716"/>
    <w:rsid w:val="002C5FB8"/>
    <w:rsid w:val="006F46E9"/>
    <w:rsid w:val="008867F0"/>
    <w:rsid w:val="00DE2360"/>
    <w:rsid w:val="00F3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46E9"/>
    <w:rPr>
      <w:color w:val="808080"/>
    </w:rPr>
  </w:style>
  <w:style w:type="paragraph" w:customStyle="1" w:styleId="0A3D5C19AA9A4DC3A6A24E1B3CB5C277">
    <w:name w:val="0A3D5C19AA9A4DC3A6A24E1B3CB5C277"/>
  </w:style>
  <w:style w:type="paragraph" w:customStyle="1" w:styleId="2DEFA48CAD7E458C83222B463CCD55E0">
    <w:name w:val="2DEFA48CAD7E458C83222B463CCD55E0"/>
  </w:style>
  <w:style w:type="paragraph" w:customStyle="1" w:styleId="08EF80013D8F44CAAB4CFFBEE07F3B05">
    <w:name w:val="08EF80013D8F44CAAB4CFFBEE07F3B05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93E6FBBD075E4D75A2FC91AEFD641231">
    <w:name w:val="93E6FBBD075E4D75A2FC91AEFD64123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CBAD8BE2F4B44FE9F419CE93690BB37">
    <w:name w:val="5CBAD8BE2F4B44FE9F419CE93690BB37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1E64AE0BB83144899604F635605DB0E9">
    <w:name w:val="1E64AE0BB83144899604F635605DB0E9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39A593CE93848D9B68BC0B1BD91A4E2">
    <w:name w:val="D39A593CE93848D9B68BC0B1BD91A4E2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57E5B7ABC9F48E694EEAE7BE501564E">
    <w:name w:val="757E5B7ABC9F48E694EEAE7BE501564E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770B56B9754446BC8684D0751564A16C">
    <w:name w:val="770B56B9754446BC8684D0751564A16C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DF83E53534EB4E0D83468EA1903AADC1">
    <w:name w:val="DF83E53534EB4E0D83468EA1903AADC1"/>
    <w:rsid w:val="006F46E9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4F015-2A40-4446-A40D-55CD16F08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2026-08-14.dotx</Template>
  <TotalTime>59</TotalTime>
  <Pages>1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Мамлеева Наталья Владимировна</dc:creator>
  <cp:lastModifiedBy>Перевозчиков Владимир Геннадьевич</cp:lastModifiedBy>
  <cp:revision>21</cp:revision>
  <cp:lastPrinted>2026-05-14T04:24:00Z</cp:lastPrinted>
  <dcterms:created xsi:type="dcterms:W3CDTF">2026-08-14T07:55:00Z</dcterms:created>
  <dcterms:modified xsi:type="dcterms:W3CDTF">2026-08-31T03:34:00Z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