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44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1CDD3B71" w14:textId="77777777" w:rsidTr="000A4EB6">
        <w:trPr>
          <w:trHeight w:val="288"/>
        </w:trPr>
        <w:tc>
          <w:tcPr>
            <w:tcW w:w="4775" w:type="dxa"/>
            <w:gridSpan w:val="4"/>
            <w:vAlign w:val="bottom"/>
          </w:tcPr>
          <w:p w14:paraId="23709DAD" w14:textId="17F0CB60" w:rsidR="00576DFD" w:rsidRPr="00B87913" w:rsidRDefault="008936EF" w:rsidP="00DC3916">
            <w:pPr>
              <w:pStyle w:val="-0"/>
            </w:pPr>
            <w:r>
              <w:t>ООО «Рога и Копыта»</w:t>
            </w:r>
          </w:p>
        </w:tc>
        <w:tc>
          <w:tcPr>
            <w:tcW w:w="4858" w:type="dxa"/>
            <w:gridSpan w:val="3"/>
            <w:vAlign w:val="bottom"/>
          </w:tcPr>
          <w:p w14:paraId="325DCA4B" w14:textId="70FA676D" w:rsidR="00576DFD" w:rsidRPr="00B87913" w:rsidRDefault="008936EF" w:rsidP="00DC3916">
            <w:pPr>
              <w:pStyle w:val="-0"/>
            </w:pPr>
            <w:r>
              <w:t>Обработка рогов</w:t>
            </w:r>
          </w:p>
        </w:tc>
        <w:tc>
          <w:tcPr>
            <w:tcW w:w="4243" w:type="dxa"/>
            <w:gridSpan w:val="3"/>
            <w:vAlign w:val="bottom"/>
          </w:tcPr>
          <w:p w14:paraId="53266DEC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vAlign w:val="bottom"/>
          </w:tcPr>
          <w:p w14:paraId="0453C5F0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48E31473" w14:textId="77777777" w:rsidTr="000A4EB6">
        <w:trPr>
          <w:trHeight w:val="80"/>
        </w:trPr>
        <w:tc>
          <w:tcPr>
            <w:tcW w:w="4775" w:type="dxa"/>
            <w:gridSpan w:val="4"/>
          </w:tcPr>
          <w:p w14:paraId="6E3E1AD1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</w:tcPr>
          <w:p w14:paraId="5F97A9AD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</w:tcPr>
          <w:p w14:paraId="58554576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</w:tcPr>
          <w:p w14:paraId="5A56A41F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157C8891" w14:textId="77777777" w:rsidTr="000A4EB6">
        <w:tblPrEx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shd w:val="clear" w:color="auto" w:fill="BFBFBF" w:themeFill="background1" w:themeFillShade="BF"/>
          </w:tcPr>
          <w:p w14:paraId="4A945BCA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shd w:val="clear" w:color="auto" w:fill="BFBFBF" w:themeFill="background1" w:themeFillShade="BF"/>
          </w:tcPr>
          <w:p w14:paraId="38923052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548EC2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shd w:val="clear" w:color="auto" w:fill="BFBFBF" w:themeFill="background1" w:themeFillShade="BF"/>
          </w:tcPr>
          <w:p w14:paraId="55F58191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shd w:val="clear" w:color="auto" w:fill="BFBFBF" w:themeFill="background1" w:themeFillShade="BF"/>
          </w:tcPr>
          <w:p w14:paraId="46787064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14C08F4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8FED27" w14:textId="18728072" w:rsidR="00381B47" w:rsidRPr="009D61E9" w:rsidRDefault="00000000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B7D4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B7D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</w:tcPr>
          <w:p w14:paraId="5D89E023" w14:textId="77777777" w:rsidR="00381B47" w:rsidRPr="009D61E9" w:rsidRDefault="00381B47" w:rsidP="00185A34">
            <w:pPr>
              <w:pStyle w:val="--2"/>
            </w:pPr>
          </w:p>
        </w:tc>
        <w:tc>
          <w:tcPr>
            <w:tcW w:w="3727" w:type="dxa"/>
          </w:tcPr>
          <w:p w14:paraId="0D6878EF" w14:textId="7C2CF54B" w:rsidR="00381B47" w:rsidRPr="00837888" w:rsidRDefault="00000000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</w:tcPr>
          <w:p w14:paraId="7BF4109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</w:tcPr>
          <w:p w14:paraId="5D2E1BD1" w14:textId="61F5EC76" w:rsidR="00381B47" w:rsidRPr="001F1277" w:rsidRDefault="00000000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B7D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B7D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</w:tcPr>
          <w:p w14:paraId="4CEE178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9D136" w14:textId="4ED04AA4" w:rsidR="00381B47" w:rsidRPr="00461184" w:rsidRDefault="00000000" w:rsidP="007A7E4E">
            <w:pPr>
              <w:pStyle w:val="--2"/>
            </w:pPr>
            <w:sdt>
              <w:sdtPr>
                <w:id w:val="-878935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</w:tcPr>
          <w:p w14:paraId="44ABFAC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8E0545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A45F269" w14:textId="2B677F1B" w:rsidR="00381B47" w:rsidRPr="009D61E9" w:rsidRDefault="00000000" w:rsidP="001B7E10">
            <w:pPr>
              <w:pStyle w:val="--2"/>
            </w:pPr>
            <w:sdt>
              <w:sdtPr>
                <w:id w:val="-42426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</w:tcPr>
          <w:p w14:paraId="28716888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1C400B3" w14:textId="77777777" w:rsidR="00381B47" w:rsidRPr="00837888" w:rsidRDefault="00000000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</w:tcPr>
          <w:p w14:paraId="775B9DF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0C78C0F" w14:textId="762AB268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</w:tcPr>
          <w:p w14:paraId="5254DD03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CAF9375" w14:textId="70CF1381" w:rsidR="00381B47" w:rsidRPr="00461184" w:rsidRDefault="00000000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</w:tcPr>
          <w:p w14:paraId="16B8C16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E8C6D26" w14:textId="77777777" w:rsidTr="000A4EB6">
        <w:trPr>
          <w:trHeight w:val="94"/>
        </w:trPr>
        <w:tc>
          <w:tcPr>
            <w:tcW w:w="4251" w:type="dxa"/>
            <w:gridSpan w:val="3"/>
          </w:tcPr>
          <w:p w14:paraId="6110C28E" w14:textId="4EC7BA01" w:rsidR="00381B47" w:rsidRPr="009D61E9" w:rsidRDefault="00000000" w:rsidP="00C06F80">
            <w:pPr>
              <w:pStyle w:val="--2"/>
            </w:pPr>
            <w:sdt>
              <w:sdtPr>
                <w:id w:val="-1412927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</w:tcPr>
          <w:p w14:paraId="5B04B4D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5E99EA6D" w14:textId="4757B5D6" w:rsidR="00381B47" w:rsidRPr="00837888" w:rsidRDefault="00000000" w:rsidP="00DE7EFE">
            <w:pPr>
              <w:pStyle w:val="--2"/>
            </w:pPr>
            <w:sdt>
              <w:sdtPr>
                <w:id w:val="20952021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</w:tcPr>
          <w:p w14:paraId="51C3476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4B96A177" w14:textId="77777777" w:rsidR="00381B47" w:rsidRPr="001F1277" w:rsidRDefault="00000000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</w:tcPr>
          <w:p w14:paraId="6CBD3FC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3447E33" w14:textId="7EA0A69E" w:rsidR="00381B47" w:rsidRPr="001F1277" w:rsidRDefault="00000000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</w:tcPr>
          <w:p w14:paraId="65AA3A53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9696E9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C443354" w14:textId="49815632" w:rsidR="00381B47" w:rsidRPr="009D61E9" w:rsidRDefault="00000000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</w:tcPr>
          <w:p w14:paraId="5F720644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34673625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</w:tcPr>
          <w:p w14:paraId="7695024E" w14:textId="77777777" w:rsidR="00381B47" w:rsidRPr="001F1277" w:rsidRDefault="00000000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</w:tcPr>
          <w:p w14:paraId="4D865482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3564E7E7" w14:textId="77777777" w:rsidR="00381B47" w:rsidRPr="001F1277" w:rsidRDefault="00000000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</w:tcPr>
          <w:p w14:paraId="7B21593D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7B5030BB" w14:textId="77777777" w:rsidTr="000A4EB6">
        <w:trPr>
          <w:trHeight w:val="183"/>
        </w:trPr>
        <w:tc>
          <w:tcPr>
            <w:tcW w:w="4251" w:type="dxa"/>
            <w:gridSpan w:val="3"/>
          </w:tcPr>
          <w:p w14:paraId="6CC3C927" w14:textId="53747712" w:rsidR="00381B47" w:rsidRPr="009D61E9" w:rsidRDefault="00000000" w:rsidP="00EA2062">
            <w:pPr>
              <w:pStyle w:val="--2"/>
            </w:pPr>
            <w:sdt>
              <w:sdt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</w:tcPr>
          <w:p w14:paraId="2E08CF83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</w:tcPr>
          <w:p w14:paraId="230D8F43" w14:textId="77777777" w:rsidR="00381B47" w:rsidRPr="001F1277" w:rsidRDefault="00000000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</w:tcPr>
          <w:p w14:paraId="5A3DB96E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CFFA4BB" w14:textId="08E7FF5A" w:rsidR="00381B47" w:rsidRPr="00461184" w:rsidRDefault="00000000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</w:tcPr>
          <w:p w14:paraId="465F3F6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4F0FFF00" w14:textId="6093A62B" w:rsidR="00381B47" w:rsidRPr="00461184" w:rsidRDefault="00000000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</w:tcPr>
          <w:p w14:paraId="33B67FC3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01F6D536" w14:textId="77777777" w:rsidTr="000A4EB6">
        <w:trPr>
          <w:trHeight w:val="183"/>
        </w:trPr>
        <w:tc>
          <w:tcPr>
            <w:tcW w:w="1697" w:type="dxa"/>
          </w:tcPr>
          <w:p w14:paraId="4E6A6E6B" w14:textId="08F58701" w:rsidR="00381B47" w:rsidRPr="009D61E9" w:rsidRDefault="00000000" w:rsidP="00381B47">
            <w:pPr>
              <w:pStyle w:val="--2"/>
            </w:pPr>
            <w:sdt>
              <w:sdtPr>
                <w:id w:val="-213031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</w:tcPr>
          <w:p w14:paraId="641ADBB5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524" w:type="dxa"/>
          </w:tcPr>
          <w:p w14:paraId="756B8A9D" w14:textId="77777777" w:rsidR="00381B47" w:rsidRPr="009D61E9" w:rsidRDefault="00381B47" w:rsidP="00EA2062">
            <w:pPr>
              <w:pStyle w:val="--2"/>
            </w:pPr>
          </w:p>
        </w:tc>
        <w:tc>
          <w:tcPr>
            <w:tcW w:w="3727" w:type="dxa"/>
          </w:tcPr>
          <w:p w14:paraId="39B19D66" w14:textId="77777777" w:rsidR="00381B47" w:rsidRPr="001F1277" w:rsidRDefault="00000000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</w:tcPr>
          <w:p w14:paraId="6DF02F57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3254FBEA" w14:textId="77777777" w:rsidR="00381B47" w:rsidRPr="00461184" w:rsidRDefault="00000000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</w:tcPr>
          <w:p w14:paraId="01511BA6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1F9E6867" w14:textId="77777777" w:rsidR="00D0491A" w:rsidRPr="00D0491A" w:rsidRDefault="00000000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</w:tcPr>
          <w:p w14:paraId="1B17FAA2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26596B4C" w14:textId="77777777" w:rsidTr="000A4EB6">
        <w:trPr>
          <w:trHeight w:val="183"/>
        </w:trPr>
        <w:tc>
          <w:tcPr>
            <w:tcW w:w="1697" w:type="dxa"/>
          </w:tcPr>
          <w:p w14:paraId="755E24DC" w14:textId="5E40751C" w:rsidR="00100736" w:rsidRPr="009D61E9" w:rsidRDefault="00000000" w:rsidP="007A4884">
            <w:pPr>
              <w:pStyle w:val="--2"/>
            </w:pPr>
            <w:sdt>
              <w:sdtPr>
                <w:id w:val="998703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</w:tcPr>
          <w:p w14:paraId="37B902E0" w14:textId="77777777" w:rsidR="00100736" w:rsidRPr="009D61E9" w:rsidRDefault="00100736" w:rsidP="007A4884">
            <w:pPr>
              <w:pStyle w:val="--2"/>
            </w:pPr>
          </w:p>
        </w:tc>
        <w:tc>
          <w:tcPr>
            <w:tcW w:w="524" w:type="dxa"/>
          </w:tcPr>
          <w:p w14:paraId="4FB01062" w14:textId="77777777" w:rsidR="00100736" w:rsidRPr="009D61E9" w:rsidRDefault="00100736" w:rsidP="00EA2062">
            <w:pPr>
              <w:pStyle w:val="--2"/>
            </w:pPr>
          </w:p>
        </w:tc>
        <w:tc>
          <w:tcPr>
            <w:tcW w:w="3727" w:type="dxa"/>
          </w:tcPr>
          <w:p w14:paraId="3071649B" w14:textId="77777777" w:rsidR="00100736" w:rsidRDefault="00000000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</w:tcPr>
          <w:p w14:paraId="092D6275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2D26D54F" w14:textId="77777777" w:rsidR="00100736" w:rsidRDefault="00000000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</w:tcPr>
          <w:p w14:paraId="45D1F105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</w:tcPr>
          <w:p w14:paraId="221824EF" w14:textId="77777777" w:rsidR="00100736" w:rsidRDefault="00000000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</w:tcPr>
          <w:p w14:paraId="134DAFAE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04A1E5FB" w14:textId="77777777" w:rsidTr="000A4EB6">
        <w:trPr>
          <w:trHeight w:val="183"/>
        </w:trPr>
        <w:tc>
          <w:tcPr>
            <w:tcW w:w="4251" w:type="dxa"/>
            <w:gridSpan w:val="3"/>
          </w:tcPr>
          <w:p w14:paraId="4F760838" w14:textId="72CB36C7" w:rsidR="00C728D3" w:rsidRPr="009D61E9" w:rsidRDefault="00000000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</w:tcPr>
          <w:p w14:paraId="7E261C5D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</w:tcPr>
          <w:p w14:paraId="171B1BB1" w14:textId="77777777" w:rsidR="00C728D3" w:rsidRPr="001F1277" w:rsidRDefault="00000000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</w:tcPr>
          <w:p w14:paraId="06020B2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shd w:val="clear" w:color="auto" w:fill="BFBFBF" w:themeFill="background1" w:themeFillShade="BF"/>
          </w:tcPr>
          <w:p w14:paraId="177387D4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</w:tcPr>
          <w:p w14:paraId="462E989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EEF0506" w14:textId="77777777" w:rsidTr="000A4EB6">
        <w:trPr>
          <w:trHeight w:val="183"/>
        </w:trPr>
        <w:tc>
          <w:tcPr>
            <w:tcW w:w="4251" w:type="dxa"/>
            <w:gridSpan w:val="3"/>
          </w:tcPr>
          <w:p w14:paraId="520075F8" w14:textId="679C1D61" w:rsidR="00C728D3" w:rsidRPr="009D61E9" w:rsidRDefault="00000000" w:rsidP="00EA2062">
            <w:pPr>
              <w:pStyle w:val="--2"/>
            </w:pPr>
            <w:sdt>
              <w:sdtPr>
                <w:id w:val="-343318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</w:tcPr>
          <w:p w14:paraId="76BA963D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F22989F" w14:textId="6D2DC945" w:rsidR="00C728D3" w:rsidRPr="001F1277" w:rsidRDefault="00000000" w:rsidP="00EA2062">
            <w:pPr>
              <w:pStyle w:val="--2"/>
            </w:pPr>
            <w:sdt>
              <w:sdt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1D45EC59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1E88CB0E" w14:textId="0DB5A36B" w:rsidR="00C728D3" w:rsidRPr="00E96B43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B7D4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</w:tcPr>
          <w:p w14:paraId="00E29ED3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10F3A3C0" w14:textId="7A8CBF25" w:rsidR="00C728D3" w:rsidRDefault="00000000" w:rsidP="00262D97">
            <w:pPr>
              <w:pStyle w:val="--2"/>
            </w:pPr>
            <w:sdt>
              <w:sdtPr>
                <w:id w:val="-18883322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</w:tcPr>
          <w:p w14:paraId="6DDDBED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2BD05B8" w14:textId="77777777" w:rsidTr="000A4EB6">
        <w:trPr>
          <w:trHeight w:val="183"/>
        </w:trPr>
        <w:tc>
          <w:tcPr>
            <w:tcW w:w="4251" w:type="dxa"/>
            <w:gridSpan w:val="3"/>
          </w:tcPr>
          <w:p w14:paraId="62A0A15A" w14:textId="4379C3E3" w:rsidR="00C728D3" w:rsidRPr="009D61E9" w:rsidRDefault="00000000" w:rsidP="00EA2062">
            <w:pPr>
              <w:pStyle w:val="--2"/>
            </w:pPr>
            <w:sdt>
              <w:sdtPr>
                <w:id w:val="17281077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</w:tcPr>
          <w:p w14:paraId="475AE25F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4AB26D7" w14:textId="53041A07" w:rsidR="00C728D3" w:rsidRPr="001F1277" w:rsidRDefault="00000000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FDAEC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</w:tcPr>
          <w:p w14:paraId="03276D6D" w14:textId="2EC08CE5" w:rsidR="00C728D3" w:rsidRPr="00E96B43" w:rsidRDefault="00000000" w:rsidP="007A4884">
            <w:pPr>
              <w:pStyle w:val="--2"/>
            </w:pPr>
            <w:sdt>
              <w:sdt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</w:tcPr>
          <w:p w14:paraId="1A9DB39C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2F002651" w14:textId="77777777" w:rsidR="00C728D3" w:rsidRPr="00837888" w:rsidRDefault="00000000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</w:tcPr>
          <w:p w14:paraId="33CAB63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534C633" w14:textId="77777777" w:rsidTr="000A4EB6">
        <w:trPr>
          <w:trHeight w:val="183"/>
        </w:trPr>
        <w:tc>
          <w:tcPr>
            <w:tcW w:w="4251" w:type="dxa"/>
            <w:gridSpan w:val="3"/>
          </w:tcPr>
          <w:p w14:paraId="28911DFD" w14:textId="41B1FFAA" w:rsidR="00C728D3" w:rsidRDefault="00000000" w:rsidP="00F225B7">
            <w:pPr>
              <w:pStyle w:val="--2"/>
            </w:pPr>
            <w:sdt>
              <w:sdtPr>
                <w:id w:val="5644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</w:tcPr>
          <w:p w14:paraId="62384A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4A04D88" w14:textId="71821686" w:rsidR="00C728D3" w:rsidRDefault="00000000" w:rsidP="00EA2062">
            <w:pPr>
              <w:pStyle w:val="--2"/>
            </w:pPr>
            <w:sdt>
              <w:sdt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</w:tcPr>
          <w:p w14:paraId="34CB1A8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EC632EA" w14:textId="77777777" w:rsidR="00C728D3" w:rsidRPr="0044600B" w:rsidRDefault="00000000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</w:tcPr>
          <w:p w14:paraId="449C34D7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37A4036F" w14:textId="77777777" w:rsidR="00C728D3" w:rsidRDefault="00000000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</w:tcPr>
          <w:p w14:paraId="2A247F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01D6270" w14:textId="77777777" w:rsidTr="000A4EB6">
        <w:trPr>
          <w:trHeight w:val="183"/>
        </w:trPr>
        <w:tc>
          <w:tcPr>
            <w:tcW w:w="4251" w:type="dxa"/>
            <w:gridSpan w:val="3"/>
          </w:tcPr>
          <w:p w14:paraId="64A47DD3" w14:textId="5D59EA73" w:rsidR="00C728D3" w:rsidRPr="009D61E9" w:rsidRDefault="00000000" w:rsidP="00EA2062">
            <w:pPr>
              <w:pStyle w:val="--2"/>
            </w:pPr>
            <w:sdt>
              <w:sdtPr>
                <w:id w:val="311064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</w:tcPr>
          <w:p w14:paraId="157BE5B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D276934" w14:textId="77777777" w:rsidR="00C728D3" w:rsidRPr="001F1277" w:rsidRDefault="00000000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</w:tcPr>
          <w:p w14:paraId="7BFBC8A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54E9E6B" w14:textId="5F7F955E" w:rsidR="00C728D3" w:rsidRPr="0044600B" w:rsidRDefault="00000000" w:rsidP="007A4884">
            <w:pPr>
              <w:pStyle w:val="--2"/>
            </w:pPr>
            <w:sdt>
              <w:sdtPr>
                <w:id w:val="190795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</w:tcPr>
          <w:p w14:paraId="3420353B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</w:tcPr>
          <w:p w14:paraId="52A6E16A" w14:textId="77777777" w:rsidR="00C728D3" w:rsidRPr="00837888" w:rsidRDefault="00000000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</w:tcPr>
          <w:p w14:paraId="6722763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EF1B44C" w14:textId="77777777" w:rsidTr="000A4EB6">
        <w:trPr>
          <w:trHeight w:val="183"/>
        </w:trPr>
        <w:tc>
          <w:tcPr>
            <w:tcW w:w="4251" w:type="dxa"/>
            <w:gridSpan w:val="3"/>
          </w:tcPr>
          <w:p w14:paraId="72562958" w14:textId="7852FEC8" w:rsidR="00C728D3" w:rsidRPr="009D61E9" w:rsidRDefault="00000000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</w:tcPr>
          <w:p w14:paraId="6E7CF9D2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</w:tcPr>
          <w:p w14:paraId="4B88DA02" w14:textId="77777777" w:rsidR="00C728D3" w:rsidRPr="001F1277" w:rsidRDefault="00000000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</w:tcPr>
          <w:p w14:paraId="5C206E2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632E5F1A" w14:textId="77777777" w:rsidR="00C728D3" w:rsidRPr="0044600B" w:rsidRDefault="00000000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</w:tcPr>
          <w:p w14:paraId="0503443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</w:tcPr>
          <w:p w14:paraId="695D78D4" w14:textId="77777777" w:rsidR="00C728D3" w:rsidRPr="00837888" w:rsidRDefault="00000000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</w:tcPr>
          <w:p w14:paraId="41F13E5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BFD1F03" w14:textId="77777777" w:rsidTr="000A4EB6">
        <w:trPr>
          <w:trHeight w:val="183"/>
        </w:trPr>
        <w:tc>
          <w:tcPr>
            <w:tcW w:w="4251" w:type="dxa"/>
            <w:gridSpan w:val="3"/>
          </w:tcPr>
          <w:p w14:paraId="799EAAE3" w14:textId="530AE09A" w:rsidR="00C728D3" w:rsidRPr="009D61E9" w:rsidRDefault="00000000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</w:tcPr>
          <w:p w14:paraId="570EBA2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B085563" w14:textId="77777777" w:rsidR="00C728D3" w:rsidRPr="001F1277" w:rsidRDefault="00000000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</w:tcPr>
          <w:p w14:paraId="39C0B46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D5633B" w14:textId="77777777" w:rsidR="00C728D3" w:rsidRPr="0044600B" w:rsidRDefault="00000000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</w:tcPr>
          <w:p w14:paraId="054C8E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500A3B8" w14:textId="77777777" w:rsidR="00C728D3" w:rsidRPr="0044600B" w:rsidRDefault="00000000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</w:tcPr>
          <w:p w14:paraId="6495A58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54E3BD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89B9B8C" w14:textId="74658E9F" w:rsidR="00C728D3" w:rsidRPr="009D61E9" w:rsidRDefault="00000000" w:rsidP="00753F79">
            <w:pPr>
              <w:pStyle w:val="--2"/>
            </w:pPr>
            <w:sdt>
              <w:sdtPr>
                <w:id w:val="676398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</w:tcPr>
          <w:p w14:paraId="24AAFB17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4E6F61CB" w14:textId="77777777" w:rsidR="00C728D3" w:rsidRPr="001F1277" w:rsidRDefault="00000000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</w:tcPr>
          <w:p w14:paraId="22078AAE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165FF833" w14:textId="77777777" w:rsidR="00C728D3" w:rsidRPr="0044600B" w:rsidRDefault="00000000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</w:tcPr>
          <w:p w14:paraId="7AC17ED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C2BCE6D" w14:textId="77777777" w:rsidR="00C728D3" w:rsidRPr="00461184" w:rsidRDefault="00000000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679B21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8D948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55A9972" w14:textId="3C661246" w:rsidR="00C728D3" w:rsidRDefault="00000000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</w:tcPr>
          <w:p w14:paraId="5FBD8B4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0595B722" w14:textId="77777777" w:rsidR="00C728D3" w:rsidRDefault="00000000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</w:tcPr>
          <w:p w14:paraId="5B9F42A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07CC0BEF" w14:textId="77777777" w:rsidR="00C728D3" w:rsidRPr="0044600B" w:rsidRDefault="00000000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</w:tcPr>
          <w:p w14:paraId="39F2837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7A9B263" w14:textId="77777777" w:rsidR="00C728D3" w:rsidRDefault="00000000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342D511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76174D4" w14:textId="77777777" w:rsidTr="000A4EB6">
        <w:trPr>
          <w:trHeight w:val="183"/>
        </w:trPr>
        <w:tc>
          <w:tcPr>
            <w:tcW w:w="4251" w:type="dxa"/>
            <w:gridSpan w:val="3"/>
          </w:tcPr>
          <w:p w14:paraId="57872A4C" w14:textId="3E9DB96D" w:rsidR="00C728D3" w:rsidRPr="00185A34" w:rsidRDefault="00000000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</w:tcPr>
          <w:p w14:paraId="776E951A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85AEB12" w14:textId="315FB929" w:rsidR="00C728D3" w:rsidRPr="001F1277" w:rsidRDefault="00000000" w:rsidP="00F225B7">
            <w:pPr>
              <w:pStyle w:val="--2"/>
            </w:pPr>
            <w:sdt>
              <w:sdt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</w:tcPr>
          <w:p w14:paraId="02F90FA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7D9FB51" w14:textId="77777777" w:rsidR="00C728D3" w:rsidRPr="0044600B" w:rsidRDefault="00000000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</w:tcPr>
          <w:p w14:paraId="708B2C1D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2855A3" w14:textId="77777777" w:rsidR="00C728D3" w:rsidRPr="00461184" w:rsidRDefault="00000000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46A26D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B878787" w14:textId="77777777" w:rsidTr="000A4EB6">
        <w:trPr>
          <w:trHeight w:val="183"/>
        </w:trPr>
        <w:tc>
          <w:tcPr>
            <w:tcW w:w="1837" w:type="dxa"/>
            <w:gridSpan w:val="2"/>
          </w:tcPr>
          <w:p w14:paraId="60CBB7C3" w14:textId="53E03854" w:rsidR="00C728D3" w:rsidRPr="009D61E9" w:rsidRDefault="00000000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46F7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</w:tcPr>
          <w:p w14:paraId="0255B060" w14:textId="77777777" w:rsidR="00C728D3" w:rsidRPr="009D61E9" w:rsidRDefault="00C728D3" w:rsidP="00F03F45">
            <w:pPr>
              <w:pStyle w:val="--2"/>
            </w:pPr>
          </w:p>
        </w:tc>
        <w:tc>
          <w:tcPr>
            <w:tcW w:w="524" w:type="dxa"/>
          </w:tcPr>
          <w:p w14:paraId="2C5C0202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60C5C3DE" w14:textId="06DA921F" w:rsidR="00C728D3" w:rsidRPr="001F1277" w:rsidRDefault="00000000" w:rsidP="00EA2062">
            <w:pPr>
              <w:pStyle w:val="--2"/>
            </w:pPr>
            <w:sdt>
              <w:sdt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</w:tcPr>
          <w:p w14:paraId="1DF814E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5145F7E5" w14:textId="77777777" w:rsidR="00C728D3" w:rsidRPr="0044600B" w:rsidRDefault="00000000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</w:tcPr>
          <w:p w14:paraId="0443E53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BBCF400" w14:textId="77777777" w:rsidR="00C728D3" w:rsidRPr="00461184" w:rsidRDefault="00000000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5AE9845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4C2C2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2967122C" w14:textId="5FFD9F49" w:rsidR="00C728D3" w:rsidRPr="009D61E9" w:rsidRDefault="00000000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</w:tcPr>
          <w:p w14:paraId="7230EA70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599EBD54" w14:textId="77777777" w:rsidR="00C728D3" w:rsidRPr="001F1277" w:rsidRDefault="00000000" w:rsidP="00F225B7">
            <w:pPr>
              <w:pStyle w:val="--2"/>
            </w:pPr>
            <w:sdt>
              <w:sdtPr>
                <w:id w:val="-85773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</w:tcPr>
          <w:p w14:paraId="39D2160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BA50F6C" w14:textId="77777777" w:rsidR="00C728D3" w:rsidRPr="0044600B" w:rsidRDefault="00000000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</w:tcPr>
          <w:p w14:paraId="164D712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3FA0975" w14:textId="77777777" w:rsidR="00C728D3" w:rsidRPr="00461184" w:rsidRDefault="00000000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1A499AC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93F0D0D" w14:textId="77777777" w:rsidTr="000A4EB6">
        <w:trPr>
          <w:trHeight w:val="145"/>
        </w:trPr>
        <w:tc>
          <w:tcPr>
            <w:tcW w:w="4251" w:type="dxa"/>
            <w:gridSpan w:val="3"/>
          </w:tcPr>
          <w:p w14:paraId="0EA76B57" w14:textId="28150A3C" w:rsidR="00C728D3" w:rsidRPr="009D61E9" w:rsidRDefault="00000000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</w:tcPr>
          <w:p w14:paraId="47CD9E4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363CFF8D" w14:textId="77777777" w:rsidR="00C728D3" w:rsidRPr="001F1277" w:rsidRDefault="00000000" w:rsidP="00EA2062">
            <w:pPr>
              <w:pStyle w:val="--2"/>
            </w:pPr>
            <w:sdt>
              <w:sdtPr>
                <w:id w:val="1363173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</w:tcPr>
          <w:p w14:paraId="5D24993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6015C5E4" w14:textId="2372996C" w:rsidR="00C728D3" w:rsidRPr="0044600B" w:rsidRDefault="00000000" w:rsidP="001A30F0">
            <w:pPr>
              <w:pStyle w:val="--2"/>
            </w:pPr>
            <w:sdt>
              <w:sdtPr>
                <w:id w:val="-8353765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машина для резки конд</w:t>
            </w:r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</w:tcPr>
          <w:p w14:paraId="3E55948B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43074BB" w14:textId="77777777" w:rsidR="00C728D3" w:rsidRPr="0044600B" w:rsidRDefault="00000000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01FB1AC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A20CE7C" w14:textId="77777777" w:rsidTr="000A4EB6">
        <w:trPr>
          <w:trHeight w:val="135"/>
        </w:trPr>
        <w:tc>
          <w:tcPr>
            <w:tcW w:w="4251" w:type="dxa"/>
            <w:gridSpan w:val="3"/>
          </w:tcPr>
          <w:p w14:paraId="22E46D84" w14:textId="20E5CB32" w:rsidR="00C728D3" w:rsidRPr="009D61E9" w:rsidRDefault="00000000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</w:tcPr>
          <w:p w14:paraId="304A178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</w:tcPr>
          <w:p w14:paraId="25746C55" w14:textId="37BA5967" w:rsidR="00C728D3" w:rsidRPr="001F1277" w:rsidRDefault="00000000" w:rsidP="00F225B7">
            <w:pPr>
              <w:pStyle w:val="--2"/>
            </w:pPr>
            <w:sdt>
              <w:sdtPr>
                <w:id w:val="2549517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</w:tcPr>
          <w:p w14:paraId="7E6CC2C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2D786A10" w14:textId="77777777" w:rsidR="00C728D3" w:rsidRPr="0044600B" w:rsidRDefault="00000000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</w:tcPr>
          <w:p w14:paraId="7F89BCB4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193DE0" w14:textId="77777777" w:rsidR="00C728D3" w:rsidRPr="0044600B" w:rsidRDefault="00000000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</w:tcPr>
          <w:p w14:paraId="7D67973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089D4126" w14:textId="77777777" w:rsidTr="000A4EB6">
        <w:trPr>
          <w:trHeight w:val="183"/>
        </w:trPr>
        <w:tc>
          <w:tcPr>
            <w:tcW w:w="4251" w:type="dxa"/>
            <w:gridSpan w:val="3"/>
          </w:tcPr>
          <w:p w14:paraId="279E12D6" w14:textId="63E6B466" w:rsidR="0077471D" w:rsidRPr="009D61E9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</w:tcPr>
          <w:p w14:paraId="7645608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E94EB24" w14:textId="77777777" w:rsidR="0077471D" w:rsidRPr="001F1277" w:rsidRDefault="00000000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</w:tcPr>
          <w:p w14:paraId="120DA4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072C668" w14:textId="77777777" w:rsidR="0077471D" w:rsidRPr="00461184" w:rsidRDefault="00000000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</w:tcPr>
          <w:p w14:paraId="3E32438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9561B71" w14:textId="77777777" w:rsidR="0077471D" w:rsidRPr="00461184" w:rsidRDefault="00000000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67677FC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180F5F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D8F219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</w:tcPr>
          <w:p w14:paraId="04CC71C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2352706" w14:textId="77777777" w:rsidR="0077471D" w:rsidRPr="001F1277" w:rsidRDefault="00000000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</w:tcPr>
          <w:p w14:paraId="3C26DB3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9B46BC7" w14:textId="77777777" w:rsidR="0077471D" w:rsidRPr="00461184" w:rsidRDefault="00000000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</w:tcPr>
          <w:p w14:paraId="59977DD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3C49FEB" w14:textId="77777777" w:rsidR="0077471D" w:rsidRDefault="00000000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937AD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A946B1" w14:textId="77777777" w:rsidTr="000A4EB6">
        <w:trPr>
          <w:trHeight w:val="183"/>
        </w:trPr>
        <w:tc>
          <w:tcPr>
            <w:tcW w:w="4251" w:type="dxa"/>
            <w:gridSpan w:val="3"/>
          </w:tcPr>
          <w:p w14:paraId="4E12AB25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</w:tcPr>
          <w:p w14:paraId="3D3C793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40222F8" w14:textId="59D81EF8" w:rsidR="0077471D" w:rsidRDefault="00000000" w:rsidP="00F225B7">
            <w:pPr>
              <w:pStyle w:val="--2"/>
            </w:pPr>
            <w:sdt>
              <w:sdtPr>
                <w:id w:val="1561746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</w:tcPr>
          <w:p w14:paraId="7104599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4EEDB2FF" w14:textId="77777777" w:rsidR="0077471D" w:rsidRPr="00461184" w:rsidRDefault="00000000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</w:tcPr>
          <w:p w14:paraId="0FF8C2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5589D82" w14:textId="77777777" w:rsidR="0077471D" w:rsidRDefault="00000000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</w:tcPr>
          <w:p w14:paraId="439F5C6B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E60C885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09DBA1" w14:textId="77777777" w:rsidR="00732401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</w:tcPr>
          <w:p w14:paraId="353B7579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5166F75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08BEC6CE" w14:textId="77777777" w:rsidR="00732401" w:rsidRDefault="00000000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</w:tcPr>
          <w:p w14:paraId="19DD8483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31477E" w14:textId="77777777" w:rsidR="00732401" w:rsidRDefault="00000000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</w:tcPr>
          <w:p w14:paraId="17908591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055BB552" w14:textId="77777777" w:rsidTr="000A4EB6">
        <w:trPr>
          <w:trHeight w:val="183"/>
        </w:trPr>
        <w:tc>
          <w:tcPr>
            <w:tcW w:w="4251" w:type="dxa"/>
            <w:gridSpan w:val="3"/>
          </w:tcPr>
          <w:p w14:paraId="01F95CAE" w14:textId="77777777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</w:tcPr>
          <w:p w14:paraId="566521D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CF98B7" w14:textId="519C1D9F" w:rsidR="0077471D" w:rsidRDefault="00000000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</w:tcPr>
          <w:p w14:paraId="37224E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3A30B3B7" w14:textId="5E034AA8" w:rsidR="0077471D" w:rsidRPr="0044600B" w:rsidRDefault="00000000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1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1E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</w:tcPr>
          <w:p w14:paraId="796B3E4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22404E7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180EA85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88DB66" w14:textId="77777777" w:rsidTr="000A4EB6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251" w:type="dxa"/>
                <w:gridSpan w:val="3"/>
              </w:tcPr>
              <w:p w14:paraId="2A47BD5E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</w:tcPr>
          <w:p w14:paraId="1D3889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1D102D94" w14:textId="77777777" w:rsidR="0077471D" w:rsidRDefault="00000000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</w:tcPr>
          <w:p w14:paraId="10B1508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center"/>
          </w:tcPr>
          <w:p w14:paraId="7D69E7C8" w14:textId="77777777" w:rsidR="0077471D" w:rsidRPr="00461184" w:rsidRDefault="00000000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</w:tcPr>
          <w:p w14:paraId="62EDE71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5BC6DB2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76D369A5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65CC7DDF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D9D9D9" w:themeFill="background1" w:themeFillShade="D9"/>
          </w:tcPr>
          <w:p w14:paraId="4855A6A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</w:tcPr>
          <w:p w14:paraId="18E74344" w14:textId="77777777" w:rsidR="00C728D3" w:rsidRDefault="00000000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</w:tcPr>
          <w:p w14:paraId="7B0C3F1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1FDC9EA9" w14:textId="7420F23A" w:rsidR="00C728D3" w:rsidRDefault="00000000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</w:tcPr>
          <w:p w14:paraId="6DBF7C74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66165DC8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318B460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458089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7105BA4A" w14:textId="49455B28" w:rsidR="0077471D" w:rsidRPr="009D61E9" w:rsidRDefault="00000000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</w:tcPr>
          <w:p w14:paraId="03C8976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416521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vAlign w:val="bottom"/>
          </w:tcPr>
          <w:p w14:paraId="5FB9CED2" w14:textId="36179D03" w:rsidR="0077471D" w:rsidRDefault="00000000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24FE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</w:tcPr>
          <w:p w14:paraId="7640331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17F3F8C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059BCFD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89E3C2C" w14:textId="77777777" w:rsidTr="000A4EB6">
        <w:trPr>
          <w:trHeight w:val="183"/>
        </w:trPr>
        <w:tc>
          <w:tcPr>
            <w:tcW w:w="4251" w:type="dxa"/>
            <w:gridSpan w:val="3"/>
          </w:tcPr>
          <w:p w14:paraId="6F352C83" w14:textId="60C6153B" w:rsidR="0077471D" w:rsidRPr="009D61E9" w:rsidRDefault="00000000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</w:tcPr>
          <w:p w14:paraId="65F97FE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FAC5A05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</w:tcPr>
          <w:p w14:paraId="020645E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45B3E7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1CB223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08EBED4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DFA5BB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7EF9275" w14:textId="77777777" w:rsidTr="000A4EB6">
        <w:trPr>
          <w:trHeight w:val="183"/>
        </w:trPr>
        <w:tc>
          <w:tcPr>
            <w:tcW w:w="4251" w:type="dxa"/>
            <w:gridSpan w:val="3"/>
          </w:tcPr>
          <w:p w14:paraId="19774E03" w14:textId="77777777" w:rsidR="0077471D" w:rsidRPr="009D61E9" w:rsidRDefault="00000000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</w:tcPr>
          <w:p w14:paraId="10F87D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7EF36ED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таромоечная </w:t>
            </w:r>
            <w:r w:rsidRPr="00BD3AD2">
              <w:t>машина</w:t>
            </w:r>
          </w:p>
        </w:tc>
        <w:tc>
          <w:tcPr>
            <w:tcW w:w="567" w:type="dxa"/>
          </w:tcPr>
          <w:p w14:paraId="1F1AF48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682364A9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0D99923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26D4A33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468644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67934C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CD2536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BD608B5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7D18D86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3D31C5C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397E04BE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3288BA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A04478" w14:textId="77777777" w:rsidTr="000A4EB6">
        <w:trPr>
          <w:trHeight w:val="183"/>
        </w:trPr>
        <w:tc>
          <w:tcPr>
            <w:tcW w:w="4251" w:type="dxa"/>
            <w:gridSpan w:val="3"/>
          </w:tcPr>
          <w:p w14:paraId="1A8A9970" w14:textId="77777777" w:rsidR="0077471D" w:rsidRPr="00837888" w:rsidRDefault="00000000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</w:tcPr>
          <w:p w14:paraId="522D147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2676C43E" w14:textId="52B75EDA" w:rsidR="0077471D" w:rsidRPr="00E96B43" w:rsidRDefault="00000000" w:rsidP="007A4884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475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холд. </w:t>
            </w:r>
            <w:sdt>
              <w:sdt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F43F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60D0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</w:tcPr>
          <w:p w14:paraId="35533C0A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55332A5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26EC3C3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4FCF30C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5A8EDC2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5EF2F8A" w14:textId="77777777" w:rsidTr="000A4EB6">
        <w:trPr>
          <w:trHeight w:val="183"/>
        </w:trPr>
        <w:tc>
          <w:tcPr>
            <w:tcW w:w="4251" w:type="dxa"/>
            <w:gridSpan w:val="3"/>
          </w:tcPr>
          <w:p w14:paraId="606F7EF1" w14:textId="77777777" w:rsidR="0077471D" w:rsidRPr="009D61E9" w:rsidRDefault="00000000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</w:tcPr>
          <w:p w14:paraId="3065CB1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4C2D7F55" w14:textId="412B3598" w:rsidR="0077471D" w:rsidRPr="00E96B43" w:rsidRDefault="00000000" w:rsidP="007A4884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</w:tcPr>
          <w:p w14:paraId="087AC662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691963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</w:tcPr>
          <w:p w14:paraId="0E111DD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1" w:type="dxa"/>
                <w:gridSpan w:val="2"/>
                <w:vAlign w:val="center"/>
              </w:tcPr>
              <w:p w14:paraId="41B38E7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</w:tcPr>
          <w:p w14:paraId="206D234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3EE773" w14:textId="77777777" w:rsidTr="000A4EB6">
        <w:trPr>
          <w:trHeight w:val="183"/>
        </w:trPr>
        <w:tc>
          <w:tcPr>
            <w:tcW w:w="4251" w:type="dxa"/>
            <w:gridSpan w:val="3"/>
          </w:tcPr>
          <w:p w14:paraId="13FF8552" w14:textId="77777777" w:rsidR="0077471D" w:rsidRPr="009D61E9" w:rsidRDefault="00000000" w:rsidP="007A4884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</w:tcPr>
          <w:p w14:paraId="4CAA598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3884FA" w14:textId="77777777" w:rsidR="0077471D" w:rsidRPr="00E96B43" w:rsidRDefault="00000000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</w:tcPr>
          <w:p w14:paraId="19523FD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46" w:type="dxa"/>
                <w:gridSpan w:val="2"/>
                <w:vAlign w:val="bottom"/>
              </w:tcPr>
              <w:p w14:paraId="0368E15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vAlign w:val="bottom"/>
          </w:tcPr>
          <w:p w14:paraId="6999C190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690" w:type="dxa"/>
                <w:gridSpan w:val="2"/>
                <w:vAlign w:val="bottom"/>
              </w:tcPr>
              <w:p w14:paraId="4AA38DEC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vAlign w:val="bottom"/>
          </w:tcPr>
          <w:p w14:paraId="7F88840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40933F8" w14:textId="77777777" w:rsidTr="000A4EB6">
        <w:trPr>
          <w:trHeight w:val="183"/>
        </w:trPr>
        <w:tc>
          <w:tcPr>
            <w:tcW w:w="4251" w:type="dxa"/>
            <w:gridSpan w:val="3"/>
          </w:tcPr>
          <w:p w14:paraId="0F420304" w14:textId="77777777" w:rsidR="0077471D" w:rsidRPr="009D61E9" w:rsidRDefault="00000000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</w:tcPr>
          <w:p w14:paraId="727A7AE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5FCAEB6E" w14:textId="2E3CA54E" w:rsidR="0077471D" w:rsidRPr="00E96B43" w:rsidRDefault="00000000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</w:tcPr>
          <w:p w14:paraId="06B6B54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shd w:val="clear" w:color="auto" w:fill="BFBFBF" w:themeFill="background1" w:themeFillShade="BF"/>
            <w:vAlign w:val="bottom"/>
          </w:tcPr>
          <w:p w14:paraId="2A542D5F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shd w:val="clear" w:color="auto" w:fill="BFBFBF" w:themeFill="background1" w:themeFillShade="BF"/>
          </w:tcPr>
          <w:p w14:paraId="7A5D562C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BFBFBF" w:themeFill="background1" w:themeFillShade="BF"/>
            <w:vAlign w:val="center"/>
          </w:tcPr>
          <w:p w14:paraId="69BFCCD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shd w:val="clear" w:color="auto" w:fill="BFBFBF" w:themeFill="background1" w:themeFillShade="BF"/>
          </w:tcPr>
          <w:p w14:paraId="7E21716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E6318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1B951F" w14:textId="77777777" w:rsidR="0077471D" w:rsidRPr="00DE7EFE" w:rsidRDefault="00000000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</w:tcPr>
          <w:p w14:paraId="4D34B2E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79C056A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_____________</w:t>
            </w:r>
          </w:p>
        </w:tc>
        <w:tc>
          <w:tcPr>
            <w:tcW w:w="3546" w:type="dxa"/>
            <w:gridSpan w:val="2"/>
            <w:vAlign w:val="bottom"/>
          </w:tcPr>
          <w:p w14:paraId="62C945D8" w14:textId="42BD8A20" w:rsidR="000A4EB6" w:rsidRDefault="000A4EB6" w:rsidP="000A4EB6">
            <w:pPr>
              <w:pStyle w:val="--2"/>
              <w:numPr>
                <w:ilvl w:val="0"/>
                <w:numId w:val="41"/>
              </w:numPr>
            </w:pPr>
            <w:r>
              <w:t>Установленное оборудование соответствует СанПин</w:t>
            </w:r>
          </w:p>
        </w:tc>
        <w:tc>
          <w:tcPr>
            <w:tcW w:w="571" w:type="dxa"/>
          </w:tcPr>
          <w:p w14:paraId="5E894F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54A8A3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496DE9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F27EC5" w14:textId="77777777" w:rsidTr="000A4EB6">
        <w:trPr>
          <w:trHeight w:val="183"/>
        </w:trPr>
        <w:tc>
          <w:tcPr>
            <w:tcW w:w="4251" w:type="dxa"/>
            <w:gridSpan w:val="3"/>
          </w:tcPr>
          <w:p w14:paraId="3C07E13D" w14:textId="77777777" w:rsidR="0077471D" w:rsidRPr="00DE7EFE" w:rsidRDefault="00000000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</w:tcPr>
          <w:p w14:paraId="1558B40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6FF6CB4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FF9E80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0147BFBF" w14:textId="4409DA09" w:rsidR="0077471D" w:rsidRDefault="00BF24AF" w:rsidP="00BF24AF">
            <w:pPr>
              <w:pStyle w:val="--2"/>
              <w:numPr>
                <w:ilvl w:val="0"/>
                <w:numId w:val="41"/>
              </w:numPr>
            </w:pPr>
            <w:r>
              <w:t>Тепловые завесы (внешние поверхности)</w:t>
            </w:r>
          </w:p>
        </w:tc>
        <w:tc>
          <w:tcPr>
            <w:tcW w:w="571" w:type="dxa"/>
          </w:tcPr>
          <w:p w14:paraId="3893BC6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16AEC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49E3885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4F0A7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49F62D7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</w:tcPr>
          <w:p w14:paraId="043C4A7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8025FB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E1F0C8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78308C7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989302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F0A403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2B187F" w14:textId="77777777" w:rsidTr="000A4EB6">
        <w:trPr>
          <w:trHeight w:val="183"/>
        </w:trPr>
        <w:tc>
          <w:tcPr>
            <w:tcW w:w="4251" w:type="dxa"/>
            <w:gridSpan w:val="3"/>
          </w:tcPr>
          <w:p w14:paraId="5E50B0A6" w14:textId="4C7CD63E" w:rsidR="0077471D" w:rsidRPr="00837888" w:rsidRDefault="00000000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</w:tcPr>
          <w:p w14:paraId="5895A61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0011E61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49B51ED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46C8B6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32BB99E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0F7CB0C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3D96759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B4E5A0" w14:textId="77777777" w:rsidTr="000A4EB6">
        <w:trPr>
          <w:trHeight w:val="183"/>
        </w:trPr>
        <w:tc>
          <w:tcPr>
            <w:tcW w:w="4251" w:type="dxa"/>
            <w:gridSpan w:val="3"/>
          </w:tcPr>
          <w:p w14:paraId="2057A1C5" w14:textId="77777777" w:rsidR="0077471D" w:rsidRPr="00837888" w:rsidRDefault="00000000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</w:tcPr>
          <w:p w14:paraId="5CE5D00A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776B08C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603D229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464182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2F0047B9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38CC41B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F0234E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B96A939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DA0530" w14:textId="0EFE10D4" w:rsidR="0077471D" w:rsidRPr="00837888" w:rsidRDefault="00000000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4BA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</w:tcPr>
          <w:p w14:paraId="5705E90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18C90B7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73CA3D0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094437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42ECBA8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0EBD34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C19D69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2DE69D9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</w:tcPr>
          <w:p w14:paraId="03377D7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02D459F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278CA45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59886F6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263BD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6FD1E81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CF6EAD9" w14:textId="77777777" w:rsidTr="000A4EB6">
        <w:trPr>
          <w:trHeight w:val="183"/>
        </w:trPr>
        <w:tc>
          <w:tcPr>
            <w:tcW w:w="4251" w:type="dxa"/>
            <w:gridSpan w:val="3"/>
          </w:tcPr>
          <w:p w14:paraId="38C0A414" w14:textId="68FDD24F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2A8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</w:tcPr>
          <w:p w14:paraId="5163726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6F298D4C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281E845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35C6B38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2E1F9F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523E595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957692" w14:textId="77777777" w:rsidTr="000A4EB6">
        <w:trPr>
          <w:trHeight w:val="183"/>
        </w:trPr>
        <w:tc>
          <w:tcPr>
            <w:tcW w:w="4251" w:type="dxa"/>
            <w:gridSpan w:val="3"/>
          </w:tcPr>
          <w:p w14:paraId="679C6B29" w14:textId="1F03EA00" w:rsidR="0077471D" w:rsidRPr="00837888" w:rsidRDefault="00000000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</w:tcPr>
          <w:p w14:paraId="76C7E60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6DD1589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13415B6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D5D16B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073DA4E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62EC08C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418E85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7A26C2" w14:textId="77777777" w:rsidTr="000A4EB6">
        <w:trPr>
          <w:trHeight w:val="183"/>
        </w:trPr>
        <w:tc>
          <w:tcPr>
            <w:tcW w:w="4775" w:type="dxa"/>
            <w:gridSpan w:val="4"/>
            <w:shd w:val="clear" w:color="auto" w:fill="BFBFBF" w:themeFill="background1" w:themeFillShade="BF"/>
          </w:tcPr>
          <w:p w14:paraId="72F27E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shd w:val="clear" w:color="auto" w:fill="BFBFBF" w:themeFill="background1" w:themeFillShade="BF"/>
          </w:tcPr>
          <w:p w14:paraId="5BE34F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vAlign w:val="bottom"/>
          </w:tcPr>
          <w:p w14:paraId="3A66DB6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16FCA7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75C1674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7A441B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A7C970B" w14:textId="77777777" w:rsidTr="000A4EB6">
        <w:trPr>
          <w:trHeight w:val="183"/>
        </w:trPr>
        <w:tc>
          <w:tcPr>
            <w:tcW w:w="4251" w:type="dxa"/>
            <w:gridSpan w:val="3"/>
          </w:tcPr>
          <w:p w14:paraId="502D9E11" w14:textId="4D1069AD" w:rsidR="0077471D" w:rsidRDefault="00000000" w:rsidP="00DE7EFE">
            <w:pPr>
              <w:pStyle w:val="--2"/>
              <w:tabs>
                <w:tab w:val="left" w:pos="2303"/>
              </w:tabs>
            </w:pPr>
            <w:sdt>
              <w:sdtPr>
                <w:id w:val="8112165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24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sdt>
              <w:sdtPr>
                <w:id w:val="913445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-1373843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F24A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>
              <w:t xml:space="preserve"> </w:t>
            </w:r>
            <w:r w:rsidR="0077471D">
              <w:t xml:space="preserve">перчатки </w:t>
            </w:r>
            <w:sdt>
              <w:sdtPr>
                <w:id w:val="-1677181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52F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BF24AF" w:rsidRPr="001F1277"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</w:tcPr>
          <w:p w14:paraId="0115D7D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</w:tcPr>
          <w:p w14:paraId="3E06B2B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</w:tcPr>
          <w:p w14:paraId="22020AB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vAlign w:val="bottom"/>
          </w:tcPr>
          <w:p w14:paraId="4362E32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</w:tcPr>
          <w:p w14:paraId="43B2327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vAlign w:val="center"/>
          </w:tcPr>
          <w:p w14:paraId="2647593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</w:tcPr>
          <w:p w14:paraId="1A35BC11" w14:textId="77777777" w:rsidR="0077471D" w:rsidRPr="006854F0" w:rsidRDefault="0077471D" w:rsidP="001A30F0">
            <w:pPr>
              <w:pStyle w:val="--2"/>
            </w:pPr>
          </w:p>
        </w:tc>
      </w:tr>
    </w:tbl>
    <w:p w14:paraId="38BB43AF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0000C" w14:textId="77777777" w:rsidR="007208C9" w:rsidRDefault="007208C9">
      <w:r>
        <w:separator/>
      </w:r>
    </w:p>
  </w:endnote>
  <w:endnote w:type="continuationSeparator" w:id="0">
    <w:p w14:paraId="78EC49E3" w14:textId="77777777" w:rsidR="007208C9" w:rsidRDefault="00720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DB0F6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77C85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1B70F8B9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477B3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C84E5" w14:textId="77777777" w:rsidR="007208C9" w:rsidRDefault="007208C9">
      <w:r>
        <w:separator/>
      </w:r>
    </w:p>
  </w:footnote>
  <w:footnote w:type="continuationSeparator" w:id="0">
    <w:p w14:paraId="35B85610" w14:textId="77777777" w:rsidR="007208C9" w:rsidRDefault="007208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162CB" w14:textId="77777777" w:rsidR="00EA1EAC" w:rsidRPr="009B4662" w:rsidRDefault="006156FB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Pr="006156FB">
        <w:rPr>
          <w:rStyle w:val="a6"/>
          <w:lang w:val="en-US"/>
        </w:rPr>
        <w:t>Ф-ХХ</w:t>
      </w:r>
      <w:r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7C4015"/>
    <w:multiLevelType w:val="hybridMultilevel"/>
    <w:tmpl w:val="7F766F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7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9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4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321473597">
    <w:abstractNumId w:val="21"/>
  </w:num>
  <w:num w:numId="2" w16cid:durableId="113138641">
    <w:abstractNumId w:val="37"/>
  </w:num>
  <w:num w:numId="3" w16cid:durableId="291904607">
    <w:abstractNumId w:val="28"/>
  </w:num>
  <w:num w:numId="4" w16cid:durableId="2073893250">
    <w:abstractNumId w:val="18"/>
  </w:num>
  <w:num w:numId="5" w16cid:durableId="1844974007">
    <w:abstractNumId w:val="17"/>
  </w:num>
  <w:num w:numId="6" w16cid:durableId="129982250">
    <w:abstractNumId w:val="31"/>
  </w:num>
  <w:num w:numId="7" w16cid:durableId="897394689">
    <w:abstractNumId w:val="27"/>
  </w:num>
  <w:num w:numId="8" w16cid:durableId="183517670">
    <w:abstractNumId w:val="36"/>
  </w:num>
  <w:num w:numId="9" w16cid:durableId="519124469">
    <w:abstractNumId w:val="32"/>
  </w:num>
  <w:num w:numId="10" w16cid:durableId="1182937510">
    <w:abstractNumId w:val="16"/>
  </w:num>
  <w:num w:numId="11" w16cid:durableId="1820153768">
    <w:abstractNumId w:val="25"/>
  </w:num>
  <w:num w:numId="12" w16cid:durableId="543980536">
    <w:abstractNumId w:val="30"/>
  </w:num>
  <w:num w:numId="13" w16cid:durableId="901675315">
    <w:abstractNumId w:val="39"/>
  </w:num>
  <w:num w:numId="14" w16cid:durableId="126748619">
    <w:abstractNumId w:val="24"/>
  </w:num>
  <w:num w:numId="15" w16cid:durableId="706414037">
    <w:abstractNumId w:val="20"/>
  </w:num>
  <w:num w:numId="16" w16cid:durableId="884021719">
    <w:abstractNumId w:val="12"/>
  </w:num>
  <w:num w:numId="17" w16cid:durableId="760831092">
    <w:abstractNumId w:val="22"/>
  </w:num>
  <w:num w:numId="18" w16cid:durableId="101189462">
    <w:abstractNumId w:val="23"/>
  </w:num>
  <w:num w:numId="19" w16cid:durableId="257645321">
    <w:abstractNumId w:val="38"/>
  </w:num>
  <w:num w:numId="20" w16cid:durableId="102648914">
    <w:abstractNumId w:val="33"/>
  </w:num>
  <w:num w:numId="21" w16cid:durableId="1594440073">
    <w:abstractNumId w:val="13"/>
  </w:num>
  <w:num w:numId="22" w16cid:durableId="1893493468">
    <w:abstractNumId w:val="34"/>
  </w:num>
  <w:num w:numId="23" w16cid:durableId="1017076915">
    <w:abstractNumId w:val="26"/>
  </w:num>
  <w:num w:numId="24" w16cid:durableId="1094595382">
    <w:abstractNumId w:val="14"/>
  </w:num>
  <w:num w:numId="25" w16cid:durableId="340818058">
    <w:abstractNumId w:val="29"/>
  </w:num>
  <w:num w:numId="26" w16cid:durableId="1661228352">
    <w:abstractNumId w:val="15"/>
  </w:num>
  <w:num w:numId="27" w16cid:durableId="1352760073">
    <w:abstractNumId w:val="9"/>
  </w:num>
  <w:num w:numId="28" w16cid:durableId="1202980089">
    <w:abstractNumId w:val="7"/>
  </w:num>
  <w:num w:numId="29" w16cid:durableId="641889610">
    <w:abstractNumId w:val="6"/>
  </w:num>
  <w:num w:numId="30" w16cid:durableId="748817201">
    <w:abstractNumId w:val="5"/>
  </w:num>
  <w:num w:numId="31" w16cid:durableId="1076124799">
    <w:abstractNumId w:val="4"/>
  </w:num>
  <w:num w:numId="32" w16cid:durableId="257688020">
    <w:abstractNumId w:val="8"/>
  </w:num>
  <w:num w:numId="33" w16cid:durableId="1807745435">
    <w:abstractNumId w:val="3"/>
  </w:num>
  <w:num w:numId="34" w16cid:durableId="280381402">
    <w:abstractNumId w:val="2"/>
  </w:num>
  <w:num w:numId="35" w16cid:durableId="1516454650">
    <w:abstractNumId w:val="1"/>
  </w:num>
  <w:num w:numId="36" w16cid:durableId="854345734">
    <w:abstractNumId w:val="0"/>
  </w:num>
  <w:num w:numId="37" w16cid:durableId="2130853579">
    <w:abstractNumId w:val="14"/>
  </w:num>
  <w:num w:numId="38" w16cid:durableId="942959398">
    <w:abstractNumId w:val="11"/>
  </w:num>
  <w:num w:numId="39" w16cid:durableId="131824444">
    <w:abstractNumId w:val="19"/>
  </w:num>
  <w:num w:numId="40" w16cid:durableId="2039695944">
    <w:abstractNumId w:val="35"/>
  </w:num>
  <w:num w:numId="41" w16cid:durableId="17706552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FB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14E2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17B5"/>
    <w:rsid w:val="00096573"/>
    <w:rsid w:val="00097E4C"/>
    <w:rsid w:val="00097F34"/>
    <w:rsid w:val="000A0B06"/>
    <w:rsid w:val="000A2089"/>
    <w:rsid w:val="000A4EB6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15E46"/>
    <w:rsid w:val="00224FE1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2A8C"/>
    <w:rsid w:val="00344F75"/>
    <w:rsid w:val="003527FE"/>
    <w:rsid w:val="00352D03"/>
    <w:rsid w:val="00352FD1"/>
    <w:rsid w:val="003536C6"/>
    <w:rsid w:val="003553B3"/>
    <w:rsid w:val="00361BBF"/>
    <w:rsid w:val="0036327C"/>
    <w:rsid w:val="00364F63"/>
    <w:rsid w:val="003675A4"/>
    <w:rsid w:val="00376589"/>
    <w:rsid w:val="00377878"/>
    <w:rsid w:val="00380A0B"/>
    <w:rsid w:val="00381B47"/>
    <w:rsid w:val="00382400"/>
    <w:rsid w:val="00383801"/>
    <w:rsid w:val="00383EEB"/>
    <w:rsid w:val="00384F4A"/>
    <w:rsid w:val="00387FB0"/>
    <w:rsid w:val="0039162A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B7D47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0110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4771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2375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34B"/>
    <w:rsid w:val="005F5441"/>
    <w:rsid w:val="005F6EEA"/>
    <w:rsid w:val="00600F22"/>
    <w:rsid w:val="00601166"/>
    <w:rsid w:val="00601916"/>
    <w:rsid w:val="00610A84"/>
    <w:rsid w:val="00611607"/>
    <w:rsid w:val="006156FB"/>
    <w:rsid w:val="00620F4E"/>
    <w:rsid w:val="00622A7B"/>
    <w:rsid w:val="00623024"/>
    <w:rsid w:val="00623D3F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0DC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15012"/>
    <w:rsid w:val="007201B2"/>
    <w:rsid w:val="007208C9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D00"/>
    <w:rsid w:val="00760F6A"/>
    <w:rsid w:val="00762021"/>
    <w:rsid w:val="00765539"/>
    <w:rsid w:val="007662C9"/>
    <w:rsid w:val="007674D0"/>
    <w:rsid w:val="00771DC8"/>
    <w:rsid w:val="0077471D"/>
    <w:rsid w:val="00783FF7"/>
    <w:rsid w:val="00786463"/>
    <w:rsid w:val="00786482"/>
    <w:rsid w:val="00792B3C"/>
    <w:rsid w:val="0079309F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2252"/>
    <w:rsid w:val="007D54E3"/>
    <w:rsid w:val="007E2B19"/>
    <w:rsid w:val="007E4F46"/>
    <w:rsid w:val="007E603E"/>
    <w:rsid w:val="007E6ECC"/>
    <w:rsid w:val="007F03F4"/>
    <w:rsid w:val="007F43F0"/>
    <w:rsid w:val="008047A2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3FE9"/>
    <w:rsid w:val="008744F5"/>
    <w:rsid w:val="00882D23"/>
    <w:rsid w:val="00882E3E"/>
    <w:rsid w:val="00885FD8"/>
    <w:rsid w:val="008874C5"/>
    <w:rsid w:val="00887A33"/>
    <w:rsid w:val="0089101C"/>
    <w:rsid w:val="008936EF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1A7"/>
    <w:rsid w:val="00925957"/>
    <w:rsid w:val="00925BAD"/>
    <w:rsid w:val="00925DC3"/>
    <w:rsid w:val="009272CB"/>
    <w:rsid w:val="00930196"/>
    <w:rsid w:val="009308E0"/>
    <w:rsid w:val="00935262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46F70"/>
    <w:rsid w:val="00A61CF5"/>
    <w:rsid w:val="00A6298B"/>
    <w:rsid w:val="00A63156"/>
    <w:rsid w:val="00A66DB0"/>
    <w:rsid w:val="00A70FFE"/>
    <w:rsid w:val="00A73070"/>
    <w:rsid w:val="00A80537"/>
    <w:rsid w:val="00A8062B"/>
    <w:rsid w:val="00A8797C"/>
    <w:rsid w:val="00A93CC9"/>
    <w:rsid w:val="00A940C8"/>
    <w:rsid w:val="00A94511"/>
    <w:rsid w:val="00A96B4D"/>
    <w:rsid w:val="00AA0963"/>
    <w:rsid w:val="00AA1C79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01AB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4751"/>
    <w:rsid w:val="00BE7CE0"/>
    <w:rsid w:val="00BF24AF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0C2F"/>
    <w:rsid w:val="00C6203E"/>
    <w:rsid w:val="00C725B6"/>
    <w:rsid w:val="00C728D3"/>
    <w:rsid w:val="00C76E78"/>
    <w:rsid w:val="00C81001"/>
    <w:rsid w:val="00C86C99"/>
    <w:rsid w:val="00C935F8"/>
    <w:rsid w:val="00C961EA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5DF5"/>
    <w:rsid w:val="00CE72DC"/>
    <w:rsid w:val="00CF0E2C"/>
    <w:rsid w:val="00CF2324"/>
    <w:rsid w:val="00CF44C7"/>
    <w:rsid w:val="00D0324F"/>
    <w:rsid w:val="00D0353A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4BAE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4156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6AEF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E59925"/>
  <w15:docId w15:val="{C0872665-8844-4285-A8A4-5F3DCC84F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2;&#1054;&#1042;&#1040;&#1053;\Desktop\&#1040;&#1074;&#1090;&#1086;&#1084;&#1072;&#1090;&#1080;&#1079;&#1072;&#1094;&#1080;&#1103;%20&#1080;&#1079;&#1075;&#1086;&#1090;&#1086;&#1074;&#1083;&#1077;&#1085;&#1080;&#1103;%20&#1090;&#1077;&#1093;&#1085;&#1086;&#1083;&#1086;&#1075;&#1080;&#1095;&#1077;&#1089;&#1082;&#1080;&#1093;%20&#1082;&#1072;&#1088;&#1090;%20&#1076;&#1077;&#1079;&#1080;&#1085;&#1092;&#1077;&#1082;&#1094;&#1080;&#1080;\&#1048;&#1090;&#1086;&#1075;&#1086;&#1074;&#1072;&#1103;%20&#1074;&#1077;&#1088;&#1089;&#1080;&#1103;%20&#1043;&#1045;&#1053;&#1045;&#1056;&#1040;&#1058;&#1054;&#1056;&#1040;%20&#1076;&#1083;&#1103;%20&#1089;&#1076;&#1072;&#1095;&#1080;\&#1095;&#1077;&#1082;_&#1083;&#1080;&#1089;&#1090;_&#1086;&#1089;&#1084;&#1086;&#1090;&#1088;&#1072;_&#1091;&#1095;&#1072;&#1089;&#1090;&#1082;&#1072;_&#1088;&#1077;&#1076;_2026_02_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чек_лист_осмотра_участка_ред_2026_02_18.dotx</Template>
  <TotalTime>254</TotalTime>
  <Pages>2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ВОВАН</dc:creator>
  <cp:lastModifiedBy>ВОВАН</cp:lastModifiedBy>
  <cp:revision>22</cp:revision>
  <cp:lastPrinted>2026-02-18T13:06:00Z</cp:lastPrinted>
  <dcterms:created xsi:type="dcterms:W3CDTF">2026-02-21T18:45:00Z</dcterms:created>
  <dcterms:modified xsi:type="dcterms:W3CDTF">2026-02-23T16:04:00Z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