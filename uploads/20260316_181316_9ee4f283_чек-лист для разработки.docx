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548DFCC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vAlign w:val="bottom"/>
          </w:tcPr>
          <w:p w14:paraId="4F587E2F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vAlign w:val="bottom"/>
          </w:tcPr>
          <w:p w14:paraId="10EDBBC6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243" w:type="dxa"/>
            <w:gridSpan w:val="3"/>
            <w:vAlign w:val="bottom"/>
          </w:tcPr>
          <w:p w14:paraId="0B496796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vAlign w:val="bottom"/>
          </w:tcPr>
          <w:p w14:paraId="1A179201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6B8AA1A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</w:tcPr>
          <w:p w14:paraId="27BE47C3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49D3D596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</w:tcPr>
          <w:p w14:paraId="5EB5BBD9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14:paraId="7CF4644C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6C709F4A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626FE7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6BBD33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C45FD8E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41D1AFC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BA10CAF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6B0BADF5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</w:tcPr>
          <w:p w14:paraId="379BD4B1" w14:textId="77777777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3B590C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2FD41DE4" w14:textId="77777777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778B8978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F25B209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42BDD6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1D9CC54" w14:textId="77777777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5B807B6B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06477E5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3A1D7409" w14:textId="77777777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6F943A1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73A44077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7F4A1248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57AC5A80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0A18D491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59F8003" w14:textId="77777777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2FEDBEB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1960BA30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FC6C3BE" w14:textId="77777777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75055B1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FF40D71" w14:textId="77777777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0B46CF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64C5DD94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15D275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45EE7C7B" w14:textId="77777777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92A5DE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088E018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ED38C6B" w14:textId="1F5251D0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51E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51E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4BEBB91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2E6339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2A1485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2061FCA4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6A25E5C9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AED316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4C8767C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ADD9D91" w14:textId="77777777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32F29161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1EBFF794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4589AB3A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D7AAE54" w14:textId="77777777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67EB9AF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76A6615D" w14:textId="77777777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F2111D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328AAE0B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01A4A911" w14:textId="77777777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24F6A301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4D82F30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49710E8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0270428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7B5E823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8975ECD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321C834D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AE5F23C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78CE24D1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0D43ADB5" w14:textId="77777777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786BC271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90F6EC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018FAE4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195DE4AE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21AB79C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602B1B1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00679ADD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1ACAF4F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67C1195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7675A38" w14:textId="7777777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9D61E9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2FCC638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64D552B" w14:textId="4E1E9869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51E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FC9322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495F2B6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78D033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87050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5F50513" w14:textId="77777777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3D0A323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60F4BA9" w14:textId="77777777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3D652F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</w:tcPr>
          <w:p w14:paraId="203A57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92A6ED4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</w:tcPr>
          <w:p w14:paraId="6BEAA470" w14:textId="77777777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3B34C6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FAAB5F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6D8AFD0" w14:textId="77777777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1DDA95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FB61BDD" w14:textId="77777777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7857BC0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8D59270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45FC58E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392A9D85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2E9D55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374C77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3137728" w14:textId="77777777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CCF1CBC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08E4505" w14:textId="77777777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5CFA99D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4EDDDAD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45DEB4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217A377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FE6C73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1814B4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2161034" w14:textId="77777777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37876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F599927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4B551E9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48F1C" w14:textId="77777777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772D460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1B4A515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D1FA17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15A573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8320431" w14:textId="77777777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1D78905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4B047A7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59B9AC6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317EA59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78626A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4084E793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5B4BA4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A0FB4F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1D169CB" w14:textId="77777777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9D47826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71216C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BFFD8D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12F353C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B19F2F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D8A17EF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5C5385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5F9367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79EC451" w14:textId="77777777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0DE4E0A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B649D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2E06252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CCC09AF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A9C411B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77AB466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967962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8543B3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34ABE95F" w14:textId="77777777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224AF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46B31EF" w14:textId="548D0330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51E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6F6753E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A0B641E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20CB594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C9ED112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3C7855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A5AC79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270A58A" w14:textId="77777777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68B82EF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12B08EF" w14:textId="77777777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B0260D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549CB6E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B0E250F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8B09215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8E0FD1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1A35ED2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</w:tcPr>
          <w:p w14:paraId="77A85421" w14:textId="77777777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</w:tcPr>
          <w:p w14:paraId="0FB0797E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03181D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64F9969" w14:textId="77777777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6BD055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0C83E684" w14:textId="0A2B4F3D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51E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B2F10D9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7A625D5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C061D6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0A1F49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3798D09" w14:textId="77777777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92457B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52466305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7151989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25800FE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652B0130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DD98460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CB82CF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94CB17B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00323907" w14:textId="77777777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1C27D0A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D43A4A7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67106F7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7C91D98F" w14:textId="77777777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2544A46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6B214B3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8D11C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BF7E8ED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0E41B72B" w14:textId="77777777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A1CAD4A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93099FF" w14:textId="7777777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2890824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AE207C6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C51230D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FBA87AF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1F415E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6010F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0AF8890" w14:textId="77777777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916EC8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0F7DE12D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6B3429C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48EFD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A5E60F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1B9E00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2D37A2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FED684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1C897DF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77722C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507DDAD3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0740A2C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162C4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126D51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9C8BB2E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4C18A8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75933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1C6BEA4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208C78A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7FDD87D" w14:textId="77777777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0671F3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602E2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0497A0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DDB6E4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6219C4A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43796C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339D274E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2EF9A704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A890976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363CD8DF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758B728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17752B3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9AC5659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32BF1EF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4424E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1EBAD22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001CD712" w14:textId="77777777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6D738A2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7F85A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6F4F520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510C009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47F4D2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4203044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</w:tcPr>
              <w:p w14:paraId="6913CF1B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FD35C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080597AC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59985CA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5B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5077AC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7AFD594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4574C8A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5A426CF5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1E843EB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6827673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606D8B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7FB4D47F" w14:textId="77777777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5748FB41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5DBD4D7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D8108FA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739A3A8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415AE2DF" w14:textId="77777777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6BE661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16076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4CA8176F" w14:textId="77777777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797C986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451B0F7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A2D36C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B09CD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7EC3C0D3" w14:textId="77777777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6C96DF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688D6F2E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14EF239C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3535E0BA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EFB1D3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329D3C3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51C1DD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2D2E06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3C7E9E21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853BA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24DF2BE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3666001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797DDF4D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CEC7E1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47AF032A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0193A0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3A9A376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EF69C9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5E12A6B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2A24F6DB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671EFAE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2A8D98B0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527671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4A229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3DF0A6C1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3A1F7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54D6F565" w14:textId="77777777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55910E9D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38EA7E98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170753BB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0F23DD7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DF4D2D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286C1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B1D6DE5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030DB3C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3FB674A4" w14:textId="77777777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55A59CE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4D806AC2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528C7A7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7242962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F86F9C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6E8886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41C81F8D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56F32A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05F7D125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0F1F380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3BB65318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C9E89AC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4914700A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bottom"/>
          </w:tcPr>
          <w:p w14:paraId="301B005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841350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71C5DB37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E77BA3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230169D" w14:textId="77777777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E0732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62AF85F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02B4831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6216FCE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6F1E0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B88CB5E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89C2E46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AA8206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EEEE0C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vAlign w:val="bottom"/>
          </w:tcPr>
          <w:p w14:paraId="1D31632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top w:val="single" w:sz="2" w:space="0" w:color="auto"/>
            </w:tcBorders>
          </w:tcPr>
          <w:p w14:paraId="0AB649A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vAlign w:val="center"/>
          </w:tcPr>
          <w:p w14:paraId="0E346E2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</w:tcPr>
          <w:p w14:paraId="0C718F0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B806370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49EECE75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733B5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B85479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8D4D98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7DE69D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325D4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E3232C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6D3EEE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8E9B60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773ABE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95E207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0D1A1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51AE751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CCDD40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F4D16D8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7B723CA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5A018F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41EBACAF" w14:textId="77777777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94C844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7A5A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ECC76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15AA2A76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C2BB04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315A11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FD1529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F76BCFD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3FAA636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21C7489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38ED65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F8376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047219B4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850B31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AF3ECC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AD02DB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F4A7EC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93D2B3F" w14:textId="77777777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B0FAF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2987880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E5384C4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5192A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18E746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1150AC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0AEA496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EF85D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AEF78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DF713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A06F08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45F83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50C81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018562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9EB6E1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16ECD6BA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6F654F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325844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51518D9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0B27B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A3423B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5D49DC8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9997E7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4DAD5A4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42D0D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051AC68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484FDA6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3A79E2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0E6CCD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14DFF1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83F25C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F7384F4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0956B0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F37D69D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C3134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6B903A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2CEB52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F0860B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684872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4DC0661F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91A992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72BB4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</w:tcPr>
          <w:p w14:paraId="188820B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vAlign w:val="bottom"/>
          </w:tcPr>
          <w:p w14:paraId="395ABDC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</w:tcPr>
          <w:p w14:paraId="692E695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vAlign w:val="center"/>
          </w:tcPr>
          <w:p w14:paraId="348BC20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</w:tcPr>
          <w:p w14:paraId="709EC8A6" w14:textId="77777777" w:rsidR="0077471D" w:rsidRPr="006854F0" w:rsidRDefault="0077471D" w:rsidP="001A30F0">
            <w:pPr>
              <w:pStyle w:val="--2"/>
            </w:pPr>
          </w:p>
        </w:tc>
      </w:tr>
    </w:tbl>
    <w:p w14:paraId="7541F74C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73750" w14:textId="77777777" w:rsidR="00272FD8" w:rsidRDefault="00272FD8">
      <w:r>
        <w:separator/>
      </w:r>
    </w:p>
  </w:endnote>
  <w:endnote w:type="continuationSeparator" w:id="0">
    <w:p w14:paraId="2C43E22B" w14:textId="77777777" w:rsidR="00272FD8" w:rsidRDefault="00272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EB14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F4ED9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C608F5C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60D5C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6993" w14:textId="77777777" w:rsidR="00272FD8" w:rsidRDefault="00272FD8">
      <w:r>
        <w:separator/>
      </w:r>
    </w:p>
  </w:footnote>
  <w:footnote w:type="continuationSeparator" w:id="0">
    <w:p w14:paraId="39912B0B" w14:textId="77777777" w:rsidR="00272FD8" w:rsidRDefault="00272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F665F" w14:textId="77777777" w:rsidR="00EA1EAC" w:rsidRPr="009B4662" w:rsidRDefault="001A20E2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1A20E2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0"/>
  </w:num>
  <w:num w:numId="2" w16cid:durableId="113138641">
    <w:abstractNumId w:val="36"/>
  </w:num>
  <w:num w:numId="3" w16cid:durableId="291904607">
    <w:abstractNumId w:val="27"/>
  </w:num>
  <w:num w:numId="4" w16cid:durableId="2073893250">
    <w:abstractNumId w:val="17"/>
  </w:num>
  <w:num w:numId="5" w16cid:durableId="1844974007">
    <w:abstractNumId w:val="16"/>
  </w:num>
  <w:num w:numId="6" w16cid:durableId="129982250">
    <w:abstractNumId w:val="30"/>
  </w:num>
  <w:num w:numId="7" w16cid:durableId="897394689">
    <w:abstractNumId w:val="26"/>
  </w:num>
  <w:num w:numId="8" w16cid:durableId="183517670">
    <w:abstractNumId w:val="35"/>
  </w:num>
  <w:num w:numId="9" w16cid:durableId="519124469">
    <w:abstractNumId w:val="31"/>
  </w:num>
  <w:num w:numId="10" w16cid:durableId="1182937510">
    <w:abstractNumId w:val="15"/>
  </w:num>
  <w:num w:numId="11" w16cid:durableId="1820153768">
    <w:abstractNumId w:val="24"/>
  </w:num>
  <w:num w:numId="12" w16cid:durableId="543980536">
    <w:abstractNumId w:val="29"/>
  </w:num>
  <w:num w:numId="13" w16cid:durableId="901675315">
    <w:abstractNumId w:val="38"/>
  </w:num>
  <w:num w:numId="14" w16cid:durableId="126748619">
    <w:abstractNumId w:val="23"/>
  </w:num>
  <w:num w:numId="15" w16cid:durableId="706414037">
    <w:abstractNumId w:val="19"/>
  </w:num>
  <w:num w:numId="16" w16cid:durableId="884021719">
    <w:abstractNumId w:val="11"/>
  </w:num>
  <w:num w:numId="17" w16cid:durableId="760831092">
    <w:abstractNumId w:val="21"/>
  </w:num>
  <w:num w:numId="18" w16cid:durableId="101189462">
    <w:abstractNumId w:val="22"/>
  </w:num>
  <w:num w:numId="19" w16cid:durableId="257645321">
    <w:abstractNumId w:val="37"/>
  </w:num>
  <w:num w:numId="20" w16cid:durableId="102648914">
    <w:abstractNumId w:val="32"/>
  </w:num>
  <w:num w:numId="21" w16cid:durableId="1594440073">
    <w:abstractNumId w:val="12"/>
  </w:num>
  <w:num w:numId="22" w16cid:durableId="1893493468">
    <w:abstractNumId w:val="33"/>
  </w:num>
  <w:num w:numId="23" w16cid:durableId="1017076915">
    <w:abstractNumId w:val="25"/>
  </w:num>
  <w:num w:numId="24" w16cid:durableId="1094595382">
    <w:abstractNumId w:val="13"/>
  </w:num>
  <w:num w:numId="25" w16cid:durableId="340818058">
    <w:abstractNumId w:val="28"/>
  </w:num>
  <w:num w:numId="26" w16cid:durableId="1661228352">
    <w:abstractNumId w:val="14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3"/>
  </w:num>
  <w:num w:numId="38" w16cid:durableId="942959398">
    <w:abstractNumId w:val="10"/>
  </w:num>
  <w:num w:numId="39" w16cid:durableId="131824444">
    <w:abstractNumId w:val="18"/>
  </w:num>
  <w:num w:numId="40" w16cid:durableId="20396959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E2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0E2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2FD8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67062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DF4A8A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1E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EF6D1F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9CB414"/>
  <w15:docId w15:val="{212B3A48-BA50-4373-A072-14C959F6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 — копия.dotx</Template>
  <TotalTime>1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3</cp:revision>
  <cp:lastPrinted>2026-02-18T13:06:00Z</cp:lastPrinted>
  <dcterms:created xsi:type="dcterms:W3CDTF">2026-03-07T07:10:00Z</dcterms:created>
  <dcterms:modified xsi:type="dcterms:W3CDTF">2026-03-16T15:12:00Z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