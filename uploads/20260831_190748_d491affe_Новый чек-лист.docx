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1EAE099C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1C363C">
              <w:rPr>
                <w:szCs w:val="16"/>
              </w:rPr>
              <w:t>сотрудник внутреннего клининга</w:t>
            </w:r>
          </w:p>
          <w:p w14:paraId="3907C0A5" w14:textId="4BCE53DB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1C363C">
              <w:rPr>
                <w:szCs w:val="16"/>
              </w:rPr>
              <w:t xml:space="preserve"> уборщик служебных помещений</w:t>
            </w:r>
          </w:p>
          <w:p w14:paraId="79763B0D" w14:textId="06468B50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1C363C">
              <w:rPr>
                <w:szCs w:val="16"/>
              </w:rPr>
              <w:t xml:space="preserve"> сотрудник производственной службы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AA41" w14:textId="77777777" w:rsidR="00D02A0A" w:rsidRDefault="00D02A0A">
      <w:r>
        <w:separator/>
      </w:r>
    </w:p>
  </w:endnote>
  <w:endnote w:type="continuationSeparator" w:id="0">
    <w:p w14:paraId="7CD1922D" w14:textId="77777777" w:rsidR="00D02A0A" w:rsidRDefault="00D0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DA863" w14:textId="77777777" w:rsidR="00D02A0A" w:rsidRDefault="00D02A0A">
      <w:r>
        <w:separator/>
      </w:r>
    </w:p>
  </w:footnote>
  <w:footnote w:type="continuationSeparator" w:id="0">
    <w:p w14:paraId="7E29B853" w14:textId="77777777" w:rsidR="00D02A0A" w:rsidRDefault="00D02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363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4CC7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2A0A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255790"/>
    <w:rsid w:val="004008DD"/>
    <w:rsid w:val="004912C4"/>
    <w:rsid w:val="004A02E0"/>
    <w:rsid w:val="005029F0"/>
    <w:rsid w:val="0065316A"/>
    <w:rsid w:val="00BC4CC7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16</TotalTime>
  <Pages>1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15</cp:revision>
  <cp:lastPrinted>2026-05-14T04:24:00Z</cp:lastPrinted>
  <dcterms:created xsi:type="dcterms:W3CDTF">2026-08-19T16:06:00Z</dcterms:created>
  <dcterms:modified xsi:type="dcterms:W3CDTF">2026-08-31T16:07:00Z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