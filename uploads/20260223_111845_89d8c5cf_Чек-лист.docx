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0A4EB6">
        <w:trPr>
          <w:trHeight w:val="288"/>
        </w:trPr>
        <w:tc>
          <w:tcPr>
            <w:tcW w:w="4775" w:type="dxa"/>
            <w:gridSpan w:val="4"/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vAlign w:val="bottom"/>
          </w:tcPr>
          <w:p w14:paraId="325DCA4B" w14:textId="70FA676D" w:rsidR="00576DFD" w:rsidRPr="00B87913" w:rsidRDefault="008936EF" w:rsidP="00DC3916">
            <w:pPr>
              <w:pStyle w:val="-0"/>
            </w:pPr>
            <w:r>
              <w:t>Обработка рогов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0A4EB6">
        <w:trPr>
          <w:trHeight w:val="80"/>
        </w:trPr>
        <w:tc>
          <w:tcPr>
            <w:tcW w:w="4775" w:type="dxa"/>
            <w:gridSpan w:val="4"/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0A4EB6">
        <w:tblPrEx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8FED27" w14:textId="6771BBA7" w:rsidR="00381B47" w:rsidRPr="009D61E9" w:rsidRDefault="00000000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</w:tcPr>
          <w:p w14:paraId="0D6878EF" w14:textId="7C2CF54B" w:rsidR="00381B47" w:rsidRPr="00837888" w:rsidRDefault="00000000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</w:tcPr>
          <w:p w14:paraId="5D2E1BD1" w14:textId="77777777" w:rsidR="00381B47" w:rsidRPr="001F1277" w:rsidRDefault="00000000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9D136" w14:textId="77777777" w:rsidR="00381B47" w:rsidRPr="00461184" w:rsidRDefault="00000000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A45F269" w14:textId="5AB01C2F" w:rsidR="00381B47" w:rsidRPr="009D61E9" w:rsidRDefault="00000000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1C400B3" w14:textId="77777777" w:rsidR="00381B47" w:rsidRPr="00837888" w:rsidRDefault="00000000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0C78C0F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CAF9375" w14:textId="70CF1381" w:rsidR="00381B47" w:rsidRPr="00461184" w:rsidRDefault="00000000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0A4EB6">
        <w:trPr>
          <w:trHeight w:val="94"/>
        </w:trPr>
        <w:tc>
          <w:tcPr>
            <w:tcW w:w="4251" w:type="dxa"/>
            <w:gridSpan w:val="3"/>
          </w:tcPr>
          <w:p w14:paraId="6110C28E" w14:textId="4EC7BA01" w:rsidR="00381B47" w:rsidRPr="009D61E9" w:rsidRDefault="00000000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5E99EA6D" w14:textId="77777777" w:rsidR="00381B47" w:rsidRPr="00837888" w:rsidRDefault="00000000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4B96A177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3447E33" w14:textId="7EA0A69E" w:rsidR="00381B47" w:rsidRPr="001F1277" w:rsidRDefault="00000000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C443354" w14:textId="49815632" w:rsidR="00381B47" w:rsidRPr="009D61E9" w:rsidRDefault="00000000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</w:tcPr>
          <w:p w14:paraId="7695024E" w14:textId="77777777" w:rsidR="00381B47" w:rsidRPr="001F1277" w:rsidRDefault="00000000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564E7E7" w14:textId="77777777" w:rsidR="00381B47" w:rsidRPr="001F1277" w:rsidRDefault="00000000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CC3C927" w14:textId="53747712" w:rsidR="00381B47" w:rsidRPr="009D61E9" w:rsidRDefault="00000000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30D8F43" w14:textId="77777777" w:rsidR="00381B47" w:rsidRPr="001F1277" w:rsidRDefault="00000000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CFFA4BB" w14:textId="08E7FF5A" w:rsidR="00381B47" w:rsidRPr="00461184" w:rsidRDefault="00000000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4F0FFF00" w14:textId="6093A62B" w:rsidR="00381B47" w:rsidRPr="00461184" w:rsidRDefault="00000000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0A4EB6">
        <w:trPr>
          <w:trHeight w:val="183"/>
        </w:trPr>
        <w:tc>
          <w:tcPr>
            <w:tcW w:w="1697" w:type="dxa"/>
          </w:tcPr>
          <w:p w14:paraId="4E6A6E6B" w14:textId="08F58701" w:rsidR="00381B47" w:rsidRPr="009D61E9" w:rsidRDefault="00000000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</w:tcPr>
          <w:p w14:paraId="39B19D66" w14:textId="77777777" w:rsidR="00381B47" w:rsidRPr="001F1277" w:rsidRDefault="00000000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3254FBEA" w14:textId="77777777" w:rsidR="00381B47" w:rsidRPr="00461184" w:rsidRDefault="00000000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1F9E6867" w14:textId="77777777" w:rsidR="00D0491A" w:rsidRPr="00D0491A" w:rsidRDefault="00000000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0A4EB6">
        <w:trPr>
          <w:trHeight w:val="183"/>
        </w:trPr>
        <w:tc>
          <w:tcPr>
            <w:tcW w:w="1697" w:type="dxa"/>
          </w:tcPr>
          <w:p w14:paraId="755E24DC" w14:textId="5E40751C" w:rsidR="00100736" w:rsidRPr="009D61E9" w:rsidRDefault="00000000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</w:tcPr>
          <w:p w14:paraId="3071649B" w14:textId="77777777" w:rsidR="00100736" w:rsidRDefault="00000000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2D26D54F" w14:textId="77777777" w:rsidR="00100736" w:rsidRDefault="00000000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221824EF" w14:textId="77777777" w:rsidR="00100736" w:rsidRDefault="00000000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0A4EB6">
        <w:trPr>
          <w:trHeight w:val="183"/>
        </w:trPr>
        <w:tc>
          <w:tcPr>
            <w:tcW w:w="4251" w:type="dxa"/>
            <w:gridSpan w:val="3"/>
          </w:tcPr>
          <w:p w14:paraId="4F760838" w14:textId="72CB36C7" w:rsidR="00C728D3" w:rsidRPr="009D61E9" w:rsidRDefault="00000000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</w:tcPr>
          <w:p w14:paraId="171B1BB1" w14:textId="77777777" w:rsidR="00C728D3" w:rsidRPr="001F1277" w:rsidRDefault="00000000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0A4EB6">
        <w:trPr>
          <w:trHeight w:val="183"/>
        </w:trPr>
        <w:tc>
          <w:tcPr>
            <w:tcW w:w="4251" w:type="dxa"/>
            <w:gridSpan w:val="3"/>
          </w:tcPr>
          <w:p w14:paraId="520075F8" w14:textId="679C1D61" w:rsidR="00C728D3" w:rsidRPr="009D61E9" w:rsidRDefault="00000000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F22989F" w14:textId="4CC93E6E" w:rsidR="00C728D3" w:rsidRPr="001F1277" w:rsidRDefault="00000000" w:rsidP="00EA2062">
            <w:pPr>
              <w:pStyle w:val="--2"/>
            </w:pPr>
            <w:sdt>
              <w:sdt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E88CB0E" w14:textId="77777777" w:rsidR="00C728D3" w:rsidRPr="00E96B43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10F3A3C0" w14:textId="7A8CBF25" w:rsidR="00C728D3" w:rsidRDefault="00000000" w:rsidP="00262D97">
            <w:pPr>
              <w:pStyle w:val="--2"/>
            </w:pPr>
            <w:sdt>
              <w:sdtPr>
                <w:id w:val="-18883322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0A4EB6">
        <w:trPr>
          <w:trHeight w:val="183"/>
        </w:trPr>
        <w:tc>
          <w:tcPr>
            <w:tcW w:w="4251" w:type="dxa"/>
            <w:gridSpan w:val="3"/>
          </w:tcPr>
          <w:p w14:paraId="62A0A15A" w14:textId="4379C3E3" w:rsidR="00C728D3" w:rsidRPr="009D61E9" w:rsidRDefault="00000000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4AB26D7" w14:textId="713E565A" w:rsidR="00C728D3" w:rsidRPr="001F1277" w:rsidRDefault="00000000" w:rsidP="00EA2062">
            <w:pPr>
              <w:pStyle w:val="--2"/>
            </w:pPr>
            <w:sdt>
              <w:sdt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3276D6D" w14:textId="77777777" w:rsidR="00C728D3" w:rsidRPr="00E96B43" w:rsidRDefault="00000000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2F002651" w14:textId="77777777" w:rsidR="00C728D3" w:rsidRPr="00837888" w:rsidRDefault="00000000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0A4EB6">
        <w:trPr>
          <w:trHeight w:val="183"/>
        </w:trPr>
        <w:tc>
          <w:tcPr>
            <w:tcW w:w="4251" w:type="dxa"/>
            <w:gridSpan w:val="3"/>
          </w:tcPr>
          <w:p w14:paraId="28911DFD" w14:textId="41B1FFAA" w:rsidR="00C728D3" w:rsidRDefault="00000000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4A04D88" w14:textId="17BDE30E" w:rsidR="00C728D3" w:rsidRDefault="00000000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EC632EA" w14:textId="77777777" w:rsidR="00C728D3" w:rsidRPr="0044600B" w:rsidRDefault="00000000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37A4036F" w14:textId="77777777" w:rsidR="00C728D3" w:rsidRDefault="00000000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0A4EB6">
        <w:trPr>
          <w:trHeight w:val="183"/>
        </w:trPr>
        <w:tc>
          <w:tcPr>
            <w:tcW w:w="4251" w:type="dxa"/>
            <w:gridSpan w:val="3"/>
          </w:tcPr>
          <w:p w14:paraId="64A47DD3" w14:textId="5D59EA73" w:rsidR="00C728D3" w:rsidRPr="009D61E9" w:rsidRDefault="00000000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D276934" w14:textId="77777777" w:rsidR="00C728D3" w:rsidRPr="001F1277" w:rsidRDefault="00000000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54E9E6B" w14:textId="5F7F955E" w:rsidR="00C728D3" w:rsidRPr="0044600B" w:rsidRDefault="00000000" w:rsidP="007A4884">
            <w:pPr>
              <w:pStyle w:val="--2"/>
            </w:pPr>
            <w:sdt>
              <w:sdt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</w:tcPr>
          <w:p w14:paraId="52A6E16A" w14:textId="77777777" w:rsidR="00C728D3" w:rsidRPr="00837888" w:rsidRDefault="00000000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0A4EB6">
        <w:trPr>
          <w:trHeight w:val="183"/>
        </w:trPr>
        <w:tc>
          <w:tcPr>
            <w:tcW w:w="4251" w:type="dxa"/>
            <w:gridSpan w:val="3"/>
          </w:tcPr>
          <w:p w14:paraId="72562958" w14:textId="7852FEC8" w:rsidR="00C728D3" w:rsidRPr="009D61E9" w:rsidRDefault="00000000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</w:tcPr>
          <w:p w14:paraId="4B88DA02" w14:textId="77777777" w:rsidR="00C728D3" w:rsidRPr="001F1277" w:rsidRDefault="00000000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32E5F1A" w14:textId="77777777" w:rsidR="00C728D3" w:rsidRPr="0044600B" w:rsidRDefault="00000000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695D78D4" w14:textId="77777777" w:rsidR="00C728D3" w:rsidRPr="00837888" w:rsidRDefault="00000000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99EAAE3" w14:textId="530AE09A" w:rsidR="00C728D3" w:rsidRPr="009D61E9" w:rsidRDefault="00000000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B085563" w14:textId="77777777" w:rsidR="00C728D3" w:rsidRPr="001F1277" w:rsidRDefault="00000000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D5633B" w14:textId="77777777" w:rsidR="00C728D3" w:rsidRPr="0044600B" w:rsidRDefault="00000000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0A3B8" w14:textId="77777777" w:rsidR="00C728D3" w:rsidRPr="0044600B" w:rsidRDefault="00000000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89B9B8C" w14:textId="74658E9F" w:rsidR="00C728D3" w:rsidRPr="009D61E9" w:rsidRDefault="00000000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E6F61CB" w14:textId="77777777" w:rsidR="00C728D3" w:rsidRPr="001F1277" w:rsidRDefault="00000000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165FF833" w14:textId="77777777" w:rsidR="00C728D3" w:rsidRPr="0044600B" w:rsidRDefault="00000000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C2BCE6D" w14:textId="77777777" w:rsidR="00C728D3" w:rsidRPr="00461184" w:rsidRDefault="00000000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5A9972" w14:textId="3C661246" w:rsidR="00C728D3" w:rsidRDefault="00000000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595B722" w14:textId="77777777" w:rsidR="00C728D3" w:rsidRDefault="00000000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7CC0BEF" w14:textId="77777777" w:rsidR="00C728D3" w:rsidRPr="0044600B" w:rsidRDefault="00000000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7A9B263" w14:textId="77777777" w:rsidR="00C728D3" w:rsidRDefault="00000000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0A4EB6">
        <w:trPr>
          <w:trHeight w:val="183"/>
        </w:trPr>
        <w:tc>
          <w:tcPr>
            <w:tcW w:w="4251" w:type="dxa"/>
            <w:gridSpan w:val="3"/>
          </w:tcPr>
          <w:p w14:paraId="57872A4C" w14:textId="1CA51FF3" w:rsidR="00C728D3" w:rsidRPr="00185A34" w:rsidRDefault="00000000" w:rsidP="00007B09">
            <w:pPr>
              <w:pStyle w:val="--2"/>
            </w:pPr>
            <w:sdt>
              <w:sdtPr>
                <w:id w:val="-59293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85AEB12" w14:textId="12565620" w:rsidR="00C728D3" w:rsidRPr="001F1277" w:rsidRDefault="00000000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7D9FB51" w14:textId="77777777" w:rsidR="00C728D3" w:rsidRPr="0044600B" w:rsidRDefault="00000000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2855A3" w14:textId="77777777" w:rsidR="00C728D3" w:rsidRPr="00461184" w:rsidRDefault="00000000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0A4EB6">
        <w:trPr>
          <w:trHeight w:val="183"/>
        </w:trPr>
        <w:tc>
          <w:tcPr>
            <w:tcW w:w="1837" w:type="dxa"/>
            <w:gridSpan w:val="2"/>
          </w:tcPr>
          <w:p w14:paraId="60CBB7C3" w14:textId="53E03854" w:rsidR="00C728D3" w:rsidRPr="009D61E9" w:rsidRDefault="00000000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0C5C3DE" w14:textId="77777777" w:rsidR="00C728D3" w:rsidRPr="001F1277" w:rsidRDefault="00000000" w:rsidP="00EA2062">
            <w:pPr>
              <w:pStyle w:val="--2"/>
            </w:pPr>
            <w:sdt>
              <w:sdt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5145F7E5" w14:textId="77777777" w:rsidR="00C728D3" w:rsidRPr="0044600B" w:rsidRDefault="00000000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BBCF400" w14:textId="77777777" w:rsidR="00C728D3" w:rsidRPr="00461184" w:rsidRDefault="00000000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2967122C" w14:textId="5FFD9F49" w:rsidR="00C728D3" w:rsidRPr="009D61E9" w:rsidRDefault="00000000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599EBD54" w14:textId="77777777" w:rsidR="00C728D3" w:rsidRPr="001F1277" w:rsidRDefault="00000000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BA50F6C" w14:textId="77777777" w:rsidR="00C728D3" w:rsidRPr="0044600B" w:rsidRDefault="00000000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3FA0975" w14:textId="77777777" w:rsidR="00C728D3" w:rsidRPr="00461184" w:rsidRDefault="00000000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0A4EB6">
        <w:trPr>
          <w:trHeight w:val="145"/>
        </w:trPr>
        <w:tc>
          <w:tcPr>
            <w:tcW w:w="4251" w:type="dxa"/>
            <w:gridSpan w:val="3"/>
          </w:tcPr>
          <w:p w14:paraId="0EA76B57" w14:textId="28150A3C" w:rsidR="00C728D3" w:rsidRPr="009D61E9" w:rsidRDefault="00000000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363CFF8D" w14:textId="77777777" w:rsidR="00C728D3" w:rsidRPr="001F1277" w:rsidRDefault="00000000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6015C5E4" w14:textId="77777777" w:rsidR="00C728D3" w:rsidRPr="0044600B" w:rsidRDefault="00000000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43074BB" w14:textId="77777777" w:rsidR="00C728D3" w:rsidRPr="0044600B" w:rsidRDefault="00000000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0A4EB6">
        <w:trPr>
          <w:trHeight w:val="135"/>
        </w:trPr>
        <w:tc>
          <w:tcPr>
            <w:tcW w:w="4251" w:type="dxa"/>
            <w:gridSpan w:val="3"/>
          </w:tcPr>
          <w:p w14:paraId="22E46D84" w14:textId="20E5CB32" w:rsidR="00C728D3" w:rsidRPr="009D61E9" w:rsidRDefault="00000000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5746C55" w14:textId="77777777" w:rsidR="00C728D3" w:rsidRPr="001F1277" w:rsidRDefault="00000000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D786A10" w14:textId="77777777" w:rsidR="00C728D3" w:rsidRPr="0044600B" w:rsidRDefault="00000000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193DE0" w14:textId="77777777" w:rsidR="00C728D3" w:rsidRPr="0044600B" w:rsidRDefault="00000000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0A4EB6">
        <w:trPr>
          <w:trHeight w:val="183"/>
        </w:trPr>
        <w:tc>
          <w:tcPr>
            <w:tcW w:w="4251" w:type="dxa"/>
            <w:gridSpan w:val="3"/>
          </w:tcPr>
          <w:p w14:paraId="279E12D6" w14:textId="63E6B466" w:rsidR="0077471D" w:rsidRPr="009D61E9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E94EB24" w14:textId="77777777" w:rsidR="0077471D" w:rsidRPr="001F1277" w:rsidRDefault="00000000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72C668" w14:textId="77777777" w:rsidR="0077471D" w:rsidRPr="00461184" w:rsidRDefault="00000000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9561B71" w14:textId="77777777" w:rsidR="0077471D" w:rsidRPr="00461184" w:rsidRDefault="00000000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D8F219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2352706" w14:textId="77777777" w:rsidR="0077471D" w:rsidRPr="001F1277" w:rsidRDefault="00000000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9B46BC7" w14:textId="77777777" w:rsidR="0077471D" w:rsidRPr="00461184" w:rsidRDefault="00000000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3C49FEB" w14:textId="77777777" w:rsidR="0077471D" w:rsidRDefault="00000000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0A4EB6">
        <w:trPr>
          <w:trHeight w:val="183"/>
        </w:trPr>
        <w:tc>
          <w:tcPr>
            <w:tcW w:w="4251" w:type="dxa"/>
            <w:gridSpan w:val="3"/>
          </w:tcPr>
          <w:p w14:paraId="4E12AB25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40222F8" w14:textId="59D81EF8" w:rsidR="0077471D" w:rsidRDefault="00000000" w:rsidP="00F225B7">
            <w:pPr>
              <w:pStyle w:val="--2"/>
            </w:pPr>
            <w:sdt>
              <w:sdt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EEDB2FF" w14:textId="77777777" w:rsidR="0077471D" w:rsidRPr="00461184" w:rsidRDefault="00000000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5589D82" w14:textId="77777777" w:rsidR="0077471D" w:rsidRDefault="00000000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09DBA1" w14:textId="77777777" w:rsidR="00732401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08BEC6CE" w14:textId="77777777" w:rsidR="00732401" w:rsidRDefault="00000000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31477E" w14:textId="77777777" w:rsidR="00732401" w:rsidRDefault="00000000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0A4EB6">
        <w:trPr>
          <w:trHeight w:val="183"/>
        </w:trPr>
        <w:tc>
          <w:tcPr>
            <w:tcW w:w="4251" w:type="dxa"/>
            <w:gridSpan w:val="3"/>
          </w:tcPr>
          <w:p w14:paraId="01F95CAE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CF98B7" w14:textId="519C1D9F" w:rsidR="0077471D" w:rsidRDefault="00000000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A30B3B7" w14:textId="77777777" w:rsidR="0077471D" w:rsidRPr="0044600B" w:rsidRDefault="00000000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0A4EB6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1" w:type="dxa"/>
                <w:gridSpan w:val="3"/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1D102D94" w14:textId="77777777" w:rsidR="0077471D" w:rsidRDefault="00000000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7D69E7C8" w14:textId="77777777" w:rsidR="0077471D" w:rsidRPr="00461184" w:rsidRDefault="00000000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</w:tcPr>
          <w:p w14:paraId="18E74344" w14:textId="77777777" w:rsidR="00C728D3" w:rsidRDefault="00000000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1FDC9EA9" w14:textId="7420F23A" w:rsidR="00C728D3" w:rsidRDefault="00000000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7105BA4A" w14:textId="49455B28" w:rsidR="0077471D" w:rsidRPr="009D61E9" w:rsidRDefault="00000000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5FB9CED2" w14:textId="36179D03" w:rsidR="0077471D" w:rsidRDefault="00000000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0A4EB6">
        <w:trPr>
          <w:trHeight w:val="183"/>
        </w:trPr>
        <w:tc>
          <w:tcPr>
            <w:tcW w:w="4251" w:type="dxa"/>
            <w:gridSpan w:val="3"/>
          </w:tcPr>
          <w:p w14:paraId="6F352C83" w14:textId="60C6153B" w:rsidR="0077471D" w:rsidRPr="009D61E9" w:rsidRDefault="00000000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FAC5A05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0A4EB6">
        <w:trPr>
          <w:trHeight w:val="183"/>
        </w:trPr>
        <w:tc>
          <w:tcPr>
            <w:tcW w:w="4251" w:type="dxa"/>
            <w:gridSpan w:val="3"/>
          </w:tcPr>
          <w:p w14:paraId="19774E03" w14:textId="77777777" w:rsidR="0077471D" w:rsidRPr="009D61E9" w:rsidRDefault="00000000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7EF36ED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A8A9970" w14:textId="77777777" w:rsidR="0077471D" w:rsidRPr="00837888" w:rsidRDefault="00000000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676C43E" w14:textId="5ECB95E9" w:rsidR="0077471D" w:rsidRPr="00E96B43" w:rsidRDefault="00000000" w:rsidP="007A4884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0A4EB6">
        <w:trPr>
          <w:trHeight w:val="183"/>
        </w:trPr>
        <w:tc>
          <w:tcPr>
            <w:tcW w:w="4251" w:type="dxa"/>
            <w:gridSpan w:val="3"/>
          </w:tcPr>
          <w:p w14:paraId="606F7EF1" w14:textId="77777777" w:rsidR="0077471D" w:rsidRPr="009D61E9" w:rsidRDefault="00000000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4C2D7F55" w14:textId="412B3598" w:rsidR="0077471D" w:rsidRPr="00E96B43" w:rsidRDefault="00000000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FF8552" w14:textId="77777777" w:rsidR="0077471D" w:rsidRPr="009D61E9" w:rsidRDefault="00000000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3884FA" w14:textId="77777777" w:rsidR="0077471D" w:rsidRPr="00E96B43" w:rsidRDefault="00000000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2"/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0A4EB6">
        <w:trPr>
          <w:trHeight w:val="183"/>
        </w:trPr>
        <w:tc>
          <w:tcPr>
            <w:tcW w:w="4251" w:type="dxa"/>
            <w:gridSpan w:val="3"/>
          </w:tcPr>
          <w:p w14:paraId="0F420304" w14:textId="77777777" w:rsidR="0077471D" w:rsidRPr="009D61E9" w:rsidRDefault="00000000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FCAEB6E" w14:textId="2E3CA54E" w:rsidR="0077471D" w:rsidRPr="00E96B43" w:rsidRDefault="00000000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1B951F" w14:textId="77777777" w:rsidR="0077471D" w:rsidRPr="00DE7EFE" w:rsidRDefault="00000000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vAlign w:val="bottom"/>
          </w:tcPr>
          <w:p w14:paraId="62C945D8" w14:textId="42BD8A20" w:rsidR="000A4EB6" w:rsidRDefault="000A4EB6" w:rsidP="000A4EB6">
            <w:pPr>
              <w:pStyle w:val="--2"/>
              <w:numPr>
                <w:ilvl w:val="0"/>
                <w:numId w:val="41"/>
              </w:numPr>
            </w:pPr>
            <w:r>
              <w:t>Установленное оборудование соответствует СанПин</w:t>
            </w:r>
          </w:p>
        </w:tc>
        <w:tc>
          <w:tcPr>
            <w:tcW w:w="571" w:type="dxa"/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0A4EB6">
        <w:trPr>
          <w:trHeight w:val="183"/>
        </w:trPr>
        <w:tc>
          <w:tcPr>
            <w:tcW w:w="4251" w:type="dxa"/>
            <w:gridSpan w:val="3"/>
          </w:tcPr>
          <w:p w14:paraId="3C07E13D" w14:textId="77777777" w:rsidR="0077471D" w:rsidRPr="00DE7EFE" w:rsidRDefault="00000000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0147BFBF" w14:textId="4409DA09" w:rsidR="0077471D" w:rsidRDefault="00BF24AF" w:rsidP="00BF24AF">
            <w:pPr>
              <w:pStyle w:val="--2"/>
              <w:numPr>
                <w:ilvl w:val="0"/>
                <w:numId w:val="41"/>
              </w:numPr>
            </w:pPr>
            <w:r>
              <w:t>Тепловые завесы (внешние поверхности)</w:t>
            </w: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E50B0A6" w14:textId="4C7CD63E" w:rsidR="0077471D" w:rsidRPr="00837888" w:rsidRDefault="00000000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57A1C5" w14:textId="77777777" w:rsidR="0077471D" w:rsidRPr="00837888" w:rsidRDefault="00000000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DA0530" w14:textId="0EFE10D4" w:rsidR="0077471D" w:rsidRPr="00837888" w:rsidRDefault="00000000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8C0A414" w14:textId="77777777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79C6B29" w14:textId="1F03EA00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2D9E11" w14:textId="4D1069AD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811216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1344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37384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>
              <w:t xml:space="preserve"> </w:t>
            </w:r>
            <w:r w:rsidR="0077471D">
              <w:t xml:space="preserve">перчатки </w:t>
            </w:r>
            <w:sdt>
              <w:sdtPr>
                <w:id w:val="-167718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257BD" w14:textId="77777777" w:rsidR="00BF16B9" w:rsidRDefault="00BF16B9">
      <w:r>
        <w:separator/>
      </w:r>
    </w:p>
  </w:endnote>
  <w:endnote w:type="continuationSeparator" w:id="0">
    <w:p w14:paraId="09409E1D" w14:textId="77777777" w:rsidR="00BF16B9" w:rsidRDefault="00BF1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ABF44" w14:textId="77777777" w:rsidR="00BF16B9" w:rsidRDefault="00BF16B9">
      <w:r>
        <w:separator/>
      </w:r>
    </w:p>
  </w:footnote>
  <w:footnote w:type="continuationSeparator" w:id="0">
    <w:p w14:paraId="321814B2" w14:textId="77777777" w:rsidR="00BF16B9" w:rsidRDefault="00BF16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62CB" w14:textId="77777777" w:rsidR="00EA1EAC" w:rsidRPr="009B4662" w:rsidRDefault="006156FB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6156FB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C4015"/>
    <w:multiLevelType w:val="hybridMultilevel"/>
    <w:tmpl w:val="7F76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4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321473597">
    <w:abstractNumId w:val="21"/>
  </w:num>
  <w:num w:numId="2" w16cid:durableId="113138641">
    <w:abstractNumId w:val="37"/>
  </w:num>
  <w:num w:numId="3" w16cid:durableId="291904607">
    <w:abstractNumId w:val="28"/>
  </w:num>
  <w:num w:numId="4" w16cid:durableId="2073893250">
    <w:abstractNumId w:val="18"/>
  </w:num>
  <w:num w:numId="5" w16cid:durableId="1844974007">
    <w:abstractNumId w:val="17"/>
  </w:num>
  <w:num w:numId="6" w16cid:durableId="129982250">
    <w:abstractNumId w:val="31"/>
  </w:num>
  <w:num w:numId="7" w16cid:durableId="897394689">
    <w:abstractNumId w:val="27"/>
  </w:num>
  <w:num w:numId="8" w16cid:durableId="183517670">
    <w:abstractNumId w:val="36"/>
  </w:num>
  <w:num w:numId="9" w16cid:durableId="519124469">
    <w:abstractNumId w:val="32"/>
  </w:num>
  <w:num w:numId="10" w16cid:durableId="1182937510">
    <w:abstractNumId w:val="16"/>
  </w:num>
  <w:num w:numId="11" w16cid:durableId="1820153768">
    <w:abstractNumId w:val="25"/>
  </w:num>
  <w:num w:numId="12" w16cid:durableId="543980536">
    <w:abstractNumId w:val="30"/>
  </w:num>
  <w:num w:numId="13" w16cid:durableId="901675315">
    <w:abstractNumId w:val="39"/>
  </w:num>
  <w:num w:numId="14" w16cid:durableId="126748619">
    <w:abstractNumId w:val="24"/>
  </w:num>
  <w:num w:numId="15" w16cid:durableId="706414037">
    <w:abstractNumId w:val="20"/>
  </w:num>
  <w:num w:numId="16" w16cid:durableId="884021719">
    <w:abstractNumId w:val="12"/>
  </w:num>
  <w:num w:numId="17" w16cid:durableId="760831092">
    <w:abstractNumId w:val="22"/>
  </w:num>
  <w:num w:numId="18" w16cid:durableId="101189462">
    <w:abstractNumId w:val="23"/>
  </w:num>
  <w:num w:numId="19" w16cid:durableId="257645321">
    <w:abstractNumId w:val="38"/>
  </w:num>
  <w:num w:numId="20" w16cid:durableId="102648914">
    <w:abstractNumId w:val="33"/>
  </w:num>
  <w:num w:numId="21" w16cid:durableId="1594440073">
    <w:abstractNumId w:val="13"/>
  </w:num>
  <w:num w:numId="22" w16cid:durableId="1893493468">
    <w:abstractNumId w:val="34"/>
  </w:num>
  <w:num w:numId="23" w16cid:durableId="1017076915">
    <w:abstractNumId w:val="26"/>
  </w:num>
  <w:num w:numId="24" w16cid:durableId="1094595382">
    <w:abstractNumId w:val="14"/>
  </w:num>
  <w:num w:numId="25" w16cid:durableId="340818058">
    <w:abstractNumId w:val="29"/>
  </w:num>
  <w:num w:numId="26" w16cid:durableId="1661228352">
    <w:abstractNumId w:val="15"/>
  </w:num>
  <w:num w:numId="27" w16cid:durableId="1352760073">
    <w:abstractNumId w:val="9"/>
  </w:num>
  <w:num w:numId="28" w16cid:durableId="1202980089">
    <w:abstractNumId w:val="7"/>
  </w:num>
  <w:num w:numId="29" w16cid:durableId="641889610">
    <w:abstractNumId w:val="6"/>
  </w:num>
  <w:num w:numId="30" w16cid:durableId="748817201">
    <w:abstractNumId w:val="5"/>
  </w:num>
  <w:num w:numId="31" w16cid:durableId="1076124799">
    <w:abstractNumId w:val="4"/>
  </w:num>
  <w:num w:numId="32" w16cid:durableId="257688020">
    <w:abstractNumId w:val="8"/>
  </w:num>
  <w:num w:numId="33" w16cid:durableId="1807745435">
    <w:abstractNumId w:val="3"/>
  </w:num>
  <w:num w:numId="34" w16cid:durableId="280381402">
    <w:abstractNumId w:val="2"/>
  </w:num>
  <w:num w:numId="35" w16cid:durableId="1516454650">
    <w:abstractNumId w:val="1"/>
  </w:num>
  <w:num w:numId="36" w16cid:durableId="854345734">
    <w:abstractNumId w:val="0"/>
  </w:num>
  <w:num w:numId="37" w16cid:durableId="2130853579">
    <w:abstractNumId w:val="14"/>
  </w:num>
  <w:num w:numId="38" w16cid:durableId="942959398">
    <w:abstractNumId w:val="11"/>
  </w:num>
  <w:num w:numId="39" w16cid:durableId="131824444">
    <w:abstractNumId w:val="19"/>
  </w:num>
  <w:num w:numId="40" w16cid:durableId="2039695944">
    <w:abstractNumId w:val="35"/>
  </w:num>
  <w:num w:numId="41" w16cid:durableId="1770655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14E2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4EB6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2FD1"/>
    <w:rsid w:val="003536C6"/>
    <w:rsid w:val="003553B3"/>
    <w:rsid w:val="00361BBF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2375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3D3F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5539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2252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1A7"/>
    <w:rsid w:val="00925957"/>
    <w:rsid w:val="00925BAD"/>
    <w:rsid w:val="00925DC3"/>
    <w:rsid w:val="009272CB"/>
    <w:rsid w:val="00930196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16B9"/>
    <w:rsid w:val="00BF24AF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160</TotalTime>
  <Pages>2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13</cp:revision>
  <cp:lastPrinted>2026-02-18T13:06:00Z</cp:lastPrinted>
  <dcterms:created xsi:type="dcterms:W3CDTF">2026-02-21T18:45:00Z</dcterms:created>
  <dcterms:modified xsi:type="dcterms:W3CDTF">2026-02-23T08:18:00Z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