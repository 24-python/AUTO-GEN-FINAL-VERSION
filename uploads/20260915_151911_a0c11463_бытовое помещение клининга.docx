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6331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10"/>
        <w:gridCol w:w="209"/>
        <w:gridCol w:w="76"/>
        <w:gridCol w:w="54"/>
        <w:gridCol w:w="404"/>
        <w:gridCol w:w="26"/>
        <w:gridCol w:w="102"/>
        <w:gridCol w:w="9"/>
        <w:gridCol w:w="183"/>
        <w:gridCol w:w="44"/>
        <w:gridCol w:w="239"/>
        <w:gridCol w:w="138"/>
        <w:gridCol w:w="83"/>
        <w:gridCol w:w="49"/>
        <w:gridCol w:w="227"/>
        <w:gridCol w:w="47"/>
        <w:gridCol w:w="6"/>
        <w:gridCol w:w="12"/>
        <w:gridCol w:w="289"/>
        <w:gridCol w:w="52"/>
        <w:gridCol w:w="73"/>
        <w:gridCol w:w="130"/>
        <w:gridCol w:w="84"/>
        <w:gridCol w:w="153"/>
        <w:gridCol w:w="73"/>
        <w:gridCol w:w="12"/>
        <w:gridCol w:w="37"/>
        <w:gridCol w:w="14"/>
        <w:gridCol w:w="43"/>
        <w:gridCol w:w="134"/>
        <w:gridCol w:w="45"/>
        <w:gridCol w:w="114"/>
        <w:gridCol w:w="170"/>
        <w:gridCol w:w="21"/>
        <w:gridCol w:w="979"/>
        <w:gridCol w:w="10"/>
        <w:gridCol w:w="812"/>
        <w:gridCol w:w="312"/>
        <w:gridCol w:w="10"/>
        <w:gridCol w:w="10"/>
        <w:gridCol w:w="276"/>
        <w:gridCol w:w="388"/>
        <w:gridCol w:w="57"/>
        <w:gridCol w:w="65"/>
        <w:gridCol w:w="160"/>
        <w:gridCol w:w="20"/>
        <w:gridCol w:w="7"/>
        <w:gridCol w:w="30"/>
        <w:gridCol w:w="111"/>
        <w:gridCol w:w="250"/>
        <w:gridCol w:w="154"/>
        <w:gridCol w:w="32"/>
        <w:gridCol w:w="326"/>
        <w:gridCol w:w="120"/>
        <w:gridCol w:w="216"/>
        <w:gridCol w:w="1026"/>
        <w:gridCol w:w="10"/>
        <w:gridCol w:w="598"/>
        <w:gridCol w:w="949"/>
        <w:gridCol w:w="255"/>
        <w:gridCol w:w="16"/>
        <w:gridCol w:w="154"/>
        <w:gridCol w:w="142"/>
        <w:gridCol w:w="709"/>
        <w:gridCol w:w="10"/>
        <w:gridCol w:w="1124"/>
        <w:gridCol w:w="10"/>
        <w:gridCol w:w="1264"/>
        <w:gridCol w:w="154"/>
        <w:gridCol w:w="271"/>
        <w:gridCol w:w="1132"/>
      </w:tblGrid>
      <w:tr w:rsidR="007A0067" w:rsidRPr="00E35BBA" w14:paraId="37722D9F" w14:textId="77777777" w:rsidTr="00CC5505">
        <w:trPr>
          <w:trHeight w:val="20"/>
        </w:trPr>
        <w:tc>
          <w:tcPr>
            <w:tcW w:w="5141" w:type="dxa"/>
            <w:gridSpan w:val="35"/>
            <w:vAlign w:val="bottom"/>
          </w:tcPr>
          <w:p w14:paraId="5756403D" w14:textId="4A3BDBB0" w:rsidR="007A0067" w:rsidRPr="00D23288" w:rsidRDefault="005E6E5E" w:rsidP="00CC5505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ООО «ПОЛЁТ»</w:t>
            </w:r>
          </w:p>
        </w:tc>
        <w:tc>
          <w:tcPr>
            <w:tcW w:w="2672" w:type="dxa"/>
            <w:gridSpan w:val="16"/>
            <w:vAlign w:val="bottom"/>
          </w:tcPr>
          <w:p w14:paraId="22EB542E" w14:textId="30D01650" w:rsidR="007A0067" w:rsidRPr="000B3C17" w:rsidRDefault="000971C9" w:rsidP="00CC5505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бытовое помещение клининга</w:t>
            </w:r>
          </w:p>
        </w:tc>
        <w:sdt>
          <w:sdtPr>
            <w:rPr>
              <w:szCs w:val="16"/>
            </w:rPr>
            <w:id w:val="425692899"/>
            <w:placeholder>
              <w:docPart w:val="965EA70CF6F44A50AE1A19F7B67187DE"/>
            </w:placeholder>
            <w:dropDownList>
              <w:listItem w:value="Выберите элемент."/>
              <w:listItem w:displayText="Общего назначения" w:value="Общего назначения"/>
              <w:listItem w:displayText="Производственное" w:value="Производственное"/>
              <w:listItem w:displayText="Бытовое" w:value="Бытовое"/>
              <w:listItem w:displayText="Складское" w:value="Складское"/>
              <w:listItem w:displayText="Санитарное" w:value="Санитарное"/>
              <w:listItem w:displayText="Вспомогательное" w:value="Вспомогательное"/>
              <w:listItem w:displayText="Моечное" w:value="Моечное"/>
              <w:listItem w:displayText="Техническое" w:value="Техническое"/>
              <w:listItem w:displayText="Офисное" w:value="Офисное"/>
              <w:listItem w:displayText="холодильная камера" w:value="холодильная камера"/>
              <w:listItem w:displayText="морозильная камера" w:value="морозильная камера"/>
              <w:listItem w:displayText="грузовой лифт" w:value="грузовой лифт"/>
            </w:dropDownList>
          </w:sdtPr>
          <w:sdtContent>
            <w:tc>
              <w:tcPr>
                <w:tcW w:w="2328" w:type="dxa"/>
                <w:gridSpan w:val="7"/>
                <w:vAlign w:val="bottom"/>
              </w:tcPr>
              <w:p w14:paraId="39093164" w14:textId="55D7ACB5" w:rsidR="007A0067" w:rsidRPr="00647B37" w:rsidRDefault="005E6E5E" w:rsidP="00CC5505">
                <w:pPr>
                  <w:pStyle w:val="-0"/>
                  <w:rPr>
                    <w:szCs w:val="16"/>
                  </w:rPr>
                </w:pPr>
                <w:r>
                  <w:rPr>
                    <w:szCs w:val="16"/>
                  </w:rPr>
                  <w:t>Бытовое</w:t>
                </w:r>
              </w:p>
            </w:tc>
          </w:sdtContent>
        </w:sdt>
        <w:tc>
          <w:tcPr>
            <w:tcW w:w="6190" w:type="dxa"/>
            <w:gridSpan w:val="13"/>
            <w:vAlign w:val="bottom"/>
          </w:tcPr>
          <w:p w14:paraId="30B8AA83" w14:textId="77777777" w:rsidR="007A0067" w:rsidRPr="00D23288" w:rsidRDefault="007A0067" w:rsidP="00CC5505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Цветовое кодирование инвентаря:</w:t>
            </w:r>
            <w:r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alias w:val="Цветовое кодирование инвентаря"/>
                <w:tag w:val="Цветовое кодирование инвентаря"/>
                <w:id w:val="-720211300"/>
                <w:placeholder>
                  <w:docPart w:val="43C10CA467AB4F719F198D98AAAB4DD8"/>
                </w:placeholder>
                <w:showingPlcHdr/>
                <w:dropDownList>
                  <w:listItem w:value="Выберите элемент."/>
                  <w:listItem w:displayText="белый" w:value="белый"/>
                  <w:listItem w:displayText="голубой" w:value="голубой"/>
                  <w:listItem w:displayText="жёлтый" w:value="жёлтый"/>
                  <w:listItem w:displayText="зелёный" w:value="зелёный"/>
                  <w:listItem w:displayText="коричневый" w:value="коричневый"/>
                  <w:listItem w:displayText="красный" w:value="красный"/>
                  <w:listItem w:displayText="лаймовый" w:value="лаймовый"/>
                  <w:listItem w:displayText="оранжевый" w:value="оранжевый"/>
                  <w:listItem w:displayText="розовый" w:value="розовый"/>
                  <w:listItem w:displayText="серый" w:value="серый"/>
                  <w:listItem w:displayText="синий" w:value="синий"/>
                  <w:listItem w:displayText="сиреневый" w:value="сиреневый"/>
                  <w:listItem w:displayText="фиолетовый" w:value="фиолетовый"/>
                  <w:listItem w:displayText="чёрный" w:value="чёрный"/>
                </w:dropDownList>
              </w:sdtPr>
              <w:sdtContent>
                <w:r w:rsidRPr="00B4065C">
                  <w:rPr>
                    <w:rStyle w:val="af"/>
                  </w:rPr>
                  <w:t>Выберите элемент.</w:t>
                </w:r>
              </w:sdtContent>
            </w:sdt>
          </w:p>
        </w:tc>
      </w:tr>
      <w:tr w:rsidR="007A0067" w:rsidRPr="00D23288" w14:paraId="19B67696" w14:textId="77777777" w:rsidTr="00CC5505">
        <w:trPr>
          <w:trHeight w:val="20"/>
        </w:trPr>
        <w:tc>
          <w:tcPr>
            <w:tcW w:w="5141" w:type="dxa"/>
            <w:gridSpan w:val="35"/>
          </w:tcPr>
          <w:p w14:paraId="324CF1EC" w14:textId="77777777" w:rsidR="007A0067" w:rsidRPr="00D23288" w:rsidRDefault="007A0067" w:rsidP="00CC5505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(предприятие)</w:t>
            </w:r>
          </w:p>
        </w:tc>
        <w:tc>
          <w:tcPr>
            <w:tcW w:w="2672" w:type="dxa"/>
            <w:gridSpan w:val="16"/>
          </w:tcPr>
          <w:p w14:paraId="4CE9B750" w14:textId="77777777" w:rsidR="007A0067" w:rsidRPr="00D23288" w:rsidRDefault="007A0067" w:rsidP="00CC5505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(название участка)</w:t>
            </w:r>
          </w:p>
        </w:tc>
        <w:tc>
          <w:tcPr>
            <w:tcW w:w="2328" w:type="dxa"/>
            <w:gridSpan w:val="7"/>
          </w:tcPr>
          <w:p w14:paraId="3D2A43F7" w14:textId="77777777" w:rsidR="007A0067" w:rsidRPr="00D23288" w:rsidRDefault="007A0067" w:rsidP="00CC5505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(категория помещения)</w:t>
            </w:r>
          </w:p>
        </w:tc>
        <w:tc>
          <w:tcPr>
            <w:tcW w:w="6190" w:type="dxa"/>
            <w:gridSpan w:val="13"/>
          </w:tcPr>
          <w:p w14:paraId="197E34A6" w14:textId="77777777" w:rsidR="007A0067" w:rsidRPr="00D23288" w:rsidRDefault="007A0067" w:rsidP="00CC5505">
            <w:pPr>
              <w:pStyle w:val="-0"/>
              <w:rPr>
                <w:szCs w:val="16"/>
              </w:rPr>
            </w:pPr>
          </w:p>
        </w:tc>
      </w:tr>
      <w:tr w:rsidR="007A0067" w:rsidRPr="00D23288" w14:paraId="56CB8AA8" w14:textId="77777777" w:rsidTr="00CC5505">
        <w:tblPrEx>
          <w:tblLook w:val="0000" w:firstRow="0" w:lastRow="0" w:firstColumn="0" w:lastColumn="0" w:noHBand="0" w:noVBand="0"/>
        </w:tblPrEx>
        <w:trPr>
          <w:trHeight w:val="20"/>
        </w:trPr>
        <w:tc>
          <w:tcPr>
            <w:tcW w:w="5141" w:type="dxa"/>
            <w:gridSpan w:val="35"/>
            <w:shd w:val="clear" w:color="auto" w:fill="BFBFBF" w:themeFill="background1" w:themeFillShade="BF"/>
          </w:tcPr>
          <w:p w14:paraId="07F00767" w14:textId="77777777" w:rsidR="007A0067" w:rsidRPr="00D23288" w:rsidRDefault="007A0067" w:rsidP="00CC5505">
            <w:pPr>
              <w:pStyle w:val="--2"/>
              <w:rPr>
                <w:rStyle w:val="ac"/>
                <w:szCs w:val="16"/>
              </w:rPr>
            </w:pPr>
            <w:r w:rsidRPr="00D23288">
              <w:rPr>
                <w:rStyle w:val="ac"/>
                <w:szCs w:val="16"/>
              </w:rPr>
              <w:t>Поверхности:</w:t>
            </w:r>
          </w:p>
        </w:tc>
        <w:tc>
          <w:tcPr>
            <w:tcW w:w="4392" w:type="dxa"/>
            <w:gridSpan w:val="21"/>
            <w:shd w:val="clear" w:color="auto" w:fill="BFBFBF" w:themeFill="background1" w:themeFillShade="BF"/>
          </w:tcPr>
          <w:p w14:paraId="1E58A2A8" w14:textId="77777777" w:rsidR="007A0067" w:rsidRPr="00D23288" w:rsidRDefault="007A0067" w:rsidP="00CC5505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Бытовая техника:</w:t>
            </w:r>
          </w:p>
        </w:tc>
        <w:tc>
          <w:tcPr>
            <w:tcW w:w="3967" w:type="dxa"/>
            <w:gridSpan w:val="10"/>
            <w:shd w:val="clear" w:color="auto" w:fill="BFBFBF" w:themeFill="background1" w:themeFillShade="BF"/>
          </w:tcPr>
          <w:p w14:paraId="4964CF43" w14:textId="77777777" w:rsidR="007A0067" w:rsidRPr="00D23288" w:rsidRDefault="007A0067" w:rsidP="00CC5505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Тепловое оборудование:</w:t>
            </w:r>
          </w:p>
        </w:tc>
        <w:tc>
          <w:tcPr>
            <w:tcW w:w="2831" w:type="dxa"/>
            <w:gridSpan w:val="5"/>
            <w:shd w:val="clear" w:color="auto" w:fill="BFBFBF" w:themeFill="background1" w:themeFillShade="BF"/>
          </w:tcPr>
          <w:p w14:paraId="3B701B13" w14:textId="77777777" w:rsidR="007A0067" w:rsidRPr="00D23288" w:rsidRDefault="007A0067" w:rsidP="00CC5505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Упаковочное оборудование:</w:t>
            </w:r>
          </w:p>
        </w:tc>
      </w:tr>
      <w:tr w:rsidR="007A0067" w:rsidRPr="00D23288" w14:paraId="3108DB86" w14:textId="77777777" w:rsidTr="00D20908">
        <w:trPr>
          <w:trHeight w:val="20"/>
        </w:trPr>
        <w:tc>
          <w:tcPr>
            <w:tcW w:w="1681" w:type="dxa"/>
            <w:gridSpan w:val="7"/>
          </w:tcPr>
          <w:p w14:paraId="5993384E" w14:textId="2C2DEC86" w:rsidR="007A0067" w:rsidRPr="000F1EEC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5979365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5E6E5E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D23288">
              <w:rPr>
                <w:szCs w:val="16"/>
              </w:rPr>
              <w:t xml:space="preserve">потолок </w:t>
            </w:r>
            <w:sdt>
              <w:sdtPr>
                <w:rPr>
                  <w:szCs w:val="16"/>
                </w:rPr>
                <w:id w:val="-173299717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5E6E5E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В</w:t>
            </w:r>
            <w:r w:rsidR="007A0067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5369998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Н</w:t>
            </w:r>
          </w:p>
        </w:tc>
        <w:tc>
          <w:tcPr>
            <w:tcW w:w="1025" w:type="dxa"/>
            <w:gridSpan w:val="10"/>
          </w:tcPr>
          <w:p w14:paraId="7FE3EA0A" w14:textId="30BCEB26" w:rsidR="007A0067" w:rsidRPr="000F1EEC" w:rsidRDefault="000971C9" w:rsidP="00CC5505">
            <w:pPr>
              <w:pStyle w:val="--2"/>
              <w:rPr>
                <w:szCs w:val="16"/>
              </w:rPr>
            </w:pPr>
            <w:r>
              <w:rPr>
                <w:szCs w:val="16"/>
              </w:rPr>
              <w:t>СП</w:t>
            </w:r>
          </w:p>
        </w:tc>
        <w:tc>
          <w:tcPr>
            <w:tcW w:w="2445" w:type="dxa"/>
            <w:gridSpan w:val="19"/>
          </w:tcPr>
          <w:p w14:paraId="65967C70" w14:textId="32513524" w:rsidR="007A0067" w:rsidRPr="000F1EEC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7180855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5E6E5E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D23288">
              <w:rPr>
                <w:szCs w:val="16"/>
              </w:rPr>
              <w:t xml:space="preserve"> светильники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89304033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5E6E5E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В</w:t>
            </w:r>
            <w:r w:rsidR="007A0067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5018164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Н</w:t>
            </w:r>
          </w:p>
        </w:tc>
        <w:tc>
          <w:tcPr>
            <w:tcW w:w="1144" w:type="dxa"/>
            <w:gridSpan w:val="4"/>
          </w:tcPr>
          <w:p w14:paraId="5930C9CD" w14:textId="7A9A91FE" w:rsidR="007A0067" w:rsidRPr="00D23288" w:rsidRDefault="00000000" w:rsidP="00CC5505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1382352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E717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чайники </w:t>
            </w:r>
          </w:p>
        </w:tc>
        <w:tc>
          <w:tcPr>
            <w:tcW w:w="1364" w:type="dxa"/>
            <w:gridSpan w:val="10"/>
          </w:tcPr>
          <w:p w14:paraId="3FBA93A4" w14:textId="77777777" w:rsidR="007A0067" w:rsidRPr="00D23288" w:rsidRDefault="00000000" w:rsidP="00CC5505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596046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термопоты</w:t>
            </w:r>
          </w:p>
        </w:tc>
        <w:tc>
          <w:tcPr>
            <w:tcW w:w="1884" w:type="dxa"/>
            <w:gridSpan w:val="7"/>
          </w:tcPr>
          <w:p w14:paraId="73BED012" w14:textId="7741E708" w:rsidR="007A0067" w:rsidRPr="00090474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4723349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E717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>кулер</w:t>
            </w:r>
            <w:r w:rsidR="007A0067">
              <w:rPr>
                <w:szCs w:val="16"/>
              </w:rPr>
              <w:t>ы</w:t>
            </w:r>
          </w:p>
        </w:tc>
        <w:tc>
          <w:tcPr>
            <w:tcW w:w="2833" w:type="dxa"/>
            <w:gridSpan w:val="8"/>
          </w:tcPr>
          <w:p w14:paraId="7A41260A" w14:textId="77777777" w:rsidR="007A0067" w:rsidRPr="000C46D1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157756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плиты </w:t>
            </w:r>
            <w:sdt>
              <w:sdtPr>
                <w:rPr>
                  <w:szCs w:val="16"/>
                </w:rPr>
                <w:id w:val="-1415010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индук. </w:t>
            </w:r>
            <w:sdt>
              <w:sdtPr>
                <w:rPr>
                  <w:szCs w:val="16"/>
                </w:rPr>
                <w:id w:val="-8439405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элек. </w:t>
            </w:r>
            <w:sdt>
              <w:sdtPr>
                <w:rPr>
                  <w:szCs w:val="16"/>
                </w:rPr>
                <w:id w:val="2038352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>газ.</w:t>
            </w:r>
          </w:p>
        </w:tc>
        <w:tc>
          <w:tcPr>
            <w:tcW w:w="1134" w:type="dxa"/>
            <w:gridSpan w:val="2"/>
          </w:tcPr>
          <w:p w14:paraId="305D563A" w14:textId="77777777" w:rsidR="007A0067" w:rsidRPr="000C46D1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1221793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B158E4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грили</w:t>
            </w:r>
          </w:p>
        </w:tc>
        <w:tc>
          <w:tcPr>
            <w:tcW w:w="2821" w:type="dxa"/>
            <w:gridSpan w:val="4"/>
            <w:vAlign w:val="center"/>
          </w:tcPr>
          <w:p w14:paraId="07C1CE02" w14:textId="77777777" w:rsidR="007A0067" w:rsidRPr="00E44B84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789354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>вакуумные упаковщики</w:t>
            </w:r>
          </w:p>
        </w:tc>
      </w:tr>
      <w:tr w:rsidR="007A0067" w:rsidRPr="00D23288" w14:paraId="04FA9B7F" w14:textId="77777777" w:rsidTr="00D20908">
        <w:trPr>
          <w:trHeight w:val="20"/>
        </w:trPr>
        <w:tc>
          <w:tcPr>
            <w:tcW w:w="1917" w:type="dxa"/>
            <w:gridSpan w:val="10"/>
          </w:tcPr>
          <w:p w14:paraId="3BDA7162" w14:textId="77777777" w:rsidR="007A0067" w:rsidRPr="00090474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8625844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вен</w:t>
            </w:r>
            <w:r w:rsidR="007A0067">
              <w:rPr>
                <w:szCs w:val="16"/>
              </w:rPr>
              <w:t>.</w:t>
            </w:r>
            <w:r w:rsidR="007A0067" w:rsidRPr="00D23288">
              <w:rPr>
                <w:szCs w:val="16"/>
              </w:rPr>
              <w:t xml:space="preserve"> трубы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5708046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В</w:t>
            </w:r>
            <w:r w:rsidR="007A0067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5701052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Н</w:t>
            </w:r>
          </w:p>
        </w:tc>
        <w:tc>
          <w:tcPr>
            <w:tcW w:w="3224" w:type="dxa"/>
            <w:gridSpan w:val="25"/>
          </w:tcPr>
          <w:p w14:paraId="463C7DF0" w14:textId="77777777" w:rsidR="007A0067" w:rsidRPr="00090474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1202955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решётки </w:t>
            </w:r>
            <w:sdt>
              <w:sdtPr>
                <w:rPr>
                  <w:szCs w:val="16"/>
                </w:rPr>
                <w:id w:val="9899025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В</w:t>
            </w:r>
            <w:r w:rsidR="007A0067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749629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Н</w:t>
            </w:r>
          </w:p>
        </w:tc>
        <w:tc>
          <w:tcPr>
            <w:tcW w:w="1875" w:type="dxa"/>
            <w:gridSpan w:val="8"/>
          </w:tcPr>
          <w:p w14:paraId="19B84904" w14:textId="173BB94A" w:rsidR="007A0067" w:rsidRPr="00D2328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862277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E717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микроволновки </w:t>
            </w:r>
          </w:p>
        </w:tc>
        <w:tc>
          <w:tcPr>
            <w:tcW w:w="2517" w:type="dxa"/>
            <w:gridSpan w:val="13"/>
          </w:tcPr>
          <w:p w14:paraId="4DD5D659" w14:textId="2D3617A5" w:rsidR="007A0067" w:rsidRPr="00090474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554975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E717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холодильники</w:t>
            </w:r>
          </w:p>
        </w:tc>
        <w:tc>
          <w:tcPr>
            <w:tcW w:w="1557" w:type="dxa"/>
            <w:gridSpan w:val="3"/>
          </w:tcPr>
          <w:p w14:paraId="1F8D0181" w14:textId="77777777" w:rsidR="007A0067" w:rsidRPr="00D23288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5963888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>вар</w:t>
            </w:r>
            <w:r w:rsidR="007A0067">
              <w:rPr>
                <w:szCs w:val="16"/>
              </w:rPr>
              <w:t>.</w:t>
            </w:r>
            <w:r w:rsidR="007A0067" w:rsidRPr="00D23288">
              <w:rPr>
                <w:szCs w:val="16"/>
              </w:rPr>
              <w:t xml:space="preserve"> котлы </w:t>
            </w:r>
          </w:p>
        </w:tc>
        <w:tc>
          <w:tcPr>
            <w:tcW w:w="1276" w:type="dxa"/>
            <w:gridSpan w:val="5"/>
          </w:tcPr>
          <w:p w14:paraId="7F7F7E49" w14:textId="77777777" w:rsidR="007A0067" w:rsidRPr="000C46D1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11706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>сковороды</w:t>
            </w:r>
          </w:p>
        </w:tc>
        <w:tc>
          <w:tcPr>
            <w:tcW w:w="1134" w:type="dxa"/>
            <w:gridSpan w:val="2"/>
          </w:tcPr>
          <w:p w14:paraId="591CC136" w14:textId="77777777" w:rsidR="007A0067" w:rsidRPr="000C46D1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341277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B158E4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>фритюры</w:t>
            </w:r>
          </w:p>
        </w:tc>
        <w:tc>
          <w:tcPr>
            <w:tcW w:w="1274" w:type="dxa"/>
            <w:gridSpan w:val="2"/>
            <w:vAlign w:val="center"/>
          </w:tcPr>
          <w:p w14:paraId="3F2D16D9" w14:textId="77777777" w:rsidR="007A0067" w:rsidRPr="00E44B84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26593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>запайщики</w:t>
            </w:r>
          </w:p>
        </w:tc>
        <w:tc>
          <w:tcPr>
            <w:tcW w:w="1557" w:type="dxa"/>
            <w:gridSpan w:val="3"/>
            <w:vAlign w:val="center"/>
          </w:tcPr>
          <w:p w14:paraId="3FD261B1" w14:textId="77777777" w:rsidR="007A0067" w:rsidRPr="00E44B84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622793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туннели</w:t>
            </w:r>
            <w:r w:rsidR="007A0067">
              <w:rPr>
                <w:szCs w:val="16"/>
              </w:rPr>
              <w:t xml:space="preserve"> ТУ</w:t>
            </w:r>
          </w:p>
        </w:tc>
      </w:tr>
      <w:tr w:rsidR="007A0067" w:rsidRPr="00D23288" w14:paraId="7472DCDE" w14:textId="77777777" w:rsidTr="00D20908">
        <w:trPr>
          <w:trHeight w:val="20"/>
        </w:trPr>
        <w:tc>
          <w:tcPr>
            <w:tcW w:w="2377" w:type="dxa"/>
            <w:gridSpan w:val="13"/>
          </w:tcPr>
          <w:p w14:paraId="1D2C0299" w14:textId="092ADE42" w:rsidR="007A0067" w:rsidRPr="00090474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72263931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5E6E5E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стены (выше 2 м)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16666695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5E6E5E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В</w:t>
            </w:r>
            <w:r w:rsidR="007A0067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459758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Н</w:t>
            </w:r>
          </w:p>
        </w:tc>
        <w:tc>
          <w:tcPr>
            <w:tcW w:w="1122" w:type="dxa"/>
            <w:gridSpan w:val="11"/>
          </w:tcPr>
          <w:p w14:paraId="3C6C688C" w14:textId="5614FFCD" w:rsidR="007A0067" w:rsidRPr="003B2605" w:rsidRDefault="000971C9" w:rsidP="00CC5505">
            <w:pPr>
              <w:pStyle w:val="--2"/>
              <w:rPr>
                <w:szCs w:val="16"/>
              </w:rPr>
            </w:pPr>
            <w:r>
              <w:rPr>
                <w:szCs w:val="16"/>
              </w:rPr>
              <w:t>СП</w:t>
            </w:r>
          </w:p>
        </w:tc>
        <w:tc>
          <w:tcPr>
            <w:tcW w:w="1642" w:type="dxa"/>
            <w:gridSpan w:val="11"/>
          </w:tcPr>
          <w:p w14:paraId="25F388D8" w14:textId="3118BFE6" w:rsidR="007A0067" w:rsidRPr="003B2605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1827731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5E6E5E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>
              <w:rPr>
                <w:szCs w:val="16"/>
              </w:rPr>
              <w:t xml:space="preserve"> диф. </w:t>
            </w:r>
            <w:sdt>
              <w:sdtPr>
                <w:rPr>
                  <w:szCs w:val="16"/>
                </w:rPr>
                <w:id w:val="118393738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5E6E5E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В</w:t>
            </w:r>
            <w:r w:rsidR="007A0067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9596851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3B2605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Н</w:t>
            </w:r>
          </w:p>
        </w:tc>
        <w:tc>
          <w:tcPr>
            <w:tcW w:w="1875" w:type="dxa"/>
            <w:gridSpan w:val="8"/>
            <w:tcMar>
              <w:right w:w="0" w:type="dxa"/>
            </w:tcMar>
          </w:tcPr>
          <w:p w14:paraId="0AD592F9" w14:textId="77777777" w:rsidR="007A0067" w:rsidRPr="00D2328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95202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стиральные машины </w:t>
            </w:r>
          </w:p>
        </w:tc>
        <w:tc>
          <w:tcPr>
            <w:tcW w:w="2517" w:type="dxa"/>
            <w:gridSpan w:val="13"/>
            <w:tcMar>
              <w:left w:w="0" w:type="dxa"/>
              <w:right w:w="0" w:type="dxa"/>
            </w:tcMar>
          </w:tcPr>
          <w:p w14:paraId="3E741F64" w14:textId="77777777" w:rsidR="007A0067" w:rsidRPr="00090474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9062614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сушильные машины</w:t>
            </w:r>
          </w:p>
        </w:tc>
        <w:tc>
          <w:tcPr>
            <w:tcW w:w="3967" w:type="dxa"/>
            <w:gridSpan w:val="10"/>
          </w:tcPr>
          <w:p w14:paraId="07E51D5E" w14:textId="77777777" w:rsidR="007A0067" w:rsidRPr="00B158E4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620838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печи </w:t>
            </w:r>
            <w:sdt>
              <w:sdtPr>
                <w:rPr>
                  <w:szCs w:val="16"/>
                </w:rPr>
                <w:id w:val="849600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П </w:t>
            </w:r>
            <w:sdt>
              <w:sdtPr>
                <w:rPr>
                  <w:szCs w:val="16"/>
                </w:rPr>
                <w:id w:val="82884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Р </w:t>
            </w:r>
            <w:sdt>
              <w:sdtPr>
                <w:rPr>
                  <w:szCs w:val="16"/>
                </w:rPr>
                <w:id w:val="17907013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К </w:t>
            </w:r>
            <w:sdt>
              <w:sdtPr>
                <w:rPr>
                  <w:szCs w:val="16"/>
                </w:rPr>
                <w:id w:val="-97711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ХК </w:t>
            </w:r>
            <w:sdt>
              <w:sdtPr>
                <w:rPr>
                  <w:szCs w:val="16"/>
                </w:rPr>
                <w:id w:val="16857087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ГК</w:t>
            </w:r>
          </w:p>
        </w:tc>
        <w:tc>
          <w:tcPr>
            <w:tcW w:w="1699" w:type="dxa"/>
            <w:gridSpan w:val="4"/>
          </w:tcPr>
          <w:p w14:paraId="7BA4510C" w14:textId="77777777" w:rsidR="007A0067" w:rsidRPr="00E44B84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06057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этикетировщики </w:t>
            </w:r>
          </w:p>
        </w:tc>
        <w:tc>
          <w:tcPr>
            <w:tcW w:w="1132" w:type="dxa"/>
          </w:tcPr>
          <w:p w14:paraId="69C63883" w14:textId="371DD04C" w:rsidR="007A0067" w:rsidRPr="00E44B84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1008734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15C9E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r w:rsidR="007A0067" w:rsidRPr="00D23288">
              <w:rPr>
                <w:szCs w:val="16"/>
                <w:lang w:val="en-US"/>
              </w:rPr>
              <w:t>flow</w:t>
            </w:r>
            <w:r w:rsidR="007A0067" w:rsidRPr="000C46D1">
              <w:rPr>
                <w:szCs w:val="16"/>
              </w:rPr>
              <w:t xml:space="preserve"> </w:t>
            </w:r>
            <w:r w:rsidR="007A0067" w:rsidRPr="00D23288">
              <w:rPr>
                <w:szCs w:val="16"/>
                <w:lang w:val="en-US"/>
              </w:rPr>
              <w:t>pack</w:t>
            </w:r>
          </w:p>
        </w:tc>
      </w:tr>
      <w:tr w:rsidR="007A0067" w:rsidRPr="00D23288" w14:paraId="23F26B1D" w14:textId="77777777" w:rsidTr="00D20908">
        <w:trPr>
          <w:trHeight w:val="50"/>
        </w:trPr>
        <w:tc>
          <w:tcPr>
            <w:tcW w:w="3499" w:type="dxa"/>
            <w:gridSpan w:val="24"/>
          </w:tcPr>
          <w:p w14:paraId="75902456" w14:textId="389F5BEA" w:rsidR="007A0067" w:rsidRPr="00C12148" w:rsidRDefault="00000000" w:rsidP="00CC5505">
            <w:pPr>
              <w:pStyle w:val="--2"/>
              <w:tabs>
                <w:tab w:val="left" w:pos="1736"/>
                <w:tab w:val="left" w:pos="3011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11139701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A9379D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кабель-каналы (выше 2 м)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64432360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A9379D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В</w:t>
            </w:r>
            <w:r w:rsidR="007A0067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4278825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Н</w:t>
            </w:r>
          </w:p>
        </w:tc>
        <w:tc>
          <w:tcPr>
            <w:tcW w:w="1642" w:type="dxa"/>
            <w:gridSpan w:val="11"/>
          </w:tcPr>
          <w:p w14:paraId="35CEE277" w14:textId="77777777" w:rsidR="007A0067" w:rsidRPr="00C12148" w:rsidRDefault="00000000" w:rsidP="00CC5505">
            <w:pPr>
              <w:pStyle w:val="--2"/>
              <w:tabs>
                <w:tab w:val="left" w:pos="1736"/>
                <w:tab w:val="left" w:pos="3011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1259790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часы</w:t>
            </w:r>
          </w:p>
        </w:tc>
        <w:tc>
          <w:tcPr>
            <w:tcW w:w="4392" w:type="dxa"/>
            <w:gridSpan w:val="21"/>
            <w:shd w:val="clear" w:color="auto" w:fill="BFBFBF" w:themeFill="background1" w:themeFillShade="BF"/>
          </w:tcPr>
          <w:p w14:paraId="5CD2C65F" w14:textId="77777777" w:rsidR="007A0067" w:rsidRPr="00C12148" w:rsidRDefault="007A0067" w:rsidP="00CC5505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Инвентарь, посуда и т.д.</w:t>
            </w:r>
          </w:p>
        </w:tc>
        <w:tc>
          <w:tcPr>
            <w:tcW w:w="1828" w:type="dxa"/>
            <w:gridSpan w:val="5"/>
          </w:tcPr>
          <w:p w14:paraId="1D110DDE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1651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пароконвектоматы </w:t>
            </w:r>
          </w:p>
        </w:tc>
        <w:tc>
          <w:tcPr>
            <w:tcW w:w="2139" w:type="dxa"/>
            <w:gridSpan w:val="5"/>
          </w:tcPr>
          <w:p w14:paraId="324DD1F2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106022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расстоечные шкафы</w:t>
            </w:r>
          </w:p>
        </w:tc>
        <w:tc>
          <w:tcPr>
            <w:tcW w:w="2831" w:type="dxa"/>
            <w:gridSpan w:val="5"/>
          </w:tcPr>
          <w:p w14:paraId="6E7BF1A6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85537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принтеры для этикеток</w:t>
            </w:r>
          </w:p>
        </w:tc>
      </w:tr>
      <w:tr w:rsidR="007A0067" w:rsidRPr="00D23288" w14:paraId="4146DB5F" w14:textId="77777777" w:rsidTr="00D20908">
        <w:trPr>
          <w:trHeight w:val="20"/>
        </w:trPr>
        <w:tc>
          <w:tcPr>
            <w:tcW w:w="2700" w:type="dxa"/>
            <w:gridSpan w:val="16"/>
          </w:tcPr>
          <w:p w14:paraId="2603EA1D" w14:textId="77777777" w:rsidR="007A0067" w:rsidRPr="00C45ED4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28779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окна </w:t>
            </w:r>
            <w:r w:rsidR="007A0067">
              <w:rPr>
                <w:szCs w:val="16"/>
              </w:rPr>
              <w:t xml:space="preserve">ВН </w:t>
            </w:r>
            <w:r w:rsidR="007A0067" w:rsidRPr="00C12148">
              <w:rPr>
                <w:szCs w:val="16"/>
              </w:rPr>
              <w:t>(выше 2 м)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4675552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В</w:t>
            </w:r>
            <w:r w:rsidR="007A0067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9952592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Н</w:t>
            </w:r>
          </w:p>
        </w:tc>
        <w:tc>
          <w:tcPr>
            <w:tcW w:w="2441" w:type="dxa"/>
            <w:gridSpan w:val="19"/>
          </w:tcPr>
          <w:p w14:paraId="7F39254F" w14:textId="77777777" w:rsidR="007A0067" w:rsidRPr="00C45ED4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116881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окна </w:t>
            </w:r>
            <w:r w:rsidR="007A0067">
              <w:rPr>
                <w:szCs w:val="16"/>
              </w:rPr>
              <w:t xml:space="preserve">В </w:t>
            </w:r>
            <w:r w:rsidR="007A0067" w:rsidRPr="00C12148">
              <w:rPr>
                <w:szCs w:val="16"/>
              </w:rPr>
              <w:t>(выше 2 м)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1238074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В</w:t>
            </w:r>
            <w:r w:rsidR="007A0067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4947331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Н</w:t>
            </w:r>
          </w:p>
        </w:tc>
        <w:tc>
          <w:tcPr>
            <w:tcW w:w="1144" w:type="dxa"/>
            <w:gridSpan w:val="4"/>
          </w:tcPr>
          <w:p w14:paraId="4E59528A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450559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доски </w:t>
            </w:r>
          </w:p>
        </w:tc>
        <w:tc>
          <w:tcPr>
            <w:tcW w:w="1013" w:type="dxa"/>
            <w:gridSpan w:val="9"/>
          </w:tcPr>
          <w:p w14:paraId="53C0684D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108514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посуда</w:t>
            </w:r>
          </w:p>
        </w:tc>
        <w:tc>
          <w:tcPr>
            <w:tcW w:w="1209" w:type="dxa"/>
            <w:gridSpan w:val="7"/>
          </w:tcPr>
          <w:p w14:paraId="176E2898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05755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инвентарь</w:t>
            </w:r>
          </w:p>
        </w:tc>
        <w:tc>
          <w:tcPr>
            <w:tcW w:w="1026" w:type="dxa"/>
          </w:tcPr>
          <w:p w14:paraId="781801CB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1649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ножи</w:t>
            </w:r>
          </w:p>
        </w:tc>
        <w:tc>
          <w:tcPr>
            <w:tcW w:w="1828" w:type="dxa"/>
            <w:gridSpan w:val="5"/>
          </w:tcPr>
          <w:p w14:paraId="4C09B9E3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901615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шкафы духовые</w:t>
            </w:r>
          </w:p>
        </w:tc>
        <w:tc>
          <w:tcPr>
            <w:tcW w:w="2139" w:type="dxa"/>
            <w:gridSpan w:val="5"/>
          </w:tcPr>
          <w:p w14:paraId="2C2D1E18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53466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шкафы сушильные</w:t>
            </w:r>
          </w:p>
        </w:tc>
        <w:tc>
          <w:tcPr>
            <w:tcW w:w="2831" w:type="dxa"/>
            <w:gridSpan w:val="5"/>
          </w:tcPr>
          <w:p w14:paraId="59E85662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870290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металлодетекторы</w:t>
            </w:r>
          </w:p>
        </w:tc>
      </w:tr>
      <w:tr w:rsidR="00D20908" w:rsidRPr="00D23288" w14:paraId="09F651ED" w14:textId="77777777" w:rsidTr="00D20908">
        <w:trPr>
          <w:trHeight w:val="20"/>
        </w:trPr>
        <w:tc>
          <w:tcPr>
            <w:tcW w:w="3857" w:type="dxa"/>
            <w:gridSpan w:val="31"/>
          </w:tcPr>
          <w:p w14:paraId="565AA952" w14:textId="77777777" w:rsid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282941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 металлоконструкции (выше 2 м)</w:t>
            </w:r>
            <w:r w:rsidR="00D2090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3136840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20908" w:rsidRPr="00D23288">
              <w:rPr>
                <w:szCs w:val="16"/>
              </w:rPr>
              <w:t xml:space="preserve"> </w:t>
            </w:r>
            <w:r w:rsidR="00D20908">
              <w:rPr>
                <w:szCs w:val="16"/>
              </w:rPr>
              <w:t>В</w:t>
            </w:r>
            <w:r w:rsidR="00D20908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718162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>Н</w:t>
            </w:r>
          </w:p>
        </w:tc>
        <w:tc>
          <w:tcPr>
            <w:tcW w:w="1284" w:type="dxa"/>
            <w:gridSpan w:val="4"/>
          </w:tcPr>
          <w:p w14:paraId="6F1E9883" w14:textId="77777777" w:rsidR="00D20908" w:rsidRDefault="00D20908" w:rsidP="00D20908">
            <w:pPr>
              <w:pStyle w:val="--2"/>
              <w:rPr>
                <w:szCs w:val="16"/>
              </w:rPr>
            </w:pPr>
          </w:p>
        </w:tc>
        <w:tc>
          <w:tcPr>
            <w:tcW w:w="1144" w:type="dxa"/>
            <w:gridSpan w:val="4"/>
          </w:tcPr>
          <w:p w14:paraId="03CDBEBF" w14:textId="77777777" w:rsid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11657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 вешала</w:t>
            </w:r>
          </w:p>
        </w:tc>
        <w:tc>
          <w:tcPr>
            <w:tcW w:w="1013" w:type="dxa"/>
            <w:gridSpan w:val="9"/>
          </w:tcPr>
          <w:p w14:paraId="071B6142" w14:textId="77777777" w:rsid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547479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 мусаты</w:t>
            </w:r>
          </w:p>
        </w:tc>
        <w:tc>
          <w:tcPr>
            <w:tcW w:w="1209" w:type="dxa"/>
            <w:gridSpan w:val="7"/>
          </w:tcPr>
          <w:p w14:paraId="406ED979" w14:textId="77777777" w:rsid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22775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 секачи</w:t>
            </w:r>
          </w:p>
        </w:tc>
        <w:tc>
          <w:tcPr>
            <w:tcW w:w="1026" w:type="dxa"/>
          </w:tcPr>
          <w:p w14:paraId="7799CF25" w14:textId="77777777" w:rsid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88427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 крючки</w:t>
            </w:r>
          </w:p>
        </w:tc>
        <w:tc>
          <w:tcPr>
            <w:tcW w:w="1982" w:type="dxa"/>
            <w:gridSpan w:val="6"/>
          </w:tcPr>
          <w:p w14:paraId="62ACB6A0" w14:textId="77777777" w:rsid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99622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B158E4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20908" w:rsidRPr="00D23288">
              <w:rPr>
                <w:szCs w:val="16"/>
              </w:rPr>
              <w:t>вафельницы</w:t>
            </w:r>
          </w:p>
        </w:tc>
        <w:tc>
          <w:tcPr>
            <w:tcW w:w="1985" w:type="dxa"/>
            <w:gridSpan w:val="4"/>
          </w:tcPr>
          <w:p w14:paraId="16E6FF74" w14:textId="77777777" w:rsid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209447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камеры</w:t>
            </w:r>
            <w:r w:rsidR="00D20908" w:rsidRPr="00C12148">
              <w:rPr>
                <w:szCs w:val="16"/>
              </w:rPr>
              <w:t xml:space="preserve"> сушильные</w:t>
            </w:r>
          </w:p>
        </w:tc>
        <w:tc>
          <w:tcPr>
            <w:tcW w:w="1428" w:type="dxa"/>
            <w:gridSpan w:val="3"/>
          </w:tcPr>
          <w:p w14:paraId="36E2CB20" w14:textId="77777777" w:rsid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06227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  <w:r w:rsidR="00D20908" w:rsidRPr="00C12148">
              <w:rPr>
                <w:szCs w:val="16"/>
              </w:rPr>
              <w:t>клипсаторы</w:t>
            </w:r>
            <w:r w:rsidR="00D20908">
              <w:rPr>
                <w:szCs w:val="16"/>
              </w:rPr>
              <w:t xml:space="preserve"> </w:t>
            </w:r>
          </w:p>
        </w:tc>
        <w:tc>
          <w:tcPr>
            <w:tcW w:w="1403" w:type="dxa"/>
            <w:gridSpan w:val="2"/>
          </w:tcPr>
          <w:p w14:paraId="35975721" w14:textId="77777777" w:rsid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5637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датеры</w:t>
            </w:r>
          </w:p>
        </w:tc>
      </w:tr>
      <w:tr w:rsidR="00D20908" w:rsidRPr="00D23288" w14:paraId="3738B327" w14:textId="77777777" w:rsidTr="00D20908">
        <w:trPr>
          <w:trHeight w:val="20"/>
        </w:trPr>
        <w:tc>
          <w:tcPr>
            <w:tcW w:w="2700" w:type="dxa"/>
            <w:gridSpan w:val="16"/>
          </w:tcPr>
          <w:p w14:paraId="49B1A8C5" w14:textId="27711533" w:rsidR="00D20908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896966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971C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 трубы (выше 2 м)</w:t>
            </w:r>
            <w:r w:rsidR="00D2090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42684265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A9379D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D20908" w:rsidRPr="00D23288">
              <w:rPr>
                <w:szCs w:val="16"/>
              </w:rPr>
              <w:t xml:space="preserve"> </w:t>
            </w:r>
            <w:r w:rsidR="00D20908">
              <w:rPr>
                <w:szCs w:val="16"/>
              </w:rPr>
              <w:t>В</w:t>
            </w:r>
            <w:r w:rsidR="00D20908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6068126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>Н</w:t>
            </w:r>
          </w:p>
        </w:tc>
        <w:tc>
          <w:tcPr>
            <w:tcW w:w="1157" w:type="dxa"/>
            <w:gridSpan w:val="15"/>
          </w:tcPr>
          <w:p w14:paraId="3FA465D5" w14:textId="77777777" w:rsidR="00D20908" w:rsidRPr="00C12148" w:rsidRDefault="00000000" w:rsidP="00D20908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24468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F83558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 бойлера</w:t>
            </w:r>
          </w:p>
        </w:tc>
        <w:tc>
          <w:tcPr>
            <w:tcW w:w="1284" w:type="dxa"/>
            <w:gridSpan w:val="4"/>
          </w:tcPr>
          <w:p w14:paraId="20E3752C" w14:textId="413CA30E" w:rsidR="00D20908" w:rsidRPr="00C12148" w:rsidRDefault="00000000" w:rsidP="00D20908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93147338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E7174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D20908" w:rsidRPr="00C12148">
              <w:rPr>
                <w:szCs w:val="16"/>
              </w:rPr>
              <w:t xml:space="preserve"> </w:t>
            </w:r>
            <w:r w:rsidR="00D20908">
              <w:rPr>
                <w:szCs w:val="16"/>
              </w:rPr>
              <w:t>розетки</w:t>
            </w:r>
          </w:p>
        </w:tc>
        <w:tc>
          <w:tcPr>
            <w:tcW w:w="1144" w:type="dxa"/>
            <w:gridSpan w:val="4"/>
          </w:tcPr>
          <w:p w14:paraId="5112D5D3" w14:textId="77777777" w:rsidR="00D20908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383039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>шампура</w:t>
            </w:r>
          </w:p>
        </w:tc>
        <w:tc>
          <w:tcPr>
            <w:tcW w:w="1013" w:type="dxa"/>
            <w:gridSpan w:val="9"/>
          </w:tcPr>
          <w:p w14:paraId="5AA1EC5F" w14:textId="77777777" w:rsidR="00D20908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7017428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>шпажки</w:t>
            </w:r>
          </w:p>
        </w:tc>
        <w:tc>
          <w:tcPr>
            <w:tcW w:w="2235" w:type="dxa"/>
            <w:gridSpan w:val="8"/>
          </w:tcPr>
          <w:p w14:paraId="10F5E7DC" w14:textId="77777777" w:rsidR="00D20908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502673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 гастроёмкости</w:t>
            </w:r>
          </w:p>
        </w:tc>
        <w:tc>
          <w:tcPr>
            <w:tcW w:w="1982" w:type="dxa"/>
            <w:gridSpan w:val="6"/>
          </w:tcPr>
          <w:p w14:paraId="44CC9340" w14:textId="77777777" w:rsidR="00D20908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843692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  <w:r w:rsidR="00D20908" w:rsidRPr="00725B82">
              <w:rPr>
                <w:szCs w:val="16"/>
              </w:rPr>
              <w:t>машин</w:t>
            </w:r>
            <w:r w:rsidR="00D20908">
              <w:rPr>
                <w:szCs w:val="16"/>
              </w:rPr>
              <w:t>ы</w:t>
            </w:r>
            <w:r w:rsidR="00D20908" w:rsidRPr="00725B82">
              <w:rPr>
                <w:szCs w:val="16"/>
              </w:rPr>
              <w:t xml:space="preserve"> темпер</w:t>
            </w:r>
            <w:r w:rsidR="00D20908">
              <w:rPr>
                <w:szCs w:val="16"/>
              </w:rPr>
              <w:t>ир.</w:t>
            </w:r>
          </w:p>
        </w:tc>
        <w:tc>
          <w:tcPr>
            <w:tcW w:w="1985" w:type="dxa"/>
            <w:gridSpan w:val="4"/>
          </w:tcPr>
          <w:p w14:paraId="7739DE28" w14:textId="77777777" w:rsidR="00D20908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090059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</w:p>
        </w:tc>
        <w:tc>
          <w:tcPr>
            <w:tcW w:w="2831" w:type="dxa"/>
            <w:gridSpan w:val="5"/>
          </w:tcPr>
          <w:p w14:paraId="020C918E" w14:textId="77777777" w:rsidR="00D20908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368056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>линии</w:t>
            </w:r>
            <w:r w:rsidR="00D20908">
              <w:rPr>
                <w:szCs w:val="16"/>
              </w:rPr>
              <w:t xml:space="preserve"> МАР </w:t>
            </w:r>
            <w:sdt>
              <w:sdtPr>
                <w:rPr>
                  <w:szCs w:val="16"/>
                </w:rPr>
                <w:id w:val="-3797065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>линии</w:t>
            </w:r>
            <w:r w:rsidR="00D20908">
              <w:rPr>
                <w:szCs w:val="16"/>
              </w:rPr>
              <w:t xml:space="preserve"> УПАК</w:t>
            </w:r>
          </w:p>
        </w:tc>
      </w:tr>
      <w:tr w:rsidR="007A0067" w:rsidRPr="00D23288" w14:paraId="2486BD26" w14:textId="77777777" w:rsidTr="00D20908">
        <w:trPr>
          <w:trHeight w:val="20"/>
        </w:trPr>
        <w:tc>
          <w:tcPr>
            <w:tcW w:w="2294" w:type="dxa"/>
            <w:gridSpan w:val="12"/>
          </w:tcPr>
          <w:p w14:paraId="153DAC59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921359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вытяжные зонты </w:t>
            </w:r>
            <w:sdt>
              <w:sdtPr>
                <w:rPr>
                  <w:szCs w:val="16"/>
                </w:rPr>
                <w:id w:val="14567522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-16751840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>А</w:t>
            </w:r>
          </w:p>
        </w:tc>
        <w:tc>
          <w:tcPr>
            <w:tcW w:w="2847" w:type="dxa"/>
            <w:gridSpan w:val="23"/>
          </w:tcPr>
          <w:p w14:paraId="7A09A041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758515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воздухоохладители</w:t>
            </w:r>
          </w:p>
        </w:tc>
        <w:tc>
          <w:tcPr>
            <w:tcW w:w="1144" w:type="dxa"/>
            <w:gridSpan w:val="4"/>
          </w:tcPr>
          <w:p w14:paraId="5E55DA38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28076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рамы</w:t>
            </w:r>
          </w:p>
        </w:tc>
        <w:tc>
          <w:tcPr>
            <w:tcW w:w="1560" w:type="dxa"/>
            <w:gridSpan w:val="13"/>
          </w:tcPr>
          <w:p w14:paraId="1EA172E2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122082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перекладины</w:t>
            </w:r>
          </w:p>
        </w:tc>
        <w:tc>
          <w:tcPr>
            <w:tcW w:w="1688" w:type="dxa"/>
            <w:gridSpan w:val="4"/>
          </w:tcPr>
          <w:p w14:paraId="32C10817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37138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AE044C">
              <w:rPr>
                <w:szCs w:val="16"/>
              </w:rPr>
              <w:t>шомпола</w:t>
            </w:r>
          </w:p>
        </w:tc>
        <w:tc>
          <w:tcPr>
            <w:tcW w:w="1982" w:type="dxa"/>
            <w:gridSpan w:val="6"/>
          </w:tcPr>
          <w:p w14:paraId="326038D7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85614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</w:p>
        </w:tc>
        <w:tc>
          <w:tcPr>
            <w:tcW w:w="1985" w:type="dxa"/>
            <w:gridSpan w:val="4"/>
          </w:tcPr>
          <w:p w14:paraId="30716BD2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72480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</w:p>
        </w:tc>
        <w:tc>
          <w:tcPr>
            <w:tcW w:w="2831" w:type="dxa"/>
            <w:gridSpan w:val="5"/>
          </w:tcPr>
          <w:p w14:paraId="0A42175B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72342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</w:p>
        </w:tc>
      </w:tr>
      <w:tr w:rsidR="007A0067" w:rsidRPr="00D23288" w14:paraId="11C69799" w14:textId="77777777" w:rsidTr="00D20908">
        <w:trPr>
          <w:trHeight w:val="20"/>
        </w:trPr>
        <w:tc>
          <w:tcPr>
            <w:tcW w:w="1553" w:type="dxa"/>
            <w:gridSpan w:val="5"/>
          </w:tcPr>
          <w:p w14:paraId="60133265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3217382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кондиционер</w:t>
            </w:r>
            <w:r w:rsidR="007A0067">
              <w:rPr>
                <w:szCs w:val="16"/>
              </w:rPr>
              <w:t>ы</w:t>
            </w:r>
          </w:p>
        </w:tc>
        <w:tc>
          <w:tcPr>
            <w:tcW w:w="1579" w:type="dxa"/>
            <w:gridSpan w:val="16"/>
          </w:tcPr>
          <w:p w14:paraId="5B81337E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6638910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сплит-системы</w:t>
            </w:r>
          </w:p>
        </w:tc>
        <w:tc>
          <w:tcPr>
            <w:tcW w:w="2009" w:type="dxa"/>
            <w:gridSpan w:val="14"/>
          </w:tcPr>
          <w:p w14:paraId="06A14AB5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447895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вентиляторы</w:t>
            </w:r>
          </w:p>
        </w:tc>
        <w:tc>
          <w:tcPr>
            <w:tcW w:w="1144" w:type="dxa"/>
            <w:gridSpan w:val="4"/>
          </w:tcPr>
          <w:p w14:paraId="74BBC4BD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708155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дежи </w:t>
            </w:r>
          </w:p>
        </w:tc>
        <w:tc>
          <w:tcPr>
            <w:tcW w:w="3248" w:type="dxa"/>
            <w:gridSpan w:val="17"/>
          </w:tcPr>
          <w:p w14:paraId="62776F55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36957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ёмкости передвижные</w:t>
            </w:r>
          </w:p>
        </w:tc>
        <w:tc>
          <w:tcPr>
            <w:tcW w:w="6798" w:type="dxa"/>
            <w:gridSpan w:val="15"/>
            <w:shd w:val="clear" w:color="auto" w:fill="BFBFBF" w:themeFill="background1" w:themeFillShade="BF"/>
          </w:tcPr>
          <w:p w14:paraId="1AF706A5" w14:textId="77777777" w:rsidR="007A0067" w:rsidRPr="00C12148" w:rsidRDefault="007A0067" w:rsidP="00CC5505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Технологическое оборудование:</w:t>
            </w:r>
          </w:p>
        </w:tc>
      </w:tr>
      <w:tr w:rsidR="007A0067" w:rsidRPr="00D23288" w14:paraId="5866DA65" w14:textId="77777777" w:rsidTr="00D20908">
        <w:trPr>
          <w:trHeight w:val="42"/>
        </w:trPr>
        <w:tc>
          <w:tcPr>
            <w:tcW w:w="1873" w:type="dxa"/>
            <w:gridSpan w:val="9"/>
          </w:tcPr>
          <w:p w14:paraId="0AB29024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2869265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F83558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 w:rsidRPr="00C45ED4">
              <w:rPr>
                <w:szCs w:val="16"/>
              </w:rPr>
              <w:t>тепловые пушки</w:t>
            </w:r>
          </w:p>
        </w:tc>
        <w:tc>
          <w:tcPr>
            <w:tcW w:w="1699" w:type="dxa"/>
            <w:gridSpan w:val="16"/>
          </w:tcPr>
          <w:p w14:paraId="7F507A75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2482632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обогреватели</w:t>
            </w:r>
          </w:p>
        </w:tc>
        <w:tc>
          <w:tcPr>
            <w:tcW w:w="1569" w:type="dxa"/>
            <w:gridSpan w:val="10"/>
          </w:tcPr>
          <w:p w14:paraId="4D76E259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3924205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завесы теплов.</w:t>
            </w:r>
          </w:p>
        </w:tc>
        <w:tc>
          <w:tcPr>
            <w:tcW w:w="2268" w:type="dxa"/>
            <w:gridSpan w:val="14"/>
          </w:tcPr>
          <w:p w14:paraId="64D6564F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27683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 xml:space="preserve">формы </w:t>
            </w:r>
            <w:sdt>
              <w:sdtPr>
                <w:rPr>
                  <w:szCs w:val="16"/>
                </w:rPr>
                <w:id w:val="-7569763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С </w:t>
            </w:r>
            <w:sdt>
              <w:sdtPr>
                <w:rPr>
                  <w:szCs w:val="16"/>
                </w:rPr>
                <w:id w:val="-18440781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9247635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А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616282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Т</w:t>
            </w:r>
          </w:p>
        </w:tc>
        <w:tc>
          <w:tcPr>
            <w:tcW w:w="2124" w:type="dxa"/>
            <w:gridSpan w:val="7"/>
          </w:tcPr>
          <w:p w14:paraId="0DB9F6B5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67507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листы </w:t>
            </w:r>
            <w:sdt>
              <w:sdtPr>
                <w:rPr>
                  <w:szCs w:val="16"/>
                </w:rPr>
                <w:id w:val="-2097089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10875684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А</w:t>
            </w:r>
          </w:p>
        </w:tc>
        <w:tc>
          <w:tcPr>
            <w:tcW w:w="3967" w:type="dxa"/>
            <w:gridSpan w:val="10"/>
          </w:tcPr>
          <w:p w14:paraId="323A47B6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603661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производ</w:t>
            </w:r>
            <w:r w:rsidR="007A0067">
              <w:rPr>
                <w:szCs w:val="16"/>
              </w:rPr>
              <w:t>.</w:t>
            </w:r>
            <w:r w:rsidR="007A0067" w:rsidRPr="00C12148">
              <w:rPr>
                <w:szCs w:val="16"/>
              </w:rPr>
              <w:t xml:space="preserve"> столы </w:t>
            </w:r>
            <w:sdt>
              <w:sdtPr>
                <w:rPr>
                  <w:szCs w:val="16"/>
                </w:rPr>
                <w:id w:val="9048800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35717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Д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8167539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30538D">
              <w:rPr>
                <w:szCs w:val="16"/>
              </w:rPr>
              <w:t xml:space="preserve">НК </w:t>
            </w:r>
            <w:sdt>
              <w:sdtPr>
                <w:rPr>
                  <w:szCs w:val="16"/>
                </w:rPr>
                <w:id w:val="15584283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D20908">
              <w:rPr>
                <w:szCs w:val="16"/>
              </w:rPr>
              <w:t xml:space="preserve">Т </w:t>
            </w:r>
            <w:sdt>
              <w:sdtPr>
                <w:rPr>
                  <w:szCs w:val="16"/>
                </w:rPr>
                <w:id w:val="-11290885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  <w:r w:rsidR="00D20908" w:rsidRPr="0030538D">
              <w:rPr>
                <w:rFonts w:cs="Arial"/>
                <w:szCs w:val="16"/>
              </w:rPr>
              <w:t>ОБ</w:t>
            </w:r>
            <w:r w:rsidR="00D20908" w:rsidRPr="0030538D">
              <w:rPr>
                <w:szCs w:val="16"/>
              </w:rPr>
              <w:t>Р</w:t>
            </w:r>
          </w:p>
        </w:tc>
        <w:tc>
          <w:tcPr>
            <w:tcW w:w="2831" w:type="dxa"/>
            <w:gridSpan w:val="5"/>
          </w:tcPr>
          <w:p w14:paraId="00DDCF50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809611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рентгены</w:t>
            </w:r>
          </w:p>
        </w:tc>
      </w:tr>
      <w:tr w:rsidR="00D20908" w:rsidRPr="00D23288" w14:paraId="393E01CB" w14:textId="77777777" w:rsidTr="00D20908">
        <w:trPr>
          <w:trHeight w:val="20"/>
        </w:trPr>
        <w:tc>
          <w:tcPr>
            <w:tcW w:w="1873" w:type="dxa"/>
            <w:gridSpan w:val="9"/>
          </w:tcPr>
          <w:p w14:paraId="7CD54695" w14:textId="5BDFBA03" w:rsidR="00D20908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19592755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5E6E5E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D20908" w:rsidRPr="00C12148">
              <w:rPr>
                <w:szCs w:val="16"/>
              </w:rPr>
              <w:t xml:space="preserve"> стены </w:t>
            </w:r>
            <w:r w:rsidR="00D20908">
              <w:rPr>
                <w:szCs w:val="16"/>
              </w:rPr>
              <w:t>(до 2 м)</w:t>
            </w:r>
          </w:p>
        </w:tc>
        <w:tc>
          <w:tcPr>
            <w:tcW w:w="1186" w:type="dxa"/>
            <w:gridSpan w:val="11"/>
          </w:tcPr>
          <w:p w14:paraId="1D01AB08" w14:textId="14AA0073" w:rsidR="00D20908" w:rsidRPr="00D20908" w:rsidRDefault="000971C9" w:rsidP="00CC5505">
            <w:pPr>
              <w:pStyle w:val="--2"/>
              <w:rPr>
                <w:szCs w:val="16"/>
              </w:rPr>
            </w:pPr>
            <w:r>
              <w:rPr>
                <w:szCs w:val="16"/>
              </w:rPr>
              <w:t>плитка</w:t>
            </w:r>
          </w:p>
        </w:tc>
        <w:tc>
          <w:tcPr>
            <w:tcW w:w="2082" w:type="dxa"/>
            <w:gridSpan w:val="15"/>
          </w:tcPr>
          <w:p w14:paraId="640B10C5" w14:textId="242F7FF3" w:rsidR="00D20908" w:rsidRP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204507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971C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 трубы (</w:t>
            </w:r>
            <w:r w:rsidR="00D20908">
              <w:rPr>
                <w:szCs w:val="16"/>
              </w:rPr>
              <w:t>до</w:t>
            </w:r>
            <w:r w:rsidR="00D20908" w:rsidRPr="00C12148">
              <w:rPr>
                <w:szCs w:val="16"/>
              </w:rPr>
              <w:t xml:space="preserve"> 2 м)</w:t>
            </w:r>
            <w:r w:rsidR="00D20908">
              <w:rPr>
                <w:szCs w:val="16"/>
              </w:rPr>
              <w:t xml:space="preserve"> </w:t>
            </w:r>
          </w:p>
        </w:tc>
        <w:tc>
          <w:tcPr>
            <w:tcW w:w="4392" w:type="dxa"/>
            <w:gridSpan w:val="21"/>
          </w:tcPr>
          <w:p w14:paraId="178F3E9E" w14:textId="77777777" w:rsidR="00D20908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5583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  <w:r w:rsidR="00D20908" w:rsidRPr="00C12148">
              <w:rPr>
                <w:szCs w:val="16"/>
              </w:rPr>
              <w:t xml:space="preserve">съёмные детали оборудования </w:t>
            </w:r>
            <w:sdt>
              <w:sdtPr>
                <w:rPr>
                  <w:szCs w:val="16"/>
                </w:rPr>
                <w:id w:val="-6085876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-1313410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>А</w:t>
            </w:r>
            <w:r w:rsidR="00D2090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5913662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Т</w:t>
            </w:r>
          </w:p>
        </w:tc>
        <w:tc>
          <w:tcPr>
            <w:tcW w:w="3967" w:type="dxa"/>
            <w:gridSpan w:val="10"/>
          </w:tcPr>
          <w:p w14:paraId="6D620033" w14:textId="77777777" w:rsidR="00D20908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6415759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  <w:r w:rsidR="00D20908" w:rsidRPr="00C12148">
              <w:rPr>
                <w:szCs w:val="16"/>
              </w:rPr>
              <w:t xml:space="preserve">весы </w:t>
            </w:r>
            <w:sdt>
              <w:sdtPr>
                <w:rPr>
                  <w:szCs w:val="16"/>
                </w:rPr>
                <w:id w:val="-11734093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напольные </w:t>
            </w:r>
            <w:sdt>
              <w:sdtPr>
                <w:rPr>
                  <w:szCs w:val="16"/>
                </w:rPr>
                <w:id w:val="-80569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 настольные</w:t>
            </w:r>
          </w:p>
        </w:tc>
        <w:tc>
          <w:tcPr>
            <w:tcW w:w="2831" w:type="dxa"/>
            <w:gridSpan w:val="5"/>
          </w:tcPr>
          <w:p w14:paraId="63AE8555" w14:textId="77777777" w:rsidR="00D20908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39856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>ультразвуковые нарезки</w:t>
            </w:r>
          </w:p>
        </w:tc>
      </w:tr>
      <w:tr w:rsidR="007A0067" w:rsidRPr="00D23288" w14:paraId="03D508D2" w14:textId="77777777" w:rsidTr="00D20908">
        <w:trPr>
          <w:trHeight w:val="20"/>
        </w:trPr>
        <w:tc>
          <w:tcPr>
            <w:tcW w:w="2426" w:type="dxa"/>
            <w:gridSpan w:val="14"/>
          </w:tcPr>
          <w:p w14:paraId="1AD7A283" w14:textId="41F8D535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81767914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E7174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кабель-каналы (</w:t>
            </w:r>
            <w:r w:rsidR="007A0067">
              <w:rPr>
                <w:szCs w:val="16"/>
              </w:rPr>
              <w:t xml:space="preserve">до </w:t>
            </w:r>
            <w:r w:rsidR="007A0067" w:rsidRPr="00C12148">
              <w:rPr>
                <w:szCs w:val="16"/>
              </w:rPr>
              <w:t>2 м)</w:t>
            </w:r>
            <w:r w:rsidR="007A0067">
              <w:rPr>
                <w:szCs w:val="16"/>
              </w:rPr>
              <w:t xml:space="preserve"> </w:t>
            </w:r>
          </w:p>
        </w:tc>
        <w:tc>
          <w:tcPr>
            <w:tcW w:w="2715" w:type="dxa"/>
            <w:gridSpan w:val="21"/>
          </w:tcPr>
          <w:p w14:paraId="5D82464B" w14:textId="77777777" w:rsidR="007A0067" w:rsidRP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976094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D2090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металлоконструкции (</w:t>
            </w:r>
            <w:r w:rsidR="007A0067">
              <w:rPr>
                <w:szCs w:val="16"/>
              </w:rPr>
              <w:t>до</w:t>
            </w:r>
            <w:r w:rsidR="007A0067" w:rsidRPr="00C12148">
              <w:rPr>
                <w:szCs w:val="16"/>
              </w:rPr>
              <w:t xml:space="preserve"> 2 м)</w:t>
            </w:r>
          </w:p>
        </w:tc>
        <w:tc>
          <w:tcPr>
            <w:tcW w:w="4392" w:type="dxa"/>
            <w:gridSpan w:val="21"/>
          </w:tcPr>
          <w:p w14:paraId="69CF88C1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729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 xml:space="preserve">внутрицеховая тара </w:t>
            </w:r>
            <w:sdt>
              <w:sdtPr>
                <w:rPr>
                  <w:szCs w:val="16"/>
                </w:rPr>
                <w:id w:val="-324946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ЯЩ </w:t>
            </w:r>
            <w:sdt>
              <w:sdtPr>
                <w:rPr>
                  <w:szCs w:val="16"/>
                </w:rPr>
                <w:id w:val="8510749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В </w:t>
            </w:r>
            <w:sdt>
              <w:sdtPr>
                <w:rPr>
                  <w:szCs w:val="16"/>
                </w:rPr>
                <w:id w:val="-9967243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Б </w:t>
            </w:r>
            <w:sdt>
              <w:sdtPr>
                <w:rPr>
                  <w:szCs w:val="16"/>
                </w:rPr>
                <w:id w:val="-13310547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К</w:t>
            </w:r>
          </w:p>
        </w:tc>
        <w:tc>
          <w:tcPr>
            <w:tcW w:w="1557" w:type="dxa"/>
            <w:gridSpan w:val="3"/>
          </w:tcPr>
          <w:p w14:paraId="59BE4853" w14:textId="77777777" w:rsidR="007A0067" w:rsidRPr="00430CE5" w:rsidRDefault="00000000" w:rsidP="00CC550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1107540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430CE5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блендеры</w:t>
            </w:r>
          </w:p>
        </w:tc>
        <w:tc>
          <w:tcPr>
            <w:tcW w:w="2410" w:type="dxa"/>
            <w:gridSpan w:val="7"/>
          </w:tcPr>
          <w:p w14:paraId="73E98DC9" w14:textId="77777777" w:rsidR="007A0067" w:rsidRPr="00430CE5" w:rsidRDefault="00000000" w:rsidP="00CC550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987287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миксеры </w:t>
            </w:r>
            <w:sdt>
              <w:sdtPr>
                <w:rPr>
                  <w:szCs w:val="16"/>
                </w:rPr>
                <w:id w:val="1579005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П</w:t>
            </w:r>
            <w:r w:rsidR="00D20908" w:rsidRPr="0030538D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5777382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  <w:r w:rsidR="00D20908">
              <w:rPr>
                <w:rFonts w:cs="Arial"/>
                <w:szCs w:val="16"/>
              </w:rPr>
              <w:t>Н</w:t>
            </w:r>
          </w:p>
        </w:tc>
        <w:tc>
          <w:tcPr>
            <w:tcW w:w="2831" w:type="dxa"/>
            <w:gridSpan w:val="5"/>
          </w:tcPr>
          <w:p w14:paraId="61F15EF7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287755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протирочные машины</w:t>
            </w:r>
          </w:p>
        </w:tc>
      </w:tr>
      <w:tr w:rsidR="007A0067" w:rsidRPr="00D23288" w14:paraId="272E093F" w14:textId="77777777" w:rsidTr="003B2605">
        <w:trPr>
          <w:trHeight w:val="20"/>
        </w:trPr>
        <w:tc>
          <w:tcPr>
            <w:tcW w:w="2156" w:type="dxa"/>
            <w:gridSpan w:val="11"/>
          </w:tcPr>
          <w:p w14:paraId="1EC000A9" w14:textId="3A5AE49B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4752623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971C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окна внешние</w:t>
            </w:r>
            <w:r w:rsidR="007A0067">
              <w:rPr>
                <w:szCs w:val="16"/>
              </w:rPr>
              <w:t xml:space="preserve"> (до 2 м)</w:t>
            </w:r>
          </w:p>
        </w:tc>
        <w:tc>
          <w:tcPr>
            <w:tcW w:w="1416" w:type="dxa"/>
            <w:gridSpan w:val="14"/>
          </w:tcPr>
          <w:p w14:paraId="46E618DA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8675757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B479B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B479BF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моск. сетки</w:t>
            </w:r>
          </w:p>
        </w:tc>
        <w:tc>
          <w:tcPr>
            <w:tcW w:w="1569" w:type="dxa"/>
            <w:gridSpan w:val="10"/>
          </w:tcPr>
          <w:p w14:paraId="04544BA6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381548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подоконники</w:t>
            </w:r>
          </w:p>
        </w:tc>
        <w:tc>
          <w:tcPr>
            <w:tcW w:w="4392" w:type="dxa"/>
            <w:gridSpan w:val="21"/>
          </w:tcPr>
          <w:p w14:paraId="30E6DAB9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555543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 xml:space="preserve">съёмные детали </w:t>
            </w:r>
            <w:r w:rsidR="007A0067">
              <w:rPr>
                <w:szCs w:val="16"/>
              </w:rPr>
              <w:t xml:space="preserve">вытяжных зонтов </w:t>
            </w:r>
            <w:sdt>
              <w:sdtPr>
                <w:rPr>
                  <w:szCs w:val="16"/>
                </w:rPr>
                <w:id w:val="-12770874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-21364828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А</w:t>
            </w:r>
          </w:p>
        </w:tc>
        <w:tc>
          <w:tcPr>
            <w:tcW w:w="1557" w:type="dxa"/>
            <w:gridSpan w:val="3"/>
            <w:vAlign w:val="center"/>
          </w:tcPr>
          <w:p w14:paraId="2361C69F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76184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 xml:space="preserve">солодоварки </w:t>
            </w:r>
          </w:p>
        </w:tc>
        <w:tc>
          <w:tcPr>
            <w:tcW w:w="2410" w:type="dxa"/>
            <w:gridSpan w:val="7"/>
            <w:vAlign w:val="center"/>
          </w:tcPr>
          <w:p w14:paraId="790D8C50" w14:textId="77777777" w:rsidR="007A0067" w:rsidRPr="00046637" w:rsidRDefault="00000000" w:rsidP="00CC550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210649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ферментаторы</w:t>
            </w:r>
          </w:p>
        </w:tc>
        <w:tc>
          <w:tcPr>
            <w:tcW w:w="2831" w:type="dxa"/>
            <w:gridSpan w:val="5"/>
          </w:tcPr>
          <w:p w14:paraId="17CCCF01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979582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картофелечистки</w:t>
            </w:r>
          </w:p>
        </w:tc>
      </w:tr>
      <w:tr w:rsidR="007A0067" w:rsidRPr="00D23288" w14:paraId="1BBDF3BA" w14:textId="77777777" w:rsidTr="00D20908">
        <w:trPr>
          <w:trHeight w:val="20"/>
        </w:trPr>
        <w:tc>
          <w:tcPr>
            <w:tcW w:w="2653" w:type="dxa"/>
            <w:gridSpan w:val="15"/>
          </w:tcPr>
          <w:p w14:paraId="2C256BFD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606561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окна внутрицеховые</w:t>
            </w:r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(до 2 м)</w:t>
            </w:r>
          </w:p>
        </w:tc>
        <w:tc>
          <w:tcPr>
            <w:tcW w:w="1159" w:type="dxa"/>
            <w:gridSpan w:val="15"/>
          </w:tcPr>
          <w:p w14:paraId="32AC81EF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996058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ЭЛ щиты</w:t>
            </w:r>
          </w:p>
        </w:tc>
        <w:tc>
          <w:tcPr>
            <w:tcW w:w="1329" w:type="dxa"/>
            <w:gridSpan w:val="5"/>
          </w:tcPr>
          <w:p w14:paraId="1F016A12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467041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ПЖ щиты</w:t>
            </w:r>
          </w:p>
        </w:tc>
        <w:tc>
          <w:tcPr>
            <w:tcW w:w="1134" w:type="dxa"/>
            <w:gridSpan w:val="3"/>
          </w:tcPr>
          <w:p w14:paraId="144EE984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13622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шпильки</w:t>
            </w:r>
          </w:p>
        </w:tc>
        <w:tc>
          <w:tcPr>
            <w:tcW w:w="993" w:type="dxa"/>
            <w:gridSpan w:val="9"/>
          </w:tcPr>
          <w:p w14:paraId="3261308A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38417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тележки</w:t>
            </w:r>
          </w:p>
        </w:tc>
        <w:tc>
          <w:tcPr>
            <w:tcW w:w="2265" w:type="dxa"/>
            <w:gridSpan w:val="9"/>
          </w:tcPr>
          <w:p w14:paraId="558FF1D4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699244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тележки подкатные</w:t>
            </w:r>
          </w:p>
        </w:tc>
        <w:tc>
          <w:tcPr>
            <w:tcW w:w="1557" w:type="dxa"/>
            <w:gridSpan w:val="3"/>
            <w:vAlign w:val="center"/>
          </w:tcPr>
          <w:p w14:paraId="0E3D27BD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079583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 xml:space="preserve">бисквиторезки </w:t>
            </w:r>
          </w:p>
        </w:tc>
        <w:tc>
          <w:tcPr>
            <w:tcW w:w="2410" w:type="dxa"/>
            <w:gridSpan w:val="7"/>
            <w:tcMar>
              <w:left w:w="0" w:type="dxa"/>
              <w:right w:w="0" w:type="dxa"/>
            </w:tcMar>
            <w:vAlign w:val="center"/>
          </w:tcPr>
          <w:p w14:paraId="5B2A2958" w14:textId="77777777" w:rsidR="007A0067" w:rsidRDefault="00000000" w:rsidP="00CC550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-8330687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отсадочные машины</w:t>
            </w:r>
          </w:p>
        </w:tc>
        <w:tc>
          <w:tcPr>
            <w:tcW w:w="2831" w:type="dxa"/>
            <w:gridSpan w:val="5"/>
          </w:tcPr>
          <w:p w14:paraId="7B80EAD5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797387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</w:p>
        </w:tc>
      </w:tr>
      <w:tr w:rsidR="007A0067" w:rsidRPr="00D23288" w14:paraId="25D73337" w14:textId="77777777" w:rsidTr="00D20908">
        <w:trPr>
          <w:trHeight w:val="20"/>
        </w:trPr>
        <w:tc>
          <w:tcPr>
            <w:tcW w:w="1579" w:type="dxa"/>
            <w:gridSpan w:val="6"/>
          </w:tcPr>
          <w:p w14:paraId="613BF445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1133931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инсек</w:t>
            </w:r>
            <w:r w:rsidR="007A0067">
              <w:rPr>
                <w:szCs w:val="16"/>
              </w:rPr>
              <w:t>.</w:t>
            </w:r>
            <w:r w:rsidR="007A0067" w:rsidRPr="00C12148">
              <w:rPr>
                <w:szCs w:val="16"/>
              </w:rPr>
              <w:t xml:space="preserve"> лампы</w:t>
            </w:r>
          </w:p>
        </w:tc>
        <w:tc>
          <w:tcPr>
            <w:tcW w:w="1683" w:type="dxa"/>
            <w:gridSpan w:val="16"/>
          </w:tcPr>
          <w:p w14:paraId="5416E2C4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0345762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стерилизатор</w:t>
            </w:r>
            <w:r w:rsidR="007A0067">
              <w:rPr>
                <w:szCs w:val="16"/>
              </w:rPr>
              <w:t>ы</w:t>
            </w:r>
          </w:p>
        </w:tc>
        <w:tc>
          <w:tcPr>
            <w:tcW w:w="1879" w:type="dxa"/>
            <w:gridSpan w:val="13"/>
          </w:tcPr>
          <w:p w14:paraId="0D066208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8980533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бакт</w:t>
            </w:r>
            <w:r w:rsidR="007A0067">
              <w:rPr>
                <w:szCs w:val="16"/>
              </w:rPr>
              <w:t>.</w:t>
            </w:r>
            <w:r w:rsidR="007A0067" w:rsidRPr="00C12148">
              <w:rPr>
                <w:szCs w:val="16"/>
              </w:rPr>
              <w:t xml:space="preserve"> лампы</w:t>
            </w:r>
          </w:p>
        </w:tc>
        <w:tc>
          <w:tcPr>
            <w:tcW w:w="2127" w:type="dxa"/>
            <w:gridSpan w:val="12"/>
          </w:tcPr>
          <w:p w14:paraId="48EB84CD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578504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клетки для копчения</w:t>
            </w:r>
          </w:p>
        </w:tc>
        <w:tc>
          <w:tcPr>
            <w:tcW w:w="2265" w:type="dxa"/>
            <w:gridSpan w:val="9"/>
          </w:tcPr>
          <w:p w14:paraId="0E5299A6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289250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сетки для копчения</w:t>
            </w:r>
          </w:p>
        </w:tc>
        <w:tc>
          <w:tcPr>
            <w:tcW w:w="1557" w:type="dxa"/>
            <w:gridSpan w:val="3"/>
            <w:vAlign w:val="bottom"/>
          </w:tcPr>
          <w:p w14:paraId="11DD1B5F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055049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 xml:space="preserve">тестомесы </w:t>
            </w:r>
          </w:p>
        </w:tc>
        <w:tc>
          <w:tcPr>
            <w:tcW w:w="2410" w:type="dxa"/>
            <w:gridSpan w:val="7"/>
            <w:tcMar>
              <w:left w:w="0" w:type="dxa"/>
              <w:right w:w="0" w:type="dxa"/>
            </w:tcMar>
            <w:vAlign w:val="bottom"/>
          </w:tcPr>
          <w:p w14:paraId="6A6FC97A" w14:textId="77777777" w:rsidR="007A0067" w:rsidRPr="00046637" w:rsidRDefault="00000000" w:rsidP="00CC5505">
            <w:pPr>
              <w:pStyle w:val="--2"/>
              <w:ind w:left="156"/>
              <w:rPr>
                <w:szCs w:val="16"/>
              </w:rPr>
            </w:pPr>
            <w:sdt>
              <w:sdtPr>
                <w:rPr>
                  <w:szCs w:val="16"/>
                </w:rPr>
                <w:id w:val="-2094615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тестоделители</w:t>
            </w:r>
          </w:p>
        </w:tc>
        <w:tc>
          <w:tcPr>
            <w:tcW w:w="2831" w:type="dxa"/>
            <w:gridSpan w:val="5"/>
          </w:tcPr>
          <w:p w14:paraId="5D912F7A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789475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7A0067" w:rsidRPr="00D23288" w14:paraId="63E7AC45" w14:textId="77777777" w:rsidTr="00CC5505">
        <w:trPr>
          <w:trHeight w:val="20"/>
        </w:trPr>
        <w:tc>
          <w:tcPr>
            <w:tcW w:w="5141" w:type="dxa"/>
            <w:gridSpan w:val="35"/>
          </w:tcPr>
          <w:p w14:paraId="4BD47AEE" w14:textId="77777777" w:rsidR="007A0067" w:rsidRPr="00F83558" w:rsidRDefault="00000000" w:rsidP="00CC5505">
            <w:pPr>
              <w:pStyle w:val="--2"/>
              <w:tabs>
                <w:tab w:val="left" w:pos="1877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096905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B81C8D">
              <w:rPr>
                <w:szCs w:val="16"/>
              </w:rPr>
              <w:t xml:space="preserve"> стеллажи складские </w:t>
            </w:r>
            <w:sdt>
              <w:sdtPr>
                <w:rPr>
                  <w:szCs w:val="16"/>
                </w:rPr>
                <w:id w:val="-14700542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10641483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(выше 2 м)</w:t>
            </w:r>
          </w:p>
        </w:tc>
        <w:tc>
          <w:tcPr>
            <w:tcW w:w="2127" w:type="dxa"/>
            <w:gridSpan w:val="12"/>
          </w:tcPr>
          <w:p w14:paraId="317CCDE9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617461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отсадочные мешки</w:t>
            </w:r>
          </w:p>
        </w:tc>
        <w:tc>
          <w:tcPr>
            <w:tcW w:w="2265" w:type="dxa"/>
            <w:gridSpan w:val="9"/>
          </w:tcPr>
          <w:p w14:paraId="1BF42822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561351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силапеновые коврики</w:t>
            </w:r>
          </w:p>
        </w:tc>
        <w:tc>
          <w:tcPr>
            <w:tcW w:w="2124" w:type="dxa"/>
            <w:gridSpan w:val="7"/>
            <w:vAlign w:val="center"/>
          </w:tcPr>
          <w:p w14:paraId="00B45495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82389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 xml:space="preserve">тестоокруглители </w:t>
            </w:r>
          </w:p>
        </w:tc>
        <w:tc>
          <w:tcPr>
            <w:tcW w:w="1843" w:type="dxa"/>
            <w:gridSpan w:val="3"/>
            <w:vAlign w:val="center"/>
          </w:tcPr>
          <w:p w14:paraId="211D7C65" w14:textId="77777777" w:rsidR="007A0067" w:rsidRPr="0004663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33621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тестораскатки</w:t>
            </w:r>
          </w:p>
        </w:tc>
        <w:tc>
          <w:tcPr>
            <w:tcW w:w="2831" w:type="dxa"/>
            <w:gridSpan w:val="5"/>
          </w:tcPr>
          <w:p w14:paraId="033A053D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376591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7A0067" w:rsidRPr="00D23288" w14:paraId="1C62AD60" w14:textId="77777777" w:rsidTr="00D20908">
        <w:trPr>
          <w:trHeight w:val="20"/>
        </w:trPr>
        <w:tc>
          <w:tcPr>
            <w:tcW w:w="2294" w:type="dxa"/>
            <w:gridSpan w:val="12"/>
          </w:tcPr>
          <w:p w14:paraId="49C8B09E" w14:textId="77777777" w:rsidR="007A0067" w:rsidRPr="005A42B3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14166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отопительные приборы</w:t>
            </w:r>
          </w:p>
        </w:tc>
        <w:tc>
          <w:tcPr>
            <w:tcW w:w="2847" w:type="dxa"/>
            <w:gridSpan w:val="23"/>
          </w:tcPr>
          <w:p w14:paraId="332C7285" w14:textId="77777777" w:rsidR="007A0067" w:rsidRPr="005A42B3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167224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B479B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B479BF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металлические отбойники</w:t>
            </w:r>
          </w:p>
        </w:tc>
        <w:tc>
          <w:tcPr>
            <w:tcW w:w="4392" w:type="dxa"/>
            <w:gridSpan w:val="21"/>
          </w:tcPr>
          <w:p w14:paraId="4B3218FB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24891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корзины для расстойки теста</w:t>
            </w:r>
          </w:p>
        </w:tc>
        <w:tc>
          <w:tcPr>
            <w:tcW w:w="2124" w:type="dxa"/>
            <w:gridSpan w:val="7"/>
            <w:tcMar>
              <w:right w:w="0" w:type="dxa"/>
            </w:tcMar>
            <w:vAlign w:val="center"/>
          </w:tcPr>
          <w:p w14:paraId="5BF525A8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631993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прессы для теста</w:t>
            </w:r>
          </w:p>
        </w:tc>
        <w:tc>
          <w:tcPr>
            <w:tcW w:w="1843" w:type="dxa"/>
            <w:gridSpan w:val="3"/>
            <w:tcMar>
              <w:left w:w="0" w:type="dxa"/>
              <w:right w:w="0" w:type="dxa"/>
            </w:tcMar>
            <w:vAlign w:val="center"/>
          </w:tcPr>
          <w:p w14:paraId="66B27B04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625845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водяные бани</w:t>
            </w:r>
          </w:p>
        </w:tc>
        <w:tc>
          <w:tcPr>
            <w:tcW w:w="2831" w:type="dxa"/>
            <w:gridSpan w:val="5"/>
            <w:vAlign w:val="center"/>
          </w:tcPr>
          <w:p w14:paraId="68263240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73188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7A0067" w:rsidRPr="00D23288" w14:paraId="64B67246" w14:textId="77777777" w:rsidTr="00D20908">
        <w:trPr>
          <w:trHeight w:val="20"/>
        </w:trPr>
        <w:tc>
          <w:tcPr>
            <w:tcW w:w="1019" w:type="dxa"/>
            <w:gridSpan w:val="2"/>
          </w:tcPr>
          <w:p w14:paraId="10A1F37A" w14:textId="2E0AD365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69546022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E7174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двери</w:t>
            </w:r>
          </w:p>
        </w:tc>
        <w:tc>
          <w:tcPr>
            <w:tcW w:w="1275" w:type="dxa"/>
            <w:gridSpan w:val="10"/>
          </w:tcPr>
          <w:p w14:paraId="30063A41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661273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5A42B3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7A0067" w:rsidRPr="005A42B3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роллеты</w:t>
            </w:r>
          </w:p>
        </w:tc>
        <w:tc>
          <w:tcPr>
            <w:tcW w:w="1278" w:type="dxa"/>
            <w:gridSpan w:val="13"/>
          </w:tcPr>
          <w:p w14:paraId="79F5AC85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9151464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FA33E7">
              <w:rPr>
                <w:szCs w:val="16"/>
              </w:rPr>
              <w:t>тех</w:t>
            </w:r>
            <w:r w:rsidR="007A0067">
              <w:rPr>
                <w:szCs w:val="16"/>
              </w:rPr>
              <w:t>.</w:t>
            </w:r>
            <w:r w:rsidR="007A0067" w:rsidRPr="00FA33E7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мойки</w:t>
            </w:r>
          </w:p>
        </w:tc>
        <w:tc>
          <w:tcPr>
            <w:tcW w:w="1569" w:type="dxa"/>
            <w:gridSpan w:val="10"/>
          </w:tcPr>
          <w:p w14:paraId="60E87382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6394648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доз. </w:t>
            </w:r>
            <w:r w:rsidR="007A0067">
              <w:rPr>
                <w:szCs w:val="16"/>
              </w:rPr>
              <w:t>системы</w:t>
            </w:r>
          </w:p>
        </w:tc>
        <w:tc>
          <w:tcPr>
            <w:tcW w:w="4392" w:type="dxa"/>
            <w:gridSpan w:val="21"/>
          </w:tcPr>
          <w:p w14:paraId="50A4328B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282181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контейнеры </w:t>
            </w:r>
            <w:r w:rsidR="007A0067" w:rsidRPr="00F16016">
              <w:rPr>
                <w:szCs w:val="16"/>
              </w:rPr>
              <w:t>Big</w:t>
            </w:r>
            <w:r w:rsidR="007A0067">
              <w:rPr>
                <w:szCs w:val="16"/>
              </w:rPr>
              <w:t>-</w:t>
            </w:r>
            <w:r w:rsidR="007A0067" w:rsidRPr="00F16016">
              <w:rPr>
                <w:szCs w:val="16"/>
              </w:rPr>
              <w:t>Box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4945425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П</w:t>
            </w:r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7375198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Н</w:t>
            </w:r>
          </w:p>
        </w:tc>
        <w:tc>
          <w:tcPr>
            <w:tcW w:w="2124" w:type="dxa"/>
            <w:gridSpan w:val="7"/>
            <w:vAlign w:val="center"/>
          </w:tcPr>
          <w:p w14:paraId="4633E30D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0114934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миксеры настольные</w:t>
            </w:r>
          </w:p>
        </w:tc>
        <w:tc>
          <w:tcPr>
            <w:tcW w:w="1843" w:type="dxa"/>
            <w:gridSpan w:val="3"/>
            <w:vAlign w:val="center"/>
          </w:tcPr>
          <w:p w14:paraId="4F9A3A6B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9723693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тарталетницы</w:t>
            </w:r>
          </w:p>
        </w:tc>
        <w:tc>
          <w:tcPr>
            <w:tcW w:w="2831" w:type="dxa"/>
            <w:gridSpan w:val="5"/>
            <w:vAlign w:val="center"/>
          </w:tcPr>
          <w:p w14:paraId="6AC00CC3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75860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</w:tr>
      <w:tr w:rsidR="007A0067" w:rsidRPr="00D23288" w14:paraId="0EF8BF9A" w14:textId="77777777" w:rsidTr="00CC5505">
        <w:trPr>
          <w:trHeight w:val="20"/>
        </w:trPr>
        <w:tc>
          <w:tcPr>
            <w:tcW w:w="5141" w:type="dxa"/>
            <w:gridSpan w:val="35"/>
          </w:tcPr>
          <w:p w14:paraId="464AD4AD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386141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держатели </w:t>
            </w:r>
            <w:sdt>
              <w:sdtPr>
                <w:rPr>
                  <w:szCs w:val="16"/>
                </w:rPr>
                <w:id w:val="-20820527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Н </w:t>
            </w:r>
            <w:sdt>
              <w:sdtPr>
                <w:rPr>
                  <w:szCs w:val="16"/>
                </w:rPr>
                <w:id w:val="15956780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Д </w:t>
            </w:r>
            <w:sdt>
              <w:sdtPr>
                <w:rPr>
                  <w:szCs w:val="16"/>
                </w:rPr>
                <w:id w:val="14066418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К</w:t>
            </w:r>
            <w:r w:rsidR="007A0067">
              <w:rPr>
                <w:szCs w:val="16"/>
              </w:rPr>
              <w:t>Ф</w:t>
            </w:r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6884080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 xml:space="preserve">КМ </w:t>
            </w:r>
            <w:sdt>
              <w:sdtPr>
                <w:rPr>
                  <w:szCs w:val="16"/>
                </w:rPr>
                <w:id w:val="-20986988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 xml:space="preserve">УИ </w:t>
            </w:r>
            <w:sdt>
              <w:sdtPr>
                <w:rPr>
                  <w:szCs w:val="16"/>
                </w:rPr>
                <w:id w:val="-6310924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 xml:space="preserve">МП </w:t>
            </w:r>
            <w:sdt>
              <w:sdtPr>
                <w:rPr>
                  <w:szCs w:val="16"/>
                </w:rPr>
                <w:id w:val="19335450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  <w:tc>
          <w:tcPr>
            <w:tcW w:w="4392" w:type="dxa"/>
            <w:gridSpan w:val="21"/>
          </w:tcPr>
          <w:p w14:paraId="3FCDC43E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596305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t xml:space="preserve"> </w:t>
            </w:r>
            <w:r w:rsidR="007A0067">
              <w:rPr>
                <w:szCs w:val="16"/>
              </w:rPr>
              <w:t>к</w:t>
            </w:r>
            <w:r w:rsidR="007A0067" w:rsidRPr="00F16016">
              <w:rPr>
                <w:szCs w:val="16"/>
              </w:rPr>
              <w:t>онтейнер</w:t>
            </w:r>
            <w:r w:rsidR="007A0067">
              <w:rPr>
                <w:szCs w:val="16"/>
              </w:rPr>
              <w:t>ы</w:t>
            </w:r>
            <w:r w:rsidR="007A0067" w:rsidRPr="00F16016">
              <w:rPr>
                <w:szCs w:val="16"/>
              </w:rPr>
              <w:t xml:space="preserve"> для сыпучих продуктов</w:t>
            </w:r>
          </w:p>
        </w:tc>
        <w:tc>
          <w:tcPr>
            <w:tcW w:w="3967" w:type="dxa"/>
            <w:gridSpan w:val="10"/>
            <w:vAlign w:val="center"/>
          </w:tcPr>
          <w:p w14:paraId="53EE5EBB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8176344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вакуумные роторные шприцы</w:t>
            </w:r>
          </w:p>
        </w:tc>
        <w:tc>
          <w:tcPr>
            <w:tcW w:w="2831" w:type="dxa"/>
            <w:gridSpan w:val="5"/>
            <w:vAlign w:val="center"/>
          </w:tcPr>
          <w:p w14:paraId="7AB50E76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27232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7A0067" w:rsidRPr="00D23288" w14:paraId="6A618BDD" w14:textId="77777777" w:rsidTr="003B2605">
        <w:trPr>
          <w:trHeight w:val="20"/>
        </w:trPr>
        <w:tc>
          <w:tcPr>
            <w:tcW w:w="1095" w:type="dxa"/>
            <w:gridSpan w:val="3"/>
          </w:tcPr>
          <w:p w14:paraId="77DB3ECC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503598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паллеты</w:t>
            </w:r>
          </w:p>
        </w:tc>
        <w:tc>
          <w:tcPr>
            <w:tcW w:w="1061" w:type="dxa"/>
            <w:gridSpan w:val="8"/>
          </w:tcPr>
          <w:p w14:paraId="31051FBB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6167196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260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подкаты</w:t>
            </w:r>
          </w:p>
        </w:tc>
        <w:tc>
          <w:tcPr>
            <w:tcW w:w="1190" w:type="dxa"/>
            <w:gridSpan w:val="12"/>
          </w:tcPr>
          <w:p w14:paraId="2C9F1A15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1446655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под</w:t>
            </w:r>
            <w:r w:rsidR="007A0067">
              <w:rPr>
                <w:szCs w:val="16"/>
              </w:rPr>
              <w:t>ставки</w:t>
            </w:r>
          </w:p>
        </w:tc>
        <w:tc>
          <w:tcPr>
            <w:tcW w:w="1795" w:type="dxa"/>
            <w:gridSpan w:val="12"/>
          </w:tcPr>
          <w:p w14:paraId="6EB8669A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8013504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лестницы перед.</w:t>
            </w:r>
          </w:p>
        </w:tc>
        <w:tc>
          <w:tcPr>
            <w:tcW w:w="2100" w:type="dxa"/>
            <w:gridSpan w:val="10"/>
          </w:tcPr>
          <w:p w14:paraId="33450D05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54082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листы от шпилек </w:t>
            </w:r>
          </w:p>
        </w:tc>
        <w:tc>
          <w:tcPr>
            <w:tcW w:w="2292" w:type="dxa"/>
            <w:gridSpan w:val="11"/>
          </w:tcPr>
          <w:p w14:paraId="7B114205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rFonts w:eastAsia="Times New Roman"/>
                  <w:szCs w:val="16"/>
                </w:rPr>
                <w:id w:val="-6522260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rFonts w:eastAsia="Times New Roman"/>
                <w:szCs w:val="16"/>
              </w:rPr>
              <w:t>расстоеч</w:t>
            </w:r>
            <w:r w:rsidR="007A0067">
              <w:rPr>
                <w:rFonts w:eastAsia="Times New Roman"/>
                <w:szCs w:val="16"/>
              </w:rPr>
              <w:t>.</w:t>
            </w:r>
            <w:r w:rsidR="007A0067" w:rsidRPr="00C12148">
              <w:rPr>
                <w:rFonts w:eastAsia="Times New Roman"/>
                <w:szCs w:val="16"/>
              </w:rPr>
              <w:t xml:space="preserve"> термочехлы</w:t>
            </w:r>
          </w:p>
        </w:tc>
        <w:tc>
          <w:tcPr>
            <w:tcW w:w="3967" w:type="dxa"/>
            <w:gridSpan w:val="10"/>
            <w:vAlign w:val="center"/>
          </w:tcPr>
          <w:p w14:paraId="601EA569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28577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распылители</w:t>
            </w:r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пневматические</w:t>
            </w:r>
          </w:p>
        </w:tc>
        <w:tc>
          <w:tcPr>
            <w:tcW w:w="2831" w:type="dxa"/>
            <w:gridSpan w:val="5"/>
            <w:vAlign w:val="center"/>
          </w:tcPr>
          <w:p w14:paraId="12BCA70E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38462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7A0067" w:rsidRPr="00D23288" w14:paraId="4BE62317" w14:textId="77777777" w:rsidTr="00D20908">
        <w:trPr>
          <w:trHeight w:val="20"/>
        </w:trPr>
        <w:tc>
          <w:tcPr>
            <w:tcW w:w="2294" w:type="dxa"/>
            <w:gridSpan w:val="12"/>
          </w:tcPr>
          <w:p w14:paraId="3B3F9DF0" w14:textId="77777777" w:rsidR="007A0067" w:rsidRPr="00FA33E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063212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гидравлические тележки</w:t>
            </w:r>
          </w:p>
        </w:tc>
        <w:tc>
          <w:tcPr>
            <w:tcW w:w="1563" w:type="dxa"/>
            <w:gridSpan w:val="19"/>
          </w:tcPr>
          <w:p w14:paraId="129AD54F" w14:textId="77777777" w:rsidR="007A0067" w:rsidRPr="00FA33E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843785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погрузчики</w:t>
            </w:r>
          </w:p>
        </w:tc>
        <w:tc>
          <w:tcPr>
            <w:tcW w:w="1284" w:type="dxa"/>
            <w:gridSpan w:val="4"/>
          </w:tcPr>
          <w:p w14:paraId="58F5F85C" w14:textId="77777777" w:rsidR="007A0067" w:rsidRPr="00FA33E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00107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штабелёры</w:t>
            </w:r>
          </w:p>
        </w:tc>
        <w:tc>
          <w:tcPr>
            <w:tcW w:w="4392" w:type="dxa"/>
            <w:gridSpan w:val="21"/>
          </w:tcPr>
          <w:p w14:paraId="6F45D841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795722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изотермические контейнеры</w:t>
            </w:r>
          </w:p>
        </w:tc>
        <w:tc>
          <w:tcPr>
            <w:tcW w:w="1812" w:type="dxa"/>
            <w:gridSpan w:val="4"/>
            <w:vAlign w:val="bottom"/>
          </w:tcPr>
          <w:p w14:paraId="658638F6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79726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термощупы</w:t>
            </w:r>
          </w:p>
        </w:tc>
        <w:tc>
          <w:tcPr>
            <w:tcW w:w="2155" w:type="dxa"/>
            <w:gridSpan w:val="6"/>
            <w:vAlign w:val="bottom"/>
          </w:tcPr>
          <w:p w14:paraId="69441F3D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721813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дробилки</w:t>
            </w:r>
          </w:p>
        </w:tc>
        <w:tc>
          <w:tcPr>
            <w:tcW w:w="2831" w:type="dxa"/>
            <w:gridSpan w:val="5"/>
            <w:vAlign w:val="center"/>
          </w:tcPr>
          <w:p w14:paraId="756F5A3F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11619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7A0067" w:rsidRPr="00D23288" w14:paraId="576ED24A" w14:textId="77777777" w:rsidTr="00D20908">
        <w:trPr>
          <w:trHeight w:val="20"/>
        </w:trPr>
        <w:tc>
          <w:tcPr>
            <w:tcW w:w="2426" w:type="dxa"/>
            <w:gridSpan w:val="14"/>
          </w:tcPr>
          <w:p w14:paraId="56DCFB1A" w14:textId="15C3AB6C" w:rsidR="007A0067" w:rsidRPr="00FA33E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734985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971C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контейнеры для отходов</w:t>
            </w:r>
          </w:p>
        </w:tc>
        <w:tc>
          <w:tcPr>
            <w:tcW w:w="2715" w:type="dxa"/>
            <w:gridSpan w:val="21"/>
          </w:tcPr>
          <w:p w14:paraId="7699F4CD" w14:textId="77777777" w:rsidR="007A0067" w:rsidRPr="00FA33E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234506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 xml:space="preserve">контейнеры для </w:t>
            </w:r>
            <w:r w:rsidR="007A0067">
              <w:rPr>
                <w:szCs w:val="16"/>
              </w:rPr>
              <w:t>мусора</w:t>
            </w:r>
          </w:p>
        </w:tc>
        <w:tc>
          <w:tcPr>
            <w:tcW w:w="4392" w:type="dxa"/>
            <w:gridSpan w:val="21"/>
          </w:tcPr>
          <w:p w14:paraId="0B514CF2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015857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99096E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соединительные шланги</w:t>
            </w:r>
          </w:p>
        </w:tc>
        <w:tc>
          <w:tcPr>
            <w:tcW w:w="3967" w:type="dxa"/>
            <w:gridSpan w:val="10"/>
            <w:vAlign w:val="center"/>
          </w:tcPr>
          <w:p w14:paraId="490185C1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8353765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машина для резки кондитерских изделий</w:t>
            </w:r>
          </w:p>
        </w:tc>
        <w:tc>
          <w:tcPr>
            <w:tcW w:w="2831" w:type="dxa"/>
            <w:gridSpan w:val="5"/>
            <w:vAlign w:val="center"/>
          </w:tcPr>
          <w:p w14:paraId="5A750C89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33397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7A0067" w:rsidRPr="00D23288" w14:paraId="341D771C" w14:textId="77777777" w:rsidTr="00D20908">
        <w:trPr>
          <w:trHeight w:val="20"/>
        </w:trPr>
        <w:tc>
          <w:tcPr>
            <w:tcW w:w="1579" w:type="dxa"/>
            <w:gridSpan w:val="6"/>
          </w:tcPr>
          <w:p w14:paraId="518637A6" w14:textId="62EF484D" w:rsidR="007A0067" w:rsidRPr="00FA33E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23128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971C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пепельницы</w:t>
            </w:r>
          </w:p>
        </w:tc>
        <w:tc>
          <w:tcPr>
            <w:tcW w:w="3562" w:type="dxa"/>
            <w:gridSpan w:val="29"/>
          </w:tcPr>
          <w:p w14:paraId="2511C22F" w14:textId="29DB4E08" w:rsidR="007A0067" w:rsidRPr="00FA33E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4525880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E7174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мусорные корзины</w:t>
            </w:r>
          </w:p>
        </w:tc>
        <w:tc>
          <w:tcPr>
            <w:tcW w:w="4392" w:type="dxa"/>
            <w:gridSpan w:val="21"/>
          </w:tcPr>
          <w:p w14:paraId="3553479D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5621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крючки для ящиков</w:t>
            </w:r>
          </w:p>
        </w:tc>
        <w:tc>
          <w:tcPr>
            <w:tcW w:w="3967" w:type="dxa"/>
            <w:gridSpan w:val="10"/>
            <w:vAlign w:val="center"/>
          </w:tcPr>
          <w:p w14:paraId="56EF10E6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7427215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 xml:space="preserve">минифилы (дозаторы </w:t>
            </w:r>
            <w:r w:rsidR="007A0067">
              <w:rPr>
                <w:szCs w:val="16"/>
              </w:rPr>
              <w:t xml:space="preserve">для </w:t>
            </w:r>
            <w:r w:rsidR="007A0067" w:rsidRPr="00C12148">
              <w:rPr>
                <w:szCs w:val="16"/>
              </w:rPr>
              <w:t>крема)</w:t>
            </w:r>
          </w:p>
        </w:tc>
        <w:tc>
          <w:tcPr>
            <w:tcW w:w="2831" w:type="dxa"/>
            <w:gridSpan w:val="5"/>
            <w:vAlign w:val="center"/>
          </w:tcPr>
          <w:p w14:paraId="2C68309B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16724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7A0067" w:rsidRPr="00D23288" w14:paraId="624408DC" w14:textId="77777777" w:rsidTr="00CC5505">
        <w:trPr>
          <w:trHeight w:val="20"/>
        </w:trPr>
        <w:tc>
          <w:tcPr>
            <w:tcW w:w="5141" w:type="dxa"/>
            <w:gridSpan w:val="35"/>
          </w:tcPr>
          <w:p w14:paraId="696F4DFA" w14:textId="77777777" w:rsidR="007A0067" w:rsidRPr="00FA33E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297010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держатели</w:t>
            </w:r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рамочны</w:t>
            </w:r>
            <w:r w:rsidR="007A0067">
              <w:rPr>
                <w:szCs w:val="16"/>
              </w:rPr>
              <w:t>е</w:t>
            </w:r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0017845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НС</w:t>
            </w:r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1752655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ПЕР</w:t>
            </w:r>
          </w:p>
        </w:tc>
        <w:tc>
          <w:tcPr>
            <w:tcW w:w="4392" w:type="dxa"/>
            <w:gridSpan w:val="21"/>
          </w:tcPr>
          <w:p w14:paraId="6E0F63BB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74103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столовая посуда</w:t>
            </w:r>
          </w:p>
        </w:tc>
        <w:tc>
          <w:tcPr>
            <w:tcW w:w="1982" w:type="dxa"/>
            <w:gridSpan w:val="6"/>
            <w:vAlign w:val="center"/>
          </w:tcPr>
          <w:p w14:paraId="5F71FD0F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1749133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шприц-дозатор</w:t>
            </w:r>
            <w:r w:rsidR="007A0067">
              <w:rPr>
                <w:szCs w:val="16"/>
              </w:rPr>
              <w:t xml:space="preserve">ы </w:t>
            </w:r>
          </w:p>
        </w:tc>
        <w:tc>
          <w:tcPr>
            <w:tcW w:w="1985" w:type="dxa"/>
            <w:gridSpan w:val="4"/>
            <w:vAlign w:val="center"/>
          </w:tcPr>
          <w:p w14:paraId="330619AB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7096978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пилы ленточные</w:t>
            </w:r>
          </w:p>
        </w:tc>
        <w:tc>
          <w:tcPr>
            <w:tcW w:w="2831" w:type="dxa"/>
            <w:gridSpan w:val="5"/>
            <w:vAlign w:val="center"/>
          </w:tcPr>
          <w:p w14:paraId="0C137A35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21771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7A0067" w:rsidRPr="00D23288" w14:paraId="09B2B5E4" w14:textId="77777777" w:rsidTr="00D20908">
        <w:trPr>
          <w:trHeight w:val="85"/>
        </w:trPr>
        <w:tc>
          <w:tcPr>
            <w:tcW w:w="2294" w:type="dxa"/>
            <w:gridSpan w:val="12"/>
          </w:tcPr>
          <w:p w14:paraId="6714D64E" w14:textId="77777777" w:rsidR="007A0067" w:rsidRPr="00EF5416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287774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FA33E7">
              <w:rPr>
                <w:szCs w:val="16"/>
              </w:rPr>
              <w:t>стены туалетных кабин</w:t>
            </w:r>
          </w:p>
        </w:tc>
        <w:tc>
          <w:tcPr>
            <w:tcW w:w="2847" w:type="dxa"/>
            <w:gridSpan w:val="23"/>
          </w:tcPr>
          <w:p w14:paraId="256E6E3E" w14:textId="77777777" w:rsidR="007A0067" w:rsidRPr="00EF5416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27114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FA33E7">
              <w:rPr>
                <w:szCs w:val="16"/>
              </w:rPr>
              <w:t>двери туалетных кабин</w:t>
            </w:r>
          </w:p>
        </w:tc>
        <w:tc>
          <w:tcPr>
            <w:tcW w:w="4392" w:type="dxa"/>
            <w:gridSpan w:val="21"/>
          </w:tcPr>
          <w:p w14:paraId="1887F653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rFonts w:ascii="MS Gothic" w:eastAsia="MS Gothic" w:hAnsi="MS Gothic" w:hint="eastAsia"/>
                  <w:szCs w:val="16"/>
                </w:rPr>
                <w:id w:val="-598488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rFonts w:ascii="MS Gothic" w:eastAsia="MS Gothic" w:hAnsi="MS Gothic" w:hint="eastAsia"/>
                <w:szCs w:val="16"/>
              </w:rPr>
              <w:t xml:space="preserve"> </w:t>
            </w:r>
          </w:p>
        </w:tc>
        <w:tc>
          <w:tcPr>
            <w:tcW w:w="3967" w:type="dxa"/>
            <w:gridSpan w:val="10"/>
            <w:vAlign w:val="bottom"/>
          </w:tcPr>
          <w:p w14:paraId="330191AA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0537567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 xml:space="preserve">просеиватели: </w:t>
            </w:r>
            <w:sdt>
              <w:sdtPr>
                <w:rPr>
                  <w:szCs w:val="16"/>
                </w:rPr>
                <w:id w:val="-1433545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мука </w:t>
            </w:r>
            <w:sdt>
              <w:sdtPr>
                <w:rPr>
                  <w:szCs w:val="16"/>
                </w:rPr>
                <w:id w:val="6136392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сахар </w:t>
            </w:r>
            <w:sdt>
              <w:sdtPr>
                <w:rPr>
                  <w:szCs w:val="16"/>
                </w:rPr>
                <w:id w:val="-2870468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пудра</w:t>
            </w:r>
          </w:p>
        </w:tc>
        <w:tc>
          <w:tcPr>
            <w:tcW w:w="2831" w:type="dxa"/>
            <w:gridSpan w:val="5"/>
            <w:vAlign w:val="center"/>
          </w:tcPr>
          <w:p w14:paraId="5E3DF37C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32552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7A0067" w:rsidRPr="00D23288" w14:paraId="34FE3B6A" w14:textId="77777777" w:rsidTr="00D20908">
        <w:trPr>
          <w:trHeight w:val="20"/>
        </w:trPr>
        <w:tc>
          <w:tcPr>
            <w:tcW w:w="2294" w:type="dxa"/>
            <w:gridSpan w:val="12"/>
          </w:tcPr>
          <w:p w14:paraId="27F89723" w14:textId="77777777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5802552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лестницы</w:t>
            </w:r>
            <w:r w:rsidR="007A0067">
              <w:rPr>
                <w:szCs w:val="16"/>
              </w:rPr>
              <w:t>:</w:t>
            </w:r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2013302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ЛО </w:t>
            </w:r>
            <w:sdt>
              <w:sdtPr>
                <w:rPr>
                  <w:szCs w:val="16"/>
                </w:rPr>
                <w:id w:val="11858645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ЛП</w:t>
            </w:r>
          </w:p>
        </w:tc>
        <w:tc>
          <w:tcPr>
            <w:tcW w:w="2847" w:type="dxa"/>
            <w:gridSpan w:val="23"/>
          </w:tcPr>
          <w:p w14:paraId="06CAF31C" w14:textId="77777777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100557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резиновые коврики</w:t>
            </w:r>
          </w:p>
        </w:tc>
        <w:tc>
          <w:tcPr>
            <w:tcW w:w="4392" w:type="dxa"/>
            <w:gridSpan w:val="21"/>
          </w:tcPr>
          <w:p w14:paraId="32DD2109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rFonts w:ascii="MS Gothic" w:eastAsia="MS Gothic" w:hAnsi="MS Gothic" w:hint="eastAsia"/>
                  <w:szCs w:val="16"/>
                </w:rPr>
                <w:id w:val="-20667892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  <w:tc>
          <w:tcPr>
            <w:tcW w:w="3967" w:type="dxa"/>
            <w:gridSpan w:val="10"/>
            <w:vAlign w:val="center"/>
          </w:tcPr>
          <w:p w14:paraId="68492205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3864935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дозатор</w:t>
            </w:r>
            <w:r w:rsidR="007A0067">
              <w:rPr>
                <w:szCs w:val="16"/>
              </w:rPr>
              <w:t>ы</w:t>
            </w:r>
            <w:r w:rsidR="007A0067" w:rsidRPr="00C12148">
              <w:rPr>
                <w:szCs w:val="16"/>
              </w:rPr>
              <w:t xml:space="preserve"> для геля (пульверизатор</w:t>
            </w:r>
            <w:r w:rsidR="007A0067">
              <w:rPr>
                <w:szCs w:val="16"/>
              </w:rPr>
              <w:t>ы</w:t>
            </w:r>
            <w:r w:rsidR="007A0067" w:rsidRPr="00C12148">
              <w:rPr>
                <w:szCs w:val="16"/>
              </w:rPr>
              <w:t>)</w:t>
            </w:r>
          </w:p>
        </w:tc>
        <w:tc>
          <w:tcPr>
            <w:tcW w:w="2831" w:type="dxa"/>
            <w:gridSpan w:val="5"/>
            <w:vAlign w:val="center"/>
          </w:tcPr>
          <w:p w14:paraId="58AB0C28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22056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50430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D20908" w:rsidRPr="00D23288" w14:paraId="5666237E" w14:textId="77777777" w:rsidTr="00D20908">
        <w:trPr>
          <w:trHeight w:val="20"/>
        </w:trPr>
        <w:tc>
          <w:tcPr>
            <w:tcW w:w="810" w:type="dxa"/>
          </w:tcPr>
          <w:p w14:paraId="183A2608" w14:textId="23AE5D69" w:rsidR="00D20908" w:rsidRPr="00B479BF" w:rsidRDefault="00000000" w:rsidP="00CC5505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6885530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5E6E5E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D20908" w:rsidRPr="00C12148">
              <w:rPr>
                <w:szCs w:val="16"/>
              </w:rPr>
              <w:t xml:space="preserve"> </w:t>
            </w:r>
            <w:r w:rsidR="00D20908">
              <w:rPr>
                <w:szCs w:val="16"/>
              </w:rPr>
              <w:t>пол</w:t>
            </w:r>
          </w:p>
        </w:tc>
        <w:tc>
          <w:tcPr>
            <w:tcW w:w="1063" w:type="dxa"/>
            <w:gridSpan w:val="8"/>
          </w:tcPr>
          <w:p w14:paraId="09D1B031" w14:textId="77777777" w:rsidR="00D20908" w:rsidRPr="00B479BF" w:rsidRDefault="00000000" w:rsidP="00CC5505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5142597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  <w:r w:rsidR="00D20908" w:rsidRPr="00EF5416">
              <w:rPr>
                <w:szCs w:val="16"/>
              </w:rPr>
              <w:t>пол</w:t>
            </w:r>
            <w:r w:rsidR="00D20908">
              <w:rPr>
                <w:szCs w:val="16"/>
              </w:rPr>
              <w:t xml:space="preserve"> ПП</w:t>
            </w:r>
          </w:p>
        </w:tc>
        <w:tc>
          <w:tcPr>
            <w:tcW w:w="1134" w:type="dxa"/>
            <w:gridSpan w:val="10"/>
          </w:tcPr>
          <w:p w14:paraId="4C60EC84" w14:textId="77777777" w:rsidR="00D20908" w:rsidRPr="00B479BF" w:rsidRDefault="00000000" w:rsidP="00CC5505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751106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  <w:r w:rsidR="00D20908" w:rsidRPr="00EF5416">
              <w:rPr>
                <w:szCs w:val="16"/>
              </w:rPr>
              <w:t>пол</w:t>
            </w:r>
            <w:r w:rsidR="00D20908">
              <w:rPr>
                <w:szCs w:val="16"/>
              </w:rPr>
              <w:t xml:space="preserve"> ДС</w:t>
            </w:r>
          </w:p>
        </w:tc>
        <w:tc>
          <w:tcPr>
            <w:tcW w:w="1155" w:type="dxa"/>
            <w:gridSpan w:val="15"/>
          </w:tcPr>
          <w:p w14:paraId="3D5E5DF1" w14:textId="77777777" w:rsidR="00D20908" w:rsidRPr="00B479BF" w:rsidRDefault="00000000" w:rsidP="00CC5505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0173080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>трапы</w:t>
            </w:r>
          </w:p>
        </w:tc>
        <w:tc>
          <w:tcPr>
            <w:tcW w:w="979" w:type="dxa"/>
          </w:tcPr>
          <w:p w14:paraId="6846C628" w14:textId="77777777" w:rsidR="00D20908" w:rsidRPr="00B479BF" w:rsidRDefault="00000000" w:rsidP="00D20908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5341849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 стоки</w:t>
            </w:r>
          </w:p>
        </w:tc>
        <w:tc>
          <w:tcPr>
            <w:tcW w:w="4392" w:type="dxa"/>
            <w:gridSpan w:val="21"/>
          </w:tcPr>
          <w:p w14:paraId="7E2CE40A" w14:textId="77777777" w:rsid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403098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</w:p>
        </w:tc>
        <w:tc>
          <w:tcPr>
            <w:tcW w:w="3967" w:type="dxa"/>
            <w:gridSpan w:val="10"/>
            <w:vAlign w:val="bottom"/>
          </w:tcPr>
          <w:p w14:paraId="1B3548F9" w14:textId="77777777" w:rsid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03523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1D14F4">
              <w:rPr>
                <w:szCs w:val="16"/>
              </w:rPr>
              <w:t xml:space="preserve"> </w:t>
            </w:r>
            <w:r w:rsidR="00D20908" w:rsidRPr="00C12148">
              <w:rPr>
                <w:szCs w:val="16"/>
              </w:rPr>
              <w:t>депозиторы волюм</w:t>
            </w:r>
            <w:r w:rsidR="00D20908">
              <w:rPr>
                <w:szCs w:val="16"/>
              </w:rPr>
              <w:t>етрические</w:t>
            </w:r>
          </w:p>
        </w:tc>
        <w:tc>
          <w:tcPr>
            <w:tcW w:w="2831" w:type="dxa"/>
            <w:gridSpan w:val="5"/>
            <w:vAlign w:val="center"/>
          </w:tcPr>
          <w:p w14:paraId="663D3D50" w14:textId="77777777" w:rsid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463900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</w:p>
        </w:tc>
      </w:tr>
      <w:tr w:rsidR="00D20908" w:rsidRPr="00D23288" w14:paraId="2D77A66C" w14:textId="77777777" w:rsidTr="00C06BEA">
        <w:trPr>
          <w:trHeight w:val="20"/>
        </w:trPr>
        <w:tc>
          <w:tcPr>
            <w:tcW w:w="5141" w:type="dxa"/>
            <w:gridSpan w:val="35"/>
            <w:shd w:val="clear" w:color="auto" w:fill="FFFFFF" w:themeFill="background1"/>
          </w:tcPr>
          <w:p w14:paraId="276C7529" w14:textId="77777777" w:rsidR="00D20908" w:rsidRPr="00C12148" w:rsidRDefault="00D20908" w:rsidP="00CC5505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4392" w:type="dxa"/>
            <w:gridSpan w:val="21"/>
          </w:tcPr>
          <w:p w14:paraId="06D77E50" w14:textId="77777777" w:rsidR="00D20908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904800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</w:p>
        </w:tc>
        <w:tc>
          <w:tcPr>
            <w:tcW w:w="3967" w:type="dxa"/>
            <w:gridSpan w:val="10"/>
            <w:vAlign w:val="bottom"/>
          </w:tcPr>
          <w:p w14:paraId="1415836E" w14:textId="77777777" w:rsidR="00D20908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6335290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  <w:r w:rsidR="00D20908" w:rsidRPr="00C12148">
              <w:rPr>
                <w:szCs w:val="16"/>
              </w:rPr>
              <w:t>распылители для желе и сиропов</w:t>
            </w:r>
          </w:p>
        </w:tc>
        <w:tc>
          <w:tcPr>
            <w:tcW w:w="2831" w:type="dxa"/>
            <w:gridSpan w:val="5"/>
            <w:vAlign w:val="center"/>
          </w:tcPr>
          <w:p w14:paraId="185FC790" w14:textId="77777777" w:rsidR="00D20908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79699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</w:p>
        </w:tc>
      </w:tr>
      <w:tr w:rsidR="007A0067" w:rsidRPr="00D23288" w14:paraId="75F6064F" w14:textId="77777777" w:rsidTr="00CC5505">
        <w:trPr>
          <w:trHeight w:val="20"/>
        </w:trPr>
        <w:tc>
          <w:tcPr>
            <w:tcW w:w="5141" w:type="dxa"/>
            <w:gridSpan w:val="35"/>
            <w:shd w:val="clear" w:color="auto" w:fill="FFFFFF" w:themeFill="background1"/>
          </w:tcPr>
          <w:p w14:paraId="62383F2B" w14:textId="77777777" w:rsidR="007A0067" w:rsidRPr="00C12148" w:rsidRDefault="007A0067" w:rsidP="00CC5505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</w:p>
        </w:tc>
        <w:tc>
          <w:tcPr>
            <w:tcW w:w="4392" w:type="dxa"/>
            <w:gridSpan w:val="21"/>
          </w:tcPr>
          <w:p w14:paraId="22DC4ED5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27793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</w:p>
        </w:tc>
        <w:tc>
          <w:tcPr>
            <w:tcW w:w="1557" w:type="dxa"/>
            <w:gridSpan w:val="3"/>
            <w:vAlign w:val="bottom"/>
          </w:tcPr>
          <w:p w14:paraId="78C8FEAB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565616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овощерезки</w:t>
            </w:r>
          </w:p>
        </w:tc>
        <w:tc>
          <w:tcPr>
            <w:tcW w:w="2410" w:type="dxa"/>
            <w:gridSpan w:val="7"/>
            <w:vAlign w:val="bottom"/>
          </w:tcPr>
          <w:p w14:paraId="51DED64A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8401205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овощечистки</w:t>
            </w:r>
          </w:p>
        </w:tc>
        <w:tc>
          <w:tcPr>
            <w:tcW w:w="2831" w:type="dxa"/>
            <w:gridSpan w:val="5"/>
            <w:vAlign w:val="center"/>
          </w:tcPr>
          <w:p w14:paraId="6CCFAB93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536907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</w:p>
        </w:tc>
      </w:tr>
      <w:tr w:rsidR="007A0067" w:rsidRPr="00D23288" w14:paraId="14C52221" w14:textId="77777777" w:rsidTr="00CC5505">
        <w:trPr>
          <w:trHeight w:val="20"/>
        </w:trPr>
        <w:tc>
          <w:tcPr>
            <w:tcW w:w="5141" w:type="dxa"/>
            <w:gridSpan w:val="35"/>
            <w:shd w:val="clear" w:color="auto" w:fill="FFFFFF" w:themeFill="background1"/>
            <w:tcMar>
              <w:left w:w="108" w:type="dxa"/>
              <w:right w:w="0" w:type="dxa"/>
            </w:tcMar>
          </w:tcPr>
          <w:p w14:paraId="7A5CF1B7" w14:textId="77777777" w:rsidR="007A0067" w:rsidRPr="000F1EEC" w:rsidRDefault="007A0067" w:rsidP="00CC5505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</w:p>
        </w:tc>
        <w:tc>
          <w:tcPr>
            <w:tcW w:w="4392" w:type="dxa"/>
            <w:gridSpan w:val="21"/>
          </w:tcPr>
          <w:p w14:paraId="5AB204C5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392171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</w:p>
        </w:tc>
        <w:tc>
          <w:tcPr>
            <w:tcW w:w="1557" w:type="dxa"/>
            <w:gridSpan w:val="3"/>
            <w:vAlign w:val="bottom"/>
          </w:tcPr>
          <w:p w14:paraId="7A6DED2D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6838231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измельчители</w:t>
            </w:r>
          </w:p>
        </w:tc>
        <w:tc>
          <w:tcPr>
            <w:tcW w:w="2410" w:type="dxa"/>
            <w:gridSpan w:val="7"/>
            <w:vAlign w:val="bottom"/>
          </w:tcPr>
          <w:p w14:paraId="6630E1F7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1546789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слайсера</w:t>
            </w:r>
          </w:p>
        </w:tc>
        <w:tc>
          <w:tcPr>
            <w:tcW w:w="2831" w:type="dxa"/>
            <w:gridSpan w:val="5"/>
            <w:vAlign w:val="center"/>
          </w:tcPr>
          <w:p w14:paraId="7C599C11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865597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</w:p>
        </w:tc>
      </w:tr>
      <w:tr w:rsidR="007A0067" w:rsidRPr="00D23288" w14:paraId="19A520B5" w14:textId="77777777" w:rsidTr="00CC5505">
        <w:trPr>
          <w:trHeight w:val="20"/>
        </w:trPr>
        <w:tc>
          <w:tcPr>
            <w:tcW w:w="5141" w:type="dxa"/>
            <w:gridSpan w:val="35"/>
            <w:shd w:val="clear" w:color="auto" w:fill="FFFFFF" w:themeFill="background1"/>
          </w:tcPr>
          <w:p w14:paraId="69BAF978" w14:textId="77777777" w:rsidR="007A0067" w:rsidRPr="00C12148" w:rsidRDefault="007A0067" w:rsidP="00CC5505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</w:p>
        </w:tc>
        <w:tc>
          <w:tcPr>
            <w:tcW w:w="4392" w:type="dxa"/>
            <w:gridSpan w:val="21"/>
            <w:shd w:val="clear" w:color="auto" w:fill="BFBFBF" w:themeFill="background1" w:themeFillShade="BF"/>
          </w:tcPr>
          <w:p w14:paraId="45015440" w14:textId="77777777" w:rsidR="007A0067" w:rsidRPr="00C12148" w:rsidRDefault="007A0067" w:rsidP="00CC5505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Контактные поверхности:</w:t>
            </w:r>
          </w:p>
        </w:tc>
        <w:tc>
          <w:tcPr>
            <w:tcW w:w="6798" w:type="dxa"/>
            <w:gridSpan w:val="15"/>
            <w:shd w:val="clear" w:color="auto" w:fill="BFBFBF" w:themeFill="background1" w:themeFillShade="BF"/>
            <w:vAlign w:val="bottom"/>
          </w:tcPr>
          <w:p w14:paraId="5F09E50E" w14:textId="77777777" w:rsidR="007A0067" w:rsidRPr="00C12148" w:rsidRDefault="007A0067" w:rsidP="00CC5505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Дополнительная информация:</w:t>
            </w:r>
          </w:p>
        </w:tc>
      </w:tr>
      <w:tr w:rsidR="007A0067" w:rsidRPr="00D23288" w14:paraId="3A617428" w14:textId="77777777" w:rsidTr="00CC5505">
        <w:trPr>
          <w:trHeight w:val="20"/>
        </w:trPr>
        <w:tc>
          <w:tcPr>
            <w:tcW w:w="5141" w:type="dxa"/>
            <w:gridSpan w:val="35"/>
            <w:shd w:val="clear" w:color="auto" w:fill="BFBFBF" w:themeFill="background1" w:themeFillShade="BF"/>
          </w:tcPr>
          <w:p w14:paraId="6EE47254" w14:textId="77777777" w:rsidR="007A0067" w:rsidRPr="00C12148" w:rsidRDefault="007A0067" w:rsidP="00CC5505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Сантехническое оборудование:</w:t>
            </w:r>
          </w:p>
        </w:tc>
        <w:tc>
          <w:tcPr>
            <w:tcW w:w="1430" w:type="dxa"/>
            <w:gridSpan w:val="6"/>
            <w:shd w:val="clear" w:color="auto" w:fill="FFFFFF" w:themeFill="background1"/>
          </w:tcPr>
          <w:p w14:paraId="4D02F1A8" w14:textId="1C34060D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6481751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122DA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выключатели</w:t>
            </w:r>
          </w:p>
        </w:tc>
        <w:tc>
          <w:tcPr>
            <w:tcW w:w="1600" w:type="dxa"/>
            <w:gridSpan w:val="12"/>
          </w:tcPr>
          <w:p w14:paraId="04FD9EAA" w14:textId="67B7133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3255149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E7174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дверные ручки</w:t>
            </w:r>
          </w:p>
        </w:tc>
        <w:tc>
          <w:tcPr>
            <w:tcW w:w="1362" w:type="dxa"/>
            <w:gridSpan w:val="3"/>
          </w:tcPr>
          <w:p w14:paraId="10BC9110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440041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дозаторы</w:t>
            </w:r>
          </w:p>
        </w:tc>
        <w:tc>
          <w:tcPr>
            <w:tcW w:w="6798" w:type="dxa"/>
            <w:gridSpan w:val="15"/>
            <w:vMerge w:val="restart"/>
          </w:tcPr>
          <w:p w14:paraId="2D15DA38" w14:textId="17AD87F1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22055286"/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КУХМАСТЕР" w:value="ХИМИТЕК КУХМАСТЕР"/>
                  <w:listItem w:displayText="ХИМИТЕК УНИВЕСАЛ-ПД" w:value="ХИМИТЕК УНИВЕСАЛ-ПД"/>
                  <w:listItem w:displayText="ХИМИТЕК УНИВЕРСАЛ-ДЕЗ" w:value="ХИМИТЕК УНИВЕРСАЛ-ДЕЗ"/>
                  <w:listItem w:displayText="ХИМИТЕК ЧУДОДЕЙ®-КОМБИ" w:value="ХИМИТЕК ЧУДОДЕЙ®-КОМБИ"/>
                  <w:listItem w:displayText="ХИМИТЕК ЧУДОДЕЙ®–АНТИНАГАР-ПЕНАКТИВ модификация 180028" w:value="ХИМИТЕК ЧУДОДЕЙ®–АНТИНАГАР-ПЕНАКТИВ модификация 180028"/>
                  <w:listItem w:displayText="ХИМИТЕК ЧУДОДЕЙ®-КОМБИ-ПЕНАКТИВ" w:value="ХИМИТЕК ЧУДОДЕЙ®-КОМБИ-ПЕНАКТИВ"/>
                  <w:listItem w:displayText="ХИМИТЕК ПЕКАРЬ-АНТИНАГАР" w:value="ХИМИТЕК ПЕКАРЬ-АНТИНАГАР"/>
                  <w:listItem w:displayText="ХИМИТЕК КУХМАСТЕР-ФОРТЕ для дозирующих систем" w:value="ХИМИТЕК КУХМАСТЕР-ФОРТЕ для дозирующих систем"/>
                  <w:listItem w:displayText="ХИМИТЕК ЧУДОДЕЙ®-ПОЛИПРОМ 190022" w:value="ХИМИТЕК ЧУДОДЕЙ®-ПОЛИПРОМ 190022"/>
                  <w:listItem w:displayText="ХИМИТЕК СПЕЦ-УНИВЕРСАЛ-ЦВМ" w:value="ХИМИТЕК СПЕЦ-УНИВЕРСАЛ-ЦВМ"/>
                  <w:listItem w:displayText="ХИМИТЕК КУХМАСТЕР для дозирующих систем" w:value="ХИМИТЕК КУХМАСТЕР для дозирующих систем"/>
                </w:dropDownList>
              </w:sdtPr>
              <w:sdtContent>
                <w:r w:rsidR="003B4D3D">
                  <w:rPr>
                    <w:szCs w:val="16"/>
                  </w:rPr>
                  <w:t>ХИМИТЕК ИЗУМРУД 310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270847159"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  <w:listItem w:displayText="2,5 % - 3,5 %" w:value="2,5 % - 3,5 %"/>
                  <w:listItem w:displayText="3,0 % - 4,0 %" w:value="3,0 % - 4,0 %"/>
                  <w:listItem w:displayText="4,5 % - 5,5 %" w:value="4,5 % - 5,5 %"/>
                </w:dropDownList>
              </w:sdtPr>
              <w:sdtContent>
                <w:r w:rsidR="003B4D3D">
                  <w:rPr>
                    <w:szCs w:val="16"/>
                  </w:rPr>
                  <w:t>1,0 % - 2,0 %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622648796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5E6E5E">
                  <w:rPr>
                    <w:szCs w:val="16"/>
                  </w:rPr>
                  <w:t>дозирующая система ProMax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 w:rsidRPr="00C12148">
              <w:rPr>
                <w:b/>
                <w:bCs/>
                <w:color w:val="FF0000"/>
                <w:szCs w:val="16"/>
              </w:rPr>
              <w:t>МС ОБЩЕЕ</w:t>
            </w:r>
          </w:p>
        </w:tc>
      </w:tr>
      <w:tr w:rsidR="007A0067" w:rsidRPr="00D23288" w14:paraId="631458D2" w14:textId="77777777" w:rsidTr="00D20908">
        <w:trPr>
          <w:trHeight w:val="20"/>
        </w:trPr>
        <w:tc>
          <w:tcPr>
            <w:tcW w:w="1019" w:type="dxa"/>
            <w:gridSpan w:val="2"/>
            <w:tcMar>
              <w:right w:w="0" w:type="dxa"/>
            </w:tcMar>
          </w:tcPr>
          <w:p w14:paraId="47B1E5E4" w14:textId="77777777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3435908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раковин</w:t>
            </w:r>
            <w:r w:rsidR="007A0067">
              <w:rPr>
                <w:szCs w:val="16"/>
              </w:rPr>
              <w:t>ы</w:t>
            </w:r>
          </w:p>
        </w:tc>
        <w:tc>
          <w:tcPr>
            <w:tcW w:w="1275" w:type="dxa"/>
            <w:gridSpan w:val="10"/>
          </w:tcPr>
          <w:p w14:paraId="0ECD40FC" w14:textId="77777777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3230832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смесител</w:t>
            </w:r>
            <w:r w:rsidR="007A0067">
              <w:rPr>
                <w:szCs w:val="16"/>
              </w:rPr>
              <w:t>и</w:t>
            </w:r>
          </w:p>
        </w:tc>
        <w:tc>
          <w:tcPr>
            <w:tcW w:w="1278" w:type="dxa"/>
            <w:gridSpan w:val="13"/>
          </w:tcPr>
          <w:p w14:paraId="7342BF43" w14:textId="77777777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915078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писсуар</w:t>
            </w:r>
            <w:r w:rsidR="007A0067">
              <w:rPr>
                <w:szCs w:val="16"/>
              </w:rPr>
              <w:t xml:space="preserve">ы </w:t>
            </w:r>
          </w:p>
        </w:tc>
        <w:tc>
          <w:tcPr>
            <w:tcW w:w="1569" w:type="dxa"/>
            <w:gridSpan w:val="10"/>
          </w:tcPr>
          <w:p w14:paraId="62B064A0" w14:textId="77777777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0516896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унитаз</w:t>
            </w:r>
            <w:r w:rsidR="007A0067">
              <w:rPr>
                <w:szCs w:val="16"/>
              </w:rPr>
              <w:t>ы</w:t>
            </w:r>
          </w:p>
        </w:tc>
        <w:tc>
          <w:tcPr>
            <w:tcW w:w="1430" w:type="dxa"/>
            <w:gridSpan w:val="6"/>
          </w:tcPr>
          <w:p w14:paraId="24112E8F" w14:textId="22ECCCAB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37759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E717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завесы ПВХ</w:t>
            </w:r>
          </w:p>
        </w:tc>
        <w:tc>
          <w:tcPr>
            <w:tcW w:w="1600" w:type="dxa"/>
            <w:gridSpan w:val="12"/>
          </w:tcPr>
          <w:p w14:paraId="4233F506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473454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демосистемы</w:t>
            </w:r>
          </w:p>
        </w:tc>
        <w:tc>
          <w:tcPr>
            <w:tcW w:w="1362" w:type="dxa"/>
            <w:gridSpan w:val="3"/>
          </w:tcPr>
          <w:p w14:paraId="5E4BAF2F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386859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перила</w:t>
            </w:r>
          </w:p>
        </w:tc>
        <w:tc>
          <w:tcPr>
            <w:tcW w:w="6798" w:type="dxa"/>
            <w:gridSpan w:val="15"/>
            <w:vMerge/>
            <w:shd w:val="clear" w:color="auto" w:fill="BFBFBF" w:themeFill="background1" w:themeFillShade="BF"/>
            <w:vAlign w:val="bottom"/>
          </w:tcPr>
          <w:p w14:paraId="188C8D45" w14:textId="77777777" w:rsidR="007A0067" w:rsidRPr="00C12148" w:rsidRDefault="007A0067" w:rsidP="00CC5505">
            <w:pPr>
              <w:pStyle w:val="--2"/>
              <w:rPr>
                <w:szCs w:val="16"/>
              </w:rPr>
            </w:pPr>
          </w:p>
        </w:tc>
      </w:tr>
      <w:tr w:rsidR="007A0067" w:rsidRPr="00D23288" w14:paraId="317A855F" w14:textId="77777777" w:rsidTr="00D20908">
        <w:trPr>
          <w:trHeight w:val="20"/>
        </w:trPr>
        <w:tc>
          <w:tcPr>
            <w:tcW w:w="1873" w:type="dxa"/>
            <w:gridSpan w:val="9"/>
            <w:tcMar>
              <w:left w:w="108" w:type="dxa"/>
              <w:right w:w="108" w:type="dxa"/>
            </w:tcMar>
          </w:tcPr>
          <w:p w14:paraId="1EA05871" w14:textId="77777777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-1043672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душев</w:t>
            </w:r>
            <w:r w:rsidR="007A0067">
              <w:rPr>
                <w:szCs w:val="16"/>
              </w:rPr>
              <w:t>ые</w:t>
            </w:r>
            <w:r w:rsidR="007A0067" w:rsidRPr="00C12148">
              <w:rPr>
                <w:szCs w:val="16"/>
              </w:rPr>
              <w:t xml:space="preserve"> кабин</w:t>
            </w:r>
            <w:r w:rsidR="007A0067">
              <w:rPr>
                <w:szCs w:val="16"/>
              </w:rPr>
              <w:t>ы</w:t>
            </w:r>
          </w:p>
        </w:tc>
        <w:tc>
          <w:tcPr>
            <w:tcW w:w="1805" w:type="dxa"/>
            <w:gridSpan w:val="20"/>
          </w:tcPr>
          <w:p w14:paraId="086DACF6" w14:textId="77777777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255028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душевые секции</w:t>
            </w:r>
          </w:p>
        </w:tc>
        <w:tc>
          <w:tcPr>
            <w:tcW w:w="1463" w:type="dxa"/>
            <w:gridSpan w:val="6"/>
          </w:tcPr>
          <w:p w14:paraId="72911EE6" w14:textId="77777777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-7425604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шторы</w:t>
            </w:r>
          </w:p>
        </w:tc>
        <w:tc>
          <w:tcPr>
            <w:tcW w:w="1430" w:type="dxa"/>
            <w:gridSpan w:val="6"/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445B4CF9" w14:textId="6E574D6B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114435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E717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 w:rsidRPr="00160B6B">
              <w:rPr>
                <w:szCs w:val="16"/>
              </w:rPr>
              <w:t>столешница</w:t>
            </w:r>
          </w:p>
        </w:tc>
        <w:tc>
          <w:tcPr>
            <w:tcW w:w="1600" w:type="dxa"/>
            <w:gridSpan w:val="12"/>
            <w:shd w:val="clear" w:color="auto" w:fill="FFFFFF" w:themeFill="background1"/>
          </w:tcPr>
          <w:p w14:paraId="7DA4CA30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26722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пульты УПР</w:t>
            </w:r>
          </w:p>
        </w:tc>
        <w:tc>
          <w:tcPr>
            <w:tcW w:w="1362" w:type="dxa"/>
            <w:gridSpan w:val="3"/>
            <w:shd w:val="clear" w:color="auto" w:fill="FFFFFF" w:themeFill="background1"/>
          </w:tcPr>
          <w:p w14:paraId="35ED9C8F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000627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</w:p>
        </w:tc>
        <w:tc>
          <w:tcPr>
            <w:tcW w:w="6798" w:type="dxa"/>
            <w:gridSpan w:val="15"/>
            <w:vMerge w:val="restart"/>
            <w:tcMar>
              <w:left w:w="108" w:type="dxa"/>
              <w:right w:w="108" w:type="dxa"/>
            </w:tcMar>
          </w:tcPr>
          <w:p w14:paraId="779BDD02" w14:textId="13F347F3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88795217"/>
                <w:dropDownList>
                  <w:listItem w:value="Выберите элемент."/>
                  <w:listItem w:displayText="ПОЛИДЕЗ®" w:value="ПОЛИДЕЗ®"/>
                  <w:listItem w:displayText="ХИМИТЕК ПОЛИДЕЗ®" w:value="ХИМИТЕК ПОЛИДЕЗ®"/>
                  <w:listItem w:displayText="ХИМИТЕК ПОЛИДЕЗ®-СУПЕР" w:value="ХИМИТЕК ПОЛИДЕЗ®-СУПЕР"/>
                  <w:listItem w:displayText="ХИМИТЕК УНИВЕСАЛ-ДЕЗ" w:value="ХИМИТЕК УНИВЕСАЛ-ДЕЗ"/>
                </w:dropDownList>
              </w:sdtPr>
              <w:sdtContent>
                <w:r w:rsidR="005E6E5E">
                  <w:rPr>
                    <w:szCs w:val="16"/>
                  </w:rPr>
                  <w:t>ХИМИТЕК ПОЛИДЕЗ®-СУПЕР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632668032"/>
                <w:dropDownList>
                  <w:listItem w:value="Выберите элемент."/>
                  <w:listItem w:displayText="0,02 % (по НУК)" w:value="0,02 % (по НУК)"/>
                  <w:listItem w:displayText="0,03 % - 0,05 % (по НУК)" w:value="0,03 % - 0,05 % (по НУК)"/>
                  <w:listItem w:displayText="0,02 % - 0,05 % (по НУК)" w:value="0,02 % - 0,05 % (по НУК)"/>
                  <w:listItem w:displayText="0,02 % - 0,04 % (по НУК)" w:value="0,02 % - 0,04 % (по НУК)"/>
                  <w:listItem w:displayText="0,5 %" w:value="0,5 %"/>
                  <w:listItem w:displayText="1,0 %" w:value="1,0 %"/>
                  <w:listItem w:displayText="3,0 %" w:value="3,0 %"/>
                  <w:listItem w:displayText="0,05 % - 0,1 %" w:value="0,05 % - 0,1 %"/>
                  <w:listItem w:displayText="0,03 % (по НУК)" w:value="0,03 % (по НУК)"/>
                </w:dropDownList>
              </w:sdtPr>
              <w:sdtContent>
                <w:r w:rsidR="004C2FCF">
                  <w:rPr>
                    <w:szCs w:val="16"/>
                  </w:rPr>
                  <w:t>0,02 % - 0,04 % (по НУК)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723583955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4C2FCF">
                  <w:rPr>
                    <w:szCs w:val="16"/>
                  </w:rPr>
                  <w:t>дозирующая система ProMax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 w:rsidRPr="00C12148">
              <w:rPr>
                <w:b/>
                <w:bCs/>
                <w:color w:val="FF0000"/>
                <w:szCs w:val="16"/>
              </w:rPr>
              <w:t>ДЕЗ ОБЩЕЕ</w:t>
            </w:r>
          </w:p>
        </w:tc>
      </w:tr>
      <w:tr w:rsidR="007A0067" w:rsidRPr="00D23288" w14:paraId="14B456A1" w14:textId="77777777" w:rsidTr="00D20908">
        <w:trPr>
          <w:trHeight w:val="20"/>
        </w:trPr>
        <w:tc>
          <w:tcPr>
            <w:tcW w:w="1873" w:type="dxa"/>
            <w:gridSpan w:val="9"/>
          </w:tcPr>
          <w:p w14:paraId="445B59DD" w14:textId="77777777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191876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душев</w:t>
            </w:r>
            <w:r w:rsidR="007A0067">
              <w:rPr>
                <w:szCs w:val="16"/>
              </w:rPr>
              <w:t>ые</w:t>
            </w:r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поддоны</w:t>
            </w:r>
          </w:p>
        </w:tc>
        <w:tc>
          <w:tcPr>
            <w:tcW w:w="3268" w:type="dxa"/>
            <w:gridSpan w:val="26"/>
          </w:tcPr>
          <w:p w14:paraId="7F9350A4" w14:textId="77777777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6109731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646C1C">
              <w:rPr>
                <w:szCs w:val="16"/>
              </w:rPr>
              <w:t>питьевые фонтанчики</w:t>
            </w:r>
          </w:p>
        </w:tc>
        <w:tc>
          <w:tcPr>
            <w:tcW w:w="4392" w:type="dxa"/>
            <w:gridSpan w:val="21"/>
            <w:shd w:val="clear" w:color="auto" w:fill="BFBFBF" w:themeFill="background1" w:themeFillShade="BF"/>
          </w:tcPr>
          <w:p w14:paraId="5189B038" w14:textId="77777777" w:rsidR="007A0067" w:rsidRPr="00C12148" w:rsidRDefault="007A0067" w:rsidP="00CC5505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Моечный, уборочный инвентарь и оборудование:</w:t>
            </w:r>
          </w:p>
        </w:tc>
        <w:tc>
          <w:tcPr>
            <w:tcW w:w="6798" w:type="dxa"/>
            <w:gridSpan w:val="15"/>
            <w:vMerge/>
            <w:vAlign w:val="bottom"/>
          </w:tcPr>
          <w:p w14:paraId="2A3A2BF0" w14:textId="77777777" w:rsidR="007A0067" w:rsidRPr="00C12148" w:rsidRDefault="007A0067" w:rsidP="00CC5505">
            <w:pPr>
              <w:pStyle w:val="--2"/>
              <w:rPr>
                <w:szCs w:val="16"/>
              </w:rPr>
            </w:pPr>
          </w:p>
        </w:tc>
      </w:tr>
      <w:tr w:rsidR="007A0067" w:rsidRPr="00D23288" w14:paraId="17071614" w14:textId="77777777" w:rsidTr="00CC5505">
        <w:trPr>
          <w:trHeight w:val="20"/>
        </w:trPr>
        <w:tc>
          <w:tcPr>
            <w:tcW w:w="5141" w:type="dxa"/>
            <w:gridSpan w:val="35"/>
            <w:shd w:val="clear" w:color="auto" w:fill="BFBFBF" w:themeFill="background1" w:themeFillShade="BF"/>
          </w:tcPr>
          <w:p w14:paraId="656C1A0E" w14:textId="77777777" w:rsidR="007A0067" w:rsidRPr="005A42B3" w:rsidRDefault="007A0067" w:rsidP="00CC5505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Санитарный пост</w:t>
            </w:r>
            <w:r>
              <w:rPr>
                <w:rStyle w:val="ac"/>
                <w:szCs w:val="16"/>
              </w:rPr>
              <w:t>:</w:t>
            </w:r>
          </w:p>
        </w:tc>
        <w:tc>
          <w:tcPr>
            <w:tcW w:w="1940" w:type="dxa"/>
            <w:gridSpan w:val="9"/>
          </w:tcPr>
          <w:p w14:paraId="7F30746E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205568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моечный инвентарь</w:t>
            </w:r>
          </w:p>
        </w:tc>
        <w:tc>
          <w:tcPr>
            <w:tcW w:w="2452" w:type="dxa"/>
            <w:gridSpan w:val="12"/>
          </w:tcPr>
          <w:p w14:paraId="00EFAF01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17183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уборочный инвентарь</w:t>
            </w:r>
          </w:p>
        </w:tc>
        <w:tc>
          <w:tcPr>
            <w:tcW w:w="6798" w:type="dxa"/>
            <w:gridSpan w:val="15"/>
            <w:vMerge w:val="restart"/>
            <w:shd w:val="clear" w:color="auto" w:fill="FFFFFF" w:themeFill="background1"/>
          </w:tcPr>
          <w:p w14:paraId="06196367" w14:textId="6AB5E3AE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79129476"/>
                <w:dropDownList>
                  <w:listItem w:value="Выберите элемент."/>
                  <w:listItem w:displayText="ХИМИТЕК ЧУДОДЕЙ®-ПОЛИПРОМ" w:value="ХИМИТЕК ЧУДОДЕЙ®-ПОЛИПРОМ"/>
                  <w:listItem w:displayText="ХИМИТЕК УНИВЕСАЛ-ПД" w:value="ХИМИТЕК УНИВЕСАЛ-ПД"/>
                  <w:listItem w:displayText="ХИМИТЕК ЧУДОДЕЙ®-КОМБИ-ПЕНАКТИВ" w:value="ХИМИТЕК ЧУДОДЕЙ®-КОМБИ-ПЕНАКТИВ"/>
                  <w:listItem w:displayText="ХИМИТЕК ЧУДОДЕЙ®" w:value="ХИМИТЕК ЧУДОДЕЙ®"/>
                  <w:listItem w:displayText="ХИМИТЕК ЧУДОДЕЙ®-ПОЛИПРОМ 190022" w:value="ХИМИТЕК ЧУДОДЕЙ®-ПОЛИПРОМ 190022"/>
                  <w:listItem w:displayText="ХИМИТЕК ПЕНАПОЛ-ПРОФИ" w:value="ХИМИТЕК ПЕНАПОЛ-ПРОФИ"/>
                </w:dropDownList>
              </w:sdtPr>
              <w:sdtContent>
                <w:r w:rsidR="003B4D3D">
                  <w:rPr>
                    <w:szCs w:val="16"/>
                  </w:rPr>
                  <w:t>ХИМИТЕК ЧУДОДЕЙ®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599568735"/>
                <w:dropDownList>
                  <w:listItem w:value="Выберите элемент."/>
                  <w:listItem w:displayText="1,0 % - 2,0 %" w:value="1,0 % - 2,0 %"/>
                  <w:listItem w:displayText="1,0 % - 1,5 %" w:value="1,0 % - 1,5 %"/>
                  <w:listItem w:displayText="0,5 % - 0,7 %" w:value="0,5 % - 0,7 %"/>
                  <w:listItem w:displayText="0,5 % - 1,0 %" w:value="0,5 % - 1,0 %"/>
                  <w:listItem w:displayText="2,5 % -3,5 %" w:value="2,5 % -3,5 %"/>
                </w:dropDownList>
              </w:sdtPr>
              <w:sdtContent>
                <w:r w:rsidR="003B4D3D">
                  <w:rPr>
                    <w:szCs w:val="16"/>
                  </w:rPr>
                  <w:t>0,5 % - 0,7 %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531103572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4C2FCF">
                  <w:rPr>
                    <w:szCs w:val="16"/>
                  </w:rPr>
                  <w:t>дозирующая система ProMax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 w:rsidRPr="00C12148">
              <w:rPr>
                <w:b/>
                <w:bCs/>
                <w:color w:val="FF0000"/>
                <w:szCs w:val="16"/>
              </w:rPr>
              <w:t>МС ПОЛ, ТРАПЫ</w:t>
            </w:r>
          </w:p>
        </w:tc>
      </w:tr>
      <w:tr w:rsidR="007A0067" w:rsidRPr="00D23288" w14:paraId="2621FF4B" w14:textId="77777777" w:rsidTr="00D20908">
        <w:trPr>
          <w:trHeight w:val="177"/>
        </w:trPr>
        <w:tc>
          <w:tcPr>
            <w:tcW w:w="1873" w:type="dxa"/>
            <w:gridSpan w:val="9"/>
            <w:shd w:val="clear" w:color="auto" w:fill="FFFFFF" w:themeFill="background1"/>
          </w:tcPr>
          <w:p w14:paraId="05E6A9F6" w14:textId="16EB5F2F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0509581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E717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санитарны</w:t>
            </w:r>
            <w:r w:rsidR="007A0067">
              <w:rPr>
                <w:szCs w:val="16"/>
              </w:rPr>
              <w:t>е</w:t>
            </w:r>
            <w:r w:rsidR="007A0067" w:rsidRPr="00C12148">
              <w:rPr>
                <w:szCs w:val="16"/>
              </w:rPr>
              <w:t xml:space="preserve"> пост</w:t>
            </w:r>
            <w:r w:rsidR="007A0067">
              <w:rPr>
                <w:szCs w:val="16"/>
              </w:rPr>
              <w:t>ы</w:t>
            </w:r>
          </w:p>
        </w:tc>
        <w:tc>
          <w:tcPr>
            <w:tcW w:w="1711" w:type="dxa"/>
            <w:gridSpan w:val="17"/>
            <w:shd w:val="clear" w:color="auto" w:fill="FFFFFF" w:themeFill="background1"/>
          </w:tcPr>
          <w:p w14:paraId="7D12E869" w14:textId="77777777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381452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сушилк</w:t>
            </w:r>
            <w:r w:rsidR="007A0067">
              <w:rPr>
                <w:szCs w:val="16"/>
              </w:rPr>
              <w:t>и</w:t>
            </w:r>
            <w:r w:rsidR="007A0067" w:rsidRPr="00C12148">
              <w:rPr>
                <w:szCs w:val="16"/>
              </w:rPr>
              <w:t xml:space="preserve"> для рук</w:t>
            </w:r>
          </w:p>
        </w:tc>
        <w:tc>
          <w:tcPr>
            <w:tcW w:w="1557" w:type="dxa"/>
            <w:gridSpan w:val="9"/>
            <w:shd w:val="clear" w:color="auto" w:fill="FFFFFF" w:themeFill="background1"/>
          </w:tcPr>
          <w:p w14:paraId="596AF052" w14:textId="77777777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3460619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бак</w:t>
            </w:r>
            <w:r w:rsidR="007A0067">
              <w:rPr>
                <w:szCs w:val="16"/>
              </w:rPr>
              <w:t>и</w:t>
            </w:r>
            <w:r w:rsidR="007A0067" w:rsidRPr="00C12148">
              <w:rPr>
                <w:szCs w:val="16"/>
              </w:rPr>
              <w:t xml:space="preserve"> для </w:t>
            </w:r>
            <w:r w:rsidR="007A0067">
              <w:rPr>
                <w:szCs w:val="16"/>
              </w:rPr>
              <w:t>Г/СП</w:t>
            </w:r>
          </w:p>
        </w:tc>
        <w:tc>
          <w:tcPr>
            <w:tcW w:w="822" w:type="dxa"/>
            <w:gridSpan w:val="2"/>
            <w:shd w:val="clear" w:color="auto" w:fill="F2F2F2" w:themeFill="background1" w:themeFillShade="F2"/>
          </w:tcPr>
          <w:p w14:paraId="769266A8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105907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мопы</w:t>
            </w:r>
          </w:p>
        </w:tc>
        <w:tc>
          <w:tcPr>
            <w:tcW w:w="996" w:type="dxa"/>
            <w:gridSpan w:val="5"/>
            <w:shd w:val="clear" w:color="auto" w:fill="F2F2F2" w:themeFill="background1" w:themeFillShade="F2"/>
          </w:tcPr>
          <w:p w14:paraId="6979384F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423249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ветошь</w:t>
            </w:r>
          </w:p>
        </w:tc>
        <w:tc>
          <w:tcPr>
            <w:tcW w:w="854" w:type="dxa"/>
            <w:gridSpan w:val="9"/>
            <w:shd w:val="clear" w:color="auto" w:fill="F2F2F2" w:themeFill="background1" w:themeFillShade="F2"/>
          </w:tcPr>
          <w:p w14:paraId="6A722383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89526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ПММ</w:t>
            </w:r>
          </w:p>
        </w:tc>
        <w:tc>
          <w:tcPr>
            <w:tcW w:w="1720" w:type="dxa"/>
            <w:gridSpan w:val="5"/>
            <w:shd w:val="clear" w:color="auto" w:fill="F2F2F2" w:themeFill="background1" w:themeFillShade="F2"/>
          </w:tcPr>
          <w:p w14:paraId="37C93940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898555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ёршики</w:t>
            </w:r>
          </w:p>
        </w:tc>
        <w:tc>
          <w:tcPr>
            <w:tcW w:w="6798" w:type="dxa"/>
            <w:gridSpan w:val="15"/>
            <w:vMerge/>
            <w:shd w:val="clear" w:color="auto" w:fill="FFFFFF" w:themeFill="background1"/>
          </w:tcPr>
          <w:p w14:paraId="3DA60BDD" w14:textId="77777777" w:rsidR="007A0067" w:rsidRPr="00C12148" w:rsidRDefault="007A0067" w:rsidP="00CC5505">
            <w:pPr>
              <w:pStyle w:val="--2"/>
              <w:rPr>
                <w:sz w:val="4"/>
                <w:szCs w:val="16"/>
              </w:rPr>
            </w:pPr>
          </w:p>
        </w:tc>
      </w:tr>
      <w:tr w:rsidR="007A0067" w:rsidRPr="00D23288" w14:paraId="094B86A6" w14:textId="77777777" w:rsidTr="00D20908">
        <w:trPr>
          <w:trHeight w:val="126"/>
        </w:trPr>
        <w:tc>
          <w:tcPr>
            <w:tcW w:w="1873" w:type="dxa"/>
            <w:gridSpan w:val="9"/>
            <w:shd w:val="clear" w:color="auto" w:fill="FFFFFF" w:themeFill="background1"/>
          </w:tcPr>
          <w:p w14:paraId="014BAA34" w14:textId="3E13FE16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73993735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0971C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дозаторы для </w:t>
            </w:r>
            <w:r w:rsidR="007A0067">
              <w:rPr>
                <w:szCs w:val="16"/>
              </w:rPr>
              <w:t>М/А</w:t>
            </w:r>
          </w:p>
        </w:tc>
        <w:tc>
          <w:tcPr>
            <w:tcW w:w="3268" w:type="dxa"/>
            <w:gridSpan w:val="26"/>
            <w:shd w:val="clear" w:color="auto" w:fill="FFFFFF" w:themeFill="background1"/>
          </w:tcPr>
          <w:p w14:paraId="4ECD4B15" w14:textId="36C11A50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22706075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0971C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диспенсер</w:t>
            </w:r>
            <w:r w:rsidR="007A0067">
              <w:rPr>
                <w:szCs w:val="16"/>
              </w:rPr>
              <w:t xml:space="preserve">ы </w:t>
            </w:r>
            <w:sdt>
              <w:sdtPr>
                <w:rPr>
                  <w:szCs w:val="16"/>
                </w:rPr>
                <w:id w:val="110986145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A9379D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>
              <w:rPr>
                <w:szCs w:val="16"/>
              </w:rPr>
              <w:t xml:space="preserve"> ПЛ </w:t>
            </w:r>
            <w:sdt>
              <w:sdtPr>
                <w:rPr>
                  <w:szCs w:val="16"/>
                </w:rPr>
                <w:id w:val="-13073204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Т\Б </w:t>
            </w:r>
            <w:sdt>
              <w:sdtPr>
                <w:rPr>
                  <w:szCs w:val="16"/>
                </w:rPr>
                <w:id w:val="14821943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СИЗ</w:t>
            </w:r>
          </w:p>
        </w:tc>
        <w:tc>
          <w:tcPr>
            <w:tcW w:w="4392" w:type="dxa"/>
            <w:gridSpan w:val="21"/>
            <w:shd w:val="clear" w:color="auto" w:fill="FFFFFF" w:themeFill="background1"/>
          </w:tcPr>
          <w:p w14:paraId="34C63554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862683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КУИ: </w:t>
            </w:r>
            <w:sdt>
              <w:sdtPr>
                <w:rPr>
                  <w:szCs w:val="16"/>
                </w:rPr>
                <w:id w:val="-12720863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ведра </w:t>
            </w:r>
            <w:sdt>
              <w:sdtPr>
                <w:rPr>
                  <w:szCs w:val="16"/>
                </w:rPr>
                <w:id w:val="11203331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УТ </w:t>
            </w:r>
            <w:sdt>
              <w:sdtPr>
                <w:rPr>
                  <w:szCs w:val="16"/>
                </w:rPr>
                <w:id w:val="-2144794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АВД  </w:t>
            </w:r>
            <w:sdt>
              <w:sdtPr>
                <w:rPr>
                  <w:szCs w:val="16"/>
                </w:rPr>
                <w:id w:val="-12976806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пылесосы</w:t>
            </w:r>
          </w:p>
        </w:tc>
        <w:tc>
          <w:tcPr>
            <w:tcW w:w="6798" w:type="dxa"/>
            <w:gridSpan w:val="15"/>
            <w:vMerge w:val="restart"/>
          </w:tcPr>
          <w:p w14:paraId="32F8AE82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337576294"/>
                <w:showingPlcHdr/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КУХМАСТЕР" w:value="ХИМИТЕК КУХМАСТЕР"/>
                  <w:listItem w:displayText="ХИМИТЕК УНИВЕСАЛ-ПД" w:value="ХИМИТЕК УНИВЕСАЛ-ПД"/>
                  <w:listItem w:displayText="ХИМИТЕК УНИВЕРСАЛ-ДЕЗ" w:value="ХИМИТЕК УНИВЕРСАЛ-ДЕЗ"/>
                  <w:listItem w:displayText="ХИМИТЕК ЧУДОДЕЙ®-КОМБИ" w:value="ХИМИТЕК ЧУДОДЕЙ®-КОМБИ"/>
                  <w:listItem w:displayText="ХИМИТЕК КУХМАСТЕР-ФОРТЕ для дозирующих систем" w:value="ХИМИТЕК КУХМАСТЕР-ФОРТЕ для дозирующих систем"/>
                </w:dropDownList>
              </w:sdtPr>
              <w:sdtContent>
                <w:r w:rsidR="007A0067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2058968655"/>
                <w:showingPlcHdr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  <w:listItem w:displayText="2,5 % - 3,5 %" w:value="2,5 % - 3,5 %"/>
                  <w:listItem w:displayText="3,0 % - 4,0 %" w:value="3,0 % - 4,0 %"/>
                </w:dropDownList>
              </w:sdtPr>
              <w:sdtContent>
                <w:r w:rsidR="007A0067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247157506"/>
                <w:showingPlcHdr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7A0067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 w:rsidRPr="00C12148">
              <w:rPr>
                <w:b/>
                <w:bCs/>
                <w:color w:val="FF0000"/>
                <w:szCs w:val="16"/>
              </w:rPr>
              <w:t xml:space="preserve">МС </w:t>
            </w:r>
            <w:r w:rsidR="007A0067">
              <w:rPr>
                <w:b/>
                <w:bCs/>
                <w:color w:val="FF0000"/>
                <w:szCs w:val="16"/>
              </w:rPr>
              <w:t>ТЕХН</w:t>
            </w:r>
            <w:r w:rsidR="007A0067" w:rsidRPr="00C12148">
              <w:rPr>
                <w:b/>
                <w:bCs/>
                <w:color w:val="FF0000"/>
                <w:szCs w:val="16"/>
              </w:rPr>
              <w:t>. ОБОР</w:t>
            </w:r>
          </w:p>
        </w:tc>
      </w:tr>
      <w:tr w:rsidR="007A0067" w:rsidRPr="005E028F" w14:paraId="633E23CA" w14:textId="77777777" w:rsidTr="00D20908">
        <w:trPr>
          <w:trHeight w:val="20"/>
        </w:trPr>
        <w:tc>
          <w:tcPr>
            <w:tcW w:w="1690" w:type="dxa"/>
            <w:gridSpan w:val="8"/>
            <w:shd w:val="clear" w:color="auto" w:fill="FFFFFF" w:themeFill="background1"/>
            <w:tcMar>
              <w:right w:w="0" w:type="dxa"/>
            </w:tcMar>
          </w:tcPr>
          <w:p w14:paraId="3179447B" w14:textId="77777777" w:rsidR="007A0067" w:rsidRPr="00FC5861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99679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санпропускник</w:t>
            </w:r>
            <w:r w:rsidR="007A0067">
              <w:rPr>
                <w:szCs w:val="16"/>
              </w:rPr>
              <w:t>и</w:t>
            </w:r>
          </w:p>
        </w:tc>
        <w:tc>
          <w:tcPr>
            <w:tcW w:w="1572" w:type="dxa"/>
            <w:gridSpan w:val="14"/>
            <w:shd w:val="clear" w:color="auto" w:fill="FFFFFF" w:themeFill="background1"/>
          </w:tcPr>
          <w:p w14:paraId="1444E2AD" w14:textId="77777777" w:rsidR="007A0067" w:rsidRPr="00FC5861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3357686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дезин. маты</w:t>
            </w:r>
          </w:p>
        </w:tc>
        <w:tc>
          <w:tcPr>
            <w:tcW w:w="1879" w:type="dxa"/>
            <w:gridSpan w:val="13"/>
            <w:shd w:val="clear" w:color="auto" w:fill="FFFFFF" w:themeFill="background1"/>
          </w:tcPr>
          <w:p w14:paraId="31B8BEF8" w14:textId="77777777" w:rsidR="007A0067" w:rsidRPr="00FC5861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43125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дезин. ковры</w:t>
            </w:r>
          </w:p>
        </w:tc>
        <w:tc>
          <w:tcPr>
            <w:tcW w:w="4392" w:type="dxa"/>
            <w:gridSpan w:val="21"/>
            <w:shd w:val="clear" w:color="auto" w:fill="BFBFBF" w:themeFill="background1" w:themeFillShade="BF"/>
          </w:tcPr>
          <w:p w14:paraId="17830BCF" w14:textId="77777777" w:rsidR="007A0067" w:rsidRPr="00C12148" w:rsidRDefault="007A0067" w:rsidP="00CC5505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Посудомоечное оборудование:</w:t>
            </w:r>
          </w:p>
        </w:tc>
        <w:tc>
          <w:tcPr>
            <w:tcW w:w="6798" w:type="dxa"/>
            <w:gridSpan w:val="15"/>
            <w:vMerge/>
          </w:tcPr>
          <w:p w14:paraId="1968C444" w14:textId="77777777" w:rsidR="007A0067" w:rsidRPr="00C12148" w:rsidRDefault="007A0067" w:rsidP="00CC5505">
            <w:pPr>
              <w:pStyle w:val="--2"/>
              <w:rPr>
                <w:szCs w:val="16"/>
              </w:rPr>
            </w:pPr>
          </w:p>
        </w:tc>
      </w:tr>
      <w:tr w:rsidR="007A0067" w:rsidRPr="00D23288" w14:paraId="11E2F473" w14:textId="77777777" w:rsidTr="00CC5505">
        <w:trPr>
          <w:trHeight w:val="20"/>
        </w:trPr>
        <w:tc>
          <w:tcPr>
            <w:tcW w:w="5141" w:type="dxa"/>
            <w:gridSpan w:val="35"/>
            <w:shd w:val="clear" w:color="auto" w:fill="BFBFBF" w:themeFill="background1" w:themeFillShade="BF"/>
          </w:tcPr>
          <w:p w14:paraId="61EFFA56" w14:textId="77777777" w:rsidR="007A0067" w:rsidRPr="005E2049" w:rsidRDefault="007A0067" w:rsidP="00CC5505">
            <w:pPr>
              <w:pStyle w:val="--2"/>
              <w:tabs>
                <w:tab w:val="left" w:pos="1593"/>
              </w:tabs>
              <w:rPr>
                <w:bCs/>
              </w:rPr>
            </w:pPr>
            <w:r w:rsidRPr="00C12148">
              <w:rPr>
                <w:rStyle w:val="ac"/>
                <w:szCs w:val="16"/>
              </w:rPr>
              <w:t>Мебель:</w:t>
            </w:r>
          </w:p>
        </w:tc>
        <w:tc>
          <w:tcPr>
            <w:tcW w:w="4392" w:type="dxa"/>
            <w:gridSpan w:val="21"/>
          </w:tcPr>
          <w:p w14:paraId="4E639C0B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11293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ПММ </w:t>
            </w:r>
            <w:sdt>
              <w:sdtPr>
                <w:rPr>
                  <w:szCs w:val="16"/>
                </w:rPr>
                <w:id w:val="-11993967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купольная </w:t>
            </w:r>
            <w:sdt>
              <w:sdtPr>
                <w:rPr>
                  <w:szCs w:val="16"/>
                </w:rPr>
                <w:id w:val="-17040178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туннельная</w:t>
            </w:r>
          </w:p>
        </w:tc>
        <w:tc>
          <w:tcPr>
            <w:tcW w:w="6798" w:type="dxa"/>
            <w:gridSpan w:val="15"/>
            <w:vMerge w:val="restart"/>
          </w:tcPr>
          <w:p w14:paraId="5E6633ED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73277199"/>
                <w:showingPlcHdr/>
                <w:dropDownList>
                  <w:listItem w:value="Выберите элемент."/>
                  <w:listItem w:displayText="ХИМИТЕК ЧУДОДЕЙ®-АНТИНАГАР-ПЕНАКТИВ" w:value="ХИМИТЕК ЧУДОДЕЙ®-АНТИНАГАР-ПЕНАКТИВ"/>
                  <w:listItem w:displayText="ХИМИТЕК ЧУДОДЕЙ®-ЭКСПРЕС" w:value="ХИМИТЕК ЧУДОДЕЙ®-ЭКСПРЕС"/>
                  <w:listItem w:displayText="ХИМИТЕК КУХМАСТЕР" w:value="ХИМИТЕК КУХМАСТЕР"/>
                </w:dropDownList>
              </w:sdtPr>
              <w:sdtContent>
                <w:r w:rsidR="007A0067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643241740"/>
                <w:showingPlcHdr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</w:dropDownList>
              </w:sdtPr>
              <w:sdtContent>
                <w:r w:rsidR="007A0067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914858937"/>
                <w:showingPlcHdr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7A0067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7A0067" w:rsidRPr="00C12148">
              <w:rPr>
                <w:szCs w:val="16"/>
              </w:rPr>
              <w:t xml:space="preserve">  </w:t>
            </w:r>
            <w:r w:rsidR="007A0067" w:rsidRPr="00C12148">
              <w:rPr>
                <w:b/>
                <w:bCs/>
                <w:color w:val="FF0000"/>
                <w:szCs w:val="16"/>
              </w:rPr>
              <w:t>МС ТЕПЛ. ОБОР</w:t>
            </w:r>
          </w:p>
        </w:tc>
      </w:tr>
      <w:tr w:rsidR="007A0067" w:rsidRPr="00D23288" w14:paraId="67BB7967" w14:textId="77777777" w:rsidTr="00D20908">
        <w:trPr>
          <w:trHeight w:val="20"/>
        </w:trPr>
        <w:tc>
          <w:tcPr>
            <w:tcW w:w="1149" w:type="dxa"/>
            <w:gridSpan w:val="4"/>
          </w:tcPr>
          <w:p w14:paraId="4AC8A217" w14:textId="77777777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2788772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5E2049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зеркала</w:t>
            </w:r>
          </w:p>
        </w:tc>
        <w:tc>
          <w:tcPr>
            <w:tcW w:w="1228" w:type="dxa"/>
            <w:gridSpan w:val="9"/>
          </w:tcPr>
          <w:p w14:paraId="0DFF1CAF" w14:textId="100012DD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47891648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0971C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стеллажи</w:t>
            </w:r>
          </w:p>
        </w:tc>
        <w:tc>
          <w:tcPr>
            <w:tcW w:w="1258" w:type="dxa"/>
            <w:gridSpan w:val="15"/>
          </w:tcPr>
          <w:p w14:paraId="0EFC0E43" w14:textId="0322A37B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1276279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971C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скамейки</w:t>
            </w:r>
          </w:p>
        </w:tc>
        <w:tc>
          <w:tcPr>
            <w:tcW w:w="1506" w:type="dxa"/>
            <w:gridSpan w:val="7"/>
          </w:tcPr>
          <w:p w14:paraId="76BBEC04" w14:textId="77777777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6321435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FC5861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тумбочки</w:t>
            </w:r>
          </w:p>
        </w:tc>
        <w:tc>
          <w:tcPr>
            <w:tcW w:w="2120" w:type="dxa"/>
            <w:gridSpan w:val="11"/>
          </w:tcPr>
          <w:p w14:paraId="225A40D4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070637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машины таромоечные</w:t>
            </w:r>
          </w:p>
        </w:tc>
        <w:tc>
          <w:tcPr>
            <w:tcW w:w="2272" w:type="dxa"/>
            <w:gridSpan w:val="10"/>
          </w:tcPr>
          <w:p w14:paraId="7B75C3BA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19117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ванна для замачивания</w:t>
            </w:r>
          </w:p>
        </w:tc>
        <w:tc>
          <w:tcPr>
            <w:tcW w:w="6798" w:type="dxa"/>
            <w:gridSpan w:val="15"/>
            <w:vMerge/>
          </w:tcPr>
          <w:p w14:paraId="6FE2B80B" w14:textId="77777777" w:rsidR="007A0067" w:rsidRDefault="007A0067" w:rsidP="00CC5505">
            <w:pPr>
              <w:pStyle w:val="--2"/>
              <w:rPr>
                <w:szCs w:val="16"/>
              </w:rPr>
            </w:pPr>
          </w:p>
        </w:tc>
      </w:tr>
      <w:tr w:rsidR="007A0067" w:rsidRPr="00D23288" w14:paraId="5B61043F" w14:textId="77777777" w:rsidTr="00D20908">
        <w:trPr>
          <w:trHeight w:val="20"/>
        </w:trPr>
        <w:tc>
          <w:tcPr>
            <w:tcW w:w="3007" w:type="dxa"/>
            <w:gridSpan w:val="19"/>
          </w:tcPr>
          <w:p w14:paraId="1E2D448E" w14:textId="7B0B10CD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9583420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971C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шкафы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5545409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971C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С</w:t>
            </w:r>
            <w:r w:rsidR="00BF5EF9">
              <w:rPr>
                <w:szCs w:val="16"/>
              </w:rPr>
              <w:t>О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2545610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ЛВ </w:t>
            </w:r>
            <w:sdt>
              <w:sdtPr>
                <w:rPr>
                  <w:szCs w:val="16"/>
                </w:rPr>
                <w:id w:val="6678310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971C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ВО </w:t>
            </w:r>
            <w:sdt>
              <w:sdtPr>
                <w:rPr>
                  <w:szCs w:val="16"/>
                </w:rPr>
                <w:id w:val="-4841594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УИ</w:t>
            </w:r>
          </w:p>
        </w:tc>
        <w:tc>
          <w:tcPr>
            <w:tcW w:w="1134" w:type="dxa"/>
            <w:gridSpan w:val="14"/>
          </w:tcPr>
          <w:p w14:paraId="49ABB0C9" w14:textId="77777777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8261694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5E2049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обувницы</w:t>
            </w:r>
          </w:p>
        </w:tc>
        <w:tc>
          <w:tcPr>
            <w:tcW w:w="1000" w:type="dxa"/>
            <w:gridSpan w:val="2"/>
          </w:tcPr>
          <w:p w14:paraId="5AA9E782" w14:textId="77777777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1594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FC5861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полки</w:t>
            </w:r>
          </w:p>
        </w:tc>
        <w:tc>
          <w:tcPr>
            <w:tcW w:w="4392" w:type="dxa"/>
            <w:gridSpan w:val="21"/>
            <w:shd w:val="clear" w:color="auto" w:fill="BFBFBF" w:themeFill="background1" w:themeFillShade="BF"/>
          </w:tcPr>
          <w:p w14:paraId="432353EC" w14:textId="77777777" w:rsidR="007A0067" w:rsidRDefault="007A0067" w:rsidP="00CC5505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Холодильное оборудование:</w:t>
            </w:r>
          </w:p>
        </w:tc>
        <w:tc>
          <w:tcPr>
            <w:tcW w:w="6798" w:type="dxa"/>
            <w:gridSpan w:val="15"/>
            <w:vMerge w:val="restart"/>
          </w:tcPr>
          <w:p w14:paraId="3D575B94" w14:textId="4D664E33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72434372"/>
                <w:dropDownList>
                  <w:listItem w:value="Выберите элемент."/>
                  <w:listItem w:displayText="ХИМИТЕК КУХМАСТЕР" w:value="ХИМИТЕК КУХМАСТЕР"/>
                  <w:listItem w:displayText="ХИМИТЕК КУХМАСТЕР-ФОРТЕ для дозирующих систем" w:value="ХИМИТЕК КУХМАСТЕР-ФОРТЕ для дозирующих систем"/>
                  <w:listItem w:displayText="ХИМИТЕК ЧАРОИТ®" w:value="ХИМИТЕК ЧАРОИТ®"/>
                  <w:listItem w:displayText="ХИМИТЕК ЧАРОИТ®-СПРЕЙ" w:value="ХИМИТЕК ЧАРОИТ®-СПРЕЙ"/>
                  <w:listItem w:displayText="ХИМИТЕК ЧАРОИТ® для дозирующих систем" w:value="ХИМИТЕК ЧАРОИТ® для дозирующих систем"/>
                  <w:listItem w:displayText="ХИМИТЕК ЧУДОДЕЙ®-КОМБИ-ПЕНАКТИВ" w:value="ХИМИТЕК ЧУДОДЕЙ®-КОМБИ-ПЕНАКТИВ"/>
                  <w:listItem w:displayText="ХИМИТЕК УНИВЕСАЛ-ПД" w:value="ХИМИТЕК УНИВЕСАЛ-ПД"/>
                  <w:listItem w:displayText="ХИМИТЕК ИНТЕРЬЕР-ОФИС-СПРЕЙ" w:value="ХИМИТЕК ИНТЕРЬЕР-ОФИС-СПРЕЙ"/>
                </w:dropDownList>
              </w:sdtPr>
              <w:sdtContent>
                <w:r w:rsidR="00A9379D">
                  <w:rPr>
                    <w:szCs w:val="16"/>
                  </w:rPr>
                  <w:t>ХИМИТЕК ИНТЕРЬЕР-ОФИС-СПРЕЙ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130901091"/>
                <w:showingPlcHdr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  <w:listItem w:displayText="2,5 % - 3,5 %" w:value="2,5 % - 3,5 %"/>
                  <w:listItem w:displayText="10 %" w:value="10 %"/>
                  <w:listItem w:displayText="3,0 % - 4,0 %" w:value="3,0 % - 4,0 %"/>
                  <w:listItem w:displayText="100 %" w:value="100 %"/>
                </w:dropDownList>
              </w:sdtPr>
              <w:sdtContent>
                <w:r w:rsidR="007A0067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607503642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A9379D">
                  <w:rPr>
                    <w:szCs w:val="16"/>
                  </w:rPr>
                  <w:t>готовая форма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 w:rsidRPr="00C12148">
              <w:rPr>
                <w:b/>
                <w:bCs/>
                <w:color w:val="FF0000"/>
                <w:szCs w:val="16"/>
              </w:rPr>
              <w:t>МС З, Ок, Монит</w:t>
            </w:r>
          </w:p>
        </w:tc>
      </w:tr>
      <w:tr w:rsidR="007A0067" w:rsidRPr="00D23288" w14:paraId="19605EF7" w14:textId="77777777" w:rsidTr="00D20908">
        <w:trPr>
          <w:trHeight w:val="20"/>
        </w:trPr>
        <w:tc>
          <w:tcPr>
            <w:tcW w:w="1873" w:type="dxa"/>
            <w:gridSpan w:val="9"/>
            <w:shd w:val="clear" w:color="auto" w:fill="FFFFFF" w:themeFill="background1"/>
          </w:tcPr>
          <w:p w14:paraId="33ECC9AB" w14:textId="77777777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5391599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сушилка для обуви</w:t>
            </w:r>
          </w:p>
        </w:tc>
        <w:tc>
          <w:tcPr>
            <w:tcW w:w="1134" w:type="dxa"/>
            <w:gridSpan w:val="10"/>
            <w:shd w:val="clear" w:color="auto" w:fill="FFFFFF" w:themeFill="background1"/>
          </w:tcPr>
          <w:p w14:paraId="1E01645D" w14:textId="0FFEAC1E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36475233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E7174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FA33E7">
              <w:rPr>
                <w:szCs w:val="16"/>
              </w:rPr>
              <w:t xml:space="preserve"> вешалки</w:t>
            </w:r>
          </w:p>
        </w:tc>
        <w:tc>
          <w:tcPr>
            <w:tcW w:w="1134" w:type="dxa"/>
            <w:gridSpan w:val="14"/>
            <w:shd w:val="clear" w:color="auto" w:fill="FFFFFF" w:themeFill="background1"/>
          </w:tcPr>
          <w:p w14:paraId="367402F3" w14:textId="179207E7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9397906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E717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стулья</w:t>
            </w:r>
          </w:p>
        </w:tc>
        <w:tc>
          <w:tcPr>
            <w:tcW w:w="1000" w:type="dxa"/>
            <w:gridSpan w:val="2"/>
            <w:shd w:val="clear" w:color="auto" w:fill="FFFFFF" w:themeFill="background1"/>
          </w:tcPr>
          <w:p w14:paraId="1BA202D7" w14:textId="1C0D512F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8992002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971C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столы</w:t>
            </w:r>
          </w:p>
        </w:tc>
        <w:tc>
          <w:tcPr>
            <w:tcW w:w="4392" w:type="dxa"/>
            <w:gridSpan w:val="21"/>
          </w:tcPr>
          <w:p w14:paraId="3153AE6D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207048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камеры: </w:t>
            </w:r>
            <w:sdt>
              <w:sdtPr>
                <w:rPr>
                  <w:szCs w:val="16"/>
                </w:rPr>
                <w:id w:val="-1746785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холод. </w:t>
            </w:r>
            <w:sdt>
              <w:sdtPr>
                <w:rPr>
                  <w:szCs w:val="16"/>
                </w:rPr>
                <w:id w:val="-17006193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мороз.</w:t>
            </w:r>
            <w:sdt>
              <w:sdtPr>
                <w:rPr>
                  <w:szCs w:val="16"/>
                </w:rPr>
                <w:id w:val="13230797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шоковой заморозки</w:t>
            </w:r>
          </w:p>
        </w:tc>
        <w:tc>
          <w:tcPr>
            <w:tcW w:w="6798" w:type="dxa"/>
            <w:gridSpan w:val="15"/>
            <w:vMerge/>
          </w:tcPr>
          <w:p w14:paraId="7257478A" w14:textId="77777777" w:rsidR="007A0067" w:rsidRDefault="007A0067" w:rsidP="00CC5505">
            <w:pPr>
              <w:pStyle w:val="--2"/>
              <w:rPr>
                <w:szCs w:val="16"/>
              </w:rPr>
            </w:pPr>
          </w:p>
        </w:tc>
      </w:tr>
      <w:tr w:rsidR="007A0067" w:rsidRPr="00D23288" w14:paraId="74CD2639" w14:textId="77777777" w:rsidTr="00CC5505">
        <w:trPr>
          <w:trHeight w:val="20"/>
        </w:trPr>
        <w:tc>
          <w:tcPr>
            <w:tcW w:w="5141" w:type="dxa"/>
            <w:gridSpan w:val="35"/>
            <w:shd w:val="clear" w:color="auto" w:fill="BFBFBF" w:themeFill="background1" w:themeFillShade="BF"/>
          </w:tcPr>
          <w:p w14:paraId="2127D784" w14:textId="77777777" w:rsidR="007A0067" w:rsidRPr="005E2049" w:rsidRDefault="007A0067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Офисная техника:</w:t>
            </w:r>
          </w:p>
        </w:tc>
        <w:tc>
          <w:tcPr>
            <w:tcW w:w="4392" w:type="dxa"/>
            <w:gridSpan w:val="21"/>
          </w:tcPr>
          <w:p w14:paraId="108395C2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412043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внешние поверхности камеры </w:t>
            </w:r>
            <w:sdt>
              <w:sdtPr>
                <w:rPr>
                  <w:szCs w:val="16"/>
                </w:rPr>
                <w:id w:val="-2088682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П </w:t>
            </w:r>
            <w:sdt>
              <w:sdtPr>
                <w:rPr>
                  <w:szCs w:val="16"/>
                </w:rPr>
                <w:id w:val="19305423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С </w:t>
            </w:r>
            <w:sdt>
              <w:sdtPr>
                <w:rPr>
                  <w:szCs w:val="16"/>
                </w:rPr>
                <w:id w:val="-16182935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Д</w:t>
            </w:r>
          </w:p>
        </w:tc>
        <w:tc>
          <w:tcPr>
            <w:tcW w:w="6798" w:type="dxa"/>
            <w:gridSpan w:val="15"/>
            <w:shd w:val="clear" w:color="auto" w:fill="BFBFBF" w:themeFill="background1" w:themeFillShade="BF"/>
          </w:tcPr>
          <w:p w14:paraId="2314ECCC" w14:textId="77777777" w:rsidR="007A0067" w:rsidRDefault="007A0067" w:rsidP="00CC5505">
            <w:pPr>
              <w:pStyle w:val="--2"/>
              <w:rPr>
                <w:szCs w:val="16"/>
              </w:rPr>
            </w:pPr>
            <w:r>
              <w:rPr>
                <w:b/>
                <w:szCs w:val="16"/>
              </w:rPr>
              <w:t>Ответственный за санитарную обработку</w:t>
            </w:r>
            <w:r w:rsidRPr="002D2C30">
              <w:rPr>
                <w:b/>
                <w:szCs w:val="16"/>
              </w:rPr>
              <w:t>:</w:t>
            </w:r>
          </w:p>
        </w:tc>
      </w:tr>
      <w:tr w:rsidR="007A0067" w:rsidRPr="00D23288" w14:paraId="6431104D" w14:textId="77777777" w:rsidTr="00D20908">
        <w:trPr>
          <w:trHeight w:val="20"/>
        </w:trPr>
        <w:tc>
          <w:tcPr>
            <w:tcW w:w="1579" w:type="dxa"/>
            <w:gridSpan w:val="6"/>
          </w:tcPr>
          <w:p w14:paraId="7D4049EC" w14:textId="77777777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5590536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компьютеры</w:t>
            </w:r>
          </w:p>
        </w:tc>
        <w:tc>
          <w:tcPr>
            <w:tcW w:w="1139" w:type="dxa"/>
            <w:gridSpan w:val="12"/>
          </w:tcPr>
          <w:p w14:paraId="2660CE42" w14:textId="77777777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197698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мониторы</w:t>
            </w:r>
          </w:p>
        </w:tc>
        <w:tc>
          <w:tcPr>
            <w:tcW w:w="1253" w:type="dxa"/>
            <w:gridSpan w:val="14"/>
          </w:tcPr>
          <w:p w14:paraId="6AD586A0" w14:textId="77777777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974698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телефоны</w:t>
            </w:r>
          </w:p>
        </w:tc>
        <w:tc>
          <w:tcPr>
            <w:tcW w:w="1170" w:type="dxa"/>
            <w:gridSpan w:val="3"/>
          </w:tcPr>
          <w:p w14:paraId="1C9AA15D" w14:textId="77777777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7329928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принтеры</w:t>
            </w:r>
          </w:p>
        </w:tc>
        <w:tc>
          <w:tcPr>
            <w:tcW w:w="1940" w:type="dxa"/>
            <w:gridSpan w:val="9"/>
          </w:tcPr>
          <w:p w14:paraId="732D1C5D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185134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морозильные лари</w:t>
            </w:r>
          </w:p>
        </w:tc>
        <w:tc>
          <w:tcPr>
            <w:tcW w:w="2452" w:type="dxa"/>
            <w:gridSpan w:val="12"/>
          </w:tcPr>
          <w:p w14:paraId="24A602BD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072691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холодильные лари</w:t>
            </w:r>
          </w:p>
        </w:tc>
        <w:tc>
          <w:tcPr>
            <w:tcW w:w="6798" w:type="dxa"/>
            <w:gridSpan w:val="15"/>
            <w:vMerge w:val="restart"/>
          </w:tcPr>
          <w:p w14:paraId="0FC3D651" w14:textId="178F1EC5" w:rsidR="007A0067" w:rsidRDefault="007A0067" w:rsidP="00CC5505">
            <w:pPr>
              <w:pStyle w:val="--2"/>
              <w:rPr>
                <w:szCs w:val="16"/>
              </w:rPr>
            </w:pPr>
            <w:r>
              <w:rPr>
                <w:szCs w:val="16"/>
              </w:rPr>
              <w:t xml:space="preserve">поверхности выше 2 м – </w:t>
            </w:r>
            <w:r w:rsidR="004C2FCF">
              <w:rPr>
                <w:szCs w:val="16"/>
              </w:rPr>
              <w:t>сотрудник внутреннего клининга</w:t>
            </w:r>
          </w:p>
          <w:p w14:paraId="7E08C5B2" w14:textId="77777777" w:rsidR="004C2FCF" w:rsidRDefault="007A0067" w:rsidP="004C2FCF">
            <w:pPr>
              <w:pStyle w:val="--2"/>
              <w:rPr>
                <w:szCs w:val="16"/>
              </w:rPr>
            </w:pPr>
            <w:r>
              <w:rPr>
                <w:szCs w:val="16"/>
              </w:rPr>
              <w:t>поверхности до 2 м –</w:t>
            </w:r>
            <w:r w:rsidR="004C2FCF">
              <w:rPr>
                <w:szCs w:val="16"/>
              </w:rPr>
              <w:t xml:space="preserve"> сотрудник внутреннего клининга</w:t>
            </w:r>
          </w:p>
          <w:p w14:paraId="45E7AEFE" w14:textId="77777777" w:rsidR="007A0067" w:rsidRDefault="007A0067" w:rsidP="00CC5505">
            <w:pPr>
              <w:pStyle w:val="--2"/>
              <w:rPr>
                <w:szCs w:val="16"/>
              </w:rPr>
            </w:pPr>
            <w:r>
              <w:rPr>
                <w:szCs w:val="16"/>
              </w:rPr>
              <w:t>оборудование –</w:t>
            </w:r>
          </w:p>
        </w:tc>
      </w:tr>
      <w:tr w:rsidR="007A0067" w:rsidRPr="00D23288" w14:paraId="37AD5A7D" w14:textId="77777777" w:rsidTr="00CC5505">
        <w:trPr>
          <w:trHeight w:val="20"/>
        </w:trPr>
        <w:tc>
          <w:tcPr>
            <w:tcW w:w="5141" w:type="dxa"/>
            <w:gridSpan w:val="35"/>
            <w:shd w:val="clear" w:color="auto" w:fill="BFBFBF" w:themeFill="background1" w:themeFillShade="BF"/>
          </w:tcPr>
          <w:p w14:paraId="494B457F" w14:textId="77777777" w:rsidR="007A0067" w:rsidRPr="005E2049" w:rsidRDefault="007A0067" w:rsidP="00CC5505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20593A">
              <w:rPr>
                <w:rStyle w:val="ac"/>
              </w:rPr>
              <w:t>Многоразовые СИЗ</w:t>
            </w:r>
          </w:p>
        </w:tc>
        <w:tc>
          <w:tcPr>
            <w:tcW w:w="1940" w:type="dxa"/>
            <w:gridSpan w:val="9"/>
          </w:tcPr>
          <w:p w14:paraId="67B5E5B6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101782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холодильные столы</w:t>
            </w:r>
          </w:p>
        </w:tc>
        <w:tc>
          <w:tcPr>
            <w:tcW w:w="1210" w:type="dxa"/>
            <w:gridSpan w:val="10"/>
          </w:tcPr>
          <w:p w14:paraId="483A6962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31609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ШХЛ</w:t>
            </w:r>
          </w:p>
        </w:tc>
        <w:tc>
          <w:tcPr>
            <w:tcW w:w="1242" w:type="dxa"/>
            <w:gridSpan w:val="2"/>
          </w:tcPr>
          <w:p w14:paraId="03E9AE85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434612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ШМР</w:t>
            </w:r>
          </w:p>
        </w:tc>
        <w:tc>
          <w:tcPr>
            <w:tcW w:w="6798" w:type="dxa"/>
            <w:gridSpan w:val="15"/>
            <w:vMerge/>
          </w:tcPr>
          <w:p w14:paraId="36D8D698" w14:textId="77777777" w:rsidR="007A0067" w:rsidRDefault="007A0067" w:rsidP="00CC5505">
            <w:pPr>
              <w:pStyle w:val="--2"/>
              <w:rPr>
                <w:szCs w:val="16"/>
              </w:rPr>
            </w:pPr>
          </w:p>
        </w:tc>
      </w:tr>
      <w:tr w:rsidR="007A0067" w:rsidRPr="00D23288" w14:paraId="432230FB" w14:textId="77777777" w:rsidTr="00D20908">
        <w:trPr>
          <w:trHeight w:val="20"/>
        </w:trPr>
        <w:tc>
          <w:tcPr>
            <w:tcW w:w="1019" w:type="dxa"/>
            <w:gridSpan w:val="2"/>
          </w:tcPr>
          <w:p w14:paraId="10753C03" w14:textId="77777777" w:rsidR="007A0067" w:rsidRPr="005E2049" w:rsidRDefault="007A0067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BD25E2">
              <w:rPr>
                <w:rStyle w:val="ac"/>
                <w:rFonts w:ascii="MS Gothic" w:eastAsia="MS Gothic" w:hAnsi="MS Gothic" w:cs="MS Gothic" w:hint="eastAsia"/>
                <w:b w:val="0"/>
                <w:szCs w:val="16"/>
              </w:rPr>
              <w:t>☐</w:t>
            </w:r>
            <w:r w:rsidRPr="00BD25E2">
              <w:rPr>
                <w:rStyle w:val="ac"/>
                <w:b w:val="0"/>
                <w:szCs w:val="16"/>
              </w:rPr>
              <w:t xml:space="preserve"> сапоги</w:t>
            </w:r>
          </w:p>
        </w:tc>
        <w:tc>
          <w:tcPr>
            <w:tcW w:w="1407" w:type="dxa"/>
            <w:gridSpan w:val="12"/>
          </w:tcPr>
          <w:p w14:paraId="7C8C0751" w14:textId="77777777" w:rsidR="007A0067" w:rsidRPr="005E2049" w:rsidRDefault="007A0067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BD25E2">
              <w:rPr>
                <w:rStyle w:val="ac"/>
                <w:rFonts w:ascii="MS Gothic" w:eastAsia="MS Gothic" w:hAnsi="MS Gothic" w:cs="MS Gothic" w:hint="eastAsia"/>
                <w:b w:val="0"/>
                <w:szCs w:val="16"/>
              </w:rPr>
              <w:t>☐</w:t>
            </w:r>
            <w:r w:rsidRPr="00BD25E2">
              <w:rPr>
                <w:rStyle w:val="ac"/>
                <w:b w:val="0"/>
                <w:szCs w:val="16"/>
              </w:rPr>
              <w:t xml:space="preserve"> нарукавники</w:t>
            </w:r>
          </w:p>
        </w:tc>
        <w:tc>
          <w:tcPr>
            <w:tcW w:w="1195" w:type="dxa"/>
            <w:gridSpan w:val="13"/>
          </w:tcPr>
          <w:p w14:paraId="2301B287" w14:textId="77777777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-16913698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фартуки</w:t>
            </w:r>
          </w:p>
        </w:tc>
        <w:tc>
          <w:tcPr>
            <w:tcW w:w="1520" w:type="dxa"/>
            <w:gridSpan w:val="8"/>
          </w:tcPr>
          <w:p w14:paraId="132AA183" w14:textId="77777777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11851707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перчатки</w:t>
            </w:r>
          </w:p>
        </w:tc>
        <w:tc>
          <w:tcPr>
            <w:tcW w:w="1940" w:type="dxa"/>
            <w:gridSpan w:val="9"/>
          </w:tcPr>
          <w:p w14:paraId="6582E878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05096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ледогенераторы</w:t>
            </w:r>
          </w:p>
        </w:tc>
        <w:tc>
          <w:tcPr>
            <w:tcW w:w="1210" w:type="dxa"/>
            <w:gridSpan w:val="10"/>
          </w:tcPr>
          <w:p w14:paraId="6A1D212D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37605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шокеры</w:t>
            </w:r>
          </w:p>
        </w:tc>
        <w:tc>
          <w:tcPr>
            <w:tcW w:w="1242" w:type="dxa"/>
            <w:gridSpan w:val="2"/>
          </w:tcPr>
          <w:p w14:paraId="7A8EB687" w14:textId="77777777" w:rsidR="007A0067" w:rsidRDefault="007A0067" w:rsidP="00CC5505">
            <w:pPr>
              <w:pStyle w:val="--2"/>
              <w:rPr>
                <w:szCs w:val="16"/>
              </w:rPr>
            </w:pPr>
          </w:p>
        </w:tc>
        <w:tc>
          <w:tcPr>
            <w:tcW w:w="6798" w:type="dxa"/>
            <w:gridSpan w:val="15"/>
            <w:vMerge/>
          </w:tcPr>
          <w:p w14:paraId="4FFD4A8F" w14:textId="77777777" w:rsidR="007A0067" w:rsidRDefault="007A0067" w:rsidP="00CC5505">
            <w:pPr>
              <w:pStyle w:val="--2"/>
              <w:rPr>
                <w:szCs w:val="16"/>
              </w:rPr>
            </w:pPr>
          </w:p>
        </w:tc>
      </w:tr>
    </w:tbl>
    <w:p w14:paraId="11BDEFA4" w14:textId="77777777" w:rsidR="00753F79" w:rsidRPr="007A0067" w:rsidRDefault="00753F79" w:rsidP="007A0067">
      <w:pPr>
        <w:rPr>
          <w:sz w:val="2"/>
          <w:szCs w:val="2"/>
        </w:rPr>
      </w:pPr>
    </w:p>
    <w:sectPr w:rsidR="00753F79" w:rsidRPr="007A0067" w:rsidSect="004D5542">
      <w:footerReference w:type="even" r:id="rId8"/>
      <w:headerReference w:type="first" r:id="rId9"/>
      <w:footerReference w:type="first" r:id="rId10"/>
      <w:type w:val="oddPage"/>
      <w:pgSz w:w="16838" w:h="11906" w:orient="landscape" w:code="9"/>
      <w:pgMar w:top="284" w:right="567" w:bottom="284" w:left="567" w:header="510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1F257F" w14:textId="77777777" w:rsidR="00AC6900" w:rsidRDefault="00AC6900">
      <w:r>
        <w:separator/>
      </w:r>
    </w:p>
  </w:endnote>
  <w:endnote w:type="continuationSeparator" w:id="0">
    <w:p w14:paraId="5A0A4207" w14:textId="77777777" w:rsidR="00AC6900" w:rsidRDefault="00AC69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C928E5" w14:textId="77777777" w:rsidR="00F404FC" w:rsidRDefault="00F404FC" w:rsidP="00A07ACF">
    <w:pPr>
      <w:pStyle w:val="a4"/>
      <w:pBdr>
        <w:top w:val="single" w:sz="12" w:space="6" w:color="auto"/>
      </w:pBd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766AF3" w14:textId="77777777" w:rsidR="00F404FC" w:rsidRPr="003E06E8" w:rsidRDefault="00F404FC" w:rsidP="00141CEB">
    <w:pPr>
      <w:pStyle w:val="a4"/>
      <w:pBdr>
        <w:top w:val="single" w:sz="12" w:space="6" w:color="auto"/>
      </w:pBdr>
      <w:ind w:right="125" w:firstLine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FFFDFD" w14:textId="77777777" w:rsidR="00AC6900" w:rsidRDefault="00AC6900">
      <w:r>
        <w:separator/>
      </w:r>
    </w:p>
  </w:footnote>
  <w:footnote w:type="continuationSeparator" w:id="0">
    <w:p w14:paraId="263886B3" w14:textId="77777777" w:rsidR="00AC6900" w:rsidRDefault="00AC69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808F68" w14:textId="77777777" w:rsidR="00F404FC" w:rsidRPr="009B4662" w:rsidRDefault="003B4D3D" w:rsidP="00141CEB">
    <w:pPr>
      <w:pStyle w:val="a3"/>
      <w:pBdr>
        <w:bottom w:val="single" w:sz="12" w:space="6" w:color="auto"/>
      </w:pBdr>
      <w:jc w:val="right"/>
      <w:rPr>
        <w:rStyle w:val="a6"/>
        <w:lang w:val="en-US"/>
      </w:rPr>
    </w:pPr>
    <w:fldSimple w:instr=" TITLE   \* MERGEFORMAT ">
      <w:r w:rsidR="005E6E5E" w:rsidRPr="005E6E5E">
        <w:rPr>
          <w:rStyle w:val="a6"/>
          <w:lang w:val="en-US"/>
        </w:rPr>
        <w:t>Ф-ХХ</w:t>
      </w:r>
      <w:r w:rsidR="005E6E5E">
        <w:t>.2024</w:t>
      </w:r>
    </w:fldSimple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8698EC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5F0E88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CE6253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F6C0E1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B2CEDD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48AF7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E8A9AE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1B4729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944C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DEA9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BA615A"/>
    <w:multiLevelType w:val="hybridMultilevel"/>
    <w:tmpl w:val="AF0E3FCA"/>
    <w:lvl w:ilvl="0" w:tplc="CA60455E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084BD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151C12C7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15A87ADB"/>
    <w:multiLevelType w:val="multilevel"/>
    <w:tmpl w:val="7E16BA4C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4" w15:restartNumberingAfterBreak="0">
    <w:nsid w:val="17997E3B"/>
    <w:multiLevelType w:val="hybridMultilevel"/>
    <w:tmpl w:val="844032C6"/>
    <w:lvl w:ilvl="0" w:tplc="FFFFFFFF">
      <w:start w:val="2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1B571816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1D0217C1"/>
    <w:multiLevelType w:val="hybridMultilevel"/>
    <w:tmpl w:val="AA0E6EAA"/>
    <w:lvl w:ilvl="0" w:tplc="A07A069A">
      <w:start w:val="1"/>
      <w:numFmt w:val="bullet"/>
      <w:pStyle w:val="-1"/>
      <w:lvlText w:val=""/>
      <w:lvlJc w:val="left"/>
      <w:pPr>
        <w:tabs>
          <w:tab w:val="num" w:pos="851"/>
        </w:tabs>
        <w:ind w:left="284" w:firstLine="567"/>
      </w:pPr>
      <w:rPr>
        <w:rFonts w:ascii="Symbol" w:hAnsi="Symbol" w:hint="default"/>
        <w:sz w:val="20"/>
        <w:szCs w:val="20"/>
      </w:rPr>
    </w:lvl>
    <w:lvl w:ilvl="1" w:tplc="E6782936">
      <w:start w:val="1"/>
      <w:numFmt w:val="bullet"/>
      <w:pStyle w:val="-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6F5566"/>
    <w:multiLevelType w:val="multilevel"/>
    <w:tmpl w:val="C64E2F1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8" w15:restartNumberingAfterBreak="0">
    <w:nsid w:val="29B372E4"/>
    <w:multiLevelType w:val="hybridMultilevel"/>
    <w:tmpl w:val="7DC0A6B0"/>
    <w:lvl w:ilvl="0" w:tplc="ED0689E4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14732A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 w15:restartNumberingAfterBreak="0">
    <w:nsid w:val="2AD442DC"/>
    <w:multiLevelType w:val="hybridMultilevel"/>
    <w:tmpl w:val="B3068CAE"/>
    <w:lvl w:ilvl="0" w:tplc="81A2B0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38E68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1680FA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0230D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 w15:restartNumberingAfterBreak="0">
    <w:nsid w:val="2DF71D62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314A2578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 w15:restartNumberingAfterBreak="0">
    <w:nsid w:val="33020171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5" w15:restartNumberingAfterBreak="0">
    <w:nsid w:val="3876393A"/>
    <w:multiLevelType w:val="multilevel"/>
    <w:tmpl w:val="30C6A2BC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6" w15:restartNumberingAfterBreak="0">
    <w:nsid w:val="4A3A4B8E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7" w15:restartNumberingAfterBreak="0">
    <w:nsid w:val="4C675A5E"/>
    <w:multiLevelType w:val="multilevel"/>
    <w:tmpl w:val="6E60C7F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8" w15:restartNumberingAfterBreak="0">
    <w:nsid w:val="51AD1430"/>
    <w:multiLevelType w:val="multilevel"/>
    <w:tmpl w:val="AFCCC182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9" w15:restartNumberingAfterBreak="0">
    <w:nsid w:val="59944BA8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0" w15:restartNumberingAfterBreak="0">
    <w:nsid w:val="5FD548C1"/>
    <w:multiLevelType w:val="multilevel"/>
    <w:tmpl w:val="5B86C1EE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1" w15:restartNumberingAfterBreak="0">
    <w:nsid w:val="65274F35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2" w15:restartNumberingAfterBreak="0">
    <w:nsid w:val="65BC21C1"/>
    <w:multiLevelType w:val="multilevel"/>
    <w:tmpl w:val="1B68DD70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  <w:rPr>
        <w:rFonts w:hint="default"/>
      </w:rPr>
    </w:lvl>
  </w:abstractNum>
  <w:abstractNum w:abstractNumId="33" w15:restartNumberingAfterBreak="0">
    <w:nsid w:val="691A5D2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4" w15:restartNumberingAfterBreak="0">
    <w:nsid w:val="73CB0E61"/>
    <w:multiLevelType w:val="hybridMultilevel"/>
    <w:tmpl w:val="DE4CC0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7D31BF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6" w15:restartNumberingAfterBreak="0">
    <w:nsid w:val="788A2385"/>
    <w:multiLevelType w:val="hybridMultilevel"/>
    <w:tmpl w:val="9BBCED1E"/>
    <w:lvl w:ilvl="0" w:tplc="B8922B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CA352C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8" w15:restartNumberingAfterBreak="0">
    <w:nsid w:val="7DC13364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 w16cid:durableId="1827696773">
    <w:abstractNumId w:val="20"/>
  </w:num>
  <w:num w:numId="2" w16cid:durableId="288820693">
    <w:abstractNumId w:val="36"/>
  </w:num>
  <w:num w:numId="3" w16cid:durableId="713426629">
    <w:abstractNumId w:val="27"/>
  </w:num>
  <w:num w:numId="4" w16cid:durableId="917595341">
    <w:abstractNumId w:val="17"/>
  </w:num>
  <w:num w:numId="5" w16cid:durableId="639923962">
    <w:abstractNumId w:val="16"/>
  </w:num>
  <w:num w:numId="6" w16cid:durableId="2026399260">
    <w:abstractNumId w:val="30"/>
  </w:num>
  <w:num w:numId="7" w16cid:durableId="243105692">
    <w:abstractNumId w:val="26"/>
  </w:num>
  <w:num w:numId="8" w16cid:durableId="359473223">
    <w:abstractNumId w:val="35"/>
  </w:num>
  <w:num w:numId="9" w16cid:durableId="2056931443">
    <w:abstractNumId w:val="31"/>
  </w:num>
  <w:num w:numId="10" w16cid:durableId="127479000">
    <w:abstractNumId w:val="15"/>
  </w:num>
  <w:num w:numId="11" w16cid:durableId="961545299">
    <w:abstractNumId w:val="24"/>
  </w:num>
  <w:num w:numId="12" w16cid:durableId="835924531">
    <w:abstractNumId w:val="29"/>
  </w:num>
  <w:num w:numId="13" w16cid:durableId="1733693769">
    <w:abstractNumId w:val="38"/>
  </w:num>
  <w:num w:numId="14" w16cid:durableId="1839347511">
    <w:abstractNumId w:val="23"/>
  </w:num>
  <w:num w:numId="15" w16cid:durableId="156725103">
    <w:abstractNumId w:val="19"/>
  </w:num>
  <w:num w:numId="16" w16cid:durableId="1803159596">
    <w:abstractNumId w:val="11"/>
  </w:num>
  <w:num w:numId="17" w16cid:durableId="960038024">
    <w:abstractNumId w:val="21"/>
  </w:num>
  <w:num w:numId="18" w16cid:durableId="1876892075">
    <w:abstractNumId w:val="22"/>
  </w:num>
  <w:num w:numId="19" w16cid:durableId="1946887683">
    <w:abstractNumId w:val="37"/>
  </w:num>
  <w:num w:numId="20" w16cid:durableId="379983391">
    <w:abstractNumId w:val="32"/>
  </w:num>
  <w:num w:numId="21" w16cid:durableId="432290341">
    <w:abstractNumId w:val="12"/>
  </w:num>
  <w:num w:numId="22" w16cid:durableId="833254536">
    <w:abstractNumId w:val="33"/>
  </w:num>
  <w:num w:numId="23" w16cid:durableId="48964547">
    <w:abstractNumId w:val="25"/>
  </w:num>
  <w:num w:numId="24" w16cid:durableId="867833658">
    <w:abstractNumId w:val="13"/>
  </w:num>
  <w:num w:numId="25" w16cid:durableId="841554990">
    <w:abstractNumId w:val="28"/>
  </w:num>
  <w:num w:numId="26" w16cid:durableId="2060546608">
    <w:abstractNumId w:val="14"/>
  </w:num>
  <w:num w:numId="27" w16cid:durableId="1969772023">
    <w:abstractNumId w:val="9"/>
  </w:num>
  <w:num w:numId="28" w16cid:durableId="2099055386">
    <w:abstractNumId w:val="7"/>
  </w:num>
  <w:num w:numId="29" w16cid:durableId="2090223425">
    <w:abstractNumId w:val="6"/>
  </w:num>
  <w:num w:numId="30" w16cid:durableId="610934282">
    <w:abstractNumId w:val="5"/>
  </w:num>
  <w:num w:numId="31" w16cid:durableId="795368701">
    <w:abstractNumId w:val="4"/>
  </w:num>
  <w:num w:numId="32" w16cid:durableId="215749637">
    <w:abstractNumId w:val="8"/>
  </w:num>
  <w:num w:numId="33" w16cid:durableId="1285624557">
    <w:abstractNumId w:val="3"/>
  </w:num>
  <w:num w:numId="34" w16cid:durableId="801921268">
    <w:abstractNumId w:val="2"/>
  </w:num>
  <w:num w:numId="35" w16cid:durableId="1632324756">
    <w:abstractNumId w:val="1"/>
  </w:num>
  <w:num w:numId="36" w16cid:durableId="317030378">
    <w:abstractNumId w:val="0"/>
  </w:num>
  <w:num w:numId="37" w16cid:durableId="1480490631">
    <w:abstractNumId w:val="13"/>
  </w:num>
  <w:num w:numId="38" w16cid:durableId="534269343">
    <w:abstractNumId w:val="10"/>
  </w:num>
  <w:num w:numId="39" w16cid:durableId="1891453608">
    <w:abstractNumId w:val="18"/>
  </w:num>
  <w:num w:numId="40" w16cid:durableId="130638587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E5E"/>
    <w:rsid w:val="0000249D"/>
    <w:rsid w:val="00002CB5"/>
    <w:rsid w:val="00003205"/>
    <w:rsid w:val="00003333"/>
    <w:rsid w:val="00006B4F"/>
    <w:rsid w:val="00007B09"/>
    <w:rsid w:val="0001099F"/>
    <w:rsid w:val="00011DCC"/>
    <w:rsid w:val="00013AED"/>
    <w:rsid w:val="00014C27"/>
    <w:rsid w:val="00014C76"/>
    <w:rsid w:val="0001671D"/>
    <w:rsid w:val="000278A9"/>
    <w:rsid w:val="000349FA"/>
    <w:rsid w:val="000350CE"/>
    <w:rsid w:val="0003521C"/>
    <w:rsid w:val="00036A92"/>
    <w:rsid w:val="00042131"/>
    <w:rsid w:val="00044F93"/>
    <w:rsid w:val="0004515C"/>
    <w:rsid w:val="000456E3"/>
    <w:rsid w:val="00046637"/>
    <w:rsid w:val="00051DC7"/>
    <w:rsid w:val="000531CA"/>
    <w:rsid w:val="000553F1"/>
    <w:rsid w:val="00060E1F"/>
    <w:rsid w:val="000645B3"/>
    <w:rsid w:val="00065E3E"/>
    <w:rsid w:val="00070AC6"/>
    <w:rsid w:val="00073244"/>
    <w:rsid w:val="0007430C"/>
    <w:rsid w:val="00074D34"/>
    <w:rsid w:val="00074FB9"/>
    <w:rsid w:val="000776B9"/>
    <w:rsid w:val="00084619"/>
    <w:rsid w:val="000901BC"/>
    <w:rsid w:val="00090474"/>
    <w:rsid w:val="00096573"/>
    <w:rsid w:val="000971C9"/>
    <w:rsid w:val="00097E4C"/>
    <w:rsid w:val="00097F34"/>
    <w:rsid w:val="000A03B9"/>
    <w:rsid w:val="000A0B06"/>
    <w:rsid w:val="000A1E17"/>
    <w:rsid w:val="000A2089"/>
    <w:rsid w:val="000A2834"/>
    <w:rsid w:val="000A2929"/>
    <w:rsid w:val="000A6840"/>
    <w:rsid w:val="000A6AB3"/>
    <w:rsid w:val="000A6EB0"/>
    <w:rsid w:val="000A7E5E"/>
    <w:rsid w:val="000B3C17"/>
    <w:rsid w:val="000B4923"/>
    <w:rsid w:val="000B4EAF"/>
    <w:rsid w:val="000B6CBD"/>
    <w:rsid w:val="000C19DE"/>
    <w:rsid w:val="000C319B"/>
    <w:rsid w:val="000C46D1"/>
    <w:rsid w:val="000C7448"/>
    <w:rsid w:val="000D3416"/>
    <w:rsid w:val="000D427A"/>
    <w:rsid w:val="000D4FBA"/>
    <w:rsid w:val="000D58CF"/>
    <w:rsid w:val="000D5CFC"/>
    <w:rsid w:val="000D7430"/>
    <w:rsid w:val="000D75CD"/>
    <w:rsid w:val="000D7D3A"/>
    <w:rsid w:val="000E00E6"/>
    <w:rsid w:val="000F1EEC"/>
    <w:rsid w:val="000F33BB"/>
    <w:rsid w:val="000F4D20"/>
    <w:rsid w:val="000F4EB3"/>
    <w:rsid w:val="000F5606"/>
    <w:rsid w:val="000F7E92"/>
    <w:rsid w:val="00100736"/>
    <w:rsid w:val="00103F1A"/>
    <w:rsid w:val="00104D58"/>
    <w:rsid w:val="00105CBB"/>
    <w:rsid w:val="0010767E"/>
    <w:rsid w:val="00107A3B"/>
    <w:rsid w:val="001102E5"/>
    <w:rsid w:val="00110C3F"/>
    <w:rsid w:val="0011294C"/>
    <w:rsid w:val="0011584E"/>
    <w:rsid w:val="0011717D"/>
    <w:rsid w:val="00122615"/>
    <w:rsid w:val="00123D7A"/>
    <w:rsid w:val="00130FBC"/>
    <w:rsid w:val="00137B49"/>
    <w:rsid w:val="00141CEB"/>
    <w:rsid w:val="001435A3"/>
    <w:rsid w:val="00144A98"/>
    <w:rsid w:val="0014655E"/>
    <w:rsid w:val="0014789B"/>
    <w:rsid w:val="001514C4"/>
    <w:rsid w:val="0015589D"/>
    <w:rsid w:val="0015615E"/>
    <w:rsid w:val="00160B6B"/>
    <w:rsid w:val="00160CEF"/>
    <w:rsid w:val="001632F8"/>
    <w:rsid w:val="00163C54"/>
    <w:rsid w:val="00164DC2"/>
    <w:rsid w:val="00165F3A"/>
    <w:rsid w:val="00167FE8"/>
    <w:rsid w:val="001704CC"/>
    <w:rsid w:val="00170D71"/>
    <w:rsid w:val="00172441"/>
    <w:rsid w:val="00172937"/>
    <w:rsid w:val="00173E62"/>
    <w:rsid w:val="001743A1"/>
    <w:rsid w:val="00174D56"/>
    <w:rsid w:val="00175C96"/>
    <w:rsid w:val="0017768F"/>
    <w:rsid w:val="001825DA"/>
    <w:rsid w:val="001828F9"/>
    <w:rsid w:val="00185A34"/>
    <w:rsid w:val="00186192"/>
    <w:rsid w:val="00186661"/>
    <w:rsid w:val="00193377"/>
    <w:rsid w:val="001A109A"/>
    <w:rsid w:val="001A1505"/>
    <w:rsid w:val="001A2BF1"/>
    <w:rsid w:val="001A30F0"/>
    <w:rsid w:val="001A648C"/>
    <w:rsid w:val="001A697F"/>
    <w:rsid w:val="001A6CE1"/>
    <w:rsid w:val="001B02A6"/>
    <w:rsid w:val="001B04CA"/>
    <w:rsid w:val="001B0C8D"/>
    <w:rsid w:val="001B43BD"/>
    <w:rsid w:val="001B441D"/>
    <w:rsid w:val="001B477E"/>
    <w:rsid w:val="001B6098"/>
    <w:rsid w:val="001B7E10"/>
    <w:rsid w:val="001C0924"/>
    <w:rsid w:val="001C178A"/>
    <w:rsid w:val="001C219C"/>
    <w:rsid w:val="001C47DA"/>
    <w:rsid w:val="001C4A20"/>
    <w:rsid w:val="001C57C8"/>
    <w:rsid w:val="001C733C"/>
    <w:rsid w:val="001C7344"/>
    <w:rsid w:val="001C7B02"/>
    <w:rsid w:val="001C7F08"/>
    <w:rsid w:val="001D078F"/>
    <w:rsid w:val="001D14F4"/>
    <w:rsid w:val="001D349D"/>
    <w:rsid w:val="001D38EE"/>
    <w:rsid w:val="001D5280"/>
    <w:rsid w:val="001D76FD"/>
    <w:rsid w:val="001E264B"/>
    <w:rsid w:val="001E3B1C"/>
    <w:rsid w:val="001E3D3E"/>
    <w:rsid w:val="001E59B4"/>
    <w:rsid w:val="001E6559"/>
    <w:rsid w:val="001F1277"/>
    <w:rsid w:val="001F48D9"/>
    <w:rsid w:val="001F5010"/>
    <w:rsid w:val="001F69C7"/>
    <w:rsid w:val="0020593A"/>
    <w:rsid w:val="0021170C"/>
    <w:rsid w:val="00211730"/>
    <w:rsid w:val="00212954"/>
    <w:rsid w:val="00214370"/>
    <w:rsid w:val="002148D2"/>
    <w:rsid w:val="0022145A"/>
    <w:rsid w:val="00226010"/>
    <w:rsid w:val="002269FA"/>
    <w:rsid w:val="0023076F"/>
    <w:rsid w:val="002335E2"/>
    <w:rsid w:val="00234300"/>
    <w:rsid w:val="0023464A"/>
    <w:rsid w:val="00234C3F"/>
    <w:rsid w:val="0023536A"/>
    <w:rsid w:val="0023596E"/>
    <w:rsid w:val="002375E6"/>
    <w:rsid w:val="00245569"/>
    <w:rsid w:val="00246877"/>
    <w:rsid w:val="00253E06"/>
    <w:rsid w:val="002545EF"/>
    <w:rsid w:val="0025731B"/>
    <w:rsid w:val="00257F47"/>
    <w:rsid w:val="00260A6B"/>
    <w:rsid w:val="00260F23"/>
    <w:rsid w:val="00262D97"/>
    <w:rsid w:val="002679F3"/>
    <w:rsid w:val="00271513"/>
    <w:rsid w:val="00272A60"/>
    <w:rsid w:val="002753E7"/>
    <w:rsid w:val="002759A6"/>
    <w:rsid w:val="002759F6"/>
    <w:rsid w:val="00276D03"/>
    <w:rsid w:val="00280535"/>
    <w:rsid w:val="002820F2"/>
    <w:rsid w:val="00282DB1"/>
    <w:rsid w:val="0028300E"/>
    <w:rsid w:val="0028326F"/>
    <w:rsid w:val="00283EAF"/>
    <w:rsid w:val="00284A83"/>
    <w:rsid w:val="00294640"/>
    <w:rsid w:val="00296499"/>
    <w:rsid w:val="002A01B1"/>
    <w:rsid w:val="002A0400"/>
    <w:rsid w:val="002A04DA"/>
    <w:rsid w:val="002A15CB"/>
    <w:rsid w:val="002A258C"/>
    <w:rsid w:val="002A3333"/>
    <w:rsid w:val="002A3749"/>
    <w:rsid w:val="002A4787"/>
    <w:rsid w:val="002A5CCD"/>
    <w:rsid w:val="002A626F"/>
    <w:rsid w:val="002A7AB8"/>
    <w:rsid w:val="002B09FD"/>
    <w:rsid w:val="002B2589"/>
    <w:rsid w:val="002B30F3"/>
    <w:rsid w:val="002B415B"/>
    <w:rsid w:val="002B5163"/>
    <w:rsid w:val="002B60AF"/>
    <w:rsid w:val="002B65B6"/>
    <w:rsid w:val="002B7788"/>
    <w:rsid w:val="002B7E05"/>
    <w:rsid w:val="002C00C9"/>
    <w:rsid w:val="002C1FB0"/>
    <w:rsid w:val="002C3191"/>
    <w:rsid w:val="002C4125"/>
    <w:rsid w:val="002C47A8"/>
    <w:rsid w:val="002C6A41"/>
    <w:rsid w:val="002D03E7"/>
    <w:rsid w:val="002D181B"/>
    <w:rsid w:val="002D1855"/>
    <w:rsid w:val="002D18B6"/>
    <w:rsid w:val="002D2C30"/>
    <w:rsid w:val="002D4260"/>
    <w:rsid w:val="002D6810"/>
    <w:rsid w:val="002E1BDF"/>
    <w:rsid w:val="002E287D"/>
    <w:rsid w:val="002E4FC9"/>
    <w:rsid w:val="002E526C"/>
    <w:rsid w:val="002E7EA8"/>
    <w:rsid w:val="002F16A1"/>
    <w:rsid w:val="002F71EB"/>
    <w:rsid w:val="00302875"/>
    <w:rsid w:val="00302FFB"/>
    <w:rsid w:val="0030538D"/>
    <w:rsid w:val="00305CDB"/>
    <w:rsid w:val="003060DC"/>
    <w:rsid w:val="00306DB9"/>
    <w:rsid w:val="00307F25"/>
    <w:rsid w:val="00310A9A"/>
    <w:rsid w:val="00312480"/>
    <w:rsid w:val="00315146"/>
    <w:rsid w:val="003204AD"/>
    <w:rsid w:val="00323F3A"/>
    <w:rsid w:val="003252B3"/>
    <w:rsid w:val="00326C74"/>
    <w:rsid w:val="00327CEF"/>
    <w:rsid w:val="0033717E"/>
    <w:rsid w:val="00337C0F"/>
    <w:rsid w:val="00344F75"/>
    <w:rsid w:val="0034573C"/>
    <w:rsid w:val="003506EA"/>
    <w:rsid w:val="003527FE"/>
    <w:rsid w:val="00352D03"/>
    <w:rsid w:val="003536C6"/>
    <w:rsid w:val="003537F7"/>
    <w:rsid w:val="00354A2E"/>
    <w:rsid w:val="00354E81"/>
    <w:rsid w:val="003553B3"/>
    <w:rsid w:val="0036066E"/>
    <w:rsid w:val="0036327C"/>
    <w:rsid w:val="00364F63"/>
    <w:rsid w:val="003675A4"/>
    <w:rsid w:val="00376589"/>
    <w:rsid w:val="003776FD"/>
    <w:rsid w:val="00377878"/>
    <w:rsid w:val="00381B47"/>
    <w:rsid w:val="00382400"/>
    <w:rsid w:val="00383801"/>
    <w:rsid w:val="00383EEB"/>
    <w:rsid w:val="00384F4A"/>
    <w:rsid w:val="00387FB0"/>
    <w:rsid w:val="00392A07"/>
    <w:rsid w:val="00395297"/>
    <w:rsid w:val="003A6553"/>
    <w:rsid w:val="003A691F"/>
    <w:rsid w:val="003A7C3A"/>
    <w:rsid w:val="003A7F54"/>
    <w:rsid w:val="003B0EB6"/>
    <w:rsid w:val="003B16DC"/>
    <w:rsid w:val="003B2605"/>
    <w:rsid w:val="003B4D3D"/>
    <w:rsid w:val="003C012D"/>
    <w:rsid w:val="003C0F32"/>
    <w:rsid w:val="003C2A4E"/>
    <w:rsid w:val="003C7E13"/>
    <w:rsid w:val="003D0BD9"/>
    <w:rsid w:val="003E06E8"/>
    <w:rsid w:val="003E18A0"/>
    <w:rsid w:val="003E59D0"/>
    <w:rsid w:val="003E5A60"/>
    <w:rsid w:val="003E5D12"/>
    <w:rsid w:val="003E6E1A"/>
    <w:rsid w:val="003E6F06"/>
    <w:rsid w:val="003F0C8A"/>
    <w:rsid w:val="003F1989"/>
    <w:rsid w:val="003F56F1"/>
    <w:rsid w:val="003F7582"/>
    <w:rsid w:val="00402F67"/>
    <w:rsid w:val="00404306"/>
    <w:rsid w:val="0040564D"/>
    <w:rsid w:val="004122DA"/>
    <w:rsid w:val="00415D5A"/>
    <w:rsid w:val="004161A9"/>
    <w:rsid w:val="0041638D"/>
    <w:rsid w:val="004167DE"/>
    <w:rsid w:val="004225CB"/>
    <w:rsid w:val="0042639C"/>
    <w:rsid w:val="004268ED"/>
    <w:rsid w:val="00430CE5"/>
    <w:rsid w:val="004326CB"/>
    <w:rsid w:val="00433489"/>
    <w:rsid w:val="0043391F"/>
    <w:rsid w:val="004339F1"/>
    <w:rsid w:val="004365FF"/>
    <w:rsid w:val="00437EB0"/>
    <w:rsid w:val="0044019A"/>
    <w:rsid w:val="0044167A"/>
    <w:rsid w:val="00442842"/>
    <w:rsid w:val="00442DD9"/>
    <w:rsid w:val="00443296"/>
    <w:rsid w:val="00443636"/>
    <w:rsid w:val="00443F52"/>
    <w:rsid w:val="004454E0"/>
    <w:rsid w:val="0044600B"/>
    <w:rsid w:val="00450242"/>
    <w:rsid w:val="00450C17"/>
    <w:rsid w:val="0045148E"/>
    <w:rsid w:val="004544EC"/>
    <w:rsid w:val="00454C32"/>
    <w:rsid w:val="00455369"/>
    <w:rsid w:val="00456342"/>
    <w:rsid w:val="00461184"/>
    <w:rsid w:val="004651B0"/>
    <w:rsid w:val="00473B13"/>
    <w:rsid w:val="004745BD"/>
    <w:rsid w:val="00477B27"/>
    <w:rsid w:val="00483C96"/>
    <w:rsid w:val="0048547E"/>
    <w:rsid w:val="004866A7"/>
    <w:rsid w:val="00487DCF"/>
    <w:rsid w:val="00490D8E"/>
    <w:rsid w:val="00491A06"/>
    <w:rsid w:val="00492E77"/>
    <w:rsid w:val="00493233"/>
    <w:rsid w:val="004A0EAD"/>
    <w:rsid w:val="004A3D91"/>
    <w:rsid w:val="004A4973"/>
    <w:rsid w:val="004A6B97"/>
    <w:rsid w:val="004B2398"/>
    <w:rsid w:val="004B3A9C"/>
    <w:rsid w:val="004B3BCD"/>
    <w:rsid w:val="004C2623"/>
    <w:rsid w:val="004C2FCF"/>
    <w:rsid w:val="004C322C"/>
    <w:rsid w:val="004C54DD"/>
    <w:rsid w:val="004C560B"/>
    <w:rsid w:val="004C591F"/>
    <w:rsid w:val="004C6D9E"/>
    <w:rsid w:val="004C7BD9"/>
    <w:rsid w:val="004D328F"/>
    <w:rsid w:val="004D3BCD"/>
    <w:rsid w:val="004D503B"/>
    <w:rsid w:val="004D5542"/>
    <w:rsid w:val="004D5DF2"/>
    <w:rsid w:val="004D7E9B"/>
    <w:rsid w:val="004E234D"/>
    <w:rsid w:val="004E5F6F"/>
    <w:rsid w:val="004E679A"/>
    <w:rsid w:val="004F0C87"/>
    <w:rsid w:val="004F3671"/>
    <w:rsid w:val="005034D5"/>
    <w:rsid w:val="00504740"/>
    <w:rsid w:val="0050527E"/>
    <w:rsid w:val="005058B3"/>
    <w:rsid w:val="00506DDC"/>
    <w:rsid w:val="00507A44"/>
    <w:rsid w:val="00510D95"/>
    <w:rsid w:val="0052350C"/>
    <w:rsid w:val="00523568"/>
    <w:rsid w:val="00523A9A"/>
    <w:rsid w:val="00523C46"/>
    <w:rsid w:val="00525ABF"/>
    <w:rsid w:val="0052783F"/>
    <w:rsid w:val="005317BB"/>
    <w:rsid w:val="00531E9B"/>
    <w:rsid w:val="005365D7"/>
    <w:rsid w:val="005368E8"/>
    <w:rsid w:val="00536EBC"/>
    <w:rsid w:val="00537F8E"/>
    <w:rsid w:val="005401B9"/>
    <w:rsid w:val="005401D2"/>
    <w:rsid w:val="00540457"/>
    <w:rsid w:val="00541156"/>
    <w:rsid w:val="00542513"/>
    <w:rsid w:val="00542D88"/>
    <w:rsid w:val="005432A4"/>
    <w:rsid w:val="005456F6"/>
    <w:rsid w:val="00552195"/>
    <w:rsid w:val="0055236B"/>
    <w:rsid w:val="00553BC2"/>
    <w:rsid w:val="005545AA"/>
    <w:rsid w:val="00555F30"/>
    <w:rsid w:val="00562B59"/>
    <w:rsid w:val="00564689"/>
    <w:rsid w:val="00566EC4"/>
    <w:rsid w:val="00576DFD"/>
    <w:rsid w:val="00576E09"/>
    <w:rsid w:val="005805D3"/>
    <w:rsid w:val="00580B6F"/>
    <w:rsid w:val="0058157A"/>
    <w:rsid w:val="005815AB"/>
    <w:rsid w:val="00583D6C"/>
    <w:rsid w:val="0059024E"/>
    <w:rsid w:val="005913AC"/>
    <w:rsid w:val="00591837"/>
    <w:rsid w:val="00593CDC"/>
    <w:rsid w:val="005942AA"/>
    <w:rsid w:val="00595E23"/>
    <w:rsid w:val="005962CD"/>
    <w:rsid w:val="0059636C"/>
    <w:rsid w:val="005965D6"/>
    <w:rsid w:val="005965E4"/>
    <w:rsid w:val="00597291"/>
    <w:rsid w:val="005A0BAE"/>
    <w:rsid w:val="005A42B3"/>
    <w:rsid w:val="005A6C97"/>
    <w:rsid w:val="005B2DBC"/>
    <w:rsid w:val="005B3C94"/>
    <w:rsid w:val="005B3EA4"/>
    <w:rsid w:val="005C634F"/>
    <w:rsid w:val="005C6716"/>
    <w:rsid w:val="005C7079"/>
    <w:rsid w:val="005D0B23"/>
    <w:rsid w:val="005D4392"/>
    <w:rsid w:val="005D444E"/>
    <w:rsid w:val="005D4990"/>
    <w:rsid w:val="005D6F53"/>
    <w:rsid w:val="005E028F"/>
    <w:rsid w:val="005E2049"/>
    <w:rsid w:val="005E38CE"/>
    <w:rsid w:val="005E5A00"/>
    <w:rsid w:val="005E5C7B"/>
    <w:rsid w:val="005E6E5E"/>
    <w:rsid w:val="005F0B61"/>
    <w:rsid w:val="005F148B"/>
    <w:rsid w:val="005F24B5"/>
    <w:rsid w:val="005F2BEC"/>
    <w:rsid w:val="005F361C"/>
    <w:rsid w:val="005F3B75"/>
    <w:rsid w:val="005F5441"/>
    <w:rsid w:val="005F5841"/>
    <w:rsid w:val="005F6EEA"/>
    <w:rsid w:val="00600F22"/>
    <w:rsid w:val="00601166"/>
    <w:rsid w:val="00601448"/>
    <w:rsid w:val="00607560"/>
    <w:rsid w:val="00610A84"/>
    <w:rsid w:val="00611607"/>
    <w:rsid w:val="00616286"/>
    <w:rsid w:val="006169DE"/>
    <w:rsid w:val="00620F4E"/>
    <w:rsid w:val="00622A7B"/>
    <w:rsid w:val="00623024"/>
    <w:rsid w:val="00624074"/>
    <w:rsid w:val="006311E5"/>
    <w:rsid w:val="006328BA"/>
    <w:rsid w:val="00634415"/>
    <w:rsid w:val="0063567C"/>
    <w:rsid w:val="006362F8"/>
    <w:rsid w:val="0063663B"/>
    <w:rsid w:val="00637975"/>
    <w:rsid w:val="006467BA"/>
    <w:rsid w:val="00646C1C"/>
    <w:rsid w:val="00647B37"/>
    <w:rsid w:val="006537F7"/>
    <w:rsid w:val="00655882"/>
    <w:rsid w:val="00660049"/>
    <w:rsid w:val="006629FA"/>
    <w:rsid w:val="00663640"/>
    <w:rsid w:val="00665DC8"/>
    <w:rsid w:val="00666BE1"/>
    <w:rsid w:val="00671E83"/>
    <w:rsid w:val="00673B7E"/>
    <w:rsid w:val="00675B65"/>
    <w:rsid w:val="006810B6"/>
    <w:rsid w:val="006820F6"/>
    <w:rsid w:val="00684D08"/>
    <w:rsid w:val="006854F0"/>
    <w:rsid w:val="0069061D"/>
    <w:rsid w:val="00693875"/>
    <w:rsid w:val="006939F3"/>
    <w:rsid w:val="0069548A"/>
    <w:rsid w:val="00695D62"/>
    <w:rsid w:val="00696E4B"/>
    <w:rsid w:val="00697203"/>
    <w:rsid w:val="006974C0"/>
    <w:rsid w:val="006975DE"/>
    <w:rsid w:val="006A11B1"/>
    <w:rsid w:val="006A1CED"/>
    <w:rsid w:val="006A5289"/>
    <w:rsid w:val="006B22FF"/>
    <w:rsid w:val="006B2711"/>
    <w:rsid w:val="006B2FF2"/>
    <w:rsid w:val="006B507D"/>
    <w:rsid w:val="006B536A"/>
    <w:rsid w:val="006C105F"/>
    <w:rsid w:val="006D13A9"/>
    <w:rsid w:val="006D1867"/>
    <w:rsid w:val="006D43EF"/>
    <w:rsid w:val="006D5D0A"/>
    <w:rsid w:val="006D5E65"/>
    <w:rsid w:val="006D6581"/>
    <w:rsid w:val="006E4BD9"/>
    <w:rsid w:val="006E4DEC"/>
    <w:rsid w:val="006E51AD"/>
    <w:rsid w:val="006E6A10"/>
    <w:rsid w:val="006E7541"/>
    <w:rsid w:val="006E7F7E"/>
    <w:rsid w:val="006F03E9"/>
    <w:rsid w:val="006F0DD1"/>
    <w:rsid w:val="006F207C"/>
    <w:rsid w:val="006F3348"/>
    <w:rsid w:val="006F37DD"/>
    <w:rsid w:val="006F44DE"/>
    <w:rsid w:val="006F7630"/>
    <w:rsid w:val="00701E4B"/>
    <w:rsid w:val="00703141"/>
    <w:rsid w:val="00706075"/>
    <w:rsid w:val="0070652C"/>
    <w:rsid w:val="00707594"/>
    <w:rsid w:val="00707A4E"/>
    <w:rsid w:val="00707DD1"/>
    <w:rsid w:val="00710D76"/>
    <w:rsid w:val="007139AD"/>
    <w:rsid w:val="00713F7F"/>
    <w:rsid w:val="00714461"/>
    <w:rsid w:val="007201B2"/>
    <w:rsid w:val="007221C8"/>
    <w:rsid w:val="00725176"/>
    <w:rsid w:val="0072567F"/>
    <w:rsid w:val="00725B82"/>
    <w:rsid w:val="0073078A"/>
    <w:rsid w:val="00732401"/>
    <w:rsid w:val="00732DEE"/>
    <w:rsid w:val="007365BD"/>
    <w:rsid w:val="0073762D"/>
    <w:rsid w:val="00737791"/>
    <w:rsid w:val="00742159"/>
    <w:rsid w:val="0074588D"/>
    <w:rsid w:val="00746749"/>
    <w:rsid w:val="00746F5E"/>
    <w:rsid w:val="00751BD4"/>
    <w:rsid w:val="00753251"/>
    <w:rsid w:val="00753B66"/>
    <w:rsid w:val="00753B6A"/>
    <w:rsid w:val="00753F79"/>
    <w:rsid w:val="007573FF"/>
    <w:rsid w:val="00760F6A"/>
    <w:rsid w:val="00762021"/>
    <w:rsid w:val="007662C9"/>
    <w:rsid w:val="007674D0"/>
    <w:rsid w:val="00771DC8"/>
    <w:rsid w:val="0077281E"/>
    <w:rsid w:val="0077471D"/>
    <w:rsid w:val="00783FF7"/>
    <w:rsid w:val="00786463"/>
    <w:rsid w:val="00786482"/>
    <w:rsid w:val="00792B3C"/>
    <w:rsid w:val="007949FA"/>
    <w:rsid w:val="007961BD"/>
    <w:rsid w:val="007A0067"/>
    <w:rsid w:val="007A01A5"/>
    <w:rsid w:val="007A1818"/>
    <w:rsid w:val="007A22B4"/>
    <w:rsid w:val="007A7E11"/>
    <w:rsid w:val="007A7E4E"/>
    <w:rsid w:val="007A7FB3"/>
    <w:rsid w:val="007B12D0"/>
    <w:rsid w:val="007B1CF7"/>
    <w:rsid w:val="007B30A2"/>
    <w:rsid w:val="007B34FF"/>
    <w:rsid w:val="007B471B"/>
    <w:rsid w:val="007B754B"/>
    <w:rsid w:val="007D15F4"/>
    <w:rsid w:val="007D195E"/>
    <w:rsid w:val="007D2596"/>
    <w:rsid w:val="007D54E3"/>
    <w:rsid w:val="007E2B19"/>
    <w:rsid w:val="007E4F46"/>
    <w:rsid w:val="007E5109"/>
    <w:rsid w:val="007E603E"/>
    <w:rsid w:val="007E6ECC"/>
    <w:rsid w:val="007F03F4"/>
    <w:rsid w:val="007F1F31"/>
    <w:rsid w:val="007F2806"/>
    <w:rsid w:val="007F30D8"/>
    <w:rsid w:val="007F5356"/>
    <w:rsid w:val="007F7411"/>
    <w:rsid w:val="008047A2"/>
    <w:rsid w:val="00811E15"/>
    <w:rsid w:val="0081274F"/>
    <w:rsid w:val="00813AA3"/>
    <w:rsid w:val="00813FF3"/>
    <w:rsid w:val="008143D4"/>
    <w:rsid w:val="00814AE2"/>
    <w:rsid w:val="00817422"/>
    <w:rsid w:val="00824AB3"/>
    <w:rsid w:val="00834367"/>
    <w:rsid w:val="00837888"/>
    <w:rsid w:val="00837D78"/>
    <w:rsid w:val="00845D54"/>
    <w:rsid w:val="00846A94"/>
    <w:rsid w:val="00847ED3"/>
    <w:rsid w:val="00851474"/>
    <w:rsid w:val="00851A49"/>
    <w:rsid w:val="00854B55"/>
    <w:rsid w:val="00855593"/>
    <w:rsid w:val="00857F20"/>
    <w:rsid w:val="008604FF"/>
    <w:rsid w:val="0086160B"/>
    <w:rsid w:val="008744F5"/>
    <w:rsid w:val="008817F3"/>
    <w:rsid w:val="00882D23"/>
    <w:rsid w:val="00882E3E"/>
    <w:rsid w:val="00885FD8"/>
    <w:rsid w:val="008874C5"/>
    <w:rsid w:val="00887A33"/>
    <w:rsid w:val="0089101C"/>
    <w:rsid w:val="00892649"/>
    <w:rsid w:val="008973A0"/>
    <w:rsid w:val="008A0687"/>
    <w:rsid w:val="008A28B9"/>
    <w:rsid w:val="008A2BC1"/>
    <w:rsid w:val="008B1E43"/>
    <w:rsid w:val="008B2B1F"/>
    <w:rsid w:val="008B477D"/>
    <w:rsid w:val="008B5C00"/>
    <w:rsid w:val="008B6720"/>
    <w:rsid w:val="008B6AB9"/>
    <w:rsid w:val="008B6E0A"/>
    <w:rsid w:val="008B7D85"/>
    <w:rsid w:val="008C1E0A"/>
    <w:rsid w:val="008C2432"/>
    <w:rsid w:val="008C476B"/>
    <w:rsid w:val="008C58A8"/>
    <w:rsid w:val="008C5E63"/>
    <w:rsid w:val="008C6F5B"/>
    <w:rsid w:val="008D0063"/>
    <w:rsid w:val="008D1E8D"/>
    <w:rsid w:val="008D2DEE"/>
    <w:rsid w:val="008D3D17"/>
    <w:rsid w:val="008D6856"/>
    <w:rsid w:val="008D7F81"/>
    <w:rsid w:val="008E18CA"/>
    <w:rsid w:val="008E229F"/>
    <w:rsid w:val="008E4631"/>
    <w:rsid w:val="008E52BC"/>
    <w:rsid w:val="008E6846"/>
    <w:rsid w:val="008E6A3E"/>
    <w:rsid w:val="008F1214"/>
    <w:rsid w:val="008F1D52"/>
    <w:rsid w:val="008F4509"/>
    <w:rsid w:val="008F5D8C"/>
    <w:rsid w:val="008F664E"/>
    <w:rsid w:val="008F6D63"/>
    <w:rsid w:val="008F75F5"/>
    <w:rsid w:val="00900098"/>
    <w:rsid w:val="0090040B"/>
    <w:rsid w:val="009015F2"/>
    <w:rsid w:val="0090333F"/>
    <w:rsid w:val="00907B50"/>
    <w:rsid w:val="00910943"/>
    <w:rsid w:val="00911BCD"/>
    <w:rsid w:val="00914037"/>
    <w:rsid w:val="00915197"/>
    <w:rsid w:val="00916058"/>
    <w:rsid w:val="00916CB8"/>
    <w:rsid w:val="009176D9"/>
    <w:rsid w:val="00920C22"/>
    <w:rsid w:val="00920F0C"/>
    <w:rsid w:val="00921081"/>
    <w:rsid w:val="00921107"/>
    <w:rsid w:val="009220F6"/>
    <w:rsid w:val="00923162"/>
    <w:rsid w:val="00923826"/>
    <w:rsid w:val="00925BAD"/>
    <w:rsid w:val="00925DC3"/>
    <w:rsid w:val="009272CB"/>
    <w:rsid w:val="00930196"/>
    <w:rsid w:val="00941CD4"/>
    <w:rsid w:val="0094739B"/>
    <w:rsid w:val="009506B3"/>
    <w:rsid w:val="009515FA"/>
    <w:rsid w:val="00952208"/>
    <w:rsid w:val="0095629E"/>
    <w:rsid w:val="00961456"/>
    <w:rsid w:val="00965C74"/>
    <w:rsid w:val="0097058D"/>
    <w:rsid w:val="00970FB6"/>
    <w:rsid w:val="00972548"/>
    <w:rsid w:val="00980B50"/>
    <w:rsid w:val="00980B98"/>
    <w:rsid w:val="0098202A"/>
    <w:rsid w:val="009832CD"/>
    <w:rsid w:val="00984153"/>
    <w:rsid w:val="00985C23"/>
    <w:rsid w:val="0099096E"/>
    <w:rsid w:val="009912D5"/>
    <w:rsid w:val="00991713"/>
    <w:rsid w:val="00994CE4"/>
    <w:rsid w:val="00996644"/>
    <w:rsid w:val="009A061F"/>
    <w:rsid w:val="009A1C2C"/>
    <w:rsid w:val="009A675C"/>
    <w:rsid w:val="009B1496"/>
    <w:rsid w:val="009B4354"/>
    <w:rsid w:val="009B4662"/>
    <w:rsid w:val="009B7914"/>
    <w:rsid w:val="009C6571"/>
    <w:rsid w:val="009C7A69"/>
    <w:rsid w:val="009D0DC4"/>
    <w:rsid w:val="009D2479"/>
    <w:rsid w:val="009D3142"/>
    <w:rsid w:val="009D3851"/>
    <w:rsid w:val="009D61E9"/>
    <w:rsid w:val="009D6D9A"/>
    <w:rsid w:val="009E199F"/>
    <w:rsid w:val="009E1EFF"/>
    <w:rsid w:val="009E2F09"/>
    <w:rsid w:val="009E2FEE"/>
    <w:rsid w:val="009E3387"/>
    <w:rsid w:val="009E35D6"/>
    <w:rsid w:val="009E41EE"/>
    <w:rsid w:val="009E7102"/>
    <w:rsid w:val="009F29BF"/>
    <w:rsid w:val="009F6E51"/>
    <w:rsid w:val="00A006F3"/>
    <w:rsid w:val="00A05B38"/>
    <w:rsid w:val="00A06B3A"/>
    <w:rsid w:val="00A07ACF"/>
    <w:rsid w:val="00A07E68"/>
    <w:rsid w:val="00A11545"/>
    <w:rsid w:val="00A14FA2"/>
    <w:rsid w:val="00A1761D"/>
    <w:rsid w:val="00A2348D"/>
    <w:rsid w:val="00A24271"/>
    <w:rsid w:val="00A26A27"/>
    <w:rsid w:val="00A307CA"/>
    <w:rsid w:val="00A30D07"/>
    <w:rsid w:val="00A317A0"/>
    <w:rsid w:val="00A32C02"/>
    <w:rsid w:val="00A358C3"/>
    <w:rsid w:val="00A36628"/>
    <w:rsid w:val="00A37428"/>
    <w:rsid w:val="00A37B03"/>
    <w:rsid w:val="00A42058"/>
    <w:rsid w:val="00A42280"/>
    <w:rsid w:val="00A4640E"/>
    <w:rsid w:val="00A53AB7"/>
    <w:rsid w:val="00A61CF5"/>
    <w:rsid w:val="00A6298B"/>
    <w:rsid w:val="00A63156"/>
    <w:rsid w:val="00A66DB0"/>
    <w:rsid w:val="00A70FFE"/>
    <w:rsid w:val="00A713A7"/>
    <w:rsid w:val="00A76AFE"/>
    <w:rsid w:val="00A76BFD"/>
    <w:rsid w:val="00A80524"/>
    <w:rsid w:val="00A80537"/>
    <w:rsid w:val="00A8062B"/>
    <w:rsid w:val="00A81CCB"/>
    <w:rsid w:val="00A8482F"/>
    <w:rsid w:val="00A8797C"/>
    <w:rsid w:val="00A9379D"/>
    <w:rsid w:val="00A93CC9"/>
    <w:rsid w:val="00A940C8"/>
    <w:rsid w:val="00A94511"/>
    <w:rsid w:val="00A96B4D"/>
    <w:rsid w:val="00AA0963"/>
    <w:rsid w:val="00AA2F2F"/>
    <w:rsid w:val="00AA4BD9"/>
    <w:rsid w:val="00AA6EB5"/>
    <w:rsid w:val="00AB0A63"/>
    <w:rsid w:val="00AB1EE0"/>
    <w:rsid w:val="00AB25CC"/>
    <w:rsid w:val="00AB2DA9"/>
    <w:rsid w:val="00AB32F8"/>
    <w:rsid w:val="00AB4803"/>
    <w:rsid w:val="00AB4D27"/>
    <w:rsid w:val="00AB6331"/>
    <w:rsid w:val="00AB695D"/>
    <w:rsid w:val="00AB751C"/>
    <w:rsid w:val="00AB7FEE"/>
    <w:rsid w:val="00AC26AD"/>
    <w:rsid w:val="00AC6900"/>
    <w:rsid w:val="00AC6FEF"/>
    <w:rsid w:val="00AC7DF9"/>
    <w:rsid w:val="00AD2A2E"/>
    <w:rsid w:val="00AD3A8A"/>
    <w:rsid w:val="00AD6FD1"/>
    <w:rsid w:val="00AE044C"/>
    <w:rsid w:val="00AE0467"/>
    <w:rsid w:val="00AE182B"/>
    <w:rsid w:val="00AE278D"/>
    <w:rsid w:val="00AE63DB"/>
    <w:rsid w:val="00AE6C29"/>
    <w:rsid w:val="00AE7BF0"/>
    <w:rsid w:val="00AF7018"/>
    <w:rsid w:val="00AF7CD6"/>
    <w:rsid w:val="00B04E78"/>
    <w:rsid w:val="00B05B36"/>
    <w:rsid w:val="00B10887"/>
    <w:rsid w:val="00B158E4"/>
    <w:rsid w:val="00B22163"/>
    <w:rsid w:val="00B23E1A"/>
    <w:rsid w:val="00B24212"/>
    <w:rsid w:val="00B30CB6"/>
    <w:rsid w:val="00B320C3"/>
    <w:rsid w:val="00B33DB1"/>
    <w:rsid w:val="00B3590F"/>
    <w:rsid w:val="00B35FCD"/>
    <w:rsid w:val="00B41476"/>
    <w:rsid w:val="00B4211D"/>
    <w:rsid w:val="00B421E0"/>
    <w:rsid w:val="00B43C6E"/>
    <w:rsid w:val="00B4688E"/>
    <w:rsid w:val="00B46B12"/>
    <w:rsid w:val="00B5042A"/>
    <w:rsid w:val="00B50878"/>
    <w:rsid w:val="00B52843"/>
    <w:rsid w:val="00B557CD"/>
    <w:rsid w:val="00B56607"/>
    <w:rsid w:val="00B56A29"/>
    <w:rsid w:val="00B60430"/>
    <w:rsid w:val="00B6179C"/>
    <w:rsid w:val="00B6184E"/>
    <w:rsid w:val="00B61DE6"/>
    <w:rsid w:val="00B62141"/>
    <w:rsid w:val="00B65D0F"/>
    <w:rsid w:val="00B669D0"/>
    <w:rsid w:val="00B71C6C"/>
    <w:rsid w:val="00B72E55"/>
    <w:rsid w:val="00B740DD"/>
    <w:rsid w:val="00B74334"/>
    <w:rsid w:val="00B80D29"/>
    <w:rsid w:val="00B87913"/>
    <w:rsid w:val="00B91EE5"/>
    <w:rsid w:val="00B925CC"/>
    <w:rsid w:val="00B92C81"/>
    <w:rsid w:val="00BA2636"/>
    <w:rsid w:val="00BA6DCB"/>
    <w:rsid w:val="00BB0884"/>
    <w:rsid w:val="00BB2089"/>
    <w:rsid w:val="00BB6963"/>
    <w:rsid w:val="00BC3FBF"/>
    <w:rsid w:val="00BC4BA4"/>
    <w:rsid w:val="00BC651D"/>
    <w:rsid w:val="00BD1E68"/>
    <w:rsid w:val="00BD25E2"/>
    <w:rsid w:val="00BD3AD2"/>
    <w:rsid w:val="00BD784F"/>
    <w:rsid w:val="00BE0CD4"/>
    <w:rsid w:val="00BE0D63"/>
    <w:rsid w:val="00BE0F91"/>
    <w:rsid w:val="00BE1ACE"/>
    <w:rsid w:val="00BE7174"/>
    <w:rsid w:val="00BE7CE0"/>
    <w:rsid w:val="00BF5B23"/>
    <w:rsid w:val="00BF5EF9"/>
    <w:rsid w:val="00C0277E"/>
    <w:rsid w:val="00C02932"/>
    <w:rsid w:val="00C06D04"/>
    <w:rsid w:val="00C06F80"/>
    <w:rsid w:val="00C1040D"/>
    <w:rsid w:val="00C12148"/>
    <w:rsid w:val="00C12675"/>
    <w:rsid w:val="00C1443B"/>
    <w:rsid w:val="00C15C9E"/>
    <w:rsid w:val="00C21083"/>
    <w:rsid w:val="00C21216"/>
    <w:rsid w:val="00C21B7D"/>
    <w:rsid w:val="00C23011"/>
    <w:rsid w:val="00C23137"/>
    <w:rsid w:val="00C27162"/>
    <w:rsid w:val="00C27778"/>
    <w:rsid w:val="00C27AA3"/>
    <w:rsid w:val="00C30E80"/>
    <w:rsid w:val="00C35537"/>
    <w:rsid w:val="00C35693"/>
    <w:rsid w:val="00C360FF"/>
    <w:rsid w:val="00C37370"/>
    <w:rsid w:val="00C40639"/>
    <w:rsid w:val="00C422C2"/>
    <w:rsid w:val="00C441C3"/>
    <w:rsid w:val="00C45ED4"/>
    <w:rsid w:val="00C474EF"/>
    <w:rsid w:val="00C50430"/>
    <w:rsid w:val="00C5660D"/>
    <w:rsid w:val="00C61034"/>
    <w:rsid w:val="00C61A0A"/>
    <w:rsid w:val="00C6203E"/>
    <w:rsid w:val="00C702F0"/>
    <w:rsid w:val="00C725B6"/>
    <w:rsid w:val="00C728D3"/>
    <w:rsid w:val="00C73F8C"/>
    <w:rsid w:val="00C75E3C"/>
    <w:rsid w:val="00C76E78"/>
    <w:rsid w:val="00C81001"/>
    <w:rsid w:val="00C83BBB"/>
    <w:rsid w:val="00C846AA"/>
    <w:rsid w:val="00C86C99"/>
    <w:rsid w:val="00C92DD1"/>
    <w:rsid w:val="00C935F8"/>
    <w:rsid w:val="00C97573"/>
    <w:rsid w:val="00CA1247"/>
    <w:rsid w:val="00CA12B4"/>
    <w:rsid w:val="00CA3596"/>
    <w:rsid w:val="00CA5D65"/>
    <w:rsid w:val="00CA62FF"/>
    <w:rsid w:val="00CA728D"/>
    <w:rsid w:val="00CA7376"/>
    <w:rsid w:val="00CB09B4"/>
    <w:rsid w:val="00CB2071"/>
    <w:rsid w:val="00CB5C2D"/>
    <w:rsid w:val="00CB6FA8"/>
    <w:rsid w:val="00CC1872"/>
    <w:rsid w:val="00CC3A49"/>
    <w:rsid w:val="00CC3F14"/>
    <w:rsid w:val="00CC5624"/>
    <w:rsid w:val="00CC70C6"/>
    <w:rsid w:val="00CC7993"/>
    <w:rsid w:val="00CC7BA0"/>
    <w:rsid w:val="00CD4795"/>
    <w:rsid w:val="00CD4B3F"/>
    <w:rsid w:val="00CE0632"/>
    <w:rsid w:val="00CE1254"/>
    <w:rsid w:val="00CE1C37"/>
    <w:rsid w:val="00CE28A9"/>
    <w:rsid w:val="00CE4419"/>
    <w:rsid w:val="00CE6767"/>
    <w:rsid w:val="00CE72DC"/>
    <w:rsid w:val="00CF0E2C"/>
    <w:rsid w:val="00CF2324"/>
    <w:rsid w:val="00CF44C7"/>
    <w:rsid w:val="00CF5A7B"/>
    <w:rsid w:val="00D0324F"/>
    <w:rsid w:val="00D0491A"/>
    <w:rsid w:val="00D05A0F"/>
    <w:rsid w:val="00D1001D"/>
    <w:rsid w:val="00D13DC3"/>
    <w:rsid w:val="00D16D53"/>
    <w:rsid w:val="00D16E40"/>
    <w:rsid w:val="00D20908"/>
    <w:rsid w:val="00D217C3"/>
    <w:rsid w:val="00D23288"/>
    <w:rsid w:val="00D23B1F"/>
    <w:rsid w:val="00D250D2"/>
    <w:rsid w:val="00D25C93"/>
    <w:rsid w:val="00D25E5D"/>
    <w:rsid w:val="00D26849"/>
    <w:rsid w:val="00D26E11"/>
    <w:rsid w:val="00D276C3"/>
    <w:rsid w:val="00D30EC9"/>
    <w:rsid w:val="00D313FA"/>
    <w:rsid w:val="00D33A55"/>
    <w:rsid w:val="00D33FBD"/>
    <w:rsid w:val="00D3426C"/>
    <w:rsid w:val="00D35B80"/>
    <w:rsid w:val="00D36B59"/>
    <w:rsid w:val="00D4083D"/>
    <w:rsid w:val="00D4297F"/>
    <w:rsid w:val="00D46A77"/>
    <w:rsid w:val="00D5135E"/>
    <w:rsid w:val="00D54A34"/>
    <w:rsid w:val="00D56200"/>
    <w:rsid w:val="00D61367"/>
    <w:rsid w:val="00D61990"/>
    <w:rsid w:val="00D61CA8"/>
    <w:rsid w:val="00D65BE1"/>
    <w:rsid w:val="00D70E8B"/>
    <w:rsid w:val="00D75930"/>
    <w:rsid w:val="00D766B6"/>
    <w:rsid w:val="00D76DD2"/>
    <w:rsid w:val="00D8399E"/>
    <w:rsid w:val="00D85D0F"/>
    <w:rsid w:val="00D9138E"/>
    <w:rsid w:val="00D91B15"/>
    <w:rsid w:val="00D955B4"/>
    <w:rsid w:val="00D96EE8"/>
    <w:rsid w:val="00D97D83"/>
    <w:rsid w:val="00DA0C27"/>
    <w:rsid w:val="00DA0E55"/>
    <w:rsid w:val="00DA0F7A"/>
    <w:rsid w:val="00DA10B5"/>
    <w:rsid w:val="00DA2FF2"/>
    <w:rsid w:val="00DA328D"/>
    <w:rsid w:val="00DA3C02"/>
    <w:rsid w:val="00DB2312"/>
    <w:rsid w:val="00DB66D1"/>
    <w:rsid w:val="00DB74CD"/>
    <w:rsid w:val="00DB790D"/>
    <w:rsid w:val="00DC09FA"/>
    <w:rsid w:val="00DC0B48"/>
    <w:rsid w:val="00DC187F"/>
    <w:rsid w:val="00DC3916"/>
    <w:rsid w:val="00DC7203"/>
    <w:rsid w:val="00DC76BF"/>
    <w:rsid w:val="00DD16B6"/>
    <w:rsid w:val="00DD3498"/>
    <w:rsid w:val="00DD4EDA"/>
    <w:rsid w:val="00DD5A51"/>
    <w:rsid w:val="00DD7E55"/>
    <w:rsid w:val="00DE18F9"/>
    <w:rsid w:val="00DE21EE"/>
    <w:rsid w:val="00DE2229"/>
    <w:rsid w:val="00DE5675"/>
    <w:rsid w:val="00DE661B"/>
    <w:rsid w:val="00DE72F0"/>
    <w:rsid w:val="00DE7EFE"/>
    <w:rsid w:val="00E002DA"/>
    <w:rsid w:val="00E01DF0"/>
    <w:rsid w:val="00E02830"/>
    <w:rsid w:val="00E0337F"/>
    <w:rsid w:val="00E035C3"/>
    <w:rsid w:val="00E0572A"/>
    <w:rsid w:val="00E05796"/>
    <w:rsid w:val="00E10CD0"/>
    <w:rsid w:val="00E117B7"/>
    <w:rsid w:val="00E1376E"/>
    <w:rsid w:val="00E1605D"/>
    <w:rsid w:val="00E168EE"/>
    <w:rsid w:val="00E16E54"/>
    <w:rsid w:val="00E170C8"/>
    <w:rsid w:val="00E20CFC"/>
    <w:rsid w:val="00E22156"/>
    <w:rsid w:val="00E23009"/>
    <w:rsid w:val="00E237ED"/>
    <w:rsid w:val="00E2411E"/>
    <w:rsid w:val="00E24532"/>
    <w:rsid w:val="00E24906"/>
    <w:rsid w:val="00E273C2"/>
    <w:rsid w:val="00E32196"/>
    <w:rsid w:val="00E3255E"/>
    <w:rsid w:val="00E35BBA"/>
    <w:rsid w:val="00E3690B"/>
    <w:rsid w:val="00E37DD3"/>
    <w:rsid w:val="00E42204"/>
    <w:rsid w:val="00E425B0"/>
    <w:rsid w:val="00E44B84"/>
    <w:rsid w:val="00E4540A"/>
    <w:rsid w:val="00E45AAF"/>
    <w:rsid w:val="00E50FE8"/>
    <w:rsid w:val="00E517A0"/>
    <w:rsid w:val="00E57FD0"/>
    <w:rsid w:val="00E64DAB"/>
    <w:rsid w:val="00E67249"/>
    <w:rsid w:val="00E71322"/>
    <w:rsid w:val="00E7276C"/>
    <w:rsid w:val="00E72E71"/>
    <w:rsid w:val="00E8063B"/>
    <w:rsid w:val="00E81E00"/>
    <w:rsid w:val="00E8340D"/>
    <w:rsid w:val="00E8501E"/>
    <w:rsid w:val="00E8694A"/>
    <w:rsid w:val="00E95F23"/>
    <w:rsid w:val="00E96B43"/>
    <w:rsid w:val="00EA03CD"/>
    <w:rsid w:val="00EA1EAC"/>
    <w:rsid w:val="00EA2062"/>
    <w:rsid w:val="00EA4532"/>
    <w:rsid w:val="00EA57B2"/>
    <w:rsid w:val="00EA5FA8"/>
    <w:rsid w:val="00EA6421"/>
    <w:rsid w:val="00EA6D92"/>
    <w:rsid w:val="00EA6DB6"/>
    <w:rsid w:val="00EB13BD"/>
    <w:rsid w:val="00EB1419"/>
    <w:rsid w:val="00EB221C"/>
    <w:rsid w:val="00EB2A92"/>
    <w:rsid w:val="00EB42B4"/>
    <w:rsid w:val="00EB5AF2"/>
    <w:rsid w:val="00EC0D2B"/>
    <w:rsid w:val="00EC2B7C"/>
    <w:rsid w:val="00EC3121"/>
    <w:rsid w:val="00EC5603"/>
    <w:rsid w:val="00EC5CA0"/>
    <w:rsid w:val="00ED1BB8"/>
    <w:rsid w:val="00ED23B0"/>
    <w:rsid w:val="00ED25AD"/>
    <w:rsid w:val="00ED651E"/>
    <w:rsid w:val="00ED7556"/>
    <w:rsid w:val="00EE0809"/>
    <w:rsid w:val="00EE463F"/>
    <w:rsid w:val="00EF5416"/>
    <w:rsid w:val="00EF6670"/>
    <w:rsid w:val="00EF6901"/>
    <w:rsid w:val="00F03F45"/>
    <w:rsid w:val="00F042E5"/>
    <w:rsid w:val="00F100E4"/>
    <w:rsid w:val="00F15138"/>
    <w:rsid w:val="00F16016"/>
    <w:rsid w:val="00F1775E"/>
    <w:rsid w:val="00F20D52"/>
    <w:rsid w:val="00F21459"/>
    <w:rsid w:val="00F225B7"/>
    <w:rsid w:val="00F24501"/>
    <w:rsid w:val="00F27FFC"/>
    <w:rsid w:val="00F36E85"/>
    <w:rsid w:val="00F37018"/>
    <w:rsid w:val="00F404FC"/>
    <w:rsid w:val="00F4246D"/>
    <w:rsid w:val="00F42F4F"/>
    <w:rsid w:val="00F44B17"/>
    <w:rsid w:val="00F537C1"/>
    <w:rsid w:val="00F54DEA"/>
    <w:rsid w:val="00F55A41"/>
    <w:rsid w:val="00F57724"/>
    <w:rsid w:val="00F642C6"/>
    <w:rsid w:val="00F6548E"/>
    <w:rsid w:val="00F675E1"/>
    <w:rsid w:val="00F67AA2"/>
    <w:rsid w:val="00F719D0"/>
    <w:rsid w:val="00F72EA4"/>
    <w:rsid w:val="00F72F0B"/>
    <w:rsid w:val="00F774D1"/>
    <w:rsid w:val="00F80175"/>
    <w:rsid w:val="00F81BAD"/>
    <w:rsid w:val="00F83558"/>
    <w:rsid w:val="00F86F0C"/>
    <w:rsid w:val="00F87820"/>
    <w:rsid w:val="00F87978"/>
    <w:rsid w:val="00F90B70"/>
    <w:rsid w:val="00F96646"/>
    <w:rsid w:val="00FA1149"/>
    <w:rsid w:val="00FA2675"/>
    <w:rsid w:val="00FA33E7"/>
    <w:rsid w:val="00FA36C5"/>
    <w:rsid w:val="00FA6C9F"/>
    <w:rsid w:val="00FB29D5"/>
    <w:rsid w:val="00FB558B"/>
    <w:rsid w:val="00FB7234"/>
    <w:rsid w:val="00FC3478"/>
    <w:rsid w:val="00FC5861"/>
    <w:rsid w:val="00FC6A6C"/>
    <w:rsid w:val="00FC70E3"/>
    <w:rsid w:val="00FD1505"/>
    <w:rsid w:val="00FD3C65"/>
    <w:rsid w:val="00FD4110"/>
    <w:rsid w:val="00FD7B48"/>
    <w:rsid w:val="00FE09A2"/>
    <w:rsid w:val="00FE1AA2"/>
    <w:rsid w:val="00FE2410"/>
    <w:rsid w:val="00FE480D"/>
    <w:rsid w:val="00FE4B85"/>
    <w:rsid w:val="00FE5431"/>
    <w:rsid w:val="00FE57DD"/>
    <w:rsid w:val="00FF6D83"/>
    <w:rsid w:val="00FF7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CA28FBF"/>
  <w15:docId w15:val="{91F22AD5-3688-494D-AE83-E68B0CB20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C57C8"/>
    <w:pPr>
      <w:spacing w:before="120"/>
    </w:pPr>
    <w:rPr>
      <w:rFonts w:ascii="Arial" w:eastAsia="Arial" w:hAnsi="Arial"/>
    </w:rPr>
  </w:style>
  <w:style w:type="paragraph" w:styleId="1">
    <w:name w:val="heading 1"/>
    <w:basedOn w:val="a"/>
    <w:next w:val="a"/>
    <w:qFormat/>
    <w:rsid w:val="005F5441"/>
    <w:pPr>
      <w:keepNext/>
      <w:keepLines/>
      <w:numPr>
        <w:numId w:val="24"/>
      </w:numPr>
      <w:spacing w:before="240" w:after="120"/>
      <w:ind w:left="851" w:hanging="851"/>
      <w:jc w:val="both"/>
      <w:outlineLvl w:val="0"/>
    </w:pPr>
    <w:rPr>
      <w:rFonts w:cs="Arial CYR"/>
      <w:b/>
      <w:bCs/>
      <w:kern w:val="36"/>
      <w:sz w:val="28"/>
      <w:szCs w:val="28"/>
    </w:rPr>
  </w:style>
  <w:style w:type="paragraph" w:styleId="2">
    <w:name w:val="heading 2"/>
    <w:basedOn w:val="a"/>
    <w:next w:val="a"/>
    <w:qFormat/>
    <w:rsid w:val="005F5441"/>
    <w:pPr>
      <w:keepNext/>
      <w:keepLines/>
      <w:numPr>
        <w:ilvl w:val="1"/>
        <w:numId w:val="24"/>
      </w:numPr>
      <w:spacing w:after="120"/>
      <w:jc w:val="both"/>
      <w:outlineLvl w:val="1"/>
    </w:pPr>
    <w:rPr>
      <w:rFonts w:cs="Arial CYR"/>
      <w:b/>
      <w:bCs/>
      <w:sz w:val="24"/>
      <w:szCs w:val="24"/>
    </w:rPr>
  </w:style>
  <w:style w:type="paragraph" w:styleId="3">
    <w:name w:val="heading 3"/>
    <w:basedOn w:val="a"/>
    <w:next w:val="a"/>
    <w:qFormat/>
    <w:rsid w:val="005F5441"/>
    <w:pPr>
      <w:keepNext/>
      <w:keepLines/>
      <w:numPr>
        <w:ilvl w:val="2"/>
        <w:numId w:val="24"/>
      </w:numPr>
      <w:spacing w:after="120"/>
      <w:jc w:val="both"/>
      <w:outlineLvl w:val="2"/>
    </w:pPr>
    <w:rPr>
      <w:rFonts w:cs="Arial"/>
      <w:b/>
      <w:bCs/>
      <w:szCs w:val="26"/>
    </w:rPr>
  </w:style>
  <w:style w:type="paragraph" w:styleId="4">
    <w:name w:val="heading 4"/>
    <w:basedOn w:val="a"/>
    <w:next w:val="a"/>
    <w:qFormat/>
    <w:rsid w:val="00991713"/>
    <w:pPr>
      <w:keepNext/>
      <w:numPr>
        <w:ilvl w:val="3"/>
        <w:numId w:val="24"/>
      </w:numPr>
      <w:spacing w:before="240" w:after="60"/>
      <w:outlineLvl w:val="3"/>
    </w:pPr>
    <w:rPr>
      <w:bCs/>
      <w:sz w:val="16"/>
      <w:szCs w:val="28"/>
    </w:rPr>
  </w:style>
  <w:style w:type="paragraph" w:styleId="5">
    <w:name w:val="heading 5"/>
    <w:basedOn w:val="a"/>
    <w:next w:val="a"/>
    <w:qFormat/>
    <w:rsid w:val="00991713"/>
    <w:pPr>
      <w:numPr>
        <w:ilvl w:val="4"/>
        <w:numId w:val="24"/>
      </w:numPr>
      <w:spacing w:before="240" w:after="60"/>
      <w:outlineLvl w:val="4"/>
    </w:pPr>
    <w:rPr>
      <w:bCs/>
      <w:iCs/>
      <w:sz w:val="16"/>
      <w:szCs w:val="26"/>
    </w:rPr>
  </w:style>
  <w:style w:type="paragraph" w:styleId="6">
    <w:name w:val="heading 6"/>
    <w:basedOn w:val="a"/>
    <w:next w:val="a"/>
    <w:qFormat/>
    <w:rsid w:val="00991713"/>
    <w:pPr>
      <w:numPr>
        <w:ilvl w:val="5"/>
        <w:numId w:val="24"/>
      </w:numPr>
      <w:spacing w:before="240" w:after="60"/>
      <w:outlineLvl w:val="5"/>
    </w:pPr>
    <w:rPr>
      <w:bCs/>
      <w:sz w:val="16"/>
      <w:szCs w:val="22"/>
    </w:rPr>
  </w:style>
  <w:style w:type="paragraph" w:styleId="7">
    <w:name w:val="heading 7"/>
    <w:basedOn w:val="a"/>
    <w:next w:val="a"/>
    <w:qFormat/>
    <w:rsid w:val="00991713"/>
    <w:pPr>
      <w:numPr>
        <w:ilvl w:val="6"/>
        <w:numId w:val="24"/>
      </w:numPr>
      <w:spacing w:before="240" w:after="60"/>
      <w:outlineLvl w:val="6"/>
    </w:pPr>
    <w:rPr>
      <w:sz w:val="16"/>
      <w:szCs w:val="24"/>
    </w:rPr>
  </w:style>
  <w:style w:type="paragraph" w:styleId="8">
    <w:name w:val="heading 8"/>
    <w:basedOn w:val="a"/>
    <w:next w:val="a"/>
    <w:qFormat/>
    <w:rsid w:val="00991713"/>
    <w:pPr>
      <w:numPr>
        <w:ilvl w:val="7"/>
        <w:numId w:val="24"/>
      </w:numPr>
      <w:spacing w:before="240" w:after="60"/>
      <w:outlineLvl w:val="7"/>
    </w:pPr>
    <w:rPr>
      <w:iCs/>
      <w:sz w:val="16"/>
      <w:szCs w:val="24"/>
    </w:rPr>
  </w:style>
  <w:style w:type="paragraph" w:styleId="9">
    <w:name w:val="heading 9"/>
    <w:basedOn w:val="a"/>
    <w:next w:val="a"/>
    <w:qFormat/>
    <w:rsid w:val="00991713"/>
    <w:pPr>
      <w:numPr>
        <w:ilvl w:val="8"/>
        <w:numId w:val="24"/>
      </w:numPr>
      <w:spacing w:before="240" w:after="60"/>
      <w:outlineLvl w:val="8"/>
    </w:pPr>
    <w:rPr>
      <w:rFonts w:cs="Arial"/>
      <w:sz w:val="1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- примечание (форма)"/>
    <w:basedOn w:val="-0"/>
    <w:rsid w:val="005F5441"/>
    <w:pPr>
      <w:jc w:val="left"/>
    </w:pPr>
    <w:rPr>
      <w:rFonts w:eastAsia="Times New Roman"/>
      <w:iCs/>
    </w:rPr>
  </w:style>
  <w:style w:type="paragraph" w:customStyle="1" w:styleId="--">
    <w:name w:val="- текст - по центру"/>
    <w:basedOn w:val="a"/>
    <w:link w:val="--0"/>
    <w:rsid w:val="005F5441"/>
    <w:pPr>
      <w:jc w:val="center"/>
    </w:pPr>
    <w:rPr>
      <w:rFonts w:cs="Arial CYR"/>
    </w:rPr>
  </w:style>
  <w:style w:type="character" w:customStyle="1" w:styleId="-3">
    <w:name w:val="- продукт"/>
    <w:rsid w:val="00673B7E"/>
    <w:rPr>
      <w:b/>
    </w:rPr>
  </w:style>
  <w:style w:type="table" w:customStyle="1" w:styleId="-4">
    <w:name w:val="- таблица в рамке"/>
    <w:basedOn w:val="a1"/>
    <w:rsid w:val="0074588D"/>
    <w:rPr>
      <w:rFonts w:ascii="Arial" w:hAnsi="Arial"/>
    </w:rPr>
    <w:tblPr>
      <w:tblInd w:w="11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rsid w:val="005F5441"/>
    <w:pPr>
      <w:spacing w:before="0"/>
      <w:jc w:val="both"/>
    </w:pPr>
    <w:rPr>
      <w:rFonts w:cs="Arial CYR"/>
      <w:b/>
    </w:rPr>
  </w:style>
  <w:style w:type="paragraph" w:styleId="a4">
    <w:name w:val="footer"/>
    <w:basedOn w:val="a"/>
    <w:rsid w:val="005F5441"/>
    <w:pPr>
      <w:spacing w:before="0"/>
      <w:jc w:val="both"/>
    </w:pPr>
    <w:rPr>
      <w:rFonts w:cs="Arial CYR"/>
    </w:rPr>
  </w:style>
  <w:style w:type="paragraph" w:customStyle="1" w:styleId="-0">
    <w:name w:val="- подпись"/>
    <w:basedOn w:val="a"/>
    <w:link w:val="-5"/>
    <w:rsid w:val="007949FA"/>
    <w:pPr>
      <w:spacing w:before="0"/>
      <w:jc w:val="center"/>
    </w:pPr>
    <w:rPr>
      <w:i/>
      <w:sz w:val="16"/>
    </w:rPr>
  </w:style>
  <w:style w:type="character" w:styleId="a5">
    <w:name w:val="Hyperlink"/>
    <w:rsid w:val="00ED651E"/>
    <w:rPr>
      <w:color w:val="auto"/>
    </w:rPr>
  </w:style>
  <w:style w:type="paragraph" w:customStyle="1" w:styleId="-2">
    <w:name w:val="- маркированный вложенный 2"/>
    <w:basedOn w:val="-1"/>
    <w:rsid w:val="00096573"/>
    <w:pPr>
      <w:numPr>
        <w:ilvl w:val="1"/>
      </w:numPr>
      <w:tabs>
        <w:tab w:val="clear" w:pos="1440"/>
      </w:tabs>
      <w:ind w:left="1418" w:hanging="284"/>
    </w:pPr>
  </w:style>
  <w:style w:type="paragraph" w:customStyle="1" w:styleId="-1">
    <w:name w:val="- маркированный вложенный 1"/>
    <w:basedOn w:val="a"/>
    <w:rsid w:val="005F5441"/>
    <w:pPr>
      <w:numPr>
        <w:numId w:val="5"/>
      </w:numPr>
      <w:tabs>
        <w:tab w:val="clear" w:pos="851"/>
        <w:tab w:val="left" w:pos="1134"/>
      </w:tabs>
      <w:spacing w:before="0"/>
      <w:ind w:left="1135" w:hanging="284"/>
      <w:jc w:val="both"/>
    </w:pPr>
    <w:rPr>
      <w:rFonts w:cs="Arial CYR"/>
    </w:rPr>
  </w:style>
  <w:style w:type="character" w:styleId="a6">
    <w:name w:val="page number"/>
    <w:basedOn w:val="a0"/>
    <w:rsid w:val="00ED23B0"/>
  </w:style>
  <w:style w:type="paragraph" w:customStyle="1" w:styleId="-6">
    <w:name w:val="- абзац перед таблицей"/>
    <w:basedOn w:val="a"/>
    <w:next w:val="a"/>
    <w:rsid w:val="005F5441"/>
    <w:pPr>
      <w:keepNext/>
      <w:spacing w:after="120"/>
      <w:ind w:left="851"/>
      <w:jc w:val="both"/>
    </w:pPr>
    <w:rPr>
      <w:rFonts w:cs="Arial CYR"/>
    </w:rPr>
  </w:style>
  <w:style w:type="paragraph" w:customStyle="1" w:styleId="-7">
    <w:name w:val="- заголовок колонки"/>
    <w:basedOn w:val="a"/>
    <w:rsid w:val="005F5441"/>
    <w:pPr>
      <w:keepLines/>
      <w:spacing w:before="0"/>
      <w:jc w:val="center"/>
    </w:pPr>
    <w:rPr>
      <w:rFonts w:cs="Arial CYR"/>
    </w:rPr>
  </w:style>
  <w:style w:type="paragraph" w:customStyle="1" w:styleId="--1">
    <w:name w:val="- ячейка - по центру"/>
    <w:basedOn w:val="a"/>
    <w:rsid w:val="009272CB"/>
    <w:pPr>
      <w:spacing w:before="0"/>
      <w:jc w:val="center"/>
    </w:pPr>
    <w:rPr>
      <w:rFonts w:cs="Arial CYR"/>
      <w:sz w:val="16"/>
    </w:rPr>
  </w:style>
  <w:style w:type="table" w:styleId="a7">
    <w:name w:val="Table Grid"/>
    <w:basedOn w:val="a1"/>
    <w:rsid w:val="0074588D"/>
    <w:pPr>
      <w:spacing w:before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-2">
    <w:name w:val="- ячейка - слева"/>
    <w:basedOn w:val="a"/>
    <w:link w:val="--3"/>
    <w:rsid w:val="009272CB"/>
    <w:pPr>
      <w:spacing w:before="0"/>
    </w:pPr>
    <w:rPr>
      <w:rFonts w:cs="Arial CYR"/>
      <w:sz w:val="16"/>
    </w:rPr>
  </w:style>
  <w:style w:type="paragraph" w:customStyle="1" w:styleId="--4">
    <w:name w:val="- ячейка - справа"/>
    <w:basedOn w:val="a"/>
    <w:rsid w:val="005F5441"/>
    <w:pPr>
      <w:spacing w:before="0"/>
      <w:jc w:val="right"/>
    </w:pPr>
    <w:rPr>
      <w:rFonts w:cs="Arial CYR"/>
      <w:sz w:val="18"/>
    </w:rPr>
  </w:style>
  <w:style w:type="paragraph" w:customStyle="1" w:styleId="-8">
    <w:name w:val="- содержание"/>
    <w:basedOn w:val="1"/>
    <w:next w:val="a"/>
    <w:rsid w:val="002269FA"/>
    <w:pPr>
      <w:numPr>
        <w:numId w:val="0"/>
      </w:numPr>
    </w:pPr>
  </w:style>
  <w:style w:type="paragraph" w:customStyle="1" w:styleId="-20">
    <w:name w:val="- нумерованный текст 2"/>
    <w:basedOn w:val="2"/>
    <w:rsid w:val="00991713"/>
    <w:pPr>
      <w:keepNext w:val="0"/>
      <w:keepLines w:val="0"/>
      <w:tabs>
        <w:tab w:val="clear" w:pos="576"/>
        <w:tab w:val="num" w:pos="851"/>
      </w:tabs>
      <w:spacing w:after="0"/>
      <w:ind w:left="851" w:hanging="851"/>
      <w:outlineLvl w:val="9"/>
    </w:pPr>
    <w:rPr>
      <w:b w:val="0"/>
      <w:sz w:val="20"/>
    </w:rPr>
  </w:style>
  <w:style w:type="paragraph" w:customStyle="1" w:styleId="-30">
    <w:name w:val="- нумерованный текст 3"/>
    <w:basedOn w:val="3"/>
    <w:rsid w:val="001743A1"/>
    <w:pPr>
      <w:keepNext w:val="0"/>
      <w:keepLines w:val="0"/>
      <w:tabs>
        <w:tab w:val="clear" w:pos="720"/>
        <w:tab w:val="num" w:pos="851"/>
      </w:tabs>
      <w:spacing w:after="0"/>
      <w:ind w:left="851" w:hanging="851"/>
      <w:outlineLvl w:val="9"/>
    </w:pPr>
    <w:rPr>
      <w:b w:val="0"/>
    </w:rPr>
  </w:style>
  <w:style w:type="paragraph" w:customStyle="1" w:styleId="-40">
    <w:name w:val="- нумерованный текст 4"/>
    <w:basedOn w:val="4"/>
    <w:rsid w:val="00504740"/>
    <w:pPr>
      <w:keepNext w:val="0"/>
      <w:spacing w:before="120" w:after="0"/>
      <w:ind w:left="851" w:hanging="851"/>
      <w:outlineLvl w:val="9"/>
    </w:pPr>
    <w:rPr>
      <w:sz w:val="20"/>
    </w:rPr>
  </w:style>
  <w:style w:type="paragraph" w:customStyle="1" w:styleId="-9">
    <w:name w:val="- текст вложенный"/>
    <w:basedOn w:val="a"/>
    <w:rsid w:val="005F5441"/>
    <w:pPr>
      <w:ind w:left="851"/>
      <w:jc w:val="both"/>
    </w:pPr>
    <w:rPr>
      <w:rFonts w:cs="Arial CYR"/>
    </w:rPr>
  </w:style>
  <w:style w:type="paragraph" w:styleId="10">
    <w:name w:val="toc 1"/>
    <w:basedOn w:val="a"/>
    <w:next w:val="a"/>
    <w:autoRedefine/>
    <w:semiHidden/>
    <w:rsid w:val="00783FF7"/>
  </w:style>
  <w:style w:type="paragraph" w:styleId="20">
    <w:name w:val="toc 2"/>
    <w:basedOn w:val="a"/>
    <w:next w:val="a"/>
    <w:autoRedefine/>
    <w:semiHidden/>
    <w:rsid w:val="00783FF7"/>
    <w:pPr>
      <w:ind w:left="200"/>
    </w:pPr>
  </w:style>
  <w:style w:type="paragraph" w:styleId="30">
    <w:name w:val="toc 3"/>
    <w:basedOn w:val="a"/>
    <w:next w:val="a"/>
    <w:autoRedefine/>
    <w:semiHidden/>
    <w:rsid w:val="00783FF7"/>
    <w:pPr>
      <w:ind w:left="400"/>
    </w:pPr>
  </w:style>
  <w:style w:type="paragraph" w:customStyle="1" w:styleId="-a">
    <w:name w:val="- название приложения"/>
    <w:basedOn w:val="-8"/>
    <w:next w:val="a"/>
    <w:rsid w:val="00C23137"/>
    <w:pPr>
      <w:jc w:val="center"/>
    </w:pPr>
  </w:style>
  <w:style w:type="paragraph" w:customStyle="1" w:styleId="-10">
    <w:name w:val="- нумерованный текст 1"/>
    <w:basedOn w:val="1"/>
    <w:rsid w:val="00537F8E"/>
    <w:pPr>
      <w:keepNext w:val="0"/>
      <w:keepLines w:val="0"/>
      <w:tabs>
        <w:tab w:val="left" w:pos="851"/>
      </w:tabs>
      <w:spacing w:before="120" w:after="0"/>
      <w:ind w:left="432" w:hanging="432"/>
      <w:outlineLvl w:val="9"/>
    </w:pPr>
    <w:rPr>
      <w:b w:val="0"/>
      <w:sz w:val="20"/>
    </w:rPr>
  </w:style>
  <w:style w:type="paragraph" w:styleId="a8">
    <w:name w:val="Balloon Text"/>
    <w:basedOn w:val="a"/>
    <w:semiHidden/>
    <w:rsid w:val="00A940C8"/>
    <w:rPr>
      <w:rFonts w:ascii="Tahoma" w:hAnsi="Tahoma" w:cs="Tahoma"/>
      <w:sz w:val="16"/>
      <w:szCs w:val="16"/>
    </w:rPr>
  </w:style>
  <w:style w:type="character" w:styleId="a9">
    <w:name w:val="annotation reference"/>
    <w:semiHidden/>
    <w:rsid w:val="00FE1AA2"/>
    <w:rPr>
      <w:sz w:val="16"/>
      <w:szCs w:val="16"/>
    </w:rPr>
  </w:style>
  <w:style w:type="paragraph" w:styleId="aa">
    <w:name w:val="annotation text"/>
    <w:basedOn w:val="a"/>
    <w:semiHidden/>
    <w:rsid w:val="00FE1AA2"/>
  </w:style>
  <w:style w:type="paragraph" w:styleId="ab">
    <w:name w:val="annotation subject"/>
    <w:basedOn w:val="aa"/>
    <w:next w:val="aa"/>
    <w:semiHidden/>
    <w:rsid w:val="00FE1AA2"/>
    <w:rPr>
      <w:b/>
      <w:bCs/>
    </w:rPr>
  </w:style>
  <w:style w:type="paragraph" w:customStyle="1" w:styleId="-b">
    <w:name w:val="- тема документа"/>
    <w:basedOn w:val="a"/>
    <w:next w:val="a"/>
    <w:rsid w:val="005F5441"/>
    <w:pPr>
      <w:jc w:val="center"/>
    </w:pPr>
    <w:rPr>
      <w:rFonts w:eastAsia="Times New Roman"/>
      <w:b/>
      <w:bCs/>
      <w:sz w:val="36"/>
    </w:rPr>
  </w:style>
  <w:style w:type="paragraph" w:customStyle="1" w:styleId="-c">
    <w:name w:val="- СМК"/>
    <w:basedOn w:val="a"/>
    <w:next w:val="-d"/>
    <w:rsid w:val="005F5441"/>
    <w:pPr>
      <w:pBdr>
        <w:bottom w:val="single" w:sz="12" w:space="31" w:color="auto"/>
      </w:pBdr>
      <w:spacing w:before="2040"/>
      <w:jc w:val="center"/>
    </w:pPr>
    <w:rPr>
      <w:rFonts w:eastAsia="Times New Roman"/>
      <w:b/>
      <w:bCs/>
      <w:sz w:val="32"/>
    </w:rPr>
  </w:style>
  <w:style w:type="paragraph" w:customStyle="1" w:styleId="-d">
    <w:name w:val="- вид и название документа"/>
    <w:basedOn w:val="a"/>
    <w:next w:val="-b"/>
    <w:rsid w:val="005F5441"/>
    <w:pPr>
      <w:spacing w:before="600"/>
      <w:jc w:val="center"/>
    </w:pPr>
    <w:rPr>
      <w:rFonts w:eastAsia="Times New Roman"/>
      <w:b/>
      <w:bCs/>
      <w:sz w:val="32"/>
    </w:rPr>
  </w:style>
  <w:style w:type="paragraph" w:customStyle="1" w:styleId="--5">
    <w:name w:val="- предисловие - текст"/>
    <w:basedOn w:val="a"/>
    <w:rsid w:val="005F5441"/>
    <w:pPr>
      <w:keepNext/>
      <w:ind w:left="357"/>
      <w:jc w:val="both"/>
    </w:pPr>
    <w:rPr>
      <w:rFonts w:eastAsia="Times New Roman"/>
    </w:rPr>
  </w:style>
  <w:style w:type="paragraph" w:customStyle="1" w:styleId="--6">
    <w:name w:val="- предисловие - секция"/>
    <w:basedOn w:val="a"/>
    <w:rsid w:val="005F5441"/>
    <w:pPr>
      <w:keepNext/>
      <w:ind w:left="357" w:hanging="357"/>
      <w:jc w:val="both"/>
    </w:pPr>
    <w:rPr>
      <w:rFonts w:cs="Arial CYR"/>
    </w:rPr>
  </w:style>
  <w:style w:type="paragraph" w:customStyle="1" w:styleId="-e">
    <w:name w:val="- экз №"/>
    <w:basedOn w:val="a"/>
    <w:rsid w:val="005F5441"/>
    <w:pPr>
      <w:spacing w:before="480"/>
      <w:jc w:val="both"/>
    </w:pPr>
    <w:rPr>
      <w:rFonts w:cs="Arial CYR"/>
    </w:rPr>
  </w:style>
  <w:style w:type="paragraph" w:customStyle="1" w:styleId="-f">
    <w:name w:val="- название формы"/>
    <w:basedOn w:val="a"/>
    <w:rsid w:val="005F5441"/>
    <w:pPr>
      <w:spacing w:before="0"/>
      <w:jc w:val="center"/>
    </w:pPr>
    <w:rPr>
      <w:rFonts w:cs="Arial CYR"/>
      <w:sz w:val="28"/>
      <w:lang w:val="en-US"/>
    </w:rPr>
  </w:style>
  <w:style w:type="paragraph" w:customStyle="1" w:styleId="-f0">
    <w:name w:val="- УТВЕРЖДАЮ"/>
    <w:basedOn w:val="a"/>
    <w:rsid w:val="005F5441"/>
    <w:pPr>
      <w:ind w:left="7020"/>
      <w:jc w:val="both"/>
    </w:pPr>
    <w:rPr>
      <w:rFonts w:cs="Arial CYR"/>
    </w:rPr>
  </w:style>
  <w:style w:type="paragraph" w:customStyle="1" w:styleId="--7">
    <w:name w:val="- текст - справа"/>
    <w:basedOn w:val="--8"/>
    <w:rsid w:val="00002CB5"/>
    <w:pPr>
      <w:jc w:val="right"/>
    </w:pPr>
  </w:style>
  <w:style w:type="character" w:styleId="ac">
    <w:name w:val="Strong"/>
    <w:qFormat/>
    <w:rsid w:val="009D6D9A"/>
    <w:rPr>
      <w:b/>
      <w:bCs/>
    </w:rPr>
  </w:style>
  <w:style w:type="paragraph" w:customStyle="1" w:styleId="ad">
    <w:name w:val="текст таблицы"/>
    <w:basedOn w:val="--2"/>
    <w:rsid w:val="001C47DA"/>
    <w:rPr>
      <w:rFonts w:eastAsia="Times New Roman" w:cs="Times New Roman"/>
      <w:sz w:val="20"/>
    </w:rPr>
  </w:style>
  <w:style w:type="paragraph" w:customStyle="1" w:styleId="-f1">
    <w:name w:val="- текст по центру"/>
    <w:basedOn w:val="a"/>
    <w:rsid w:val="00002CB5"/>
    <w:pPr>
      <w:jc w:val="center"/>
    </w:pPr>
    <w:rPr>
      <w:rFonts w:eastAsia="Times New Roman"/>
      <w:lang w:val="en-US"/>
    </w:rPr>
  </w:style>
  <w:style w:type="paragraph" w:customStyle="1" w:styleId="--8">
    <w:name w:val="- текст - слева"/>
    <w:basedOn w:val="--"/>
    <w:link w:val="--9"/>
    <w:rsid w:val="00921081"/>
    <w:pPr>
      <w:jc w:val="left"/>
    </w:pPr>
    <w:rPr>
      <w:rFonts w:eastAsia="Times New Roman" w:cs="Times New Roman"/>
    </w:rPr>
  </w:style>
  <w:style w:type="character" w:customStyle="1" w:styleId="--9">
    <w:name w:val="- текст - слева Знак"/>
    <w:link w:val="--8"/>
    <w:rsid w:val="00921081"/>
    <w:rPr>
      <w:rFonts w:ascii="Arial" w:hAnsi="Arial"/>
      <w:lang w:val="ru-RU" w:eastAsia="ru-RU" w:bidi="ar-SA"/>
    </w:rPr>
  </w:style>
  <w:style w:type="character" w:customStyle="1" w:styleId="--0">
    <w:name w:val="- текст - по центру Знак"/>
    <w:link w:val="--"/>
    <w:rsid w:val="00921081"/>
    <w:rPr>
      <w:rFonts w:ascii="Arial" w:eastAsia="Arial" w:hAnsi="Arial" w:cs="Arial CYR"/>
      <w:lang w:val="ru-RU" w:eastAsia="ru-RU" w:bidi="ar-SA"/>
    </w:rPr>
  </w:style>
  <w:style w:type="character" w:customStyle="1" w:styleId="-5">
    <w:name w:val="- подпись Знак"/>
    <w:link w:val="-0"/>
    <w:rsid w:val="00921081"/>
    <w:rPr>
      <w:rFonts w:ascii="Arial" w:eastAsia="Arial" w:hAnsi="Arial"/>
      <w:i/>
      <w:sz w:val="16"/>
      <w:lang w:val="ru-RU" w:eastAsia="ru-RU" w:bidi="ar-SA"/>
    </w:rPr>
  </w:style>
  <w:style w:type="paragraph" w:customStyle="1" w:styleId="-f2">
    <w:name w:val="-текст предисловия"/>
    <w:basedOn w:val="a"/>
    <w:rsid w:val="00A61CF5"/>
    <w:pPr>
      <w:ind w:left="360"/>
      <w:jc w:val="both"/>
    </w:pPr>
    <w:rPr>
      <w:rFonts w:eastAsia="Times New Roman"/>
    </w:rPr>
  </w:style>
  <w:style w:type="character" w:customStyle="1" w:styleId="--3">
    <w:name w:val="- ячейка - слева Знак"/>
    <w:link w:val="--2"/>
    <w:rsid w:val="009272CB"/>
    <w:rPr>
      <w:rFonts w:ascii="Arial" w:eastAsia="Arial" w:hAnsi="Arial" w:cs="Arial CYR"/>
      <w:sz w:val="16"/>
    </w:rPr>
  </w:style>
  <w:style w:type="paragraph" w:customStyle="1" w:styleId="-f3">
    <w:name w:val="- название документа СМК"/>
    <w:basedOn w:val="a"/>
    <w:link w:val="-f4"/>
    <w:rsid w:val="005942AA"/>
    <w:pPr>
      <w:spacing w:before="0"/>
      <w:jc w:val="center"/>
    </w:pPr>
    <w:rPr>
      <w:rFonts w:eastAsia="Times New Roman"/>
      <w:b/>
      <w:bCs/>
      <w:sz w:val="28"/>
    </w:rPr>
  </w:style>
  <w:style w:type="character" w:customStyle="1" w:styleId="-f4">
    <w:name w:val="- название документа СМК Знак Знак"/>
    <w:link w:val="-f3"/>
    <w:rsid w:val="005942AA"/>
    <w:rPr>
      <w:rFonts w:ascii="Arial" w:hAnsi="Arial"/>
      <w:b/>
      <w:bCs/>
      <w:sz w:val="28"/>
      <w:lang w:val="ru-RU" w:eastAsia="ru-RU" w:bidi="ar-SA"/>
    </w:rPr>
  </w:style>
  <w:style w:type="paragraph" w:styleId="ae">
    <w:name w:val="List Paragraph"/>
    <w:basedOn w:val="a"/>
    <w:uiPriority w:val="34"/>
    <w:qFormat/>
    <w:rsid w:val="00A358C3"/>
    <w:pPr>
      <w:ind w:left="720"/>
      <w:contextualSpacing/>
    </w:pPr>
  </w:style>
  <w:style w:type="paragraph" w:customStyle="1" w:styleId="--a">
    <w:name w:val="- текст - по ширине"/>
    <w:basedOn w:val="--8"/>
    <w:rsid w:val="005F2BEC"/>
    <w:pPr>
      <w:jc w:val="both"/>
    </w:pPr>
  </w:style>
  <w:style w:type="character" w:styleId="af">
    <w:name w:val="Placeholder Text"/>
    <w:basedOn w:val="a0"/>
    <w:uiPriority w:val="99"/>
    <w:semiHidden/>
    <w:rsid w:val="0073240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2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9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9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Y:\ISO\!&#1089;&#1072;&#1085;&#1080;&#1090;&#1072;&#1088;&#1085;&#1099;&#1077;%20&#1087;&#1088;&#1086;&#1075;&#1088;&#1072;&#1084;&#1084;&#1099;\&#1075;&#1077;&#1085;&#1077;&#1088;&#1072;&#1090;&#1086;&#1088;%20&#1082;&#1072;&#1088;&#1090;\&#1095;&#1077;&#1082;-&#1083;&#1080;&#1089;&#1090;%20(&#1096;&#1072;&#1073;&#1083;&#1086;&#1085;)%20-%20&#1088;&#1077;&#1076;.%202026-08-31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65EA70CF6F44A50AE1A19F7B67187D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750D142-C7E4-41A8-B50E-B803DBD5ED14}"/>
      </w:docPartPr>
      <w:docPartBody>
        <w:p w:rsidR="002F4E3F" w:rsidRDefault="002F4E3F">
          <w:pPr>
            <w:pStyle w:val="965EA70CF6F44A50AE1A19F7B67187DE"/>
          </w:pPr>
          <w:r w:rsidRPr="00E26104">
            <w:rPr>
              <w:rStyle w:val="a3"/>
            </w:rPr>
            <w:t>Выберите элемент.</w:t>
          </w:r>
        </w:p>
      </w:docPartBody>
    </w:docPart>
    <w:docPart>
      <w:docPartPr>
        <w:name w:val="43C10CA467AB4F719F198D98AAAB4DD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8AFFBC2-579C-4EBD-9E26-212B2EA253A2}"/>
      </w:docPartPr>
      <w:docPartBody>
        <w:p w:rsidR="002F4E3F" w:rsidRDefault="002F4E3F">
          <w:pPr>
            <w:pStyle w:val="43C10CA467AB4F719F198D98AAAB4DD8"/>
          </w:pPr>
          <w:r w:rsidRPr="00B4065C"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E3F"/>
    <w:rsid w:val="002F4E3F"/>
    <w:rsid w:val="004B2398"/>
    <w:rsid w:val="00617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customStyle="1" w:styleId="965EA70CF6F44A50AE1A19F7B67187DE">
    <w:name w:val="965EA70CF6F44A50AE1A19F7B67187DE"/>
  </w:style>
  <w:style w:type="paragraph" w:customStyle="1" w:styleId="43C10CA467AB4F719F198D98AAAB4DD8">
    <w:name w:val="43C10CA467AB4F719F198D98AAAB4DD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0290FC-67AF-4179-92AA-64B4A28242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чек-лист (шаблон) - ред. 2026-08-31.dotx</Template>
  <TotalTime>5</TotalTime>
  <Pages>1</Pages>
  <Words>903</Words>
  <Characters>5148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Ф-ХХ.2024</vt:lpstr>
    </vt:vector>
  </TitlesOfParts>
  <Company>Hewlett-Packard Company</Company>
  <LinksUpToDate>false</LinksUpToDate>
  <CharactersWithSpaces>6039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Ф-ХХ.2024</dc:title>
  <dc:subject>&lt;название документа&gt;</dc:subject>
  <dc:creator>MR</dc:creator>
  <cp:lastModifiedBy>Перевозчиков Владимир Геннадьевич</cp:lastModifiedBy>
  <cp:revision>4</cp:revision>
  <cp:lastPrinted>2026-08-31T08:30:00Z</cp:lastPrinted>
  <dcterms:created xsi:type="dcterms:W3CDTF">2026-09-05T06:18:00Z</dcterms:created>
  <dcterms:modified xsi:type="dcterms:W3CDTF">2026-09-15T07:44:00Z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Режим ввода">
    <vt:lpwstr>&lt;впервые или взамен стандарта СТП ХХ-ГГГГ&gt;</vt:lpwstr>
  </property>
</Properties>
</file>