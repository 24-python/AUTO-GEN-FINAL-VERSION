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D23288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578F82AC" w:rsidR="00552195" w:rsidRPr="00647B37" w:rsidRDefault="002B2589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8869C4C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1530" w:type="dxa"/>
            <w:gridSpan w:val="2"/>
            <w:vAlign w:val="bottom"/>
          </w:tcPr>
          <w:p w14:paraId="7F7E1A76" w14:textId="3182B706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9A675C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9A67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9A67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9A675C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9A675C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9A675C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9A67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9A67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9A67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9A67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9A67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9A675C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9A67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9A675C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9A675C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9A675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9A675C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9A675C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9A675C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9A67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9A675C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9A675C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9A675C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9A675C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9A675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9A675C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9A675C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9A675C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9A675C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9A675C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9A67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9A67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9A67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9A675C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9A675C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9A675C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9A675C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9A675C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9A675C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9A675C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9A675C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9A675C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9A67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9A67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9A675C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9A675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9A675C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9A675C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2929E099" w:rsidR="00A76BFD" w:rsidRPr="002A258C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9A675C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93E9306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9A675C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9A67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9A67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9A67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9A675C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9A67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9A67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9A67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9A675C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935E3" w14:textId="77777777" w:rsidR="009A675C" w:rsidRDefault="009A675C">
      <w:r>
        <w:separator/>
      </w:r>
    </w:p>
  </w:endnote>
  <w:endnote w:type="continuationSeparator" w:id="0">
    <w:p w14:paraId="14FBD8D6" w14:textId="77777777" w:rsidR="009A675C" w:rsidRDefault="009A6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E73EC" w14:textId="77777777" w:rsidR="009A675C" w:rsidRDefault="009A675C">
      <w:r>
        <w:separator/>
      </w:r>
    </w:p>
  </w:footnote>
  <w:footnote w:type="continuationSeparator" w:id="0">
    <w:p w14:paraId="0C43C60C" w14:textId="77777777" w:rsidR="009A675C" w:rsidRDefault="009A6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8C1E0A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40BC"/>
    <w:rsid w:val="00514F13"/>
    <w:rsid w:val="00595D1C"/>
    <w:rsid w:val="005D2B6B"/>
    <w:rsid w:val="005F70FB"/>
    <w:rsid w:val="006364DB"/>
    <w:rsid w:val="006E0DC2"/>
    <w:rsid w:val="00745DD8"/>
    <w:rsid w:val="007D2596"/>
    <w:rsid w:val="008722D5"/>
    <w:rsid w:val="009609F1"/>
    <w:rsid w:val="009624B5"/>
    <w:rsid w:val="00963635"/>
    <w:rsid w:val="00AB11B7"/>
    <w:rsid w:val="00B4130E"/>
    <w:rsid w:val="00BA33E9"/>
    <w:rsid w:val="00C15C5C"/>
    <w:rsid w:val="00C61034"/>
    <w:rsid w:val="00CA3021"/>
    <w:rsid w:val="00CF0BAE"/>
    <w:rsid w:val="00CF32E1"/>
    <w:rsid w:val="00E6696E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5D1C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39738A60214B46C99D7B04C721C56CAD1">
    <w:name w:val="39738A60214B46C99D7B04C721C56CAD1"/>
    <w:rsid w:val="00595D1C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144</TotalTime>
  <Pages>2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56</cp:revision>
  <cp:lastPrinted>2026-02-18T13:06:00Z</cp:lastPrinted>
  <dcterms:created xsi:type="dcterms:W3CDTF">2026-04-16T09:45:00Z</dcterms:created>
  <dcterms:modified xsi:type="dcterms:W3CDTF">2026-05-12T10:04:00Z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