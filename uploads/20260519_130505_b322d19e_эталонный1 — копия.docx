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538480AF" w:rsidR="00F24501" w:rsidRPr="00D23288" w:rsidRDefault="00F642C6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F642C6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F642C6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F642C6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F642C6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F642C6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F642C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F642C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F642C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F642C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F642C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F642C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F642C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F642C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F642C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F642C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F642C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F642C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F642C6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F642C6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F642C6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F642C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F642C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F642C6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F642C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F642C6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F642C6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F642C6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F642C6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F642C6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F642C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F642C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F642C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F642C6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F642C6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F642C6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F642C6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F642C6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F642C6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F642C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F642C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F642C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F642C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F642C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F642C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F642C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F642C6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F642C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F642C6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F642C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F642C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F642C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F642C6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F642C6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F642C6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F642C6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F642C6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F642C6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F642C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1DB9D6CF" w:rsidR="00A76BFD" w:rsidRPr="002A258C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B04E78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B04E78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showingPlcHdr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B04E78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F642C6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78A94A3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F642C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F642C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F642C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F642C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F642C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F642C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F642C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F642C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F642C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5BEC3" w14:textId="77777777" w:rsidR="00F642C6" w:rsidRDefault="00F642C6">
      <w:r>
        <w:separator/>
      </w:r>
    </w:p>
  </w:endnote>
  <w:endnote w:type="continuationSeparator" w:id="0">
    <w:p w14:paraId="4B545994" w14:textId="77777777" w:rsidR="00F642C6" w:rsidRDefault="00F64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37AB0" w14:textId="77777777" w:rsidR="00F642C6" w:rsidRDefault="00F642C6">
      <w:r>
        <w:separator/>
      </w:r>
    </w:p>
  </w:footnote>
  <w:footnote w:type="continuationSeparator" w:id="0">
    <w:p w14:paraId="561C59F8" w14:textId="77777777" w:rsidR="00F642C6" w:rsidRDefault="00F64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F642C6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C779F"/>
    <w:rsid w:val="0023142E"/>
    <w:rsid w:val="00253E06"/>
    <w:rsid w:val="00315D5F"/>
    <w:rsid w:val="003333B4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A0342A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C79E4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323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71</cp:revision>
  <cp:lastPrinted>2026-05-14T04:24:00Z</cp:lastPrinted>
  <dcterms:created xsi:type="dcterms:W3CDTF">2026-04-16T09:45:00Z</dcterms:created>
  <dcterms:modified xsi:type="dcterms:W3CDTF">2026-05-19T06:04:00Z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