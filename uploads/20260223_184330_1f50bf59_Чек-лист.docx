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43770385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162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38B928B6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2B677F1B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74F88789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4F046B6C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13E565A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2372996C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811F640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62439" w14:textId="77777777" w:rsidR="006B422D" w:rsidRDefault="006B422D">
      <w:r>
        <w:separator/>
      </w:r>
    </w:p>
  </w:endnote>
  <w:endnote w:type="continuationSeparator" w:id="0">
    <w:p w14:paraId="11B2233E" w14:textId="77777777" w:rsidR="006B422D" w:rsidRDefault="006B4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0813" w14:textId="77777777" w:rsidR="006B422D" w:rsidRDefault="006B422D">
      <w:r>
        <w:separator/>
      </w:r>
    </w:p>
  </w:footnote>
  <w:footnote w:type="continuationSeparator" w:id="0">
    <w:p w14:paraId="2D9AC246" w14:textId="77777777" w:rsidR="006B422D" w:rsidRDefault="006B42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422D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213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16</cp:revision>
  <cp:lastPrinted>2026-02-18T13:06:00Z</cp:lastPrinted>
  <dcterms:created xsi:type="dcterms:W3CDTF">2026-02-21T18:45:00Z</dcterms:created>
  <dcterms:modified xsi:type="dcterms:W3CDTF">2026-02-23T15:23:00Z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