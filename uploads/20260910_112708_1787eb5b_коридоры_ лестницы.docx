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0AF0311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22DB3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1D0A8B">
                  <w:rPr>
                    <w:szCs w:val="16"/>
                  </w:rPr>
                  <w:t>пенная станция DEMA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0AA767E5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0378A1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378A1">
                  <w:rPr>
                    <w:szCs w:val="16"/>
                  </w:rPr>
                  <w:t>спрей-система ProTwin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59F167A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40586F">
                  <w:rPr>
                    <w:szCs w:val="16"/>
                  </w:rPr>
                  <w:t>ХИМИТЕК КУХМАСТЕР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40586F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0586F">
                  <w:rPr>
                    <w:szCs w:val="16"/>
                  </w:rPr>
                  <w:t>пенная станция DEMA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38EEE" w14:textId="77777777" w:rsidR="008204E0" w:rsidRDefault="008204E0">
      <w:r>
        <w:separator/>
      </w:r>
    </w:p>
  </w:endnote>
  <w:endnote w:type="continuationSeparator" w:id="0">
    <w:p w14:paraId="42AADE24" w14:textId="77777777" w:rsidR="008204E0" w:rsidRDefault="0082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D13DB" w14:textId="77777777" w:rsidR="008204E0" w:rsidRDefault="008204E0">
      <w:r>
        <w:separator/>
      </w:r>
    </w:p>
  </w:footnote>
  <w:footnote w:type="continuationSeparator" w:id="0">
    <w:p w14:paraId="63DA502E" w14:textId="77777777" w:rsidR="008204E0" w:rsidRDefault="00820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378A1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0A8B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2DB3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0586F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27F3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04E0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A13CF1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82</TotalTime>
  <Pages>1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20</cp:revision>
  <cp:lastPrinted>2026-08-31T08:30:00Z</cp:lastPrinted>
  <dcterms:created xsi:type="dcterms:W3CDTF">2026-09-07T11:16:00Z</dcterms:created>
  <dcterms:modified xsi:type="dcterms:W3CDTF">2026-09-10T04:25:00Z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