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63BCC5F4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</w:t>
            </w:r>
            <w:proofErr w:type="spellStart"/>
            <w:r>
              <w:rPr>
                <w:szCs w:val="16"/>
              </w:rPr>
              <w:t>РиК</w:t>
            </w:r>
            <w:proofErr w:type="spellEnd"/>
            <w:r>
              <w:rPr>
                <w:szCs w:val="16"/>
              </w:rPr>
              <w:t>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69850DB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(мужская/женская)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35D07A0F" w:rsidR="00552195" w:rsidRPr="00647B37" w:rsidRDefault="00E8501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Производственное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4B7BAEC6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EndPr/>
              <w:sdtContent>
                <w:r w:rsidR="00665DC8">
                  <w:rPr>
                    <w:szCs w:val="16"/>
                  </w:rPr>
                  <w:t>черный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538480AF" w:rsidR="00F24501" w:rsidRPr="00D23288" w:rsidRDefault="00732DEE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732DEE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732DEE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732DEE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732DEE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24501" w:rsidRPr="00D23288">
              <w:rPr>
                <w:szCs w:val="16"/>
              </w:rPr>
              <w:t>индук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элек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732DEE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2D97596D" w:rsidR="00EB2A92" w:rsidRPr="00D23288" w:rsidRDefault="00732DEE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732DEE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732DEE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732DEE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732DEE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732DEE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732DE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2141E44B" w:rsidR="00EB2A92" w:rsidRPr="00D23288" w:rsidRDefault="00732DEE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38F3B198" w:rsidR="00EB2A92" w:rsidRPr="00D23288" w:rsidRDefault="00732DEE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732DEE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732DEE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732DEE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732DEE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732DEE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этикетировщики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732DEE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732DEE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2A23B7A2" w:rsidR="009A1C2C" w:rsidRPr="00D23288" w:rsidRDefault="00732DE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пароконвектоматы</w:t>
            </w:r>
            <w:proofErr w:type="spellEnd"/>
            <w:r w:rsidR="009A1C2C" w:rsidRPr="00D23288">
              <w:rPr>
                <w:szCs w:val="16"/>
              </w:rPr>
              <w:t xml:space="preserve">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732DE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732DEE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615C6DFE" w:rsidR="00EB2A92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0D48D7B" w:rsidR="00EB2A92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6A86C445" w:rsidR="00EB2A92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732DE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732DE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732DE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6F097CB7" w:rsidR="000A03B9" w:rsidRPr="00D23288" w:rsidRDefault="00732DEE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732DEE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03B9" w:rsidRPr="00D23288">
              <w:rPr>
                <w:szCs w:val="16"/>
              </w:rPr>
              <w:t>расстоечные</w:t>
            </w:r>
            <w:proofErr w:type="spellEnd"/>
            <w:r w:rsidR="000A03B9" w:rsidRPr="00D23288">
              <w:rPr>
                <w:szCs w:val="16"/>
              </w:rPr>
              <w:t xml:space="preserve">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732DE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клипсаторы</w:t>
            </w:r>
            <w:proofErr w:type="spellEnd"/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2B7527FA" w:rsidR="000A03B9" w:rsidRPr="00D23288" w:rsidRDefault="00732DEE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 xml:space="preserve">плитка, </w:t>
            </w:r>
            <w:proofErr w:type="spellStart"/>
            <w:proofErr w:type="gramStart"/>
            <w:r w:rsidRPr="00D23288">
              <w:rPr>
                <w:sz w:val="14"/>
                <w:szCs w:val="14"/>
              </w:rPr>
              <w:t>метл.лист</w:t>
            </w:r>
            <w:proofErr w:type="spellEnd"/>
            <w:proofErr w:type="gramEnd"/>
            <w:r w:rsidRPr="00D23288">
              <w:rPr>
                <w:sz w:val="14"/>
                <w:szCs w:val="14"/>
              </w:rPr>
              <w:t>,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732DE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419F20C0" w:rsidR="000A03B9" w:rsidRPr="00D23288" w:rsidRDefault="00732DE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4E7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732DEE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9E589F4" w:rsidR="00A76BFD" w:rsidRPr="00D23288" w:rsidRDefault="00732DEE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A76BFD" w:rsidRPr="00D2328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3F6479BE" w:rsidR="00A76BFD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540A8DCF" w:rsidR="00A76BFD" w:rsidRPr="00D23288" w:rsidRDefault="00732DEE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03F2563E" w:rsidR="00A76BFD" w:rsidRPr="00D23288" w:rsidRDefault="00732DEE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72FB4813" w:rsidR="00A76BFD" w:rsidRPr="00D23288" w:rsidRDefault="00732DEE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E21EE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2A4A719C" w:rsidR="00A76BFD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0A3DF8FE" w:rsidR="00A76BFD" w:rsidRPr="00D23288" w:rsidRDefault="00732DE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5077A1C1" w:rsidR="00EB2A92" w:rsidRPr="00D23288" w:rsidRDefault="00732DEE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50344ECF" w:rsidR="00EB2A92" w:rsidRPr="00D23288" w:rsidRDefault="00732DEE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44F93B3A" w:rsidR="00EB2A92" w:rsidRPr="00D23288" w:rsidRDefault="00732DEE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732DE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732DE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4AC283AF" w:rsidR="00EB2A92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силапеновые</w:t>
            </w:r>
            <w:proofErr w:type="spellEnd"/>
            <w:r w:rsidR="00EB2A92" w:rsidRPr="00D23288">
              <w:rPr>
                <w:szCs w:val="16"/>
              </w:rPr>
              <w:t xml:space="preserve">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732DEE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бисквиторезки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732DEE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732DEE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732DEE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1156ACBC" w:rsidR="00EB2A92" w:rsidRPr="00D23288" w:rsidRDefault="00732DE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7A6292DD" w:rsidR="00EB2A92" w:rsidRPr="00D23288" w:rsidRDefault="00732DE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</w:t>
            </w:r>
            <w:proofErr w:type="spellStart"/>
            <w:r w:rsidR="00186661" w:rsidRPr="00D2328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732DEE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74ED5B26" w:rsidR="00EB2A92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дежи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25D155B1" w:rsidR="00EB2A92" w:rsidRPr="00D23288" w:rsidRDefault="00732DE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тестоокруглители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1C470ED2" w:rsidR="00EB2A92" w:rsidRPr="00D23288" w:rsidRDefault="00732DE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186661" w:rsidRPr="00D2328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732DEE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25BB47E4" w:rsidR="009A1C2C" w:rsidRPr="00D23288" w:rsidRDefault="00732DEE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732DEE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</w:t>
            </w:r>
            <w:proofErr w:type="spellStart"/>
            <w:r w:rsidR="009A1C2C" w:rsidRPr="00D23288">
              <w:rPr>
                <w:szCs w:val="16"/>
              </w:rPr>
              <w:t>роллета</w:t>
            </w:r>
            <w:proofErr w:type="spellEnd"/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732DEE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ёмкости для </w:t>
            </w:r>
            <w:proofErr w:type="spellStart"/>
            <w:r w:rsidR="009A1C2C" w:rsidRPr="00D23288">
              <w:rPr>
                <w:szCs w:val="16"/>
              </w:rPr>
              <w:t>перетаривания</w:t>
            </w:r>
            <w:proofErr w:type="spellEnd"/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732DE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732DE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59784854" w:rsidR="009A1C2C" w:rsidRPr="00D23288" w:rsidRDefault="00732DEE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732DEE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732DEE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корзины для </w:t>
            </w:r>
            <w:proofErr w:type="spellStart"/>
            <w:r w:rsidR="009A1C2C" w:rsidRPr="00D23288">
              <w:rPr>
                <w:szCs w:val="16"/>
              </w:rPr>
              <w:t>расстойки</w:t>
            </w:r>
            <w:proofErr w:type="spellEnd"/>
            <w:r w:rsidR="009A1C2C" w:rsidRPr="00D23288">
              <w:rPr>
                <w:szCs w:val="16"/>
              </w:rPr>
              <w:t xml:space="preserve">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732DE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732DE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732DEE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proofErr w:type="spellStart"/>
            <w:r w:rsidR="00C728D3" w:rsidRPr="00D23288">
              <w:rPr>
                <w:szCs w:val="16"/>
              </w:rPr>
              <w:t>демосистема</w:t>
            </w:r>
            <w:proofErr w:type="spellEnd"/>
            <w:r w:rsidR="00C728D3" w:rsidRPr="00D23288">
              <w:rPr>
                <w:szCs w:val="16"/>
              </w:rPr>
              <w:t xml:space="preserve">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732DEE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732DEE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732DE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624EA628" w:rsidR="00FF7C90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732DE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732DE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732DE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732DE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4F4EE710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425DC36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тележки </w:t>
            </w:r>
            <w:proofErr w:type="spellStart"/>
            <w:r w:rsidR="00FF7C90" w:rsidRPr="00D23288">
              <w:rPr>
                <w:szCs w:val="16"/>
              </w:rPr>
              <w:t>подкатные</w:t>
            </w:r>
            <w:proofErr w:type="spellEnd"/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машина для резки </w:t>
            </w:r>
            <w:proofErr w:type="spellStart"/>
            <w:r w:rsidR="00FF7C90" w:rsidRPr="00D23288">
              <w:rPr>
                <w:szCs w:val="16"/>
              </w:rPr>
              <w:t>конд</w:t>
            </w:r>
            <w:proofErr w:type="spellEnd"/>
            <w:r w:rsidR="00FF7C90" w:rsidRPr="00D23288">
              <w:rPr>
                <w:szCs w:val="16"/>
              </w:rPr>
              <w:t>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73CABB5E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</w:t>
            </w:r>
            <w:proofErr w:type="spellStart"/>
            <w:r w:rsidR="00FF7C90" w:rsidRPr="00D23288">
              <w:rPr>
                <w:szCs w:val="16"/>
              </w:rPr>
              <w:t>bigbox</w:t>
            </w:r>
            <w:proofErr w:type="spellEnd"/>
            <w:r w:rsidR="00FF7C90" w:rsidRPr="00D23288">
              <w:rPr>
                <w:szCs w:val="16"/>
              </w:rPr>
              <w:t>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732DE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FF7C90" w:rsidRPr="00D2328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FF7C90" w:rsidRPr="00D2328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минифилы</w:t>
            </w:r>
            <w:proofErr w:type="spellEnd"/>
            <w:r w:rsidR="00FF7C90" w:rsidRPr="00D23288">
              <w:rPr>
                <w:szCs w:val="16"/>
              </w:rPr>
              <w:t xml:space="preserve">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729F752C" w:rsidR="00FF7C90" w:rsidRPr="00D23288" w:rsidRDefault="00732DE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732DE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732DE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732DE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77BC451B" w:rsidR="00FF7C90" w:rsidRPr="00D23288" w:rsidRDefault="00732DE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732DE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</w:t>
            </w:r>
            <w:proofErr w:type="spellStart"/>
            <w:r w:rsidR="00FF7C90" w:rsidRPr="00D23288">
              <w:rPr>
                <w:szCs w:val="16"/>
              </w:rPr>
              <w:t>мопы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21B3EBC6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просеиватели</w:t>
            </w:r>
            <w:proofErr w:type="spellEnd"/>
            <w:r w:rsidR="00FF7C90" w:rsidRPr="00D2328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732DE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солодоварки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732DE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732DEE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732DEE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732DEE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732DEE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732DEE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732DEE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4D5542">
              <w:rPr>
                <w:szCs w:val="16"/>
              </w:rPr>
              <w:t>таромоечная</w:t>
            </w:r>
            <w:proofErr w:type="spellEnd"/>
            <w:r w:rsidR="002C3191" w:rsidRPr="004D5542">
              <w:rPr>
                <w:szCs w:val="16"/>
              </w:rPr>
              <w:t xml:space="preserve">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565F42E8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732DE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000A5410" w:rsidR="00A76BFD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3D6143D3" w:rsidR="00A76BFD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75527DF3" w:rsidR="00A76BFD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13A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14AB5648" w:rsidR="004D5542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proofErr w:type="spellStart"/>
            <w:r w:rsidRPr="00D23288">
              <w:rPr>
                <w:rStyle w:val="ac"/>
                <w:szCs w:val="16"/>
                <w:lang w:val="en-US"/>
              </w:rPr>
              <w:t>Protwin</w:t>
            </w:r>
            <w:proofErr w:type="spellEnd"/>
          </w:p>
        </w:tc>
        <w:tc>
          <w:tcPr>
            <w:tcW w:w="3540" w:type="dxa"/>
            <w:gridSpan w:val="6"/>
            <w:vAlign w:val="bottom"/>
          </w:tcPr>
          <w:p w14:paraId="565D138C" w14:textId="1DB9D6CF" w:rsidR="00A76BFD" w:rsidRPr="002A258C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placeholder>
                  <w:docPart w:val="41E09B7E81A7455085CD32D1318D0C8D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B04E78" w:rsidRPr="004C4C9A">
                  <w:rPr>
                    <w:rStyle w:val="af"/>
                  </w:rPr>
                  <w:t>Выберите элемент.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placeholder>
                  <w:docPart w:val="F5C12845BB5F464180909B6568BE1747"/>
                </w:placeholder>
                <w:showingPlcHdr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B04E78" w:rsidRPr="004C4C9A">
                  <w:rPr>
                    <w:rStyle w:val="af"/>
                  </w:rPr>
                  <w:t>Выберите элемент.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placeholder>
                  <w:docPart w:val="5B3AC5123BD04339B95A32F4E2B6D8FD"/>
                </w:placeholder>
                <w:showingPlcHdr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B04E78" w:rsidRPr="004C4C9A">
                  <w:rPr>
                    <w:rStyle w:val="af"/>
                  </w:rPr>
                  <w:t>Выберите элемент.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732DEE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72A516F3" w:rsidR="00A76BFD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placeholder>
                  <w:docPart w:val="0227A1FFA51349A4A572F623226BF50F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-СУПЕР" w:value="ХИМИТЕК ПОЛИДЕЗ-СУПЕР"/>
                </w:dropDownList>
              </w:sdtPr>
              <w:sdtEndPr/>
              <w:sdtContent>
                <w:r w:rsidR="00CB09B4" w:rsidRPr="004C4C9A">
                  <w:rPr>
                    <w:rStyle w:val="af"/>
                  </w:rPr>
                  <w:t>Выберите элемент.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placeholder>
                  <w:docPart w:val="A0711B191F8A4ACAAA52668F5B5336A9"/>
                </w:placeholder>
                <w:showingPlcHdr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B09B4" w:rsidRPr="004C4C9A">
                  <w:rPr>
                    <w:rStyle w:val="af"/>
                  </w:rPr>
                  <w:t>Выберите элемент.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placeholder>
                  <w:docPart w:val="A0711B191F8A4ACAAA52668F5B5336A9"/>
                </w:placeholder>
                <w:showingPlcHdr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B09B4" w:rsidRPr="004C4C9A">
                  <w:rPr>
                    <w:rStyle w:val="af"/>
                  </w:rPr>
                  <w:t>Выберите элемент.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094AE3F0" w:rsidR="00A76BFD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placeholder>
                  <w:docPart w:val="4A6A070F9D7F44E8B3F7C700E8AF6B65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</w:dropDownList>
              </w:sdtPr>
              <w:sdtEndPr/>
              <w:sdtContent>
                <w:r w:rsidR="00665DC8">
                  <w:rPr>
                    <w:szCs w:val="16"/>
                  </w:rPr>
                  <w:t>ХИМИТЕК УНИВЕРСАЛ-ПЕНАКТИВ-ЦВМ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placeholder>
                  <w:docPart w:val="0204CE5B9A614C0EAC870231B09003E1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 %" w:value="2,0-3,0 %"/>
                </w:dropDownList>
              </w:sdtPr>
              <w:sdtEndPr/>
              <w:sdtContent>
                <w:r w:rsidR="00665DC8">
                  <w:rPr>
                    <w:szCs w:val="16"/>
                  </w:rPr>
                  <w:t>2,0-3,0 %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placeholder>
                  <w:docPart w:val="3270B2EB632949BEAFFD8D20B04BBDC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665DC8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2769D638" w:rsidR="00A76BFD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placeholder>
                  <w:docPart w:val="EF51DBB499EA455F91EDCAFA10364DA2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placeholder>
                  <w:docPart w:val="8F4B196EF7DA4AE890B45BC78AA0DEF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961BD">
                  <w:rPr>
                    <w:szCs w:val="16"/>
                  </w:rPr>
                  <w:t>1,0 %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placeholder>
                  <w:docPart w:val="FF5D73C63CF34A9C96C00566552CDB1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70A9881B" w:rsidR="00A76BFD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0A31FAD0" w:rsidR="00A76BFD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6D209930" w:rsidR="00A76BFD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2776AFD" w:rsidR="00A76BFD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6B7F31B0" w:rsidR="00A76BFD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placeholder>
                  <w:docPart w:val="0EDFF2C0F3224F129D3D6A85BCFA2D21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ХИМИТЕК ИЗУМРУД 310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placeholder>
                  <w:docPart w:val="11FCEEDCD55C45FDBD977FC82867638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6767">
                  <w:rPr>
                    <w:szCs w:val="16"/>
                  </w:rPr>
                  <w:t>100 %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placeholder>
                  <w:docPart w:val="CCF3E7A0815E40BCA1E1ED2568440452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готовая форма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961BD" w:rsidRPr="007961BD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0637356A" w:rsidR="00A76BFD" w:rsidRPr="00D23288" w:rsidRDefault="00732DE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spellStart"/>
            <w:r w:rsidR="00A76BFD" w:rsidRPr="00D23288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lastRenderedPageBreak/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732DEE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732DEE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732DEE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732DEE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732DEE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732DEE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732DEE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732DEE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B1025" w14:textId="77777777" w:rsidR="00732DEE" w:rsidRDefault="00732DEE">
      <w:r>
        <w:separator/>
      </w:r>
    </w:p>
  </w:endnote>
  <w:endnote w:type="continuationSeparator" w:id="0">
    <w:p w14:paraId="33F9C3D4" w14:textId="77777777" w:rsidR="00732DEE" w:rsidRDefault="00732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DBD19" w14:textId="77777777" w:rsidR="00732DEE" w:rsidRDefault="00732DEE">
      <w:r>
        <w:separator/>
      </w:r>
    </w:p>
  </w:footnote>
  <w:footnote w:type="continuationSeparator" w:id="0">
    <w:p w14:paraId="7871EFA3" w14:textId="77777777" w:rsidR="00732DEE" w:rsidRDefault="00732D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46CB0823" w:rsidR="00FE57DD" w:rsidRPr="009B4662" w:rsidRDefault="00F642C6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245569" w:rsidRPr="00245569">
        <w:rPr>
          <w:rStyle w:val="a6"/>
          <w:lang w:val="en-US"/>
        </w:rPr>
        <w:t>Ф-ХХ</w:t>
      </w:r>
      <w:r w:rsidR="00245569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C7448"/>
    <w:rsid w:val="000D3416"/>
    <w:rsid w:val="000D427A"/>
    <w:rsid w:val="000D4FBA"/>
    <w:rsid w:val="000D5CFC"/>
    <w:rsid w:val="000D7430"/>
    <w:rsid w:val="000D75CD"/>
    <w:rsid w:val="000D7D3A"/>
    <w:rsid w:val="000E00E6"/>
    <w:rsid w:val="000F33BB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1F69C7"/>
    <w:rsid w:val="0021170C"/>
    <w:rsid w:val="00211730"/>
    <w:rsid w:val="00212954"/>
    <w:rsid w:val="00214370"/>
    <w:rsid w:val="002148D2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2DEE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25B6"/>
    <w:rsid w:val="00C728D3"/>
    <w:rsid w:val="00C76E78"/>
    <w:rsid w:val="00C81001"/>
    <w:rsid w:val="00C83BBB"/>
    <w:rsid w:val="00C846AA"/>
    <w:rsid w:val="00C86C99"/>
    <w:rsid w:val="00C935F8"/>
    <w:rsid w:val="00CA1247"/>
    <w:rsid w:val="00CA12B4"/>
    <w:rsid w:val="00CA3596"/>
    <w:rsid w:val="00CA5D65"/>
    <w:rsid w:val="00CA7376"/>
    <w:rsid w:val="00CB09B4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227A1FFA51349A4A572F623226BF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D57D1-2970-4E7A-B4B5-0E55F1590DF4}"/>
      </w:docPartPr>
      <w:docPartBody>
        <w:p w:rsidR="009609F1" w:rsidRDefault="00465EA2" w:rsidP="00465EA2">
          <w:pPr>
            <w:pStyle w:val="0227A1FFA51349A4A572F623226BF50F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A0711B191F8A4ACAAA52668F5B5336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1EDBA7-32A6-4543-9D5C-A143C57AD48A}"/>
      </w:docPartPr>
      <w:docPartBody>
        <w:p w:rsidR="009609F1" w:rsidRDefault="00465EA2" w:rsidP="00465EA2">
          <w:pPr>
            <w:pStyle w:val="A0711B191F8A4ACAAA52668F5B5336A9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1E09B7E81A7455085CD32D1318D0C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9FAF1B-1AC7-4613-8565-8C69E77AE869}"/>
      </w:docPartPr>
      <w:docPartBody>
        <w:p w:rsidR="009609F1" w:rsidRDefault="00465EA2" w:rsidP="00465EA2">
          <w:pPr>
            <w:pStyle w:val="41E09B7E81A7455085CD32D1318D0C8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5C12845BB5F464180909B6568BE17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3DAD1C-35D4-4C69-A86A-9CDC36569B0F}"/>
      </w:docPartPr>
      <w:docPartBody>
        <w:p w:rsidR="009609F1" w:rsidRDefault="00465EA2" w:rsidP="00465EA2">
          <w:pPr>
            <w:pStyle w:val="F5C12845BB5F464180909B6568BE1747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5B3AC5123BD04339B95A32F4E2B6D8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B25EFE-2349-41E3-B6A6-0988AE68E429}"/>
      </w:docPartPr>
      <w:docPartBody>
        <w:p w:rsidR="009609F1" w:rsidRDefault="00E6696E" w:rsidP="00E6696E">
          <w:pPr>
            <w:pStyle w:val="5B3AC5123BD04339B95A32F4E2B6D8FD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A6A070F9D7F44E8B3F7C700E8AF6B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FF99C6-7C34-43F6-A9F4-B18C18A61E0E}"/>
      </w:docPartPr>
      <w:docPartBody>
        <w:p w:rsidR="00914D54" w:rsidRDefault="007E37B4" w:rsidP="007E37B4">
          <w:pPr>
            <w:pStyle w:val="4A6A070F9D7F44E8B3F7C700E8AF6B65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204CE5B9A614C0EAC870231B09003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C6E287-A624-4407-BD73-1574286FDD19}"/>
      </w:docPartPr>
      <w:docPartBody>
        <w:p w:rsidR="00914D54" w:rsidRDefault="007E37B4" w:rsidP="007E37B4">
          <w:pPr>
            <w:pStyle w:val="0204CE5B9A614C0EAC870231B09003E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3270B2EB632949BEAFFD8D20B04BBD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28CAF4-9B30-4D70-B709-CFDF6D562A31}"/>
      </w:docPartPr>
      <w:docPartBody>
        <w:p w:rsidR="00914D54" w:rsidRDefault="007E37B4" w:rsidP="007E37B4">
          <w:pPr>
            <w:pStyle w:val="3270B2EB632949BEAFFD8D20B04BBDC9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EF51DBB499EA455F91EDCAFA10364D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501DD7-C4E2-4D73-B069-2C827FB50F93}"/>
      </w:docPartPr>
      <w:docPartBody>
        <w:p w:rsidR="00914D54" w:rsidRDefault="007E37B4" w:rsidP="007E37B4">
          <w:pPr>
            <w:pStyle w:val="EF51DBB499EA455F91EDCAFA10364DA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8F4B196EF7DA4AE890B45BC78AA0DE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E235DD-53AB-450E-987A-61B3C44AB865}"/>
      </w:docPartPr>
      <w:docPartBody>
        <w:p w:rsidR="00914D54" w:rsidRDefault="007E37B4" w:rsidP="007E37B4">
          <w:pPr>
            <w:pStyle w:val="8F4B196EF7DA4AE890B45BC78AA0DEF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F5D73C63CF34A9C96C00566552CDB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AFCE6D-CF92-422B-B4A5-12FDE82AC479}"/>
      </w:docPartPr>
      <w:docPartBody>
        <w:p w:rsidR="00914D54" w:rsidRDefault="007E37B4" w:rsidP="007E37B4">
          <w:pPr>
            <w:pStyle w:val="FF5D73C63CF34A9C96C00566552CDB1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EDFF2C0F3224F129D3D6A85BCFA2D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415A44-BF7D-45AA-B923-875B96BB7B16}"/>
      </w:docPartPr>
      <w:docPartBody>
        <w:p w:rsidR="00914D54" w:rsidRDefault="007E37B4" w:rsidP="007E37B4">
          <w:pPr>
            <w:pStyle w:val="0EDFF2C0F3224F129D3D6A85BCFA2D2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11FCEEDCD55C45FDBD977FC8286763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EFEDBC-E89F-40BD-BE4C-83BDD019DF1C}"/>
      </w:docPartPr>
      <w:docPartBody>
        <w:p w:rsidR="00914D54" w:rsidRDefault="007E37B4" w:rsidP="007E37B4">
          <w:pPr>
            <w:pStyle w:val="11FCEEDCD55C45FDBD977FC82867638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CCF3E7A0815E40BCA1E1ED25684404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7EC24D-7737-460E-9841-438012574AD8}"/>
      </w:docPartPr>
      <w:docPartBody>
        <w:p w:rsidR="00914D54" w:rsidRDefault="007E37B4" w:rsidP="007E37B4">
          <w:pPr>
            <w:pStyle w:val="CCF3E7A0815E40BCA1E1ED256844045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3D7D00" w:rsidRDefault="00741C39" w:rsidP="00741C39">
          <w:pPr>
            <w:pStyle w:val="0652406E1B2F42AF9B90D9B34D418B8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042AED"/>
    <w:rsid w:val="000E4199"/>
    <w:rsid w:val="001C779F"/>
    <w:rsid w:val="0023142E"/>
    <w:rsid w:val="00253E06"/>
    <w:rsid w:val="00315D5F"/>
    <w:rsid w:val="003333B4"/>
    <w:rsid w:val="00383E49"/>
    <w:rsid w:val="003D7D00"/>
    <w:rsid w:val="00422634"/>
    <w:rsid w:val="00465EA2"/>
    <w:rsid w:val="004A2B3A"/>
    <w:rsid w:val="004A40BC"/>
    <w:rsid w:val="00514F13"/>
    <w:rsid w:val="00595D1C"/>
    <w:rsid w:val="005D2B6B"/>
    <w:rsid w:val="005F70FB"/>
    <w:rsid w:val="006364DB"/>
    <w:rsid w:val="006E0DC2"/>
    <w:rsid w:val="00741C39"/>
    <w:rsid w:val="00745DD8"/>
    <w:rsid w:val="00751E4F"/>
    <w:rsid w:val="007D2596"/>
    <w:rsid w:val="007D3F62"/>
    <w:rsid w:val="007E37B4"/>
    <w:rsid w:val="008722D5"/>
    <w:rsid w:val="00914D54"/>
    <w:rsid w:val="00943342"/>
    <w:rsid w:val="009609F1"/>
    <w:rsid w:val="009624B5"/>
    <w:rsid w:val="00963635"/>
    <w:rsid w:val="00A0342A"/>
    <w:rsid w:val="00AB11B7"/>
    <w:rsid w:val="00AE017F"/>
    <w:rsid w:val="00B4130E"/>
    <w:rsid w:val="00BA33E9"/>
    <w:rsid w:val="00BE3838"/>
    <w:rsid w:val="00C15C5C"/>
    <w:rsid w:val="00C61034"/>
    <w:rsid w:val="00CA3021"/>
    <w:rsid w:val="00CF0BAE"/>
    <w:rsid w:val="00CF32E1"/>
    <w:rsid w:val="00DA4AB3"/>
    <w:rsid w:val="00E6696E"/>
    <w:rsid w:val="00E875D8"/>
    <w:rsid w:val="00EE2989"/>
    <w:rsid w:val="00FC79E4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41C39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1">
    <w:name w:val="0227A1FFA51349A4A572F623226BF50F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323</TotalTime>
  <Pages>2</Pages>
  <Words>777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72</cp:revision>
  <cp:lastPrinted>2026-05-14T04:24:00Z</cp:lastPrinted>
  <dcterms:created xsi:type="dcterms:W3CDTF">2026-04-16T09:45:00Z</dcterms:created>
  <dcterms:modified xsi:type="dcterms:W3CDTF">2026-05-19T07:12:00Z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