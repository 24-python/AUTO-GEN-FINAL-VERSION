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48"/>
        <w:gridCol w:w="81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33"/>
        <w:gridCol w:w="142"/>
        <w:gridCol w:w="30"/>
        <w:gridCol w:w="111"/>
        <w:gridCol w:w="240"/>
        <w:gridCol w:w="162"/>
        <w:gridCol w:w="2"/>
        <w:gridCol w:w="32"/>
        <w:gridCol w:w="322"/>
        <w:gridCol w:w="93"/>
        <w:gridCol w:w="247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7AAC6E34" w14:textId="77777777" w:rsidTr="00FC5861">
        <w:trPr>
          <w:trHeight w:val="20"/>
        </w:trPr>
        <w:tc>
          <w:tcPr>
            <w:tcW w:w="4962" w:type="dxa"/>
            <w:gridSpan w:val="47"/>
            <w:vAlign w:val="bottom"/>
          </w:tcPr>
          <w:p w14:paraId="13D27174" w14:textId="77777777" w:rsidR="00552195" w:rsidRPr="00D23288" w:rsidRDefault="00C23011" w:rsidP="00DC3916">
            <w:pPr>
              <w:pStyle w:val="-0"/>
              <w:rPr>
                <w:szCs w:val="16"/>
              </w:rPr>
            </w:pPr>
            <w:r w:rsidRPr="00C23011">
              <w:rPr>
                <w:szCs w:val="16"/>
                <w:highlight w:val="yellow"/>
              </w:rPr>
              <w:t>название как в договоре</w:t>
            </w:r>
          </w:p>
        </w:tc>
        <w:tc>
          <w:tcPr>
            <w:tcW w:w="2672" w:type="dxa"/>
            <w:gridSpan w:val="14"/>
            <w:vAlign w:val="bottom"/>
          </w:tcPr>
          <w:p w14:paraId="0B573CEB" w14:textId="77777777" w:rsidR="00552195" w:rsidRPr="00647B37" w:rsidRDefault="00552195" w:rsidP="00090474">
            <w:pPr>
              <w:pStyle w:val="-0"/>
              <w:rPr>
                <w:szCs w:val="16"/>
              </w:rPr>
            </w:pPr>
          </w:p>
        </w:tc>
        <w:sdt>
          <w:sdtPr>
            <w:rPr>
              <w:szCs w:val="16"/>
            </w:rPr>
            <w:id w:val="425692899"/>
            <w:placeholder>
              <w:docPart w:val="92EDE2070F064E0A86A0A1A3B1A8E34C"/>
            </w:placeholder>
            <w:showingPlcHdr/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7"/>
                <w:vAlign w:val="bottom"/>
              </w:tcPr>
              <w:p w14:paraId="2CC8CBAE" w14:textId="77777777" w:rsidR="00552195" w:rsidRPr="00647B37" w:rsidRDefault="00C50430" w:rsidP="00DC3916">
                <w:pPr>
                  <w:pStyle w:val="-0"/>
                  <w:rPr>
                    <w:szCs w:val="16"/>
                  </w:rPr>
                </w:pPr>
                <w:r w:rsidRPr="00E26104">
                  <w:rPr>
                    <w:rStyle w:val="af"/>
                  </w:rPr>
                  <w:t>Выберите элемент.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E3A908D" w14:textId="77777777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8DECE438666C4E1EB4C74FDC290F1AA4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C50430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17C84FDC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F14582A" w14:textId="77777777" w:rsidTr="00FC5861">
        <w:trPr>
          <w:trHeight w:val="20"/>
        </w:trPr>
        <w:tc>
          <w:tcPr>
            <w:tcW w:w="4962" w:type="dxa"/>
            <w:gridSpan w:val="47"/>
          </w:tcPr>
          <w:p w14:paraId="440CC570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38FF3FF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7"/>
          </w:tcPr>
          <w:p w14:paraId="3345BE3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15A056B9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432BB6E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34E63C83" w14:textId="77777777" w:rsidTr="00FC5861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4A872F74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3F345A12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567031B7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293016C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7BC58C35" w14:textId="77777777" w:rsidTr="00FC5861">
        <w:trPr>
          <w:trHeight w:val="20"/>
        </w:trPr>
        <w:tc>
          <w:tcPr>
            <w:tcW w:w="3533" w:type="dxa"/>
            <w:gridSpan w:val="39"/>
          </w:tcPr>
          <w:p w14:paraId="7FAC4939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0F821588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0C80C5C5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432FD55B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7"/>
          </w:tcPr>
          <w:p w14:paraId="1D18E624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5F41C400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7909146E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6C61B765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416C1196" w14:textId="77777777" w:rsidTr="00FC5861">
        <w:trPr>
          <w:trHeight w:val="20"/>
        </w:trPr>
        <w:tc>
          <w:tcPr>
            <w:tcW w:w="2177" w:type="dxa"/>
            <w:gridSpan w:val="17"/>
          </w:tcPr>
          <w:p w14:paraId="64A0CA75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0783D86D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681292FB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2B9D88AB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3"/>
          </w:tcPr>
          <w:p w14:paraId="5590C7A9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2E48796F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D676567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72A9DE3B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9BF7803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12E91E98" w14:textId="77777777" w:rsidTr="00FC5861">
        <w:trPr>
          <w:trHeight w:val="20"/>
        </w:trPr>
        <w:tc>
          <w:tcPr>
            <w:tcW w:w="2470" w:type="dxa"/>
            <w:gridSpan w:val="25"/>
          </w:tcPr>
          <w:p w14:paraId="69EB8321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B126873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5C3DC6FD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3"/>
            <w:tcMar>
              <w:left w:w="0" w:type="dxa"/>
              <w:right w:w="0" w:type="dxa"/>
            </w:tcMar>
          </w:tcPr>
          <w:p w14:paraId="4907AF20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46D648F3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25B96274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5402BD41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08233A89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4A895E07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414E5EEE" w14:textId="77777777" w:rsidTr="00FC5861">
        <w:trPr>
          <w:trHeight w:val="50"/>
        </w:trPr>
        <w:tc>
          <w:tcPr>
            <w:tcW w:w="1682" w:type="dxa"/>
            <w:gridSpan w:val="10"/>
          </w:tcPr>
          <w:p w14:paraId="14475DDA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10E82341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49D2ACA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0C7F4760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9E1E600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3A41435A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74C193C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72F6D0D5" w14:textId="77777777" w:rsidTr="00FC5861">
        <w:trPr>
          <w:trHeight w:val="20"/>
        </w:trPr>
        <w:tc>
          <w:tcPr>
            <w:tcW w:w="1682" w:type="dxa"/>
            <w:gridSpan w:val="10"/>
          </w:tcPr>
          <w:p w14:paraId="769CA833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72EDA143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2150878B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96CB13F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9D877E2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107BE335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7BC8346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A8E5C0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526E77CD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DB0A9DF" w14:textId="77777777" w:rsidTr="00FC5861">
        <w:trPr>
          <w:trHeight w:val="20"/>
        </w:trPr>
        <w:tc>
          <w:tcPr>
            <w:tcW w:w="1682" w:type="dxa"/>
            <w:gridSpan w:val="10"/>
          </w:tcPr>
          <w:p w14:paraId="01B661A9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4CCD419F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95B5790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03B283F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883D952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8"/>
          </w:tcPr>
          <w:p w14:paraId="3534EFDD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4AE2B94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6EB3B13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39463706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55B9A30A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2E90795B" w14:textId="77777777" w:rsidTr="00FC5861">
        <w:trPr>
          <w:trHeight w:val="20"/>
        </w:trPr>
        <w:tc>
          <w:tcPr>
            <w:tcW w:w="3387" w:type="dxa"/>
            <w:gridSpan w:val="35"/>
          </w:tcPr>
          <w:p w14:paraId="0D71B7CA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5EA489D0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6947CAB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2382294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9"/>
          </w:tcPr>
          <w:p w14:paraId="3E932A4F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1"/>
          </w:tcPr>
          <w:p w14:paraId="2ECAE86D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39437244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6B837E4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F2BBF5" w14:textId="77777777" w:rsidTr="00FC5861">
        <w:trPr>
          <w:trHeight w:val="20"/>
        </w:trPr>
        <w:tc>
          <w:tcPr>
            <w:tcW w:w="3387" w:type="dxa"/>
            <w:gridSpan w:val="35"/>
          </w:tcPr>
          <w:p w14:paraId="778C72CB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621CD4AC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0717BF4D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3512A745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4"/>
          </w:tcPr>
          <w:p w14:paraId="27A7C1A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69BE12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3BCDB84C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5E242029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47C604D8" w14:textId="77777777" w:rsidTr="00FC5861">
        <w:trPr>
          <w:trHeight w:val="20"/>
        </w:trPr>
        <w:tc>
          <w:tcPr>
            <w:tcW w:w="3422" w:type="dxa"/>
            <w:gridSpan w:val="36"/>
          </w:tcPr>
          <w:p w14:paraId="3D217188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470D4BD7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6423645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6"/>
          </w:tcPr>
          <w:p w14:paraId="3CCDA417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381CE690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B9840B0" w14:textId="77777777" w:rsidTr="00FC5861">
        <w:trPr>
          <w:trHeight w:val="42"/>
        </w:trPr>
        <w:tc>
          <w:tcPr>
            <w:tcW w:w="3940" w:type="dxa"/>
            <w:gridSpan w:val="44"/>
          </w:tcPr>
          <w:p w14:paraId="12B4A6D7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37714DD0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10C2F7E3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8"/>
          </w:tcPr>
          <w:p w14:paraId="22AC7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4CAB5A42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64B269F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1F5C379C" w14:textId="77777777" w:rsidTr="00FC5861">
        <w:trPr>
          <w:trHeight w:val="20"/>
        </w:trPr>
        <w:tc>
          <w:tcPr>
            <w:tcW w:w="4962" w:type="dxa"/>
            <w:gridSpan w:val="47"/>
          </w:tcPr>
          <w:p w14:paraId="0AF66181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290742DE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169D108C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229092CB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6679D751" w14:textId="77777777" w:rsidTr="00FC5861">
        <w:trPr>
          <w:trHeight w:val="20"/>
        </w:trPr>
        <w:tc>
          <w:tcPr>
            <w:tcW w:w="3450" w:type="dxa"/>
            <w:gridSpan w:val="37"/>
          </w:tcPr>
          <w:p w14:paraId="2FCE288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12F66AA3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9"/>
          </w:tcPr>
          <w:p w14:paraId="1265B8A6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63696C14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E6428C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437E7C78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547CF187" w14:textId="77777777" w:rsidTr="00FC5861">
        <w:trPr>
          <w:trHeight w:val="20"/>
        </w:trPr>
        <w:tc>
          <w:tcPr>
            <w:tcW w:w="4962" w:type="dxa"/>
            <w:gridSpan w:val="47"/>
          </w:tcPr>
          <w:p w14:paraId="6B462274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7CA4A8C9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53EC0F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221D3053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54D3980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668227C" w14:textId="77777777" w:rsidTr="00FC5861">
        <w:trPr>
          <w:trHeight w:val="20"/>
        </w:trPr>
        <w:tc>
          <w:tcPr>
            <w:tcW w:w="4962" w:type="dxa"/>
            <w:gridSpan w:val="47"/>
          </w:tcPr>
          <w:p w14:paraId="584ABAD5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45EE61B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586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65273EE8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10"/>
          </w:tcPr>
          <w:p w14:paraId="2DA54889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38DC8C1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7FF6D313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3B0C6AC0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72F2F91C" w14:textId="77777777" w:rsidTr="00FC5861">
        <w:trPr>
          <w:trHeight w:val="20"/>
        </w:trPr>
        <w:tc>
          <w:tcPr>
            <w:tcW w:w="1490" w:type="dxa"/>
            <w:gridSpan w:val="8"/>
          </w:tcPr>
          <w:p w14:paraId="43FFEDF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4C595E1F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1B7C9DFC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16C5946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10"/>
          </w:tcPr>
          <w:p w14:paraId="34DB14AD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53B501D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214A2DE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4CB911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9F072D8" w14:textId="77777777" w:rsidTr="00FC5861">
        <w:trPr>
          <w:trHeight w:val="20"/>
        </w:trPr>
        <w:tc>
          <w:tcPr>
            <w:tcW w:w="2223" w:type="dxa"/>
            <w:gridSpan w:val="19"/>
          </w:tcPr>
          <w:p w14:paraId="6E4B92D7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644D430E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03126128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10"/>
          </w:tcPr>
          <w:p w14:paraId="7325F2AD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2"/>
            <w:vAlign w:val="center"/>
          </w:tcPr>
          <w:p w14:paraId="11DBCB1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380A0B17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745848D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0F9194C2" w14:textId="77777777" w:rsidTr="00FC5861">
        <w:trPr>
          <w:trHeight w:val="20"/>
        </w:trPr>
        <w:tc>
          <w:tcPr>
            <w:tcW w:w="962" w:type="dxa"/>
            <w:gridSpan w:val="2"/>
          </w:tcPr>
          <w:p w14:paraId="1872AE99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02A0ED3E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72BA05D6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9"/>
          </w:tcPr>
          <w:p w14:paraId="657EEA4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50EEF9E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7AF6687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5A126AA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A33813B" w14:textId="77777777" w:rsidTr="00FC5861">
        <w:trPr>
          <w:trHeight w:val="20"/>
        </w:trPr>
        <w:tc>
          <w:tcPr>
            <w:tcW w:w="2979" w:type="dxa"/>
            <w:gridSpan w:val="30"/>
          </w:tcPr>
          <w:p w14:paraId="5F048A07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4C30072F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9"/>
          </w:tcPr>
          <w:p w14:paraId="69906B57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472DD9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25AAF24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2A1D1EC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24D01A71" w14:textId="77777777" w:rsidTr="00FC5861">
        <w:trPr>
          <w:trHeight w:val="20"/>
        </w:trPr>
        <w:tc>
          <w:tcPr>
            <w:tcW w:w="2048" w:type="dxa"/>
            <w:gridSpan w:val="15"/>
          </w:tcPr>
          <w:p w14:paraId="64F17758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1E7C4CA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9"/>
          </w:tcPr>
          <w:p w14:paraId="21965D4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2085D4EC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494630E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510AC74" w14:textId="77777777" w:rsidTr="00FC5861">
        <w:trPr>
          <w:trHeight w:val="20"/>
        </w:trPr>
        <w:tc>
          <w:tcPr>
            <w:tcW w:w="2223" w:type="dxa"/>
            <w:gridSpan w:val="19"/>
          </w:tcPr>
          <w:p w14:paraId="5E931DD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CEBC0A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0B4BA05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9"/>
          </w:tcPr>
          <w:p w14:paraId="6F51F361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F2B3AB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3AE3827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609CF6B4" w14:textId="77777777" w:rsidTr="00FC5861">
        <w:trPr>
          <w:trHeight w:val="20"/>
        </w:trPr>
        <w:tc>
          <w:tcPr>
            <w:tcW w:w="1379" w:type="dxa"/>
            <w:gridSpan w:val="7"/>
          </w:tcPr>
          <w:p w14:paraId="2BB4B1D6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E173476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6B4464E9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9"/>
          </w:tcPr>
          <w:p w14:paraId="39E03AE0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9"/>
            <w:vAlign w:val="bottom"/>
          </w:tcPr>
          <w:p w14:paraId="6A3F8381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21A4EDCB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F4336DF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E6A46C0" w14:textId="77777777" w:rsidTr="00FC5861">
        <w:trPr>
          <w:trHeight w:val="20"/>
        </w:trPr>
        <w:tc>
          <w:tcPr>
            <w:tcW w:w="2384" w:type="dxa"/>
            <w:gridSpan w:val="21"/>
          </w:tcPr>
          <w:p w14:paraId="00B1549A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2E073911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9"/>
          </w:tcPr>
          <w:p w14:paraId="6624FF97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46E34F6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02F28F2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B42C97D" w14:textId="77777777" w:rsidTr="00FC5861">
        <w:trPr>
          <w:trHeight w:val="20"/>
        </w:trPr>
        <w:tc>
          <w:tcPr>
            <w:tcW w:w="2200" w:type="dxa"/>
            <w:gridSpan w:val="18"/>
          </w:tcPr>
          <w:p w14:paraId="3E28F218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43DC51F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9"/>
          </w:tcPr>
          <w:p w14:paraId="76425D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B177991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7E9F95CD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58F34483" w14:textId="77777777" w:rsidTr="00FC5861">
        <w:trPr>
          <w:trHeight w:val="20"/>
        </w:trPr>
        <w:tc>
          <w:tcPr>
            <w:tcW w:w="2200" w:type="dxa"/>
            <w:gridSpan w:val="18"/>
          </w:tcPr>
          <w:p w14:paraId="5C38AF87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5B2B632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9"/>
          </w:tcPr>
          <w:p w14:paraId="34046213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27333870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7308E9B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7FBFBAF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C6D0FBF" w14:textId="77777777" w:rsidTr="00FC5861">
        <w:trPr>
          <w:trHeight w:val="20"/>
        </w:trPr>
        <w:tc>
          <w:tcPr>
            <w:tcW w:w="715" w:type="dxa"/>
          </w:tcPr>
          <w:p w14:paraId="07982A90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3A5890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30871D59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A7DBB9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4919A8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9"/>
          </w:tcPr>
          <w:p w14:paraId="70E1A8EB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52350C">
              <w:rPr>
                <w:szCs w:val="16"/>
              </w:rPr>
              <w:t>столовая посуда</w:t>
            </w:r>
          </w:p>
        </w:tc>
        <w:tc>
          <w:tcPr>
            <w:tcW w:w="3954" w:type="dxa"/>
            <w:gridSpan w:val="14"/>
            <w:vAlign w:val="bottom"/>
          </w:tcPr>
          <w:p w14:paraId="1C1A3FF3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36141B6E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0D842215" w14:textId="77777777" w:rsidTr="00FC5861">
        <w:trPr>
          <w:trHeight w:val="20"/>
        </w:trPr>
        <w:tc>
          <w:tcPr>
            <w:tcW w:w="4962" w:type="dxa"/>
            <w:gridSpan w:val="47"/>
          </w:tcPr>
          <w:p w14:paraId="3F01E27C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9"/>
          </w:tcPr>
          <w:p w14:paraId="465A8F8E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1B4212A1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0D16E5F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1CB14732" w14:textId="77777777" w:rsidTr="00FC5861">
        <w:trPr>
          <w:trHeight w:val="20"/>
        </w:trPr>
        <w:tc>
          <w:tcPr>
            <w:tcW w:w="4962" w:type="dxa"/>
            <w:gridSpan w:val="47"/>
          </w:tcPr>
          <w:p w14:paraId="211C44DD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8AA5D4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608A429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748E93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53209D88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80509D3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56DA7D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2308CA66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3496E7E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632BC75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548485E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9"/>
          </w:tcPr>
          <w:p w14:paraId="610D0F72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D166553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6F3A03F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1FB7A46E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4F9DA274" w14:textId="77777777" w:rsidTr="00FC5861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218AEAA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69583220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7787D754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315CAC5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9"/>
          </w:tcPr>
          <w:p w14:paraId="4B4BBAE7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34E0616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534C4F7C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31922B8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AC0F4BF" w14:textId="77777777" w:rsidTr="00FC5861">
        <w:trPr>
          <w:trHeight w:val="20"/>
        </w:trPr>
        <w:tc>
          <w:tcPr>
            <w:tcW w:w="1674" w:type="dxa"/>
            <w:gridSpan w:val="9"/>
          </w:tcPr>
          <w:p w14:paraId="6D6E1AF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340EA731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130D4B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9"/>
          </w:tcPr>
          <w:p w14:paraId="395C9EF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14B05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26147550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9E53F7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D3D7B52" w14:textId="77777777" w:rsidTr="00FC5861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77A43E4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788B4902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127CC100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5704C66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7D17411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6AB0E150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EC0A2E4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5F35BCB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3"/>
          </w:tcPr>
          <w:p w14:paraId="2B95F26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32803FAB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2ACC1CF0" w14:textId="77777777" w:rsidTr="00FC5861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028CB2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380648D9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42570B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B621A7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3"/>
          </w:tcPr>
          <w:p w14:paraId="4D9CFB2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A5ADC8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0E8B9137" w14:textId="77777777" w:rsidTr="00FC5861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737EE57F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66372FD2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6E3280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280451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пульту УПР</w:t>
            </w:r>
          </w:p>
        </w:tc>
        <w:tc>
          <w:tcPr>
            <w:tcW w:w="1369" w:type="dxa"/>
            <w:gridSpan w:val="3"/>
          </w:tcPr>
          <w:p w14:paraId="2DE688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0017079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showingPlcHdr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showingPlcHdr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72881511" w14:textId="77777777" w:rsidTr="00FC5861">
        <w:trPr>
          <w:trHeight w:val="20"/>
        </w:trPr>
        <w:tc>
          <w:tcPr>
            <w:tcW w:w="2902" w:type="dxa"/>
            <w:gridSpan w:val="29"/>
          </w:tcPr>
          <w:p w14:paraId="1B4E9E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3224ADB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4428A20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65DD36B1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119C907" w14:textId="77777777" w:rsidTr="00FC5861">
        <w:trPr>
          <w:trHeight w:val="20"/>
        </w:trPr>
        <w:tc>
          <w:tcPr>
            <w:tcW w:w="1696" w:type="dxa"/>
            <w:gridSpan w:val="11"/>
          </w:tcPr>
          <w:p w14:paraId="699D152D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4A423DAF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6A45305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3"/>
          </w:tcPr>
          <w:p w14:paraId="7B5CB4FF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2E98A5B4" w14:textId="7777777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showingPlcHdr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showingPlcHdr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018D6898" w14:textId="77777777" w:rsidTr="00FC5861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4541D4D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098EA73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40B135B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967177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2FCADA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7"/>
            <w:shd w:val="clear" w:color="auto" w:fill="F2F2F2" w:themeFill="background1" w:themeFillShade="F2"/>
          </w:tcPr>
          <w:p w14:paraId="229E2BE5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906B653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F1D5E34" w14:textId="77777777" w:rsidTr="00FC5861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28F24BEA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1"/>
            <w:shd w:val="clear" w:color="auto" w:fill="FFFFFF" w:themeFill="background1"/>
          </w:tcPr>
          <w:p w14:paraId="7257086D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0FEB40B0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4BE7001A" w14:textId="77777777" w:rsidTr="00FC5861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4B3C88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04" w:type="dxa"/>
            <w:gridSpan w:val="13"/>
          </w:tcPr>
          <w:p w14:paraId="7021DD5A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201" w:type="dxa"/>
            <w:gridSpan w:val="18"/>
          </w:tcPr>
          <w:p w14:paraId="5E35C9DE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508E335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7A55A8A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433463D7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627087FA" w14:textId="77777777" w:rsidTr="00FC5861">
        <w:trPr>
          <w:trHeight w:val="20"/>
        </w:trPr>
        <w:tc>
          <w:tcPr>
            <w:tcW w:w="2395" w:type="dxa"/>
            <w:gridSpan w:val="22"/>
          </w:tcPr>
          <w:p w14:paraId="77FBCCD8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1EE6DC9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1"/>
          </w:tcPr>
          <w:p w14:paraId="02F6807B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5AB9499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6E1C1AF6" w14:textId="77777777" w:rsidTr="00FC5861">
        <w:trPr>
          <w:trHeight w:val="20"/>
        </w:trPr>
        <w:tc>
          <w:tcPr>
            <w:tcW w:w="2395" w:type="dxa"/>
            <w:gridSpan w:val="22"/>
          </w:tcPr>
          <w:p w14:paraId="121D5CD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B803200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500AE7D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1"/>
          </w:tcPr>
          <w:p w14:paraId="4D6C1125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45DA9893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0207765" w14:textId="77777777" w:rsidTr="00FC5861">
        <w:trPr>
          <w:trHeight w:val="20"/>
        </w:trPr>
        <w:tc>
          <w:tcPr>
            <w:tcW w:w="1977" w:type="dxa"/>
            <w:gridSpan w:val="14"/>
          </w:tcPr>
          <w:p w14:paraId="47434E38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7C1CA81C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726A3E5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70E69FB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1"/>
          </w:tcPr>
          <w:p w14:paraId="5A892E87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BCADA2A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showingPlcHdr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C5660D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3E311126" w14:textId="77777777" w:rsidTr="00FC5861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48911404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00B9AB62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6DF07E7A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441E2A0" w14:textId="77777777" w:rsidTr="00FC5861">
        <w:trPr>
          <w:trHeight w:val="20"/>
        </w:trPr>
        <w:tc>
          <w:tcPr>
            <w:tcW w:w="1358" w:type="dxa"/>
            <w:gridSpan w:val="6"/>
          </w:tcPr>
          <w:p w14:paraId="7B6BA35C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6B670857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AB7DE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1"/>
            <w:shd w:val="clear" w:color="auto" w:fill="F2F2F2" w:themeFill="background1" w:themeFillShade="F2"/>
          </w:tcPr>
          <w:p w14:paraId="2AE485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1BD13744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47C45C01" w14:textId="77777777" w:rsidTr="00920F0C">
        <w:trPr>
          <w:trHeight w:val="20"/>
        </w:trPr>
        <w:tc>
          <w:tcPr>
            <w:tcW w:w="1358" w:type="dxa"/>
            <w:gridSpan w:val="6"/>
          </w:tcPr>
          <w:p w14:paraId="2E9FF36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94AC4F6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472F0D3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1987" w:type="dxa"/>
            <w:gridSpan w:val="9"/>
          </w:tcPr>
          <w:p w14:paraId="588DB83A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412" w:type="dxa"/>
            <w:gridSpan w:val="12"/>
          </w:tcPr>
          <w:p w14:paraId="4FE1604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1437BAD9" w14:textId="77777777" w:rsidR="00EF5416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</w:p>
          <w:p w14:paraId="3907C0A5" w14:textId="77777777" w:rsidR="00B56A29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</w:p>
          <w:p w14:paraId="79763B0D" w14:textId="77777777" w:rsidR="00A80524" w:rsidRDefault="00A80524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920F0C" w:rsidRPr="00D23288" w14:paraId="7E4ADC2F" w14:textId="77777777" w:rsidTr="00920F0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30A7CFC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1987" w:type="dxa"/>
            <w:gridSpan w:val="9"/>
          </w:tcPr>
          <w:p w14:paraId="5469BB98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1134" w:type="dxa"/>
            <w:gridSpan w:val="9"/>
          </w:tcPr>
          <w:p w14:paraId="774E8D35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ШХЛ</w:t>
            </w:r>
          </w:p>
        </w:tc>
        <w:tc>
          <w:tcPr>
            <w:tcW w:w="1278" w:type="dxa"/>
            <w:gridSpan w:val="3"/>
          </w:tcPr>
          <w:p w14:paraId="1B8C260A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ШМР</w:t>
            </w:r>
          </w:p>
        </w:tc>
        <w:tc>
          <w:tcPr>
            <w:tcW w:w="7149" w:type="dxa"/>
            <w:gridSpan w:val="19"/>
            <w:vMerge/>
          </w:tcPr>
          <w:p w14:paraId="6A9C03CE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  <w:tr w:rsidR="00920F0C" w:rsidRPr="00D23288" w14:paraId="26958478" w14:textId="77777777" w:rsidTr="00920F0C">
        <w:trPr>
          <w:trHeight w:val="58"/>
        </w:trPr>
        <w:tc>
          <w:tcPr>
            <w:tcW w:w="1012" w:type="dxa"/>
            <w:gridSpan w:val="4"/>
          </w:tcPr>
          <w:p w14:paraId="18EDFBED" w14:textId="77777777" w:rsidR="00920F0C" w:rsidRPr="0099096E" w:rsidRDefault="00920F0C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CE66885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2E44A3B7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1A495E74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перчатки</w:t>
            </w:r>
          </w:p>
        </w:tc>
        <w:tc>
          <w:tcPr>
            <w:tcW w:w="1987" w:type="dxa"/>
            <w:gridSpan w:val="9"/>
          </w:tcPr>
          <w:p w14:paraId="0BB939BF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ледогенераторы</w:t>
            </w:r>
          </w:p>
        </w:tc>
        <w:tc>
          <w:tcPr>
            <w:tcW w:w="1134" w:type="dxa"/>
            <w:gridSpan w:val="9"/>
          </w:tcPr>
          <w:p w14:paraId="5BE9114D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шокеры</w:t>
            </w:r>
          </w:p>
        </w:tc>
        <w:tc>
          <w:tcPr>
            <w:tcW w:w="1278" w:type="dxa"/>
            <w:gridSpan w:val="3"/>
          </w:tcPr>
          <w:p w14:paraId="1749AAAA" w14:textId="77777777" w:rsidR="00920F0C" w:rsidRDefault="00920F0C" w:rsidP="00920F0C">
            <w:pPr>
              <w:pStyle w:val="--2"/>
              <w:rPr>
                <w:szCs w:val="16"/>
              </w:rPr>
            </w:pPr>
          </w:p>
        </w:tc>
        <w:tc>
          <w:tcPr>
            <w:tcW w:w="7149" w:type="dxa"/>
            <w:gridSpan w:val="19"/>
            <w:vMerge/>
          </w:tcPr>
          <w:p w14:paraId="0025009F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</w:tbl>
    <w:p w14:paraId="5107A59E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69853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427D775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818CDA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50056FDF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23983" w14:textId="77777777" w:rsidR="004B4BAE" w:rsidRDefault="004B4BAE">
      <w:r>
        <w:separator/>
      </w:r>
    </w:p>
  </w:endnote>
  <w:endnote w:type="continuationSeparator" w:id="0">
    <w:p w14:paraId="7BDAC6E2" w14:textId="77777777" w:rsidR="004B4BAE" w:rsidRDefault="004B4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EC31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1030D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1E391" w14:textId="77777777" w:rsidR="004B4BAE" w:rsidRDefault="004B4BAE">
      <w:r>
        <w:separator/>
      </w:r>
    </w:p>
  </w:footnote>
  <w:footnote w:type="continuationSeparator" w:id="0">
    <w:p w14:paraId="17F43D4D" w14:textId="77777777" w:rsidR="004B4BAE" w:rsidRDefault="004B4B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7C2E" w14:textId="77777777" w:rsidR="00F404FC" w:rsidRPr="009B4662" w:rsidRDefault="00F404F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5F0B8C" w:rsidRPr="005F0B8C">
        <w:rPr>
          <w:rStyle w:val="a6"/>
          <w:lang w:val="en-US"/>
        </w:rPr>
        <w:t>Ф-ХХ</w:t>
      </w:r>
      <w:r w:rsidR="005F0B8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92926284">
    <w:abstractNumId w:val="20"/>
  </w:num>
  <w:num w:numId="2" w16cid:durableId="1914270949">
    <w:abstractNumId w:val="36"/>
  </w:num>
  <w:num w:numId="3" w16cid:durableId="2094886699">
    <w:abstractNumId w:val="27"/>
  </w:num>
  <w:num w:numId="4" w16cid:durableId="499542199">
    <w:abstractNumId w:val="17"/>
  </w:num>
  <w:num w:numId="5" w16cid:durableId="542182825">
    <w:abstractNumId w:val="16"/>
  </w:num>
  <w:num w:numId="6" w16cid:durableId="2064476308">
    <w:abstractNumId w:val="30"/>
  </w:num>
  <w:num w:numId="7" w16cid:durableId="1680425851">
    <w:abstractNumId w:val="26"/>
  </w:num>
  <w:num w:numId="8" w16cid:durableId="220290264">
    <w:abstractNumId w:val="35"/>
  </w:num>
  <w:num w:numId="9" w16cid:durableId="691224367">
    <w:abstractNumId w:val="31"/>
  </w:num>
  <w:num w:numId="10" w16cid:durableId="1640574647">
    <w:abstractNumId w:val="15"/>
  </w:num>
  <w:num w:numId="11" w16cid:durableId="790903119">
    <w:abstractNumId w:val="24"/>
  </w:num>
  <w:num w:numId="12" w16cid:durableId="1634826280">
    <w:abstractNumId w:val="29"/>
  </w:num>
  <w:num w:numId="13" w16cid:durableId="1698196433">
    <w:abstractNumId w:val="38"/>
  </w:num>
  <w:num w:numId="14" w16cid:durableId="171844018">
    <w:abstractNumId w:val="23"/>
  </w:num>
  <w:num w:numId="15" w16cid:durableId="1155606351">
    <w:abstractNumId w:val="19"/>
  </w:num>
  <w:num w:numId="16" w16cid:durableId="1635211063">
    <w:abstractNumId w:val="11"/>
  </w:num>
  <w:num w:numId="17" w16cid:durableId="989944885">
    <w:abstractNumId w:val="21"/>
  </w:num>
  <w:num w:numId="18" w16cid:durableId="1961648306">
    <w:abstractNumId w:val="22"/>
  </w:num>
  <w:num w:numId="19" w16cid:durableId="645011486">
    <w:abstractNumId w:val="37"/>
  </w:num>
  <w:num w:numId="20" w16cid:durableId="1433894653">
    <w:abstractNumId w:val="32"/>
  </w:num>
  <w:num w:numId="21" w16cid:durableId="96490057">
    <w:abstractNumId w:val="12"/>
  </w:num>
  <w:num w:numId="22" w16cid:durableId="1105615788">
    <w:abstractNumId w:val="33"/>
  </w:num>
  <w:num w:numId="23" w16cid:durableId="353652105">
    <w:abstractNumId w:val="25"/>
  </w:num>
  <w:num w:numId="24" w16cid:durableId="196479059">
    <w:abstractNumId w:val="13"/>
  </w:num>
  <w:num w:numId="25" w16cid:durableId="1244488821">
    <w:abstractNumId w:val="28"/>
  </w:num>
  <w:num w:numId="26" w16cid:durableId="1219903251">
    <w:abstractNumId w:val="14"/>
  </w:num>
  <w:num w:numId="27" w16cid:durableId="26563820">
    <w:abstractNumId w:val="9"/>
  </w:num>
  <w:num w:numId="28" w16cid:durableId="338503906">
    <w:abstractNumId w:val="7"/>
  </w:num>
  <w:num w:numId="29" w16cid:durableId="1461727794">
    <w:abstractNumId w:val="6"/>
  </w:num>
  <w:num w:numId="30" w16cid:durableId="394740601">
    <w:abstractNumId w:val="5"/>
  </w:num>
  <w:num w:numId="31" w16cid:durableId="907768698">
    <w:abstractNumId w:val="4"/>
  </w:num>
  <w:num w:numId="32" w16cid:durableId="1072772880">
    <w:abstractNumId w:val="8"/>
  </w:num>
  <w:num w:numId="33" w16cid:durableId="833495273">
    <w:abstractNumId w:val="3"/>
  </w:num>
  <w:num w:numId="34" w16cid:durableId="641346590">
    <w:abstractNumId w:val="2"/>
  </w:num>
  <w:num w:numId="35" w16cid:durableId="1065832002">
    <w:abstractNumId w:val="1"/>
  </w:num>
  <w:num w:numId="36" w16cid:durableId="2012021050">
    <w:abstractNumId w:val="0"/>
  </w:num>
  <w:num w:numId="37" w16cid:durableId="473572682">
    <w:abstractNumId w:val="13"/>
  </w:num>
  <w:num w:numId="38" w16cid:durableId="2085106787">
    <w:abstractNumId w:val="10"/>
  </w:num>
  <w:num w:numId="39" w16cid:durableId="1031151400">
    <w:abstractNumId w:val="18"/>
  </w:num>
  <w:num w:numId="40" w16cid:durableId="9656273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8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B4BAE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29F0"/>
    <w:rsid w:val="005034D5"/>
    <w:rsid w:val="00504740"/>
    <w:rsid w:val="0050527E"/>
    <w:rsid w:val="005058B3"/>
    <w:rsid w:val="00506DDC"/>
    <w:rsid w:val="00507A44"/>
    <w:rsid w:val="00510D95"/>
    <w:rsid w:val="0052350C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0B8C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FA855C"/>
  <w15:docId w15:val="{E9635E5F-0D87-4595-853E-3289AA2F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ownloads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EDE2070F064E0A86A0A1A3B1A8E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CB4E12-F710-4939-8B91-F36F65AB513C}"/>
      </w:docPartPr>
      <w:docPartBody>
        <w:p w:rsidR="00000000" w:rsidRDefault="00000000">
          <w:pPr>
            <w:pStyle w:val="92EDE2070F064E0A86A0A1A3B1A8E34C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8DECE438666C4E1EB4C74FDC290F1A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9DB920-6B17-4D8E-AEF9-43B61E1F3A00}"/>
      </w:docPartPr>
      <w:docPartBody>
        <w:p w:rsidR="00000000" w:rsidRDefault="00000000">
          <w:pPr>
            <w:pStyle w:val="8DECE438666C4E1EB4C74FDC290F1AA4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A6"/>
    <w:rsid w:val="005029F0"/>
    <w:rsid w:val="00E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2EDE2070F064E0A86A0A1A3B1A8E34C">
    <w:name w:val="92EDE2070F064E0A86A0A1A3B1A8E34C"/>
  </w:style>
  <w:style w:type="paragraph" w:customStyle="1" w:styleId="8DECE438666C4E1EB4C74FDC290F1AA4">
    <w:name w:val="8DECE438666C4E1EB4C74FDC290F1A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2</TotalTime>
  <Pages>1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1</cp:revision>
  <cp:lastPrinted>2026-05-14T04:24:00Z</cp:lastPrinted>
  <dcterms:created xsi:type="dcterms:W3CDTF">2026-08-19T16:06:00Z</dcterms:created>
  <dcterms:modified xsi:type="dcterms:W3CDTF">2026-08-19T16:08:00Z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