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7FDE00F3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2F256C">
                  <w:rPr>
                    <w:szCs w:val="16"/>
                  </w:rPr>
                  <w:t>ХИМИТЕК 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2F256C">
                  <w:rPr>
                    <w:szCs w:val="16"/>
                  </w:rPr>
                  <w:t>0,02 % - 0,05 % (по НУК)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2F256C">
                  <w:rPr>
                    <w:szCs w:val="16"/>
                  </w:rPr>
                  <w:t>пенная станция DEMA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B4756" w14:textId="77777777" w:rsidR="0028061D" w:rsidRDefault="0028061D">
      <w:r>
        <w:separator/>
      </w:r>
    </w:p>
  </w:endnote>
  <w:endnote w:type="continuationSeparator" w:id="0">
    <w:p w14:paraId="370DE615" w14:textId="77777777" w:rsidR="0028061D" w:rsidRDefault="0028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D852A" w14:textId="77777777" w:rsidR="0028061D" w:rsidRDefault="0028061D">
      <w:r>
        <w:separator/>
      </w:r>
    </w:p>
  </w:footnote>
  <w:footnote w:type="continuationSeparator" w:id="0">
    <w:p w14:paraId="09FA516D" w14:textId="77777777" w:rsidR="0028061D" w:rsidRDefault="0028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061D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256C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7F3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701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B56FD7" w:rsidP="00B56FD7">
          <w:pPr>
            <w:pStyle w:val="314EA9CBF6B54D0C97562F0515324D90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B56FD7" w:rsidP="00B56FD7">
          <w:pPr>
            <w:pStyle w:val="044D7C10590246FFB8F9B59A09869774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B56FD7" w:rsidP="00B56FD7">
          <w:pPr>
            <w:pStyle w:val="2ED8DD76755547EEA36B503B95F5E9BB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B56FD7" w:rsidP="00B56FD7">
          <w:pPr>
            <w:pStyle w:val="9724E23BC2D94197A1E807004D434C06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B56FD7" w:rsidP="00B56FD7">
          <w:pPr>
            <w:pStyle w:val="65146498210A43D08B268EC50F975AA5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B56FD7" w:rsidP="00B56FD7">
          <w:pPr>
            <w:pStyle w:val="AA3E047C95AA437BB1B3BCE8FBC4C56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B56FD7" w:rsidP="00B56FD7">
          <w:pPr>
            <w:pStyle w:val="CF91B8EB5413461093EE67530F9476ED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33F04"/>
    <w:rsid w:val="004A0B47"/>
    <w:rsid w:val="004E5FF8"/>
    <w:rsid w:val="008D3C58"/>
    <w:rsid w:val="00B56FD7"/>
    <w:rsid w:val="00BE5289"/>
    <w:rsid w:val="00C23C28"/>
    <w:rsid w:val="00C47F24"/>
    <w:rsid w:val="00DE2360"/>
    <w:rsid w:val="00E62144"/>
    <w:rsid w:val="00FB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6FD7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11</TotalTime>
  <Pages>1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9</cp:revision>
  <cp:lastPrinted>2026-05-14T04:24:00Z</cp:lastPrinted>
  <dcterms:created xsi:type="dcterms:W3CDTF">2026-08-14T07:55:00Z</dcterms:created>
  <dcterms:modified xsi:type="dcterms:W3CDTF">2026-08-27T06:57:00Z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