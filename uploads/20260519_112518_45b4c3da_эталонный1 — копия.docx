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4B7BAEC6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665DC8">
                  <w:rPr>
                    <w:szCs w:val="16"/>
                  </w:rPr>
                  <w:t>черный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538480AF" w:rsidR="00F24501" w:rsidRPr="00D23288" w:rsidRDefault="000F33BB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0F33B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0F33B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0F33B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0F33BB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0F33BB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2D97596D" w:rsidR="00EB2A92" w:rsidRPr="00D23288" w:rsidRDefault="000F33B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0F33B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0F33B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0F33B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0F33B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0F33B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0F33B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38F3B198" w:rsidR="00EB2A92" w:rsidRPr="00D23288" w:rsidRDefault="000F33B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0F33B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0F33B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0F33B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0F33B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0F33BB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0F33BB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0F33BB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0F33B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6F097CB7" w:rsidR="000A03B9" w:rsidRPr="00D23288" w:rsidRDefault="000F33B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0F33BB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2B7527FA" w:rsidR="000A03B9" w:rsidRPr="00D23288" w:rsidRDefault="000F33B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0F33BB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0F33BB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540A8DCF" w:rsidR="00A76BFD" w:rsidRPr="00D23288" w:rsidRDefault="000F33BB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0F33BB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0F33BB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4A719C" w:rsidR="00A76BFD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0A3DF8FE" w:rsidR="00A76BFD" w:rsidRPr="00D23288" w:rsidRDefault="000F33B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5077A1C1" w:rsidR="00EB2A92" w:rsidRPr="00D23288" w:rsidRDefault="000F33B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344ECF" w:rsidR="00EB2A92" w:rsidRPr="00D23288" w:rsidRDefault="000F33B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44F93B3A" w:rsidR="00EB2A92" w:rsidRPr="00D23288" w:rsidRDefault="000F33B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0F33B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0F33B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4AC283AF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0F33BB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0F33BB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0F33BB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0F33BB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0F33B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0F33B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0F33BB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0F33B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0F33B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0F33BB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25BB47E4" w:rsidR="009A1C2C" w:rsidRPr="00D23288" w:rsidRDefault="000F33B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0F33B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0F33B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0F33B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0F33B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0F33B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0F33B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0F33B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0F33BB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0F33B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0F33BB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624EA628" w:rsidR="00FF7C90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0F33B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0F33B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0F33B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0F33B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0F33B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0F33B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0F33B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0F33B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0F33B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0F33B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0F33B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0F33BB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0F33B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0F33B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0F33B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0F33BB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0F33BB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0F33B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2ADCB9B4" w:rsidR="00A76BFD" w:rsidRPr="002A258C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E5109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E5109">
                  <w:rPr>
                    <w:szCs w:val="16"/>
                  </w:rPr>
                  <w:t>1,0 %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B2589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0F33BB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678A94A3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1254" w:rsidRPr="00CE1254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0F33B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0F33B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0F33B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0F33B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0F33B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0F33B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0F33B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0F33B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0F33B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9B627" w14:textId="77777777" w:rsidR="000F33BB" w:rsidRDefault="000F33BB">
      <w:r>
        <w:separator/>
      </w:r>
    </w:p>
  </w:endnote>
  <w:endnote w:type="continuationSeparator" w:id="0">
    <w:p w14:paraId="7778EDAD" w14:textId="77777777" w:rsidR="000F33BB" w:rsidRDefault="000F3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E57A8" w14:textId="77777777" w:rsidR="000F33BB" w:rsidRDefault="000F33BB">
      <w:r>
        <w:separator/>
      </w:r>
    </w:p>
  </w:footnote>
  <w:footnote w:type="continuationSeparator" w:id="0">
    <w:p w14:paraId="686D6AFF" w14:textId="77777777" w:rsidR="000F33BB" w:rsidRDefault="000F33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FE57DD" w:rsidRPr="009B4662" w:rsidRDefault="009E1EFF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245569" w:rsidRPr="00245569">
        <w:rPr>
          <w:rStyle w:val="a6"/>
          <w:lang w:val="en-US"/>
        </w:rPr>
        <w:t>Ф-ХХ</w:t>
      </w:r>
      <w:r w:rsidR="00245569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E4199"/>
    <w:rsid w:val="001C779F"/>
    <w:rsid w:val="0023142E"/>
    <w:rsid w:val="00253E06"/>
    <w:rsid w:val="00315D5F"/>
    <w:rsid w:val="003333B4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A0342A"/>
    <w:rsid w:val="00AB11B7"/>
    <w:rsid w:val="00AE017F"/>
    <w:rsid w:val="00B4130E"/>
    <w:rsid w:val="00BA33E9"/>
    <w:rsid w:val="00BE3838"/>
    <w:rsid w:val="00C15C5C"/>
    <w:rsid w:val="00C61034"/>
    <w:rsid w:val="00CA3021"/>
    <w:rsid w:val="00CF0BAE"/>
    <w:rsid w:val="00CF32E1"/>
    <w:rsid w:val="00E6696E"/>
    <w:rsid w:val="00E875D8"/>
    <w:rsid w:val="00EE2989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1C39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323</TotalTime>
  <Pages>2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70</cp:revision>
  <cp:lastPrinted>2026-05-14T04:24:00Z</cp:lastPrinted>
  <dcterms:created xsi:type="dcterms:W3CDTF">2026-04-16T09:45:00Z</dcterms:created>
  <dcterms:modified xsi:type="dcterms:W3CDTF">2026-05-18T09:54:00Z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