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208"/>
        <w:gridCol w:w="2"/>
        <w:gridCol w:w="73"/>
        <w:gridCol w:w="53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4"/>
        <w:gridCol w:w="223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41"/>
        <w:gridCol w:w="10"/>
        <w:gridCol w:w="43"/>
        <w:gridCol w:w="134"/>
        <w:gridCol w:w="45"/>
        <w:gridCol w:w="114"/>
        <w:gridCol w:w="170"/>
        <w:gridCol w:w="21"/>
        <w:gridCol w:w="983"/>
        <w:gridCol w:w="5"/>
        <w:gridCol w:w="822"/>
        <w:gridCol w:w="312"/>
        <w:gridCol w:w="10"/>
        <w:gridCol w:w="286"/>
        <w:gridCol w:w="388"/>
        <w:gridCol w:w="57"/>
        <w:gridCol w:w="60"/>
        <w:gridCol w:w="5"/>
        <w:gridCol w:w="160"/>
        <w:gridCol w:w="20"/>
        <w:gridCol w:w="7"/>
        <w:gridCol w:w="30"/>
        <w:gridCol w:w="111"/>
        <w:gridCol w:w="240"/>
        <w:gridCol w:w="164"/>
        <w:gridCol w:w="32"/>
        <w:gridCol w:w="326"/>
        <w:gridCol w:w="115"/>
        <w:gridCol w:w="221"/>
        <w:gridCol w:w="1021"/>
        <w:gridCol w:w="4"/>
        <w:gridCol w:w="608"/>
        <w:gridCol w:w="948"/>
        <w:gridCol w:w="255"/>
        <w:gridCol w:w="16"/>
        <w:gridCol w:w="154"/>
        <w:gridCol w:w="142"/>
        <w:gridCol w:w="709"/>
        <w:gridCol w:w="1133"/>
        <w:gridCol w:w="1273"/>
        <w:gridCol w:w="154"/>
        <w:gridCol w:w="271"/>
        <w:gridCol w:w="1131"/>
      </w:tblGrid>
      <w:tr w:rsidR="007A0067" w:rsidRPr="00E35BBA" w14:paraId="738B2EE1" w14:textId="77777777" w:rsidTr="00CC5505">
        <w:trPr>
          <w:trHeight w:val="20"/>
        </w:trPr>
        <w:tc>
          <w:tcPr>
            <w:tcW w:w="5141" w:type="dxa"/>
            <w:gridSpan w:val="38"/>
            <w:vAlign w:val="bottom"/>
          </w:tcPr>
          <w:p w14:paraId="544BD26E" w14:textId="79DD483A" w:rsidR="007A0067" w:rsidRPr="00D23288" w:rsidRDefault="00691ABC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«БАЛТИЙСКИЙ ХЛЕБ»</w:t>
            </w:r>
          </w:p>
        </w:tc>
        <w:tc>
          <w:tcPr>
            <w:tcW w:w="2672" w:type="dxa"/>
            <w:gridSpan w:val="15"/>
            <w:vAlign w:val="bottom"/>
          </w:tcPr>
          <w:p w14:paraId="7BD4989B" w14:textId="4F3C4B52" w:rsidR="007A0067" w:rsidRPr="00647B37" w:rsidRDefault="00691ABC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санитарный узел</w:t>
            </w:r>
          </w:p>
        </w:tc>
        <w:sdt>
          <w:sdtPr>
            <w:rPr>
              <w:szCs w:val="16"/>
            </w:rPr>
            <w:id w:val="425692899"/>
            <w:placeholder>
              <w:docPart w:val="91BF517C52224FEBBD47453F7A8A2AD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8" w:type="dxa"/>
                <w:gridSpan w:val="7"/>
                <w:vAlign w:val="bottom"/>
              </w:tcPr>
              <w:p w14:paraId="25EF5990" w14:textId="78FBE870" w:rsidR="007A0067" w:rsidRPr="00647B37" w:rsidRDefault="00F9634F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6190" w:type="dxa"/>
            <w:gridSpan w:val="11"/>
            <w:vAlign w:val="bottom"/>
          </w:tcPr>
          <w:p w14:paraId="6A4BA87A" w14:textId="4E1781C2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472D6E6BFF614C5EBB1C127D3FD5741E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691ABC">
                  <w:rPr>
                    <w:szCs w:val="16"/>
                  </w:rPr>
                  <w:t>красный</w:t>
                </w:r>
              </w:sdtContent>
            </w:sdt>
          </w:p>
        </w:tc>
      </w:tr>
      <w:tr w:rsidR="007A0067" w:rsidRPr="00D23288" w14:paraId="6D7CE045" w14:textId="77777777" w:rsidTr="00CC5505">
        <w:trPr>
          <w:trHeight w:val="20"/>
        </w:trPr>
        <w:tc>
          <w:tcPr>
            <w:tcW w:w="5141" w:type="dxa"/>
            <w:gridSpan w:val="38"/>
          </w:tcPr>
          <w:p w14:paraId="3D92506B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5"/>
          </w:tcPr>
          <w:p w14:paraId="3123FB41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4C6AB30C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1"/>
          </w:tcPr>
          <w:p w14:paraId="3463A34F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72609E0A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8"/>
            <w:shd w:val="clear" w:color="auto" w:fill="BFBFBF" w:themeFill="background1" w:themeFillShade="BF"/>
          </w:tcPr>
          <w:p w14:paraId="6AB49759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2D1F1AE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8"/>
            <w:shd w:val="clear" w:color="auto" w:fill="BFBFBF" w:themeFill="background1" w:themeFillShade="BF"/>
          </w:tcPr>
          <w:p w14:paraId="1D580D80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4"/>
            <w:shd w:val="clear" w:color="auto" w:fill="BFBFBF" w:themeFill="background1" w:themeFillShade="BF"/>
          </w:tcPr>
          <w:p w14:paraId="560AAB75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1E7D9C01" w14:textId="77777777" w:rsidTr="00D20908">
        <w:trPr>
          <w:trHeight w:val="20"/>
        </w:trPr>
        <w:tc>
          <w:tcPr>
            <w:tcW w:w="1681" w:type="dxa"/>
            <w:gridSpan w:val="8"/>
          </w:tcPr>
          <w:p w14:paraId="7F9BCD1B" w14:textId="3EDE5891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1"/>
          </w:tcPr>
          <w:p w14:paraId="17187F2B" w14:textId="36D0B62C" w:rsidR="007A0067" w:rsidRPr="000F1EEC" w:rsidRDefault="00691ABC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подвесной</w:t>
            </w:r>
          </w:p>
        </w:tc>
        <w:tc>
          <w:tcPr>
            <w:tcW w:w="2445" w:type="dxa"/>
            <w:gridSpan w:val="19"/>
          </w:tcPr>
          <w:p w14:paraId="21D35FED" w14:textId="1225AFF6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3"/>
          </w:tcPr>
          <w:p w14:paraId="4513CFA1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1"/>
          </w:tcPr>
          <w:p w14:paraId="241126BC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4" w:type="dxa"/>
            <w:gridSpan w:val="7"/>
          </w:tcPr>
          <w:p w14:paraId="4107CC92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7"/>
          </w:tcPr>
          <w:p w14:paraId="633FC172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</w:tcPr>
          <w:p w14:paraId="1FED2C66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68CD13CD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392265" w:rsidRPr="00D23288" w14:paraId="140006EE" w14:textId="77777777" w:rsidTr="00392265">
        <w:trPr>
          <w:trHeight w:val="20"/>
        </w:trPr>
        <w:tc>
          <w:tcPr>
            <w:tcW w:w="1917" w:type="dxa"/>
            <w:gridSpan w:val="11"/>
          </w:tcPr>
          <w:p w14:paraId="53D6A7DB" w14:textId="77777777" w:rsidR="00392265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 xml:space="preserve"> вен</w:t>
            </w:r>
            <w:r w:rsidR="00392265">
              <w:rPr>
                <w:szCs w:val="16"/>
              </w:rPr>
              <w:t>.</w:t>
            </w:r>
            <w:r w:rsidR="00392265" w:rsidRPr="00D23288">
              <w:rPr>
                <w:szCs w:val="16"/>
              </w:rPr>
              <w:t xml:space="preserve"> трубы</w:t>
            </w:r>
            <w:r w:rsidR="0039226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 xml:space="preserve"> </w:t>
            </w:r>
            <w:r w:rsidR="00392265">
              <w:rPr>
                <w:szCs w:val="16"/>
              </w:rPr>
              <w:t>В</w:t>
            </w:r>
            <w:r w:rsidR="00392265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392265">
              <w:rPr>
                <w:szCs w:val="16"/>
              </w:rPr>
              <w:t>Н</w:t>
            </w:r>
          </w:p>
        </w:tc>
        <w:tc>
          <w:tcPr>
            <w:tcW w:w="1890" w:type="dxa"/>
            <w:gridSpan w:val="21"/>
          </w:tcPr>
          <w:p w14:paraId="6CF26010" w14:textId="77777777" w:rsidR="00392265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 xml:space="preserve"> </w:t>
            </w:r>
            <w:r w:rsidR="00392265">
              <w:rPr>
                <w:szCs w:val="16"/>
              </w:rPr>
              <w:t>В</w:t>
            </w:r>
            <w:r w:rsidR="00392265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392265">
              <w:rPr>
                <w:szCs w:val="16"/>
              </w:rPr>
              <w:t>Н</w:t>
            </w:r>
          </w:p>
        </w:tc>
        <w:tc>
          <w:tcPr>
            <w:tcW w:w="1334" w:type="dxa"/>
            <w:gridSpan w:val="6"/>
          </w:tcPr>
          <w:p w14:paraId="6D8A9333" w14:textId="78D5B9BB" w:rsidR="00392265" w:rsidRPr="00090474" w:rsidRDefault="00000000" w:rsidP="0039226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5514509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92265" w:rsidRPr="00C12148">
              <w:rPr>
                <w:szCs w:val="16"/>
              </w:rPr>
              <w:t xml:space="preserve"> стены </w:t>
            </w:r>
            <w:r w:rsidR="00392265">
              <w:rPr>
                <w:szCs w:val="16"/>
              </w:rPr>
              <w:t>НВ</w:t>
            </w:r>
          </w:p>
        </w:tc>
        <w:tc>
          <w:tcPr>
            <w:tcW w:w="1875" w:type="dxa"/>
            <w:gridSpan w:val="6"/>
          </w:tcPr>
          <w:p w14:paraId="295C280C" w14:textId="6CE6CE70" w:rsidR="00392265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5"/>
          </w:tcPr>
          <w:p w14:paraId="4F790CEE" w14:textId="6D1B96AE" w:rsidR="00392265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9634F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92265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2"/>
          </w:tcPr>
          <w:p w14:paraId="71F1E59E" w14:textId="77777777" w:rsidR="00392265" w:rsidRPr="00D23288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>вар</w:t>
            </w:r>
            <w:r w:rsidR="00392265">
              <w:rPr>
                <w:szCs w:val="16"/>
              </w:rPr>
              <w:t>.</w:t>
            </w:r>
            <w:r w:rsidR="00392265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6802D276" w14:textId="77777777" w:rsidR="00392265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</w:tcPr>
          <w:p w14:paraId="4F50E0A4" w14:textId="77777777" w:rsidR="00392265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vAlign w:val="center"/>
          </w:tcPr>
          <w:p w14:paraId="6CC6E35E" w14:textId="77777777" w:rsidR="00392265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250D8DA7" w14:textId="77777777" w:rsidR="00392265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C12148">
              <w:rPr>
                <w:szCs w:val="16"/>
              </w:rPr>
              <w:t>туннели</w:t>
            </w:r>
            <w:r w:rsidR="00392265">
              <w:rPr>
                <w:szCs w:val="16"/>
              </w:rPr>
              <w:t xml:space="preserve"> ТУ</w:t>
            </w:r>
          </w:p>
        </w:tc>
      </w:tr>
      <w:tr w:rsidR="007A0067" w:rsidRPr="00D23288" w14:paraId="7077E33F" w14:textId="77777777" w:rsidTr="00D20908">
        <w:trPr>
          <w:trHeight w:val="20"/>
        </w:trPr>
        <w:tc>
          <w:tcPr>
            <w:tcW w:w="2377" w:type="dxa"/>
            <w:gridSpan w:val="14"/>
          </w:tcPr>
          <w:p w14:paraId="601681F8" w14:textId="6A801F50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2"/>
          </w:tcPr>
          <w:p w14:paraId="5A84F90F" w14:textId="09F351B4" w:rsidR="007A0067" w:rsidRPr="003B2605" w:rsidRDefault="00691ABC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плитка</w:t>
            </w:r>
          </w:p>
        </w:tc>
        <w:tc>
          <w:tcPr>
            <w:tcW w:w="1642" w:type="dxa"/>
            <w:gridSpan w:val="12"/>
          </w:tcPr>
          <w:p w14:paraId="3A5398DB" w14:textId="77777777" w:rsidR="007A0067" w:rsidRPr="003B2605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диф. </w:t>
            </w:r>
            <w:sdt>
              <w:sdtPr>
                <w:rPr>
                  <w:szCs w:val="16"/>
                </w:rPr>
                <w:id w:val="1183937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341BCC52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5"/>
            <w:tcMar>
              <w:left w:w="0" w:type="dxa"/>
              <w:right w:w="0" w:type="dxa"/>
            </w:tcMar>
          </w:tcPr>
          <w:p w14:paraId="297A3990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8"/>
          </w:tcPr>
          <w:p w14:paraId="50FEFFA3" w14:textId="77777777" w:rsidR="007A0067" w:rsidRPr="00B158E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3"/>
          </w:tcPr>
          <w:p w14:paraId="61A1DE23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132" w:type="dxa"/>
          </w:tcPr>
          <w:p w14:paraId="19D3E153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37223C71" w14:textId="77777777" w:rsidTr="00D20908">
        <w:trPr>
          <w:trHeight w:val="50"/>
        </w:trPr>
        <w:tc>
          <w:tcPr>
            <w:tcW w:w="3499" w:type="dxa"/>
            <w:gridSpan w:val="26"/>
          </w:tcPr>
          <w:p w14:paraId="4255EDA2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2"/>
          </w:tcPr>
          <w:p w14:paraId="758A4287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4273DB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4"/>
          </w:tcPr>
          <w:p w14:paraId="007754F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4"/>
          </w:tcPr>
          <w:p w14:paraId="7D029BF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расстоечные шкафы</w:t>
            </w:r>
          </w:p>
        </w:tc>
        <w:tc>
          <w:tcPr>
            <w:tcW w:w="2831" w:type="dxa"/>
            <w:gridSpan w:val="4"/>
          </w:tcPr>
          <w:p w14:paraId="6826E4B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0FD17475" w14:textId="77777777" w:rsidTr="00D20908">
        <w:trPr>
          <w:trHeight w:val="20"/>
        </w:trPr>
        <w:tc>
          <w:tcPr>
            <w:tcW w:w="2700" w:type="dxa"/>
            <w:gridSpan w:val="18"/>
          </w:tcPr>
          <w:p w14:paraId="377598B6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20"/>
          </w:tcPr>
          <w:p w14:paraId="357059E8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3"/>
          </w:tcPr>
          <w:p w14:paraId="3235E05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57EB3E6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76C580A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  <w:gridSpan w:val="2"/>
          </w:tcPr>
          <w:p w14:paraId="11E5905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4"/>
          </w:tcPr>
          <w:p w14:paraId="2EDE1A7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4"/>
          </w:tcPr>
          <w:p w14:paraId="19AA131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4"/>
          </w:tcPr>
          <w:p w14:paraId="2CA9F96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06B24796" w14:textId="77777777" w:rsidTr="00D20908">
        <w:trPr>
          <w:trHeight w:val="20"/>
        </w:trPr>
        <w:tc>
          <w:tcPr>
            <w:tcW w:w="3857" w:type="dxa"/>
            <w:gridSpan w:val="33"/>
          </w:tcPr>
          <w:p w14:paraId="716D5B08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5"/>
          </w:tcPr>
          <w:p w14:paraId="0B4A3A65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3"/>
          </w:tcPr>
          <w:p w14:paraId="39AEEB2A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0680862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0BA62144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  <w:gridSpan w:val="2"/>
          </w:tcPr>
          <w:p w14:paraId="7F56E48C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5"/>
          </w:tcPr>
          <w:p w14:paraId="438ACD9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3"/>
          </w:tcPr>
          <w:p w14:paraId="3EFCED25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2"/>
          </w:tcPr>
          <w:p w14:paraId="08228A7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клипсаторы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3027ECC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датеры</w:t>
            </w:r>
          </w:p>
        </w:tc>
      </w:tr>
      <w:tr w:rsidR="00D20908" w:rsidRPr="00D23288" w14:paraId="49F9B54B" w14:textId="77777777" w:rsidTr="00D20908">
        <w:trPr>
          <w:trHeight w:val="20"/>
        </w:trPr>
        <w:tc>
          <w:tcPr>
            <w:tcW w:w="2700" w:type="dxa"/>
            <w:gridSpan w:val="18"/>
          </w:tcPr>
          <w:p w14:paraId="00710410" w14:textId="04DB0E0B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0D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0D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0AB580A1" w14:textId="77777777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бойлера</w:t>
            </w:r>
          </w:p>
        </w:tc>
        <w:tc>
          <w:tcPr>
            <w:tcW w:w="1284" w:type="dxa"/>
            <w:gridSpan w:val="5"/>
          </w:tcPr>
          <w:p w14:paraId="70145769" w14:textId="77777777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3"/>
          </w:tcPr>
          <w:p w14:paraId="576A41F4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227117F7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9"/>
          </w:tcPr>
          <w:p w14:paraId="67B12EE7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2" w:type="dxa"/>
            <w:gridSpan w:val="5"/>
          </w:tcPr>
          <w:p w14:paraId="13613B66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темпер</w:t>
            </w:r>
            <w:r w:rsidR="00D20908">
              <w:rPr>
                <w:szCs w:val="16"/>
              </w:rPr>
              <w:t>ир.</w:t>
            </w:r>
          </w:p>
        </w:tc>
        <w:tc>
          <w:tcPr>
            <w:tcW w:w="1985" w:type="dxa"/>
            <w:gridSpan w:val="3"/>
          </w:tcPr>
          <w:p w14:paraId="1430659D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4"/>
          </w:tcPr>
          <w:p w14:paraId="1FB6FC4C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3E0DD566" w14:textId="77777777" w:rsidTr="00D20908">
        <w:trPr>
          <w:trHeight w:val="20"/>
        </w:trPr>
        <w:tc>
          <w:tcPr>
            <w:tcW w:w="2294" w:type="dxa"/>
            <w:gridSpan w:val="13"/>
          </w:tcPr>
          <w:p w14:paraId="0BACD53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5"/>
          </w:tcPr>
          <w:p w14:paraId="007D5A9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3"/>
          </w:tcPr>
          <w:p w14:paraId="6408BC4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3E2CBC5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5"/>
          </w:tcPr>
          <w:p w14:paraId="5541A61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5"/>
          </w:tcPr>
          <w:p w14:paraId="528E072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3"/>
          </w:tcPr>
          <w:p w14:paraId="2DB4C5C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4"/>
          </w:tcPr>
          <w:p w14:paraId="0B14F52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6B4D67B" w14:textId="77777777" w:rsidTr="00D20908">
        <w:trPr>
          <w:trHeight w:val="20"/>
        </w:trPr>
        <w:tc>
          <w:tcPr>
            <w:tcW w:w="1553" w:type="dxa"/>
            <w:gridSpan w:val="6"/>
          </w:tcPr>
          <w:p w14:paraId="33C08A0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7"/>
          </w:tcPr>
          <w:p w14:paraId="7C7C6F4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5"/>
          </w:tcPr>
          <w:p w14:paraId="4CC517B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3"/>
          </w:tcPr>
          <w:p w14:paraId="402B67C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дежи </w:t>
            </w:r>
          </w:p>
        </w:tc>
        <w:tc>
          <w:tcPr>
            <w:tcW w:w="3248" w:type="dxa"/>
            <w:gridSpan w:val="18"/>
          </w:tcPr>
          <w:p w14:paraId="5C38FBC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2"/>
            <w:shd w:val="clear" w:color="auto" w:fill="BFBFBF" w:themeFill="background1" w:themeFillShade="BF"/>
          </w:tcPr>
          <w:p w14:paraId="1120143B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06FD268B" w14:textId="77777777" w:rsidTr="00D20908">
        <w:trPr>
          <w:trHeight w:val="42"/>
        </w:trPr>
        <w:tc>
          <w:tcPr>
            <w:tcW w:w="1873" w:type="dxa"/>
            <w:gridSpan w:val="10"/>
          </w:tcPr>
          <w:p w14:paraId="3294E54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7"/>
          </w:tcPr>
          <w:p w14:paraId="152BCDC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1"/>
          </w:tcPr>
          <w:p w14:paraId="4C81F2A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теплов.</w:t>
            </w:r>
          </w:p>
        </w:tc>
        <w:tc>
          <w:tcPr>
            <w:tcW w:w="2268" w:type="dxa"/>
            <w:gridSpan w:val="13"/>
          </w:tcPr>
          <w:p w14:paraId="3045F23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8"/>
          </w:tcPr>
          <w:p w14:paraId="0669044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8"/>
          </w:tcPr>
          <w:p w14:paraId="05D55C9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производ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4"/>
          </w:tcPr>
          <w:p w14:paraId="654E46C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21CAB322" w14:textId="77777777" w:rsidTr="00D20908">
        <w:trPr>
          <w:trHeight w:val="20"/>
        </w:trPr>
        <w:tc>
          <w:tcPr>
            <w:tcW w:w="1873" w:type="dxa"/>
            <w:gridSpan w:val="10"/>
          </w:tcPr>
          <w:p w14:paraId="38BC6076" w14:textId="40361175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2"/>
          </w:tcPr>
          <w:p w14:paraId="2DCD7106" w14:textId="196D5121" w:rsidR="00D20908" w:rsidRPr="00D20908" w:rsidRDefault="00691ABC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плитка</w:t>
            </w:r>
          </w:p>
        </w:tc>
        <w:tc>
          <w:tcPr>
            <w:tcW w:w="2082" w:type="dxa"/>
            <w:gridSpan w:val="16"/>
          </w:tcPr>
          <w:p w14:paraId="3D75CB12" w14:textId="0E912798" w:rsidR="00D20908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60D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6AFC4DD9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8"/>
          </w:tcPr>
          <w:p w14:paraId="6C4375A4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4"/>
          </w:tcPr>
          <w:p w14:paraId="7304FF7F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4BA4C370" w14:textId="77777777" w:rsidTr="00D20908">
        <w:trPr>
          <w:trHeight w:val="20"/>
        </w:trPr>
        <w:tc>
          <w:tcPr>
            <w:tcW w:w="2426" w:type="dxa"/>
            <w:gridSpan w:val="15"/>
          </w:tcPr>
          <w:p w14:paraId="7846ECE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3"/>
          </w:tcPr>
          <w:p w14:paraId="53FB33AE" w14:textId="77777777" w:rsidR="007A0067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D2090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6FA8B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2"/>
          </w:tcPr>
          <w:p w14:paraId="34C3C00C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6"/>
          </w:tcPr>
          <w:p w14:paraId="54AB51F8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4"/>
          </w:tcPr>
          <w:p w14:paraId="4B74671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1412BF19" w14:textId="77777777" w:rsidTr="003B2605">
        <w:trPr>
          <w:trHeight w:val="20"/>
        </w:trPr>
        <w:tc>
          <w:tcPr>
            <w:tcW w:w="2156" w:type="dxa"/>
            <w:gridSpan w:val="12"/>
          </w:tcPr>
          <w:p w14:paraId="0AEA7BD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5"/>
          </w:tcPr>
          <w:p w14:paraId="609E1DB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моск. сетки</w:t>
            </w:r>
          </w:p>
        </w:tc>
        <w:tc>
          <w:tcPr>
            <w:tcW w:w="1569" w:type="dxa"/>
            <w:gridSpan w:val="11"/>
          </w:tcPr>
          <w:p w14:paraId="2CE6757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2035C98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2"/>
            <w:vAlign w:val="center"/>
          </w:tcPr>
          <w:p w14:paraId="4A80EB5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410" w:type="dxa"/>
            <w:gridSpan w:val="6"/>
            <w:vAlign w:val="center"/>
          </w:tcPr>
          <w:p w14:paraId="4ED1B516" w14:textId="77777777" w:rsidR="007A0067" w:rsidRPr="0004663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ферментаторы</w:t>
            </w:r>
          </w:p>
        </w:tc>
        <w:tc>
          <w:tcPr>
            <w:tcW w:w="2831" w:type="dxa"/>
            <w:gridSpan w:val="4"/>
          </w:tcPr>
          <w:p w14:paraId="5E1CDB3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179C032A" w14:textId="77777777" w:rsidTr="00D20908">
        <w:trPr>
          <w:trHeight w:val="20"/>
        </w:trPr>
        <w:tc>
          <w:tcPr>
            <w:tcW w:w="2653" w:type="dxa"/>
            <w:gridSpan w:val="17"/>
          </w:tcPr>
          <w:p w14:paraId="2E39EE1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7F6E965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6"/>
          </w:tcPr>
          <w:p w14:paraId="508A0F6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2"/>
          </w:tcPr>
          <w:p w14:paraId="5B7D91B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7B4B4B1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10"/>
          </w:tcPr>
          <w:p w14:paraId="128D24C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2"/>
            <w:vAlign w:val="center"/>
          </w:tcPr>
          <w:p w14:paraId="4BC985C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410" w:type="dxa"/>
            <w:gridSpan w:val="6"/>
            <w:tcMar>
              <w:left w:w="0" w:type="dxa"/>
              <w:right w:w="0" w:type="dxa"/>
            </w:tcMar>
            <w:vAlign w:val="center"/>
          </w:tcPr>
          <w:p w14:paraId="0D1E94DD" w14:textId="77777777" w:rsidR="007A006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4"/>
          </w:tcPr>
          <w:p w14:paraId="6941AD2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0DC5B110" w14:textId="77777777" w:rsidTr="00D20908">
        <w:trPr>
          <w:trHeight w:val="20"/>
        </w:trPr>
        <w:tc>
          <w:tcPr>
            <w:tcW w:w="1579" w:type="dxa"/>
            <w:gridSpan w:val="7"/>
          </w:tcPr>
          <w:p w14:paraId="573227D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инсек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7"/>
          </w:tcPr>
          <w:p w14:paraId="3A303FA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4"/>
          </w:tcPr>
          <w:p w14:paraId="6807830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1"/>
          </w:tcPr>
          <w:p w14:paraId="033A595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10"/>
          </w:tcPr>
          <w:p w14:paraId="7082487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2"/>
            <w:vAlign w:val="bottom"/>
          </w:tcPr>
          <w:p w14:paraId="5123636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6"/>
            <w:tcMar>
              <w:left w:w="0" w:type="dxa"/>
              <w:right w:w="0" w:type="dxa"/>
            </w:tcMar>
            <w:vAlign w:val="bottom"/>
          </w:tcPr>
          <w:p w14:paraId="55A9A40F" w14:textId="77777777" w:rsidR="007A0067" w:rsidRPr="00046637" w:rsidRDefault="00000000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2831" w:type="dxa"/>
            <w:gridSpan w:val="4"/>
          </w:tcPr>
          <w:p w14:paraId="6807C96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3D6B576" w14:textId="77777777" w:rsidTr="00CC5505">
        <w:trPr>
          <w:trHeight w:val="20"/>
        </w:trPr>
        <w:tc>
          <w:tcPr>
            <w:tcW w:w="5141" w:type="dxa"/>
            <w:gridSpan w:val="38"/>
          </w:tcPr>
          <w:p w14:paraId="74265AF9" w14:textId="77777777" w:rsidR="007A0067" w:rsidRPr="00F83558" w:rsidRDefault="00000000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1"/>
          </w:tcPr>
          <w:p w14:paraId="7E7CEA1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10"/>
          </w:tcPr>
          <w:p w14:paraId="192D099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4" w:type="dxa"/>
            <w:gridSpan w:val="6"/>
            <w:vAlign w:val="center"/>
          </w:tcPr>
          <w:p w14:paraId="6FD49C5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43" w:type="dxa"/>
            <w:gridSpan w:val="2"/>
            <w:vAlign w:val="center"/>
          </w:tcPr>
          <w:p w14:paraId="4A7FD828" w14:textId="77777777" w:rsidR="007A0067" w:rsidRPr="0004663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тестораскатки</w:t>
            </w:r>
          </w:p>
        </w:tc>
        <w:tc>
          <w:tcPr>
            <w:tcW w:w="2831" w:type="dxa"/>
            <w:gridSpan w:val="4"/>
          </w:tcPr>
          <w:p w14:paraId="259442E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163B857" w14:textId="77777777" w:rsidTr="00D20908">
        <w:trPr>
          <w:trHeight w:val="20"/>
        </w:trPr>
        <w:tc>
          <w:tcPr>
            <w:tcW w:w="2294" w:type="dxa"/>
            <w:gridSpan w:val="13"/>
          </w:tcPr>
          <w:p w14:paraId="1EFC5626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5"/>
          </w:tcPr>
          <w:p w14:paraId="5181A0F5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7508B6D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6"/>
            <w:tcMar>
              <w:right w:w="0" w:type="dxa"/>
            </w:tcMar>
            <w:vAlign w:val="center"/>
          </w:tcPr>
          <w:p w14:paraId="6A5B15C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2"/>
            <w:tcMar>
              <w:left w:w="0" w:type="dxa"/>
              <w:right w:w="0" w:type="dxa"/>
            </w:tcMar>
            <w:vAlign w:val="center"/>
          </w:tcPr>
          <w:p w14:paraId="435FF5D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4"/>
            <w:vAlign w:val="center"/>
          </w:tcPr>
          <w:p w14:paraId="53683FC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4EC757E" w14:textId="77777777" w:rsidTr="00D20908">
        <w:trPr>
          <w:trHeight w:val="20"/>
        </w:trPr>
        <w:tc>
          <w:tcPr>
            <w:tcW w:w="1019" w:type="dxa"/>
            <w:gridSpan w:val="2"/>
          </w:tcPr>
          <w:p w14:paraId="49A3D5E5" w14:textId="3170720C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1"/>
          </w:tcPr>
          <w:p w14:paraId="2D51886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4"/>
          </w:tcPr>
          <w:p w14:paraId="2BEBE6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1"/>
          </w:tcPr>
          <w:p w14:paraId="14018C68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1A742E0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6"/>
            <w:vAlign w:val="center"/>
          </w:tcPr>
          <w:p w14:paraId="7616778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2"/>
            <w:vAlign w:val="center"/>
          </w:tcPr>
          <w:p w14:paraId="56F3ECE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тарталетницы</w:t>
            </w:r>
          </w:p>
        </w:tc>
        <w:tc>
          <w:tcPr>
            <w:tcW w:w="2831" w:type="dxa"/>
            <w:gridSpan w:val="4"/>
            <w:vAlign w:val="center"/>
          </w:tcPr>
          <w:p w14:paraId="66D42DC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2933FA1D" w14:textId="77777777" w:rsidTr="00CC5505">
        <w:trPr>
          <w:trHeight w:val="20"/>
        </w:trPr>
        <w:tc>
          <w:tcPr>
            <w:tcW w:w="5141" w:type="dxa"/>
            <w:gridSpan w:val="38"/>
          </w:tcPr>
          <w:p w14:paraId="2E6452F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59CEBE3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8"/>
            <w:vAlign w:val="center"/>
          </w:tcPr>
          <w:p w14:paraId="6B65306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4"/>
            <w:vAlign w:val="center"/>
          </w:tcPr>
          <w:p w14:paraId="23FFD8F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218F244" w14:textId="77777777" w:rsidTr="003B2605">
        <w:trPr>
          <w:trHeight w:val="20"/>
        </w:trPr>
        <w:tc>
          <w:tcPr>
            <w:tcW w:w="1095" w:type="dxa"/>
            <w:gridSpan w:val="4"/>
          </w:tcPr>
          <w:p w14:paraId="4A0EF7B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3B41DE6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3"/>
          </w:tcPr>
          <w:p w14:paraId="68FDF4B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3"/>
          </w:tcPr>
          <w:p w14:paraId="71A25F3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9"/>
          </w:tcPr>
          <w:p w14:paraId="7D2B53B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2"/>
          </w:tcPr>
          <w:p w14:paraId="023756D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rFonts w:eastAsia="Times New Roman"/>
                <w:szCs w:val="16"/>
              </w:rPr>
              <w:t>расстоеч</w:t>
            </w:r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термочехлы</w:t>
            </w:r>
          </w:p>
        </w:tc>
        <w:tc>
          <w:tcPr>
            <w:tcW w:w="3967" w:type="dxa"/>
            <w:gridSpan w:val="8"/>
            <w:vAlign w:val="center"/>
          </w:tcPr>
          <w:p w14:paraId="200B5B5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4"/>
            <w:vAlign w:val="center"/>
          </w:tcPr>
          <w:p w14:paraId="6EBBB4E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4A07E3F" w14:textId="77777777" w:rsidTr="00D20908">
        <w:trPr>
          <w:trHeight w:val="20"/>
        </w:trPr>
        <w:tc>
          <w:tcPr>
            <w:tcW w:w="2294" w:type="dxa"/>
            <w:gridSpan w:val="13"/>
          </w:tcPr>
          <w:p w14:paraId="0212F273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20"/>
          </w:tcPr>
          <w:p w14:paraId="2BEBCDCA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5"/>
          </w:tcPr>
          <w:p w14:paraId="10429814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5D0EBA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3"/>
            <w:vAlign w:val="bottom"/>
          </w:tcPr>
          <w:p w14:paraId="1AECCB2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5"/>
            <w:vAlign w:val="bottom"/>
          </w:tcPr>
          <w:p w14:paraId="093A18B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4"/>
            <w:vAlign w:val="center"/>
          </w:tcPr>
          <w:p w14:paraId="14D403B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760F8C8" w14:textId="77777777" w:rsidTr="00D20908">
        <w:trPr>
          <w:trHeight w:val="20"/>
        </w:trPr>
        <w:tc>
          <w:tcPr>
            <w:tcW w:w="2426" w:type="dxa"/>
            <w:gridSpan w:val="15"/>
          </w:tcPr>
          <w:p w14:paraId="3C17F1C8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3"/>
          </w:tcPr>
          <w:p w14:paraId="7DA356A6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7E402C1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8"/>
            <w:vAlign w:val="center"/>
          </w:tcPr>
          <w:p w14:paraId="7EE77B7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4"/>
            <w:vAlign w:val="center"/>
          </w:tcPr>
          <w:p w14:paraId="1179593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66E1805" w14:textId="77777777" w:rsidTr="00D20908">
        <w:trPr>
          <w:trHeight w:val="20"/>
        </w:trPr>
        <w:tc>
          <w:tcPr>
            <w:tcW w:w="1579" w:type="dxa"/>
            <w:gridSpan w:val="7"/>
          </w:tcPr>
          <w:p w14:paraId="5E351461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31"/>
          </w:tcPr>
          <w:p w14:paraId="355BB3AB" w14:textId="71D6FC2C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1A08663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8"/>
            <w:vAlign w:val="center"/>
          </w:tcPr>
          <w:p w14:paraId="4F45FD3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минифилы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4"/>
            <w:vAlign w:val="center"/>
          </w:tcPr>
          <w:p w14:paraId="4B0FC10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8654E12" w14:textId="77777777" w:rsidTr="00CC5505">
        <w:trPr>
          <w:trHeight w:val="20"/>
        </w:trPr>
        <w:tc>
          <w:tcPr>
            <w:tcW w:w="5141" w:type="dxa"/>
            <w:gridSpan w:val="38"/>
          </w:tcPr>
          <w:p w14:paraId="389C3ACE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5C88B32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5"/>
            <w:vAlign w:val="center"/>
          </w:tcPr>
          <w:p w14:paraId="034D892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3"/>
            <w:vAlign w:val="center"/>
          </w:tcPr>
          <w:p w14:paraId="5092860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4"/>
            <w:vAlign w:val="center"/>
          </w:tcPr>
          <w:p w14:paraId="202CF95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660BDA7" w14:textId="77777777" w:rsidTr="00D20908">
        <w:trPr>
          <w:trHeight w:val="85"/>
        </w:trPr>
        <w:tc>
          <w:tcPr>
            <w:tcW w:w="2294" w:type="dxa"/>
            <w:gridSpan w:val="13"/>
          </w:tcPr>
          <w:p w14:paraId="61710AD6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5"/>
          </w:tcPr>
          <w:p w14:paraId="48B9AF26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168124D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8"/>
            <w:vAlign w:val="bottom"/>
          </w:tcPr>
          <w:p w14:paraId="737006E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4"/>
            <w:vAlign w:val="center"/>
          </w:tcPr>
          <w:p w14:paraId="2BC4C25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F768EB3" w14:textId="77777777" w:rsidTr="00D20908">
        <w:trPr>
          <w:trHeight w:val="20"/>
        </w:trPr>
        <w:tc>
          <w:tcPr>
            <w:tcW w:w="2294" w:type="dxa"/>
            <w:gridSpan w:val="13"/>
          </w:tcPr>
          <w:p w14:paraId="38588A0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5"/>
          </w:tcPr>
          <w:p w14:paraId="37B430FE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16C8632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8"/>
            <w:vAlign w:val="center"/>
          </w:tcPr>
          <w:p w14:paraId="2091AC9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4"/>
            <w:vAlign w:val="center"/>
          </w:tcPr>
          <w:p w14:paraId="0F95C36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66E118D7" w14:textId="77777777" w:rsidTr="00D20908">
        <w:trPr>
          <w:trHeight w:val="20"/>
        </w:trPr>
        <w:tc>
          <w:tcPr>
            <w:tcW w:w="810" w:type="dxa"/>
          </w:tcPr>
          <w:p w14:paraId="024D5707" w14:textId="7C5C4A4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9"/>
          </w:tcPr>
          <w:p w14:paraId="6C104D87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1"/>
          </w:tcPr>
          <w:p w14:paraId="487B37C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3A17578F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  <w:gridSpan w:val="2"/>
          </w:tcPr>
          <w:p w14:paraId="2C86DE5E" w14:textId="77777777" w:rsidR="00D20908" w:rsidRPr="00B479BF" w:rsidRDefault="00000000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4D0D98A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8"/>
            <w:vAlign w:val="bottom"/>
          </w:tcPr>
          <w:p w14:paraId="1DA757EE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4"/>
            <w:vAlign w:val="center"/>
          </w:tcPr>
          <w:p w14:paraId="37E4FD95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0F28E143" w14:textId="77777777" w:rsidTr="00C06BEA">
        <w:trPr>
          <w:trHeight w:val="20"/>
        </w:trPr>
        <w:tc>
          <w:tcPr>
            <w:tcW w:w="5141" w:type="dxa"/>
            <w:gridSpan w:val="38"/>
            <w:shd w:val="clear" w:color="auto" w:fill="FFFFFF" w:themeFill="background1"/>
          </w:tcPr>
          <w:p w14:paraId="6482D688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0A6D04DD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8"/>
            <w:vAlign w:val="bottom"/>
          </w:tcPr>
          <w:p w14:paraId="13604384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4"/>
            <w:vAlign w:val="center"/>
          </w:tcPr>
          <w:p w14:paraId="6F0ADF64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23C18109" w14:textId="77777777" w:rsidTr="00CC5505">
        <w:trPr>
          <w:trHeight w:val="20"/>
        </w:trPr>
        <w:tc>
          <w:tcPr>
            <w:tcW w:w="5141" w:type="dxa"/>
            <w:gridSpan w:val="38"/>
            <w:shd w:val="clear" w:color="auto" w:fill="FFFFFF" w:themeFill="background1"/>
          </w:tcPr>
          <w:p w14:paraId="2E568A67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49085AB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2"/>
            <w:vAlign w:val="bottom"/>
          </w:tcPr>
          <w:p w14:paraId="608C513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6"/>
            <w:vAlign w:val="bottom"/>
          </w:tcPr>
          <w:p w14:paraId="021513D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4"/>
            <w:vAlign w:val="center"/>
          </w:tcPr>
          <w:p w14:paraId="7DA7A71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6FCB97BB" w14:textId="77777777" w:rsidTr="00CC5505">
        <w:trPr>
          <w:trHeight w:val="20"/>
        </w:trPr>
        <w:tc>
          <w:tcPr>
            <w:tcW w:w="5141" w:type="dxa"/>
            <w:gridSpan w:val="38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51800DDC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38A097B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2"/>
            <w:vAlign w:val="bottom"/>
          </w:tcPr>
          <w:p w14:paraId="03E9762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6"/>
            <w:vAlign w:val="bottom"/>
          </w:tcPr>
          <w:p w14:paraId="2E66061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слайсера</w:t>
            </w:r>
          </w:p>
        </w:tc>
        <w:tc>
          <w:tcPr>
            <w:tcW w:w="2831" w:type="dxa"/>
            <w:gridSpan w:val="4"/>
            <w:vAlign w:val="center"/>
          </w:tcPr>
          <w:p w14:paraId="1B037C7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3FF225D9" w14:textId="77777777" w:rsidTr="00CC5505">
        <w:trPr>
          <w:trHeight w:val="20"/>
        </w:trPr>
        <w:tc>
          <w:tcPr>
            <w:tcW w:w="5141" w:type="dxa"/>
            <w:gridSpan w:val="38"/>
            <w:shd w:val="clear" w:color="auto" w:fill="FFFFFF" w:themeFill="background1"/>
          </w:tcPr>
          <w:p w14:paraId="7088D65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4C93E01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2"/>
            <w:shd w:val="clear" w:color="auto" w:fill="BFBFBF" w:themeFill="background1" w:themeFillShade="BF"/>
            <w:vAlign w:val="bottom"/>
          </w:tcPr>
          <w:p w14:paraId="6008780B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702B9906" w14:textId="77777777" w:rsidTr="00CC5505">
        <w:trPr>
          <w:trHeight w:val="20"/>
        </w:trPr>
        <w:tc>
          <w:tcPr>
            <w:tcW w:w="5141" w:type="dxa"/>
            <w:gridSpan w:val="38"/>
            <w:shd w:val="clear" w:color="auto" w:fill="BFBFBF" w:themeFill="background1" w:themeFillShade="BF"/>
          </w:tcPr>
          <w:p w14:paraId="47A2C63B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4"/>
            <w:shd w:val="clear" w:color="auto" w:fill="FFFFFF" w:themeFill="background1"/>
          </w:tcPr>
          <w:p w14:paraId="4A9B9B73" w14:textId="2E335C8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3"/>
          </w:tcPr>
          <w:p w14:paraId="4EA778B2" w14:textId="267CF2C2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0225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4"/>
          </w:tcPr>
          <w:p w14:paraId="09CE306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2"/>
            <w:vMerge w:val="restart"/>
          </w:tcPr>
          <w:p w14:paraId="46240DA0" w14:textId="017D5CF6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691ABC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691ABC">
                  <w:rPr>
                    <w:szCs w:val="16"/>
                  </w:rPr>
                  <w:t>1,0 % - 2,0 %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691ABC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E3D223D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539A7C94" w14:textId="755B310C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1"/>
          </w:tcPr>
          <w:p w14:paraId="68AA2E47" w14:textId="2694320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4"/>
          </w:tcPr>
          <w:p w14:paraId="63BE44F0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1"/>
          </w:tcPr>
          <w:p w14:paraId="1567A1A7" w14:textId="7CEB1B4D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4"/>
          </w:tcPr>
          <w:p w14:paraId="43B13DD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3"/>
          </w:tcPr>
          <w:p w14:paraId="019D2C9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2" w:type="dxa"/>
            <w:gridSpan w:val="4"/>
          </w:tcPr>
          <w:p w14:paraId="05C4FA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2"/>
            <w:vMerge/>
            <w:shd w:val="clear" w:color="auto" w:fill="BFBFBF" w:themeFill="background1" w:themeFillShade="BF"/>
            <w:vAlign w:val="bottom"/>
          </w:tcPr>
          <w:p w14:paraId="70BF195E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0509F5E" w14:textId="77777777" w:rsidTr="00D20908">
        <w:trPr>
          <w:trHeight w:val="20"/>
        </w:trPr>
        <w:tc>
          <w:tcPr>
            <w:tcW w:w="1873" w:type="dxa"/>
            <w:gridSpan w:val="10"/>
            <w:tcMar>
              <w:left w:w="108" w:type="dxa"/>
              <w:right w:w="108" w:type="dxa"/>
            </w:tcMar>
          </w:tcPr>
          <w:p w14:paraId="3A577F1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1"/>
          </w:tcPr>
          <w:p w14:paraId="49B4463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7"/>
          </w:tcPr>
          <w:p w14:paraId="23F76FAC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4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683E75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3"/>
            <w:shd w:val="clear" w:color="auto" w:fill="FFFFFF" w:themeFill="background1"/>
          </w:tcPr>
          <w:p w14:paraId="6D4E9D8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4"/>
            <w:shd w:val="clear" w:color="auto" w:fill="FFFFFF" w:themeFill="background1"/>
          </w:tcPr>
          <w:p w14:paraId="7BFDB18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2"/>
            <w:vMerge w:val="restart"/>
            <w:tcMar>
              <w:left w:w="108" w:type="dxa"/>
              <w:right w:w="108" w:type="dxa"/>
            </w:tcMar>
          </w:tcPr>
          <w:p w14:paraId="4E90B3DA" w14:textId="688F215B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691ABC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  <w:listItem w:displayText="0,05 % (по НУК)" w:value="0,05 % (по НУК)"/>
                </w:dropDownList>
              </w:sdtPr>
              <w:sdtContent>
                <w:r w:rsidR="00691ABC">
                  <w:rPr>
                    <w:szCs w:val="16"/>
                  </w:rPr>
                  <w:t>0,05 %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691ABC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5CF762F0" w14:textId="77777777" w:rsidTr="00D20908">
        <w:trPr>
          <w:trHeight w:val="20"/>
        </w:trPr>
        <w:tc>
          <w:tcPr>
            <w:tcW w:w="1873" w:type="dxa"/>
            <w:gridSpan w:val="10"/>
          </w:tcPr>
          <w:p w14:paraId="4FFEA593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8"/>
          </w:tcPr>
          <w:p w14:paraId="7722DCBA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0F7AD418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2"/>
            <w:vMerge/>
            <w:vAlign w:val="bottom"/>
          </w:tcPr>
          <w:p w14:paraId="76274E6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C1F081B" w14:textId="77777777" w:rsidTr="00CC5505">
        <w:trPr>
          <w:trHeight w:val="20"/>
        </w:trPr>
        <w:tc>
          <w:tcPr>
            <w:tcW w:w="5141" w:type="dxa"/>
            <w:gridSpan w:val="38"/>
            <w:shd w:val="clear" w:color="auto" w:fill="BFBFBF" w:themeFill="background1" w:themeFillShade="BF"/>
          </w:tcPr>
          <w:p w14:paraId="199B80E9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8"/>
          </w:tcPr>
          <w:p w14:paraId="7DAD177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3"/>
          </w:tcPr>
          <w:p w14:paraId="74698871" w14:textId="51204E5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47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2"/>
            <w:vMerge w:val="restart"/>
            <w:shd w:val="clear" w:color="auto" w:fill="FFFFFF" w:themeFill="background1"/>
          </w:tcPr>
          <w:p w14:paraId="0FA44606" w14:textId="3897708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691ABC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691ABC">
                  <w:rPr>
                    <w:szCs w:val="16"/>
                  </w:rPr>
                  <w:t>1,0 % - 2,0 %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691ABC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07FC2260" w14:textId="77777777" w:rsidTr="00D20908">
        <w:trPr>
          <w:trHeight w:val="177"/>
        </w:trPr>
        <w:tc>
          <w:tcPr>
            <w:tcW w:w="1873" w:type="dxa"/>
            <w:gridSpan w:val="10"/>
            <w:shd w:val="clear" w:color="auto" w:fill="FFFFFF" w:themeFill="background1"/>
          </w:tcPr>
          <w:p w14:paraId="3D86C8E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8"/>
            <w:shd w:val="clear" w:color="auto" w:fill="FFFFFF" w:themeFill="background1"/>
          </w:tcPr>
          <w:p w14:paraId="76D7131F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10"/>
            <w:shd w:val="clear" w:color="auto" w:fill="FFFFFF" w:themeFill="background1"/>
          </w:tcPr>
          <w:p w14:paraId="3405831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shd w:val="clear" w:color="auto" w:fill="F2F2F2" w:themeFill="background1" w:themeFillShade="F2"/>
          </w:tcPr>
          <w:p w14:paraId="52833338" w14:textId="0A8C2C2F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47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0E50BCB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10"/>
            <w:shd w:val="clear" w:color="auto" w:fill="F2F2F2" w:themeFill="background1" w:themeFillShade="F2"/>
          </w:tcPr>
          <w:p w14:paraId="4A649C5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6"/>
            <w:shd w:val="clear" w:color="auto" w:fill="F2F2F2" w:themeFill="background1" w:themeFillShade="F2"/>
          </w:tcPr>
          <w:p w14:paraId="10CF542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2"/>
            <w:vMerge/>
            <w:shd w:val="clear" w:color="auto" w:fill="FFFFFF" w:themeFill="background1"/>
          </w:tcPr>
          <w:p w14:paraId="7CDB669A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09B0C56D" w14:textId="77777777" w:rsidTr="00D20908">
        <w:trPr>
          <w:trHeight w:val="126"/>
        </w:trPr>
        <w:tc>
          <w:tcPr>
            <w:tcW w:w="1873" w:type="dxa"/>
            <w:gridSpan w:val="10"/>
            <w:shd w:val="clear" w:color="auto" w:fill="FFFFFF" w:themeFill="background1"/>
          </w:tcPr>
          <w:p w14:paraId="6EBF7D3C" w14:textId="4E9BEE05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8"/>
            <w:shd w:val="clear" w:color="auto" w:fill="FFFFFF" w:themeFill="background1"/>
          </w:tcPr>
          <w:p w14:paraId="43346820" w14:textId="23A93B70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4C8B5AE2" w14:textId="5D75FB3B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47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47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47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2"/>
            <w:vMerge w:val="restart"/>
          </w:tcPr>
          <w:p w14:paraId="192A5FF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13776668" w14:textId="77777777" w:rsidTr="00D20908">
        <w:trPr>
          <w:trHeight w:val="20"/>
        </w:trPr>
        <w:tc>
          <w:tcPr>
            <w:tcW w:w="1690" w:type="dxa"/>
            <w:gridSpan w:val="9"/>
            <w:shd w:val="clear" w:color="auto" w:fill="FFFFFF" w:themeFill="background1"/>
            <w:tcMar>
              <w:right w:w="0" w:type="dxa"/>
            </w:tcMar>
          </w:tcPr>
          <w:p w14:paraId="5D92A4A3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5"/>
            <w:shd w:val="clear" w:color="auto" w:fill="FFFFFF" w:themeFill="background1"/>
          </w:tcPr>
          <w:p w14:paraId="5DC2EA56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дезин. маты</w:t>
            </w:r>
          </w:p>
        </w:tc>
        <w:tc>
          <w:tcPr>
            <w:tcW w:w="1879" w:type="dxa"/>
            <w:gridSpan w:val="14"/>
            <w:shd w:val="clear" w:color="auto" w:fill="FFFFFF" w:themeFill="background1"/>
          </w:tcPr>
          <w:p w14:paraId="19A4DF61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дезин.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651A428F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2"/>
            <w:vMerge/>
          </w:tcPr>
          <w:p w14:paraId="3B785C3D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124F76FD" w14:textId="77777777" w:rsidTr="00CC5505">
        <w:trPr>
          <w:trHeight w:val="20"/>
        </w:trPr>
        <w:tc>
          <w:tcPr>
            <w:tcW w:w="5141" w:type="dxa"/>
            <w:gridSpan w:val="38"/>
            <w:shd w:val="clear" w:color="auto" w:fill="BFBFBF" w:themeFill="background1" w:themeFillShade="BF"/>
          </w:tcPr>
          <w:p w14:paraId="66A059E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30A4EC2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2"/>
            <w:vMerge w:val="restart"/>
          </w:tcPr>
          <w:p w14:paraId="420343D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5FDEF3DD" w14:textId="77777777" w:rsidTr="00D20908">
        <w:trPr>
          <w:trHeight w:val="20"/>
        </w:trPr>
        <w:tc>
          <w:tcPr>
            <w:tcW w:w="1149" w:type="dxa"/>
            <w:gridSpan w:val="5"/>
          </w:tcPr>
          <w:p w14:paraId="0D948B80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16B85AD6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6"/>
          </w:tcPr>
          <w:p w14:paraId="39817319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8"/>
          </w:tcPr>
          <w:p w14:paraId="36295821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0"/>
          </w:tcPr>
          <w:p w14:paraId="6B26BFD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машины таромоечные</w:t>
            </w:r>
          </w:p>
        </w:tc>
        <w:tc>
          <w:tcPr>
            <w:tcW w:w="2272" w:type="dxa"/>
            <w:gridSpan w:val="11"/>
          </w:tcPr>
          <w:p w14:paraId="489B148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2"/>
            <w:vMerge/>
          </w:tcPr>
          <w:p w14:paraId="006FE633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32A9B628" w14:textId="77777777" w:rsidTr="00D20908">
        <w:trPr>
          <w:trHeight w:val="20"/>
        </w:trPr>
        <w:tc>
          <w:tcPr>
            <w:tcW w:w="3007" w:type="dxa"/>
            <w:gridSpan w:val="21"/>
          </w:tcPr>
          <w:p w14:paraId="073E4E1D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СП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7C4771E4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обувницы</w:t>
            </w:r>
          </w:p>
        </w:tc>
        <w:tc>
          <w:tcPr>
            <w:tcW w:w="1000" w:type="dxa"/>
            <w:gridSpan w:val="3"/>
          </w:tcPr>
          <w:p w14:paraId="5BE94358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1EC96934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2"/>
            <w:vMerge w:val="restart"/>
          </w:tcPr>
          <w:p w14:paraId="2FD5A86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7A0067" w:rsidRPr="00D23288" w14:paraId="533BF6FF" w14:textId="77777777" w:rsidTr="00D20908">
        <w:trPr>
          <w:trHeight w:val="20"/>
        </w:trPr>
        <w:tc>
          <w:tcPr>
            <w:tcW w:w="1873" w:type="dxa"/>
            <w:gridSpan w:val="10"/>
            <w:shd w:val="clear" w:color="auto" w:fill="FFFFFF" w:themeFill="background1"/>
          </w:tcPr>
          <w:p w14:paraId="33BDEE5B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1"/>
            <w:shd w:val="clear" w:color="auto" w:fill="FFFFFF" w:themeFill="background1"/>
          </w:tcPr>
          <w:p w14:paraId="186DDA06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4951DE2A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3"/>
            <w:shd w:val="clear" w:color="auto" w:fill="FFFFFF" w:themeFill="background1"/>
          </w:tcPr>
          <w:p w14:paraId="64C4BDC2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6AB0A6C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2"/>
            <w:vMerge/>
          </w:tcPr>
          <w:p w14:paraId="15FAD7F8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355B5125" w14:textId="77777777" w:rsidTr="00CC5505">
        <w:trPr>
          <w:trHeight w:val="20"/>
        </w:trPr>
        <w:tc>
          <w:tcPr>
            <w:tcW w:w="5141" w:type="dxa"/>
            <w:gridSpan w:val="38"/>
            <w:shd w:val="clear" w:color="auto" w:fill="BFBFBF" w:themeFill="background1" w:themeFillShade="BF"/>
          </w:tcPr>
          <w:p w14:paraId="3E7F6D6D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3995D1C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2"/>
            <w:shd w:val="clear" w:color="auto" w:fill="BFBFBF" w:themeFill="background1" w:themeFillShade="BF"/>
          </w:tcPr>
          <w:p w14:paraId="439E9232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773D0D3B" w14:textId="77777777" w:rsidTr="00D20908">
        <w:trPr>
          <w:trHeight w:val="20"/>
        </w:trPr>
        <w:tc>
          <w:tcPr>
            <w:tcW w:w="1579" w:type="dxa"/>
            <w:gridSpan w:val="7"/>
          </w:tcPr>
          <w:p w14:paraId="0B44CF23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3"/>
          </w:tcPr>
          <w:p w14:paraId="69CB2B42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32477000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4"/>
          </w:tcPr>
          <w:p w14:paraId="79A06E7D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8"/>
          </w:tcPr>
          <w:p w14:paraId="1ABB9DF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3"/>
          </w:tcPr>
          <w:p w14:paraId="2AA887A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2"/>
            <w:vMerge w:val="restart"/>
          </w:tcPr>
          <w:p w14:paraId="1E696AAA" w14:textId="45A67B39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691ABC">
              <w:rPr>
                <w:szCs w:val="16"/>
              </w:rPr>
              <w:t>сотрудник внешнего клининга</w:t>
            </w:r>
          </w:p>
          <w:p w14:paraId="4D2DB06F" w14:textId="1FDACC60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691ABC">
              <w:rPr>
                <w:szCs w:val="16"/>
              </w:rPr>
              <w:t xml:space="preserve"> </w:t>
            </w:r>
            <w:r w:rsidR="00CB5516">
              <w:rPr>
                <w:szCs w:val="16"/>
              </w:rPr>
              <w:t>Иванов</w:t>
            </w:r>
          </w:p>
          <w:p w14:paraId="6CD66066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7A0067" w:rsidRPr="00D23288" w14:paraId="0B9E6068" w14:textId="77777777" w:rsidTr="00CC5505">
        <w:trPr>
          <w:trHeight w:val="20"/>
        </w:trPr>
        <w:tc>
          <w:tcPr>
            <w:tcW w:w="5141" w:type="dxa"/>
            <w:gridSpan w:val="37"/>
            <w:shd w:val="clear" w:color="auto" w:fill="BFBFBF" w:themeFill="background1" w:themeFillShade="BF"/>
          </w:tcPr>
          <w:p w14:paraId="7C318B16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8"/>
          </w:tcPr>
          <w:p w14:paraId="13B1D88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1"/>
          </w:tcPr>
          <w:p w14:paraId="28CCB7E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50B7818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3"/>
            <w:vMerge/>
          </w:tcPr>
          <w:p w14:paraId="2AF17190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90B58DE" w14:textId="77777777" w:rsidTr="00D20908">
        <w:trPr>
          <w:trHeight w:val="20"/>
        </w:trPr>
        <w:tc>
          <w:tcPr>
            <w:tcW w:w="1019" w:type="dxa"/>
            <w:gridSpan w:val="3"/>
          </w:tcPr>
          <w:p w14:paraId="55E52702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3"/>
          </w:tcPr>
          <w:p w14:paraId="53165E87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1C3542FA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425733C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8"/>
          </w:tcPr>
          <w:p w14:paraId="266B4E8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1"/>
          </w:tcPr>
          <w:p w14:paraId="7DAFC7E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5B952B0E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3"/>
            <w:vMerge/>
          </w:tcPr>
          <w:p w14:paraId="04A1AA35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535D1D88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AA481" w14:textId="77777777" w:rsidR="00AC5634" w:rsidRDefault="00AC5634">
      <w:r>
        <w:separator/>
      </w:r>
    </w:p>
  </w:endnote>
  <w:endnote w:type="continuationSeparator" w:id="0">
    <w:p w14:paraId="536776E9" w14:textId="77777777" w:rsidR="00AC5634" w:rsidRDefault="00AC5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864B2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B80C9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C03B5" w14:textId="77777777" w:rsidR="00AC5634" w:rsidRDefault="00AC5634">
      <w:r>
        <w:separator/>
      </w:r>
    </w:p>
  </w:footnote>
  <w:footnote w:type="continuationSeparator" w:id="0">
    <w:p w14:paraId="26D1067E" w14:textId="77777777" w:rsidR="00AC5634" w:rsidRDefault="00AC5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CB1A0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691ABC" w:rsidRPr="00691ABC">
        <w:rPr>
          <w:rStyle w:val="a6"/>
          <w:lang w:val="en-US"/>
        </w:rPr>
        <w:t>Ф-ХХ</w:t>
      </w:r>
      <w:r w:rsidR="00691AB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20914525">
    <w:abstractNumId w:val="20"/>
  </w:num>
  <w:num w:numId="2" w16cid:durableId="700938580">
    <w:abstractNumId w:val="36"/>
  </w:num>
  <w:num w:numId="3" w16cid:durableId="1492790094">
    <w:abstractNumId w:val="27"/>
  </w:num>
  <w:num w:numId="4" w16cid:durableId="1911958853">
    <w:abstractNumId w:val="17"/>
  </w:num>
  <w:num w:numId="5" w16cid:durableId="1503813217">
    <w:abstractNumId w:val="16"/>
  </w:num>
  <w:num w:numId="6" w16cid:durableId="1556813641">
    <w:abstractNumId w:val="30"/>
  </w:num>
  <w:num w:numId="7" w16cid:durableId="1729108274">
    <w:abstractNumId w:val="26"/>
  </w:num>
  <w:num w:numId="8" w16cid:durableId="908883148">
    <w:abstractNumId w:val="35"/>
  </w:num>
  <w:num w:numId="9" w16cid:durableId="968127704">
    <w:abstractNumId w:val="31"/>
  </w:num>
  <w:num w:numId="10" w16cid:durableId="1766074684">
    <w:abstractNumId w:val="15"/>
  </w:num>
  <w:num w:numId="11" w16cid:durableId="1606229625">
    <w:abstractNumId w:val="24"/>
  </w:num>
  <w:num w:numId="12" w16cid:durableId="737900000">
    <w:abstractNumId w:val="29"/>
  </w:num>
  <w:num w:numId="13" w16cid:durableId="288316164">
    <w:abstractNumId w:val="38"/>
  </w:num>
  <w:num w:numId="14" w16cid:durableId="868108215">
    <w:abstractNumId w:val="23"/>
  </w:num>
  <w:num w:numId="15" w16cid:durableId="2116904191">
    <w:abstractNumId w:val="19"/>
  </w:num>
  <w:num w:numId="16" w16cid:durableId="1168405509">
    <w:abstractNumId w:val="11"/>
  </w:num>
  <w:num w:numId="17" w16cid:durableId="1079712644">
    <w:abstractNumId w:val="21"/>
  </w:num>
  <w:num w:numId="18" w16cid:durableId="1904558059">
    <w:abstractNumId w:val="22"/>
  </w:num>
  <w:num w:numId="19" w16cid:durableId="979572466">
    <w:abstractNumId w:val="37"/>
  </w:num>
  <w:num w:numId="20" w16cid:durableId="2109964111">
    <w:abstractNumId w:val="32"/>
  </w:num>
  <w:num w:numId="21" w16cid:durableId="849494114">
    <w:abstractNumId w:val="12"/>
  </w:num>
  <w:num w:numId="22" w16cid:durableId="1034774756">
    <w:abstractNumId w:val="33"/>
  </w:num>
  <w:num w:numId="23" w16cid:durableId="62340016">
    <w:abstractNumId w:val="25"/>
  </w:num>
  <w:num w:numId="24" w16cid:durableId="692615739">
    <w:abstractNumId w:val="13"/>
  </w:num>
  <w:num w:numId="25" w16cid:durableId="1672680581">
    <w:abstractNumId w:val="28"/>
  </w:num>
  <w:num w:numId="26" w16cid:durableId="524833457">
    <w:abstractNumId w:val="14"/>
  </w:num>
  <w:num w:numId="27" w16cid:durableId="1420908067">
    <w:abstractNumId w:val="9"/>
  </w:num>
  <w:num w:numId="28" w16cid:durableId="875118091">
    <w:abstractNumId w:val="7"/>
  </w:num>
  <w:num w:numId="29" w16cid:durableId="1160849494">
    <w:abstractNumId w:val="6"/>
  </w:num>
  <w:num w:numId="30" w16cid:durableId="954679200">
    <w:abstractNumId w:val="5"/>
  </w:num>
  <w:num w:numId="31" w16cid:durableId="613245312">
    <w:abstractNumId w:val="4"/>
  </w:num>
  <w:num w:numId="32" w16cid:durableId="324823642">
    <w:abstractNumId w:val="8"/>
  </w:num>
  <w:num w:numId="33" w16cid:durableId="1970277359">
    <w:abstractNumId w:val="3"/>
  </w:num>
  <w:num w:numId="34" w16cid:durableId="1896967091">
    <w:abstractNumId w:val="2"/>
  </w:num>
  <w:num w:numId="35" w16cid:durableId="638076890">
    <w:abstractNumId w:val="1"/>
  </w:num>
  <w:num w:numId="36" w16cid:durableId="339696092">
    <w:abstractNumId w:val="0"/>
  </w:num>
  <w:num w:numId="37" w16cid:durableId="81532111">
    <w:abstractNumId w:val="13"/>
  </w:num>
  <w:num w:numId="38" w16cid:durableId="770317455">
    <w:abstractNumId w:val="10"/>
  </w:num>
  <w:num w:numId="39" w16cid:durableId="1816752059">
    <w:abstractNumId w:val="18"/>
  </w:num>
  <w:num w:numId="40" w16cid:durableId="19066452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B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55CAD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860D2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265"/>
    <w:rsid w:val="00392A07"/>
    <w:rsid w:val="00395297"/>
    <w:rsid w:val="003A6553"/>
    <w:rsid w:val="003A691F"/>
    <w:rsid w:val="003A7C3A"/>
    <w:rsid w:val="003B0EB6"/>
    <w:rsid w:val="003B16DC"/>
    <w:rsid w:val="003B2605"/>
    <w:rsid w:val="003C012D"/>
    <w:rsid w:val="003C0F32"/>
    <w:rsid w:val="003C2A4E"/>
    <w:rsid w:val="003C7E13"/>
    <w:rsid w:val="003D0BD9"/>
    <w:rsid w:val="003E06E8"/>
    <w:rsid w:val="003E18A0"/>
    <w:rsid w:val="003E4AD4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10B6"/>
    <w:rsid w:val="006820F6"/>
    <w:rsid w:val="00684D08"/>
    <w:rsid w:val="006854F0"/>
    <w:rsid w:val="0069061D"/>
    <w:rsid w:val="00691ABC"/>
    <w:rsid w:val="00693875"/>
    <w:rsid w:val="006939F3"/>
    <w:rsid w:val="0069548A"/>
    <w:rsid w:val="00695D62"/>
    <w:rsid w:val="00696E4B"/>
    <w:rsid w:val="00697203"/>
    <w:rsid w:val="006975DE"/>
    <w:rsid w:val="00697F96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2D0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471D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05C2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5634"/>
    <w:rsid w:val="00AC6FEF"/>
    <w:rsid w:val="00AC7DF9"/>
    <w:rsid w:val="00AD2A2E"/>
    <w:rsid w:val="00AD3A8A"/>
    <w:rsid w:val="00AD6FD1"/>
    <w:rsid w:val="00AD788F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2251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476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5B1A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01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728D"/>
    <w:rsid w:val="00CA7376"/>
    <w:rsid w:val="00CB09B4"/>
    <w:rsid w:val="00CB2071"/>
    <w:rsid w:val="00CB5516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5C13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0244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34F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8FF22B"/>
  <w15:docId w15:val="{55F78FD6-194A-45E5-B204-877213C5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BF517C52224FEBBD47453F7A8A2A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50BB4-1F3B-43CE-A466-88C051256E9C}"/>
      </w:docPartPr>
      <w:docPartBody>
        <w:p w:rsidR="00E157CC" w:rsidRDefault="00E157CC">
          <w:pPr>
            <w:pStyle w:val="91BF517C52224FEBBD47453F7A8A2AD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472D6E6BFF614C5EBB1C127D3FD574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4A15E0-DF03-4528-9957-D034E74AA18C}"/>
      </w:docPartPr>
      <w:docPartBody>
        <w:p w:rsidR="00E157CC" w:rsidRDefault="00E157CC">
          <w:pPr>
            <w:pStyle w:val="472D6E6BFF614C5EBB1C127D3FD5741E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CC"/>
    <w:rsid w:val="00697F96"/>
    <w:rsid w:val="009E3A6B"/>
    <w:rsid w:val="00BB5873"/>
    <w:rsid w:val="00E157CC"/>
    <w:rsid w:val="00EB0244"/>
    <w:rsid w:val="00F2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1BF517C52224FEBBD47453F7A8A2AD7">
    <w:name w:val="91BF517C52224FEBBD47453F7A8A2AD7"/>
  </w:style>
  <w:style w:type="paragraph" w:customStyle="1" w:styleId="472D6E6BFF614C5EBB1C127D3FD5741E">
    <w:name w:val="472D6E6BFF614C5EBB1C127D3FD574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2026-08-31.dotx</Template>
  <TotalTime>28</TotalTime>
  <Pages>2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Рочева Наталья Владимировна</dc:creator>
  <cp:lastModifiedBy>Перевозчиков Владимир Геннадьевич</cp:lastModifiedBy>
  <cp:revision>9</cp:revision>
  <cp:lastPrinted>2026-08-31T08:30:00Z</cp:lastPrinted>
  <dcterms:created xsi:type="dcterms:W3CDTF">2026-09-02T10:47:00Z</dcterms:created>
  <dcterms:modified xsi:type="dcterms:W3CDTF">2026-09-04T01:53:00Z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