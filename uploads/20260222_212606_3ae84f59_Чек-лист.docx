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6771BBA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76F44C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70BE1BF1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00B21388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4793529E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4E4A48C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1E8DE9E1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965FB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2CA2C23A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092D41D3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5C0893F1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2983011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lastRenderedPageBreak/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182F2" w14:textId="77777777" w:rsidR="009251A7" w:rsidRDefault="009251A7">
      <w:r>
        <w:separator/>
      </w:r>
    </w:p>
  </w:endnote>
  <w:endnote w:type="continuationSeparator" w:id="0">
    <w:p w14:paraId="3AE3CDDE" w14:textId="77777777" w:rsidR="009251A7" w:rsidRDefault="00925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138C" w14:textId="77777777" w:rsidR="009251A7" w:rsidRDefault="009251A7">
      <w:r>
        <w:separator/>
      </w:r>
    </w:p>
  </w:footnote>
  <w:footnote w:type="continuationSeparator" w:id="0">
    <w:p w14:paraId="21107AD0" w14:textId="77777777" w:rsidR="009251A7" w:rsidRDefault="00925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51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10</cp:revision>
  <cp:lastPrinted>2026-02-18T13:06:00Z</cp:lastPrinted>
  <dcterms:created xsi:type="dcterms:W3CDTF">2026-02-21T18:45:00Z</dcterms:created>
  <dcterms:modified xsi:type="dcterms:W3CDTF">2026-02-22T18:16:00Z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