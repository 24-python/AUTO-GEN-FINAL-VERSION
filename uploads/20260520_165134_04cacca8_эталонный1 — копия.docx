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F3FC153" w:rsidR="00F24501" w:rsidRPr="00D23288" w:rsidRDefault="00093BAB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093BA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093BA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093BA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93BAB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93BAB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093BA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093BA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93BA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93BA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093BA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93BA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93BA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93BA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93BAB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093BA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093BA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3695C493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4DBD79D5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53CF3B15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11B75CBD" w:rsidR="00EB2A92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54D0E3B4" w:rsidR="00EB2A92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93BAB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093BA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093BA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093BA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093BAB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093BAB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093BAB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093BA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093BA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093BA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600F3DE5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93BA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93BA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093BAB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093BAB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093BAB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093BAB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093BA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093BA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093BA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093BA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093BA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093BA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93BA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093BAB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093BA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93BAB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93BA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093BA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093BA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093BAB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093BA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093BA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093BA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093BA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093BA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093BA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093BAB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43C79052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2145A">
                  <w:rPr>
                    <w:szCs w:val="16"/>
                  </w:rPr>
                  <w:t>0,02 %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093BA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093BA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093BA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093BA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093BA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093BA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093BA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093BA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093BA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B60C4" w14:textId="77777777" w:rsidR="00093BAB" w:rsidRDefault="00093BAB">
      <w:r>
        <w:separator/>
      </w:r>
    </w:p>
  </w:endnote>
  <w:endnote w:type="continuationSeparator" w:id="0">
    <w:p w14:paraId="321A6011" w14:textId="77777777" w:rsidR="00093BAB" w:rsidRDefault="0009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302D7" w14:textId="77777777" w:rsidR="00093BAB" w:rsidRDefault="00093BAB">
      <w:r>
        <w:separator/>
      </w:r>
    </w:p>
  </w:footnote>
  <w:footnote w:type="continuationSeparator" w:id="0">
    <w:p w14:paraId="177A1A14" w14:textId="77777777" w:rsidR="00093BAB" w:rsidRDefault="00093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093BA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3BAB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2AB8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67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26594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6812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4682E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B60A47" w:rsidP="00B60A47">
          <w:pPr>
            <w:pStyle w:val="A0711B191F8A4ACAAA52668F5B5336A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C4D86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66B9A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328F4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343</TotalTime>
  <Pages>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82</cp:revision>
  <cp:lastPrinted>2026-05-14T04:24:00Z</cp:lastPrinted>
  <dcterms:created xsi:type="dcterms:W3CDTF">2026-04-16T09:45:00Z</dcterms:created>
  <dcterms:modified xsi:type="dcterms:W3CDTF">2026-05-20T09:45:00Z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