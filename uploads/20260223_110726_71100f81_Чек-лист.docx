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6771BBA7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150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7777777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77777777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>
              <w:t>индук</w:t>
            </w:r>
            <w:proofErr w:type="spellEnd"/>
            <w:r w:rsidR="00381B47">
              <w:t xml:space="preserve">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proofErr w:type="spellStart"/>
            <w:r w:rsidR="00381B47">
              <w:t>элек</w:t>
            </w:r>
            <w:proofErr w:type="spellEnd"/>
            <w:r w:rsidR="00381B47">
              <w:t xml:space="preserve">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77777777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5AB01C2F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77777777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proofErr w:type="spellStart"/>
            <w:r w:rsidR="007A7E4E">
              <w:t>этикетировщики</w:t>
            </w:r>
            <w:proofErr w:type="spellEnd"/>
            <w:r w:rsidR="007A7E4E">
              <w:t xml:space="preserve">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76F44C7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proofErr w:type="spellStart"/>
            <w:r w:rsidR="00381B47" w:rsidRPr="001F1277">
              <w:t>мусаты</w:t>
            </w:r>
            <w:proofErr w:type="spellEnd"/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381B47" w:rsidRPr="00461184">
              <w:t>расстоечные</w:t>
            </w:r>
            <w:proofErr w:type="spellEnd"/>
            <w:r w:rsidR="00381B47" w:rsidRPr="00461184">
              <w:t xml:space="preserve">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автоматический </w:t>
            </w:r>
            <w:proofErr w:type="spellStart"/>
            <w:r w:rsidR="007A7E4E">
              <w:t>клипсаторы</w:t>
            </w:r>
            <w:proofErr w:type="spellEnd"/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гастроёмкости</w:t>
            </w:r>
            <w:proofErr w:type="spellEnd"/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70BE1BF1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77777777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00B21388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4793529E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77777777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слайсера</w:t>
            </w:r>
            <w:proofErr w:type="spellEnd"/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17BDE30E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с</w:t>
            </w:r>
            <w:r w:rsidR="00C728D3" w:rsidRPr="001A30F0">
              <w:t>илапеновы</w:t>
            </w:r>
            <w:r w:rsidR="00C728D3">
              <w:t>е</w:t>
            </w:r>
            <w:proofErr w:type="spellEnd"/>
            <w:r w:rsidR="00C728D3">
              <w:t xml:space="preserve">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77777777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4600B">
              <w:t>бисквиторезки</w:t>
            </w:r>
            <w:proofErr w:type="spellEnd"/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4E4A48C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proofErr w:type="spellStart"/>
            <w:r w:rsidR="00C728D3" w:rsidRPr="00461184">
              <w:t>тестоделители</w:t>
            </w:r>
            <w:proofErr w:type="spellEnd"/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1F1277">
              <w:t>дежи</w:t>
            </w:r>
            <w:proofErr w:type="spellEnd"/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</w:t>
            </w:r>
            <w:r w:rsidR="00C728D3" w:rsidRPr="0044600B">
              <w:t>естоокруглители</w:t>
            </w:r>
            <w:proofErr w:type="spellEnd"/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тестораскатки</w:t>
            </w:r>
            <w:proofErr w:type="spellEnd"/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proofErr w:type="spellStart"/>
            <w:r w:rsidR="00C728D3">
              <w:t>перетаривания</w:t>
            </w:r>
            <w:proofErr w:type="spellEnd"/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 w:rsidRPr="00461184">
              <w:t>тарталетницы</w:t>
            </w:r>
            <w:proofErr w:type="spellEnd"/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1E8DE9E1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C728D3">
              <w:t>демосистема</w:t>
            </w:r>
            <w:proofErr w:type="spellEnd"/>
            <w:r w:rsidR="00C728D3">
              <w:t xml:space="preserve">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12565620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77777777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77777777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 xml:space="preserve">машина для резки </w:t>
            </w:r>
            <w:proofErr w:type="spellStart"/>
            <w:r w:rsidR="00C728D3" w:rsidRPr="00461184">
              <w:t>конд</w:t>
            </w:r>
            <w:proofErr w:type="spellEnd"/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7777777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</w:t>
            </w:r>
            <w:proofErr w:type="spellStart"/>
            <w:r w:rsidR="0077471D" w:rsidRPr="001F1277">
              <w:t>bigbox</w:t>
            </w:r>
            <w:proofErr w:type="spellEnd"/>
            <w:r w:rsidR="0077471D" w:rsidRPr="001F1277">
              <w:t>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>
              <w:rPr>
                <w:rFonts w:eastAsia="Times New Roman"/>
              </w:rPr>
              <w:t>расстоечные</w:t>
            </w:r>
            <w:proofErr w:type="spellEnd"/>
            <w:r w:rsidR="0077471D">
              <w:rPr>
                <w:rFonts w:eastAsia="Times New Roman"/>
              </w:rPr>
              <w:t xml:space="preserve"> </w:t>
            </w:r>
            <w:proofErr w:type="spellStart"/>
            <w:r w:rsidR="0077471D">
              <w:rPr>
                <w:rFonts w:eastAsia="Times New Roman"/>
              </w:rPr>
              <w:t>термочехлы</w:t>
            </w:r>
            <w:proofErr w:type="spellEnd"/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минифилы</w:t>
            </w:r>
            <w:proofErr w:type="spellEnd"/>
            <w:r w:rsidR="0077471D" w:rsidRPr="00461184">
              <w:t xml:space="preserve">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77777777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мопы</w:t>
            </w:r>
            <w:proofErr w:type="spellEnd"/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77777777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просеивател</w:t>
            </w:r>
            <w:r w:rsidR="0077471D">
              <w:t>и</w:t>
            </w:r>
            <w:proofErr w:type="spellEnd"/>
            <w:r w:rsidR="0077471D">
              <w:t xml:space="preserve">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солодоварки</w:t>
            </w:r>
            <w:proofErr w:type="spellEnd"/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proofErr w:type="spellStart"/>
            <w:r w:rsidR="0077471D" w:rsidRPr="00461184">
              <w:t>ферментаторы</w:t>
            </w:r>
            <w:proofErr w:type="spellEnd"/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</w:t>
            </w:r>
            <w:proofErr w:type="spellStart"/>
            <w:r w:rsidRPr="009272CB">
              <w:t>таромоечная</w:t>
            </w:r>
            <w:proofErr w:type="spellEnd"/>
            <w:r w:rsidRPr="009272CB">
              <w:t xml:space="preserve">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965FB77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2CA2C23A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092D41D3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5C0893F1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proofErr w:type="spellStart"/>
            <w:r w:rsidR="0077471D" w:rsidRPr="00837888">
              <w:t>обувниц</w:t>
            </w:r>
            <w:r w:rsidR="0077471D">
              <w:t>ы</w:t>
            </w:r>
            <w:proofErr w:type="spellEnd"/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77777777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3C14BE33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35CD4D94" w:rsidR="0077471D" w:rsidRDefault="00BF24AF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D9133" w14:textId="77777777" w:rsidR="00361BBF" w:rsidRDefault="00361BBF">
      <w:r>
        <w:separator/>
      </w:r>
    </w:p>
  </w:endnote>
  <w:endnote w:type="continuationSeparator" w:id="0">
    <w:p w14:paraId="2B5AC2F1" w14:textId="77777777" w:rsidR="00361BBF" w:rsidRDefault="00361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1F18" w14:textId="77777777" w:rsidR="00361BBF" w:rsidRDefault="00361BBF">
      <w:r>
        <w:separator/>
      </w:r>
    </w:p>
  </w:footnote>
  <w:footnote w:type="continuationSeparator" w:id="0">
    <w:p w14:paraId="4E5EC9AC" w14:textId="77777777" w:rsidR="00361BBF" w:rsidRDefault="00361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92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11</cp:revision>
  <cp:lastPrinted>2026-02-18T13:06:00Z</cp:lastPrinted>
  <dcterms:created xsi:type="dcterms:W3CDTF">2026-02-21T18:45:00Z</dcterms:created>
  <dcterms:modified xsi:type="dcterms:W3CDTF">2026-02-23T07:06:00Z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