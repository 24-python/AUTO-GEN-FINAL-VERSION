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0FC75B79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A265B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2AF103C6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36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38DC3" w14:textId="77777777" w:rsidR="00824655" w:rsidRDefault="00824655">
      <w:r>
        <w:separator/>
      </w:r>
    </w:p>
  </w:endnote>
  <w:endnote w:type="continuationSeparator" w:id="0">
    <w:p w14:paraId="531C0D02" w14:textId="77777777" w:rsidR="00824655" w:rsidRDefault="0082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E47B5" w14:textId="77777777" w:rsidR="00824655" w:rsidRDefault="00824655">
      <w:r>
        <w:separator/>
      </w:r>
    </w:p>
  </w:footnote>
  <w:footnote w:type="continuationSeparator" w:id="0">
    <w:p w14:paraId="00E41159" w14:textId="77777777" w:rsidR="00824655" w:rsidRDefault="00824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D7C2E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F0B8C" w:rsidRPr="005F0B8C">
        <w:rPr>
          <w:rStyle w:val="a6"/>
          <w:lang w:val="en-US"/>
        </w:rPr>
        <w:t>Ф-ХХ</w:t>
      </w:r>
      <w:r w:rsidR="005F0B8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2A26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BC5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655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75CB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06616A"/>
    <w:rsid w:val="00255790"/>
    <w:rsid w:val="002E2A26"/>
    <w:rsid w:val="004008DD"/>
    <w:rsid w:val="004912C4"/>
    <w:rsid w:val="004A02E0"/>
    <w:rsid w:val="005029F0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21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15</cp:revision>
  <cp:lastPrinted>2026-05-14T04:24:00Z</cp:lastPrinted>
  <dcterms:created xsi:type="dcterms:W3CDTF">2026-08-19T16:06:00Z</dcterms:created>
  <dcterms:modified xsi:type="dcterms:W3CDTF">2026-08-24T07:19:00Z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