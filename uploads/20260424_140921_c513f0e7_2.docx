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2F73AF1C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647B37">
              <w:rPr>
                <w:szCs w:val="16"/>
              </w:rPr>
              <w:t>4</w:t>
            </w:r>
            <w:r w:rsidR="000E00E6">
              <w:rPr>
                <w:szCs w:val="16"/>
              </w:rPr>
              <w:t>0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892649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89264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89264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892649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892649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892649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89264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89264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89264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89264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89264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892649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89264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892649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892649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89264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892649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892649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892649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89264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892649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892649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892649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89264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892649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892649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892649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89264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89264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89264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892649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892649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892649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892649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892649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892649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892649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892649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892649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89264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89264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892649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89264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892649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892649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892649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892649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89264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89264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89264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892649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89264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89264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89264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892649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C42C2" w14:textId="77777777" w:rsidR="00892649" w:rsidRDefault="00892649">
      <w:r>
        <w:separator/>
      </w:r>
    </w:p>
  </w:endnote>
  <w:endnote w:type="continuationSeparator" w:id="0">
    <w:p w14:paraId="5D82C455" w14:textId="77777777" w:rsidR="00892649" w:rsidRDefault="00892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6FE75" w14:textId="77777777" w:rsidR="00892649" w:rsidRDefault="00892649">
      <w:r>
        <w:separator/>
      </w:r>
    </w:p>
  </w:footnote>
  <w:footnote w:type="continuationSeparator" w:id="0">
    <w:p w14:paraId="19FAF2B6" w14:textId="77777777" w:rsidR="00892649" w:rsidRDefault="00892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89264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20</cp:revision>
  <cp:lastPrinted>2026-02-18T13:06:00Z</cp:lastPrinted>
  <dcterms:created xsi:type="dcterms:W3CDTF">2026-04-16T09:45:00Z</dcterms:created>
  <dcterms:modified xsi:type="dcterms:W3CDTF">2026-04-24T05:50:00Z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