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131CF688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544F3B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6B7138">
                  <w:rPr>
                    <w:szCs w:val="16"/>
                  </w:rPr>
                  <w:t>пенная станция DEMA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8E4F1" w14:textId="77777777" w:rsidR="0065462B" w:rsidRDefault="0065462B">
      <w:r>
        <w:separator/>
      </w:r>
    </w:p>
  </w:endnote>
  <w:endnote w:type="continuationSeparator" w:id="0">
    <w:p w14:paraId="0916C50B" w14:textId="77777777" w:rsidR="0065462B" w:rsidRDefault="0065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E9334" w14:textId="77777777" w:rsidR="0065462B" w:rsidRDefault="0065462B">
      <w:r>
        <w:separator/>
      </w:r>
    </w:p>
  </w:footnote>
  <w:footnote w:type="continuationSeparator" w:id="0">
    <w:p w14:paraId="36D7B257" w14:textId="77777777" w:rsidR="0065462B" w:rsidRDefault="0065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462B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AE65E5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70</TotalTime>
  <Pages>1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10</cp:revision>
  <cp:lastPrinted>2026-08-31T08:30:00Z</cp:lastPrinted>
  <dcterms:created xsi:type="dcterms:W3CDTF">2026-09-07T11:16:00Z</dcterms:created>
  <dcterms:modified xsi:type="dcterms:W3CDTF">2026-09-10T04:08:00Z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