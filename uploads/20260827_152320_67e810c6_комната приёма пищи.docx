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79"/>
        <w:gridCol w:w="50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90"/>
        <w:gridCol w:w="85"/>
        <w:gridCol w:w="30"/>
        <w:gridCol w:w="111"/>
        <w:gridCol w:w="240"/>
        <w:gridCol w:w="162"/>
        <w:gridCol w:w="2"/>
        <w:gridCol w:w="32"/>
        <w:gridCol w:w="322"/>
        <w:gridCol w:w="340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0C7BE178" w14:textId="77777777" w:rsidTr="00DE18CC">
        <w:trPr>
          <w:trHeight w:val="20"/>
        </w:trPr>
        <w:tc>
          <w:tcPr>
            <w:tcW w:w="4962" w:type="dxa"/>
            <w:gridSpan w:val="47"/>
            <w:vAlign w:val="bottom"/>
          </w:tcPr>
          <w:p w14:paraId="5B122A0E" w14:textId="77777777" w:rsidR="00552195" w:rsidRPr="00D23288" w:rsidRDefault="00DE18CC" w:rsidP="00DC3916">
            <w:pPr>
              <w:pStyle w:val="-0"/>
              <w:rPr>
                <w:szCs w:val="16"/>
              </w:rPr>
            </w:pPr>
            <w:r w:rsidRPr="008B0C9D">
              <w:rPr>
                <w:szCs w:val="16"/>
              </w:rPr>
              <w:t>ООО «НУТРИЛЕНТ»</w:t>
            </w:r>
          </w:p>
        </w:tc>
        <w:tc>
          <w:tcPr>
            <w:tcW w:w="2672" w:type="dxa"/>
            <w:gridSpan w:val="14"/>
            <w:vAlign w:val="bottom"/>
          </w:tcPr>
          <w:p w14:paraId="62E45212" w14:textId="77777777" w:rsidR="00552195" w:rsidRPr="00647B37" w:rsidRDefault="00DE18CC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комната приёма пищи</w:t>
            </w:r>
          </w:p>
        </w:tc>
        <w:sdt>
          <w:sdtPr>
            <w:rPr>
              <w:szCs w:val="16"/>
            </w:rPr>
            <w:id w:val="425692899"/>
            <w:placeholder>
              <w:docPart w:val="0A3D5C19AA9A4DC3A6A24E1B3CB5C277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6"/>
                <w:vAlign w:val="bottom"/>
              </w:tcPr>
              <w:p w14:paraId="6C2D6776" w14:textId="77777777" w:rsidR="00552195" w:rsidRPr="00647B37" w:rsidRDefault="00DE18CC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24E6FB6D" w14:textId="46F45B60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2DEFA48CAD7E458C83222B463CCD55E0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EA152C">
                  <w:rPr>
                    <w:szCs w:val="16"/>
                  </w:rPr>
                  <w:t>жёлтый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4C484B41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09579048" w14:textId="77777777" w:rsidTr="00DE18CC">
        <w:trPr>
          <w:trHeight w:val="20"/>
        </w:trPr>
        <w:tc>
          <w:tcPr>
            <w:tcW w:w="4962" w:type="dxa"/>
            <w:gridSpan w:val="47"/>
          </w:tcPr>
          <w:p w14:paraId="07857ECE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275E5FE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6"/>
          </w:tcPr>
          <w:p w14:paraId="6A9119A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5B92BAA4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270F19A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45537389" w14:textId="77777777" w:rsidTr="00DE18C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7F46DC9D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5C8A77A8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471D555A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4B60380F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16964BD1" w14:textId="77777777" w:rsidTr="00DE18CC">
        <w:trPr>
          <w:trHeight w:val="20"/>
        </w:trPr>
        <w:tc>
          <w:tcPr>
            <w:tcW w:w="3533" w:type="dxa"/>
            <w:gridSpan w:val="39"/>
          </w:tcPr>
          <w:p w14:paraId="2D8431AD" w14:textId="7777777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43728AB2" w14:textId="77777777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1C3FA822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5121CF2E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887" w:type="dxa"/>
            <w:gridSpan w:val="6"/>
          </w:tcPr>
          <w:p w14:paraId="191605B5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7CE5BD1A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46637" w:rsidRPr="00D23288">
              <w:rPr>
                <w:szCs w:val="16"/>
              </w:rPr>
              <w:t>индук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элек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1494922C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22B8620D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proofErr w:type="spellStart"/>
            <w:r w:rsidR="00046637" w:rsidRPr="00646C1C">
              <w:rPr>
                <w:szCs w:val="16"/>
              </w:rPr>
              <w:t>датеры</w:t>
            </w:r>
            <w:proofErr w:type="spellEnd"/>
          </w:p>
        </w:tc>
      </w:tr>
      <w:tr w:rsidR="00E273C2" w:rsidRPr="00D23288" w14:paraId="028D1DAC" w14:textId="77777777" w:rsidTr="00DE18CC">
        <w:trPr>
          <w:trHeight w:val="20"/>
        </w:trPr>
        <w:tc>
          <w:tcPr>
            <w:tcW w:w="2177" w:type="dxa"/>
            <w:gridSpan w:val="17"/>
          </w:tcPr>
          <w:p w14:paraId="1EE74228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28E1B8F9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7681E406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7015A387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2"/>
          </w:tcPr>
          <w:p w14:paraId="092F5ADF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78BDD4FB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25A09553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1C8D599C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75B381F2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34E570EE" w14:textId="77777777" w:rsidTr="00DE18CC">
        <w:trPr>
          <w:trHeight w:val="20"/>
        </w:trPr>
        <w:tc>
          <w:tcPr>
            <w:tcW w:w="2470" w:type="dxa"/>
            <w:gridSpan w:val="25"/>
          </w:tcPr>
          <w:p w14:paraId="7AB81397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02D48C56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2F1868D4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2"/>
            <w:tcMar>
              <w:left w:w="0" w:type="dxa"/>
              <w:right w:w="0" w:type="dxa"/>
            </w:tcMar>
          </w:tcPr>
          <w:p w14:paraId="567A5F97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2FB1F4C8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590856B9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2FF3EEA5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3C16F7F3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D14F4" w:rsidRPr="00D23288">
              <w:rPr>
                <w:szCs w:val="16"/>
              </w:rPr>
              <w:t>этикетировщики</w:t>
            </w:r>
            <w:proofErr w:type="spellEnd"/>
            <w:r w:rsidR="001D14F4" w:rsidRPr="00D23288">
              <w:rPr>
                <w:szCs w:val="16"/>
              </w:rPr>
              <w:t xml:space="preserve"> </w:t>
            </w:r>
          </w:p>
        </w:tc>
        <w:tc>
          <w:tcPr>
            <w:tcW w:w="1567" w:type="dxa"/>
            <w:gridSpan w:val="3"/>
          </w:tcPr>
          <w:p w14:paraId="5832EE1B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35626668" w14:textId="77777777" w:rsidTr="00DE18CC">
        <w:trPr>
          <w:trHeight w:val="50"/>
        </w:trPr>
        <w:tc>
          <w:tcPr>
            <w:tcW w:w="1682" w:type="dxa"/>
            <w:gridSpan w:val="10"/>
          </w:tcPr>
          <w:p w14:paraId="612A1C3F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278A8929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08BCAF6F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49A2D804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0745EF1E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20F30753" w14:textId="77777777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proofErr w:type="spellStart"/>
            <w:r w:rsidR="00046637" w:rsidRPr="00C12148">
              <w:rPr>
                <w:szCs w:val="16"/>
              </w:rPr>
              <w:t>расстоечные</w:t>
            </w:r>
            <w:proofErr w:type="spellEnd"/>
            <w:r w:rsidR="00046637" w:rsidRPr="00C12148">
              <w:rPr>
                <w:szCs w:val="16"/>
              </w:rPr>
              <w:t xml:space="preserve"> шкафы</w:t>
            </w:r>
          </w:p>
        </w:tc>
        <w:tc>
          <w:tcPr>
            <w:tcW w:w="3197" w:type="dxa"/>
            <w:gridSpan w:val="6"/>
          </w:tcPr>
          <w:p w14:paraId="266CC230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13131B6E" w14:textId="77777777" w:rsidTr="00DE18CC">
        <w:trPr>
          <w:trHeight w:val="20"/>
        </w:trPr>
        <w:tc>
          <w:tcPr>
            <w:tcW w:w="1682" w:type="dxa"/>
            <w:gridSpan w:val="10"/>
          </w:tcPr>
          <w:p w14:paraId="1AFF7BC0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563B31AA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37ED3A73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22E812A3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3C1FCE48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2B397C8B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576BB8E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5AA1A95F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06EB7C7A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3401D11D" w14:textId="77777777" w:rsidTr="00DE18CC">
        <w:trPr>
          <w:trHeight w:val="20"/>
        </w:trPr>
        <w:tc>
          <w:tcPr>
            <w:tcW w:w="1682" w:type="dxa"/>
            <w:gridSpan w:val="10"/>
          </w:tcPr>
          <w:p w14:paraId="5F100CE5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инсек</w:t>
            </w:r>
            <w:proofErr w:type="spellEnd"/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05CBA767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70E1D7B5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231D2AEC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3104766D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7"/>
          </w:tcPr>
          <w:p w14:paraId="13401382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1C3928E3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57E24AF4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1F625F3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1BEB7C07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автоматические </w:t>
            </w:r>
            <w:proofErr w:type="spellStart"/>
            <w:r w:rsidR="001F48D9" w:rsidRPr="00C12148">
              <w:rPr>
                <w:szCs w:val="16"/>
              </w:rPr>
              <w:t>клипсаторы</w:t>
            </w:r>
            <w:proofErr w:type="spellEnd"/>
          </w:p>
        </w:tc>
      </w:tr>
      <w:tr w:rsidR="001F48D9" w:rsidRPr="00D23288" w14:paraId="11A322B1" w14:textId="77777777" w:rsidTr="00DE18CC">
        <w:trPr>
          <w:trHeight w:val="20"/>
        </w:trPr>
        <w:tc>
          <w:tcPr>
            <w:tcW w:w="3387" w:type="dxa"/>
            <w:gridSpan w:val="35"/>
          </w:tcPr>
          <w:p w14:paraId="44C024B2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1A4C8E5E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05FE6D7D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0CBB16E0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8"/>
          </w:tcPr>
          <w:p w14:paraId="00694747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1984" w:type="dxa"/>
            <w:gridSpan w:val="11"/>
          </w:tcPr>
          <w:p w14:paraId="61E00F3C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6BB56396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28BA6436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6519F195" w14:textId="77777777" w:rsidTr="00DE18CC">
        <w:trPr>
          <w:trHeight w:val="20"/>
        </w:trPr>
        <w:tc>
          <w:tcPr>
            <w:tcW w:w="3387" w:type="dxa"/>
            <w:gridSpan w:val="35"/>
          </w:tcPr>
          <w:p w14:paraId="3A76A72F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74F88977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7DBEA0CC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152BBB02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3"/>
          </w:tcPr>
          <w:p w14:paraId="49B1E9CF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496378E0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0820F894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3ECF904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7181FDA0" w14:textId="77777777" w:rsidTr="00DE18CC">
        <w:trPr>
          <w:trHeight w:val="20"/>
        </w:trPr>
        <w:tc>
          <w:tcPr>
            <w:tcW w:w="3422" w:type="dxa"/>
            <w:gridSpan w:val="36"/>
          </w:tcPr>
          <w:p w14:paraId="2F55C6F5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08BE7914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0E37A01A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F48D9" w:rsidRPr="00C12148">
              <w:rPr>
                <w:szCs w:val="16"/>
              </w:rPr>
              <w:t>дежи</w:t>
            </w:r>
            <w:proofErr w:type="spellEnd"/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251" w:type="dxa"/>
            <w:gridSpan w:val="15"/>
          </w:tcPr>
          <w:p w14:paraId="0705C2E4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03125636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24AD376B" w14:textId="77777777" w:rsidTr="00DE18CC">
        <w:trPr>
          <w:trHeight w:val="42"/>
        </w:trPr>
        <w:tc>
          <w:tcPr>
            <w:tcW w:w="3940" w:type="dxa"/>
            <w:gridSpan w:val="44"/>
          </w:tcPr>
          <w:p w14:paraId="22EBE32F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4E773673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4E70B258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7"/>
          </w:tcPr>
          <w:p w14:paraId="5476A845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  <w:shd w:val="clear" w:color="auto" w:fill="auto"/>
          </w:tcPr>
          <w:p w14:paraId="672231C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  <w:shd w:val="clear" w:color="auto" w:fill="auto"/>
          </w:tcPr>
          <w:p w14:paraId="25DCDA3E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2080249D" w14:textId="77777777" w:rsidTr="00DE18CC">
        <w:trPr>
          <w:trHeight w:val="20"/>
        </w:trPr>
        <w:tc>
          <w:tcPr>
            <w:tcW w:w="4962" w:type="dxa"/>
            <w:gridSpan w:val="47"/>
          </w:tcPr>
          <w:p w14:paraId="2433D4DF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737A300C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31922FAD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503BC84D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4D5AEB04" w14:textId="77777777" w:rsidTr="00DE18CC">
        <w:trPr>
          <w:trHeight w:val="20"/>
        </w:trPr>
        <w:tc>
          <w:tcPr>
            <w:tcW w:w="3450" w:type="dxa"/>
            <w:gridSpan w:val="37"/>
          </w:tcPr>
          <w:p w14:paraId="6F09716D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58514CFF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proofErr w:type="spellStart"/>
            <w:r w:rsidR="001F48D9">
              <w:rPr>
                <w:szCs w:val="16"/>
              </w:rPr>
              <w:t>моск</w:t>
            </w:r>
            <w:proofErr w:type="spellEnd"/>
            <w:r w:rsidR="001F48D9">
              <w:rPr>
                <w:szCs w:val="16"/>
              </w:rPr>
              <w:t>. сетки</w:t>
            </w:r>
          </w:p>
        </w:tc>
        <w:tc>
          <w:tcPr>
            <w:tcW w:w="4395" w:type="dxa"/>
            <w:gridSpan w:val="18"/>
          </w:tcPr>
          <w:p w14:paraId="4203A9C7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21951AA6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702C2699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68D1A2AE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081452A9" w14:textId="77777777" w:rsidTr="00DE18CC">
        <w:trPr>
          <w:trHeight w:val="20"/>
        </w:trPr>
        <w:tc>
          <w:tcPr>
            <w:tcW w:w="4962" w:type="dxa"/>
            <w:gridSpan w:val="47"/>
          </w:tcPr>
          <w:p w14:paraId="33F6D152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1EC8FA9A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1F42A82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солодоварки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vAlign w:val="center"/>
          </w:tcPr>
          <w:p w14:paraId="5B3ADC6D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3197" w:type="dxa"/>
            <w:gridSpan w:val="6"/>
          </w:tcPr>
          <w:p w14:paraId="7C273B2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428FC463" w14:textId="77777777" w:rsidTr="00DE18CC">
        <w:trPr>
          <w:trHeight w:val="20"/>
        </w:trPr>
        <w:tc>
          <w:tcPr>
            <w:tcW w:w="4962" w:type="dxa"/>
            <w:gridSpan w:val="47"/>
          </w:tcPr>
          <w:p w14:paraId="0EB3BFA4" w14:textId="77777777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20CBAA6E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40560C1D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9"/>
          </w:tcPr>
          <w:p w14:paraId="401B7952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790A0EE2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бисквиторезки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11E9FAFA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584DFA7F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0F6E71BC" w14:textId="77777777" w:rsidTr="00DE18CC">
        <w:trPr>
          <w:trHeight w:val="20"/>
        </w:trPr>
        <w:tc>
          <w:tcPr>
            <w:tcW w:w="1490" w:type="dxa"/>
            <w:gridSpan w:val="8"/>
          </w:tcPr>
          <w:p w14:paraId="206DD32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304B0438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48EDABE3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60E8119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9"/>
          </w:tcPr>
          <w:p w14:paraId="41F867F6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71B91D7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65AD0512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3197" w:type="dxa"/>
            <w:gridSpan w:val="6"/>
          </w:tcPr>
          <w:p w14:paraId="39A87A73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42A2EBF3" w14:textId="77777777" w:rsidTr="00DE18CC">
        <w:trPr>
          <w:trHeight w:val="20"/>
        </w:trPr>
        <w:tc>
          <w:tcPr>
            <w:tcW w:w="2223" w:type="dxa"/>
            <w:gridSpan w:val="19"/>
          </w:tcPr>
          <w:p w14:paraId="1B0DF89D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0207652C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70C0FD0F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9"/>
          </w:tcPr>
          <w:p w14:paraId="36B90B82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силапеновые</w:t>
            </w:r>
            <w:proofErr w:type="spellEnd"/>
            <w:r w:rsidR="00430CE5" w:rsidRPr="00C12148">
              <w:rPr>
                <w:szCs w:val="16"/>
              </w:rPr>
              <w:t xml:space="preserve"> коврики</w:t>
            </w:r>
          </w:p>
        </w:tc>
        <w:tc>
          <w:tcPr>
            <w:tcW w:w="2126" w:type="dxa"/>
            <w:gridSpan w:val="12"/>
            <w:vAlign w:val="center"/>
          </w:tcPr>
          <w:p w14:paraId="73FB49B9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тестоокруглители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1828" w:type="dxa"/>
            <w:gridSpan w:val="2"/>
            <w:vAlign w:val="center"/>
          </w:tcPr>
          <w:p w14:paraId="0A4833B3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3197" w:type="dxa"/>
            <w:gridSpan w:val="6"/>
          </w:tcPr>
          <w:p w14:paraId="0EF40650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5F2BD706" w14:textId="77777777" w:rsidTr="00DE18CC">
        <w:trPr>
          <w:trHeight w:val="20"/>
        </w:trPr>
        <w:tc>
          <w:tcPr>
            <w:tcW w:w="962" w:type="dxa"/>
            <w:gridSpan w:val="2"/>
          </w:tcPr>
          <w:p w14:paraId="7F42AEA7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3C3333A8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13517898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8"/>
          </w:tcPr>
          <w:p w14:paraId="378C1A6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14DE1B05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27BF3F5F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6EEEEDF6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D50E544" w14:textId="77777777" w:rsidTr="00DE18CC">
        <w:trPr>
          <w:trHeight w:val="20"/>
        </w:trPr>
        <w:tc>
          <w:tcPr>
            <w:tcW w:w="2979" w:type="dxa"/>
            <w:gridSpan w:val="30"/>
          </w:tcPr>
          <w:p w14:paraId="2FE4E74F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7B8A8B47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8"/>
          </w:tcPr>
          <w:p w14:paraId="0D0E0ADF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6EC3CC06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6876F92A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3741AB2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0EF6624C" w14:textId="77777777" w:rsidTr="00DE18CC">
        <w:trPr>
          <w:trHeight w:val="20"/>
        </w:trPr>
        <w:tc>
          <w:tcPr>
            <w:tcW w:w="2048" w:type="dxa"/>
            <w:gridSpan w:val="15"/>
          </w:tcPr>
          <w:p w14:paraId="53784E93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496B3465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8"/>
          </w:tcPr>
          <w:p w14:paraId="30C5DC1C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3199FAB6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7B33D81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2CECB76A" w14:textId="77777777" w:rsidTr="00DE18CC">
        <w:trPr>
          <w:trHeight w:val="20"/>
        </w:trPr>
        <w:tc>
          <w:tcPr>
            <w:tcW w:w="2223" w:type="dxa"/>
            <w:gridSpan w:val="19"/>
          </w:tcPr>
          <w:p w14:paraId="1D25B309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4A52274D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4CBA964E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8"/>
          </w:tcPr>
          <w:p w14:paraId="2D25064E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006F9B42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54A3D9F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4B3BFAFE" w14:textId="77777777" w:rsidTr="00DE18CC">
        <w:trPr>
          <w:trHeight w:val="20"/>
        </w:trPr>
        <w:tc>
          <w:tcPr>
            <w:tcW w:w="1379" w:type="dxa"/>
            <w:gridSpan w:val="7"/>
          </w:tcPr>
          <w:p w14:paraId="104519AE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45F6D638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2984EA0D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8"/>
          </w:tcPr>
          <w:p w14:paraId="6B13C80A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C5660D" w:rsidRPr="00C1214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C5660D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C5660D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1814" w:type="dxa"/>
            <w:gridSpan w:val="9"/>
            <w:vAlign w:val="bottom"/>
          </w:tcPr>
          <w:p w14:paraId="70EE273C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7B640F85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48B462B8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3663C73E" w14:textId="77777777" w:rsidTr="00DE18CC">
        <w:trPr>
          <w:trHeight w:val="20"/>
        </w:trPr>
        <w:tc>
          <w:tcPr>
            <w:tcW w:w="2384" w:type="dxa"/>
            <w:gridSpan w:val="21"/>
          </w:tcPr>
          <w:p w14:paraId="5718CD6B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6D8D7855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8"/>
          </w:tcPr>
          <w:p w14:paraId="674E3562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3E62EF02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7477E39C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EC0BDBD" w14:textId="77777777" w:rsidTr="00DE18CC">
        <w:trPr>
          <w:trHeight w:val="20"/>
        </w:trPr>
        <w:tc>
          <w:tcPr>
            <w:tcW w:w="2200" w:type="dxa"/>
            <w:gridSpan w:val="18"/>
          </w:tcPr>
          <w:p w14:paraId="2CDF5AD5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0FAC77E5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8"/>
          </w:tcPr>
          <w:p w14:paraId="66804FDA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638438DB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161A9" w:rsidRPr="00C12148">
              <w:rPr>
                <w:szCs w:val="16"/>
              </w:rPr>
              <w:t>минифилы</w:t>
            </w:r>
            <w:proofErr w:type="spellEnd"/>
            <w:r w:rsidR="004161A9" w:rsidRPr="00C12148">
              <w:rPr>
                <w:szCs w:val="16"/>
              </w:rPr>
              <w:t xml:space="preserve">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62862184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4187D24D" w14:textId="77777777" w:rsidTr="00DE18CC">
        <w:trPr>
          <w:trHeight w:val="20"/>
        </w:trPr>
        <w:tc>
          <w:tcPr>
            <w:tcW w:w="2200" w:type="dxa"/>
            <w:gridSpan w:val="18"/>
          </w:tcPr>
          <w:p w14:paraId="533BCE01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385AEE1B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8"/>
          </w:tcPr>
          <w:p w14:paraId="136D5150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63D512D2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003FFB4D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319879DD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3BC10A1A" w14:textId="77777777" w:rsidTr="00DE18CC">
        <w:trPr>
          <w:trHeight w:val="20"/>
        </w:trPr>
        <w:tc>
          <w:tcPr>
            <w:tcW w:w="715" w:type="dxa"/>
          </w:tcPr>
          <w:p w14:paraId="129BB2FC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A2E2D4F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588D1FA4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3903BECE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5FBBB1B6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8"/>
          </w:tcPr>
          <w:p w14:paraId="3E9D7AE5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3A806C9F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просеиватели</w:t>
            </w:r>
            <w:proofErr w:type="spellEnd"/>
            <w:r w:rsidR="00F404FC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6BD3E9E6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4C757B6C" w14:textId="77777777" w:rsidTr="00DE18CC">
        <w:trPr>
          <w:trHeight w:val="20"/>
        </w:trPr>
        <w:tc>
          <w:tcPr>
            <w:tcW w:w="4962" w:type="dxa"/>
            <w:gridSpan w:val="47"/>
          </w:tcPr>
          <w:p w14:paraId="77AD507F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8"/>
          </w:tcPr>
          <w:p w14:paraId="4EF61C29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52A32CD5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58FBBC59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2B399CAD" w14:textId="77777777" w:rsidTr="00DE18CC">
        <w:trPr>
          <w:trHeight w:val="20"/>
        </w:trPr>
        <w:tc>
          <w:tcPr>
            <w:tcW w:w="4962" w:type="dxa"/>
            <w:gridSpan w:val="47"/>
          </w:tcPr>
          <w:p w14:paraId="520CB6F3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4CD36483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4C3E66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4A6BF8E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63CF82D2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5C3C66FF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14482FCA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305E021F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21841969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17812812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2ADA9C8A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8"/>
          </w:tcPr>
          <w:p w14:paraId="1FB42357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5CBC85D6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47675CA6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635A3A73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0596441E" w14:textId="77777777" w:rsidTr="00DE18CC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50EAE94B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5F04C945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55AA52E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023B44E8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8"/>
          </w:tcPr>
          <w:p w14:paraId="36CF3BB8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4732C79B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022053EA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2D3FD9E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2A819BE5" w14:textId="77777777" w:rsidTr="00DE18CC">
        <w:trPr>
          <w:trHeight w:val="20"/>
        </w:trPr>
        <w:tc>
          <w:tcPr>
            <w:tcW w:w="1674" w:type="dxa"/>
            <w:gridSpan w:val="9"/>
          </w:tcPr>
          <w:p w14:paraId="70BFDFED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0BFE8DAC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3F8DBBA7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8"/>
          </w:tcPr>
          <w:p w14:paraId="3B64CA0A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24A7A957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4F1841ED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70A5FA56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5B37372F" w14:textId="77777777" w:rsidTr="00DE18CC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49467456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2EE9E069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5D52D577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4DD40E58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5D2ED3DA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704CF185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52DA674A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1FB951FC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2"/>
          </w:tcPr>
          <w:p w14:paraId="238AEAB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235A6058" w14:textId="77777777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КУХМАСТЕР-ФОРТЕ для дозирующих систем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DE18CC">
                  <w:rPr>
                    <w:szCs w:val="16"/>
                  </w:rPr>
                  <w:t>3,0 % - 4,0 %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7B0C25B2" w14:textId="77777777" w:rsidTr="00DE18CC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688241C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6821C16F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7206B93B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06FCFA95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демосистемы</w:t>
            </w:r>
            <w:proofErr w:type="spellEnd"/>
          </w:p>
        </w:tc>
        <w:tc>
          <w:tcPr>
            <w:tcW w:w="1369" w:type="dxa"/>
            <w:gridSpan w:val="2"/>
          </w:tcPr>
          <w:p w14:paraId="3225DA35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7130DFF1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710043A" w14:textId="77777777" w:rsidTr="00DE18CC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1C0F1554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09B1EE24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0A099E8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2E12F3B6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  <w:tc>
          <w:tcPr>
            <w:tcW w:w="1369" w:type="dxa"/>
            <w:gridSpan w:val="2"/>
          </w:tcPr>
          <w:p w14:paraId="281C6B1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6544AF90" w14:textId="041976F8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placeholder>
                  <w:docPart w:val="EB2FD3BA5DAA4787928D7A5ECE95F602"/>
                </w:placeholder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РСАЛ-ДЕЗ" w:value="ХИМИТЕК УНИВЕРСАЛ-ДЕЗ"/>
                </w:dropDownList>
              </w:sdtPr>
              <w:sdtContent>
                <w:r w:rsidR="006C25C5">
                  <w:rPr>
                    <w:szCs w:val="16"/>
                  </w:rPr>
                  <w:t>ПОЛИДЕЗ®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2F256C">
                  <w:rPr>
                    <w:szCs w:val="16"/>
                  </w:rPr>
                  <w:t>0,02 % - 0,05 % (по НУК)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2F256C">
                  <w:rPr>
                    <w:szCs w:val="16"/>
                  </w:rPr>
                  <w:t>пенная станция DEMA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3FE86146" w14:textId="77777777" w:rsidTr="00DE18CC">
        <w:trPr>
          <w:trHeight w:val="20"/>
        </w:trPr>
        <w:tc>
          <w:tcPr>
            <w:tcW w:w="2902" w:type="dxa"/>
            <w:gridSpan w:val="29"/>
          </w:tcPr>
          <w:p w14:paraId="5C7EE189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0A9F3504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18C191AE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54FE6EA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B6B98DE" w14:textId="77777777" w:rsidTr="00DE18CC">
        <w:trPr>
          <w:trHeight w:val="20"/>
        </w:trPr>
        <w:tc>
          <w:tcPr>
            <w:tcW w:w="1696" w:type="dxa"/>
            <w:gridSpan w:val="11"/>
          </w:tcPr>
          <w:p w14:paraId="50E89B63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069E0075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768433A9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2"/>
          </w:tcPr>
          <w:p w14:paraId="48BECC36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5AAD0A28" w14:textId="77777777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ЧУДОДЕЙ®-ПОЛИПРОМ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DE18CC">
                  <w:rPr>
                    <w:szCs w:val="16"/>
                  </w:rPr>
                  <w:t>0,5 % - 1,0 %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439B39E3" w14:textId="77777777" w:rsidTr="00DE18CC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29D44B8D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50631DF7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058159FC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мопы</w:t>
            </w:r>
            <w:proofErr w:type="spellEnd"/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4E65D67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33E061E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6"/>
            <w:shd w:val="clear" w:color="auto" w:fill="F2F2F2" w:themeFill="background1" w:themeFillShade="F2"/>
          </w:tcPr>
          <w:p w14:paraId="4217AA6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20F073E7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02BBEA1A" w14:textId="77777777" w:rsidTr="00DE18CC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3508928E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0"/>
            <w:shd w:val="clear" w:color="auto" w:fill="FFFFFF" w:themeFill="background1"/>
          </w:tcPr>
          <w:p w14:paraId="24EB2A4E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6CC2A835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314EA9CBF6B54D0C97562F0515324D90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044D7C10590246FFB8F9B59A09869774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2ED8DD76755547EEA36B503B95F5E9BB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60F5E3E0" w14:textId="77777777" w:rsidTr="00DE18CC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7E1089D5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35" w:type="dxa"/>
            <w:gridSpan w:val="13"/>
          </w:tcPr>
          <w:p w14:paraId="5B84BEE5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170" w:type="dxa"/>
            <w:gridSpan w:val="18"/>
          </w:tcPr>
          <w:p w14:paraId="0E9C342E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198A8C26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732F538F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79A59945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053EEBC" w14:textId="77777777" w:rsidTr="00DE18CC">
        <w:trPr>
          <w:trHeight w:val="20"/>
        </w:trPr>
        <w:tc>
          <w:tcPr>
            <w:tcW w:w="2395" w:type="dxa"/>
            <w:gridSpan w:val="22"/>
          </w:tcPr>
          <w:p w14:paraId="5433F34C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68098C2A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0"/>
            <w:shd w:val="clear" w:color="auto" w:fill="auto"/>
          </w:tcPr>
          <w:p w14:paraId="51531421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7B380CE7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9724E23BC2D94197A1E807004D434C06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65146498210A43D08B268EC50F975AA5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AA3E047C95AA437BB1B3BCE8FBC4C56E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796ED0B3" w14:textId="77777777" w:rsidTr="00DE18CC">
        <w:trPr>
          <w:trHeight w:val="20"/>
        </w:trPr>
        <w:tc>
          <w:tcPr>
            <w:tcW w:w="2395" w:type="dxa"/>
            <w:gridSpan w:val="22"/>
          </w:tcPr>
          <w:p w14:paraId="1EFA5CAB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5C1D2B5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1389" w:type="dxa"/>
            <w:gridSpan w:val="4"/>
          </w:tcPr>
          <w:p w14:paraId="77BD2146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0"/>
            <w:shd w:val="clear" w:color="auto" w:fill="auto"/>
          </w:tcPr>
          <w:p w14:paraId="2DB26B20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машины </w:t>
            </w:r>
            <w:proofErr w:type="spellStart"/>
            <w:r w:rsidR="00C5660D">
              <w:rPr>
                <w:szCs w:val="16"/>
              </w:rPr>
              <w:t>таромоечные</w:t>
            </w:r>
            <w:proofErr w:type="spellEnd"/>
          </w:p>
        </w:tc>
        <w:tc>
          <w:tcPr>
            <w:tcW w:w="7149" w:type="dxa"/>
            <w:gridSpan w:val="19"/>
            <w:vMerge/>
          </w:tcPr>
          <w:p w14:paraId="30C4654C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1365247" w14:textId="77777777" w:rsidTr="00DE18CC">
        <w:trPr>
          <w:trHeight w:val="20"/>
        </w:trPr>
        <w:tc>
          <w:tcPr>
            <w:tcW w:w="1977" w:type="dxa"/>
            <w:gridSpan w:val="14"/>
          </w:tcPr>
          <w:p w14:paraId="2B4956CB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379375A6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2F153B38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5C8DABFC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0"/>
            <w:shd w:val="clear" w:color="auto" w:fill="auto"/>
          </w:tcPr>
          <w:p w14:paraId="420BB7D1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56979B86" w14:textId="7FC310B4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dropDownList>
                  <w:listItem w:value="Выберите элемент.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051498">
                  <w:rPr>
                    <w:szCs w:val="16"/>
                  </w:rPr>
                  <w:t>ХИМИТЕК ЧАРОИТ®-СПРЕЙ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placeholder>
                  <w:docPart w:val="CF91B8EB5413461093EE67530F9476ED"/>
                </w:placeholder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  <w:listItem w:displayText="без разведения" w:value="без разведения"/>
                </w:dropDownList>
              </w:sdtPr>
              <w:sdtContent>
                <w:r w:rsidR="00107998">
                  <w:rPr>
                    <w:szCs w:val="16"/>
                  </w:rPr>
                  <w:t>без разведения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107998">
                  <w:rPr>
                    <w:szCs w:val="16"/>
                  </w:rPr>
                  <w:t>готовая форма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DE18CC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110C3F" w:rsidRPr="00D23288" w14:paraId="178BD43C" w14:textId="77777777" w:rsidTr="00DE18CC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6BFF252A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36419F04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0E7E1F84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02EE6E04" w14:textId="77777777" w:rsidTr="00DE18CC">
        <w:trPr>
          <w:trHeight w:val="20"/>
        </w:trPr>
        <w:tc>
          <w:tcPr>
            <w:tcW w:w="1358" w:type="dxa"/>
            <w:gridSpan w:val="6"/>
          </w:tcPr>
          <w:p w14:paraId="6A59CDF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1240A56D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55170EC1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0"/>
            <w:shd w:val="clear" w:color="auto" w:fill="F2F2F2" w:themeFill="background1" w:themeFillShade="F2"/>
          </w:tcPr>
          <w:p w14:paraId="709DD8E1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7296169D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3E26554D" w14:textId="77777777" w:rsidTr="00DE18CC">
        <w:trPr>
          <w:trHeight w:val="20"/>
        </w:trPr>
        <w:tc>
          <w:tcPr>
            <w:tcW w:w="1358" w:type="dxa"/>
            <w:gridSpan w:val="6"/>
          </w:tcPr>
          <w:p w14:paraId="0FFF2F0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BBAD889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5A11DFD4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2044" w:type="dxa"/>
            <w:gridSpan w:val="9"/>
            <w:shd w:val="clear" w:color="auto" w:fill="auto"/>
          </w:tcPr>
          <w:p w14:paraId="7AC49C9B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355" w:type="dxa"/>
            <w:gridSpan w:val="11"/>
            <w:shd w:val="clear" w:color="auto" w:fill="auto"/>
          </w:tcPr>
          <w:p w14:paraId="63B8E948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47DA5C7A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выше 2 м – сотрудник внутреннего клининга</w:t>
            </w:r>
          </w:p>
          <w:p w14:paraId="1F1A8EB0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 уборщик служебных помещений</w:t>
            </w:r>
          </w:p>
          <w:p w14:paraId="58E0ABA9" w14:textId="77777777" w:rsidR="00A80524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EF5416" w:rsidRPr="00D23288" w14:paraId="4BEA383B" w14:textId="77777777" w:rsidTr="00DE18C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FA33BD2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2044" w:type="dxa"/>
            <w:gridSpan w:val="9"/>
            <w:shd w:val="clear" w:color="auto" w:fill="auto"/>
          </w:tcPr>
          <w:p w14:paraId="143AC0C2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2355" w:type="dxa"/>
            <w:gridSpan w:val="11"/>
            <w:shd w:val="clear" w:color="auto" w:fill="auto"/>
          </w:tcPr>
          <w:p w14:paraId="2D01814F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шкафы</w:t>
            </w:r>
          </w:p>
        </w:tc>
        <w:tc>
          <w:tcPr>
            <w:tcW w:w="7149" w:type="dxa"/>
            <w:gridSpan w:val="19"/>
            <w:vMerge/>
          </w:tcPr>
          <w:p w14:paraId="2DCA7B55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09E163D0" w14:textId="77777777" w:rsidTr="00DE18CC">
        <w:trPr>
          <w:trHeight w:val="58"/>
        </w:trPr>
        <w:tc>
          <w:tcPr>
            <w:tcW w:w="1012" w:type="dxa"/>
            <w:gridSpan w:val="4"/>
          </w:tcPr>
          <w:p w14:paraId="737C0CCB" w14:textId="77777777" w:rsidR="00EF5416" w:rsidRPr="0099096E" w:rsidRDefault="00EF5416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903AE05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1D37F3C6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068FB372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перчатки</w:t>
            </w:r>
          </w:p>
        </w:tc>
        <w:tc>
          <w:tcPr>
            <w:tcW w:w="2044" w:type="dxa"/>
            <w:gridSpan w:val="9"/>
            <w:shd w:val="clear" w:color="auto" w:fill="auto"/>
          </w:tcPr>
          <w:p w14:paraId="51E3DEF3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ледогенераторы</w:t>
            </w:r>
          </w:p>
        </w:tc>
        <w:tc>
          <w:tcPr>
            <w:tcW w:w="2355" w:type="dxa"/>
            <w:gridSpan w:val="11"/>
            <w:shd w:val="clear" w:color="auto" w:fill="auto"/>
          </w:tcPr>
          <w:p w14:paraId="2DECF582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шокеры</w:t>
            </w:r>
          </w:p>
        </w:tc>
        <w:tc>
          <w:tcPr>
            <w:tcW w:w="7149" w:type="dxa"/>
            <w:gridSpan w:val="19"/>
            <w:vMerge/>
          </w:tcPr>
          <w:p w14:paraId="76933EE9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</w:tbl>
    <w:p w14:paraId="26BEDD15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03344327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0700DE74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762ACDC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2F8E3E8B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B4C8A6" w14:textId="77777777" w:rsidR="00622248" w:rsidRDefault="00622248">
      <w:r>
        <w:separator/>
      </w:r>
    </w:p>
  </w:endnote>
  <w:endnote w:type="continuationSeparator" w:id="0">
    <w:p w14:paraId="45DE5EDB" w14:textId="77777777" w:rsidR="00622248" w:rsidRDefault="00622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C64DC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511A0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03ED4" w14:textId="77777777" w:rsidR="00622248" w:rsidRDefault="00622248">
      <w:r>
        <w:separator/>
      </w:r>
    </w:p>
  </w:footnote>
  <w:footnote w:type="continuationSeparator" w:id="0">
    <w:p w14:paraId="7EA2CF14" w14:textId="77777777" w:rsidR="00622248" w:rsidRDefault="006222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A747A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DE18CC" w:rsidRPr="00DE18CC">
        <w:rPr>
          <w:rStyle w:val="a6"/>
          <w:lang w:val="en-US"/>
        </w:rPr>
        <w:t>Ф-ХХ</w:t>
      </w:r>
      <w:r w:rsidR="00DE18C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824591785">
    <w:abstractNumId w:val="20"/>
  </w:num>
  <w:num w:numId="2" w16cid:durableId="550848905">
    <w:abstractNumId w:val="36"/>
  </w:num>
  <w:num w:numId="3" w16cid:durableId="513689280">
    <w:abstractNumId w:val="27"/>
  </w:num>
  <w:num w:numId="4" w16cid:durableId="337850728">
    <w:abstractNumId w:val="17"/>
  </w:num>
  <w:num w:numId="5" w16cid:durableId="1496803301">
    <w:abstractNumId w:val="16"/>
  </w:num>
  <w:num w:numId="6" w16cid:durableId="387462313">
    <w:abstractNumId w:val="30"/>
  </w:num>
  <w:num w:numId="7" w16cid:durableId="1748307310">
    <w:abstractNumId w:val="26"/>
  </w:num>
  <w:num w:numId="8" w16cid:durableId="519584703">
    <w:abstractNumId w:val="35"/>
  </w:num>
  <w:num w:numId="9" w16cid:durableId="649939918">
    <w:abstractNumId w:val="31"/>
  </w:num>
  <w:num w:numId="10" w16cid:durableId="442723117">
    <w:abstractNumId w:val="15"/>
  </w:num>
  <w:num w:numId="11" w16cid:durableId="339504150">
    <w:abstractNumId w:val="24"/>
  </w:num>
  <w:num w:numId="12" w16cid:durableId="1958369562">
    <w:abstractNumId w:val="29"/>
  </w:num>
  <w:num w:numId="13" w16cid:durableId="1120952977">
    <w:abstractNumId w:val="38"/>
  </w:num>
  <w:num w:numId="14" w16cid:durableId="1623000420">
    <w:abstractNumId w:val="23"/>
  </w:num>
  <w:num w:numId="15" w16cid:durableId="615253400">
    <w:abstractNumId w:val="19"/>
  </w:num>
  <w:num w:numId="16" w16cid:durableId="1345473136">
    <w:abstractNumId w:val="11"/>
  </w:num>
  <w:num w:numId="17" w16cid:durableId="751777421">
    <w:abstractNumId w:val="21"/>
  </w:num>
  <w:num w:numId="18" w16cid:durableId="1090614869">
    <w:abstractNumId w:val="22"/>
  </w:num>
  <w:num w:numId="19" w16cid:durableId="1526404886">
    <w:abstractNumId w:val="37"/>
  </w:num>
  <w:num w:numId="20" w16cid:durableId="1337924067">
    <w:abstractNumId w:val="32"/>
  </w:num>
  <w:num w:numId="21" w16cid:durableId="92171704">
    <w:abstractNumId w:val="12"/>
  </w:num>
  <w:num w:numId="22" w16cid:durableId="1187060276">
    <w:abstractNumId w:val="33"/>
  </w:num>
  <w:num w:numId="23" w16cid:durableId="1263492667">
    <w:abstractNumId w:val="25"/>
  </w:num>
  <w:num w:numId="24" w16cid:durableId="1359967493">
    <w:abstractNumId w:val="13"/>
  </w:num>
  <w:num w:numId="25" w16cid:durableId="1129861681">
    <w:abstractNumId w:val="28"/>
  </w:num>
  <w:num w:numId="26" w16cid:durableId="2067102794">
    <w:abstractNumId w:val="14"/>
  </w:num>
  <w:num w:numId="27" w16cid:durableId="1023021171">
    <w:abstractNumId w:val="9"/>
  </w:num>
  <w:num w:numId="28" w16cid:durableId="1999265102">
    <w:abstractNumId w:val="7"/>
  </w:num>
  <w:num w:numId="29" w16cid:durableId="1853176936">
    <w:abstractNumId w:val="6"/>
  </w:num>
  <w:num w:numId="30" w16cid:durableId="1437209951">
    <w:abstractNumId w:val="5"/>
  </w:num>
  <w:num w:numId="31" w16cid:durableId="1233275541">
    <w:abstractNumId w:val="4"/>
  </w:num>
  <w:num w:numId="32" w16cid:durableId="1220896502">
    <w:abstractNumId w:val="8"/>
  </w:num>
  <w:num w:numId="33" w16cid:durableId="1564754397">
    <w:abstractNumId w:val="3"/>
  </w:num>
  <w:num w:numId="34" w16cid:durableId="654182433">
    <w:abstractNumId w:val="2"/>
  </w:num>
  <w:num w:numId="35" w16cid:durableId="1274241363">
    <w:abstractNumId w:val="1"/>
  </w:num>
  <w:num w:numId="36" w16cid:durableId="368533826">
    <w:abstractNumId w:val="0"/>
  </w:num>
  <w:num w:numId="37" w16cid:durableId="224991965">
    <w:abstractNumId w:val="13"/>
  </w:num>
  <w:num w:numId="38" w16cid:durableId="729883914">
    <w:abstractNumId w:val="10"/>
  </w:num>
  <w:num w:numId="39" w16cid:durableId="1137575703">
    <w:abstractNumId w:val="18"/>
  </w:num>
  <w:num w:numId="40" w16cid:durableId="195247263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18C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3680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498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998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3A5B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256C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3F04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248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44F3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C25C5"/>
    <w:rsid w:val="006C2B71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579C6"/>
    <w:rsid w:val="00760F6A"/>
    <w:rsid w:val="00762021"/>
    <w:rsid w:val="007627D8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7F3"/>
    <w:rsid w:val="008F6D63"/>
    <w:rsid w:val="008F75F5"/>
    <w:rsid w:val="00900098"/>
    <w:rsid w:val="0090040B"/>
    <w:rsid w:val="009015F2"/>
    <w:rsid w:val="0090333F"/>
    <w:rsid w:val="009070D4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886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3C28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5A22"/>
    <w:rsid w:val="00CE6767"/>
    <w:rsid w:val="00CE72DC"/>
    <w:rsid w:val="00CF0E2C"/>
    <w:rsid w:val="00CF2324"/>
    <w:rsid w:val="00CF44C7"/>
    <w:rsid w:val="00CF5A7B"/>
    <w:rsid w:val="00D00600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6A77"/>
    <w:rsid w:val="00D506A0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5148"/>
    <w:rsid w:val="00DC7203"/>
    <w:rsid w:val="00DC76BF"/>
    <w:rsid w:val="00DD16B6"/>
    <w:rsid w:val="00DD3498"/>
    <w:rsid w:val="00DD4EDA"/>
    <w:rsid w:val="00DD5A51"/>
    <w:rsid w:val="00DD7E55"/>
    <w:rsid w:val="00DE18CC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2144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52C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2F6C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701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EF9F91"/>
  <w15:docId w15:val="{CC8F74C7-BAED-4363-AE2E-01CE7CC5C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3D5C19AA9A4DC3A6A24E1B3CB5C27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77350E-D556-4C1C-B402-B3AAF6E25418}"/>
      </w:docPartPr>
      <w:docPartBody>
        <w:p w:rsidR="00DE2360" w:rsidRDefault="00DE2360">
          <w:pPr>
            <w:pStyle w:val="0A3D5C19AA9A4DC3A6A24E1B3CB5C277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2DEFA48CAD7E458C83222B463CCD55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3F2B77-BEF5-4ED0-ADF9-5EE572BAEC66}"/>
      </w:docPartPr>
      <w:docPartBody>
        <w:p w:rsidR="00DE2360" w:rsidRDefault="00B56FD7" w:rsidP="00B56FD7">
          <w:pPr>
            <w:pStyle w:val="2DEFA48CAD7E458C83222B463CCD55E01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EB2FD3BA5DAA4787928D7A5ECE95F60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B2DC27-CFE1-434D-ADFB-81753FA4C5A0}"/>
      </w:docPartPr>
      <w:docPartBody>
        <w:p w:rsidR="00110A0A" w:rsidRDefault="00B56FD7" w:rsidP="00B56FD7">
          <w:pPr>
            <w:pStyle w:val="EB2FD3BA5DAA4787928D7A5ECE95F602"/>
          </w:pPr>
          <w:r>
            <w:rPr>
              <w:szCs w:val="16"/>
            </w:rPr>
            <w:t xml:space="preserve">     </w:t>
          </w:r>
        </w:p>
      </w:docPartBody>
    </w:docPart>
    <w:docPart>
      <w:docPartPr>
        <w:name w:val="314EA9CBF6B54D0C97562F0515324D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240A0BE-F103-46F9-A377-4F95B22A9DD8}"/>
      </w:docPartPr>
      <w:docPartBody>
        <w:p w:rsidR="00110A0A" w:rsidRDefault="00843248" w:rsidP="00843248">
          <w:pPr>
            <w:pStyle w:val="314EA9CBF6B54D0C97562F0515324D90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044D7C10590246FFB8F9B59A098697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C9C79E3-05C4-4B92-B286-DE01C984E9EA}"/>
      </w:docPartPr>
      <w:docPartBody>
        <w:p w:rsidR="00110A0A" w:rsidRDefault="00843248" w:rsidP="00843248">
          <w:pPr>
            <w:pStyle w:val="044D7C10590246FFB8F9B59A09869774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2ED8DD76755547EEA36B503B95F5E9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634ED5-E714-4315-8FBD-D6999CEDC1D9}"/>
      </w:docPartPr>
      <w:docPartBody>
        <w:p w:rsidR="00110A0A" w:rsidRDefault="00843248" w:rsidP="00843248">
          <w:pPr>
            <w:pStyle w:val="2ED8DD76755547EEA36B503B95F5E9BB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9724E23BC2D94197A1E807004D434C0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D65C3C-0A61-41D6-9E42-87CBE3315379}"/>
      </w:docPartPr>
      <w:docPartBody>
        <w:p w:rsidR="00110A0A" w:rsidRDefault="00843248" w:rsidP="00843248">
          <w:pPr>
            <w:pStyle w:val="9724E23BC2D94197A1E807004D434C06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65146498210A43D08B268EC50F975A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CE47F6-10FF-44AD-9307-652AD259B78F}"/>
      </w:docPartPr>
      <w:docPartBody>
        <w:p w:rsidR="00110A0A" w:rsidRDefault="00843248" w:rsidP="00843248">
          <w:pPr>
            <w:pStyle w:val="65146498210A43D08B268EC50F975AA5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AA3E047C95AA437BB1B3BCE8FBC4C56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F76031-446E-4C0C-98EB-519E5E9FE6A2}"/>
      </w:docPartPr>
      <w:docPartBody>
        <w:p w:rsidR="00110A0A" w:rsidRDefault="00843248" w:rsidP="00843248">
          <w:pPr>
            <w:pStyle w:val="AA3E047C95AA437BB1B3BCE8FBC4C56E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CF91B8EB5413461093EE67530F9476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DBF1FA-E261-4DED-8B8B-200012413B0B}"/>
      </w:docPartPr>
      <w:docPartBody>
        <w:p w:rsidR="00110A0A" w:rsidRDefault="00843248" w:rsidP="00843248">
          <w:pPr>
            <w:pStyle w:val="CF91B8EB5413461093EE67530F9476ED1"/>
          </w:pPr>
          <w:r>
            <w:rPr>
              <w:szCs w:val="16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2360"/>
    <w:rsid w:val="00023680"/>
    <w:rsid w:val="00110A0A"/>
    <w:rsid w:val="00433F04"/>
    <w:rsid w:val="004A0B47"/>
    <w:rsid w:val="004E5FF8"/>
    <w:rsid w:val="00843248"/>
    <w:rsid w:val="008D3C58"/>
    <w:rsid w:val="00901EB1"/>
    <w:rsid w:val="00B56FD7"/>
    <w:rsid w:val="00C23C28"/>
    <w:rsid w:val="00C47F24"/>
    <w:rsid w:val="00DE2360"/>
    <w:rsid w:val="00E62144"/>
    <w:rsid w:val="00FB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43248"/>
    <w:rPr>
      <w:color w:val="808080"/>
    </w:rPr>
  </w:style>
  <w:style w:type="paragraph" w:customStyle="1" w:styleId="0A3D5C19AA9A4DC3A6A24E1B3CB5C277">
    <w:name w:val="0A3D5C19AA9A4DC3A6A24E1B3CB5C277"/>
  </w:style>
  <w:style w:type="paragraph" w:customStyle="1" w:styleId="2DEFA48CAD7E458C83222B463CCD55E01">
    <w:name w:val="2DEFA48CAD7E458C83222B463CCD55E01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EB2FD3BA5DAA4787928D7A5ECE95F602">
    <w:name w:val="EB2FD3BA5DAA4787928D7A5ECE95F602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314EA9CBF6B54D0C97562F0515324D90">
    <w:name w:val="314EA9CBF6B54D0C97562F0515324D90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44D7C10590246FFB8F9B59A09869774">
    <w:name w:val="044D7C10590246FFB8F9B59A09869774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2ED8DD76755547EEA36B503B95F5E9BB">
    <w:name w:val="2ED8DD76755547EEA36B503B95F5E9BB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9724E23BC2D94197A1E807004D434C06">
    <w:name w:val="9724E23BC2D94197A1E807004D434C06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65146498210A43D08B268EC50F975AA5">
    <w:name w:val="65146498210A43D08B268EC50F975AA5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A3E047C95AA437BB1B3BCE8FBC4C56E">
    <w:name w:val="AA3E047C95AA437BB1B3BCE8FBC4C56E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CF91B8EB5413461093EE67530F9476ED">
    <w:name w:val="CF91B8EB5413461093EE67530F9476ED"/>
    <w:rsid w:val="00B56FD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314EA9CBF6B54D0C97562F0515324D901">
    <w:name w:val="314EA9CBF6B54D0C97562F0515324D901"/>
    <w:rsid w:val="00843248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44D7C10590246FFB8F9B59A098697741">
    <w:name w:val="044D7C10590246FFB8F9B59A098697741"/>
    <w:rsid w:val="00843248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2ED8DD76755547EEA36B503B95F5E9BB1">
    <w:name w:val="2ED8DD76755547EEA36B503B95F5E9BB1"/>
    <w:rsid w:val="00843248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9724E23BC2D94197A1E807004D434C061">
    <w:name w:val="9724E23BC2D94197A1E807004D434C061"/>
    <w:rsid w:val="00843248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65146498210A43D08B268EC50F975AA51">
    <w:name w:val="65146498210A43D08B268EC50F975AA51"/>
    <w:rsid w:val="00843248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A3E047C95AA437BB1B3BCE8FBC4C56E1">
    <w:name w:val="AA3E047C95AA437BB1B3BCE8FBC4C56E1"/>
    <w:rsid w:val="00843248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CF91B8EB5413461093EE67530F9476ED1">
    <w:name w:val="CF91B8EB5413461093EE67530F9476ED1"/>
    <w:rsid w:val="00843248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4F015-2A40-4446-A40D-55CD16F08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16</TotalTime>
  <Pages>1</Pages>
  <Words>920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Мамлеева Наталья Владимировна</dc:creator>
  <cp:lastModifiedBy>Перевозчиков Владимир Геннадьевич</cp:lastModifiedBy>
  <cp:revision>11</cp:revision>
  <cp:lastPrinted>2026-05-14T04:24:00Z</cp:lastPrinted>
  <dcterms:created xsi:type="dcterms:W3CDTF">2026-08-14T07:55:00Z</dcterms:created>
  <dcterms:modified xsi:type="dcterms:W3CDTF">2026-08-27T07:05:00Z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