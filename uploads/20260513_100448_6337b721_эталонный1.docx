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D23288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</w:t>
            </w:r>
            <w:proofErr w:type="spellStart"/>
            <w:r>
              <w:rPr>
                <w:szCs w:val="16"/>
              </w:rPr>
              <w:t>РиК</w:t>
            </w:r>
            <w:proofErr w:type="spellEnd"/>
            <w:r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4F10E2B3" w:rsidR="00552195" w:rsidRPr="00647B37" w:rsidRDefault="002D1855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58869C4C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</w:p>
        </w:tc>
        <w:tc>
          <w:tcPr>
            <w:tcW w:w="1530" w:type="dxa"/>
            <w:gridSpan w:val="2"/>
            <w:vAlign w:val="bottom"/>
          </w:tcPr>
          <w:p w14:paraId="7F7E1A76" w14:textId="3182B706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46679CEA" w:rsidR="00F24501" w:rsidRPr="00D23288" w:rsidRDefault="0034573C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34573C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34573C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34573C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34573C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34573C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1BA9A409" w:rsidR="00EB2A92" w:rsidRPr="00D23288" w:rsidRDefault="0034573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34573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34573C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34573C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34573C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34573C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34573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34573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668E9ACF" w:rsidR="00EB2A92" w:rsidRPr="00D23288" w:rsidRDefault="0034573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34573C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34573C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34573C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34573C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34573C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34573C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34573C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A23B7A2" w:rsidR="009A1C2C" w:rsidRPr="00D23288" w:rsidRDefault="0034573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34573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34573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34573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34573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34573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E9CCD4" w:rsidR="000A03B9" w:rsidRPr="00D23288" w:rsidRDefault="0034573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34573C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34573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0CD2413" w:rsidR="000A03B9" w:rsidRPr="00D23288" w:rsidRDefault="0034573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spellStart"/>
            <w:proofErr w:type="gramStart"/>
            <w:r w:rsidRPr="00D23288">
              <w:rPr>
                <w:sz w:val="14"/>
                <w:szCs w:val="14"/>
              </w:rPr>
              <w:t>метл.лист</w:t>
            </w:r>
            <w:proofErr w:type="spellEnd"/>
            <w:proofErr w:type="gram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34573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48BAE14" w:rsidR="000A03B9" w:rsidRPr="00D23288" w:rsidRDefault="0034573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34573C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34573C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292AE4F7" w:rsidR="00A76BFD" w:rsidRPr="00D23288" w:rsidRDefault="0034573C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3198C76F" w:rsidR="00A76BFD" w:rsidRPr="00D23288" w:rsidRDefault="0034573C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2FB4813" w:rsidR="00A76BFD" w:rsidRPr="00D23288" w:rsidRDefault="0034573C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3FE8D1E0" w:rsidR="00A76BFD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782E042A" w:rsidR="00A76BFD" w:rsidRPr="00D23288" w:rsidRDefault="0034573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713C1950" w:rsidR="00EB2A92" w:rsidRPr="00D23288" w:rsidRDefault="0034573C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0E853DAE" w:rsidR="00EB2A92" w:rsidRPr="00D23288" w:rsidRDefault="0034573C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241027A5" w:rsidR="00EB2A92" w:rsidRPr="00D23288" w:rsidRDefault="0034573C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34573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34573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7D0C7CD1" w:rsidR="00EB2A92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34573C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34573C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34573C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34573C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6D9AA26C" w:rsidR="00EB2A92" w:rsidRPr="00D23288" w:rsidRDefault="0034573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4E0939C7" w:rsidR="00EB2A92" w:rsidRPr="00D23288" w:rsidRDefault="0034573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34573C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653D8688" w:rsidR="00EB2A92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5D565AA5" w:rsidR="00EB2A92" w:rsidRPr="00D23288" w:rsidRDefault="0034573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3EA4D001" w:rsidR="00EB2A92" w:rsidRPr="00D23288" w:rsidRDefault="0034573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34573C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1109367F" w:rsidR="009A1C2C" w:rsidRPr="00D23288" w:rsidRDefault="0034573C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34573C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</w:t>
            </w:r>
            <w:proofErr w:type="spellStart"/>
            <w:r w:rsidR="009A1C2C" w:rsidRPr="00D23288">
              <w:rPr>
                <w:szCs w:val="16"/>
              </w:rPr>
              <w:t>роллета</w:t>
            </w:r>
            <w:proofErr w:type="spellEnd"/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34573C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34573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34573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34573C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34573C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34573C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корзины для </w:t>
            </w:r>
            <w:proofErr w:type="spellStart"/>
            <w:r w:rsidR="009A1C2C" w:rsidRPr="00D23288">
              <w:rPr>
                <w:szCs w:val="16"/>
              </w:rPr>
              <w:t>расстойки</w:t>
            </w:r>
            <w:proofErr w:type="spellEnd"/>
            <w:r w:rsidR="009A1C2C" w:rsidRPr="00D23288">
              <w:rPr>
                <w:szCs w:val="16"/>
              </w:rPr>
              <w:t xml:space="preserve">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34573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34573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34573C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34573C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34573C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34573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2F4B5D4E" w:rsidR="00FF7C90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24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34573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34573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34573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34573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77E89A01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6FA6B92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тележки </w:t>
            </w:r>
            <w:proofErr w:type="spellStart"/>
            <w:r w:rsidR="00FF7C90" w:rsidRPr="00D23288">
              <w:rPr>
                <w:szCs w:val="16"/>
              </w:rPr>
              <w:t>подкатные</w:t>
            </w:r>
            <w:proofErr w:type="spellEnd"/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34573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34573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34573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34573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34573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34573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34573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69E5F2DC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34573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34573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34573C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34573C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34573C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34573C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34573C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34573C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34573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62CF77E7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4AB5648" w:rsidR="004D5542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2ADCB9B4" w:rsidR="00A76BFD" w:rsidRPr="002A258C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E5109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E5109">
                  <w:rPr>
                    <w:szCs w:val="16"/>
                  </w:rPr>
                  <w:t>1,0 %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2B2589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34573C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678A94A3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-СУПЕР" w:value="ХИМИТЕК ПОЛИДЕЗ-СУПЕ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ХИМИТЕК ПОЛИДЕЗ-СУПЕР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1254" w:rsidRPr="00CE1254">
                  <w:rPr>
                    <w:szCs w:val="16"/>
                  </w:rPr>
                  <w:t>0,02-0,05 %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1254">
                  <w:rPr>
                    <w:szCs w:val="16"/>
                  </w:rPr>
                  <w:t xml:space="preserve">дозирующая система </w:t>
                </w:r>
                <w:proofErr w:type="spellStart"/>
                <w:r w:rsidR="00CE1254">
                  <w:rPr>
                    <w:szCs w:val="16"/>
                  </w:rPr>
                  <w:t>ProMax</w:t>
                </w:r>
                <w:proofErr w:type="spellEnd"/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6505CFBA" w:rsidR="00A76BFD" w:rsidRPr="00D23288" w:rsidRDefault="007961B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placeholder>
                  <w:docPart w:val="4A6A070F9D7F44E8B3F7C700E8AF6B65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Content>
                <w:r>
                  <w:rPr>
                    <w:szCs w:val="16"/>
                  </w:rPr>
                  <w:t>ХИМИТЕК ЧУДОДЕЙ®-ПОЛИПРОМ 190022</w:t>
                </w:r>
              </w:sdtContent>
            </w:sdt>
            <w:r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placeholder>
                  <w:docPart w:val="0204CE5B9A614C0EAC870231B09003E1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Content>
                <w:r>
                  <w:rPr>
                    <w:szCs w:val="16"/>
                  </w:rPr>
                  <w:t>1,0 %</w:t>
                </w:r>
              </w:sdtContent>
            </w:sdt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placeholder>
                  <w:docPart w:val="3270B2EB632949BEAFFD8D20B04BBDC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Content>
                <w:r>
                  <w:rPr>
                    <w:szCs w:val="16"/>
                  </w:rPr>
                  <w:t>ручное разведение</w:t>
                </w:r>
              </w:sdtContent>
            </w:sdt>
            <w:r>
              <w:rPr>
                <w:szCs w:val="16"/>
              </w:rPr>
              <w:t xml:space="preserve"> </w:t>
            </w:r>
            <w:r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2769D638" w:rsidR="00A76BFD" w:rsidRPr="00D23288" w:rsidRDefault="007961B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placeholder>
                  <w:docPart w:val="EF51DBB499EA455F91EDCAFA10364DA2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Content>
                <w:r>
                  <w:rPr>
                    <w:szCs w:val="16"/>
                  </w:rPr>
                  <w:t>ХИМИТЕК ЧУДОДЕЙ®-ПОЛИПРОМ 190022</w:t>
                </w:r>
              </w:sdtContent>
            </w:sdt>
            <w:r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placeholder>
                  <w:docPart w:val="8F4B196EF7DA4AE890B45BC78AA0DEF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Content>
                <w:r>
                  <w:rPr>
                    <w:szCs w:val="16"/>
                  </w:rPr>
                  <w:t>1,0 %</w:t>
                </w:r>
              </w:sdtContent>
            </w:sdt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placeholder>
                  <w:docPart w:val="FF5D73C63CF34A9C96C00566552CDB1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Content>
                <w:r>
                  <w:rPr>
                    <w:szCs w:val="16"/>
                  </w:rPr>
                  <w:t>ручное разведение</w:t>
                </w:r>
              </w:sdtContent>
            </w:sdt>
            <w:r>
              <w:rPr>
                <w:szCs w:val="16"/>
              </w:rPr>
              <w:t xml:space="preserve"> </w:t>
            </w:r>
            <w:r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03B37F3A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2ED38164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4A46ADAB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DB2DD0F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595F95F0" w:rsidR="00A76BFD" w:rsidRPr="00D23288" w:rsidRDefault="007961B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placeholder>
                  <w:docPart w:val="0EDFF2C0F3224F129D3D6A85BCFA2D21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Content>
                <w:r>
                  <w:rPr>
                    <w:szCs w:val="16"/>
                  </w:rPr>
                  <w:t>ХИМИТЕК ЧУДОДЕЙ®-ПОЛИПРОМ 190022</w:t>
                </w:r>
              </w:sdtContent>
            </w:sdt>
            <w:r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placeholder>
                  <w:docPart w:val="11FCEEDCD55C45FDBD977FC82867638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Content>
                <w:r>
                  <w:rPr>
                    <w:szCs w:val="16"/>
                  </w:rPr>
                  <w:t>1,0 %</w:t>
                </w:r>
              </w:sdtContent>
            </w:sdt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placeholder>
                  <w:docPart w:val="CCF3E7A0815E40BCA1E1ED2568440452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Content>
                <w:r>
                  <w:rPr>
                    <w:szCs w:val="16"/>
                  </w:rPr>
                  <w:t>ручное разведение</w:t>
                </w:r>
              </w:sdtContent>
            </w:sdt>
            <w:r>
              <w:rPr>
                <w:szCs w:val="16"/>
              </w:rPr>
              <w:t xml:space="preserve"> </w:t>
            </w:r>
            <w:r w:rsidRPr="007961BD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Pr="007961BD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4BC80A83" w:rsidR="00A76BFD" w:rsidRPr="00D23288" w:rsidRDefault="0034573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34573C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34573C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34573C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34573C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34573C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34573C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34573C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34573C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F4D11" w14:textId="77777777" w:rsidR="0034573C" w:rsidRDefault="0034573C">
      <w:r>
        <w:separator/>
      </w:r>
    </w:p>
  </w:endnote>
  <w:endnote w:type="continuationSeparator" w:id="0">
    <w:p w14:paraId="03651ABB" w14:textId="77777777" w:rsidR="0034573C" w:rsidRDefault="00345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997F4" w14:textId="77777777" w:rsidR="0034573C" w:rsidRDefault="0034573C">
      <w:r>
        <w:separator/>
      </w:r>
    </w:p>
  </w:footnote>
  <w:footnote w:type="continuationSeparator" w:id="0">
    <w:p w14:paraId="6233FF90" w14:textId="77777777" w:rsidR="0034573C" w:rsidRDefault="003457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77777777" w:rsidR="00FE57DD" w:rsidRPr="009B4662" w:rsidRDefault="0034573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FE57DD" w:rsidRPr="00212954">
      <w:rPr>
        <w:rStyle w:val="a6"/>
        <w:lang w:val="en-US"/>
      </w:rPr>
      <w:t>Ф-ХХ</w:t>
    </w:r>
    <w:r w:rsidR="00FE57DD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C7448"/>
    <w:rsid w:val="000D3416"/>
    <w:rsid w:val="000D427A"/>
    <w:rsid w:val="000D4FBA"/>
    <w:rsid w:val="000D5CFC"/>
    <w:rsid w:val="000D7430"/>
    <w:rsid w:val="000D75CD"/>
    <w:rsid w:val="000D7D3A"/>
    <w:rsid w:val="000E00E6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302875"/>
    <w:rsid w:val="00302FFB"/>
    <w:rsid w:val="00305CD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9DE"/>
    <w:rsid w:val="00620F4E"/>
    <w:rsid w:val="00622A7B"/>
    <w:rsid w:val="00623024"/>
    <w:rsid w:val="00624074"/>
    <w:rsid w:val="006311E5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1034"/>
    <w:rsid w:val="00C61A0A"/>
    <w:rsid w:val="00C6203E"/>
    <w:rsid w:val="00C725B6"/>
    <w:rsid w:val="00C728D3"/>
    <w:rsid w:val="00C76E78"/>
    <w:rsid w:val="00C81001"/>
    <w:rsid w:val="00C83BBB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465EA2" w:rsidP="00465EA2">
          <w:pPr>
            <w:pStyle w:val="0227A1FFA51349A4A572F623226BF50F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465EA2" w:rsidP="00465EA2">
          <w:pPr>
            <w:pStyle w:val="A0711B191F8A4ACAAA52668F5B5336A9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A6A070F9D7F44E8B3F7C700E8AF6B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FF99C6-7C34-43F6-A9F4-B18C18A61E0E}"/>
      </w:docPartPr>
      <w:docPartBody>
        <w:p w:rsidR="00000000" w:rsidRDefault="007E37B4" w:rsidP="007E37B4">
          <w:pPr>
            <w:pStyle w:val="4A6A070F9D7F44E8B3F7C700E8AF6B65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204CE5B9A614C0EAC870231B09003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C6E287-A624-4407-BD73-1574286FDD19}"/>
      </w:docPartPr>
      <w:docPartBody>
        <w:p w:rsidR="00000000" w:rsidRDefault="007E37B4" w:rsidP="007E37B4">
          <w:pPr>
            <w:pStyle w:val="0204CE5B9A614C0EAC870231B09003E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3270B2EB632949BEAFFD8D20B04BB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28CAF4-9B30-4D70-B709-CFDF6D562A31}"/>
      </w:docPartPr>
      <w:docPartBody>
        <w:p w:rsidR="00000000" w:rsidRDefault="007E37B4" w:rsidP="007E37B4">
          <w:pPr>
            <w:pStyle w:val="3270B2EB632949BEAFFD8D20B04BBDC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EF51DBB499EA455F91EDCAFA10364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501DD7-C4E2-4D73-B069-2C827FB50F93}"/>
      </w:docPartPr>
      <w:docPartBody>
        <w:p w:rsidR="00000000" w:rsidRDefault="007E37B4" w:rsidP="007E37B4">
          <w:pPr>
            <w:pStyle w:val="EF51DBB499EA455F91EDCAFA10364DA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8F4B196EF7DA4AE890B45BC78AA0DE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E235DD-53AB-450E-987A-61B3C44AB865}"/>
      </w:docPartPr>
      <w:docPartBody>
        <w:p w:rsidR="00000000" w:rsidRDefault="007E37B4" w:rsidP="007E37B4">
          <w:pPr>
            <w:pStyle w:val="8F4B196EF7DA4AE890B45BC78AA0DEF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F5D73C63CF34A9C96C00566552CDB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AFCE6D-CF92-422B-B4A5-12FDE82AC479}"/>
      </w:docPartPr>
      <w:docPartBody>
        <w:p w:rsidR="00000000" w:rsidRDefault="007E37B4" w:rsidP="007E37B4">
          <w:pPr>
            <w:pStyle w:val="FF5D73C63CF34A9C96C00566552CDB1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EDFF2C0F3224F129D3D6A85BCFA2D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415A44-BF7D-45AA-B923-875B96BB7B16}"/>
      </w:docPartPr>
      <w:docPartBody>
        <w:p w:rsidR="00000000" w:rsidRDefault="007E37B4" w:rsidP="007E37B4">
          <w:pPr>
            <w:pStyle w:val="0EDFF2C0F3224F129D3D6A85BCFA2D2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11FCEEDCD55C45FDBD977FC828676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FEDBC-E89F-40BD-BE4C-83BDD019DF1C}"/>
      </w:docPartPr>
      <w:docPartBody>
        <w:p w:rsidR="00000000" w:rsidRDefault="007E37B4" w:rsidP="007E37B4">
          <w:pPr>
            <w:pStyle w:val="11FCEEDCD55C45FDBD977FC82867638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CCF3E7A0815E40BCA1E1ED2568440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7EC24D-7737-460E-9841-438012574AD8}"/>
      </w:docPartPr>
      <w:docPartBody>
        <w:p w:rsidR="00000000" w:rsidRDefault="007E37B4" w:rsidP="007E37B4">
          <w:pPr>
            <w:pStyle w:val="CCF3E7A0815E40BCA1E1ED2568440452"/>
          </w:pPr>
          <w:r w:rsidRPr="004C4C9A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23142E"/>
    <w:rsid w:val="00253E06"/>
    <w:rsid w:val="003333B4"/>
    <w:rsid w:val="00383E49"/>
    <w:rsid w:val="00465EA2"/>
    <w:rsid w:val="004A40BC"/>
    <w:rsid w:val="00514F13"/>
    <w:rsid w:val="00595D1C"/>
    <w:rsid w:val="005D2B6B"/>
    <w:rsid w:val="005F70FB"/>
    <w:rsid w:val="006364DB"/>
    <w:rsid w:val="006E0DC2"/>
    <w:rsid w:val="00745DD8"/>
    <w:rsid w:val="007D2596"/>
    <w:rsid w:val="007D3F62"/>
    <w:rsid w:val="007E37B4"/>
    <w:rsid w:val="008722D5"/>
    <w:rsid w:val="009609F1"/>
    <w:rsid w:val="009624B5"/>
    <w:rsid w:val="00963635"/>
    <w:rsid w:val="00AB11B7"/>
    <w:rsid w:val="00B4130E"/>
    <w:rsid w:val="00BA33E9"/>
    <w:rsid w:val="00BE3838"/>
    <w:rsid w:val="00C15C5C"/>
    <w:rsid w:val="00C61034"/>
    <w:rsid w:val="00CA3021"/>
    <w:rsid w:val="00CF0BAE"/>
    <w:rsid w:val="00CF32E1"/>
    <w:rsid w:val="00E6696E"/>
    <w:rsid w:val="00E875D8"/>
    <w:rsid w:val="00EE2989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E37B4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1">
    <w:name w:val="0227A1FFA51349A4A572F623226BF50F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151</TotalTime>
  <Pages>2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61</cp:revision>
  <cp:lastPrinted>2026-02-18T13:06:00Z</cp:lastPrinted>
  <dcterms:created xsi:type="dcterms:W3CDTF">2026-04-16T09:45:00Z</dcterms:created>
  <dcterms:modified xsi:type="dcterms:W3CDTF">2026-05-13T02:38:00Z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