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46F45B6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EA152C">
                  <w:rPr>
                    <w:szCs w:val="16"/>
                  </w:rPr>
                  <w:t>жёлтый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4A1CFEF3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D506A0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128FA" w14:textId="77777777" w:rsidR="00CE5A22" w:rsidRDefault="00CE5A22">
      <w:r>
        <w:separator/>
      </w:r>
    </w:p>
  </w:endnote>
  <w:endnote w:type="continuationSeparator" w:id="0">
    <w:p w14:paraId="22C0ACB3" w14:textId="77777777" w:rsidR="00CE5A22" w:rsidRDefault="00CE5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65DBD" w14:textId="77777777" w:rsidR="00CE5A22" w:rsidRDefault="00CE5A22">
      <w:r>
        <w:separator/>
      </w:r>
    </w:p>
  </w:footnote>
  <w:footnote w:type="continuationSeparator" w:id="0">
    <w:p w14:paraId="1329119E" w14:textId="77777777" w:rsidR="00CE5A22" w:rsidRDefault="00CE5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3680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3F04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44F3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2B71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579C6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0D4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3C28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5A22"/>
    <w:rsid w:val="00CE6767"/>
    <w:rsid w:val="00CE72DC"/>
    <w:rsid w:val="00CF0E2C"/>
    <w:rsid w:val="00CF2324"/>
    <w:rsid w:val="00CF44C7"/>
    <w:rsid w:val="00CF5A7B"/>
    <w:rsid w:val="00D00600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06A0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52C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2F6C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110A0A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110A0A" w:rsidRDefault="00B56FD7" w:rsidP="00B56FD7">
          <w:pPr>
            <w:pStyle w:val="314EA9CBF6B54D0C97562F0515324D90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110A0A" w:rsidRDefault="00B56FD7" w:rsidP="00B56FD7">
          <w:pPr>
            <w:pStyle w:val="044D7C10590246FFB8F9B59A09869774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110A0A" w:rsidRDefault="00B56FD7" w:rsidP="00B56FD7">
          <w:pPr>
            <w:pStyle w:val="2ED8DD76755547EEA36B503B95F5E9BB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110A0A" w:rsidRDefault="00B56FD7" w:rsidP="00B56FD7">
          <w:pPr>
            <w:pStyle w:val="9724E23BC2D94197A1E807004D434C06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110A0A" w:rsidRDefault="00B56FD7" w:rsidP="00B56FD7">
          <w:pPr>
            <w:pStyle w:val="65146498210A43D08B268EC50F975AA5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110A0A" w:rsidRDefault="00B56FD7" w:rsidP="00B56FD7">
          <w:pPr>
            <w:pStyle w:val="AA3E047C95AA437BB1B3BCE8FBC4C56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110A0A" w:rsidRDefault="00B56FD7" w:rsidP="00B56FD7">
          <w:pPr>
            <w:pStyle w:val="CF91B8EB5413461093EE67530F9476ED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3680"/>
    <w:rsid w:val="00110A0A"/>
    <w:rsid w:val="00433F04"/>
    <w:rsid w:val="004A0B47"/>
    <w:rsid w:val="004E5FF8"/>
    <w:rsid w:val="008D3C58"/>
    <w:rsid w:val="00B56FD7"/>
    <w:rsid w:val="00C23C28"/>
    <w:rsid w:val="00C47F24"/>
    <w:rsid w:val="00DE2360"/>
    <w:rsid w:val="00E6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6FD7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">
    <w:name w:val="314EA9CBF6B54D0C97562F0515324D90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">
    <w:name w:val="044D7C10590246FFB8F9B59A09869774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">
    <w:name w:val="2ED8DD76755547EEA36B503B95F5E9BB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">
    <w:name w:val="9724E23BC2D94197A1E807004D434C06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">
    <w:name w:val="65146498210A43D08B268EC50F975AA5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">
    <w:name w:val="AA3E047C95AA437BB1B3BCE8FBC4C56E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">
    <w:name w:val="CF91B8EB5413461093EE67530F9476ED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10</TotalTime>
  <Pages>1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8</cp:revision>
  <cp:lastPrinted>2026-05-14T04:24:00Z</cp:lastPrinted>
  <dcterms:created xsi:type="dcterms:W3CDTF">2026-08-14T07:55:00Z</dcterms:created>
  <dcterms:modified xsi:type="dcterms:W3CDTF">2026-08-27T06:33:00Z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