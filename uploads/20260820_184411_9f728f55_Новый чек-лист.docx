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20E28FFC" w:rsidR="00552195" w:rsidRPr="00D23288" w:rsidRDefault="00D43223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Рога и копыта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16F41B4E" w:rsidR="00552195" w:rsidRPr="00647B37" w:rsidRDefault="00D43223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Туалет</w:t>
            </w: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5CB2B413" w:rsidR="00552195" w:rsidRPr="00647B37" w:rsidRDefault="0024688B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морозильная камера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0FC75B79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A265B4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002B0EA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6C67A58E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5791C962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60D1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5278852F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67EE8EF5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05509A19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ИЗУМРУД 310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E1765">
                  <w:rPr>
                    <w:szCs w:val="16"/>
                  </w:rPr>
                  <w:t>2,0 % - 3,0 %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дозирующая система ProMax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0608C5B4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7E1765">
                  <w:rPr>
                    <w:szCs w:val="16"/>
                  </w:rPr>
                  <w:t>ХИМИТЕК ПОЛИДЕЗ®-СУПЕР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7E1765">
                  <w:rPr>
                    <w:szCs w:val="16"/>
                  </w:rPr>
                  <w:t>0,03 % - 0,05 % (по НУК)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спрей-система ProTwin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BC8D964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ЧУДОДЕЙ®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7E1765">
                  <w:rPr>
                    <w:szCs w:val="16"/>
                  </w:rPr>
                  <w:t>0,5 % - 0,7 %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ручное разведение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C5660D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77777777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</w:p>
          <w:p w14:paraId="3907C0A5" w14:textId="77777777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</w:p>
          <w:p w14:paraId="79763B0D" w14:textId="77777777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02ED3" w14:textId="77777777" w:rsidR="003B240A" w:rsidRDefault="003B240A">
      <w:r>
        <w:separator/>
      </w:r>
    </w:p>
  </w:endnote>
  <w:endnote w:type="continuationSeparator" w:id="0">
    <w:p w14:paraId="69CD358B" w14:textId="77777777" w:rsidR="003B240A" w:rsidRDefault="003B2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2E280" w14:textId="77777777" w:rsidR="003B240A" w:rsidRDefault="003B240A">
      <w:r>
        <w:separator/>
      </w:r>
    </w:p>
  </w:footnote>
  <w:footnote w:type="continuationSeparator" w:id="0">
    <w:p w14:paraId="7E8AD703" w14:textId="77777777" w:rsidR="003B240A" w:rsidRDefault="003B2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7C2E" w14:textId="77777777" w:rsidR="00F404FC" w:rsidRPr="009B4662" w:rsidRDefault="005F0B8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5F0B8C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4688B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B240A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2E0"/>
    <w:rsid w:val="004A0EAD"/>
    <w:rsid w:val="004A3D91"/>
    <w:rsid w:val="004A4973"/>
    <w:rsid w:val="004A6B97"/>
    <w:rsid w:val="004B3A9C"/>
    <w:rsid w:val="004B3BCD"/>
    <w:rsid w:val="004B4BAE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1A8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0D17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1765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5B4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4BCC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15292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3223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20C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5BF3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4008DD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4008DD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4008DD"/>
    <w:rsid w:val="00453C81"/>
    <w:rsid w:val="004912C4"/>
    <w:rsid w:val="004A02E0"/>
    <w:rsid w:val="005029F0"/>
    <w:rsid w:val="00C15292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14</TotalTime>
  <Pages>1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13</cp:revision>
  <cp:lastPrinted>2026-05-14T04:24:00Z</cp:lastPrinted>
  <dcterms:created xsi:type="dcterms:W3CDTF">2026-08-19T16:06:00Z</dcterms:created>
  <dcterms:modified xsi:type="dcterms:W3CDTF">2026-08-20T15:43:00Z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