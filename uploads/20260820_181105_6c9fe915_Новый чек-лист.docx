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48"/>
        <w:gridCol w:w="81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33"/>
        <w:gridCol w:w="142"/>
        <w:gridCol w:w="30"/>
        <w:gridCol w:w="111"/>
        <w:gridCol w:w="240"/>
        <w:gridCol w:w="162"/>
        <w:gridCol w:w="2"/>
        <w:gridCol w:w="32"/>
        <w:gridCol w:w="322"/>
        <w:gridCol w:w="93"/>
        <w:gridCol w:w="247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7AAC6E34" w14:textId="77777777" w:rsidTr="00FC5861">
        <w:trPr>
          <w:trHeight w:val="20"/>
        </w:trPr>
        <w:tc>
          <w:tcPr>
            <w:tcW w:w="4962" w:type="dxa"/>
            <w:gridSpan w:val="47"/>
            <w:vAlign w:val="bottom"/>
          </w:tcPr>
          <w:p w14:paraId="13D27174" w14:textId="20E28FFC" w:rsidR="00552195" w:rsidRPr="00D23288" w:rsidRDefault="00D43223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Рога и копыта</w:t>
            </w:r>
          </w:p>
        </w:tc>
        <w:tc>
          <w:tcPr>
            <w:tcW w:w="2672" w:type="dxa"/>
            <w:gridSpan w:val="14"/>
            <w:vAlign w:val="bottom"/>
          </w:tcPr>
          <w:p w14:paraId="0B573CEB" w14:textId="16F41B4E" w:rsidR="00552195" w:rsidRPr="00647B37" w:rsidRDefault="00D43223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Туалет</w:t>
            </w:r>
          </w:p>
        </w:tc>
        <w:sdt>
          <w:sdtPr>
            <w:rPr>
              <w:szCs w:val="16"/>
            </w:rPr>
            <w:id w:val="425692899"/>
            <w:placeholder>
              <w:docPart w:val="92EDE2070F064E0A86A0A1A3B1A8E34C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7"/>
                <w:vAlign w:val="bottom"/>
              </w:tcPr>
              <w:p w14:paraId="2CC8CBAE" w14:textId="0A768786" w:rsidR="00552195" w:rsidRPr="00647B37" w:rsidRDefault="00DB220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холодильная камера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2E3A908D" w14:textId="0FC75B79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8DECE438666C4E1EB4C74FDC290F1AA4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A265B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17C84FDC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F14582A" w14:textId="77777777" w:rsidTr="00FC5861">
        <w:trPr>
          <w:trHeight w:val="20"/>
        </w:trPr>
        <w:tc>
          <w:tcPr>
            <w:tcW w:w="4962" w:type="dxa"/>
            <w:gridSpan w:val="47"/>
          </w:tcPr>
          <w:p w14:paraId="440CC570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38FF3FF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7"/>
          </w:tcPr>
          <w:p w14:paraId="3345BE3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15A056B9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432BB6E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34E63C83" w14:textId="77777777" w:rsidTr="00FC5861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4A872F74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3F345A12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567031B7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293016C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7BC58C35" w14:textId="77777777" w:rsidTr="00FC5861">
        <w:trPr>
          <w:trHeight w:val="20"/>
        </w:trPr>
        <w:tc>
          <w:tcPr>
            <w:tcW w:w="3533" w:type="dxa"/>
            <w:gridSpan w:val="39"/>
          </w:tcPr>
          <w:p w14:paraId="7FAC4939" w14:textId="002B0EA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0F821588" w14:textId="6C67A58E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0C80C5C5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432FD55B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7"/>
          </w:tcPr>
          <w:p w14:paraId="1D18E624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5F41C400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7909146E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6C61B765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416C1196" w14:textId="77777777" w:rsidTr="00FC5861">
        <w:trPr>
          <w:trHeight w:val="20"/>
        </w:trPr>
        <w:tc>
          <w:tcPr>
            <w:tcW w:w="2177" w:type="dxa"/>
            <w:gridSpan w:val="17"/>
          </w:tcPr>
          <w:p w14:paraId="64A0CA75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0783D86D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681292FB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2B9D88AB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3"/>
          </w:tcPr>
          <w:p w14:paraId="5590C7A9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2E48796F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2D676567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72A9DE3B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79BF7803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12E91E98" w14:textId="77777777" w:rsidTr="00FC5861">
        <w:trPr>
          <w:trHeight w:val="20"/>
        </w:trPr>
        <w:tc>
          <w:tcPr>
            <w:tcW w:w="2470" w:type="dxa"/>
            <w:gridSpan w:val="25"/>
          </w:tcPr>
          <w:p w14:paraId="69EB8321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0B126873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5C3DC6FD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3"/>
            <w:tcMar>
              <w:left w:w="0" w:type="dxa"/>
              <w:right w:w="0" w:type="dxa"/>
            </w:tcMar>
          </w:tcPr>
          <w:p w14:paraId="4907AF20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46D648F3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25B96274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5402BD41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08233A89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4A895E07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414E5EEE" w14:textId="77777777" w:rsidTr="00FC5861">
        <w:trPr>
          <w:trHeight w:val="50"/>
        </w:trPr>
        <w:tc>
          <w:tcPr>
            <w:tcW w:w="1682" w:type="dxa"/>
            <w:gridSpan w:val="10"/>
          </w:tcPr>
          <w:p w14:paraId="14475DDA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10E82341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49D2ACA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0C7F4760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09E1E600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3A41435A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046637" w:rsidRPr="00C12148">
              <w:rPr>
                <w:szCs w:val="16"/>
              </w:rPr>
              <w:t>расстоечные</w:t>
            </w:r>
            <w:proofErr w:type="spellEnd"/>
            <w:r w:rsidR="00046637" w:rsidRPr="00C12148">
              <w:rPr>
                <w:szCs w:val="16"/>
              </w:rPr>
              <w:t xml:space="preserve"> шкафы</w:t>
            </w:r>
          </w:p>
        </w:tc>
        <w:tc>
          <w:tcPr>
            <w:tcW w:w="3197" w:type="dxa"/>
            <w:gridSpan w:val="6"/>
          </w:tcPr>
          <w:p w14:paraId="74C193C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72F6D0D5" w14:textId="77777777" w:rsidTr="00FC5861">
        <w:trPr>
          <w:trHeight w:val="20"/>
        </w:trPr>
        <w:tc>
          <w:tcPr>
            <w:tcW w:w="1682" w:type="dxa"/>
            <w:gridSpan w:val="10"/>
          </w:tcPr>
          <w:p w14:paraId="769CA833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72EDA143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2150878B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96CB13F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9D877E2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107BE335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7BC8346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A8E5C0F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526E77CD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DB0A9DF" w14:textId="77777777" w:rsidTr="00FC5861">
        <w:trPr>
          <w:trHeight w:val="20"/>
        </w:trPr>
        <w:tc>
          <w:tcPr>
            <w:tcW w:w="1682" w:type="dxa"/>
            <w:gridSpan w:val="10"/>
          </w:tcPr>
          <w:p w14:paraId="01B661A9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4CCD419F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795B5790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03B283F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3883D952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8"/>
          </w:tcPr>
          <w:p w14:paraId="3534EFDD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4AE2B94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6EB3B13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39463706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55B9A30A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автоматические </w:t>
            </w:r>
            <w:proofErr w:type="spellStart"/>
            <w:r w:rsidR="001F48D9" w:rsidRPr="00C12148">
              <w:rPr>
                <w:szCs w:val="16"/>
              </w:rPr>
              <w:t>клипсаторы</w:t>
            </w:r>
            <w:proofErr w:type="spellEnd"/>
          </w:p>
        </w:tc>
      </w:tr>
      <w:tr w:rsidR="001F48D9" w:rsidRPr="00D23288" w14:paraId="2E90795B" w14:textId="77777777" w:rsidTr="00FC5861">
        <w:trPr>
          <w:trHeight w:val="20"/>
        </w:trPr>
        <w:tc>
          <w:tcPr>
            <w:tcW w:w="3387" w:type="dxa"/>
            <w:gridSpan w:val="35"/>
          </w:tcPr>
          <w:p w14:paraId="0D71B7CA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5EA489D0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6947CAB3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02382294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9"/>
          </w:tcPr>
          <w:p w14:paraId="3E932A4F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4" w:type="dxa"/>
            <w:gridSpan w:val="11"/>
          </w:tcPr>
          <w:p w14:paraId="2ECAE86D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39437244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6B837E4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F2BBF5" w14:textId="77777777" w:rsidTr="00FC5861">
        <w:trPr>
          <w:trHeight w:val="20"/>
        </w:trPr>
        <w:tc>
          <w:tcPr>
            <w:tcW w:w="3387" w:type="dxa"/>
            <w:gridSpan w:val="35"/>
          </w:tcPr>
          <w:p w14:paraId="778C72CB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621CD4AC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0717BF4D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3512A745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4"/>
          </w:tcPr>
          <w:p w14:paraId="27A7C1AF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69BE123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3BCDB84C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5E242029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47C604D8" w14:textId="77777777" w:rsidTr="00FC5861">
        <w:trPr>
          <w:trHeight w:val="20"/>
        </w:trPr>
        <w:tc>
          <w:tcPr>
            <w:tcW w:w="3422" w:type="dxa"/>
            <w:gridSpan w:val="36"/>
          </w:tcPr>
          <w:p w14:paraId="3D217188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470D4BD7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64236459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48D9" w:rsidRPr="00C12148">
              <w:rPr>
                <w:szCs w:val="16"/>
              </w:rPr>
              <w:t>дежи</w:t>
            </w:r>
            <w:proofErr w:type="spellEnd"/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251" w:type="dxa"/>
            <w:gridSpan w:val="16"/>
          </w:tcPr>
          <w:p w14:paraId="3CCDA417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381CE690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2B9840B0" w14:textId="77777777" w:rsidTr="00FC5861">
        <w:trPr>
          <w:trHeight w:val="42"/>
        </w:trPr>
        <w:tc>
          <w:tcPr>
            <w:tcW w:w="3940" w:type="dxa"/>
            <w:gridSpan w:val="44"/>
          </w:tcPr>
          <w:p w14:paraId="12B4A6D7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37714DD0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10C2F7E3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8"/>
          </w:tcPr>
          <w:p w14:paraId="22AC7258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4CAB5A42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64B269F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1F5C379C" w14:textId="77777777" w:rsidTr="00FC5861">
        <w:trPr>
          <w:trHeight w:val="20"/>
        </w:trPr>
        <w:tc>
          <w:tcPr>
            <w:tcW w:w="4962" w:type="dxa"/>
            <w:gridSpan w:val="47"/>
          </w:tcPr>
          <w:p w14:paraId="0AF66181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290742DE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169D108C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229092CB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6679D751" w14:textId="77777777" w:rsidTr="00FC5861">
        <w:trPr>
          <w:trHeight w:val="20"/>
        </w:trPr>
        <w:tc>
          <w:tcPr>
            <w:tcW w:w="3450" w:type="dxa"/>
            <w:gridSpan w:val="37"/>
          </w:tcPr>
          <w:p w14:paraId="2FCE288D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12F66AA3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9"/>
          </w:tcPr>
          <w:p w14:paraId="1265B8A6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63696C14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E6428C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437E7C78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547CF187" w14:textId="77777777" w:rsidTr="00FC5861">
        <w:trPr>
          <w:trHeight w:val="20"/>
        </w:trPr>
        <w:tc>
          <w:tcPr>
            <w:tcW w:w="4962" w:type="dxa"/>
            <w:gridSpan w:val="47"/>
          </w:tcPr>
          <w:p w14:paraId="6B462274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9"/>
          </w:tcPr>
          <w:p w14:paraId="7CA4A8C9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53EC0F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солодоварки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vAlign w:val="center"/>
          </w:tcPr>
          <w:p w14:paraId="221D3053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3197" w:type="dxa"/>
            <w:gridSpan w:val="6"/>
          </w:tcPr>
          <w:p w14:paraId="54D3980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668227C" w14:textId="77777777" w:rsidTr="00FC5861">
        <w:trPr>
          <w:trHeight w:val="20"/>
        </w:trPr>
        <w:tc>
          <w:tcPr>
            <w:tcW w:w="4962" w:type="dxa"/>
            <w:gridSpan w:val="47"/>
          </w:tcPr>
          <w:p w14:paraId="584ABAD5" w14:textId="5278852F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45EE61B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586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65273EE8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10"/>
          </w:tcPr>
          <w:p w14:paraId="2DA54889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38DC8C1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бисквиторезки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7FF6D313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3B0C6AC0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72F2F91C" w14:textId="77777777" w:rsidTr="00FC5861">
        <w:trPr>
          <w:trHeight w:val="20"/>
        </w:trPr>
        <w:tc>
          <w:tcPr>
            <w:tcW w:w="1490" w:type="dxa"/>
            <w:gridSpan w:val="8"/>
          </w:tcPr>
          <w:p w14:paraId="43FFEDF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4C595E1F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1B7C9DFC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16C5946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10"/>
          </w:tcPr>
          <w:p w14:paraId="34DB14AD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53B501D8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6214A2DE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3197" w:type="dxa"/>
            <w:gridSpan w:val="6"/>
          </w:tcPr>
          <w:p w14:paraId="4CB911F6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9F072D8" w14:textId="77777777" w:rsidTr="00FC5861">
        <w:trPr>
          <w:trHeight w:val="20"/>
        </w:trPr>
        <w:tc>
          <w:tcPr>
            <w:tcW w:w="2223" w:type="dxa"/>
            <w:gridSpan w:val="19"/>
          </w:tcPr>
          <w:p w14:paraId="6E4B92D7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644D430E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03126128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10"/>
          </w:tcPr>
          <w:p w14:paraId="7325F2AD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силапеновые</w:t>
            </w:r>
            <w:proofErr w:type="spellEnd"/>
            <w:r w:rsidR="00430CE5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6" w:type="dxa"/>
            <w:gridSpan w:val="12"/>
            <w:vAlign w:val="center"/>
          </w:tcPr>
          <w:p w14:paraId="11DBCB1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30CE5" w:rsidRPr="00C12148">
              <w:rPr>
                <w:szCs w:val="16"/>
              </w:rPr>
              <w:t>тестоокруглители</w:t>
            </w:r>
            <w:proofErr w:type="spellEnd"/>
            <w:r w:rsidR="00430CE5" w:rsidRPr="00C12148">
              <w:rPr>
                <w:szCs w:val="16"/>
              </w:rPr>
              <w:t xml:space="preserve"> </w:t>
            </w:r>
          </w:p>
        </w:tc>
        <w:tc>
          <w:tcPr>
            <w:tcW w:w="1828" w:type="dxa"/>
            <w:gridSpan w:val="2"/>
            <w:vAlign w:val="center"/>
          </w:tcPr>
          <w:p w14:paraId="380A0B17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745848D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0F9194C2" w14:textId="77777777" w:rsidTr="00FC5861">
        <w:trPr>
          <w:trHeight w:val="20"/>
        </w:trPr>
        <w:tc>
          <w:tcPr>
            <w:tcW w:w="962" w:type="dxa"/>
            <w:gridSpan w:val="2"/>
          </w:tcPr>
          <w:p w14:paraId="1872AE99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02A0ED3E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72BA05D6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9"/>
          </w:tcPr>
          <w:p w14:paraId="657EEA4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50EEF9E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7AF66876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5A126AA1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A33813B" w14:textId="77777777" w:rsidTr="00FC5861">
        <w:trPr>
          <w:trHeight w:val="20"/>
        </w:trPr>
        <w:tc>
          <w:tcPr>
            <w:tcW w:w="2979" w:type="dxa"/>
            <w:gridSpan w:val="30"/>
          </w:tcPr>
          <w:p w14:paraId="5F048A07" w14:textId="67EE8EF5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322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4C30072F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9"/>
          </w:tcPr>
          <w:p w14:paraId="69906B57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6472DD9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25AAF246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2A1D1EC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24D01A71" w14:textId="77777777" w:rsidTr="00FC5861">
        <w:trPr>
          <w:trHeight w:val="20"/>
        </w:trPr>
        <w:tc>
          <w:tcPr>
            <w:tcW w:w="2048" w:type="dxa"/>
            <w:gridSpan w:val="15"/>
          </w:tcPr>
          <w:p w14:paraId="64F17758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1E7C4CA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9"/>
          </w:tcPr>
          <w:p w14:paraId="21965D4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2085D4EC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494630E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510AC74" w14:textId="77777777" w:rsidTr="00FC5861">
        <w:trPr>
          <w:trHeight w:val="20"/>
        </w:trPr>
        <w:tc>
          <w:tcPr>
            <w:tcW w:w="2223" w:type="dxa"/>
            <w:gridSpan w:val="19"/>
          </w:tcPr>
          <w:p w14:paraId="5E931DD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4CEBC0AE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0B4BA051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9"/>
          </w:tcPr>
          <w:p w14:paraId="6F51F361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F2B3AB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3AE3827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609CF6B4" w14:textId="77777777" w:rsidTr="00FC5861">
        <w:trPr>
          <w:trHeight w:val="20"/>
        </w:trPr>
        <w:tc>
          <w:tcPr>
            <w:tcW w:w="1379" w:type="dxa"/>
            <w:gridSpan w:val="7"/>
          </w:tcPr>
          <w:p w14:paraId="2BB4B1D6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4E173476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6B4464E9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9"/>
          </w:tcPr>
          <w:p w14:paraId="39E03AE0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C5660D" w:rsidRPr="00C1214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C5660D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C5660D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1814" w:type="dxa"/>
            <w:gridSpan w:val="9"/>
            <w:vAlign w:val="bottom"/>
          </w:tcPr>
          <w:p w14:paraId="6A3F8381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21A4EDCB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4F4336DF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2E6A46C0" w14:textId="77777777" w:rsidTr="00FC5861">
        <w:trPr>
          <w:trHeight w:val="20"/>
        </w:trPr>
        <w:tc>
          <w:tcPr>
            <w:tcW w:w="2384" w:type="dxa"/>
            <w:gridSpan w:val="21"/>
          </w:tcPr>
          <w:p w14:paraId="00B1549A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2E073911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9"/>
          </w:tcPr>
          <w:p w14:paraId="6624FF97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346E34F6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02F28F2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B42C97D" w14:textId="77777777" w:rsidTr="00FC5861">
        <w:trPr>
          <w:trHeight w:val="20"/>
        </w:trPr>
        <w:tc>
          <w:tcPr>
            <w:tcW w:w="2200" w:type="dxa"/>
            <w:gridSpan w:val="18"/>
          </w:tcPr>
          <w:p w14:paraId="3E28F218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43DC51F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9"/>
          </w:tcPr>
          <w:p w14:paraId="76425DDA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6B177991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7E9F95CD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58F34483" w14:textId="77777777" w:rsidTr="00FC5861">
        <w:trPr>
          <w:trHeight w:val="20"/>
        </w:trPr>
        <w:tc>
          <w:tcPr>
            <w:tcW w:w="2200" w:type="dxa"/>
            <w:gridSpan w:val="18"/>
          </w:tcPr>
          <w:p w14:paraId="5C38AF87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5B2B632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9"/>
          </w:tcPr>
          <w:p w14:paraId="34046213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27333870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7308E9BD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37FBFBAF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3C6D0FBF" w14:textId="77777777" w:rsidTr="00FC5861">
        <w:trPr>
          <w:trHeight w:val="20"/>
        </w:trPr>
        <w:tc>
          <w:tcPr>
            <w:tcW w:w="715" w:type="dxa"/>
          </w:tcPr>
          <w:p w14:paraId="07982A90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3A5890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30871D59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A7DBB9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54919A84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9"/>
          </w:tcPr>
          <w:p w14:paraId="70E1A8EB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52350C">
              <w:rPr>
                <w:szCs w:val="16"/>
              </w:rPr>
              <w:t>столовая посуда</w:t>
            </w:r>
          </w:p>
        </w:tc>
        <w:tc>
          <w:tcPr>
            <w:tcW w:w="3954" w:type="dxa"/>
            <w:gridSpan w:val="14"/>
            <w:vAlign w:val="bottom"/>
          </w:tcPr>
          <w:p w14:paraId="1C1A3FF3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36141B6E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0D842215" w14:textId="77777777" w:rsidTr="00FC5861">
        <w:trPr>
          <w:trHeight w:val="20"/>
        </w:trPr>
        <w:tc>
          <w:tcPr>
            <w:tcW w:w="4962" w:type="dxa"/>
            <w:gridSpan w:val="47"/>
          </w:tcPr>
          <w:p w14:paraId="3F01E27C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9"/>
          </w:tcPr>
          <w:p w14:paraId="465A8F8E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1B4212A1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50D16E5F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1CB14732" w14:textId="77777777" w:rsidTr="00FC5861">
        <w:trPr>
          <w:trHeight w:val="20"/>
        </w:trPr>
        <w:tc>
          <w:tcPr>
            <w:tcW w:w="4962" w:type="dxa"/>
            <w:gridSpan w:val="47"/>
          </w:tcPr>
          <w:p w14:paraId="211C44DD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8AA5D4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608A429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748E93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53209D88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580509D3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9"/>
          </w:tcPr>
          <w:p w14:paraId="5456DA7D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2308CA66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23496E7E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632BC75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2548485E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9"/>
          </w:tcPr>
          <w:p w14:paraId="610D0F72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4D166553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6F3A03F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1FB7A46E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4F9DA274" w14:textId="77777777" w:rsidTr="00FC5861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218AEAA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69583220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7787D754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315CAC53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9"/>
          </w:tcPr>
          <w:p w14:paraId="4B4BBAE7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34E0616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534C4F7C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3197" w:type="dxa"/>
            <w:gridSpan w:val="6"/>
            <w:vAlign w:val="center"/>
          </w:tcPr>
          <w:p w14:paraId="31922B8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AC0F4BF" w14:textId="77777777" w:rsidTr="00FC5861">
        <w:trPr>
          <w:trHeight w:val="20"/>
        </w:trPr>
        <w:tc>
          <w:tcPr>
            <w:tcW w:w="1674" w:type="dxa"/>
            <w:gridSpan w:val="9"/>
          </w:tcPr>
          <w:p w14:paraId="6D6E1AF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340EA731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3130D4B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9"/>
          </w:tcPr>
          <w:p w14:paraId="395C9EF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314B053B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26147550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79E53F7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6D3D7B52" w14:textId="77777777" w:rsidTr="00FC5861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77A43E4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788B4902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127CC100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5704C66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7D174115" w14:textId="77777777" w:rsidTr="00FC5861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6AB0E150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EC0A2E4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5F35BCB9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3"/>
          </w:tcPr>
          <w:p w14:paraId="2B95F26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32803FAB" w14:textId="05509A19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ИЗУМРУД 310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E1765">
                  <w:rPr>
                    <w:szCs w:val="16"/>
                  </w:rPr>
                  <w:t>2,0 % - 3,0 %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дозирующая система ProMax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2ACC1CF0" w14:textId="77777777" w:rsidTr="00FC5861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028CB2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380648D9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42570B7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0B621A7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9" w:type="dxa"/>
            <w:gridSpan w:val="3"/>
          </w:tcPr>
          <w:p w14:paraId="4D9CFB20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A5ADC8F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0E8B9137" w14:textId="77777777" w:rsidTr="00FC5861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737EE57F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66372FD2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6E3280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2280451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пульту УПР</w:t>
            </w:r>
          </w:p>
        </w:tc>
        <w:tc>
          <w:tcPr>
            <w:tcW w:w="1369" w:type="dxa"/>
            <w:gridSpan w:val="3"/>
          </w:tcPr>
          <w:p w14:paraId="2DE688B3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0017079C" w14:textId="0608C5B4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7E1765">
                  <w:rPr>
                    <w:szCs w:val="16"/>
                  </w:rPr>
                  <w:t>ХИМИТЕК ПОЛИДЕЗ®-СУПЕР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7E1765">
                  <w:rPr>
                    <w:szCs w:val="16"/>
                  </w:rPr>
                  <w:t>0,03 % - 0,05 % (по НУК)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спрей-система ProTwin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72881511" w14:textId="77777777" w:rsidTr="00FC5861">
        <w:trPr>
          <w:trHeight w:val="20"/>
        </w:trPr>
        <w:tc>
          <w:tcPr>
            <w:tcW w:w="2902" w:type="dxa"/>
            <w:gridSpan w:val="29"/>
          </w:tcPr>
          <w:p w14:paraId="1B4E9E89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3224ADB4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9"/>
            <w:shd w:val="clear" w:color="auto" w:fill="BFBFBF" w:themeFill="background1" w:themeFillShade="BF"/>
          </w:tcPr>
          <w:p w14:paraId="4428A20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65DD36B1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119C907" w14:textId="77777777" w:rsidTr="00FC5861">
        <w:trPr>
          <w:trHeight w:val="20"/>
        </w:trPr>
        <w:tc>
          <w:tcPr>
            <w:tcW w:w="1696" w:type="dxa"/>
            <w:gridSpan w:val="11"/>
          </w:tcPr>
          <w:p w14:paraId="699D152D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4A423DAF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6A453059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3"/>
          </w:tcPr>
          <w:p w14:paraId="7B5CB4FF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2E98A5B4" w14:textId="7BC8D964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7E1765">
                  <w:rPr>
                    <w:szCs w:val="16"/>
                  </w:rPr>
                  <w:t>ХИМИТЕК ЧУДОДЕЙ®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7E1765">
                  <w:rPr>
                    <w:szCs w:val="16"/>
                  </w:rPr>
                  <w:t>0,5 % - 0,7 %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E1765">
                  <w:rPr>
                    <w:szCs w:val="16"/>
                  </w:rPr>
                  <w:t>ручное разведение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018D6898" w14:textId="77777777" w:rsidTr="00FC5861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4541D4D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098EA734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40B135B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967177B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32FCADA4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7"/>
            <w:shd w:val="clear" w:color="auto" w:fill="F2F2F2" w:themeFill="background1" w:themeFillShade="F2"/>
          </w:tcPr>
          <w:p w14:paraId="229E2BE5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2906B653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F1D5E34" w14:textId="77777777" w:rsidTr="00FC5861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28F24BEA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1"/>
            <w:shd w:val="clear" w:color="auto" w:fill="FFFFFF" w:themeFill="background1"/>
          </w:tcPr>
          <w:p w14:paraId="7257086D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0FEB40B0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4BE7001A" w14:textId="77777777" w:rsidTr="00FC5861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4B3C88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04" w:type="dxa"/>
            <w:gridSpan w:val="13"/>
          </w:tcPr>
          <w:p w14:paraId="7021DD5A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201" w:type="dxa"/>
            <w:gridSpan w:val="18"/>
          </w:tcPr>
          <w:p w14:paraId="5E35C9DE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508E335F" w14:textId="77777777" w:rsidR="00C5660D" w:rsidRPr="00FC5861" w:rsidRDefault="00000000" w:rsidP="00FC5861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7A55A8A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433463D7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627087FA" w14:textId="77777777" w:rsidTr="00FC5861">
        <w:trPr>
          <w:trHeight w:val="20"/>
        </w:trPr>
        <w:tc>
          <w:tcPr>
            <w:tcW w:w="2395" w:type="dxa"/>
            <w:gridSpan w:val="22"/>
          </w:tcPr>
          <w:p w14:paraId="77FBCCD8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1EE6DC9" w14:textId="77777777" w:rsidR="00C5660D" w:rsidRPr="00BD25E2" w:rsidRDefault="00000000" w:rsidP="00C5660D">
            <w:pPr>
              <w:pStyle w:val="--2"/>
              <w:tabs>
                <w:tab w:val="left" w:pos="1593"/>
              </w:tabs>
              <w:rPr>
                <w:rStyle w:val="ac"/>
                <w:b w:val="0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1"/>
          </w:tcPr>
          <w:p w14:paraId="02F6807B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5AB9499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6E1C1AF6" w14:textId="77777777" w:rsidTr="00FC5861">
        <w:trPr>
          <w:trHeight w:val="20"/>
        </w:trPr>
        <w:tc>
          <w:tcPr>
            <w:tcW w:w="2395" w:type="dxa"/>
            <w:gridSpan w:val="22"/>
          </w:tcPr>
          <w:p w14:paraId="121D5CDC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B803200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proofErr w:type="spellStart"/>
            <w:r w:rsidR="00C5660D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389" w:type="dxa"/>
            <w:gridSpan w:val="4"/>
          </w:tcPr>
          <w:p w14:paraId="500AE7D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1"/>
          </w:tcPr>
          <w:p w14:paraId="4D6C1125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машины </w:t>
            </w:r>
            <w:proofErr w:type="spellStart"/>
            <w:r w:rsidR="00C5660D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7149" w:type="dxa"/>
            <w:gridSpan w:val="19"/>
            <w:vMerge/>
          </w:tcPr>
          <w:p w14:paraId="45DA9893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0207765" w14:textId="77777777" w:rsidTr="00FC5861">
        <w:trPr>
          <w:trHeight w:val="20"/>
        </w:trPr>
        <w:tc>
          <w:tcPr>
            <w:tcW w:w="1977" w:type="dxa"/>
            <w:gridSpan w:val="14"/>
          </w:tcPr>
          <w:p w14:paraId="47434E38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7C1CA81C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726A3E58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70E69FB1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1"/>
          </w:tcPr>
          <w:p w14:paraId="5A892E87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5BCADA2A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showingPlcHdr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C5660D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3E311126" w14:textId="77777777" w:rsidTr="00FC5861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48911404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1"/>
            <w:shd w:val="clear" w:color="auto" w:fill="BFBFBF" w:themeFill="background1" w:themeFillShade="BF"/>
          </w:tcPr>
          <w:p w14:paraId="00B9AB62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6DF07E7A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441E2A0" w14:textId="77777777" w:rsidTr="00FC5861">
        <w:trPr>
          <w:trHeight w:val="20"/>
        </w:trPr>
        <w:tc>
          <w:tcPr>
            <w:tcW w:w="1358" w:type="dxa"/>
            <w:gridSpan w:val="6"/>
          </w:tcPr>
          <w:p w14:paraId="7B6BA35C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6B670857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AB7DE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1"/>
            <w:shd w:val="clear" w:color="auto" w:fill="F2F2F2" w:themeFill="background1" w:themeFillShade="F2"/>
          </w:tcPr>
          <w:p w14:paraId="2AE485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1BD13744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47C45C01" w14:textId="77777777" w:rsidTr="00920F0C">
        <w:trPr>
          <w:trHeight w:val="20"/>
        </w:trPr>
        <w:tc>
          <w:tcPr>
            <w:tcW w:w="1358" w:type="dxa"/>
            <w:gridSpan w:val="6"/>
          </w:tcPr>
          <w:p w14:paraId="2E9FF36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94AC4F6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5472F0D3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1987" w:type="dxa"/>
            <w:gridSpan w:val="9"/>
          </w:tcPr>
          <w:p w14:paraId="588DB83A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412" w:type="dxa"/>
            <w:gridSpan w:val="12"/>
          </w:tcPr>
          <w:p w14:paraId="4FE1604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1437BAD9" w14:textId="77777777" w:rsidR="00EF5416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</w:p>
          <w:p w14:paraId="3907C0A5" w14:textId="77777777" w:rsidR="00B56A29" w:rsidRDefault="00B56A29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</w:p>
          <w:p w14:paraId="79763B0D" w14:textId="77777777" w:rsidR="00A80524" w:rsidRDefault="00A80524" w:rsidP="003E18A0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920F0C" w:rsidRPr="00D23288" w14:paraId="7E4ADC2F" w14:textId="77777777" w:rsidTr="00920F0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30A7CFC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1987" w:type="dxa"/>
            <w:gridSpan w:val="9"/>
          </w:tcPr>
          <w:p w14:paraId="5469BB98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1134" w:type="dxa"/>
            <w:gridSpan w:val="9"/>
          </w:tcPr>
          <w:p w14:paraId="774E8D35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ШХЛ</w:t>
            </w:r>
          </w:p>
        </w:tc>
        <w:tc>
          <w:tcPr>
            <w:tcW w:w="1278" w:type="dxa"/>
            <w:gridSpan w:val="3"/>
          </w:tcPr>
          <w:p w14:paraId="1B8C260A" w14:textId="77777777" w:rsidR="00920F0C" w:rsidRDefault="00000000" w:rsidP="00920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 w:rsidRPr="00C12148">
              <w:rPr>
                <w:szCs w:val="16"/>
              </w:rPr>
              <w:t xml:space="preserve"> </w:t>
            </w:r>
            <w:r w:rsidR="00920F0C">
              <w:rPr>
                <w:szCs w:val="16"/>
              </w:rPr>
              <w:t>ШМР</w:t>
            </w:r>
          </w:p>
        </w:tc>
        <w:tc>
          <w:tcPr>
            <w:tcW w:w="7149" w:type="dxa"/>
            <w:gridSpan w:val="19"/>
            <w:vMerge/>
          </w:tcPr>
          <w:p w14:paraId="6A9C03CE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  <w:tr w:rsidR="00920F0C" w:rsidRPr="00D23288" w14:paraId="26958478" w14:textId="77777777" w:rsidTr="00920F0C">
        <w:trPr>
          <w:trHeight w:val="58"/>
        </w:trPr>
        <w:tc>
          <w:tcPr>
            <w:tcW w:w="1012" w:type="dxa"/>
            <w:gridSpan w:val="4"/>
          </w:tcPr>
          <w:p w14:paraId="18EDFBED" w14:textId="77777777" w:rsidR="00920F0C" w:rsidRPr="0099096E" w:rsidRDefault="00920F0C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CE66885" w14:textId="77777777" w:rsidR="00920F0C" w:rsidRPr="0099096E" w:rsidRDefault="00920F0C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2E44A3B7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1A495E74" w14:textId="77777777" w:rsidR="00920F0C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перчатки</w:t>
            </w:r>
          </w:p>
        </w:tc>
        <w:tc>
          <w:tcPr>
            <w:tcW w:w="1987" w:type="dxa"/>
            <w:gridSpan w:val="9"/>
          </w:tcPr>
          <w:p w14:paraId="0BB939BF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ледогенераторы</w:t>
            </w:r>
          </w:p>
        </w:tc>
        <w:tc>
          <w:tcPr>
            <w:tcW w:w="1134" w:type="dxa"/>
            <w:gridSpan w:val="9"/>
          </w:tcPr>
          <w:p w14:paraId="5BE9114D" w14:textId="77777777" w:rsidR="00920F0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0F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20F0C">
              <w:rPr>
                <w:szCs w:val="16"/>
              </w:rPr>
              <w:t xml:space="preserve"> шокеры</w:t>
            </w:r>
          </w:p>
        </w:tc>
        <w:tc>
          <w:tcPr>
            <w:tcW w:w="1278" w:type="dxa"/>
            <w:gridSpan w:val="3"/>
          </w:tcPr>
          <w:p w14:paraId="1749AAAA" w14:textId="77777777" w:rsidR="00920F0C" w:rsidRDefault="00920F0C" w:rsidP="00920F0C">
            <w:pPr>
              <w:pStyle w:val="--2"/>
              <w:rPr>
                <w:szCs w:val="16"/>
              </w:rPr>
            </w:pPr>
          </w:p>
        </w:tc>
        <w:tc>
          <w:tcPr>
            <w:tcW w:w="7149" w:type="dxa"/>
            <w:gridSpan w:val="19"/>
            <w:vMerge/>
          </w:tcPr>
          <w:p w14:paraId="0025009F" w14:textId="77777777" w:rsidR="00920F0C" w:rsidRDefault="00920F0C" w:rsidP="003E18A0">
            <w:pPr>
              <w:pStyle w:val="--2"/>
              <w:rPr>
                <w:szCs w:val="16"/>
              </w:rPr>
            </w:pPr>
          </w:p>
        </w:tc>
      </w:tr>
    </w:tbl>
    <w:p w14:paraId="5107A59E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698534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427D775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47818CDA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50056FDF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50F8" w14:textId="77777777" w:rsidR="009D09CC" w:rsidRDefault="009D09CC">
      <w:r>
        <w:separator/>
      </w:r>
    </w:p>
  </w:endnote>
  <w:endnote w:type="continuationSeparator" w:id="0">
    <w:p w14:paraId="51B92308" w14:textId="77777777" w:rsidR="009D09CC" w:rsidRDefault="009D0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EC31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1030D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63A5" w14:textId="77777777" w:rsidR="009D09CC" w:rsidRDefault="009D09CC">
      <w:r>
        <w:separator/>
      </w:r>
    </w:p>
  </w:footnote>
  <w:footnote w:type="continuationSeparator" w:id="0">
    <w:p w14:paraId="54AF941A" w14:textId="77777777" w:rsidR="009D09CC" w:rsidRDefault="009D0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7C2E" w14:textId="77777777" w:rsidR="00F404FC" w:rsidRPr="009B4662" w:rsidRDefault="005F0B8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F0B8C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92926284">
    <w:abstractNumId w:val="20"/>
  </w:num>
  <w:num w:numId="2" w16cid:durableId="1914270949">
    <w:abstractNumId w:val="36"/>
  </w:num>
  <w:num w:numId="3" w16cid:durableId="2094886699">
    <w:abstractNumId w:val="27"/>
  </w:num>
  <w:num w:numId="4" w16cid:durableId="499542199">
    <w:abstractNumId w:val="17"/>
  </w:num>
  <w:num w:numId="5" w16cid:durableId="542182825">
    <w:abstractNumId w:val="16"/>
  </w:num>
  <w:num w:numId="6" w16cid:durableId="2064476308">
    <w:abstractNumId w:val="30"/>
  </w:num>
  <w:num w:numId="7" w16cid:durableId="1680425851">
    <w:abstractNumId w:val="26"/>
  </w:num>
  <w:num w:numId="8" w16cid:durableId="220290264">
    <w:abstractNumId w:val="35"/>
  </w:num>
  <w:num w:numId="9" w16cid:durableId="691224367">
    <w:abstractNumId w:val="31"/>
  </w:num>
  <w:num w:numId="10" w16cid:durableId="1640574647">
    <w:abstractNumId w:val="15"/>
  </w:num>
  <w:num w:numId="11" w16cid:durableId="790903119">
    <w:abstractNumId w:val="24"/>
  </w:num>
  <w:num w:numId="12" w16cid:durableId="1634826280">
    <w:abstractNumId w:val="29"/>
  </w:num>
  <w:num w:numId="13" w16cid:durableId="1698196433">
    <w:abstractNumId w:val="38"/>
  </w:num>
  <w:num w:numId="14" w16cid:durableId="171844018">
    <w:abstractNumId w:val="23"/>
  </w:num>
  <w:num w:numId="15" w16cid:durableId="1155606351">
    <w:abstractNumId w:val="19"/>
  </w:num>
  <w:num w:numId="16" w16cid:durableId="1635211063">
    <w:abstractNumId w:val="11"/>
  </w:num>
  <w:num w:numId="17" w16cid:durableId="989944885">
    <w:abstractNumId w:val="21"/>
  </w:num>
  <w:num w:numId="18" w16cid:durableId="1961648306">
    <w:abstractNumId w:val="22"/>
  </w:num>
  <w:num w:numId="19" w16cid:durableId="645011486">
    <w:abstractNumId w:val="37"/>
  </w:num>
  <w:num w:numId="20" w16cid:durableId="1433894653">
    <w:abstractNumId w:val="32"/>
  </w:num>
  <w:num w:numId="21" w16cid:durableId="96490057">
    <w:abstractNumId w:val="12"/>
  </w:num>
  <w:num w:numId="22" w16cid:durableId="1105615788">
    <w:abstractNumId w:val="33"/>
  </w:num>
  <w:num w:numId="23" w16cid:durableId="353652105">
    <w:abstractNumId w:val="25"/>
  </w:num>
  <w:num w:numId="24" w16cid:durableId="196479059">
    <w:abstractNumId w:val="13"/>
  </w:num>
  <w:num w:numId="25" w16cid:durableId="1244488821">
    <w:abstractNumId w:val="28"/>
  </w:num>
  <w:num w:numId="26" w16cid:durableId="1219903251">
    <w:abstractNumId w:val="14"/>
  </w:num>
  <w:num w:numId="27" w16cid:durableId="26563820">
    <w:abstractNumId w:val="9"/>
  </w:num>
  <w:num w:numId="28" w16cid:durableId="338503906">
    <w:abstractNumId w:val="7"/>
  </w:num>
  <w:num w:numId="29" w16cid:durableId="1461727794">
    <w:abstractNumId w:val="6"/>
  </w:num>
  <w:num w:numId="30" w16cid:durableId="394740601">
    <w:abstractNumId w:val="5"/>
  </w:num>
  <w:num w:numId="31" w16cid:durableId="907768698">
    <w:abstractNumId w:val="4"/>
  </w:num>
  <w:num w:numId="32" w16cid:durableId="1072772880">
    <w:abstractNumId w:val="8"/>
  </w:num>
  <w:num w:numId="33" w16cid:durableId="833495273">
    <w:abstractNumId w:val="3"/>
  </w:num>
  <w:num w:numId="34" w16cid:durableId="641346590">
    <w:abstractNumId w:val="2"/>
  </w:num>
  <w:num w:numId="35" w16cid:durableId="1065832002">
    <w:abstractNumId w:val="1"/>
  </w:num>
  <w:num w:numId="36" w16cid:durableId="2012021050">
    <w:abstractNumId w:val="0"/>
  </w:num>
  <w:num w:numId="37" w16cid:durableId="473572682">
    <w:abstractNumId w:val="13"/>
  </w:num>
  <w:num w:numId="38" w16cid:durableId="2085106787">
    <w:abstractNumId w:val="10"/>
  </w:num>
  <w:num w:numId="39" w16cid:durableId="1031151400">
    <w:abstractNumId w:val="18"/>
  </w:num>
  <w:num w:numId="40" w16cid:durableId="96562732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8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2E0"/>
    <w:rsid w:val="004A0EAD"/>
    <w:rsid w:val="004A3D91"/>
    <w:rsid w:val="004A4973"/>
    <w:rsid w:val="004A6B97"/>
    <w:rsid w:val="004B3A9C"/>
    <w:rsid w:val="004B3BCD"/>
    <w:rsid w:val="004B4BAE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29F0"/>
    <w:rsid w:val="005034D5"/>
    <w:rsid w:val="00504740"/>
    <w:rsid w:val="0050527E"/>
    <w:rsid w:val="005058B3"/>
    <w:rsid w:val="00506DDC"/>
    <w:rsid w:val="00507A44"/>
    <w:rsid w:val="00510D95"/>
    <w:rsid w:val="0052350C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1A8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0B8C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1765"/>
    <w:rsid w:val="007E2B19"/>
    <w:rsid w:val="007E4F46"/>
    <w:rsid w:val="007E5109"/>
    <w:rsid w:val="007E603E"/>
    <w:rsid w:val="007E6ECC"/>
    <w:rsid w:val="007F03F4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9CC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5B4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4BCC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15292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3223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20C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FA855C"/>
  <w15:docId w15:val="{E9635E5F-0D87-4595-853E-3289AA2F6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ownloads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EDE2070F064E0A86A0A1A3B1A8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CB4E12-F710-4939-8B91-F36F65AB513C}"/>
      </w:docPartPr>
      <w:docPartBody>
        <w:p w:rsidR="004008DD" w:rsidRDefault="00000000">
          <w:pPr>
            <w:pStyle w:val="92EDE2070F064E0A86A0A1A3B1A8E34C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8DECE438666C4E1EB4C74FDC290F1A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9DB920-6B17-4D8E-AEF9-43B61E1F3A00}"/>
      </w:docPartPr>
      <w:docPartBody>
        <w:p w:rsidR="004008DD" w:rsidRDefault="00000000">
          <w:pPr>
            <w:pStyle w:val="8DECE438666C4E1EB4C74FDC290F1AA4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A6"/>
    <w:rsid w:val="00343E50"/>
    <w:rsid w:val="004008DD"/>
    <w:rsid w:val="004912C4"/>
    <w:rsid w:val="004A02E0"/>
    <w:rsid w:val="005029F0"/>
    <w:rsid w:val="00C15292"/>
    <w:rsid w:val="00ED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2EDE2070F064E0A86A0A1A3B1A8E34C">
    <w:name w:val="92EDE2070F064E0A86A0A1A3B1A8E34C"/>
  </w:style>
  <w:style w:type="paragraph" w:customStyle="1" w:styleId="8DECE438666C4E1EB4C74FDC290F1AA4">
    <w:name w:val="8DECE438666C4E1EB4C74FDC290F1A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9</TotalTime>
  <Pages>1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6</cp:revision>
  <cp:lastPrinted>2026-05-14T04:24:00Z</cp:lastPrinted>
  <dcterms:created xsi:type="dcterms:W3CDTF">2026-08-19T16:06:00Z</dcterms:created>
  <dcterms:modified xsi:type="dcterms:W3CDTF">2026-08-20T15:09:00Z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