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30B1ECE4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7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7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0A744F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88353C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88353C">
                  <w:rPr>
                    <w:szCs w:val="16"/>
                  </w:rPr>
                  <w:t>0,03 % - 0,05 % (по НУК)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61BFD">
                  <w:rPr>
                    <w:szCs w:val="16"/>
                  </w:rPr>
                  <w:t>пенная станция VEMA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1BB3EBA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до 2 м – </w:t>
            </w:r>
            <w:r w:rsidR="006E1C56">
              <w:rPr>
                <w:szCs w:val="16"/>
              </w:rPr>
              <w:t>уборщик служебных помещений</w:t>
            </w:r>
          </w:p>
          <w:p w14:paraId="3E19899A" w14:textId="227DAC80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6E1C56">
              <w:rPr>
                <w:szCs w:val="16"/>
              </w:rPr>
              <w:t xml:space="preserve"> работник производственных помещений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CCC75" w14:textId="77777777" w:rsidR="000F1A09" w:rsidRDefault="000F1A09">
      <w:r>
        <w:separator/>
      </w:r>
    </w:p>
  </w:endnote>
  <w:endnote w:type="continuationSeparator" w:id="0">
    <w:p w14:paraId="6D56CAA1" w14:textId="77777777" w:rsidR="000F1A09" w:rsidRDefault="000F1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D593B" w14:textId="77777777" w:rsidR="000F1A09" w:rsidRDefault="000F1A09">
      <w:r>
        <w:separator/>
      </w:r>
    </w:p>
  </w:footnote>
  <w:footnote w:type="continuationSeparator" w:id="0">
    <w:p w14:paraId="0B984550" w14:textId="77777777" w:rsidR="000F1A09" w:rsidRDefault="000F1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A09"/>
    <w:rsid w:val="000F33BB"/>
    <w:rsid w:val="000F4D20"/>
    <w:rsid w:val="000F4EB3"/>
    <w:rsid w:val="000F5606"/>
    <w:rsid w:val="000F7E92"/>
    <w:rsid w:val="00100736"/>
    <w:rsid w:val="00103F1A"/>
    <w:rsid w:val="00104D58"/>
    <w:rsid w:val="00105CB1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2E00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15E8D"/>
    <w:rsid w:val="003204AD"/>
    <w:rsid w:val="00323347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1380"/>
    <w:rsid w:val="0036327C"/>
    <w:rsid w:val="00364F63"/>
    <w:rsid w:val="0036716B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1BFD"/>
    <w:rsid w:val="00465059"/>
    <w:rsid w:val="004651B0"/>
    <w:rsid w:val="00467793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4F5084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30CF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1C56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34A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353C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2734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5A8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07F1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3FAA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028B"/>
    <w:rsid w:val="00F15138"/>
    <w:rsid w:val="00F16016"/>
    <w:rsid w:val="00F1775E"/>
    <w:rsid w:val="00F20D52"/>
    <w:rsid w:val="00F21459"/>
    <w:rsid w:val="00F225B7"/>
    <w:rsid w:val="00F24501"/>
    <w:rsid w:val="00F25A61"/>
    <w:rsid w:val="00F27FFC"/>
    <w:rsid w:val="00F36217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6F46E9"/>
    <w:rsid w:val="008867F0"/>
    <w:rsid w:val="008D5AFB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108</TotalTime>
  <Pages>1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44</cp:revision>
  <cp:lastPrinted>2026-05-14T04:24:00Z</cp:lastPrinted>
  <dcterms:created xsi:type="dcterms:W3CDTF">2026-08-14T07:55:00Z</dcterms:created>
  <dcterms:modified xsi:type="dcterms:W3CDTF">2026-08-31T09:20:00Z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