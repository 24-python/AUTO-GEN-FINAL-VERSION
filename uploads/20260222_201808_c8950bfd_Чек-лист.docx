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444" w:type="dxa"/>
        <w:tblInd w:w="-318" w:type="dxa"/>
        <w:tblLayout w:type="fixed"/>
        <w:tblLook w:val="01E0" w:firstRow="1" w:lastRow="1" w:firstColumn="1" w:lastColumn="1" w:noHBand="0" w:noVBand="0"/>
      </w:tblPr>
      <w:tblGrid>
        <w:gridCol w:w="1696"/>
        <w:gridCol w:w="140"/>
        <w:gridCol w:w="2414"/>
        <w:gridCol w:w="524"/>
        <w:gridCol w:w="3727"/>
        <w:gridCol w:w="567"/>
        <w:gridCol w:w="564"/>
        <w:gridCol w:w="2982"/>
        <w:gridCol w:w="571"/>
        <w:gridCol w:w="690"/>
        <w:gridCol w:w="2001"/>
        <w:gridCol w:w="568"/>
      </w:tblGrid>
      <w:tr w:rsidR="00576DFD" w:rsidRPr="00B87913" w14:paraId="1CDD3B71" w14:textId="77777777" w:rsidTr="0077471D">
        <w:trPr>
          <w:trHeight w:val="288"/>
        </w:trPr>
        <w:tc>
          <w:tcPr>
            <w:tcW w:w="4775" w:type="dxa"/>
            <w:gridSpan w:val="4"/>
            <w:tcBorders>
              <w:bottom w:val="single" w:sz="4" w:space="0" w:color="auto"/>
            </w:tcBorders>
            <w:vAlign w:val="bottom"/>
          </w:tcPr>
          <w:p w14:paraId="23709DAD" w14:textId="77777777" w:rsidR="00576DFD" w:rsidRPr="00B87913" w:rsidRDefault="00576DFD" w:rsidP="00DC3916">
            <w:pPr>
              <w:pStyle w:val="-0"/>
            </w:pPr>
          </w:p>
        </w:tc>
        <w:tc>
          <w:tcPr>
            <w:tcW w:w="4858" w:type="dxa"/>
            <w:gridSpan w:val="3"/>
            <w:tcBorders>
              <w:bottom w:val="single" w:sz="4" w:space="0" w:color="auto"/>
            </w:tcBorders>
            <w:vAlign w:val="bottom"/>
          </w:tcPr>
          <w:p w14:paraId="325DCA4B" w14:textId="77777777" w:rsidR="00576DFD" w:rsidRPr="00B87913" w:rsidRDefault="00576DFD" w:rsidP="00DC3916">
            <w:pPr>
              <w:pStyle w:val="-0"/>
            </w:pPr>
          </w:p>
        </w:tc>
        <w:tc>
          <w:tcPr>
            <w:tcW w:w="4243" w:type="dxa"/>
            <w:gridSpan w:val="3"/>
            <w:vAlign w:val="bottom"/>
          </w:tcPr>
          <w:p w14:paraId="53266DEC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8" w:type="dxa"/>
            <w:gridSpan w:val="2"/>
            <w:tcBorders>
              <w:bottom w:val="single" w:sz="4" w:space="0" w:color="auto"/>
            </w:tcBorders>
            <w:vAlign w:val="bottom"/>
          </w:tcPr>
          <w:p w14:paraId="0453C5F0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48E31473" w14:textId="77777777" w:rsidTr="0077471D">
        <w:trPr>
          <w:trHeight w:val="80"/>
        </w:trPr>
        <w:tc>
          <w:tcPr>
            <w:tcW w:w="4775" w:type="dxa"/>
            <w:gridSpan w:val="4"/>
            <w:tcBorders>
              <w:bottom w:val="single" w:sz="18" w:space="0" w:color="auto"/>
            </w:tcBorders>
          </w:tcPr>
          <w:p w14:paraId="6E3E1AD1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8" w:type="dxa"/>
            <w:gridSpan w:val="3"/>
            <w:tcBorders>
              <w:top w:val="single" w:sz="4" w:space="0" w:color="auto"/>
              <w:bottom w:val="single" w:sz="18" w:space="0" w:color="auto"/>
            </w:tcBorders>
          </w:tcPr>
          <w:p w14:paraId="5F97A9AD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3" w:type="dxa"/>
            <w:gridSpan w:val="3"/>
            <w:tcBorders>
              <w:bottom w:val="single" w:sz="18" w:space="0" w:color="auto"/>
            </w:tcBorders>
          </w:tcPr>
          <w:p w14:paraId="58554576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8" w:type="dxa"/>
            <w:gridSpan w:val="2"/>
            <w:tcBorders>
              <w:top w:val="single" w:sz="4" w:space="0" w:color="auto"/>
              <w:bottom w:val="single" w:sz="18" w:space="0" w:color="auto"/>
            </w:tcBorders>
          </w:tcPr>
          <w:p w14:paraId="5A56A41F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157C8891" w14:textId="77777777" w:rsidTr="007747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cantSplit/>
          <w:trHeight w:val="184"/>
        </w:trPr>
        <w:tc>
          <w:tcPr>
            <w:tcW w:w="4251" w:type="dxa"/>
            <w:gridSpan w:val="3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A945BCA" w14:textId="77777777" w:rsidR="00381B47" w:rsidRPr="009272CB" w:rsidRDefault="00381B47" w:rsidP="00E002DA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8923052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4" w:type="dxa"/>
            <w:gridSpan w:val="2"/>
            <w:tcBorders>
              <w:top w:val="single" w:sz="18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5B548EC2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7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55F58191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46787064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77471D" w:rsidRPr="00D764EB" w14:paraId="14C08F4B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4" w:space="0" w:color="auto"/>
            </w:tcBorders>
          </w:tcPr>
          <w:p w14:paraId="658FED27" w14:textId="670E54B6" w:rsidR="00381B47" w:rsidRPr="009D61E9" w:rsidRDefault="00000000" w:rsidP="00EA1EA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670381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46F7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потолок</w:t>
            </w:r>
            <w:r w:rsidR="00EA1EAC">
              <w:t xml:space="preserve"> (высота _____м)</w:t>
            </w:r>
            <w:r w:rsidR="00381B47">
              <w:t>:</w:t>
            </w:r>
            <w:r w:rsidR="00381B47">
              <w:tab/>
            </w:r>
            <w:sdt>
              <w:sdt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150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</w:t>
            </w:r>
            <w:r w:rsidR="00EA1EAC">
              <w:t>П</w:t>
            </w:r>
            <w:r w:rsidR="00381B47">
              <w:tab/>
            </w:r>
            <w:sdt>
              <w:sdt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ОК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89E023" w14:textId="77777777" w:rsidR="00381B47" w:rsidRPr="009D61E9" w:rsidRDefault="00381B47" w:rsidP="00185A34">
            <w:pPr>
              <w:pStyle w:val="--2"/>
            </w:pP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</w:tcPr>
          <w:p w14:paraId="0D6878EF" w14:textId="77777777" w:rsidR="00381B47" w:rsidRPr="00837888" w:rsidRDefault="00000000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чайник</w:t>
            </w:r>
            <w:r w:rsidR="00DE7EFE">
              <w:t>и</w:t>
            </w:r>
            <w:r w:rsidR="00381B47">
              <w:tab/>
            </w:r>
            <w:sdt>
              <w:sdt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</w:t>
            </w:r>
            <w:r w:rsidR="00381B47">
              <w:t>термопот</w:t>
            </w:r>
            <w:r w:rsidR="00DE7EFE">
              <w:t>ы</w:t>
            </w:r>
            <w:r w:rsidR="00381B47">
              <w:tab/>
            </w:r>
            <w:sdt>
              <w:sdt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кулер</w:t>
            </w:r>
            <w:r w:rsidR="00DE7EFE">
              <w:t>а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</w:tcPr>
          <w:p w14:paraId="7BF4109C" w14:textId="77777777" w:rsidR="00381B47" w:rsidRPr="00837888" w:rsidRDefault="00381B47" w:rsidP="00EA2062">
            <w:pPr>
              <w:pStyle w:val="--2"/>
              <w:tabs>
                <w:tab w:val="left" w:pos="1026"/>
                <w:tab w:val="left" w:pos="1168"/>
              </w:tabs>
            </w:pP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D2E1BD1" w14:textId="77777777" w:rsidR="00381B47" w:rsidRPr="001F1277" w:rsidRDefault="00000000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плиты</w:t>
            </w:r>
            <w:r w:rsidR="00381B47">
              <w:t xml:space="preserve"> </w:t>
            </w:r>
            <w:sdt>
              <w:sdt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индук. </w:t>
            </w:r>
            <w:sdt>
              <w:sdt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элек. </w:t>
            </w:r>
            <w:sdt>
              <w:sdtPr>
                <w:id w:val="-993945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газ.</w:t>
            </w:r>
          </w:p>
        </w:tc>
        <w:tc>
          <w:tcPr>
            <w:tcW w:w="571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CEE1789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509D136" w14:textId="77777777" w:rsidR="00381B47" w:rsidRPr="00461184" w:rsidRDefault="00000000" w:rsidP="007A7E4E">
            <w:pPr>
              <w:pStyle w:val="--2"/>
            </w:pPr>
            <w:sdt>
              <w:sdt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 w:rsidRPr="009272CB">
              <w:t xml:space="preserve"> вакуумны</w:t>
            </w:r>
            <w:r w:rsidR="007A7E4E">
              <w:t>е</w:t>
            </w:r>
            <w:r w:rsidR="007A7E4E" w:rsidRPr="009272CB">
              <w:t xml:space="preserve"> упаковщик</w:t>
            </w:r>
            <w:r w:rsidR="007A7E4E">
              <w:t>и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18" w:space="0" w:color="auto"/>
            </w:tcBorders>
          </w:tcPr>
          <w:p w14:paraId="44ABFAC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8E05459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3A45F269" w14:textId="5AB01C2F" w:rsidR="00381B47" w:rsidRPr="009D61E9" w:rsidRDefault="00000000" w:rsidP="001B7E10">
            <w:pPr>
              <w:pStyle w:val="--2"/>
            </w:pPr>
            <w:sdt>
              <w:sdtPr>
                <w:id w:val="-424264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 светильники</w:t>
            </w:r>
            <w:r w:rsidR="008E229F">
              <w:t xml:space="preserve"> </w:t>
            </w:r>
            <w:sdt>
              <w:sdt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вытяжные зонты</w:t>
            </w:r>
            <w:r w:rsidR="00EA1EAC">
              <w:tab/>
            </w:r>
            <w:sdt>
              <w:sdt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Н</w:t>
            </w:r>
            <w:r w:rsidR="00EA1EAC">
              <w:tab/>
            </w:r>
            <w:sdt>
              <w:sdt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28716888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</w:tcPr>
          <w:p w14:paraId="21C400B3" w14:textId="77777777" w:rsidR="00381B47" w:rsidRPr="00837888" w:rsidRDefault="00000000" w:rsidP="00DE7EFE">
            <w:pPr>
              <w:pStyle w:val="--2"/>
            </w:pPr>
            <w:sdt>
              <w:sdt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>микроволн</w:t>
            </w:r>
            <w:r w:rsidR="00381B47">
              <w:t>овк</w:t>
            </w:r>
            <w:r w:rsidR="00DE7EFE">
              <w:t>и</w:t>
            </w:r>
            <w:r w:rsidR="00381B47" w:rsidRPr="00837888">
              <w:t xml:space="preserve"> </w:t>
            </w:r>
            <w:sdt>
              <w:sdt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холодильник</w:t>
            </w:r>
            <w:r w:rsidR="00DE7EFE">
              <w:t>и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</w:tcPr>
          <w:p w14:paraId="775B9DF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</w:tcPr>
          <w:p w14:paraId="10C78C0F" w14:textId="77777777" w:rsidR="00381B47" w:rsidRPr="001F1277" w:rsidRDefault="00000000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варочны</w:t>
            </w:r>
            <w:r w:rsidR="0063663B">
              <w:t>е</w:t>
            </w:r>
            <w:r w:rsidR="00381B47">
              <w:t xml:space="preserve"> кот</w:t>
            </w:r>
            <w:r w:rsidR="0063663B">
              <w:t>лы</w:t>
            </w:r>
            <w:r w:rsidR="00381B47">
              <w:t xml:space="preserve"> </w:t>
            </w:r>
            <w:sdt>
              <w:sdt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сковород</w:t>
            </w:r>
            <w:r w:rsidR="0063663B">
              <w:t>ы</w:t>
            </w:r>
            <w:r w:rsidR="00381B47">
              <w:t xml:space="preserve">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</w:tcPr>
          <w:p w14:paraId="5254DD03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CAF9375" w14:textId="70CF1381" w:rsidR="00381B47" w:rsidRPr="00461184" w:rsidRDefault="00000000" w:rsidP="001A30F0">
            <w:pPr>
              <w:pStyle w:val="--2"/>
            </w:pPr>
            <w:sdt>
              <w:sdt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запайщики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16B8C16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E8C6D26" w14:textId="77777777" w:rsidTr="0077471D">
        <w:trPr>
          <w:trHeight w:val="94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6110C28E" w14:textId="1985A9F4" w:rsidR="00381B47" w:rsidRPr="009D61E9" w:rsidRDefault="00000000" w:rsidP="00C06F80">
            <w:pPr>
              <w:pStyle w:val="--2"/>
            </w:pPr>
            <w:sdt>
              <w:sdtPr>
                <w:id w:val="-14129272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46F7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вентиляционные трубы</w:t>
            </w:r>
            <w:r w:rsidR="00381B47">
              <w:tab/>
            </w:r>
            <w:sdt>
              <w:sdtPr>
                <w:id w:val="-1115131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диффузоры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5B04B4D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5E99EA6D" w14:textId="77777777" w:rsidR="00381B47" w:rsidRPr="00837888" w:rsidRDefault="00000000" w:rsidP="00DE7EFE">
            <w:pPr>
              <w:pStyle w:val="--2"/>
            </w:pPr>
            <w:sdt>
              <w:sdt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стиральн</w:t>
            </w:r>
            <w:r w:rsidR="00DE7EFE">
              <w:t>ые</w:t>
            </w:r>
            <w:r w:rsidR="00381B47">
              <w:t xml:space="preserve"> машин</w:t>
            </w:r>
            <w:r w:rsidR="00DE7EFE">
              <w:t xml:space="preserve">ы </w:t>
            </w:r>
            <w:sdt>
              <w:sdt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7EF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7EFE">
              <w:t xml:space="preserve"> сушильные машины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1C3476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</w:tcPr>
          <w:p w14:paraId="4B96A177" w14:textId="77777777" w:rsidR="00381B47" w:rsidRPr="001F1277" w:rsidRDefault="00000000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фритюр</w:t>
            </w:r>
            <w:r w:rsidR="0063663B">
              <w:t>ы</w:t>
            </w:r>
            <w:r w:rsidR="00381B47">
              <w:t xml:space="preserve"> </w:t>
            </w:r>
            <w:sdt>
              <w:sdt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грил</w:t>
            </w:r>
            <w:r w:rsidR="0063663B">
              <w:t>и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</w:tcPr>
          <w:p w14:paraId="6CBD3FC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</w:tcPr>
          <w:p w14:paraId="33447E33" w14:textId="77777777" w:rsidR="00381B47" w:rsidRPr="001F1277" w:rsidRDefault="00000000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 xml:space="preserve">этикетировщики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65AA3A53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9696E93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7C443354" w14:textId="49815632" w:rsidR="00381B47" w:rsidRPr="009D61E9" w:rsidRDefault="00000000" w:rsidP="00381B47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>кондиционер</w:t>
            </w:r>
            <w:r w:rsidR="00EA1EAC">
              <w:t xml:space="preserve"> </w:t>
            </w:r>
            <w:sdt>
              <w:sdt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 xml:space="preserve"> </w:t>
            </w:r>
            <w:r w:rsidR="00762021" w:rsidRPr="00762021">
              <w:t>сплит-системы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5F720644" w14:textId="77777777" w:rsidR="00381B47" w:rsidRPr="009D61E9" w:rsidRDefault="00381B47" w:rsidP="00C06F80">
            <w:pPr>
              <w:pStyle w:val="--2"/>
              <w:tabs>
                <w:tab w:val="left" w:pos="1736"/>
                <w:tab w:val="left" w:pos="3011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4673625" w14:textId="77777777" w:rsidR="00381B47" w:rsidRPr="009D61E9" w:rsidRDefault="00381B47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7695024E" w14:textId="77777777" w:rsidR="00381B47" w:rsidRPr="001F1277" w:rsidRDefault="00000000" w:rsidP="001A30F0">
            <w:pPr>
              <w:pStyle w:val="--2"/>
            </w:pPr>
            <w:sdt>
              <w:sdt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пароконвектоматы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</w:tcPr>
          <w:p w14:paraId="4D865482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</w:tcPr>
          <w:p w14:paraId="3564E7E7" w14:textId="77777777" w:rsidR="00381B47" w:rsidRPr="001F1277" w:rsidRDefault="00000000" w:rsidP="001A30F0">
            <w:pPr>
              <w:pStyle w:val="--2"/>
            </w:pPr>
            <w:sdt>
              <w:sdt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принтера для этикеток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7B21593D" w14:textId="77777777" w:rsidR="00381B47" w:rsidRPr="00E002DA" w:rsidRDefault="00381B47" w:rsidP="001A30F0">
            <w:pPr>
              <w:pStyle w:val="--2"/>
            </w:pPr>
          </w:p>
        </w:tc>
      </w:tr>
      <w:tr w:rsidR="00C728D3" w:rsidRPr="006854F0" w14:paraId="7B5030BB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6CC3C927" w14:textId="53747712" w:rsidR="00381B47" w:rsidRPr="009D61E9" w:rsidRDefault="00000000" w:rsidP="00EA2062">
            <w:pPr>
              <w:pStyle w:val="--2"/>
            </w:pPr>
            <w:sdt>
              <w:sdt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инсектицидные лампы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2E08CF8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</w:tcPr>
          <w:p w14:paraId="230D8F43" w14:textId="77777777" w:rsidR="00381B47" w:rsidRPr="001F1277" w:rsidRDefault="00000000" w:rsidP="00EA2062">
            <w:pPr>
              <w:pStyle w:val="--2"/>
            </w:pPr>
            <w:sdt>
              <w:sdt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>доски</w:t>
            </w:r>
            <w:r w:rsidR="00381B47">
              <w:t xml:space="preserve"> </w:t>
            </w:r>
            <w:sdt>
              <w:sdt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 xml:space="preserve">посуда </w:t>
            </w:r>
            <w:sdt>
              <w:sdt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>инвентарь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</w:tcPr>
          <w:p w14:paraId="5A3DB96E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CFFA4BB" w14:textId="77777777" w:rsidR="00381B47" w:rsidRPr="00461184" w:rsidRDefault="00000000" w:rsidP="001A30F0">
            <w:pPr>
              <w:pStyle w:val="--2"/>
            </w:pPr>
            <w:sdt>
              <w:sdt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печи подовые </w:t>
            </w:r>
            <w:sdt>
              <w:sdt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>печи ротационные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465F3F6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4F0FFF00" w14:textId="6093A62B" w:rsidR="00381B47" w:rsidRPr="00461184" w:rsidRDefault="00000000" w:rsidP="001A30F0">
            <w:pPr>
              <w:pStyle w:val="--2"/>
            </w:pPr>
            <w:sdt>
              <w:sdt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термоусадочные туннели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33B67FC3" w14:textId="77777777" w:rsidR="00381B47" w:rsidRPr="006854F0" w:rsidRDefault="00381B47" w:rsidP="001A30F0">
            <w:pPr>
              <w:pStyle w:val="--2"/>
            </w:pPr>
          </w:p>
        </w:tc>
      </w:tr>
      <w:tr w:rsidR="00C728D3" w:rsidRPr="006854F0" w14:paraId="01F6D536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</w:tcPr>
          <w:p w14:paraId="4E6A6E6B" w14:textId="08F58701" w:rsidR="00381B47" w:rsidRPr="009D61E9" w:rsidRDefault="00000000" w:rsidP="00381B47">
            <w:pPr>
              <w:pStyle w:val="--2"/>
            </w:pPr>
            <w:sdt>
              <w:sdt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стены </w:t>
            </w:r>
            <w:r w:rsidR="00EA1EAC">
              <w:t>(</w:t>
            </w:r>
            <w:r w:rsidR="00381B47" w:rsidRPr="009D61E9">
              <w:t>выше 2 м</w:t>
            </w:r>
            <w:r w:rsidR="00EA1EAC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</w:tcPr>
          <w:p w14:paraId="641ADBB5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756B8A9D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39B19D66" w14:textId="77777777" w:rsidR="00381B47" w:rsidRPr="001F1277" w:rsidRDefault="00000000" w:rsidP="00EA2062">
            <w:pPr>
              <w:pStyle w:val="--2"/>
            </w:pPr>
            <w:sdt>
              <w:sdt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ножи </w:t>
            </w:r>
            <w:sdt>
              <w:sdt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мусаты</w:t>
            </w:r>
            <w:r w:rsidR="00381B47">
              <w:t xml:space="preserve"> </w:t>
            </w:r>
            <w:sdt>
              <w:sdt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секачи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</w:tcPr>
          <w:p w14:paraId="6DF02F57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254FBEA" w14:textId="77777777" w:rsidR="00381B47" w:rsidRPr="00461184" w:rsidRDefault="00000000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461184">
              <w:t>расстоечные шкафы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01511BA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1F9E6867" w14:textId="77777777" w:rsidR="00D0491A" w:rsidRPr="00D0491A" w:rsidRDefault="00000000" w:rsidP="001A30F0">
            <w:pPr>
              <w:pStyle w:val="--2"/>
            </w:pPr>
            <w:sdt>
              <w:sdt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 w:rsidRPr="00F225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автоматический клипсаторы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1B17FAA2" w14:textId="77777777" w:rsidR="00381B47" w:rsidRPr="006854F0" w:rsidRDefault="00381B47" w:rsidP="001A30F0">
            <w:pPr>
              <w:pStyle w:val="--2"/>
            </w:pPr>
          </w:p>
        </w:tc>
      </w:tr>
      <w:tr w:rsidR="00100736" w:rsidRPr="006854F0" w14:paraId="26596B4C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</w:tcPr>
          <w:p w14:paraId="755E24DC" w14:textId="5E40751C" w:rsidR="00100736" w:rsidRPr="009D61E9" w:rsidRDefault="00000000" w:rsidP="007A4884">
            <w:pPr>
              <w:pStyle w:val="--2"/>
            </w:pPr>
            <w:sdt>
              <w:sdtPr>
                <w:id w:val="99870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9D61E9">
              <w:t xml:space="preserve">стены </w:t>
            </w:r>
            <w:r w:rsidR="00100736">
              <w:t>(</w:t>
            </w:r>
            <w:r w:rsidR="00100736" w:rsidRPr="009D61E9">
              <w:t>до 2 м</w:t>
            </w:r>
            <w:r w:rsidR="00100736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</w:tcPr>
          <w:p w14:paraId="37B902E0" w14:textId="77777777" w:rsidR="00100736" w:rsidRPr="009D61E9" w:rsidRDefault="00100736" w:rsidP="007A4884">
            <w:pPr>
              <w:pStyle w:val="--2"/>
            </w:pP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4FB01062" w14:textId="77777777" w:rsidR="00100736" w:rsidRPr="009D61E9" w:rsidRDefault="00100736" w:rsidP="00EA2062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3071649B" w14:textId="77777777" w:rsidR="00100736" w:rsidRDefault="00000000" w:rsidP="00EA2062">
            <w:pPr>
              <w:pStyle w:val="--2"/>
            </w:pPr>
            <w:sdt>
              <w:sdt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>шампура</w:t>
            </w:r>
            <w:sdt>
              <w:sdt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крючки</w:t>
            </w:r>
            <w:sdt>
              <w:sdt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вешала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</w:tcPr>
          <w:p w14:paraId="092D6275" w14:textId="77777777" w:rsidR="00100736" w:rsidRPr="001F1277" w:rsidRDefault="00100736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D26D54F" w14:textId="77777777" w:rsidR="00100736" w:rsidRDefault="00000000" w:rsidP="001A30F0">
            <w:pPr>
              <w:pStyle w:val="--2"/>
            </w:pPr>
            <w:sdt>
              <w:sdt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44600B">
              <w:t>вафельницы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45D1F105" w14:textId="77777777" w:rsidR="00100736" w:rsidRPr="001A30F0" w:rsidRDefault="00100736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221824EF" w14:textId="77777777" w:rsidR="00100736" w:rsidRDefault="00000000" w:rsidP="001A30F0">
            <w:pPr>
              <w:pStyle w:val="--2"/>
            </w:pPr>
            <w:sdt>
              <w:sdt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>
              <w:t xml:space="preserve"> </w:t>
            </w:r>
            <w:r w:rsidR="00100736">
              <w:rPr>
                <w:lang w:val="en-US"/>
              </w:rPr>
              <w:t>flow pack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134DAFAE" w14:textId="77777777" w:rsidR="00100736" w:rsidRPr="006854F0" w:rsidRDefault="00100736" w:rsidP="001A30F0">
            <w:pPr>
              <w:pStyle w:val="--2"/>
            </w:pPr>
          </w:p>
        </w:tc>
      </w:tr>
      <w:tr w:rsidR="00C728D3" w:rsidRPr="006854F0" w14:paraId="04A1E5FB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4F760838" w14:textId="72CB36C7" w:rsidR="00C728D3" w:rsidRPr="009D61E9" w:rsidRDefault="00000000" w:rsidP="00381B47">
            <w:pPr>
              <w:pStyle w:val="--2"/>
            </w:pPr>
            <w:sdt>
              <w:sdt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бактерицидные</w:t>
            </w:r>
            <w:r w:rsidR="00C728D3">
              <w:t xml:space="preserve"> лампы</w:t>
            </w:r>
            <w:r w:rsidR="00C728D3" w:rsidRPr="009D61E9">
              <w:t xml:space="preserve"> </w:t>
            </w:r>
            <w:sdt>
              <w:sdt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стерилизатор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7E261C5D" w14:textId="77777777" w:rsidR="00C728D3" w:rsidRPr="009D61E9" w:rsidRDefault="00C728D3" w:rsidP="00EA2062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171B1BB1" w14:textId="77777777" w:rsidR="00C728D3" w:rsidRPr="001F1277" w:rsidRDefault="00000000" w:rsidP="00EA2062">
            <w:pPr>
              <w:pStyle w:val="--2"/>
            </w:pPr>
            <w:sdt>
              <w:sdt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F1277">
              <w:t>гастроёмкости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06020B2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6808" w:type="dxa"/>
            <w:gridSpan w:val="5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177387D4" w14:textId="77777777" w:rsidR="00C728D3" w:rsidRPr="00837888" w:rsidRDefault="00C728D3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462E989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EEF050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520075F8" w14:textId="679C1D61" w:rsidR="00C728D3" w:rsidRPr="009D61E9" w:rsidRDefault="00000000" w:rsidP="00EA2062">
            <w:pPr>
              <w:pStyle w:val="--2"/>
            </w:pPr>
            <w:sdt>
              <w:sdt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металлоконструкции</w:t>
            </w:r>
            <w:r w:rsidR="00C728D3">
              <w:tab/>
            </w:r>
            <w:sdt>
              <w:sdtPr>
                <w:id w:val="-1173334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кабель-каналы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76BA963D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6F22989F" w14:textId="77777777" w:rsidR="00C728D3" w:rsidRPr="001F1277" w:rsidRDefault="00000000" w:rsidP="00EA2062">
            <w:pPr>
              <w:pStyle w:val="--2"/>
            </w:pPr>
            <w:sdt>
              <w:sdt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формы для выпечки</w:t>
            </w:r>
            <w:r w:rsidR="00C728D3">
              <w:t xml:space="preserve"> </w:t>
            </w:r>
            <w:sdt>
              <w:sdt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С </w:t>
            </w:r>
            <w:sdt>
              <w:sdt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1D45EC59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</w:tcPr>
          <w:p w14:paraId="1E88CB0E" w14:textId="77777777" w:rsidR="00C728D3" w:rsidRPr="00E96B43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>производственные столы</w:t>
            </w:r>
            <w:r w:rsidR="00C728D3">
              <w:t xml:space="preserve"> </w:t>
            </w:r>
            <w:sdt>
              <w:sdt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00E29ED3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</w:tcPr>
          <w:p w14:paraId="10F3A3C0" w14:textId="00B21388" w:rsidR="00C728D3" w:rsidRDefault="00000000" w:rsidP="00262D97">
            <w:pPr>
              <w:pStyle w:val="--2"/>
            </w:pPr>
            <w:sdt>
              <w:sdtPr>
                <w:id w:val="-1888332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овощерезк</w:t>
            </w:r>
            <w:r w:rsidR="00C728D3">
              <w:t xml:space="preserve">и </w:t>
            </w:r>
            <w:sdt>
              <w:sdtPr>
                <w:id w:val="654575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овощечистк</w:t>
            </w:r>
            <w:r w:rsidR="00C728D3">
              <w:t>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6DDDBED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2BD05B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62A0A15A" w14:textId="4379C3E3" w:rsidR="00C728D3" w:rsidRPr="009D61E9" w:rsidRDefault="00000000" w:rsidP="00EA2062">
            <w:pPr>
              <w:pStyle w:val="--2"/>
            </w:pPr>
            <w:sdt>
              <w:sdt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водопроводные </w:t>
            </w:r>
            <w:r w:rsidR="00C728D3" w:rsidRPr="009D61E9">
              <w:t>трубы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475AE25F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04AB26D7" w14:textId="04441955" w:rsidR="00C728D3" w:rsidRPr="001F1277" w:rsidRDefault="00000000" w:rsidP="00EA2062">
            <w:pPr>
              <w:pStyle w:val="--2"/>
            </w:pPr>
            <w:sdt>
              <w:sdt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листы для выпечки</w:t>
            </w:r>
            <w:r w:rsidR="00C728D3">
              <w:t xml:space="preserve"> </w:t>
            </w:r>
            <w:sdt>
              <w:sdt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</w:tcPr>
          <w:p w14:paraId="34FDAECB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3276D6D" w14:textId="77777777" w:rsidR="00C728D3" w:rsidRPr="00E96B43" w:rsidRDefault="00000000" w:rsidP="007A4884">
            <w:pPr>
              <w:pStyle w:val="--2"/>
            </w:pPr>
            <w:sdt>
              <w:sdt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весы </w:t>
            </w:r>
            <w:r w:rsidR="00C728D3">
              <w:tab/>
            </w:r>
            <w:sdt>
              <w:sdt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напольные </w:t>
            </w:r>
            <w:sdt>
              <w:sdt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E96B43">
              <w:t>настольные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1A9DB39C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2F002651" w14:textId="77777777" w:rsidR="00C728D3" w:rsidRPr="00837888" w:rsidRDefault="00000000" w:rsidP="00EA2062">
            <w:pPr>
              <w:pStyle w:val="--2"/>
            </w:pPr>
            <w:sdt>
              <w:sdtPr>
                <w:id w:val="406965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измельчители</w:t>
            </w:r>
            <w:r w:rsidR="00C728D3">
              <w:t xml:space="preserve"> </w:t>
            </w:r>
            <w:sdt>
              <w:sdtPr>
                <w:id w:val="2038612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слайсера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33CAB63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534C633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28911DFD" w14:textId="41B1FFAA" w:rsidR="00C728D3" w:rsidRDefault="00000000" w:rsidP="00F225B7">
            <w:pPr>
              <w:pStyle w:val="--2"/>
            </w:pPr>
            <w:sdt>
              <w:sdt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выключатели</w:t>
            </w:r>
            <w:r w:rsidR="00C728D3">
              <w:t xml:space="preserve"> </w:t>
            </w:r>
            <w:sdt>
              <w:sdt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розетки</w:t>
            </w:r>
            <w:r w:rsidR="00C728D3">
              <w:t xml:space="preserve"> </w:t>
            </w:r>
            <w:sdt>
              <w:sdt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дверные ручки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62384AF4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24A04D88" w14:textId="17BDE30E" w:rsidR="00C728D3" w:rsidRDefault="00000000" w:rsidP="00EA2062">
            <w:pPr>
              <w:pStyle w:val="--2"/>
            </w:pPr>
            <w:sdt>
              <w:sdt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съёмные детали</w:t>
            </w:r>
            <w:r w:rsidR="00C728D3">
              <w:t xml:space="preserve"> оборудования</w:t>
            </w:r>
            <w:r w:rsidR="00C728D3" w:rsidRPr="001F1277">
              <w:t xml:space="preserve"> </w:t>
            </w:r>
            <w:sdt>
              <w:sdt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F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</w:tcPr>
          <w:p w14:paraId="34CB1A8C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6EC632EA" w14:textId="77777777" w:rsidR="00C728D3" w:rsidRPr="0044600B" w:rsidRDefault="00000000" w:rsidP="007A4884">
            <w:pPr>
              <w:pStyle w:val="--2"/>
            </w:pPr>
            <w:sdt>
              <w:sdt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блендеры</w:t>
            </w:r>
            <w:r w:rsidR="00C728D3">
              <w:t xml:space="preserve"> </w:t>
            </w:r>
            <w:sdt>
              <w:sdt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миксеры плане</w:t>
            </w:r>
            <w:r w:rsidR="00C728D3">
              <w:t>тарные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449C34D7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37A4036F" w14:textId="77777777" w:rsidR="00C728D3" w:rsidRDefault="00000000" w:rsidP="00EA2062">
            <w:pPr>
              <w:pStyle w:val="--2"/>
            </w:pPr>
            <w:sdt>
              <w:sdtPr>
                <w:id w:val="68502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протирочные машины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2A247F4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301D6270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64A47DD3" w14:textId="5D59EA73" w:rsidR="00C728D3" w:rsidRPr="009D61E9" w:rsidRDefault="00000000" w:rsidP="00EA2062">
            <w:pPr>
              <w:pStyle w:val="--2"/>
            </w:pPr>
            <w:sdt>
              <w:sdt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окна внеш</w:t>
            </w:r>
            <w:r w:rsidR="00C728D3">
              <w:t>ние</w:t>
            </w:r>
            <w:r w:rsidR="00C728D3">
              <w:tab/>
            </w:r>
            <w:sdt>
              <w:sdt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окна внутрицеховые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157BE5B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4D276934" w14:textId="77777777" w:rsidR="00C728D3" w:rsidRPr="001F1277" w:rsidRDefault="00000000" w:rsidP="00EA2062">
            <w:pPr>
              <w:pStyle w:val="--2"/>
            </w:pPr>
            <w:sdt>
              <w:sdt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с</w:t>
            </w:r>
            <w:r w:rsidR="00C728D3" w:rsidRPr="001A30F0">
              <w:t>илапеновы</w:t>
            </w:r>
            <w:r w:rsidR="00C728D3">
              <w:t>е коврики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</w:tcPr>
          <w:p w14:paraId="7BFBC8AD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4E9E6B" w14:textId="77777777" w:rsidR="00C728D3" w:rsidRPr="0044600B" w:rsidRDefault="00000000" w:rsidP="007A4884">
            <w:pPr>
              <w:pStyle w:val="--2"/>
            </w:pPr>
            <w:sdt>
              <w:sdt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бисквиторезки</w:t>
            </w:r>
            <w:r w:rsidR="00C728D3">
              <w:t xml:space="preserve"> 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3420353B" w14:textId="77777777" w:rsidR="00C728D3" w:rsidRPr="00C728D3" w:rsidRDefault="00C728D3" w:rsidP="00C728D3">
            <w:pPr>
              <w:pStyle w:val="--2"/>
              <w:tabs>
                <w:tab w:val="left" w:pos="1593"/>
              </w:tabs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52A6E16A" w14:textId="77777777" w:rsidR="00C728D3" w:rsidRPr="00837888" w:rsidRDefault="00000000" w:rsidP="00EA2062">
            <w:pPr>
              <w:pStyle w:val="--2"/>
            </w:pPr>
            <w:sdt>
              <w:sdtPr>
                <w:id w:val="1658341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картофелечистки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67227633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EF1B44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72562958" w14:textId="4241931A" w:rsidR="00C728D3" w:rsidRPr="009D61E9" w:rsidRDefault="00000000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46F7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электрощиты</w:t>
            </w:r>
            <w:r w:rsidR="00C728D3" w:rsidRPr="009D61E9">
              <w:tab/>
            </w:r>
            <w:sdt>
              <w:sdtPr>
                <w:id w:val="20496322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46F7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пожарный щит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6E7CF9D2" w14:textId="77777777" w:rsidR="00C728D3" w:rsidRPr="009D61E9" w:rsidRDefault="00C728D3" w:rsidP="00381B47">
            <w:pPr>
              <w:pStyle w:val="--2"/>
              <w:tabs>
                <w:tab w:val="left" w:pos="1877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4B88DA02" w14:textId="77777777" w:rsidR="00C728D3" w:rsidRPr="001F1277" w:rsidRDefault="00000000" w:rsidP="00EA2062">
            <w:pPr>
              <w:pStyle w:val="--2"/>
            </w:pPr>
            <w:sdt>
              <w:sdt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внутрицеховая тара (вёдра, ящики)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</w:tcPr>
          <w:p w14:paraId="5C206E2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632E5F1A" w14:textId="77777777" w:rsidR="00C728D3" w:rsidRPr="0044600B" w:rsidRDefault="00000000" w:rsidP="007A4884">
            <w:pPr>
              <w:pStyle w:val="--2"/>
            </w:pPr>
            <w:sdt>
              <w:sdt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тестомес</w:t>
            </w:r>
            <w:r w:rsidR="00C728D3">
              <w:t xml:space="preserve">ы </w:t>
            </w:r>
            <w:sdt>
              <w:sdt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461184">
              <w:t>тестоделители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0503443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695D78D4" w14:textId="77777777" w:rsidR="00C728D3" w:rsidRPr="00837888" w:rsidRDefault="00000000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 w:rsidRPr="0024394C">
              <w:t>депозитор волюметрический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41F13E59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BFD1F03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799EAAE3" w14:textId="530AE09A" w:rsidR="00C728D3" w:rsidRPr="009D61E9" w:rsidRDefault="00000000" w:rsidP="00EA2062">
            <w:pPr>
              <w:pStyle w:val="--2"/>
            </w:pPr>
            <w:sdt>
              <w:sdt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отопительные приборы</w:t>
            </w:r>
            <w:r w:rsidR="00C728D3">
              <w:t xml:space="preserve"> </w:t>
            </w:r>
            <w:sdt>
              <w:sdt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бойлер</w:t>
            </w:r>
            <w:r w:rsidR="00C728D3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570EBA2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6B085563" w14:textId="77777777" w:rsidR="00C728D3" w:rsidRPr="001F1277" w:rsidRDefault="00000000" w:rsidP="00EA2062">
            <w:pPr>
              <w:pStyle w:val="--2"/>
            </w:pPr>
            <w:sdt>
              <w:sdt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дежи</w:t>
            </w:r>
            <w:r w:rsidR="00C728D3" w:rsidRPr="001F1277">
              <w:tab/>
            </w:r>
            <w:sdt>
              <w:sdt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 </w:t>
            </w:r>
            <w:r w:rsidR="00C728D3">
              <w:t>передвижные ёмкости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39C0B46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30D5633B" w14:textId="77777777" w:rsidR="00C728D3" w:rsidRPr="0044600B" w:rsidRDefault="00000000" w:rsidP="007A4884">
            <w:pPr>
              <w:pStyle w:val="--2"/>
            </w:pPr>
            <w:sdt>
              <w:sdt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</w:t>
            </w:r>
            <w:r w:rsidR="00C728D3" w:rsidRPr="0044600B">
              <w:t>естоокруглители</w:t>
            </w:r>
            <w:r w:rsidR="00C728D3">
              <w:t xml:space="preserve"> </w:t>
            </w:r>
            <w:sdt>
              <w:sdt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тестораскатки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054C8E6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6500A3B8" w14:textId="77777777" w:rsidR="00C728D3" w:rsidRPr="0044600B" w:rsidRDefault="00000000" w:rsidP="00E237ED">
            <w:pPr>
              <w:pStyle w:val="--2"/>
            </w:pPr>
            <w:sdt>
              <w:sdtPr>
                <w:id w:val="-59447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>
              <w:t>металлодетектор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6495A58E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54E3BD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189B9B8C" w14:textId="74658E9F" w:rsidR="00C728D3" w:rsidRPr="009D61E9" w:rsidRDefault="00000000" w:rsidP="00753F79">
            <w:pPr>
              <w:pStyle w:val="--2"/>
            </w:pPr>
            <w:sdt>
              <w:sdt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272CB">
              <w:t>двери</w:t>
            </w:r>
            <w:r w:rsidR="00C728D3" w:rsidRPr="009272CB">
              <w:tab/>
            </w:r>
            <w:sdt>
              <w:sdtPr>
                <w:id w:val="1197733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272CB">
              <w:t xml:space="preserve"> ворота/роллета</w:t>
            </w:r>
            <w:r w:rsidR="00C728D3" w:rsidRPr="009272CB">
              <w:tab/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24AAFB1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4E6F61CB" w14:textId="77777777" w:rsidR="00C728D3" w:rsidRPr="001F1277" w:rsidRDefault="00000000" w:rsidP="00F225B7">
            <w:pPr>
              <w:pStyle w:val="--2"/>
            </w:pPr>
            <w:sdt>
              <w:sdt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ёмкости для </w:t>
            </w:r>
            <w:r w:rsidR="00C728D3">
              <w:t>перетаривания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22078AA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165FF833" w14:textId="77777777" w:rsidR="00C728D3" w:rsidRPr="0044600B" w:rsidRDefault="00000000" w:rsidP="007A4884">
            <w:pPr>
              <w:pStyle w:val="--2"/>
            </w:pPr>
            <w:sdt>
              <w:sdt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пресс</w:t>
            </w:r>
            <w:r w:rsidR="00C728D3">
              <w:t>ы</w:t>
            </w:r>
            <w:r w:rsidR="00C728D3" w:rsidRPr="00461184">
              <w:t xml:space="preserve"> для теста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7AC17ED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6C2BCE6D" w14:textId="77777777" w:rsidR="00C728D3" w:rsidRPr="00461184" w:rsidRDefault="00000000" w:rsidP="001A30F0">
            <w:pPr>
              <w:pStyle w:val="--2"/>
            </w:pPr>
            <w:sdt>
              <w:sdt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679B210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98D9482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655A9972" w14:textId="3C661246" w:rsidR="00C728D3" w:rsidRDefault="00000000" w:rsidP="00753F79">
            <w:pPr>
              <w:pStyle w:val="--2"/>
            </w:pPr>
            <w:sdt>
              <w:sdt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85A34">
              <w:t>завесы ПВХ</w:t>
            </w:r>
            <w:r w:rsidR="00C728D3">
              <w:t xml:space="preserve"> </w:t>
            </w:r>
            <w:sdt>
              <w:sdt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85A34">
              <w:t xml:space="preserve"> завесы </w:t>
            </w:r>
            <w:r w:rsidR="00C728D3">
              <w:t>тепловые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5FBD8B4B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0595B722" w14:textId="77777777" w:rsidR="00C728D3" w:rsidRDefault="00000000" w:rsidP="00F225B7">
            <w:pPr>
              <w:pStyle w:val="--2"/>
            </w:pPr>
            <w:sdt>
              <w:sdt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корзины для расстойки теста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5B9F42A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07CC0BEF" w14:textId="77777777" w:rsidR="00C728D3" w:rsidRPr="0044600B" w:rsidRDefault="00000000" w:rsidP="007A4884">
            <w:pPr>
              <w:pStyle w:val="--2"/>
            </w:pPr>
            <w:sdt>
              <w:sdt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тарталетницы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39F2837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27A9B263" w14:textId="77777777" w:rsidR="00C728D3" w:rsidRDefault="00000000" w:rsidP="001A30F0">
            <w:pPr>
              <w:pStyle w:val="--2"/>
            </w:pPr>
            <w:sdt>
              <w:sdt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342D511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76174D4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57872A4C" w14:textId="1E8DE9E1" w:rsidR="00C728D3" w:rsidRPr="00185A34" w:rsidRDefault="00000000" w:rsidP="00007B09">
            <w:pPr>
              <w:pStyle w:val="--2"/>
            </w:pPr>
            <w:sdt>
              <w:sdt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демосистема (контактная поверхность)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776E951A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685AEB12" w14:textId="12565620" w:rsidR="00C728D3" w:rsidRPr="001F1277" w:rsidRDefault="00000000" w:rsidP="00F225B7">
            <w:pPr>
              <w:pStyle w:val="--2"/>
            </w:pPr>
            <w:sdt>
              <w:sdt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02F90FA6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27D9FB51" w14:textId="77777777" w:rsidR="00C728D3" w:rsidRPr="0044600B" w:rsidRDefault="00000000" w:rsidP="00100736">
            <w:pPr>
              <w:pStyle w:val="--2"/>
            </w:pPr>
            <w:sdt>
              <w:sdt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708B2C1D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262855A3" w14:textId="77777777" w:rsidR="00C728D3" w:rsidRPr="00461184" w:rsidRDefault="00000000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746A26DA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B878787" w14:textId="77777777" w:rsidTr="0077471D">
        <w:trPr>
          <w:trHeight w:val="183"/>
        </w:trPr>
        <w:tc>
          <w:tcPr>
            <w:tcW w:w="1837" w:type="dxa"/>
            <w:gridSpan w:val="2"/>
            <w:tcBorders>
              <w:left w:val="single" w:sz="18" w:space="0" w:color="auto"/>
            </w:tcBorders>
          </w:tcPr>
          <w:p w14:paraId="60CBB7C3" w14:textId="53E03854" w:rsidR="00C728D3" w:rsidRPr="009D61E9" w:rsidRDefault="00000000" w:rsidP="00EA2062">
            <w:pPr>
              <w:pStyle w:val="--2"/>
            </w:pPr>
            <w:sdt>
              <w:sdt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лестницы</w:t>
            </w:r>
            <w:r w:rsidR="00C728D3">
              <w:t xml:space="preserve"> </w:t>
            </w:r>
            <w:sdt>
              <w:sdtPr>
                <w:id w:val="234128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F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пол</w:t>
            </w:r>
          </w:p>
        </w:tc>
        <w:tc>
          <w:tcPr>
            <w:tcW w:w="2414" w:type="dxa"/>
            <w:tcBorders>
              <w:bottom w:val="single" w:sz="4" w:space="0" w:color="auto"/>
              <w:right w:val="single" w:sz="4" w:space="0" w:color="auto"/>
            </w:tcBorders>
          </w:tcPr>
          <w:p w14:paraId="0255B060" w14:textId="77777777" w:rsidR="00C728D3" w:rsidRPr="009D61E9" w:rsidRDefault="00C728D3" w:rsidP="00F03F45">
            <w:pPr>
              <w:pStyle w:val="--2"/>
            </w:pP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2C5C0202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60C5C3DE" w14:textId="77777777" w:rsidR="00C728D3" w:rsidRPr="001F1277" w:rsidRDefault="00000000" w:rsidP="00EA2062">
            <w:pPr>
              <w:pStyle w:val="--2"/>
            </w:pPr>
            <w:sdt>
              <w:sdt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шпильки </w:t>
            </w:r>
            <w:sdt>
              <w:sdtPr>
                <w:id w:val="-381560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тележки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1DF814E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bottom"/>
          </w:tcPr>
          <w:p w14:paraId="5145F7E5" w14:textId="77777777" w:rsidR="00C728D3" w:rsidRPr="0044600B" w:rsidRDefault="00000000" w:rsidP="001A30F0">
            <w:pPr>
              <w:pStyle w:val="--2"/>
            </w:pPr>
            <w:sdt>
              <w:sdt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термощупы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0443E53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BBCF400" w14:textId="77777777" w:rsidR="00C728D3" w:rsidRPr="00461184" w:rsidRDefault="00000000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5AE9845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4C2C25F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2967122C" w14:textId="5FFD9F49" w:rsidR="00C728D3" w:rsidRPr="009D61E9" w:rsidRDefault="00000000" w:rsidP="00F225B7">
            <w:pPr>
              <w:pStyle w:val="--2"/>
            </w:pPr>
            <w:sdt>
              <w:sdt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мусорн</w:t>
            </w:r>
            <w:r w:rsidR="00C728D3">
              <w:t>ые</w:t>
            </w:r>
            <w:r w:rsidR="00C728D3" w:rsidRPr="009D61E9">
              <w:t xml:space="preserve"> корзин</w:t>
            </w:r>
            <w:r w:rsidR="00C728D3">
              <w:t>ы</w:t>
            </w:r>
            <w:r w:rsidR="00C728D3" w:rsidRPr="009D61E9">
              <w:t xml:space="preserve"> </w:t>
            </w:r>
            <w:sdt>
              <w:sdt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контейнер</w:t>
            </w:r>
            <w:r w:rsidR="00C728D3">
              <w:t>ы</w:t>
            </w:r>
            <w:r w:rsidR="00C728D3" w:rsidRPr="009D61E9">
              <w:t xml:space="preserve"> для отходов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7230EA70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599EBD54" w14:textId="77777777" w:rsidR="00C728D3" w:rsidRPr="001F1277" w:rsidRDefault="00000000" w:rsidP="00F225B7">
            <w:pPr>
              <w:pStyle w:val="--2"/>
            </w:pPr>
            <w:sdt>
              <w:sdtPr>
                <w:id w:val="-857732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листы </w:t>
            </w:r>
            <w:r w:rsidR="00C728D3">
              <w:t>от шпилек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39D2160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4BA50F6C" w14:textId="77777777" w:rsidR="00C728D3" w:rsidRPr="0044600B" w:rsidRDefault="00000000" w:rsidP="001A30F0">
            <w:pPr>
              <w:pStyle w:val="--2"/>
            </w:pPr>
            <w:sdt>
              <w:sdt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дробилки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164D712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3FA0975" w14:textId="77777777" w:rsidR="00C728D3" w:rsidRPr="00461184" w:rsidRDefault="00000000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1A499AC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93F0D0D" w14:textId="77777777" w:rsidTr="0077471D">
        <w:trPr>
          <w:trHeight w:val="14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0EA76B57" w14:textId="28150A3C" w:rsidR="00C728D3" w:rsidRPr="009D61E9" w:rsidRDefault="00000000" w:rsidP="00EA2062">
            <w:pPr>
              <w:pStyle w:val="--2"/>
            </w:pPr>
            <w:sdt>
              <w:sdt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трапы</w:t>
            </w:r>
            <w:sdt>
              <w:sdt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 xml:space="preserve">стоки </w:t>
            </w:r>
            <w:sdt>
              <w:sdt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>резиновые коврики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47CD9E4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363CFF8D" w14:textId="77777777" w:rsidR="00C728D3" w:rsidRPr="001F1277" w:rsidRDefault="00000000" w:rsidP="00EA2062">
            <w:pPr>
              <w:pStyle w:val="--2"/>
            </w:pPr>
            <w:sdt>
              <w:sdt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тележки</w:t>
            </w:r>
            <w:r w:rsidR="00C728D3">
              <w:t xml:space="preserve"> </w:t>
            </w:r>
            <w:r w:rsidR="00C728D3" w:rsidRPr="001F1277">
              <w:t>подкатные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5D24993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6015C5E4" w14:textId="77777777" w:rsidR="00C728D3" w:rsidRPr="0044600B" w:rsidRDefault="00000000" w:rsidP="001A30F0">
            <w:pPr>
              <w:pStyle w:val="--2"/>
            </w:pPr>
            <w:sdt>
              <w:sdt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машина для резки конд</w:t>
            </w:r>
            <w:r w:rsidR="00C728D3">
              <w:t>.</w:t>
            </w:r>
            <w:r w:rsidR="00C728D3" w:rsidRPr="00461184">
              <w:t xml:space="preserve"> изделий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3E55948B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743074BB" w14:textId="77777777" w:rsidR="00C728D3" w:rsidRPr="0044600B" w:rsidRDefault="00000000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01FB1AC8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A20CE7C" w14:textId="77777777" w:rsidTr="0077471D">
        <w:trPr>
          <w:trHeight w:val="13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22E46D84" w14:textId="20E5CB32" w:rsidR="00C728D3" w:rsidRPr="009D61E9" w:rsidRDefault="00000000" w:rsidP="00EA2062">
            <w:pPr>
              <w:pStyle w:val="--2"/>
            </w:pPr>
            <w:sdt>
              <w:sdt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гидравлические тележки</w:t>
            </w:r>
            <w:r w:rsidR="00C728D3" w:rsidRPr="009D61E9">
              <w:tab/>
            </w:r>
            <w:sdt>
              <w:sdtPr>
                <w:id w:val="-1804615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погрузчики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304A178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25746C55" w14:textId="77777777" w:rsidR="00C728D3" w:rsidRPr="001F1277" w:rsidRDefault="00000000" w:rsidP="00F225B7">
            <w:pPr>
              <w:pStyle w:val="--2"/>
            </w:pPr>
            <w:sdt>
              <w:sdt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оборотная тара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7E6CC2C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2D786A10" w14:textId="77777777" w:rsidR="00C728D3" w:rsidRPr="0044600B" w:rsidRDefault="00000000" w:rsidP="001A30F0">
            <w:pPr>
              <w:pStyle w:val="--2"/>
            </w:pPr>
            <w:sdt>
              <w:sdt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ультразвуковые нарезки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7F89BCB4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62193DE0" w14:textId="77777777" w:rsidR="00C728D3" w:rsidRPr="0044600B" w:rsidRDefault="00000000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7D679735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089D412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279E12D6" w14:textId="63E6B466" w:rsidR="0077471D" w:rsidRPr="009D61E9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7645608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</w:tcPr>
          <w:p w14:paraId="5E94EB24" w14:textId="77777777" w:rsidR="0077471D" w:rsidRPr="001F1277" w:rsidRDefault="00000000" w:rsidP="007A4884">
            <w:pPr>
              <w:pStyle w:val="--2"/>
            </w:pPr>
            <w:sdt>
              <w:sdt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1F1277">
              <w:t>изотермические контейнеры (bigbox)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120DA4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72C668" w14:textId="77777777" w:rsidR="0077471D" w:rsidRPr="00461184" w:rsidRDefault="00000000" w:rsidP="007A4884">
            <w:pPr>
              <w:pStyle w:val="--2"/>
            </w:pPr>
            <w:sdt>
              <w:sdt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3E32438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29561B71" w14:textId="77777777" w:rsidR="0077471D" w:rsidRPr="00461184" w:rsidRDefault="00000000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67677FC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8180F5F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13D8F219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пластиковые </w:t>
            </w:r>
            <w:r w:rsidR="0077471D">
              <w:t xml:space="preserve">паллеты </w:t>
            </w:r>
            <w:sdt>
              <w:sdt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пластиковые </w:t>
            </w:r>
            <w:r w:rsidR="0077471D">
              <w:t>подкаты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04CC71C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</w:tcPr>
          <w:p w14:paraId="32352706" w14:textId="77777777" w:rsidR="0077471D" w:rsidRPr="001F1277" w:rsidRDefault="00000000" w:rsidP="007A4884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rPr>
                <w:rFonts w:eastAsia="Times New Roman"/>
              </w:rPr>
              <w:t>расстоечные термочехлы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3C26DB3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B46BC7" w14:textId="77777777" w:rsidR="0077471D" w:rsidRPr="00461184" w:rsidRDefault="00000000" w:rsidP="007A4884">
            <w:pPr>
              <w:pStyle w:val="--2"/>
            </w:pPr>
            <w:sdt>
              <w:sdt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минифилы (дозаторы крема)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59977DD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23C49FEB" w14:textId="77777777" w:rsidR="0077471D" w:rsidRDefault="00000000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4937ADE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3A946B1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4E12AB25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держатели для ножей </w:t>
            </w:r>
            <w:sdt>
              <w:sdt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держатели для досок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3D3C793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540222F8" w14:textId="77777777" w:rsidR="0077471D" w:rsidRDefault="00000000" w:rsidP="00F225B7">
            <w:pPr>
              <w:pStyle w:val="--2"/>
            </w:pPr>
            <w:sdt>
              <w:sdt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отсадочные мешки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7104599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EDB2FF" w14:textId="77777777" w:rsidR="0077471D" w:rsidRPr="00461184" w:rsidRDefault="00000000" w:rsidP="007A4884">
            <w:pPr>
              <w:pStyle w:val="--2"/>
            </w:pPr>
            <w:sdt>
              <w:sdt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дозаторы для жидкостей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0FF8C2DF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55589D82" w14:textId="77777777" w:rsidR="0077471D" w:rsidRDefault="00000000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439F5C6B" w14:textId="77777777" w:rsidR="0077471D" w:rsidRPr="006854F0" w:rsidRDefault="0077471D" w:rsidP="001A30F0">
            <w:pPr>
              <w:pStyle w:val="--2"/>
            </w:pPr>
          </w:p>
        </w:tc>
      </w:tr>
      <w:tr w:rsidR="00732401" w:rsidRPr="006854F0" w14:paraId="1E60C885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2009DBA1" w14:textId="77777777" w:rsidR="00732401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>
              <w:t xml:space="preserve"> часы </w:t>
            </w:r>
            <w:sdt>
              <w:sdt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9D61E9">
              <w:t xml:space="preserve"> </w:t>
            </w:r>
            <w:r w:rsidR="00732401">
              <w:t>вентиляторы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353B7579" w14:textId="77777777" w:rsidR="00732401" w:rsidRPr="009D61E9" w:rsidRDefault="00732401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5166F75" w14:textId="77777777" w:rsidR="00732401" w:rsidRPr="001F1277" w:rsidRDefault="00732401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bottom"/>
          </w:tcPr>
          <w:p w14:paraId="08BEC6CE" w14:textId="77777777" w:rsidR="00732401" w:rsidRDefault="00000000" w:rsidP="001A30F0">
            <w:pPr>
              <w:pStyle w:val="--2"/>
            </w:pPr>
            <w:sdt>
              <w:sdt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распылители для желе и сиропов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19DD8483" w14:textId="77777777" w:rsidR="00732401" w:rsidRPr="001A30F0" w:rsidRDefault="00732401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6231477E" w14:textId="77777777" w:rsidR="00732401" w:rsidRDefault="00000000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17908591" w14:textId="77777777" w:rsidR="00732401" w:rsidRPr="006854F0" w:rsidRDefault="00732401" w:rsidP="001A30F0">
            <w:pPr>
              <w:pStyle w:val="--2"/>
            </w:pPr>
          </w:p>
        </w:tc>
      </w:tr>
      <w:tr w:rsidR="0077471D" w:rsidRPr="006854F0" w14:paraId="055BB552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01F95CAE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держатели для инвентаря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566521D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</w:tcPr>
          <w:p w14:paraId="00CF98B7" w14:textId="77777777" w:rsidR="0077471D" w:rsidRDefault="00000000" w:rsidP="00732401">
            <w:pPr>
              <w:pStyle w:val="--2"/>
            </w:pPr>
            <w:sdt>
              <w:sdt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мопы</w:t>
            </w:r>
            <w:r w:rsidR="0077471D">
              <w:tab/>
            </w:r>
            <w:sdt>
              <w:sdt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ветошь </w:t>
            </w:r>
            <w:sdt>
              <w:sdt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щётки </w:t>
            </w:r>
            <w:sdt>
              <w:sdt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сгоны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</w:tcPr>
          <w:p w14:paraId="37224E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30B3B7" w14:textId="77777777" w:rsidR="0077471D" w:rsidRPr="0044600B" w:rsidRDefault="00000000" w:rsidP="007A4884">
            <w:pPr>
              <w:pStyle w:val="--2"/>
            </w:pPr>
            <w:sdt>
              <w:sdt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просеивател</w:t>
            </w:r>
            <w:r w:rsidR="0077471D">
              <w:t xml:space="preserve">и: </w:t>
            </w:r>
            <w:sdt>
              <w:sdt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мука </w:t>
            </w:r>
            <w:sdt>
              <w:sdt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сахар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796B3E4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center"/>
              </w:tcPr>
              <w:p w14:paraId="22404E7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180EA85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88DB66" w14:textId="77777777" w:rsidTr="0077471D">
        <w:trPr>
          <w:trHeight w:val="183"/>
        </w:trPr>
        <w:sdt>
          <w:sdtPr>
            <w:id w:val="6063933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1" w:type="dxa"/>
                <w:gridSpan w:val="3"/>
                <w:tcBorders>
                  <w:left w:val="single" w:sz="18" w:space="0" w:color="auto"/>
                  <w:bottom w:val="single" w:sz="2" w:space="0" w:color="auto"/>
                  <w:right w:val="single" w:sz="2" w:space="0" w:color="auto"/>
                </w:tcBorders>
              </w:tcPr>
              <w:p w14:paraId="2A47BD5E" w14:textId="77777777" w:rsidR="0077471D" w:rsidRDefault="0077471D" w:rsidP="00DE7EFE">
                <w:pPr>
                  <w:pStyle w:val="--2"/>
                  <w:tabs>
                    <w:tab w:val="left" w:pos="2303"/>
                  </w:tabs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3889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</w:tcPr>
          <w:p w14:paraId="1D102D94" w14:textId="77777777" w:rsidR="0077471D" w:rsidRDefault="00000000" w:rsidP="00262D97">
            <w:pPr>
              <w:pStyle w:val="--2"/>
            </w:pPr>
            <w:sdt>
              <w:sdt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>ведра</w:t>
            </w:r>
            <w:r w:rsidR="0077471D">
              <w:t xml:space="preserve"> </w:t>
            </w:r>
            <w:sdt>
              <w:sdt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тележки </w:t>
            </w:r>
            <w:sdt>
              <w:sdt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АВД </w:t>
            </w:r>
            <w:sdt>
              <w:sdt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пылесосы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10B1508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69E7C8" w14:textId="77777777" w:rsidR="0077471D" w:rsidRPr="00461184" w:rsidRDefault="00000000" w:rsidP="007A4884">
            <w:pPr>
              <w:pStyle w:val="--2"/>
            </w:pPr>
            <w:sdt>
              <w:sdt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солодоварки</w:t>
            </w:r>
            <w:r w:rsidR="0077471D">
              <w:t xml:space="preserve"> </w:t>
            </w:r>
            <w:sdt>
              <w:sdt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ферментаторы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62EDE71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center"/>
              </w:tcPr>
              <w:p w14:paraId="5BC6DB2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76D369A5" w14:textId="77777777" w:rsidR="0077471D" w:rsidRPr="006854F0" w:rsidRDefault="0077471D" w:rsidP="001A30F0">
            <w:pPr>
              <w:pStyle w:val="--2"/>
            </w:pPr>
          </w:p>
        </w:tc>
      </w:tr>
      <w:tr w:rsidR="00C728D3" w:rsidRPr="006854F0" w14:paraId="65CC7DDF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4855A6A7" w14:textId="77777777" w:rsidR="00C728D3" w:rsidRPr="009D61E9" w:rsidRDefault="00C728D3" w:rsidP="00CC7993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18E74344" w14:textId="77777777" w:rsidR="00C728D3" w:rsidRDefault="00000000" w:rsidP="00262D97">
            <w:pPr>
              <w:pStyle w:val="--2"/>
            </w:pPr>
            <w:sdt>
              <w:sdt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837888">
              <w:t xml:space="preserve"> поломоечная 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7B0C3F12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bottom"/>
          </w:tcPr>
          <w:p w14:paraId="1FDC9EA9" w14:textId="7420F23A" w:rsidR="00C728D3" w:rsidRDefault="00000000" w:rsidP="00707DD1">
            <w:pPr>
              <w:pStyle w:val="--2"/>
            </w:pPr>
            <w:sdt>
              <w:sdt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рентгеновские системы контроля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</w:tcPr>
          <w:p w14:paraId="6DBF7C74" w14:textId="77777777" w:rsidR="00C728D3" w:rsidRPr="001A30F0" w:rsidRDefault="00C728D3" w:rsidP="00EA2062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center"/>
              </w:tcPr>
              <w:p w14:paraId="66165DC8" w14:textId="77777777" w:rsidR="00C728D3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0318B460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458089D9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</w:tcPr>
          <w:p w14:paraId="7105BA4A" w14:textId="0AC3B697" w:rsidR="0077471D" w:rsidRPr="009D61E9" w:rsidRDefault="00000000" w:rsidP="007A4884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раковина</w:t>
            </w:r>
            <w:r w:rsidR="0077471D" w:rsidRPr="009D61E9">
              <w:tab/>
            </w:r>
            <w:sdt>
              <w:sdtPr>
                <w:id w:val="1023058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46F7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смеситель</w:t>
            </w:r>
            <w:r w:rsidR="0077471D">
              <w:t xml:space="preserve"> </w:t>
            </w:r>
            <w:sdt>
              <w:sdtPr>
                <w:id w:val="-24411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унитаз</w:t>
            </w:r>
            <w:r w:rsidR="0077471D">
              <w:tab/>
            </w:r>
            <w:r w:rsidR="0077471D" w:rsidRPr="009D61E9">
              <w:t xml:space="preserve"> </w:t>
            </w:r>
            <w:sdt>
              <w:sdtPr>
                <w:id w:val="1841731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>писсуар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3C8976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1652143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vAlign w:val="bottom"/>
          </w:tcPr>
          <w:p w14:paraId="5FB9CED2" w14:textId="36179D03" w:rsidR="0077471D" w:rsidRDefault="00000000" w:rsidP="001A30F0">
            <w:pPr>
              <w:pStyle w:val="--2"/>
            </w:pPr>
            <w:sdt>
              <w:sdt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вакуумные роторные шприцы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</w:tcPr>
          <w:p w14:paraId="7640331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center"/>
              </w:tcPr>
              <w:p w14:paraId="17F3F8C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059BCFD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89E3C2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6F352C83" w14:textId="6ED10B2C" w:rsidR="0077471D" w:rsidRPr="009D61E9" w:rsidRDefault="00000000" w:rsidP="007A4884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душевая кабина </w:t>
            </w:r>
            <w:sdt>
              <w:sdtPr>
                <w:id w:val="2550283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46F7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душев</w:t>
            </w:r>
            <w:r w:rsidR="0077471D">
              <w:t>ые</w:t>
            </w:r>
            <w:r w:rsidR="0077471D" w:rsidRPr="009D61E9">
              <w:t xml:space="preserve"> </w:t>
            </w:r>
            <w:r w:rsidR="0077471D">
              <w:t>секции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5F97FE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</w:tcPr>
          <w:p w14:paraId="2FAC5A05" w14:textId="77777777" w:rsidR="0077471D" w:rsidRPr="00F86F0C" w:rsidRDefault="0077471D" w:rsidP="007A4884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 ПММ </w:t>
            </w:r>
            <w:sdt>
              <w:sdt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купольная </w:t>
            </w:r>
            <w:sdt>
              <w:sdt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туннельная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</w:tcPr>
          <w:p w14:paraId="020645E4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128423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bottom"/>
              </w:tcPr>
              <w:p w14:paraId="45B3E7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</w:tcPr>
          <w:p w14:paraId="21CB223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center"/>
              </w:tcPr>
              <w:p w14:paraId="08EBED4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5DFA5BB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EF9275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</w:tcPr>
          <w:p w14:paraId="19774E03" w14:textId="77777777" w:rsidR="0077471D" w:rsidRPr="009D61E9" w:rsidRDefault="00000000" w:rsidP="007A4884">
            <w:pPr>
              <w:pStyle w:val="--2"/>
            </w:pPr>
            <w:sdt>
              <w:sdt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технологическая мойка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F87D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27EF36ED" w14:textId="77777777" w:rsidR="0077471D" w:rsidRPr="00F86F0C" w:rsidRDefault="0077471D" w:rsidP="007A4884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9272CB">
              <w:t xml:space="preserve"> таромоечная </w:t>
            </w:r>
            <w:r w:rsidRPr="00BD3AD2">
              <w:t>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1F1AF485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bottom"/>
              </w:tcPr>
              <w:p w14:paraId="682364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</w:tcPr>
          <w:p w14:paraId="30D99923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center"/>
              </w:tcPr>
              <w:p w14:paraId="26D4A337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4686441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267934C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2CD253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1BD608B5" w14:textId="77777777" w:rsidR="0077471D" w:rsidRPr="001F1277" w:rsidRDefault="0077471D" w:rsidP="00EA2062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vAlign w:val="bottom"/>
              </w:tcPr>
              <w:p w14:paraId="7D18D860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</w:tcPr>
          <w:p w14:paraId="3D31C5CC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vAlign w:val="center"/>
              </w:tcPr>
              <w:p w14:paraId="397E04B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3288BA8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5A04478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</w:tcPr>
          <w:p w14:paraId="1A8A9970" w14:textId="77777777" w:rsidR="0077471D" w:rsidRPr="00837888" w:rsidRDefault="00000000" w:rsidP="007A4884">
            <w:pPr>
              <w:pStyle w:val="--2"/>
            </w:pPr>
            <w:sdt>
              <w:sdt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санитарный пост</w:t>
            </w:r>
            <w:r w:rsidR="0077471D">
              <w:t xml:space="preserve"> </w:t>
            </w:r>
            <w:sdt>
              <w:sdt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EF0AE5">
              <w:t>корзины</w:t>
            </w:r>
            <w:r w:rsidR="0077471D">
              <w:t>/диспенсеры</w:t>
            </w:r>
            <w:r w:rsidR="0077471D" w:rsidRPr="00EF0AE5">
              <w:t xml:space="preserve"> для </w:t>
            </w:r>
            <w:r w:rsidR="0077471D">
              <w:t>СИЗ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22D147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</w:tcPr>
          <w:p w14:paraId="2676C43E" w14:textId="5965FB77" w:rsidR="0077471D" w:rsidRPr="00E96B43" w:rsidRDefault="00000000" w:rsidP="007A4884">
            <w:pPr>
              <w:pStyle w:val="--2"/>
            </w:pPr>
            <w:sdt>
              <w:sdt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камеры </w:t>
            </w:r>
            <w:sdt>
              <w:sdt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холд. </w:t>
            </w:r>
            <w:sdt>
              <w:sdt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мороз.</w:t>
            </w:r>
            <w:sdt>
              <w:sdt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шок. замор.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35533C0A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bottom"/>
              </w:tcPr>
              <w:p w14:paraId="55332A57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</w:tcPr>
          <w:p w14:paraId="26EC3C39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vAlign w:val="center"/>
              </w:tcPr>
              <w:p w14:paraId="4FCF30C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5A8EDC2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5EF2F8A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606F7EF1" w14:textId="77777777" w:rsidR="0077471D" w:rsidRPr="009D61E9" w:rsidRDefault="00000000" w:rsidP="007A4884">
            <w:pPr>
              <w:pStyle w:val="--2"/>
            </w:pPr>
            <w:sdt>
              <w:sdt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полотенец</w:t>
            </w:r>
            <w:r w:rsidR="0077471D">
              <w:t xml:space="preserve"> </w:t>
            </w:r>
            <w:sdt>
              <w:sdt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</w:t>
            </w:r>
            <w:r w:rsidR="0077471D">
              <w:t>т/б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3065CB1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</w:tcPr>
          <w:p w14:paraId="4C2D7F55" w14:textId="77777777" w:rsidR="0077471D" w:rsidRPr="00E96B43" w:rsidRDefault="00000000" w:rsidP="007A4884">
            <w:pPr>
              <w:pStyle w:val="--2"/>
            </w:pPr>
            <w:sdt>
              <w:sdt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>морозильный ларь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</w:tcPr>
          <w:p w14:paraId="087AC662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vAlign w:val="bottom"/>
              </w:tcPr>
              <w:p w14:paraId="691963A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</w:tcPr>
          <w:p w14:paraId="0E111DDE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vAlign w:val="center"/>
              </w:tcPr>
              <w:p w14:paraId="41B38E7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206D234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33EE773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13FF8552" w14:textId="77777777" w:rsidR="0077471D" w:rsidRPr="009D61E9" w:rsidRDefault="00000000" w:rsidP="007A4884">
            <w:pPr>
              <w:pStyle w:val="--2"/>
            </w:pPr>
            <w:sdt>
              <w:sdt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дозаторы для мыла/антисептика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4CAA598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</w:tcPr>
          <w:p w14:paraId="3E3884FA" w14:textId="77777777" w:rsidR="0077471D" w:rsidRPr="00E96B43" w:rsidRDefault="00000000" w:rsidP="007A4884">
            <w:pPr>
              <w:pStyle w:val="--2"/>
            </w:pPr>
            <w:sdt>
              <w:sdt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 w:rsidRPr="00E96B43">
              <w:t>холод</w:t>
            </w:r>
            <w:r w:rsidR="0077471D">
              <w:t>.</w:t>
            </w:r>
            <w:r w:rsidR="0077471D" w:rsidRPr="00E96B43">
              <w:t xml:space="preserve"> столы</w:t>
            </w:r>
            <w:r w:rsidR="0077471D">
              <w:t xml:space="preserve"> </w:t>
            </w:r>
            <w:sdt>
              <w:sdt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холод. шкафы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</w:tcPr>
          <w:p w14:paraId="19523FDE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vAlign w:val="bottom"/>
              </w:tcPr>
              <w:p w14:paraId="0368E159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6999C190" w14:textId="77777777" w:rsidR="0077471D" w:rsidRPr="006854F0" w:rsidRDefault="0077471D" w:rsidP="001A30F0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0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vAlign w:val="bottom"/>
              </w:tcPr>
              <w:p w14:paraId="4AA38DEC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bottom"/>
          </w:tcPr>
          <w:p w14:paraId="7F88840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40933F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0F420304" w14:textId="77777777" w:rsidR="0077471D" w:rsidRPr="009D61E9" w:rsidRDefault="00000000" w:rsidP="007A4884">
            <w:pPr>
              <w:pStyle w:val="--2"/>
            </w:pPr>
            <w:sdt>
              <w:sdt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сушилка для рук</w:t>
            </w:r>
            <w:r w:rsidR="0077471D">
              <w:t xml:space="preserve"> </w:t>
            </w:r>
            <w:sdt>
              <w:sdt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модульный санпропускник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727A7A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5FCAEB6E" w14:textId="471F6137" w:rsidR="0077471D" w:rsidRPr="00E96B43" w:rsidRDefault="00000000" w:rsidP="007A4884">
            <w:pPr>
              <w:pStyle w:val="--2"/>
            </w:pPr>
            <w:sdt>
              <w:sdt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ледогенератор 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6B6B541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bottom"/>
          </w:tcPr>
          <w:p w14:paraId="2A542D5F" w14:textId="77777777" w:rsidR="0077471D" w:rsidRDefault="0077471D" w:rsidP="001A30F0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</w:tcPr>
          <w:p w14:paraId="7A5D562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center"/>
          </w:tcPr>
          <w:p w14:paraId="69BFCCD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7E21716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AE6318F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501B951F" w14:textId="77777777" w:rsidR="0077471D" w:rsidRPr="00DE7EFE" w:rsidRDefault="00000000" w:rsidP="007A4884">
            <w:pPr>
              <w:pStyle w:val="--2"/>
            </w:pPr>
            <w:sdt>
              <w:sdt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дезинфицирующие маты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4D34B2E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79C056A7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 xml:space="preserve"> _____________</w:t>
            </w: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</w:tcBorders>
            <w:vAlign w:val="bottom"/>
          </w:tcPr>
          <w:p w14:paraId="62C945D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tcBorders>
              <w:top w:val="single" w:sz="2" w:space="0" w:color="auto"/>
            </w:tcBorders>
          </w:tcPr>
          <w:p w14:paraId="5E894F00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</w:tcBorders>
            <w:vAlign w:val="center"/>
          </w:tcPr>
          <w:p w14:paraId="54A8A3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right w:val="single" w:sz="18" w:space="0" w:color="auto"/>
            </w:tcBorders>
          </w:tcPr>
          <w:p w14:paraId="6496DE9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8F27EC5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</w:tcPr>
          <w:p w14:paraId="3C07E13D" w14:textId="77777777" w:rsidR="0077471D" w:rsidRPr="00DE7EFE" w:rsidRDefault="00000000" w:rsidP="007A4884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D27011">
              <w:t>бак для грязной одежд</w:t>
            </w:r>
            <w:r w:rsidR="0077471D" w:rsidRPr="00DE7EFE">
              <w:t xml:space="preserve">ы 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558B40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FF6CB4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F9E80C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0147BFBF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893BC6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6AEC5B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49E3885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74F0A72" w14:textId="77777777" w:rsidTr="00707DD1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9F62D7F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3C4A7D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025FB9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2E1F0C8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78308C7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989302E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1F0A403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02B187F" w14:textId="77777777" w:rsidTr="00707DD1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</w:tcPr>
          <w:p w14:paraId="5E50B0A6" w14:textId="77777777" w:rsidR="0077471D" w:rsidRPr="00837888" w:rsidRDefault="00000000" w:rsidP="007A4884">
            <w:pPr>
              <w:pStyle w:val="--2"/>
            </w:pPr>
            <w:sdt>
              <w:sdt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столы</w:t>
            </w:r>
            <w:r w:rsidR="0077471D" w:rsidRPr="00837888">
              <w:tab/>
            </w:r>
            <w:sdt>
              <w:sdt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стулья</w:t>
            </w:r>
            <w:r w:rsidR="0077471D">
              <w:t xml:space="preserve"> </w:t>
            </w:r>
            <w:sdt>
              <w:sdt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полки </w:t>
            </w:r>
            <w:sdt>
              <w:sdt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стеллажи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895A61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11E61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B51ED4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446C8B6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32BB99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0F7CB0C7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3D96759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B4E5A0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2057A1C5" w14:textId="77777777" w:rsidR="0077471D" w:rsidRPr="00837888" w:rsidRDefault="00000000" w:rsidP="007A4884">
            <w:pPr>
              <w:pStyle w:val="--2"/>
            </w:pPr>
            <w:sdt>
              <w:sdt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шкафы </w:t>
            </w:r>
            <w:sdt>
              <w:sdt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вешалки</w:t>
            </w:r>
            <w:r w:rsidR="0077471D">
              <w:t xml:space="preserve"> </w:t>
            </w:r>
            <w:sdt>
              <w:sdt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скамейки </w:t>
            </w:r>
            <w:sdt>
              <w:sdt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зеркал</w:t>
            </w:r>
            <w:r w:rsidR="0077471D">
              <w:t>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5CE5D00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6B08C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03D2292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2464182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2F0047B9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8CC41B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0F0234E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B96A939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</w:tcPr>
          <w:p w14:paraId="50DA0530" w14:textId="62E3C223" w:rsidR="0077471D" w:rsidRPr="00837888" w:rsidRDefault="00000000" w:rsidP="007A4884">
            <w:pPr>
              <w:pStyle w:val="--2"/>
            </w:pPr>
            <w:sdt>
              <w:sdt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сушилк</w:t>
            </w:r>
            <w:r w:rsidR="0077471D">
              <w:t>а</w:t>
            </w:r>
            <w:r w:rsidR="0077471D" w:rsidRPr="00837888">
              <w:t xml:space="preserve"> для обуви</w:t>
            </w:r>
            <w:r w:rsidR="0077471D">
              <w:t xml:space="preserve"> </w:t>
            </w:r>
            <w:sdt>
              <w:sdtPr>
                <w:id w:val="9334737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46F7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обувниц</w:t>
            </w:r>
            <w:r w:rsidR="0077471D">
              <w:t>ы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05E90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18C90B7B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73CA3D0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094437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42ECBA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0EBD349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C19D69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DE69D9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03377D73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2D459F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278CA451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59886F6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263BD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6FD1E81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CF6EAD9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</w:tcPr>
          <w:p w14:paraId="38C0A414" w14:textId="77777777" w:rsidR="0077471D" w:rsidRPr="00837888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компьютер</w:t>
            </w:r>
            <w:r w:rsidR="0077471D">
              <w:t>ы</w:t>
            </w:r>
            <w:r w:rsidR="0077471D">
              <w:tab/>
            </w:r>
            <w:sdt>
              <w:sdtPr>
                <w:id w:val="1632906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мониторы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163726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6F298D4C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281E845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5C6B386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2E1F9F1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523E595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957692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</w:tcPr>
          <w:p w14:paraId="679C6B29" w14:textId="29830110" w:rsidR="0077471D" w:rsidRPr="00837888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принтер</w:t>
            </w:r>
            <w:r w:rsidR="0077471D">
              <w:t>а</w:t>
            </w:r>
            <w:r w:rsidR="0077471D">
              <w:tab/>
            </w:r>
            <w:sdt>
              <w:sdtPr>
                <w:id w:val="4235410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46F7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телефон</w:t>
            </w:r>
            <w:r w:rsidR="0077471D">
              <w:t>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6C7E60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6DD1589C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</w:tcPr>
          <w:p w14:paraId="13415B6D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4D5D16B9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073DA4E8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EC08C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1418E85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37A26C2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72F27E4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t>Многоразовые резиновые СИЗ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5BE34F52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3A66DB6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6FCA7E3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5C1674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17A441B9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7C970B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502D9E11" w14:textId="77777777" w:rsidR="0077471D" w:rsidRDefault="0077471D" w:rsidP="00DE7EFE">
            <w:pPr>
              <w:pStyle w:val="--2"/>
              <w:tabs>
                <w:tab w:val="left" w:pos="2303"/>
              </w:tabs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1F1277">
              <w:t>фартуки</w:t>
            </w:r>
            <w:r>
              <w:t xml:space="preserve">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1F1277">
              <w:t>сапоги</w:t>
            </w:r>
            <w:r>
              <w:t xml:space="preserve">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перчатки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1F1277">
              <w:t>нарукавники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115D7D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E06B2B1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18" w:space="0" w:color="auto"/>
              <w:right w:val="single" w:sz="2" w:space="0" w:color="auto"/>
            </w:tcBorders>
          </w:tcPr>
          <w:p w14:paraId="22020ABE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bottom w:val="single" w:sz="18" w:space="0" w:color="auto"/>
            </w:tcBorders>
            <w:vAlign w:val="bottom"/>
          </w:tcPr>
          <w:p w14:paraId="4362E32E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tcBorders>
              <w:bottom w:val="single" w:sz="18" w:space="0" w:color="auto"/>
            </w:tcBorders>
          </w:tcPr>
          <w:p w14:paraId="43B2327A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bottom w:val="single" w:sz="18" w:space="0" w:color="auto"/>
            </w:tcBorders>
            <w:vAlign w:val="center"/>
          </w:tcPr>
          <w:p w14:paraId="2647593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bottom w:val="single" w:sz="18" w:space="0" w:color="auto"/>
              <w:right w:val="single" w:sz="18" w:space="0" w:color="auto"/>
            </w:tcBorders>
          </w:tcPr>
          <w:p w14:paraId="1A35BC11" w14:textId="77777777" w:rsidR="0077471D" w:rsidRPr="006854F0" w:rsidRDefault="0077471D" w:rsidP="001A30F0">
            <w:pPr>
              <w:pStyle w:val="--2"/>
            </w:pPr>
          </w:p>
        </w:tc>
      </w:tr>
    </w:tbl>
    <w:p w14:paraId="38BB43AF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B0AFA" w14:textId="77777777" w:rsidR="00873FE9" w:rsidRDefault="00873FE9">
      <w:r>
        <w:separator/>
      </w:r>
    </w:p>
  </w:endnote>
  <w:endnote w:type="continuationSeparator" w:id="0">
    <w:p w14:paraId="17ABFC55" w14:textId="77777777" w:rsidR="00873FE9" w:rsidRDefault="00873F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DB0F6" w14:textId="77777777" w:rsidR="00EA1EAC" w:rsidRDefault="00EA1EA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77C85" w14:textId="77777777" w:rsidR="00EA1EAC" w:rsidRPr="00DE7EFE" w:rsidRDefault="00EA1EAC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1B70F8B9" w14:textId="77777777" w:rsidR="00EA1EAC" w:rsidRPr="00DE7EFE" w:rsidRDefault="00EA1EAC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477B3" w14:textId="77777777" w:rsidR="00EA1EAC" w:rsidRPr="003E06E8" w:rsidRDefault="00EA1EA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DEEED" w14:textId="77777777" w:rsidR="00873FE9" w:rsidRDefault="00873FE9">
      <w:r>
        <w:separator/>
      </w:r>
    </w:p>
  </w:footnote>
  <w:footnote w:type="continuationSeparator" w:id="0">
    <w:p w14:paraId="4F10D13A" w14:textId="77777777" w:rsidR="00873FE9" w:rsidRDefault="00873F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162CB" w14:textId="77777777" w:rsidR="00EA1EAC" w:rsidRPr="009B4662" w:rsidRDefault="006156FB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Pr="006156FB">
        <w:rPr>
          <w:rStyle w:val="a6"/>
          <w:lang w:val="en-US"/>
        </w:rPr>
        <w:t>Ф-ХХ</w:t>
      </w:r>
      <w:r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321473597">
    <w:abstractNumId w:val="20"/>
  </w:num>
  <w:num w:numId="2" w16cid:durableId="113138641">
    <w:abstractNumId w:val="36"/>
  </w:num>
  <w:num w:numId="3" w16cid:durableId="291904607">
    <w:abstractNumId w:val="27"/>
  </w:num>
  <w:num w:numId="4" w16cid:durableId="2073893250">
    <w:abstractNumId w:val="17"/>
  </w:num>
  <w:num w:numId="5" w16cid:durableId="1844974007">
    <w:abstractNumId w:val="16"/>
  </w:num>
  <w:num w:numId="6" w16cid:durableId="129982250">
    <w:abstractNumId w:val="30"/>
  </w:num>
  <w:num w:numId="7" w16cid:durableId="897394689">
    <w:abstractNumId w:val="26"/>
  </w:num>
  <w:num w:numId="8" w16cid:durableId="183517670">
    <w:abstractNumId w:val="35"/>
  </w:num>
  <w:num w:numId="9" w16cid:durableId="519124469">
    <w:abstractNumId w:val="31"/>
  </w:num>
  <w:num w:numId="10" w16cid:durableId="1182937510">
    <w:abstractNumId w:val="15"/>
  </w:num>
  <w:num w:numId="11" w16cid:durableId="1820153768">
    <w:abstractNumId w:val="24"/>
  </w:num>
  <w:num w:numId="12" w16cid:durableId="543980536">
    <w:abstractNumId w:val="29"/>
  </w:num>
  <w:num w:numId="13" w16cid:durableId="901675315">
    <w:abstractNumId w:val="38"/>
  </w:num>
  <w:num w:numId="14" w16cid:durableId="126748619">
    <w:abstractNumId w:val="23"/>
  </w:num>
  <w:num w:numId="15" w16cid:durableId="706414037">
    <w:abstractNumId w:val="19"/>
  </w:num>
  <w:num w:numId="16" w16cid:durableId="884021719">
    <w:abstractNumId w:val="11"/>
  </w:num>
  <w:num w:numId="17" w16cid:durableId="760831092">
    <w:abstractNumId w:val="21"/>
  </w:num>
  <w:num w:numId="18" w16cid:durableId="101189462">
    <w:abstractNumId w:val="22"/>
  </w:num>
  <w:num w:numId="19" w16cid:durableId="257645321">
    <w:abstractNumId w:val="37"/>
  </w:num>
  <w:num w:numId="20" w16cid:durableId="102648914">
    <w:abstractNumId w:val="32"/>
  </w:num>
  <w:num w:numId="21" w16cid:durableId="1594440073">
    <w:abstractNumId w:val="12"/>
  </w:num>
  <w:num w:numId="22" w16cid:durableId="1893493468">
    <w:abstractNumId w:val="33"/>
  </w:num>
  <w:num w:numId="23" w16cid:durableId="1017076915">
    <w:abstractNumId w:val="25"/>
  </w:num>
  <w:num w:numId="24" w16cid:durableId="1094595382">
    <w:abstractNumId w:val="13"/>
  </w:num>
  <w:num w:numId="25" w16cid:durableId="340818058">
    <w:abstractNumId w:val="28"/>
  </w:num>
  <w:num w:numId="26" w16cid:durableId="1661228352">
    <w:abstractNumId w:val="14"/>
  </w:num>
  <w:num w:numId="27" w16cid:durableId="1352760073">
    <w:abstractNumId w:val="9"/>
  </w:num>
  <w:num w:numId="28" w16cid:durableId="1202980089">
    <w:abstractNumId w:val="7"/>
  </w:num>
  <w:num w:numId="29" w16cid:durableId="641889610">
    <w:abstractNumId w:val="6"/>
  </w:num>
  <w:num w:numId="30" w16cid:durableId="748817201">
    <w:abstractNumId w:val="5"/>
  </w:num>
  <w:num w:numId="31" w16cid:durableId="1076124799">
    <w:abstractNumId w:val="4"/>
  </w:num>
  <w:num w:numId="32" w16cid:durableId="257688020">
    <w:abstractNumId w:val="8"/>
  </w:num>
  <w:num w:numId="33" w16cid:durableId="1807745435">
    <w:abstractNumId w:val="3"/>
  </w:num>
  <w:num w:numId="34" w16cid:durableId="280381402">
    <w:abstractNumId w:val="2"/>
  </w:num>
  <w:num w:numId="35" w16cid:durableId="1516454650">
    <w:abstractNumId w:val="1"/>
  </w:num>
  <w:num w:numId="36" w16cid:durableId="854345734">
    <w:abstractNumId w:val="0"/>
  </w:num>
  <w:num w:numId="37" w16cid:durableId="2130853579">
    <w:abstractNumId w:val="13"/>
  </w:num>
  <w:num w:numId="38" w16cid:durableId="942959398">
    <w:abstractNumId w:val="10"/>
  </w:num>
  <w:num w:numId="39" w16cid:durableId="131824444">
    <w:abstractNumId w:val="18"/>
  </w:num>
  <w:num w:numId="40" w16cid:durableId="20396959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6FB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78A9"/>
    <w:rsid w:val="000349FA"/>
    <w:rsid w:val="0003521C"/>
    <w:rsid w:val="00042131"/>
    <w:rsid w:val="0004515C"/>
    <w:rsid w:val="000456E3"/>
    <w:rsid w:val="000531CA"/>
    <w:rsid w:val="000645B3"/>
    <w:rsid w:val="00070AC6"/>
    <w:rsid w:val="00073244"/>
    <w:rsid w:val="0007430C"/>
    <w:rsid w:val="00074D34"/>
    <w:rsid w:val="00074FB9"/>
    <w:rsid w:val="000776B9"/>
    <w:rsid w:val="00084619"/>
    <w:rsid w:val="000901BC"/>
    <w:rsid w:val="000917B5"/>
    <w:rsid w:val="00096573"/>
    <w:rsid w:val="00097E4C"/>
    <w:rsid w:val="00097F34"/>
    <w:rsid w:val="000A0B06"/>
    <w:rsid w:val="000A2089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4370"/>
    <w:rsid w:val="002148D2"/>
    <w:rsid w:val="00215E46"/>
    <w:rsid w:val="00224FE1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4260"/>
    <w:rsid w:val="002E1BDF"/>
    <w:rsid w:val="002E287D"/>
    <w:rsid w:val="002E4FC9"/>
    <w:rsid w:val="002E526C"/>
    <w:rsid w:val="00302875"/>
    <w:rsid w:val="00302FFB"/>
    <w:rsid w:val="003060DC"/>
    <w:rsid w:val="00307F25"/>
    <w:rsid w:val="00310A9A"/>
    <w:rsid w:val="003204AD"/>
    <w:rsid w:val="00326C74"/>
    <w:rsid w:val="00327CEF"/>
    <w:rsid w:val="00337C0F"/>
    <w:rsid w:val="00344F75"/>
    <w:rsid w:val="003527FE"/>
    <w:rsid w:val="00352D03"/>
    <w:rsid w:val="003536C6"/>
    <w:rsid w:val="003553B3"/>
    <w:rsid w:val="0036327C"/>
    <w:rsid w:val="00364F63"/>
    <w:rsid w:val="003675A4"/>
    <w:rsid w:val="00376589"/>
    <w:rsid w:val="00377878"/>
    <w:rsid w:val="00381B47"/>
    <w:rsid w:val="00382400"/>
    <w:rsid w:val="00383801"/>
    <w:rsid w:val="00383EEB"/>
    <w:rsid w:val="00384F4A"/>
    <w:rsid w:val="00387FB0"/>
    <w:rsid w:val="00395297"/>
    <w:rsid w:val="003A6553"/>
    <w:rsid w:val="003A691F"/>
    <w:rsid w:val="003A7C3A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33489"/>
    <w:rsid w:val="0043391F"/>
    <w:rsid w:val="004339F1"/>
    <w:rsid w:val="004365FF"/>
    <w:rsid w:val="00437EB0"/>
    <w:rsid w:val="0044019A"/>
    <w:rsid w:val="0044167A"/>
    <w:rsid w:val="00442842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BCD"/>
    <w:rsid w:val="004D503B"/>
    <w:rsid w:val="004D5DF2"/>
    <w:rsid w:val="004D7E9B"/>
    <w:rsid w:val="004E0110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C46"/>
    <w:rsid w:val="00525ABF"/>
    <w:rsid w:val="0052783F"/>
    <w:rsid w:val="005317BB"/>
    <w:rsid w:val="00531E9B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5D6"/>
    <w:rsid w:val="005965E4"/>
    <w:rsid w:val="005A0BAE"/>
    <w:rsid w:val="005A6C97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34B"/>
    <w:rsid w:val="005F5441"/>
    <w:rsid w:val="005F6EEA"/>
    <w:rsid w:val="00600F22"/>
    <w:rsid w:val="00601166"/>
    <w:rsid w:val="00610A84"/>
    <w:rsid w:val="00611607"/>
    <w:rsid w:val="006156FB"/>
    <w:rsid w:val="00620F4E"/>
    <w:rsid w:val="00622A7B"/>
    <w:rsid w:val="00623024"/>
    <w:rsid w:val="00624074"/>
    <w:rsid w:val="00634415"/>
    <w:rsid w:val="0063663B"/>
    <w:rsid w:val="00637975"/>
    <w:rsid w:val="006467BA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7DD"/>
    <w:rsid w:val="006F763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15012"/>
    <w:rsid w:val="007201B2"/>
    <w:rsid w:val="00725176"/>
    <w:rsid w:val="0073078A"/>
    <w:rsid w:val="00732401"/>
    <w:rsid w:val="007365BD"/>
    <w:rsid w:val="0073762D"/>
    <w:rsid w:val="00737791"/>
    <w:rsid w:val="0074588D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309F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54E3"/>
    <w:rsid w:val="007E2B19"/>
    <w:rsid w:val="007E4F46"/>
    <w:rsid w:val="007E603E"/>
    <w:rsid w:val="007E6ECC"/>
    <w:rsid w:val="007F03F4"/>
    <w:rsid w:val="008047A2"/>
    <w:rsid w:val="00811E15"/>
    <w:rsid w:val="0081274F"/>
    <w:rsid w:val="00813AA3"/>
    <w:rsid w:val="00813FF3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3FE9"/>
    <w:rsid w:val="008744F5"/>
    <w:rsid w:val="00882D23"/>
    <w:rsid w:val="00882E3E"/>
    <w:rsid w:val="00885FD8"/>
    <w:rsid w:val="008874C5"/>
    <w:rsid w:val="00887A33"/>
    <w:rsid w:val="0089101C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957"/>
    <w:rsid w:val="00925BAD"/>
    <w:rsid w:val="00925DC3"/>
    <w:rsid w:val="009272CB"/>
    <w:rsid w:val="00930196"/>
    <w:rsid w:val="00935262"/>
    <w:rsid w:val="00941CD4"/>
    <w:rsid w:val="0094739B"/>
    <w:rsid w:val="009506B3"/>
    <w:rsid w:val="00952208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2C02"/>
    <w:rsid w:val="00A358C3"/>
    <w:rsid w:val="00A36628"/>
    <w:rsid w:val="00A37428"/>
    <w:rsid w:val="00A37B03"/>
    <w:rsid w:val="00A42058"/>
    <w:rsid w:val="00A46F70"/>
    <w:rsid w:val="00A61CF5"/>
    <w:rsid w:val="00A6298B"/>
    <w:rsid w:val="00A63156"/>
    <w:rsid w:val="00A66DB0"/>
    <w:rsid w:val="00A70FFE"/>
    <w:rsid w:val="00A73070"/>
    <w:rsid w:val="00A80537"/>
    <w:rsid w:val="00A8062B"/>
    <w:rsid w:val="00A8797C"/>
    <w:rsid w:val="00A93CC9"/>
    <w:rsid w:val="00A940C8"/>
    <w:rsid w:val="00A94511"/>
    <w:rsid w:val="00A96B4D"/>
    <w:rsid w:val="00AA0963"/>
    <w:rsid w:val="00AA1C79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F7018"/>
    <w:rsid w:val="00AF7CD6"/>
    <w:rsid w:val="00B001AB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179C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203E"/>
    <w:rsid w:val="00C725B6"/>
    <w:rsid w:val="00C728D3"/>
    <w:rsid w:val="00C76E78"/>
    <w:rsid w:val="00C81001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5DF5"/>
    <w:rsid w:val="00CE72DC"/>
    <w:rsid w:val="00CF0E2C"/>
    <w:rsid w:val="00CF2324"/>
    <w:rsid w:val="00CF44C7"/>
    <w:rsid w:val="00D0324F"/>
    <w:rsid w:val="00D0353A"/>
    <w:rsid w:val="00D0491A"/>
    <w:rsid w:val="00D05A0F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50FE8"/>
    <w:rsid w:val="00E57FD0"/>
    <w:rsid w:val="00E64DAB"/>
    <w:rsid w:val="00E67249"/>
    <w:rsid w:val="00E71322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7FFC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E59925"/>
  <w15:docId w15:val="{C0872665-8844-4285-A8A4-5F3DCC84F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54;&#1042;&#1040;&#1053;\Desktop\&#1040;&#1074;&#1090;&#1086;&#1084;&#1072;&#1090;&#1080;&#1079;&#1072;&#1094;&#1080;&#1103;%20&#1080;&#1079;&#1075;&#1086;&#1090;&#1086;&#1074;&#1083;&#1077;&#1085;&#1080;&#1103;%20&#1090;&#1077;&#1093;&#1085;&#1086;&#1083;&#1086;&#1075;&#1080;&#1095;&#1077;&#1089;&#1082;&#1080;&#1093;%20&#1082;&#1072;&#1088;&#1090;%20&#1076;&#1077;&#1079;&#1080;&#1085;&#1092;&#1077;&#1082;&#1094;&#1080;&#1080;\&#1048;&#1090;&#1086;&#1075;&#1086;&#1074;&#1072;&#1103;%20&#1074;&#1077;&#1088;&#1089;&#1080;&#1103;%20&#1043;&#1045;&#1053;&#1045;&#1056;&#1040;&#1058;&#1054;&#1056;&#1040;%20&#1076;&#1083;&#1103;%20&#1089;&#1076;&#1072;&#1095;&#1080;\&#1095;&#1077;&#1082;_&#1083;&#1080;&#1089;&#1090;_&#1086;&#1089;&#1084;&#1086;&#1090;&#1088;&#1072;_&#1091;&#1095;&#1072;&#1089;&#1090;&#1082;&#1072;_&#1088;&#1077;&#1076;_2026_02_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D74D13-0D1B-4827-ACC3-F59B94CD2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чек_лист_осмотра_участка_ред_2026_02_18.dotx</Template>
  <TotalTime>3</TotalTime>
  <Pages>1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ВОВАН</dc:creator>
  <cp:lastModifiedBy>ВОВАН</cp:lastModifiedBy>
  <cp:revision>5</cp:revision>
  <cp:lastPrinted>2026-02-18T13:06:00Z</cp:lastPrinted>
  <dcterms:created xsi:type="dcterms:W3CDTF">2026-02-21T18:45:00Z</dcterms:created>
  <dcterms:modified xsi:type="dcterms:W3CDTF">2026-02-22T09:33:00Z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