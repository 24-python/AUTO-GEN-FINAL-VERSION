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7588F508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3380DA" w14:textId="5EC44DD9" w:rsidR="00576DFD" w:rsidRPr="00B87913" w:rsidRDefault="002F6C03" w:rsidP="00DC3916">
            <w:pPr>
              <w:pStyle w:val="-0"/>
            </w:pPr>
            <w:proofErr w:type="spellStart"/>
            <w:r>
              <w:t>Сестрорецкий</w:t>
            </w:r>
            <w:proofErr w:type="spellEnd"/>
            <w:r>
              <w:t xml:space="preserve"> хлебокомбинат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7E2F659" w14:textId="6A9D59B3" w:rsidR="00576DFD" w:rsidRPr="00B87913" w:rsidRDefault="002F6C03" w:rsidP="00DC3916">
            <w:pPr>
              <w:pStyle w:val="-0"/>
            </w:pPr>
            <w:proofErr w:type="spellStart"/>
            <w:r>
              <w:t>Тарамоечная</w:t>
            </w:r>
            <w:proofErr w:type="spellEnd"/>
            <w:r>
              <w:t xml:space="preserve"> 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3911954A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99135E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735DE6E9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222D25B9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90D00C0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2E297B9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9E3631C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058A713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706C42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F6044F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4100691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5D8C78A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86BAAF5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07DE648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B2525C4" w14:textId="601A6677" w:rsidR="00381B47" w:rsidRPr="009D61E9" w:rsidRDefault="00A02B5B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2F6C03">
              <w:t xml:space="preserve">выше 2 </w:t>
            </w:r>
            <w:r w:rsidR="00EA1EAC">
              <w:t>м)</w:t>
            </w:r>
            <w:r w:rsidR="00381B47">
              <w:t>:</w:t>
            </w:r>
            <w:r w:rsidR="00706E43">
              <w:t xml:space="preserve"> </w:t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706E43">
              <w:t xml:space="preserve"> </w:t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269630" w14:textId="2FB73D17" w:rsidR="00381B47" w:rsidRPr="009D61E9" w:rsidRDefault="0012491D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5C7BF1" w14:textId="113CE776" w:rsidR="00381B47" w:rsidRPr="00837888" w:rsidRDefault="00A02B5B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706E43">
              <w:t xml:space="preserve"> </w:t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706E43">
              <w:t xml:space="preserve"> </w:t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10B917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D92015" w14:textId="77777777" w:rsidR="00381B47" w:rsidRPr="001F1277" w:rsidRDefault="00A02B5B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B09DE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A632FB" w14:textId="77777777" w:rsidR="00381B47" w:rsidRPr="00461184" w:rsidRDefault="00A02B5B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FEAA7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55EE374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C486CE" w14:textId="7BEA716A" w:rsidR="00381B47" w:rsidRPr="009D61E9" w:rsidRDefault="00A02B5B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0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46B77">
              <w:t xml:space="preserve"> </w:t>
            </w:r>
            <w:r w:rsidR="00381B47" w:rsidRPr="009D61E9">
              <w:t>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1E0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A1E01">
              <w:t xml:space="preserve"> </w:t>
            </w:r>
            <w:r w:rsidR="00EA1EAC">
              <w:t>вытяжные зонты</w:t>
            </w:r>
            <w:r w:rsidR="00706E43">
              <w:t xml:space="preserve"> </w:t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706E43">
              <w:t xml:space="preserve"> </w:t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48A45" w14:textId="42830A56" w:rsidR="00381B47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E92F3E" w14:textId="77777777" w:rsidR="00381B47" w:rsidRPr="00837888" w:rsidRDefault="00A02B5B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C61D8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670914" w14:textId="77777777" w:rsidR="00381B47" w:rsidRPr="001F1277" w:rsidRDefault="00A02B5B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D3F99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1BE277" w14:textId="77777777" w:rsidR="00381B47" w:rsidRPr="00461184" w:rsidRDefault="00A02B5B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9CBAE65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B9EC1C5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CA74EF" w14:textId="6AD20BF8" w:rsidR="00381B47" w:rsidRPr="009D61E9" w:rsidRDefault="00A02B5B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706E43">
              <w:t xml:space="preserve"> </w:t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F4B0C5" w14:textId="55C9161F" w:rsidR="00381B47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12E3507" w14:textId="77777777" w:rsidR="00381B47" w:rsidRPr="00837888" w:rsidRDefault="00A02B5B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B547FB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997142C" w14:textId="77777777" w:rsidR="00381B47" w:rsidRPr="001F1277" w:rsidRDefault="00A02B5B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3ED810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7AAC80" w14:textId="77777777" w:rsidR="00381B47" w:rsidRPr="001F1277" w:rsidRDefault="00A02B5B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3879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462D29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7C89D2" w14:textId="77777777" w:rsidR="00381B47" w:rsidRPr="009D61E9" w:rsidRDefault="00A02B5B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C0134E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B18541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451FA5C" w14:textId="77777777" w:rsidR="00381B47" w:rsidRPr="001F1277" w:rsidRDefault="00A02B5B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7FE7CE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90A8FD3" w14:textId="77777777" w:rsidR="00381B47" w:rsidRPr="001F1277" w:rsidRDefault="00A02B5B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53C465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501576B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E35CF09" w14:textId="77777777" w:rsidR="00381B47" w:rsidRPr="009D61E9" w:rsidRDefault="00A02B5B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54607E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D067B8C" w14:textId="77777777" w:rsidR="00381B47" w:rsidRPr="001F1277" w:rsidRDefault="00A02B5B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CBE5F10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51A671" w14:textId="77777777" w:rsidR="00381B47" w:rsidRPr="00461184" w:rsidRDefault="00A02B5B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6B130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FC5F11F" w14:textId="77777777" w:rsidR="00381B47" w:rsidRPr="00461184" w:rsidRDefault="00A02B5B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C01C95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7A111BE9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62791F1A" w14:textId="4DA8D5F0" w:rsidR="00381B47" w:rsidRPr="009D61E9" w:rsidRDefault="00A02B5B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BAB1E9B" w14:textId="7E9A6566" w:rsidR="00381B47" w:rsidRPr="009D61E9" w:rsidRDefault="002F6C03" w:rsidP="00EA2062">
            <w:pPr>
              <w:pStyle w:val="--2"/>
            </w:pPr>
            <w:r>
              <w:t>Сэндвич-панели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C20B4E" w14:textId="6CE500F1" w:rsidR="00381B47" w:rsidRPr="009D61E9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53897DD" w14:textId="77777777" w:rsidR="00381B47" w:rsidRPr="001F1277" w:rsidRDefault="00A02B5B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6BBAB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FA8CC6" w14:textId="77777777" w:rsidR="00381B47" w:rsidRPr="00461184" w:rsidRDefault="00A02B5B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F7793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9F24BC3" w14:textId="77777777" w:rsidR="00D0491A" w:rsidRPr="00D0491A" w:rsidRDefault="00A02B5B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F513954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6EF89C2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7D68B606" w14:textId="442A2D84" w:rsidR="00100736" w:rsidRPr="009D61E9" w:rsidRDefault="00A02B5B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51BF21A" w14:textId="6DA01E21" w:rsidR="00100736" w:rsidRPr="009D61E9" w:rsidRDefault="002F6C03" w:rsidP="007A4884">
            <w:pPr>
              <w:pStyle w:val="--2"/>
            </w:pPr>
            <w:r>
              <w:t xml:space="preserve">Сэндвич-панели, </w:t>
            </w:r>
            <w:proofErr w:type="spellStart"/>
            <w:proofErr w:type="gramStart"/>
            <w:r>
              <w:t>мет.листы</w:t>
            </w:r>
            <w:proofErr w:type="spellEnd"/>
            <w:proofErr w:type="gramEnd"/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2394E8" w14:textId="5FFEE698" w:rsidR="00100736" w:rsidRPr="009D61E9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144A5E" w14:textId="77777777" w:rsidR="00100736" w:rsidRDefault="00A02B5B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175D9EE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365ADF" w14:textId="77777777" w:rsidR="00100736" w:rsidRDefault="00A02B5B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490DED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A83308" w14:textId="77777777" w:rsidR="00100736" w:rsidRDefault="00A02B5B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DBAB683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1FAE8C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28A5DFA" w14:textId="77777777" w:rsidR="00C728D3" w:rsidRPr="009D61E9" w:rsidRDefault="00A02B5B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441E75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D5131CA" w14:textId="77777777" w:rsidR="00C728D3" w:rsidRPr="001F1277" w:rsidRDefault="00A02B5B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EFF09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5ECD0E2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916184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79A4FA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64FE3A3" w14:textId="12B43016" w:rsidR="00C728D3" w:rsidRPr="009D61E9" w:rsidRDefault="00A02B5B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706E43">
              <w:t xml:space="preserve"> </w:t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DCAA59" w14:textId="6FE97DC9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7FF2C5" w14:textId="77777777" w:rsidR="00C728D3" w:rsidRPr="001F1277" w:rsidRDefault="00A02B5B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9152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E1B7C8B" w14:textId="77777777" w:rsidR="00C728D3" w:rsidRPr="00E96B43" w:rsidRDefault="00A02B5B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85D81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BF7392" w14:textId="77777777" w:rsidR="00C728D3" w:rsidRDefault="00A02B5B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C18F1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12F543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5EE704A" w14:textId="42C96C78" w:rsidR="00C728D3" w:rsidRPr="009D61E9" w:rsidRDefault="00A02B5B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6B0AE" w14:textId="1D5E5B43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3C4EF56" w14:textId="3278B54B" w:rsidR="00C728D3" w:rsidRPr="001F1277" w:rsidRDefault="00A02B5B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51E6DD7" w14:textId="23AF70C7" w:rsidR="00C728D3" w:rsidRPr="001F1277" w:rsidRDefault="0012491D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68A266" w14:textId="57F131E9" w:rsidR="00C728D3" w:rsidRPr="00E96B43" w:rsidRDefault="00A02B5B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706E43">
              <w:t xml:space="preserve"> </w:t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B2655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A6A4759" w14:textId="77777777" w:rsidR="00C728D3" w:rsidRPr="00837888" w:rsidRDefault="00A02B5B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A3FEB3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DDEE2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FBE23CA" w14:textId="43DBC975" w:rsidR="00C728D3" w:rsidRDefault="00A02B5B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FA825" w14:textId="18114760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92556B" w14:textId="77777777" w:rsidR="00C728D3" w:rsidRDefault="00A02B5B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E3AE0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97C43A" w14:textId="77777777" w:rsidR="00C728D3" w:rsidRPr="0044600B" w:rsidRDefault="00A02B5B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4FD5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1BB8B6B" w14:textId="77777777" w:rsidR="00C728D3" w:rsidRDefault="00A02B5B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2E0530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62B728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59033" w14:textId="3F7CEF74" w:rsidR="00C728D3" w:rsidRPr="009D61E9" w:rsidRDefault="00A02B5B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706E43">
              <w:t xml:space="preserve"> </w:t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9EC6A" w14:textId="2977706E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F6F69F5" w14:textId="77777777" w:rsidR="00C728D3" w:rsidRPr="001F1277" w:rsidRDefault="00A02B5B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040D8D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B54E6" w14:textId="77777777" w:rsidR="00C728D3" w:rsidRPr="0044600B" w:rsidRDefault="00A02B5B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84B639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74F8B29" w14:textId="77777777" w:rsidR="00C728D3" w:rsidRPr="00837888" w:rsidRDefault="00A02B5B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9AAEA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DE1818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BD52C16" w14:textId="554749B6" w:rsidR="00C728D3" w:rsidRPr="009D61E9" w:rsidRDefault="00A02B5B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706E43">
              <w:t xml:space="preserve"> </w:t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0924AE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5D0F522" w14:textId="77777777" w:rsidR="00C728D3" w:rsidRPr="001F1277" w:rsidRDefault="00A02B5B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C5915F4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AC348B" w14:textId="77777777" w:rsidR="00C728D3" w:rsidRPr="0044600B" w:rsidRDefault="00A02B5B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8788F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7E5EB68" w14:textId="77777777" w:rsidR="00C728D3" w:rsidRPr="00837888" w:rsidRDefault="00A02B5B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84A6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6A9C2C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F32F9F9" w14:textId="77777777" w:rsidR="00C728D3" w:rsidRPr="009D61E9" w:rsidRDefault="00A02B5B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CAEE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8BDDD63" w14:textId="7DB454B6" w:rsidR="00C728D3" w:rsidRPr="001F1277" w:rsidRDefault="00A02B5B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706E43">
              <w:t xml:space="preserve"> </w:t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6E2C4F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AA200" w14:textId="77777777" w:rsidR="00C728D3" w:rsidRPr="0044600B" w:rsidRDefault="00A02B5B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15C0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83FB20" w14:textId="77777777" w:rsidR="00C728D3" w:rsidRPr="0044600B" w:rsidRDefault="00A02B5B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45D92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00BD86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A1486A" w14:textId="52C12DD7" w:rsidR="00C728D3" w:rsidRPr="009D61E9" w:rsidRDefault="00A02B5B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706E43">
              <w:t xml:space="preserve"> </w:t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706E43">
              <w:t xml:space="preserve"> 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6416B3" w14:textId="47149349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C7A52D" w14:textId="77777777" w:rsidR="00C728D3" w:rsidRPr="001F1277" w:rsidRDefault="00A02B5B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B18622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A2B7E" w14:textId="77777777" w:rsidR="00C728D3" w:rsidRPr="0044600B" w:rsidRDefault="00A02B5B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E33287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162FE7" w14:textId="77777777" w:rsidR="00C728D3" w:rsidRPr="00461184" w:rsidRDefault="00A02B5B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385B1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9D69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79A6BB" w14:textId="2212E8A0" w:rsidR="00C728D3" w:rsidRDefault="00A02B5B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35D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FE406F" w14:textId="4A7313DF" w:rsidR="00C728D3" w:rsidRPr="009D61E9" w:rsidRDefault="007535D8" w:rsidP="00381B47">
            <w:pPr>
              <w:pStyle w:val="--2"/>
            </w:pPr>
            <w:r>
              <w:t>З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EFAA409" w14:textId="77777777" w:rsidR="00C728D3" w:rsidRDefault="00A02B5B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073D29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1B0E" w14:textId="77777777" w:rsidR="00C728D3" w:rsidRPr="0044600B" w:rsidRDefault="00A02B5B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B4D72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ADEE2C" w14:textId="77777777" w:rsidR="00C728D3" w:rsidRDefault="00A02B5B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96D80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0FCD3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9DB119D" w14:textId="77777777" w:rsidR="00C728D3" w:rsidRPr="00185A34" w:rsidRDefault="00A02B5B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3F8016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321B3D8" w14:textId="77777777" w:rsidR="00C728D3" w:rsidRPr="001F1277" w:rsidRDefault="00A02B5B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FD360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E1B68" w14:textId="77777777" w:rsidR="00C728D3" w:rsidRPr="0044600B" w:rsidRDefault="00A02B5B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E4A9B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C116BD" w14:textId="77777777" w:rsidR="00C728D3" w:rsidRPr="00461184" w:rsidRDefault="00A02B5B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92493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F288CEF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1D40E26B" w14:textId="61EF5D3D" w:rsidR="00C728D3" w:rsidRPr="009D61E9" w:rsidRDefault="00A02B5B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AED20" w14:textId="435DDC4C" w:rsidR="00C728D3" w:rsidRPr="002F6C03" w:rsidRDefault="002F6C03" w:rsidP="00F03F45">
            <w:pPr>
              <w:pStyle w:val="--2"/>
            </w:pPr>
            <w:r>
              <w:t>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A7BEB1" w14:textId="064699BE" w:rsidR="00C728D3" w:rsidRPr="009D61E9" w:rsidRDefault="0012491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64B4C84" w14:textId="1BDAEA6A" w:rsidR="00C728D3" w:rsidRPr="001F1277" w:rsidRDefault="00A02B5B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1C330FA" w14:textId="64311395" w:rsidR="00C728D3" w:rsidRPr="001F1277" w:rsidRDefault="0012491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ADC89" w14:textId="77777777" w:rsidR="00C728D3" w:rsidRPr="0044600B" w:rsidRDefault="00A02B5B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2B34F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9B75E5" w14:textId="77777777" w:rsidR="00C728D3" w:rsidRPr="00461184" w:rsidRDefault="00A02B5B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806925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F3816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B3A6A9" w14:textId="04394D20" w:rsidR="00C728D3" w:rsidRPr="009D61E9" w:rsidRDefault="00A02B5B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0D625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832968" w14:textId="515EE867" w:rsidR="00C728D3" w:rsidRPr="001F1277" w:rsidRDefault="00A02B5B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D85E49" w14:textId="49C9199D" w:rsidR="00C728D3" w:rsidRPr="001F1277" w:rsidRDefault="0012491D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5F8BF" w14:textId="77777777" w:rsidR="00C728D3" w:rsidRPr="0044600B" w:rsidRDefault="00A02B5B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4BCB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0764CE" w14:textId="77777777" w:rsidR="00C728D3" w:rsidRPr="00461184" w:rsidRDefault="00A02B5B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DB32D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4500D0C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B73716" w14:textId="79F5A18E" w:rsidR="00C728D3" w:rsidRPr="009D61E9" w:rsidRDefault="00A02B5B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92075" w14:textId="79D30821" w:rsidR="00C728D3" w:rsidRPr="009D61E9" w:rsidRDefault="0012491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AEEFDB2" w14:textId="610D3668" w:rsidR="00C728D3" w:rsidRPr="001F1277" w:rsidRDefault="00A02B5B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D8783A9" w14:textId="6B46C0D0" w:rsidR="00C728D3" w:rsidRPr="001F1277" w:rsidRDefault="0012491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2B6BE" w14:textId="77777777" w:rsidR="00C728D3" w:rsidRPr="0044600B" w:rsidRDefault="00A02B5B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B99AC0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37277D1" w14:textId="77777777" w:rsidR="00C728D3" w:rsidRPr="0044600B" w:rsidRDefault="00A02B5B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6B4C0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A5E43D6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1145E0" w14:textId="59BE8C43" w:rsidR="00C728D3" w:rsidRPr="009D61E9" w:rsidRDefault="00A02B5B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706E43">
              <w:t xml:space="preserve"> </w:t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B264E9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D623DF" w14:textId="5B08DAEC" w:rsidR="00C728D3" w:rsidRPr="001F1277" w:rsidRDefault="00A02B5B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2B0B10" w14:textId="1944728B" w:rsidR="00C728D3" w:rsidRPr="001F1277" w:rsidRDefault="0012491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4319D" w14:textId="77777777" w:rsidR="00C728D3" w:rsidRPr="0044600B" w:rsidRDefault="00A02B5B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034D7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F81005" w14:textId="77777777" w:rsidR="00C728D3" w:rsidRPr="0044600B" w:rsidRDefault="00A02B5B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8B699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5A23CE6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D5D1FE3" w14:textId="77777777" w:rsidR="0077471D" w:rsidRPr="009D61E9" w:rsidRDefault="00A02B5B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9D3BA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07518F" w14:textId="77777777" w:rsidR="0077471D" w:rsidRPr="001F1277" w:rsidRDefault="00A02B5B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D0C29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6343" w14:textId="77777777" w:rsidR="0077471D" w:rsidRPr="00461184" w:rsidRDefault="00A02B5B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7DBD5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D638DA" w14:textId="77777777" w:rsidR="0077471D" w:rsidRPr="00461184" w:rsidRDefault="00A02B5B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4FF98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1358B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B27859" w14:textId="77777777" w:rsidR="0077471D" w:rsidRDefault="00A02B5B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BFBE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0AA1B2" w14:textId="77777777" w:rsidR="0077471D" w:rsidRPr="001F1277" w:rsidRDefault="00A02B5B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E9E8F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AB51" w14:textId="77777777" w:rsidR="0077471D" w:rsidRPr="00461184" w:rsidRDefault="00A02B5B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81CD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4838D8" w14:textId="77777777" w:rsidR="0077471D" w:rsidRDefault="00A02B5B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6B97D9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92A397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3EC53C" w14:textId="77777777" w:rsidR="0077471D" w:rsidRDefault="00A02B5B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D21727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73095F3" w14:textId="77777777" w:rsidR="0077471D" w:rsidRDefault="00A02B5B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DF53B9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C8937" w14:textId="77777777" w:rsidR="0077471D" w:rsidRPr="00461184" w:rsidRDefault="00A02B5B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28F0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8C14EE" w14:textId="77777777" w:rsidR="0077471D" w:rsidRDefault="00A02B5B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C0BBBA3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200E2E2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3ECC2CF" w14:textId="77777777" w:rsidR="00732401" w:rsidRDefault="00A02B5B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CFA5AD7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B7BA333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30C51A" w14:textId="77777777" w:rsidR="00732401" w:rsidRDefault="00A02B5B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64DBC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E11697" w14:textId="77777777" w:rsidR="00732401" w:rsidRDefault="00A02B5B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12C6AE9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4D95985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0C9EC0" w14:textId="77777777" w:rsidR="0077471D" w:rsidRDefault="00A02B5B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330D4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790E63C" w14:textId="70375640" w:rsidR="0077471D" w:rsidRDefault="00A02B5B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06E43">
              <w:t xml:space="preserve"> </w:t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DD614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A3764" w14:textId="77777777" w:rsidR="0077471D" w:rsidRPr="0044600B" w:rsidRDefault="00A02B5B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5BB332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7F6640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268125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0EF9EF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7F01DC34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69A33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0A827D0" w14:textId="18193A8B" w:rsidR="0077471D" w:rsidRDefault="00A02B5B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</w:t>
            </w:r>
            <w:r w:rsidR="005B0F60">
              <w:t xml:space="preserve"> 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0C29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E5D1F" w14:textId="77777777" w:rsidR="0077471D" w:rsidRPr="00461184" w:rsidRDefault="00A02B5B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6720E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86682C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B3068B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04A7D294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3970DFA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5002CF4" w14:textId="77777777" w:rsidR="00C728D3" w:rsidRDefault="00A02B5B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2C94D2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FA1BA11" w14:textId="77777777" w:rsidR="00C728D3" w:rsidRDefault="00A02B5B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A6C0367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CCB6F77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801B66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BB0E5F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54625EC" w14:textId="11B7A4BE" w:rsidR="0077471D" w:rsidRPr="009D61E9" w:rsidRDefault="00A02B5B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06E43">
              <w:t xml:space="preserve"> </w:t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06E43">
              <w:t xml:space="preserve"> </w:t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29A4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93E851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444456A" w14:textId="77777777" w:rsidR="0077471D" w:rsidRDefault="00A02B5B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A27D3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4DAF70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44565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6FB76D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C728AC5" w14:textId="77777777" w:rsidR="0077471D" w:rsidRPr="009D61E9" w:rsidRDefault="00A02B5B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428C3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10931E7" w14:textId="7307EACB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CC5FA9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37E954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A30EE07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2284F5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78C3C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104F35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80B164E" w14:textId="48E4FB14" w:rsidR="0077471D" w:rsidRPr="009D61E9" w:rsidRDefault="00A02B5B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63A65F" w14:textId="243250A0" w:rsidR="0077471D" w:rsidRPr="009D61E9" w:rsidRDefault="0012491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5F2640C" w14:textId="0C7B311A" w:rsidR="0077471D" w:rsidRPr="00F86F0C" w:rsidRDefault="0077471D" w:rsidP="007A4884">
            <w:pPr>
              <w:pStyle w:val="--2"/>
              <w:rPr>
                <w:sz w:val="20"/>
              </w:rPr>
            </w:pPr>
            <w:r w:rsidRPr="009272CB">
              <w:t xml:space="preserve"> </w:t>
            </w:r>
            <w:sdt>
              <w:sdtPr>
                <w:id w:val="-726061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EF522E2" w14:textId="7BE1C3AC" w:rsidR="0077471D" w:rsidRPr="001F1277" w:rsidRDefault="002F6C03" w:rsidP="00EA2062">
            <w:pPr>
              <w:pStyle w:val="--2"/>
            </w:pPr>
            <w:r>
              <w:t>МЕХ</w:t>
            </w: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D48222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352005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BE4C85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2E6F2F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4D333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8D8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8DFD0D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031ACB8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CBBF63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1E29BD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814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BABC48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579B419" w14:textId="77777777" w:rsidR="0077471D" w:rsidRPr="00837888" w:rsidRDefault="00A02B5B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FF04D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A6A6DB4" w14:textId="58B7189D" w:rsidR="0077471D" w:rsidRPr="00E96B43" w:rsidRDefault="00A02B5B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</w:t>
            </w:r>
            <w:r w:rsidR="00487434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F369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CDDC1B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25CEC7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1E91FA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6FEB8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4A29F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79E6B9E" w14:textId="77777777" w:rsidR="0077471D" w:rsidRPr="009D61E9" w:rsidRDefault="00A02B5B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9375A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B162932" w14:textId="77777777" w:rsidR="0077471D" w:rsidRPr="00E96B43" w:rsidRDefault="00A02B5B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37113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79D6C90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D5A9FA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8ABFDF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93A07C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40211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23921E0" w14:textId="77777777" w:rsidR="0077471D" w:rsidRPr="009D61E9" w:rsidRDefault="00A02B5B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D5883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ED7406E" w14:textId="77777777" w:rsidR="0077471D" w:rsidRPr="00E96B43" w:rsidRDefault="00A02B5B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CF9A5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162034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823BF2A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E696CF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0D8667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D85A6F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F4202B0" w14:textId="77777777" w:rsidR="0077471D" w:rsidRPr="009D61E9" w:rsidRDefault="00A02B5B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6DEEA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E6A73C2" w14:textId="77777777" w:rsidR="0077471D" w:rsidRPr="00E96B43" w:rsidRDefault="00A02B5B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E7BE8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198628B4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4AD4301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4945029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7817C2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BBCBD2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B62F253" w14:textId="77777777" w:rsidR="0077471D" w:rsidRPr="00DE7EFE" w:rsidRDefault="00A02B5B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F7348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FA68809" w14:textId="6615CA78" w:rsidR="0077471D" w:rsidRPr="002F6C03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proofErr w:type="spellStart"/>
            <w:r w:rsidR="002F6C03">
              <w:rPr>
                <w:rStyle w:val="ac"/>
                <w:lang w:val="en-US"/>
              </w:rPr>
              <w:t>Protwin</w:t>
            </w:r>
            <w:proofErr w:type="spellEnd"/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2BDCA8A" w14:textId="3C8CECEF" w:rsidR="0077471D" w:rsidRDefault="002F6C03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360FE0FB" w14:textId="5D4BEF63" w:rsidR="0077471D" w:rsidRPr="001A30F0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A36D6A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44D573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051F669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22B08DB5" w14:textId="77777777" w:rsidR="0077471D" w:rsidRPr="00DE7EFE" w:rsidRDefault="00A02B5B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390FC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1E1F07" w14:textId="3A42FA11" w:rsidR="0077471D" w:rsidRDefault="002F6C03" w:rsidP="00262D97">
            <w:pPr>
              <w:pStyle w:val="--2"/>
            </w:pPr>
            <w:r>
              <w:t xml:space="preserve"> АНТИМИНЕРАЛ-ФОРТЕ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99270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E7C4A4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13A923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F07E46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5CD1310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14A66F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3670E6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A18E91" w14:textId="63B35A34" w:rsidR="0077471D" w:rsidRPr="002F6C03" w:rsidRDefault="002F6C03" w:rsidP="00262D97">
            <w:pPr>
              <w:pStyle w:val="--2"/>
              <w:rPr>
                <w:lang w:val="en-US"/>
              </w:rPr>
            </w:pPr>
            <w:r>
              <w:t>ЧУДОДЕЙ</w:t>
            </w:r>
            <w:r>
              <w:rPr>
                <w:rFonts w:cs="Arial"/>
              </w:rPr>
              <w:t>®</w:t>
            </w:r>
            <w:r>
              <w:t>-</w:t>
            </w:r>
            <w:r>
              <w:rPr>
                <w:lang w:val="en-US"/>
              </w:rPr>
              <w:t>CIP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E72D2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ABB77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4D4DCB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523274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0A6926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F6EEE96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E5BB48B" w14:textId="71D4D529" w:rsidR="0077471D" w:rsidRPr="00837888" w:rsidRDefault="00A02B5B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06E43">
              <w:t xml:space="preserve"> </w:t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F2A0A8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E357D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AEA7E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6B407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69544B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779E36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A1555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941D6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DC3BB0B" w14:textId="77777777" w:rsidR="0077471D" w:rsidRPr="00837888" w:rsidRDefault="00A02B5B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8EB8AE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3DC91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576DA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515E59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416013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B3869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E3EBAE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CEC691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3A010B" w14:textId="77777777" w:rsidR="0077471D" w:rsidRPr="00837888" w:rsidRDefault="00A02B5B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46D50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C67DCD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790EA4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D7826B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57135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30C60D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08DE7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8814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398F30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B0440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E2DF33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3D873C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1DF4BC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E69DB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337EE8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4BC577" w14:textId="31FF5FF0" w:rsidR="0077471D" w:rsidRPr="00837888" w:rsidRDefault="00A02B5B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06E43">
              <w:t xml:space="preserve"> </w:t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6E3233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2CB1601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417E5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BCED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1FEF65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3CDEB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5F9A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C6ED7C" w14:textId="648E9812" w:rsidR="0077471D" w:rsidRPr="00837888" w:rsidRDefault="00A02B5B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06E43">
              <w:t xml:space="preserve"> </w:t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91A79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BD6CA95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268C9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3EC949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0D118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E65B25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E76C4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F3288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7C2D08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7C61F3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6A82A9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C75CF4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9C842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874F1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B4C43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2565F1BF" w14:textId="42D5338F" w:rsidR="0077471D" w:rsidRDefault="00A02B5B" w:rsidP="00DE7EFE">
            <w:pPr>
              <w:pStyle w:val="--2"/>
              <w:tabs>
                <w:tab w:val="left" w:pos="2303"/>
              </w:tabs>
            </w:pPr>
            <w:sdt>
              <w:sdtPr>
                <w:id w:val="-30118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061946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2491D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355316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>
              <w:t xml:space="preserve"> </w:t>
            </w:r>
            <w:r w:rsidR="0077471D">
              <w:t xml:space="preserve">перчатки </w:t>
            </w:r>
            <w:sdt>
              <w:sdtPr>
                <w:id w:val="-1661072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2491D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52F80327" w14:textId="2D1F674E" w:rsidR="0077471D" w:rsidRPr="009D61E9" w:rsidRDefault="0012491D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F9DD60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5294CE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0C77D26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6BD03BE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E97998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8E9FDA8" w14:textId="77777777" w:rsidR="0077471D" w:rsidRPr="006854F0" w:rsidRDefault="0077471D" w:rsidP="001A30F0">
            <w:pPr>
              <w:pStyle w:val="--2"/>
            </w:pPr>
          </w:p>
        </w:tc>
      </w:tr>
    </w:tbl>
    <w:p w14:paraId="18D73B1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44B11" w14:textId="77777777" w:rsidR="00A02B5B" w:rsidRDefault="00A02B5B">
      <w:r>
        <w:separator/>
      </w:r>
    </w:p>
  </w:endnote>
  <w:endnote w:type="continuationSeparator" w:id="0">
    <w:p w14:paraId="3BB9DEE6" w14:textId="77777777" w:rsidR="00A02B5B" w:rsidRDefault="00A0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92BC4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C32F9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35C605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E6E5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0D0FF" w14:textId="77777777" w:rsidR="00A02B5B" w:rsidRDefault="00A02B5B">
      <w:r>
        <w:separator/>
      </w:r>
    </w:p>
  </w:footnote>
  <w:footnote w:type="continuationSeparator" w:id="0">
    <w:p w14:paraId="5C5AA4AB" w14:textId="77777777" w:rsidR="00A02B5B" w:rsidRDefault="00A02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B70F2" w14:textId="77777777" w:rsidR="00EA1EAC" w:rsidRPr="009B4662" w:rsidRDefault="0086719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F6C03" w:rsidRPr="002F6C03">
        <w:rPr>
          <w:rStyle w:val="a6"/>
          <w:lang w:val="en-US"/>
        </w:rPr>
        <w:t>Ф-ХХ</w:t>
      </w:r>
      <w:r w:rsidR="002F6C03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03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491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1E01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0C3F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2F6C03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4665D"/>
    <w:rsid w:val="00346B77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164D0"/>
    <w:rsid w:val="004225CB"/>
    <w:rsid w:val="0042639C"/>
    <w:rsid w:val="00432A61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434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0F60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12B9C"/>
    <w:rsid w:val="00620F4E"/>
    <w:rsid w:val="00622A7B"/>
    <w:rsid w:val="00623024"/>
    <w:rsid w:val="00623666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6E43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5D8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4BB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6719C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2B5B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022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E0F390"/>
  <w15:docId w15:val="{B4153E29-1D53-4CFC-B2DB-F3BD42D0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18</TotalTime>
  <Pages>2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15</cp:revision>
  <cp:lastPrinted>2026-02-18T13:06:00Z</cp:lastPrinted>
  <dcterms:created xsi:type="dcterms:W3CDTF">2026-03-14T18:06:00Z</dcterms:created>
  <dcterms:modified xsi:type="dcterms:W3CDTF">2026-04-13T08:28:00Z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