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0F4A82D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544F3B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667D37">
                  <w:rPr>
                    <w:szCs w:val="16"/>
                  </w:rPr>
                  <w:t>пенная станция VEMA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129BFB76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910284">
                  <w:rPr>
                    <w:szCs w:val="16"/>
                  </w:rPr>
                  <w:t>ХИМИТЕК ЧУДОДЕЙ®-ПОЛИПРОМ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7DF58" w14:textId="77777777" w:rsidR="003863E9" w:rsidRDefault="003863E9">
      <w:r>
        <w:separator/>
      </w:r>
    </w:p>
  </w:endnote>
  <w:endnote w:type="continuationSeparator" w:id="0">
    <w:p w14:paraId="50E93608" w14:textId="77777777" w:rsidR="003863E9" w:rsidRDefault="00386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26866" w14:textId="77777777" w:rsidR="003863E9" w:rsidRDefault="003863E9">
      <w:r>
        <w:separator/>
      </w:r>
    </w:p>
  </w:footnote>
  <w:footnote w:type="continuationSeparator" w:id="0">
    <w:p w14:paraId="6EED8A5D" w14:textId="77777777" w:rsidR="003863E9" w:rsidRDefault="00386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63E9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67D37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B7138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2639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3122F3"/>
    <w:rsid w:val="00364E58"/>
    <w:rsid w:val="005729B8"/>
    <w:rsid w:val="006373C9"/>
    <w:rsid w:val="00B60033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70</TotalTime>
  <Pages>1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13</cp:revision>
  <cp:lastPrinted>2026-08-31T08:30:00Z</cp:lastPrinted>
  <dcterms:created xsi:type="dcterms:W3CDTF">2026-09-07T11:16:00Z</dcterms:created>
  <dcterms:modified xsi:type="dcterms:W3CDTF">2026-09-10T04:08:00Z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