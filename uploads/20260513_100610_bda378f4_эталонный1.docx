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D23288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4F10E2B3" w:rsidR="00552195" w:rsidRPr="00647B37" w:rsidRDefault="002D1855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8869C4C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1530" w:type="dxa"/>
            <w:gridSpan w:val="2"/>
            <w:vAlign w:val="bottom"/>
          </w:tcPr>
          <w:p w14:paraId="7F7E1A76" w14:textId="3182B706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46679CEA" w:rsidR="00F24501" w:rsidRPr="00D23288" w:rsidRDefault="002F16A1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2F16A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2F16A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2F16A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2F16A1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2F16A1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1BA9A409" w:rsidR="00EB2A92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2F16A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2F16A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2F16A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2F16A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668E9ACF" w:rsidR="00EB2A92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2F16A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2F16A1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2F16A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2F16A1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2F16A1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2F16A1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2F16A1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A23B7A2" w:rsidR="009A1C2C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E9CCD4" w:rsidR="000A03B9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2F16A1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0CD2413" w:rsidR="000A03B9" w:rsidRPr="00D23288" w:rsidRDefault="002F16A1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48BAE14" w:rsidR="000A03B9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2F16A1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2F16A1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292AE4F7" w:rsidR="00A76BFD" w:rsidRPr="00D23288" w:rsidRDefault="002F16A1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3198C76F" w:rsidR="00A76BFD" w:rsidRPr="00D23288" w:rsidRDefault="002F16A1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2FB4813" w:rsidR="00A76BFD" w:rsidRPr="00D23288" w:rsidRDefault="002F16A1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3FE8D1E0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782E042A" w:rsidR="00A76BFD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713C1950" w:rsidR="00EB2A92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0E853DAE" w:rsidR="00EB2A92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41027A5" w:rsidR="00EB2A92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7D0C7CD1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2F16A1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2F16A1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2F16A1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2F16A1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6D9AA26C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4E0939C7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2F16A1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653D8688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5D565AA5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EA4D001" w:rsidR="00EB2A92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2F16A1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1109367F" w:rsidR="009A1C2C" w:rsidRPr="00D23288" w:rsidRDefault="002F16A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2F16A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2F16A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2F16A1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2F16A1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2F16A1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2F16A1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2F16A1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2F4B5D4E" w:rsidR="00FF7C90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24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2F16A1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2F16A1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77E89A01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6FA6B92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69E5F2DC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2F16A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2F16A1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2F16A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2F16A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2F16A1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2F16A1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2F16A1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2F16A1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62CF77E7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4AB5648" w:rsidR="004D5542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2ADCB9B4" w:rsidR="00A76BFD" w:rsidRPr="002A258C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E5109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E5109">
                  <w:rPr>
                    <w:szCs w:val="16"/>
                  </w:rPr>
                  <w:t>1,0 %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2589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2F16A1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678A94A3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-СУПЕР" w:value="ХИМИТЕК ПОЛИДЕЗ-СУПЕ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ХИМИТЕК ПОЛИДЕЗ-СУПЕР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1254" w:rsidRPr="00CE1254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1254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63DF12DA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2B09FD">
                  <w:rPr>
                    <w:szCs w:val="16"/>
                  </w:rPr>
                  <w:t>ХИМИТЕК ПОЛИКОР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2B09FD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2B09FD">
                  <w:rPr>
                    <w:szCs w:val="16"/>
                  </w:rPr>
                  <w:t>локтевой дозатор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03B37F3A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2ED38164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A46ADAB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DB2DD0F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4BC80A83" w:rsidR="00A76BFD" w:rsidRPr="00D23288" w:rsidRDefault="002F16A1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2F16A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2F16A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2F16A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2F16A1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2F16A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2F16A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2F16A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2F16A1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91843" w14:textId="77777777" w:rsidR="002F16A1" w:rsidRDefault="002F16A1">
      <w:r>
        <w:separator/>
      </w:r>
    </w:p>
  </w:endnote>
  <w:endnote w:type="continuationSeparator" w:id="0">
    <w:p w14:paraId="01DEAAD0" w14:textId="77777777" w:rsidR="002F16A1" w:rsidRDefault="002F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33698" w14:textId="77777777" w:rsidR="002F16A1" w:rsidRDefault="002F16A1">
      <w:r>
        <w:separator/>
      </w:r>
    </w:p>
  </w:footnote>
  <w:footnote w:type="continuationSeparator" w:id="0">
    <w:p w14:paraId="67F459BD" w14:textId="77777777" w:rsidR="002F16A1" w:rsidRDefault="002F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34573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C7448"/>
    <w:rsid w:val="000D3416"/>
    <w:rsid w:val="000D427A"/>
    <w:rsid w:val="000D4FBA"/>
    <w:rsid w:val="000D5CFC"/>
    <w:rsid w:val="000D7430"/>
    <w:rsid w:val="000D75CD"/>
    <w:rsid w:val="000D7D3A"/>
    <w:rsid w:val="000E00E6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9DE"/>
    <w:rsid w:val="00620F4E"/>
    <w:rsid w:val="00622A7B"/>
    <w:rsid w:val="00623024"/>
    <w:rsid w:val="00624074"/>
    <w:rsid w:val="006311E5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034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465EA2" w:rsidP="00465EA2">
          <w:pPr>
            <w:pStyle w:val="0227A1FFA51349A4A572F623226BF50F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23142E"/>
    <w:rsid w:val="00253E06"/>
    <w:rsid w:val="003333B4"/>
    <w:rsid w:val="00383E49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5DD8"/>
    <w:rsid w:val="007D2596"/>
    <w:rsid w:val="007D3F62"/>
    <w:rsid w:val="007E37B4"/>
    <w:rsid w:val="008722D5"/>
    <w:rsid w:val="00914D54"/>
    <w:rsid w:val="009609F1"/>
    <w:rsid w:val="009624B5"/>
    <w:rsid w:val="00963635"/>
    <w:rsid w:val="00AB11B7"/>
    <w:rsid w:val="00B4130E"/>
    <w:rsid w:val="00BA33E9"/>
    <w:rsid w:val="00BE3838"/>
    <w:rsid w:val="00C15C5C"/>
    <w:rsid w:val="00C61034"/>
    <w:rsid w:val="00CA3021"/>
    <w:rsid w:val="00CF0BAE"/>
    <w:rsid w:val="00CF32E1"/>
    <w:rsid w:val="00E6696E"/>
    <w:rsid w:val="00E875D8"/>
    <w:rsid w:val="00EE2989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E37B4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160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62</cp:revision>
  <cp:lastPrinted>2026-02-18T13:06:00Z</cp:lastPrinted>
  <dcterms:created xsi:type="dcterms:W3CDTF">2026-04-16T09:45:00Z</dcterms:created>
  <dcterms:modified xsi:type="dcterms:W3CDTF">2026-05-13T03:05:00Z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