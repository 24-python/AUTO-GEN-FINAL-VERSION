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79"/>
        <w:gridCol w:w="50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90"/>
        <w:gridCol w:w="85"/>
        <w:gridCol w:w="30"/>
        <w:gridCol w:w="111"/>
        <w:gridCol w:w="240"/>
        <w:gridCol w:w="162"/>
        <w:gridCol w:w="2"/>
        <w:gridCol w:w="32"/>
        <w:gridCol w:w="322"/>
        <w:gridCol w:w="340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0C7BE178" w14:textId="77777777" w:rsidTr="00DE18CC">
        <w:trPr>
          <w:trHeight w:val="20"/>
        </w:trPr>
        <w:tc>
          <w:tcPr>
            <w:tcW w:w="4962" w:type="dxa"/>
            <w:gridSpan w:val="47"/>
            <w:vAlign w:val="bottom"/>
          </w:tcPr>
          <w:p w14:paraId="5B122A0E" w14:textId="77777777" w:rsidR="00552195" w:rsidRPr="00D23288" w:rsidRDefault="00DE18CC" w:rsidP="00DC3916">
            <w:pPr>
              <w:pStyle w:val="-0"/>
              <w:rPr>
                <w:szCs w:val="16"/>
              </w:rPr>
            </w:pPr>
            <w:r w:rsidRPr="008B0C9D">
              <w:rPr>
                <w:szCs w:val="16"/>
              </w:rPr>
              <w:t>ООО «НУТРИЛЕНТ»</w:t>
            </w:r>
          </w:p>
        </w:tc>
        <w:tc>
          <w:tcPr>
            <w:tcW w:w="2672" w:type="dxa"/>
            <w:gridSpan w:val="14"/>
            <w:vAlign w:val="bottom"/>
          </w:tcPr>
          <w:p w14:paraId="62E45212" w14:textId="77777777" w:rsidR="00552195" w:rsidRPr="00647B37" w:rsidRDefault="00DE18CC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комната приёма пищи</w:t>
            </w:r>
          </w:p>
        </w:tc>
        <w:sdt>
          <w:sdtPr>
            <w:rPr>
              <w:szCs w:val="16"/>
            </w:rPr>
            <w:id w:val="425692899"/>
            <w:placeholder>
              <w:docPart w:val="0A3D5C19AA9A4DC3A6A24E1B3CB5C277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6"/>
                <w:vAlign w:val="bottom"/>
              </w:tcPr>
              <w:p w14:paraId="6C2D6776" w14:textId="77777777" w:rsidR="00552195" w:rsidRPr="00647B37" w:rsidRDefault="00DE18CC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24E6FB6D" w14:textId="46F45B60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2DEFA48CAD7E458C83222B463CCD55E0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EA152C">
                  <w:rPr>
                    <w:szCs w:val="16"/>
                  </w:rPr>
                  <w:t>жёлтый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4C484B41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09579048" w14:textId="77777777" w:rsidTr="00DE18CC">
        <w:trPr>
          <w:trHeight w:val="20"/>
        </w:trPr>
        <w:tc>
          <w:tcPr>
            <w:tcW w:w="4962" w:type="dxa"/>
            <w:gridSpan w:val="47"/>
          </w:tcPr>
          <w:p w14:paraId="07857ECE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275E5FE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6"/>
          </w:tcPr>
          <w:p w14:paraId="6A9119A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5B92BAA4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270F19A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45537389" w14:textId="77777777" w:rsidTr="00DE18C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7F46DC9D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C8A77A8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471D555A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4B60380F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16964BD1" w14:textId="77777777" w:rsidTr="00DE18CC">
        <w:trPr>
          <w:trHeight w:val="20"/>
        </w:trPr>
        <w:tc>
          <w:tcPr>
            <w:tcW w:w="3533" w:type="dxa"/>
            <w:gridSpan w:val="39"/>
          </w:tcPr>
          <w:p w14:paraId="2D8431AD" w14:textId="7777777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43728AB2" w14:textId="77777777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1C3FA822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5121CF2E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6"/>
          </w:tcPr>
          <w:p w14:paraId="191605B5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7CE5BD1A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1494922C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22B8620D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r w:rsidR="00046637" w:rsidRPr="00646C1C">
              <w:rPr>
                <w:szCs w:val="16"/>
              </w:rPr>
              <w:t>датеры</w:t>
            </w:r>
          </w:p>
        </w:tc>
      </w:tr>
      <w:tr w:rsidR="00E273C2" w:rsidRPr="00D23288" w14:paraId="028D1DAC" w14:textId="77777777" w:rsidTr="00DE18CC">
        <w:trPr>
          <w:trHeight w:val="20"/>
        </w:trPr>
        <w:tc>
          <w:tcPr>
            <w:tcW w:w="2177" w:type="dxa"/>
            <w:gridSpan w:val="17"/>
          </w:tcPr>
          <w:p w14:paraId="1EE74228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28E1B8F9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7681E406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7015A387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2"/>
          </w:tcPr>
          <w:p w14:paraId="092F5ADF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78BDD4FB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25A09553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1C8D599C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75B381F2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34E570EE" w14:textId="77777777" w:rsidTr="00DE18CC">
        <w:trPr>
          <w:trHeight w:val="20"/>
        </w:trPr>
        <w:tc>
          <w:tcPr>
            <w:tcW w:w="2470" w:type="dxa"/>
            <w:gridSpan w:val="25"/>
          </w:tcPr>
          <w:p w14:paraId="7AB81397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02D48C56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2F1868D4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2"/>
            <w:tcMar>
              <w:left w:w="0" w:type="dxa"/>
              <w:right w:w="0" w:type="dxa"/>
            </w:tcMar>
          </w:tcPr>
          <w:p w14:paraId="567A5F97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2FB1F4C8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590856B9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2FF3EEA5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3C16F7F3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1567" w:type="dxa"/>
            <w:gridSpan w:val="3"/>
          </w:tcPr>
          <w:p w14:paraId="5832EE1B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35626668" w14:textId="77777777" w:rsidTr="00DE18CC">
        <w:trPr>
          <w:trHeight w:val="50"/>
        </w:trPr>
        <w:tc>
          <w:tcPr>
            <w:tcW w:w="1682" w:type="dxa"/>
            <w:gridSpan w:val="10"/>
          </w:tcPr>
          <w:p w14:paraId="612A1C3F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278A8929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08BCAF6F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49A2D804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0745EF1E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20F30753" w14:textId="77777777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расстоечные шкафы</w:t>
            </w:r>
          </w:p>
        </w:tc>
        <w:tc>
          <w:tcPr>
            <w:tcW w:w="3197" w:type="dxa"/>
            <w:gridSpan w:val="6"/>
          </w:tcPr>
          <w:p w14:paraId="266CC230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13131B6E" w14:textId="77777777" w:rsidTr="00DE18CC">
        <w:trPr>
          <w:trHeight w:val="20"/>
        </w:trPr>
        <w:tc>
          <w:tcPr>
            <w:tcW w:w="1682" w:type="dxa"/>
            <w:gridSpan w:val="10"/>
          </w:tcPr>
          <w:p w14:paraId="1AFF7BC0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563B31AA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37ED3A73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2E812A3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3C1FCE48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2B397C8B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576BB8E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5AA1A95F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06EB7C7A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3401D11D" w14:textId="77777777" w:rsidTr="00DE18CC">
        <w:trPr>
          <w:trHeight w:val="20"/>
        </w:trPr>
        <w:tc>
          <w:tcPr>
            <w:tcW w:w="1682" w:type="dxa"/>
            <w:gridSpan w:val="10"/>
          </w:tcPr>
          <w:p w14:paraId="5F100CE5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инсек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05CBA767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70E1D7B5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231D2AEC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3104766D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7"/>
          </w:tcPr>
          <w:p w14:paraId="13401382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1C3928E3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57E24AF4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1F625F3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1BEB7C07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автоматические клипсаторы</w:t>
            </w:r>
          </w:p>
        </w:tc>
      </w:tr>
      <w:tr w:rsidR="001F48D9" w:rsidRPr="00D23288" w14:paraId="11A322B1" w14:textId="77777777" w:rsidTr="00DE18CC">
        <w:trPr>
          <w:trHeight w:val="20"/>
        </w:trPr>
        <w:tc>
          <w:tcPr>
            <w:tcW w:w="3387" w:type="dxa"/>
            <w:gridSpan w:val="35"/>
          </w:tcPr>
          <w:p w14:paraId="44C024B2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1A4C8E5E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05FE6D7D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0CBB16E0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8"/>
          </w:tcPr>
          <w:p w14:paraId="00694747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4" w:type="dxa"/>
            <w:gridSpan w:val="11"/>
          </w:tcPr>
          <w:p w14:paraId="61E00F3C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6BB56396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28BA6436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6519F195" w14:textId="77777777" w:rsidTr="00DE18CC">
        <w:trPr>
          <w:trHeight w:val="20"/>
        </w:trPr>
        <w:tc>
          <w:tcPr>
            <w:tcW w:w="3387" w:type="dxa"/>
            <w:gridSpan w:val="35"/>
          </w:tcPr>
          <w:p w14:paraId="3A76A72F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74F88977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7DBEA0CC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152BBB02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3"/>
          </w:tcPr>
          <w:p w14:paraId="49B1E9CF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496378E0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0820F894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3ECF904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7181FDA0" w14:textId="77777777" w:rsidTr="00DE18CC">
        <w:trPr>
          <w:trHeight w:val="20"/>
        </w:trPr>
        <w:tc>
          <w:tcPr>
            <w:tcW w:w="3422" w:type="dxa"/>
            <w:gridSpan w:val="36"/>
          </w:tcPr>
          <w:p w14:paraId="2F55C6F5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08BE7914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0E37A01A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дежи </w:t>
            </w:r>
          </w:p>
        </w:tc>
        <w:tc>
          <w:tcPr>
            <w:tcW w:w="3251" w:type="dxa"/>
            <w:gridSpan w:val="15"/>
          </w:tcPr>
          <w:p w14:paraId="0705C2E4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03125636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24AD376B" w14:textId="77777777" w:rsidTr="00DE18CC">
        <w:trPr>
          <w:trHeight w:val="42"/>
        </w:trPr>
        <w:tc>
          <w:tcPr>
            <w:tcW w:w="3940" w:type="dxa"/>
            <w:gridSpan w:val="44"/>
          </w:tcPr>
          <w:p w14:paraId="22EBE32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4E773673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4E70B258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7"/>
          </w:tcPr>
          <w:p w14:paraId="5476A845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  <w:shd w:val="clear" w:color="auto" w:fill="auto"/>
          </w:tcPr>
          <w:p w14:paraId="672231C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  <w:shd w:val="clear" w:color="auto" w:fill="auto"/>
          </w:tcPr>
          <w:p w14:paraId="25DCDA3E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2080249D" w14:textId="77777777" w:rsidTr="00DE18CC">
        <w:trPr>
          <w:trHeight w:val="20"/>
        </w:trPr>
        <w:tc>
          <w:tcPr>
            <w:tcW w:w="4962" w:type="dxa"/>
            <w:gridSpan w:val="47"/>
          </w:tcPr>
          <w:p w14:paraId="2433D4D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737A300C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31922FAD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503BC84D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4D5AEB04" w14:textId="77777777" w:rsidTr="00DE18CC">
        <w:trPr>
          <w:trHeight w:val="20"/>
        </w:trPr>
        <w:tc>
          <w:tcPr>
            <w:tcW w:w="3450" w:type="dxa"/>
            <w:gridSpan w:val="37"/>
          </w:tcPr>
          <w:p w14:paraId="6F09716D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58514CFF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моск. сетки</w:t>
            </w:r>
          </w:p>
        </w:tc>
        <w:tc>
          <w:tcPr>
            <w:tcW w:w="4395" w:type="dxa"/>
            <w:gridSpan w:val="18"/>
          </w:tcPr>
          <w:p w14:paraId="4203A9C7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21951AA6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702C2699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68D1A2AE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081452A9" w14:textId="77777777" w:rsidTr="00DE18CC">
        <w:trPr>
          <w:trHeight w:val="20"/>
        </w:trPr>
        <w:tc>
          <w:tcPr>
            <w:tcW w:w="4962" w:type="dxa"/>
            <w:gridSpan w:val="47"/>
          </w:tcPr>
          <w:p w14:paraId="33F6D152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1EC8FA9A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1F42A82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268" w:type="dxa"/>
            <w:gridSpan w:val="10"/>
            <w:vAlign w:val="center"/>
          </w:tcPr>
          <w:p w14:paraId="5B3ADC6D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ферментаторы</w:t>
            </w:r>
          </w:p>
        </w:tc>
        <w:tc>
          <w:tcPr>
            <w:tcW w:w="3197" w:type="dxa"/>
            <w:gridSpan w:val="6"/>
          </w:tcPr>
          <w:p w14:paraId="7C273B2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428FC463" w14:textId="77777777" w:rsidTr="00DE18CC">
        <w:trPr>
          <w:trHeight w:val="20"/>
        </w:trPr>
        <w:tc>
          <w:tcPr>
            <w:tcW w:w="4962" w:type="dxa"/>
            <w:gridSpan w:val="47"/>
          </w:tcPr>
          <w:p w14:paraId="0EB3BFA4" w14:textId="77777777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20CBAA6E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40560C1D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9"/>
          </w:tcPr>
          <w:p w14:paraId="401B7952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790A0EE2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11E9FAFA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584DFA7F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0F6E71BC" w14:textId="77777777" w:rsidTr="00DE18CC">
        <w:trPr>
          <w:trHeight w:val="20"/>
        </w:trPr>
        <w:tc>
          <w:tcPr>
            <w:tcW w:w="1490" w:type="dxa"/>
            <w:gridSpan w:val="8"/>
          </w:tcPr>
          <w:p w14:paraId="206DD32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304B0438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48EDABE3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60E8119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9"/>
          </w:tcPr>
          <w:p w14:paraId="41F867F6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71B91D7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65AD0512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3197" w:type="dxa"/>
            <w:gridSpan w:val="6"/>
          </w:tcPr>
          <w:p w14:paraId="39A87A73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42A2EBF3" w14:textId="77777777" w:rsidTr="00DE18CC">
        <w:trPr>
          <w:trHeight w:val="20"/>
        </w:trPr>
        <w:tc>
          <w:tcPr>
            <w:tcW w:w="2223" w:type="dxa"/>
            <w:gridSpan w:val="19"/>
          </w:tcPr>
          <w:p w14:paraId="1B0DF89D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0207652C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70C0FD0F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9"/>
          </w:tcPr>
          <w:p w14:paraId="36B90B82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6" w:type="dxa"/>
            <w:gridSpan w:val="12"/>
            <w:vAlign w:val="center"/>
          </w:tcPr>
          <w:p w14:paraId="73FB49B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28" w:type="dxa"/>
            <w:gridSpan w:val="2"/>
            <w:vAlign w:val="center"/>
          </w:tcPr>
          <w:p w14:paraId="0A4833B3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тестораскатки</w:t>
            </w:r>
          </w:p>
        </w:tc>
        <w:tc>
          <w:tcPr>
            <w:tcW w:w="3197" w:type="dxa"/>
            <w:gridSpan w:val="6"/>
          </w:tcPr>
          <w:p w14:paraId="0EF40650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5F2BD706" w14:textId="77777777" w:rsidTr="00DE18CC">
        <w:trPr>
          <w:trHeight w:val="20"/>
        </w:trPr>
        <w:tc>
          <w:tcPr>
            <w:tcW w:w="962" w:type="dxa"/>
            <w:gridSpan w:val="2"/>
          </w:tcPr>
          <w:p w14:paraId="7F42AEA7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3C3333A8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13517898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8"/>
          </w:tcPr>
          <w:p w14:paraId="378C1A6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14DE1B05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27BF3F5F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6EEEEDF6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D50E544" w14:textId="77777777" w:rsidTr="00DE18CC">
        <w:trPr>
          <w:trHeight w:val="20"/>
        </w:trPr>
        <w:tc>
          <w:tcPr>
            <w:tcW w:w="2979" w:type="dxa"/>
            <w:gridSpan w:val="30"/>
          </w:tcPr>
          <w:p w14:paraId="2FE4E74F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7B8A8B47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8"/>
          </w:tcPr>
          <w:p w14:paraId="0D0E0ADF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6EC3CC06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6876F92A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тарталетницы</w:t>
            </w:r>
          </w:p>
        </w:tc>
        <w:tc>
          <w:tcPr>
            <w:tcW w:w="3197" w:type="dxa"/>
            <w:gridSpan w:val="6"/>
            <w:vAlign w:val="center"/>
          </w:tcPr>
          <w:p w14:paraId="3741AB2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0EF6624C" w14:textId="77777777" w:rsidTr="00DE18CC">
        <w:trPr>
          <w:trHeight w:val="20"/>
        </w:trPr>
        <w:tc>
          <w:tcPr>
            <w:tcW w:w="2048" w:type="dxa"/>
            <w:gridSpan w:val="15"/>
          </w:tcPr>
          <w:p w14:paraId="53784E93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496B3465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8"/>
          </w:tcPr>
          <w:p w14:paraId="30C5DC1C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3199FAB6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7B33D81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2CECB76A" w14:textId="77777777" w:rsidTr="00DE18CC">
        <w:trPr>
          <w:trHeight w:val="20"/>
        </w:trPr>
        <w:tc>
          <w:tcPr>
            <w:tcW w:w="2223" w:type="dxa"/>
            <w:gridSpan w:val="19"/>
          </w:tcPr>
          <w:p w14:paraId="1D25B309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4A52274D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4CBA964E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8"/>
          </w:tcPr>
          <w:p w14:paraId="2D25064E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006F9B42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54A3D9F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4B3BFAFE" w14:textId="77777777" w:rsidTr="00DE18CC">
        <w:trPr>
          <w:trHeight w:val="20"/>
        </w:trPr>
        <w:tc>
          <w:tcPr>
            <w:tcW w:w="1379" w:type="dxa"/>
            <w:gridSpan w:val="7"/>
          </w:tcPr>
          <w:p w14:paraId="104519AE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45F6D638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2984EA0D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8"/>
          </w:tcPr>
          <w:p w14:paraId="6B13C80A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1814" w:type="dxa"/>
            <w:gridSpan w:val="9"/>
            <w:vAlign w:val="bottom"/>
          </w:tcPr>
          <w:p w14:paraId="70EE273C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7B640F85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48B462B8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3663C73E" w14:textId="77777777" w:rsidTr="00DE18CC">
        <w:trPr>
          <w:trHeight w:val="20"/>
        </w:trPr>
        <w:tc>
          <w:tcPr>
            <w:tcW w:w="2384" w:type="dxa"/>
            <w:gridSpan w:val="21"/>
          </w:tcPr>
          <w:p w14:paraId="5718CD6B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6D8D7855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8"/>
          </w:tcPr>
          <w:p w14:paraId="674E3562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3E62EF02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7477E39C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EC0BDBD" w14:textId="77777777" w:rsidTr="00DE18CC">
        <w:trPr>
          <w:trHeight w:val="20"/>
        </w:trPr>
        <w:tc>
          <w:tcPr>
            <w:tcW w:w="2200" w:type="dxa"/>
            <w:gridSpan w:val="18"/>
          </w:tcPr>
          <w:p w14:paraId="2CDF5AD5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0FAC77E5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8"/>
          </w:tcPr>
          <w:p w14:paraId="66804FDA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638438DB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161A9" w:rsidRPr="00C12148">
              <w:rPr>
                <w:szCs w:val="16"/>
              </w:rPr>
              <w:t xml:space="preserve">минифилы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62862184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4187D24D" w14:textId="77777777" w:rsidTr="00DE18CC">
        <w:trPr>
          <w:trHeight w:val="20"/>
        </w:trPr>
        <w:tc>
          <w:tcPr>
            <w:tcW w:w="2200" w:type="dxa"/>
            <w:gridSpan w:val="18"/>
          </w:tcPr>
          <w:p w14:paraId="533BCE01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385AEE1B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8"/>
          </w:tcPr>
          <w:p w14:paraId="136D5150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63D512D2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003FFB4D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319879DD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3BC10A1A" w14:textId="77777777" w:rsidTr="00DE18CC">
        <w:trPr>
          <w:trHeight w:val="20"/>
        </w:trPr>
        <w:tc>
          <w:tcPr>
            <w:tcW w:w="715" w:type="dxa"/>
          </w:tcPr>
          <w:p w14:paraId="129BB2FC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A2E2D4F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588D1FA4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3903BECE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5FBBB1B6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8"/>
          </w:tcPr>
          <w:p w14:paraId="3E9D7AE5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3A806C9F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6BD3E9E6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4C757B6C" w14:textId="77777777" w:rsidTr="00DE18CC">
        <w:trPr>
          <w:trHeight w:val="20"/>
        </w:trPr>
        <w:tc>
          <w:tcPr>
            <w:tcW w:w="4962" w:type="dxa"/>
            <w:gridSpan w:val="47"/>
          </w:tcPr>
          <w:p w14:paraId="77AD507F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8"/>
          </w:tcPr>
          <w:p w14:paraId="4EF61C29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52A32CD5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58FBBC59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2B399CAD" w14:textId="77777777" w:rsidTr="00DE18CC">
        <w:trPr>
          <w:trHeight w:val="20"/>
        </w:trPr>
        <w:tc>
          <w:tcPr>
            <w:tcW w:w="4962" w:type="dxa"/>
            <w:gridSpan w:val="47"/>
          </w:tcPr>
          <w:p w14:paraId="520CB6F3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4CD36483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4C3E66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4A6BF8E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63CF82D2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5C3C66FF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14482FCA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305E021F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21841969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17812812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2ADA9C8A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8"/>
          </w:tcPr>
          <w:p w14:paraId="1FB42357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5CBC85D6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47675CA6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635A3A73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0596441E" w14:textId="77777777" w:rsidTr="00DE18CC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50EAE94B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5F04C945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55AA52E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023B44E8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8"/>
          </w:tcPr>
          <w:p w14:paraId="36CF3BB8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4732C79B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022053EA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слайсера</w:t>
            </w:r>
          </w:p>
        </w:tc>
        <w:tc>
          <w:tcPr>
            <w:tcW w:w="3197" w:type="dxa"/>
            <w:gridSpan w:val="6"/>
            <w:vAlign w:val="center"/>
          </w:tcPr>
          <w:p w14:paraId="2D3FD9E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2A819BE5" w14:textId="77777777" w:rsidTr="00DE18CC">
        <w:trPr>
          <w:trHeight w:val="20"/>
        </w:trPr>
        <w:tc>
          <w:tcPr>
            <w:tcW w:w="1674" w:type="dxa"/>
            <w:gridSpan w:val="9"/>
          </w:tcPr>
          <w:p w14:paraId="70BFDFED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0BFE8DAC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3F8DBBA7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8"/>
          </w:tcPr>
          <w:p w14:paraId="3B64CA0A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24A7A957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4F1841ED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70A5FA56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5B37372F" w14:textId="77777777" w:rsidTr="00DE18CC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49467456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2EE9E069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D52D577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4DD40E58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5D2ED3DA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704CF185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52DA674A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1FB951FC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2"/>
          </w:tcPr>
          <w:p w14:paraId="238AEAB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235A6058" w14:textId="77777777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КУХМАСТЕР-ФОРТЕ для дозирующих систем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DE18CC">
                  <w:rPr>
                    <w:szCs w:val="16"/>
                  </w:rPr>
                  <w:t>3,0 % - 4,0 %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7B0C25B2" w14:textId="77777777" w:rsidTr="00DE18CC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688241C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6821C16F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7206B93B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06FCFA95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9" w:type="dxa"/>
            <w:gridSpan w:val="2"/>
          </w:tcPr>
          <w:p w14:paraId="3225DA35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7130DFF1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710043A" w14:textId="77777777" w:rsidTr="00DE18CC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1C0F1554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09B1EE24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0A099E8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2E12F3B6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  <w:tc>
          <w:tcPr>
            <w:tcW w:w="1369" w:type="dxa"/>
            <w:gridSpan w:val="2"/>
          </w:tcPr>
          <w:p w14:paraId="281C6B1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6544AF90" w14:textId="7110EC71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placeholder>
                  <w:docPart w:val="EB2FD3BA5DAA4787928D7A5ECE95F602"/>
                </w:placeholder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РСАЛ-ДЕЗ" w:value="ХИМИТЕК УНИВЕРСАЛ-ДЕЗ"/>
                </w:dropDownList>
              </w:sdtPr>
              <w:sdtContent>
                <w:r w:rsidR="00AA0886">
                  <w:rPr>
                    <w:szCs w:val="16"/>
                  </w:rPr>
                  <w:t>ХИМИТЕК УНИВЕРСАЛ-ДЕЗ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DE18CC">
                  <w:rPr>
                    <w:szCs w:val="16"/>
                  </w:rPr>
                  <w:t>3,0 %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3FE86146" w14:textId="77777777" w:rsidTr="00DE18CC">
        <w:trPr>
          <w:trHeight w:val="20"/>
        </w:trPr>
        <w:tc>
          <w:tcPr>
            <w:tcW w:w="2902" w:type="dxa"/>
            <w:gridSpan w:val="29"/>
          </w:tcPr>
          <w:p w14:paraId="5C7EE189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0A9F3504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18C191AE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54FE6EA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B6B98DE" w14:textId="77777777" w:rsidTr="00DE18CC">
        <w:trPr>
          <w:trHeight w:val="20"/>
        </w:trPr>
        <w:tc>
          <w:tcPr>
            <w:tcW w:w="1696" w:type="dxa"/>
            <w:gridSpan w:val="11"/>
          </w:tcPr>
          <w:p w14:paraId="50E89B63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069E0075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768433A9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2"/>
          </w:tcPr>
          <w:p w14:paraId="48BECC36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5AAD0A28" w14:textId="77777777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ЧУДОДЕЙ®-ПОЛИПРОМ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DE18CC">
                  <w:rPr>
                    <w:szCs w:val="16"/>
                  </w:rPr>
                  <w:t>0,5 % - 1,0 %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439B39E3" w14:textId="77777777" w:rsidTr="00DE18CC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29D44B8D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50631DF7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058159FC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4E65D67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33E061E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6"/>
            <w:shd w:val="clear" w:color="auto" w:fill="F2F2F2" w:themeFill="background1" w:themeFillShade="F2"/>
          </w:tcPr>
          <w:p w14:paraId="4217AA6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20F073E7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02BBEA1A" w14:textId="77777777" w:rsidTr="00DE18CC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3508928E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0"/>
            <w:shd w:val="clear" w:color="auto" w:fill="FFFFFF" w:themeFill="background1"/>
          </w:tcPr>
          <w:p w14:paraId="24EB2A4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6CC2A835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314EA9CBF6B54D0C97562F0515324D90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044D7C10590246FFB8F9B59A09869774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2ED8DD76755547EEA36B503B95F5E9BB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60F5E3E0" w14:textId="77777777" w:rsidTr="00DE18CC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7E1089D5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35" w:type="dxa"/>
            <w:gridSpan w:val="13"/>
          </w:tcPr>
          <w:p w14:paraId="5B84BEE5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170" w:type="dxa"/>
            <w:gridSpan w:val="18"/>
          </w:tcPr>
          <w:p w14:paraId="0E9C342E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198A8C26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732F538F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79A59945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053EEBC" w14:textId="77777777" w:rsidTr="00DE18CC">
        <w:trPr>
          <w:trHeight w:val="20"/>
        </w:trPr>
        <w:tc>
          <w:tcPr>
            <w:tcW w:w="2395" w:type="dxa"/>
            <w:gridSpan w:val="22"/>
          </w:tcPr>
          <w:p w14:paraId="5433F34C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68098C2A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51531421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7B380CE7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9724E23BC2D94197A1E807004D434C06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65146498210A43D08B268EC50F975AA5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AA3E047C95AA437BB1B3BCE8FBC4C56E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796ED0B3" w14:textId="77777777" w:rsidTr="00DE18CC">
        <w:trPr>
          <w:trHeight w:val="20"/>
        </w:trPr>
        <w:tc>
          <w:tcPr>
            <w:tcW w:w="2395" w:type="dxa"/>
            <w:gridSpan w:val="22"/>
          </w:tcPr>
          <w:p w14:paraId="1EFA5CAB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5C1D2B5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обувницы</w:t>
            </w:r>
          </w:p>
        </w:tc>
        <w:tc>
          <w:tcPr>
            <w:tcW w:w="1389" w:type="dxa"/>
            <w:gridSpan w:val="4"/>
          </w:tcPr>
          <w:p w14:paraId="77BD214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2DB26B20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машины таромоечные</w:t>
            </w:r>
          </w:p>
        </w:tc>
        <w:tc>
          <w:tcPr>
            <w:tcW w:w="7149" w:type="dxa"/>
            <w:gridSpan w:val="19"/>
            <w:vMerge/>
          </w:tcPr>
          <w:p w14:paraId="30C4654C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1365247" w14:textId="77777777" w:rsidTr="00DE18CC">
        <w:trPr>
          <w:trHeight w:val="20"/>
        </w:trPr>
        <w:tc>
          <w:tcPr>
            <w:tcW w:w="1977" w:type="dxa"/>
            <w:gridSpan w:val="14"/>
          </w:tcPr>
          <w:p w14:paraId="2B4956CB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379375A6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2F153B38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5C8DABFC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420BB7D1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56979B86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dropDownList>
                  <w:listItem w:value="Выберите элемент.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051498">
                  <w:rPr>
                    <w:szCs w:val="16"/>
                  </w:rPr>
                  <w:t>ХИМИТЕК ЧАРОИТ®-СПРЕЙ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placeholder>
                  <w:docPart w:val="CF91B8EB5413461093EE67530F9476ED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051498">
                  <w:rPr>
                    <w:szCs w:val="16"/>
                  </w:rPr>
                  <w:t xml:space="preserve">     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051498">
                  <w:rPr>
                    <w:szCs w:val="16"/>
                  </w:rPr>
                  <w:t>готовая форма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</w:tr>
      <w:tr w:rsidR="00110C3F" w:rsidRPr="00D23288" w14:paraId="178BD43C" w14:textId="77777777" w:rsidTr="00DE18CC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6BFF252A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36419F04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0E7E1F84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02EE6E04" w14:textId="77777777" w:rsidTr="00DE18CC">
        <w:trPr>
          <w:trHeight w:val="20"/>
        </w:trPr>
        <w:tc>
          <w:tcPr>
            <w:tcW w:w="1358" w:type="dxa"/>
            <w:gridSpan w:val="6"/>
          </w:tcPr>
          <w:p w14:paraId="6A59CDF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1240A56D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55170EC1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0"/>
            <w:shd w:val="clear" w:color="auto" w:fill="F2F2F2" w:themeFill="background1" w:themeFillShade="F2"/>
          </w:tcPr>
          <w:p w14:paraId="709DD8E1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7296169D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3E26554D" w14:textId="77777777" w:rsidTr="00DE18CC">
        <w:trPr>
          <w:trHeight w:val="20"/>
        </w:trPr>
        <w:tc>
          <w:tcPr>
            <w:tcW w:w="1358" w:type="dxa"/>
            <w:gridSpan w:val="6"/>
          </w:tcPr>
          <w:p w14:paraId="0FFF2F0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BBAD889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5A11DFD4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7AC49C9B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63B8E948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47DA5C7A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выше 2 м – сотрудник внутреннего клининга</w:t>
            </w:r>
          </w:p>
          <w:p w14:paraId="1F1A8EB0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 уборщик служебных помещений</w:t>
            </w:r>
          </w:p>
          <w:p w14:paraId="58E0ABA9" w14:textId="77777777" w:rsidR="00A80524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EF5416" w:rsidRPr="00D23288" w14:paraId="4BEA383B" w14:textId="77777777" w:rsidTr="00DE18C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FA33BD2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143AC0C2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2D01814F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шкафы</w:t>
            </w:r>
          </w:p>
        </w:tc>
        <w:tc>
          <w:tcPr>
            <w:tcW w:w="7149" w:type="dxa"/>
            <w:gridSpan w:val="19"/>
            <w:vMerge/>
          </w:tcPr>
          <w:p w14:paraId="2DCA7B55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09E163D0" w14:textId="77777777" w:rsidTr="00DE18CC">
        <w:trPr>
          <w:trHeight w:val="58"/>
        </w:trPr>
        <w:tc>
          <w:tcPr>
            <w:tcW w:w="1012" w:type="dxa"/>
            <w:gridSpan w:val="4"/>
          </w:tcPr>
          <w:p w14:paraId="737C0CCB" w14:textId="77777777" w:rsidR="00EF5416" w:rsidRPr="0099096E" w:rsidRDefault="00EF5416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903AE05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1D37F3C6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068FB372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перчатки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51E3DEF3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ледогенераторы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2DECF582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шокеры</w:t>
            </w:r>
          </w:p>
        </w:tc>
        <w:tc>
          <w:tcPr>
            <w:tcW w:w="7149" w:type="dxa"/>
            <w:gridSpan w:val="19"/>
            <w:vMerge/>
          </w:tcPr>
          <w:p w14:paraId="76933EE9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</w:tbl>
    <w:p w14:paraId="26BEDD15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03344327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0700DE74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762ACDC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2F8E3E8B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9D9545" w14:textId="77777777" w:rsidR="00F72F6C" w:rsidRDefault="00F72F6C">
      <w:r>
        <w:separator/>
      </w:r>
    </w:p>
  </w:endnote>
  <w:endnote w:type="continuationSeparator" w:id="0">
    <w:p w14:paraId="0E6E37D6" w14:textId="77777777" w:rsidR="00F72F6C" w:rsidRDefault="00F72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C64DC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511A0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973C2" w14:textId="77777777" w:rsidR="00F72F6C" w:rsidRDefault="00F72F6C">
      <w:r>
        <w:separator/>
      </w:r>
    </w:p>
  </w:footnote>
  <w:footnote w:type="continuationSeparator" w:id="0">
    <w:p w14:paraId="3358B296" w14:textId="77777777" w:rsidR="00F72F6C" w:rsidRDefault="00F72F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A747A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DE18CC" w:rsidRPr="00DE18CC">
        <w:rPr>
          <w:rStyle w:val="a6"/>
          <w:lang w:val="en-US"/>
        </w:rPr>
        <w:t>Ф-ХХ</w:t>
      </w:r>
      <w:r w:rsidR="00DE18C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824591785">
    <w:abstractNumId w:val="20"/>
  </w:num>
  <w:num w:numId="2" w16cid:durableId="550848905">
    <w:abstractNumId w:val="36"/>
  </w:num>
  <w:num w:numId="3" w16cid:durableId="513689280">
    <w:abstractNumId w:val="27"/>
  </w:num>
  <w:num w:numId="4" w16cid:durableId="337850728">
    <w:abstractNumId w:val="17"/>
  </w:num>
  <w:num w:numId="5" w16cid:durableId="1496803301">
    <w:abstractNumId w:val="16"/>
  </w:num>
  <w:num w:numId="6" w16cid:durableId="387462313">
    <w:abstractNumId w:val="30"/>
  </w:num>
  <w:num w:numId="7" w16cid:durableId="1748307310">
    <w:abstractNumId w:val="26"/>
  </w:num>
  <w:num w:numId="8" w16cid:durableId="519584703">
    <w:abstractNumId w:val="35"/>
  </w:num>
  <w:num w:numId="9" w16cid:durableId="649939918">
    <w:abstractNumId w:val="31"/>
  </w:num>
  <w:num w:numId="10" w16cid:durableId="442723117">
    <w:abstractNumId w:val="15"/>
  </w:num>
  <w:num w:numId="11" w16cid:durableId="339504150">
    <w:abstractNumId w:val="24"/>
  </w:num>
  <w:num w:numId="12" w16cid:durableId="1958369562">
    <w:abstractNumId w:val="29"/>
  </w:num>
  <w:num w:numId="13" w16cid:durableId="1120952977">
    <w:abstractNumId w:val="38"/>
  </w:num>
  <w:num w:numId="14" w16cid:durableId="1623000420">
    <w:abstractNumId w:val="23"/>
  </w:num>
  <w:num w:numId="15" w16cid:durableId="615253400">
    <w:abstractNumId w:val="19"/>
  </w:num>
  <w:num w:numId="16" w16cid:durableId="1345473136">
    <w:abstractNumId w:val="11"/>
  </w:num>
  <w:num w:numId="17" w16cid:durableId="751777421">
    <w:abstractNumId w:val="21"/>
  </w:num>
  <w:num w:numId="18" w16cid:durableId="1090614869">
    <w:abstractNumId w:val="22"/>
  </w:num>
  <w:num w:numId="19" w16cid:durableId="1526404886">
    <w:abstractNumId w:val="37"/>
  </w:num>
  <w:num w:numId="20" w16cid:durableId="1337924067">
    <w:abstractNumId w:val="32"/>
  </w:num>
  <w:num w:numId="21" w16cid:durableId="92171704">
    <w:abstractNumId w:val="12"/>
  </w:num>
  <w:num w:numId="22" w16cid:durableId="1187060276">
    <w:abstractNumId w:val="33"/>
  </w:num>
  <w:num w:numId="23" w16cid:durableId="1263492667">
    <w:abstractNumId w:val="25"/>
  </w:num>
  <w:num w:numId="24" w16cid:durableId="1359967493">
    <w:abstractNumId w:val="13"/>
  </w:num>
  <w:num w:numId="25" w16cid:durableId="1129861681">
    <w:abstractNumId w:val="28"/>
  </w:num>
  <w:num w:numId="26" w16cid:durableId="2067102794">
    <w:abstractNumId w:val="14"/>
  </w:num>
  <w:num w:numId="27" w16cid:durableId="1023021171">
    <w:abstractNumId w:val="9"/>
  </w:num>
  <w:num w:numId="28" w16cid:durableId="1999265102">
    <w:abstractNumId w:val="7"/>
  </w:num>
  <w:num w:numId="29" w16cid:durableId="1853176936">
    <w:abstractNumId w:val="6"/>
  </w:num>
  <w:num w:numId="30" w16cid:durableId="1437209951">
    <w:abstractNumId w:val="5"/>
  </w:num>
  <w:num w:numId="31" w16cid:durableId="1233275541">
    <w:abstractNumId w:val="4"/>
  </w:num>
  <w:num w:numId="32" w16cid:durableId="1220896502">
    <w:abstractNumId w:val="8"/>
  </w:num>
  <w:num w:numId="33" w16cid:durableId="1564754397">
    <w:abstractNumId w:val="3"/>
  </w:num>
  <w:num w:numId="34" w16cid:durableId="654182433">
    <w:abstractNumId w:val="2"/>
  </w:num>
  <w:num w:numId="35" w16cid:durableId="1274241363">
    <w:abstractNumId w:val="1"/>
  </w:num>
  <w:num w:numId="36" w16cid:durableId="368533826">
    <w:abstractNumId w:val="0"/>
  </w:num>
  <w:num w:numId="37" w16cid:durableId="224991965">
    <w:abstractNumId w:val="13"/>
  </w:num>
  <w:num w:numId="38" w16cid:durableId="729883914">
    <w:abstractNumId w:val="10"/>
  </w:num>
  <w:num w:numId="39" w16cid:durableId="1137575703">
    <w:abstractNumId w:val="18"/>
  </w:num>
  <w:num w:numId="40" w16cid:durableId="195247263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18C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3680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498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3A5B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C2B71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27D8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886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5148"/>
    <w:rsid w:val="00DC7203"/>
    <w:rsid w:val="00DC76BF"/>
    <w:rsid w:val="00DD16B6"/>
    <w:rsid w:val="00DD3498"/>
    <w:rsid w:val="00DD4EDA"/>
    <w:rsid w:val="00DD5A51"/>
    <w:rsid w:val="00DD7E55"/>
    <w:rsid w:val="00DE18CC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2144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52C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2F6C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EF9F91"/>
  <w15:docId w15:val="{CC8F74C7-BAED-4363-AE2E-01CE7CC5C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3D5C19AA9A4DC3A6A24E1B3CB5C2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77350E-D556-4C1C-B402-B3AAF6E25418}"/>
      </w:docPartPr>
      <w:docPartBody>
        <w:p w:rsidR="00DE2360" w:rsidRDefault="00DE2360">
          <w:pPr>
            <w:pStyle w:val="0A3D5C19AA9A4DC3A6A24E1B3CB5C277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2DEFA48CAD7E458C83222B463CCD55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3F2B77-BEF5-4ED0-ADF9-5EE572BAEC66}"/>
      </w:docPartPr>
      <w:docPartBody>
        <w:p w:rsidR="00DE2360" w:rsidRDefault="00B56FD7" w:rsidP="00B56FD7">
          <w:pPr>
            <w:pStyle w:val="2DEFA48CAD7E458C83222B463CCD55E01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EB2FD3BA5DAA4787928D7A5ECE95F6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B2DC27-CFE1-434D-ADFB-81753FA4C5A0}"/>
      </w:docPartPr>
      <w:docPartBody>
        <w:p w:rsidR="00110A0A" w:rsidRDefault="00B56FD7" w:rsidP="00B56FD7">
          <w:pPr>
            <w:pStyle w:val="EB2FD3BA5DAA4787928D7A5ECE95F602"/>
          </w:pPr>
          <w:r>
            <w:rPr>
              <w:szCs w:val="16"/>
            </w:rPr>
            <w:t xml:space="preserve">     </w:t>
          </w:r>
        </w:p>
      </w:docPartBody>
    </w:docPart>
    <w:docPart>
      <w:docPartPr>
        <w:name w:val="314EA9CBF6B54D0C97562F0515324D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240A0BE-F103-46F9-A377-4F95B22A9DD8}"/>
      </w:docPartPr>
      <w:docPartBody>
        <w:p w:rsidR="00110A0A" w:rsidRDefault="00B56FD7" w:rsidP="00B56FD7">
          <w:pPr>
            <w:pStyle w:val="314EA9CBF6B54D0C97562F0515324D90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044D7C10590246FFB8F9B59A098697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C9C79E3-05C4-4B92-B286-DE01C984E9EA}"/>
      </w:docPartPr>
      <w:docPartBody>
        <w:p w:rsidR="00110A0A" w:rsidRDefault="00B56FD7" w:rsidP="00B56FD7">
          <w:pPr>
            <w:pStyle w:val="044D7C10590246FFB8F9B59A09869774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2ED8DD76755547EEA36B503B95F5E9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634ED5-E714-4315-8FBD-D6999CEDC1D9}"/>
      </w:docPartPr>
      <w:docPartBody>
        <w:p w:rsidR="00110A0A" w:rsidRDefault="00B56FD7" w:rsidP="00B56FD7">
          <w:pPr>
            <w:pStyle w:val="2ED8DD76755547EEA36B503B95F5E9BB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9724E23BC2D94197A1E807004D434C0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D65C3C-0A61-41D6-9E42-87CBE3315379}"/>
      </w:docPartPr>
      <w:docPartBody>
        <w:p w:rsidR="00110A0A" w:rsidRDefault="00B56FD7" w:rsidP="00B56FD7">
          <w:pPr>
            <w:pStyle w:val="9724E23BC2D94197A1E807004D434C06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65146498210A43D08B268EC50F975A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CE47F6-10FF-44AD-9307-652AD259B78F}"/>
      </w:docPartPr>
      <w:docPartBody>
        <w:p w:rsidR="00110A0A" w:rsidRDefault="00B56FD7" w:rsidP="00B56FD7">
          <w:pPr>
            <w:pStyle w:val="65146498210A43D08B268EC50F975AA5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AA3E047C95AA437BB1B3BCE8FBC4C5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F76031-446E-4C0C-98EB-519E5E9FE6A2}"/>
      </w:docPartPr>
      <w:docPartBody>
        <w:p w:rsidR="00110A0A" w:rsidRDefault="00B56FD7" w:rsidP="00B56FD7">
          <w:pPr>
            <w:pStyle w:val="AA3E047C95AA437BB1B3BCE8FBC4C56E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CF91B8EB5413461093EE67530F9476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DBF1FA-E261-4DED-8B8B-200012413B0B}"/>
      </w:docPartPr>
      <w:docPartBody>
        <w:p w:rsidR="00110A0A" w:rsidRDefault="00B56FD7" w:rsidP="00B56FD7">
          <w:pPr>
            <w:pStyle w:val="CF91B8EB5413461093EE67530F9476ED"/>
          </w:pPr>
          <w:r>
            <w:rPr>
              <w:szCs w:val="16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360"/>
    <w:rsid w:val="00023680"/>
    <w:rsid w:val="00110A0A"/>
    <w:rsid w:val="004A0B47"/>
    <w:rsid w:val="008D3C58"/>
    <w:rsid w:val="00B56FD7"/>
    <w:rsid w:val="00DE2360"/>
    <w:rsid w:val="00E6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56FD7"/>
    <w:rPr>
      <w:color w:val="808080"/>
    </w:rPr>
  </w:style>
  <w:style w:type="paragraph" w:customStyle="1" w:styleId="0A3D5C19AA9A4DC3A6A24E1B3CB5C277">
    <w:name w:val="0A3D5C19AA9A4DC3A6A24E1B3CB5C277"/>
  </w:style>
  <w:style w:type="paragraph" w:customStyle="1" w:styleId="2DEFA48CAD7E458C83222B463CCD55E01">
    <w:name w:val="2DEFA48CAD7E458C83222B463CCD55E01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EB2FD3BA5DAA4787928D7A5ECE95F602">
    <w:name w:val="EB2FD3BA5DAA4787928D7A5ECE95F602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314EA9CBF6B54D0C97562F0515324D90">
    <w:name w:val="314EA9CBF6B54D0C97562F0515324D90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44D7C10590246FFB8F9B59A09869774">
    <w:name w:val="044D7C10590246FFB8F9B59A09869774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2ED8DD76755547EEA36B503B95F5E9BB">
    <w:name w:val="2ED8DD76755547EEA36B503B95F5E9BB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9724E23BC2D94197A1E807004D434C06">
    <w:name w:val="9724E23BC2D94197A1E807004D434C06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65146498210A43D08B268EC50F975AA5">
    <w:name w:val="65146498210A43D08B268EC50F975AA5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A3E047C95AA437BB1B3BCE8FBC4C56E">
    <w:name w:val="AA3E047C95AA437BB1B3BCE8FBC4C56E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CF91B8EB5413461093EE67530F9476ED">
    <w:name w:val="CF91B8EB5413461093EE67530F9476ED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4F015-2A40-4446-A40D-55CD16F08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10</TotalTime>
  <Pages>1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Мамлеева Наталья Владимировна</dc:creator>
  <cp:lastModifiedBy>Перевозчиков Владимир Геннадьевич</cp:lastModifiedBy>
  <cp:revision>5</cp:revision>
  <cp:lastPrinted>2026-05-14T04:24:00Z</cp:lastPrinted>
  <dcterms:created xsi:type="dcterms:W3CDTF">2026-08-14T07:55:00Z</dcterms:created>
  <dcterms:modified xsi:type="dcterms:W3CDTF">2026-08-27T05:10:00Z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