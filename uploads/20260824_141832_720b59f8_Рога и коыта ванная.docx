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6508" w:type="dxa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715"/>
        <w:gridCol w:w="247"/>
        <w:gridCol w:w="30"/>
        <w:gridCol w:w="20"/>
        <w:gridCol w:w="84"/>
        <w:gridCol w:w="262"/>
        <w:gridCol w:w="21"/>
        <w:gridCol w:w="111"/>
        <w:gridCol w:w="184"/>
        <w:gridCol w:w="8"/>
        <w:gridCol w:w="14"/>
        <w:gridCol w:w="193"/>
        <w:gridCol w:w="71"/>
        <w:gridCol w:w="17"/>
        <w:gridCol w:w="71"/>
        <w:gridCol w:w="48"/>
        <w:gridCol w:w="81"/>
        <w:gridCol w:w="23"/>
        <w:gridCol w:w="23"/>
        <w:gridCol w:w="102"/>
        <w:gridCol w:w="59"/>
        <w:gridCol w:w="11"/>
        <w:gridCol w:w="8"/>
        <w:gridCol w:w="36"/>
        <w:gridCol w:w="31"/>
        <w:gridCol w:w="75"/>
        <w:gridCol w:w="193"/>
        <w:gridCol w:w="60"/>
        <w:gridCol w:w="104"/>
        <w:gridCol w:w="77"/>
        <w:gridCol w:w="78"/>
        <w:gridCol w:w="168"/>
        <w:gridCol w:w="28"/>
        <w:gridCol w:w="44"/>
        <w:gridCol w:w="90"/>
        <w:gridCol w:w="35"/>
        <w:gridCol w:w="28"/>
        <w:gridCol w:w="63"/>
        <w:gridCol w:w="20"/>
        <w:gridCol w:w="10"/>
        <w:gridCol w:w="24"/>
        <w:gridCol w:w="4"/>
        <w:gridCol w:w="139"/>
        <w:gridCol w:w="230"/>
        <w:gridCol w:w="41"/>
        <w:gridCol w:w="979"/>
        <w:gridCol w:w="2"/>
        <w:gridCol w:w="820"/>
        <w:gridCol w:w="314"/>
        <w:gridCol w:w="10"/>
        <w:gridCol w:w="283"/>
        <w:gridCol w:w="389"/>
        <w:gridCol w:w="59"/>
        <w:gridCol w:w="77"/>
        <w:gridCol w:w="33"/>
        <w:gridCol w:w="142"/>
        <w:gridCol w:w="30"/>
        <w:gridCol w:w="111"/>
        <w:gridCol w:w="240"/>
        <w:gridCol w:w="162"/>
        <w:gridCol w:w="2"/>
        <w:gridCol w:w="32"/>
        <w:gridCol w:w="322"/>
        <w:gridCol w:w="93"/>
        <w:gridCol w:w="247"/>
        <w:gridCol w:w="1029"/>
        <w:gridCol w:w="2"/>
        <w:gridCol w:w="546"/>
        <w:gridCol w:w="1052"/>
        <w:gridCol w:w="86"/>
        <w:gridCol w:w="6"/>
        <w:gridCol w:w="9"/>
        <w:gridCol w:w="47"/>
        <w:gridCol w:w="9"/>
        <w:gridCol w:w="57"/>
        <w:gridCol w:w="13"/>
        <w:gridCol w:w="157"/>
        <w:gridCol w:w="142"/>
        <w:gridCol w:w="349"/>
        <w:gridCol w:w="1479"/>
        <w:gridCol w:w="6"/>
        <w:gridCol w:w="1306"/>
        <w:gridCol w:w="318"/>
        <w:gridCol w:w="132"/>
        <w:gridCol w:w="362"/>
        <w:gridCol w:w="1073"/>
      </w:tblGrid>
      <w:tr w:rsidR="00E44B84" w:rsidRPr="00E35BBA" w14:paraId="7AAC6E34" w14:textId="77777777" w:rsidTr="00FC5861">
        <w:trPr>
          <w:trHeight w:val="20"/>
        </w:trPr>
        <w:tc>
          <w:tcPr>
            <w:tcW w:w="4962" w:type="dxa"/>
            <w:gridSpan w:val="47"/>
            <w:vAlign w:val="bottom"/>
          </w:tcPr>
          <w:p w14:paraId="13D27174" w14:textId="20E28FFC" w:rsidR="00552195" w:rsidRPr="00D23288" w:rsidRDefault="00D43223" w:rsidP="00DC3916">
            <w:pPr>
              <w:pStyle w:val="-0"/>
              <w:rPr>
                <w:szCs w:val="16"/>
              </w:rPr>
            </w:pPr>
            <w:r>
              <w:rPr>
                <w:szCs w:val="16"/>
              </w:rPr>
              <w:t>Рога и копыта</w:t>
            </w:r>
          </w:p>
        </w:tc>
        <w:tc>
          <w:tcPr>
            <w:tcW w:w="2672" w:type="dxa"/>
            <w:gridSpan w:val="14"/>
            <w:vAlign w:val="bottom"/>
          </w:tcPr>
          <w:p w14:paraId="0B573CEB" w14:textId="16F41B4E" w:rsidR="00552195" w:rsidRPr="00647B37" w:rsidRDefault="00D43223" w:rsidP="00090474">
            <w:pPr>
              <w:pStyle w:val="-0"/>
              <w:rPr>
                <w:szCs w:val="16"/>
              </w:rPr>
            </w:pPr>
            <w:r>
              <w:rPr>
                <w:szCs w:val="16"/>
              </w:rPr>
              <w:t>Туалет</w:t>
            </w:r>
          </w:p>
        </w:tc>
        <w:sdt>
          <w:sdtPr>
            <w:rPr>
              <w:szCs w:val="16"/>
            </w:rPr>
            <w:id w:val="425692899"/>
            <w:placeholder>
              <w:docPart w:val="92EDE2070F064E0A86A0A1A3B1A8E34C"/>
            </w:placeholder>
            <w:dropDownList>
              <w:listItem w:value="Выберите элемент."/>
              <w:listItem w:displayText="Общего назначения" w:value="Общего назначения"/>
              <w:listItem w:displayText="Производственное" w:value="Производственное"/>
              <w:listItem w:displayText="Бытовое" w:value="Бытовое"/>
              <w:listItem w:displayText="Складское" w:value="Складское"/>
              <w:listItem w:displayText="Санитарное" w:value="Санитарное"/>
              <w:listItem w:displayText="Вспомогательное" w:value="Вспомогательное"/>
              <w:listItem w:displayText="Моечное" w:value="Моечное"/>
              <w:listItem w:displayText="Техническое" w:value="Техническое"/>
              <w:listItem w:displayText="Офисное" w:value="Офисное"/>
              <w:listItem w:displayText="холодильная камера" w:value="холодильная камера"/>
              <w:listItem w:displayText="морозильная камера" w:value="морозильная камера"/>
              <w:listItem w:displayText="грузовой лифт" w:value="грузовой лифт"/>
            </w:dropDownList>
          </w:sdtPr>
          <w:sdtContent>
            <w:tc>
              <w:tcPr>
                <w:tcW w:w="2271" w:type="dxa"/>
                <w:gridSpan w:val="7"/>
                <w:vAlign w:val="bottom"/>
              </w:tcPr>
              <w:p w14:paraId="2CC8CBAE" w14:textId="1B004340" w:rsidR="00552195" w:rsidRPr="00647B37" w:rsidRDefault="008D7AEE" w:rsidP="00DC3916">
                <w:pPr>
                  <w:pStyle w:val="-0"/>
                  <w:rPr>
                    <w:szCs w:val="16"/>
                  </w:rPr>
                </w:pPr>
                <w:r>
                  <w:rPr>
                    <w:szCs w:val="16"/>
                  </w:rPr>
                  <w:t>холодильная камера</w:t>
                </w:r>
              </w:p>
            </w:tc>
          </w:sdtContent>
        </w:sdt>
        <w:tc>
          <w:tcPr>
            <w:tcW w:w="5168" w:type="dxa"/>
            <w:gridSpan w:val="16"/>
            <w:vAlign w:val="bottom"/>
          </w:tcPr>
          <w:p w14:paraId="2E3A908D" w14:textId="0FC75B79" w:rsidR="00552195" w:rsidRPr="00D23288" w:rsidRDefault="00552195" w:rsidP="009272CB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Цветовое кодирование инвентаря:</w:t>
            </w:r>
            <w:r w:rsidR="00E35BBA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alias w:val="Цветовое кодирование инвентаря"/>
                <w:tag w:val="Цветовое кодирование инвентаря"/>
                <w:id w:val="-720211300"/>
                <w:placeholder>
                  <w:docPart w:val="8DECE438666C4E1EB4C74FDC290F1AA4"/>
                </w:placeholder>
                <w:showingPlcHdr/>
                <w:dropDownList>
                  <w:listItem w:value="Выберите элемент."/>
                  <w:listItem w:displayText="белый" w:value="белый"/>
                  <w:listItem w:displayText="голубой" w:value="голубой"/>
                  <w:listItem w:displayText="жёлтый" w:value="жёлтый"/>
                  <w:listItem w:displayText="зелёный" w:value="зелёный"/>
                  <w:listItem w:displayText="коричневый" w:value="коричневый"/>
                  <w:listItem w:displayText="красный" w:value="красный"/>
                  <w:listItem w:displayText="лаймовый" w:value="лаймовый"/>
                  <w:listItem w:displayText="оранжевый" w:value="оранжевый"/>
                  <w:listItem w:displayText="розовый" w:value="розовый"/>
                  <w:listItem w:displayText="серый" w:value="серый"/>
                  <w:listItem w:displayText="синий" w:value="синий"/>
                  <w:listItem w:displayText="сиреневый" w:value="сиреневый"/>
                  <w:listItem w:displayText="фиолетовый" w:value="фиолетовый"/>
                  <w:listItem w:displayText="чёрный" w:value="чёрный"/>
                </w:dropDownList>
              </w:sdtPr>
              <w:sdtContent>
                <w:r w:rsidR="00A265B4" w:rsidRPr="00B4065C">
                  <w:rPr>
                    <w:rStyle w:val="af"/>
                  </w:rPr>
                  <w:t>Выберите элемент.</w:t>
                </w:r>
              </w:sdtContent>
            </w:sdt>
          </w:p>
        </w:tc>
        <w:tc>
          <w:tcPr>
            <w:tcW w:w="1435" w:type="dxa"/>
            <w:gridSpan w:val="2"/>
            <w:vAlign w:val="bottom"/>
          </w:tcPr>
          <w:p w14:paraId="17C84FDC" w14:textId="77777777" w:rsidR="00552195" w:rsidRPr="00D23288" w:rsidRDefault="00552195" w:rsidP="00597291">
            <w:pPr>
              <w:pStyle w:val="--2"/>
              <w:rPr>
                <w:szCs w:val="16"/>
              </w:rPr>
            </w:pPr>
          </w:p>
        </w:tc>
      </w:tr>
      <w:tr w:rsidR="00E44B84" w:rsidRPr="00D23288" w14:paraId="7F14582A" w14:textId="77777777" w:rsidTr="00FC5861">
        <w:trPr>
          <w:trHeight w:val="20"/>
        </w:trPr>
        <w:tc>
          <w:tcPr>
            <w:tcW w:w="4962" w:type="dxa"/>
            <w:gridSpan w:val="47"/>
          </w:tcPr>
          <w:p w14:paraId="440CC570" w14:textId="77777777" w:rsidR="00552195" w:rsidRPr="00D23288" w:rsidRDefault="00552195" w:rsidP="002E4FC9">
            <w:pPr>
              <w:pStyle w:val="-0"/>
              <w:rPr>
                <w:szCs w:val="16"/>
              </w:rPr>
            </w:pPr>
            <w:r w:rsidRPr="00D23288">
              <w:rPr>
                <w:szCs w:val="16"/>
              </w:rPr>
              <w:t>(предприятие)</w:t>
            </w:r>
          </w:p>
        </w:tc>
        <w:tc>
          <w:tcPr>
            <w:tcW w:w="2672" w:type="dxa"/>
            <w:gridSpan w:val="14"/>
          </w:tcPr>
          <w:p w14:paraId="38FF3FF7" w14:textId="77777777" w:rsidR="00552195" w:rsidRPr="00D23288" w:rsidRDefault="00552195" w:rsidP="002E4FC9">
            <w:pPr>
              <w:pStyle w:val="-0"/>
              <w:rPr>
                <w:szCs w:val="16"/>
              </w:rPr>
            </w:pPr>
            <w:r w:rsidRPr="00D23288">
              <w:rPr>
                <w:szCs w:val="16"/>
              </w:rPr>
              <w:t>(название участка)</w:t>
            </w:r>
          </w:p>
        </w:tc>
        <w:tc>
          <w:tcPr>
            <w:tcW w:w="2271" w:type="dxa"/>
            <w:gridSpan w:val="7"/>
          </w:tcPr>
          <w:p w14:paraId="3345BE3F" w14:textId="77777777" w:rsidR="00552195" w:rsidRPr="00D23288" w:rsidRDefault="00552195" w:rsidP="002E4FC9">
            <w:pPr>
              <w:pStyle w:val="-0"/>
              <w:rPr>
                <w:szCs w:val="16"/>
              </w:rPr>
            </w:pPr>
            <w:r>
              <w:rPr>
                <w:szCs w:val="16"/>
              </w:rPr>
              <w:t>(категория помещения)</w:t>
            </w:r>
          </w:p>
        </w:tc>
        <w:tc>
          <w:tcPr>
            <w:tcW w:w="5168" w:type="dxa"/>
            <w:gridSpan w:val="16"/>
          </w:tcPr>
          <w:p w14:paraId="15A056B9" w14:textId="77777777" w:rsidR="00552195" w:rsidRPr="00D23288" w:rsidRDefault="00552195" w:rsidP="002E4FC9">
            <w:pPr>
              <w:pStyle w:val="-0"/>
              <w:rPr>
                <w:szCs w:val="16"/>
              </w:rPr>
            </w:pPr>
          </w:p>
        </w:tc>
        <w:tc>
          <w:tcPr>
            <w:tcW w:w="1435" w:type="dxa"/>
            <w:gridSpan w:val="2"/>
          </w:tcPr>
          <w:p w14:paraId="432BB6E5" w14:textId="77777777" w:rsidR="00552195" w:rsidRPr="00D23288" w:rsidRDefault="00552195" w:rsidP="002E4FC9">
            <w:pPr>
              <w:pStyle w:val="-0"/>
              <w:rPr>
                <w:szCs w:val="16"/>
              </w:rPr>
            </w:pPr>
          </w:p>
        </w:tc>
      </w:tr>
      <w:tr w:rsidR="00046637" w:rsidRPr="00D23288" w14:paraId="34E63C83" w14:textId="77777777" w:rsidTr="00FC5861">
        <w:tblPrEx>
          <w:tblLook w:val="0000" w:firstRow="0" w:lastRow="0" w:firstColumn="0" w:lastColumn="0" w:noHBand="0" w:noVBand="0"/>
        </w:tblPrEx>
        <w:trPr>
          <w:trHeight w:val="20"/>
        </w:trPr>
        <w:tc>
          <w:tcPr>
            <w:tcW w:w="4962" w:type="dxa"/>
            <w:gridSpan w:val="47"/>
            <w:shd w:val="clear" w:color="auto" w:fill="BFBFBF" w:themeFill="background1" w:themeFillShade="BF"/>
          </w:tcPr>
          <w:p w14:paraId="4A872F74" w14:textId="77777777" w:rsidR="00046637" w:rsidRPr="00D23288" w:rsidRDefault="00046637" w:rsidP="00381B47">
            <w:pPr>
              <w:pStyle w:val="--2"/>
              <w:rPr>
                <w:rStyle w:val="ac"/>
                <w:szCs w:val="16"/>
              </w:rPr>
            </w:pPr>
            <w:r w:rsidRPr="00D23288">
              <w:rPr>
                <w:rStyle w:val="ac"/>
                <w:szCs w:val="16"/>
              </w:rPr>
              <w:t>Поверхности:</w:t>
            </w:r>
          </w:p>
        </w:tc>
        <w:tc>
          <w:tcPr>
            <w:tcW w:w="4395" w:type="dxa"/>
            <w:gridSpan w:val="19"/>
            <w:shd w:val="clear" w:color="auto" w:fill="BFBFBF" w:themeFill="background1" w:themeFillShade="BF"/>
          </w:tcPr>
          <w:p w14:paraId="3F345A12" w14:textId="77777777" w:rsidR="00046637" w:rsidRPr="00D23288" w:rsidRDefault="00046637" w:rsidP="002375E6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Бытовая техника:</w:t>
            </w:r>
          </w:p>
        </w:tc>
        <w:tc>
          <w:tcPr>
            <w:tcW w:w="3954" w:type="dxa"/>
            <w:gridSpan w:val="14"/>
            <w:shd w:val="clear" w:color="auto" w:fill="BFBFBF" w:themeFill="background1" w:themeFillShade="BF"/>
          </w:tcPr>
          <w:p w14:paraId="567031B7" w14:textId="77777777" w:rsidR="00046637" w:rsidRPr="00D23288" w:rsidRDefault="00046637" w:rsidP="00F86F0C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Тепловое оборудование:</w:t>
            </w:r>
          </w:p>
        </w:tc>
        <w:tc>
          <w:tcPr>
            <w:tcW w:w="3197" w:type="dxa"/>
            <w:gridSpan w:val="6"/>
            <w:shd w:val="clear" w:color="auto" w:fill="BFBFBF" w:themeFill="background1" w:themeFillShade="BF"/>
          </w:tcPr>
          <w:p w14:paraId="293016C5" w14:textId="77777777" w:rsidR="00046637" w:rsidRPr="00D23288" w:rsidRDefault="00046637" w:rsidP="00F86F0C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Упаковочное оборудование:</w:t>
            </w:r>
          </w:p>
        </w:tc>
      </w:tr>
      <w:tr w:rsidR="00046637" w:rsidRPr="00D23288" w14:paraId="7BC58C35" w14:textId="77777777" w:rsidTr="00FC5861">
        <w:trPr>
          <w:trHeight w:val="20"/>
        </w:trPr>
        <w:tc>
          <w:tcPr>
            <w:tcW w:w="3533" w:type="dxa"/>
            <w:gridSpan w:val="39"/>
          </w:tcPr>
          <w:p w14:paraId="7FAC4939" w14:textId="002B0EA7" w:rsidR="00046637" w:rsidRPr="00090474" w:rsidRDefault="00000000" w:rsidP="00185A34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25979365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43223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046637" w:rsidRPr="00D23288">
              <w:rPr>
                <w:szCs w:val="16"/>
              </w:rPr>
              <w:t xml:space="preserve">потолок (высота _____м) </w:t>
            </w:r>
            <w:sdt>
              <w:sdtPr>
                <w:rPr>
                  <w:szCs w:val="16"/>
                </w:rPr>
                <w:id w:val="-17329971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663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46637" w:rsidRPr="00D23288">
              <w:rPr>
                <w:szCs w:val="16"/>
              </w:rPr>
              <w:t xml:space="preserve"> П </w:t>
            </w:r>
            <w:sdt>
              <w:sdtPr>
                <w:rPr>
                  <w:szCs w:val="16"/>
                </w:rPr>
                <w:id w:val="153699980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43223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046637" w:rsidRPr="00D23288">
              <w:rPr>
                <w:szCs w:val="16"/>
              </w:rPr>
              <w:t>ОК</w:t>
            </w:r>
            <w:r w:rsidR="00C23011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1771854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23011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23011">
              <w:rPr>
                <w:szCs w:val="16"/>
              </w:rPr>
              <w:t xml:space="preserve"> СП</w:t>
            </w:r>
          </w:p>
        </w:tc>
        <w:tc>
          <w:tcPr>
            <w:tcW w:w="1429" w:type="dxa"/>
            <w:gridSpan w:val="8"/>
          </w:tcPr>
          <w:p w14:paraId="0F821588" w14:textId="6C67A58E" w:rsidR="00046637" w:rsidRPr="00090474" w:rsidRDefault="00000000" w:rsidP="004C591F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42426490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43223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046637" w:rsidRPr="00D23288">
              <w:rPr>
                <w:szCs w:val="16"/>
              </w:rPr>
              <w:t xml:space="preserve"> светильники</w:t>
            </w:r>
          </w:p>
        </w:tc>
        <w:tc>
          <w:tcPr>
            <w:tcW w:w="1144" w:type="dxa"/>
            <w:gridSpan w:val="3"/>
          </w:tcPr>
          <w:p w14:paraId="0C80C5C5" w14:textId="77777777" w:rsidR="00046637" w:rsidRPr="00D23288" w:rsidRDefault="00000000" w:rsidP="00EA2062">
            <w:pPr>
              <w:pStyle w:val="--2"/>
              <w:tabs>
                <w:tab w:val="left" w:pos="1026"/>
                <w:tab w:val="left" w:pos="1168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1382352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663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46637" w:rsidRPr="00D23288">
              <w:rPr>
                <w:szCs w:val="16"/>
              </w:rPr>
              <w:t xml:space="preserve"> чайники </w:t>
            </w:r>
          </w:p>
        </w:tc>
        <w:tc>
          <w:tcPr>
            <w:tcW w:w="1364" w:type="dxa"/>
            <w:gridSpan w:val="9"/>
          </w:tcPr>
          <w:p w14:paraId="432FD55B" w14:textId="77777777" w:rsidR="00046637" w:rsidRPr="00D23288" w:rsidRDefault="00000000" w:rsidP="00EA2062">
            <w:pPr>
              <w:pStyle w:val="--2"/>
              <w:tabs>
                <w:tab w:val="left" w:pos="1026"/>
                <w:tab w:val="left" w:pos="1168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596046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663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46637" w:rsidRPr="00D23288">
              <w:rPr>
                <w:szCs w:val="16"/>
              </w:rPr>
              <w:t xml:space="preserve"> термопоты</w:t>
            </w:r>
          </w:p>
        </w:tc>
        <w:tc>
          <w:tcPr>
            <w:tcW w:w="1887" w:type="dxa"/>
            <w:gridSpan w:val="7"/>
          </w:tcPr>
          <w:p w14:paraId="1D18E624" w14:textId="77777777" w:rsidR="00046637" w:rsidRPr="00090474" w:rsidRDefault="00000000" w:rsidP="002D181B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4723349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663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46637" w:rsidRPr="00D23288">
              <w:rPr>
                <w:szCs w:val="16"/>
              </w:rPr>
              <w:t>кулер</w:t>
            </w:r>
            <w:r w:rsidR="00046637">
              <w:rPr>
                <w:szCs w:val="16"/>
              </w:rPr>
              <w:t>ы</w:t>
            </w:r>
          </w:p>
        </w:tc>
        <w:tc>
          <w:tcPr>
            <w:tcW w:w="3954" w:type="dxa"/>
            <w:gridSpan w:val="14"/>
          </w:tcPr>
          <w:p w14:paraId="5F41C400" w14:textId="77777777" w:rsidR="00046637" w:rsidRPr="000C46D1" w:rsidRDefault="00000000" w:rsidP="00F86F0C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1577568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663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46637" w:rsidRPr="00D23288">
              <w:rPr>
                <w:szCs w:val="16"/>
              </w:rPr>
              <w:t xml:space="preserve"> плиты </w:t>
            </w:r>
            <w:sdt>
              <w:sdtPr>
                <w:rPr>
                  <w:szCs w:val="16"/>
                </w:rPr>
                <w:id w:val="-14150109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663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046637" w:rsidRPr="00D23288">
              <w:rPr>
                <w:szCs w:val="16"/>
              </w:rPr>
              <w:t>индук</w:t>
            </w:r>
            <w:proofErr w:type="spellEnd"/>
            <w:r w:rsidR="00046637" w:rsidRPr="00D23288">
              <w:rPr>
                <w:szCs w:val="16"/>
              </w:rPr>
              <w:t xml:space="preserve">. </w:t>
            </w:r>
            <w:sdt>
              <w:sdtPr>
                <w:rPr>
                  <w:szCs w:val="16"/>
                </w:rPr>
                <w:id w:val="-8439405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663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46637" w:rsidRPr="00D23288">
              <w:rPr>
                <w:szCs w:val="16"/>
              </w:rPr>
              <w:t xml:space="preserve"> </w:t>
            </w:r>
            <w:proofErr w:type="spellStart"/>
            <w:r w:rsidR="00046637" w:rsidRPr="00D23288">
              <w:rPr>
                <w:szCs w:val="16"/>
              </w:rPr>
              <w:t>элек</w:t>
            </w:r>
            <w:proofErr w:type="spellEnd"/>
            <w:r w:rsidR="00046637" w:rsidRPr="00D23288">
              <w:rPr>
                <w:szCs w:val="16"/>
              </w:rPr>
              <w:t xml:space="preserve">. </w:t>
            </w:r>
            <w:sdt>
              <w:sdtPr>
                <w:rPr>
                  <w:szCs w:val="16"/>
                </w:rPr>
                <w:id w:val="2038352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663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46637" w:rsidRPr="00D23288">
              <w:rPr>
                <w:szCs w:val="16"/>
              </w:rPr>
              <w:t>газ.</w:t>
            </w:r>
          </w:p>
        </w:tc>
        <w:tc>
          <w:tcPr>
            <w:tcW w:w="2124" w:type="dxa"/>
            <w:gridSpan w:val="5"/>
            <w:vAlign w:val="center"/>
          </w:tcPr>
          <w:p w14:paraId="7909146E" w14:textId="77777777" w:rsidR="00046637" w:rsidRPr="00E44B84" w:rsidRDefault="00000000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8789354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663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46637" w:rsidRPr="00D23288">
              <w:rPr>
                <w:szCs w:val="16"/>
              </w:rPr>
              <w:t>вакуумные упаковщики</w:t>
            </w:r>
          </w:p>
        </w:tc>
        <w:tc>
          <w:tcPr>
            <w:tcW w:w="1073" w:type="dxa"/>
            <w:vAlign w:val="center"/>
          </w:tcPr>
          <w:p w14:paraId="6C61B765" w14:textId="77777777" w:rsidR="00046637" w:rsidRPr="00E44B84" w:rsidRDefault="00000000" w:rsidP="0004663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505485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663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46637">
              <w:rPr>
                <w:szCs w:val="16"/>
              </w:rPr>
              <w:t xml:space="preserve"> </w:t>
            </w:r>
            <w:proofErr w:type="spellStart"/>
            <w:r w:rsidR="00046637" w:rsidRPr="00646C1C">
              <w:rPr>
                <w:szCs w:val="16"/>
              </w:rPr>
              <w:t>датеры</w:t>
            </w:r>
            <w:proofErr w:type="spellEnd"/>
          </w:p>
        </w:tc>
      </w:tr>
      <w:tr w:rsidR="00E273C2" w:rsidRPr="00D23288" w14:paraId="416C1196" w14:textId="77777777" w:rsidTr="00FC5861">
        <w:trPr>
          <w:trHeight w:val="20"/>
        </w:trPr>
        <w:tc>
          <w:tcPr>
            <w:tcW w:w="2177" w:type="dxa"/>
            <w:gridSpan w:val="17"/>
          </w:tcPr>
          <w:p w14:paraId="64A0CA75" w14:textId="77777777" w:rsidR="004C591F" w:rsidRPr="00090474" w:rsidRDefault="00000000" w:rsidP="00381B47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4129272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C591F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C591F" w:rsidRPr="00D23288">
              <w:rPr>
                <w:szCs w:val="16"/>
              </w:rPr>
              <w:t xml:space="preserve"> вентиляционные трубы</w:t>
            </w:r>
          </w:p>
        </w:tc>
        <w:tc>
          <w:tcPr>
            <w:tcW w:w="1336" w:type="dxa"/>
            <w:gridSpan w:val="21"/>
          </w:tcPr>
          <w:p w14:paraId="0783D86D" w14:textId="77777777" w:rsidR="004C591F" w:rsidRPr="00090474" w:rsidRDefault="00000000" w:rsidP="004C591F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163282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C591F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C591F" w:rsidRPr="00D23288">
              <w:rPr>
                <w:szCs w:val="16"/>
              </w:rPr>
              <w:t>диффузоры</w:t>
            </w:r>
          </w:p>
        </w:tc>
        <w:tc>
          <w:tcPr>
            <w:tcW w:w="1449" w:type="dxa"/>
            <w:gridSpan w:val="9"/>
          </w:tcPr>
          <w:p w14:paraId="681292FB" w14:textId="77777777" w:rsidR="004C591F" w:rsidRPr="00090474" w:rsidRDefault="00000000" w:rsidP="00C45ED4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20976599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>
              <w:rPr>
                <w:szCs w:val="16"/>
              </w:rPr>
              <w:t xml:space="preserve"> решётки</w:t>
            </w:r>
          </w:p>
        </w:tc>
        <w:tc>
          <w:tcPr>
            <w:tcW w:w="1875" w:type="dxa"/>
            <w:gridSpan w:val="6"/>
          </w:tcPr>
          <w:p w14:paraId="2B9D88AB" w14:textId="77777777" w:rsidR="004C591F" w:rsidRPr="00D23288" w:rsidRDefault="00000000" w:rsidP="00DE7E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862277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C591F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C591F" w:rsidRPr="00D23288">
              <w:rPr>
                <w:szCs w:val="16"/>
              </w:rPr>
              <w:t xml:space="preserve">микроволновки </w:t>
            </w:r>
          </w:p>
        </w:tc>
        <w:tc>
          <w:tcPr>
            <w:tcW w:w="2520" w:type="dxa"/>
            <w:gridSpan w:val="13"/>
          </w:tcPr>
          <w:p w14:paraId="5590C7A9" w14:textId="77777777" w:rsidR="004C591F" w:rsidRPr="00090474" w:rsidRDefault="00000000" w:rsidP="00EA2062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5549750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C591F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C591F" w:rsidRPr="00D23288">
              <w:rPr>
                <w:szCs w:val="16"/>
              </w:rPr>
              <w:t xml:space="preserve"> холодильники</w:t>
            </w:r>
          </w:p>
        </w:tc>
        <w:tc>
          <w:tcPr>
            <w:tcW w:w="1757" w:type="dxa"/>
            <w:gridSpan w:val="8"/>
          </w:tcPr>
          <w:p w14:paraId="2E48796F" w14:textId="77777777" w:rsidR="004C591F" w:rsidRPr="00D23288" w:rsidRDefault="00000000" w:rsidP="0063663B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5963888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C591F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C591F" w:rsidRPr="00D23288">
              <w:rPr>
                <w:szCs w:val="16"/>
              </w:rPr>
              <w:t xml:space="preserve">варочные котлы </w:t>
            </w:r>
          </w:p>
        </w:tc>
        <w:tc>
          <w:tcPr>
            <w:tcW w:w="2197" w:type="dxa"/>
            <w:gridSpan w:val="6"/>
          </w:tcPr>
          <w:p w14:paraId="2D676567" w14:textId="77777777" w:rsidR="004C591F" w:rsidRPr="000C46D1" w:rsidRDefault="00000000" w:rsidP="00F86F0C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4117064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C591F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C591F" w:rsidRPr="00D23288">
              <w:rPr>
                <w:szCs w:val="16"/>
              </w:rPr>
              <w:t>сковороды</w:t>
            </w:r>
          </w:p>
        </w:tc>
        <w:tc>
          <w:tcPr>
            <w:tcW w:w="1312" w:type="dxa"/>
            <w:gridSpan w:val="2"/>
            <w:vAlign w:val="center"/>
          </w:tcPr>
          <w:p w14:paraId="72A9DE3B" w14:textId="77777777" w:rsidR="004C591F" w:rsidRPr="00E44B84" w:rsidRDefault="00000000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3265933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C591F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C591F" w:rsidRPr="00D23288">
              <w:rPr>
                <w:szCs w:val="16"/>
              </w:rPr>
              <w:t>запайщики</w:t>
            </w:r>
          </w:p>
        </w:tc>
        <w:tc>
          <w:tcPr>
            <w:tcW w:w="1885" w:type="dxa"/>
            <w:gridSpan w:val="4"/>
            <w:vAlign w:val="center"/>
          </w:tcPr>
          <w:p w14:paraId="79BF7803" w14:textId="77777777" w:rsidR="004C591F" w:rsidRPr="00E44B84" w:rsidRDefault="00000000" w:rsidP="00E44B8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6014072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C591F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C591F" w:rsidRPr="00D23288">
              <w:rPr>
                <w:szCs w:val="16"/>
              </w:rPr>
              <w:t>металлодетектор</w:t>
            </w:r>
            <w:r w:rsidR="004C591F">
              <w:rPr>
                <w:szCs w:val="16"/>
              </w:rPr>
              <w:t>ы</w:t>
            </w:r>
          </w:p>
        </w:tc>
      </w:tr>
      <w:tr w:rsidR="00E273C2" w:rsidRPr="00D23288" w14:paraId="12E91E98" w14:textId="77777777" w:rsidTr="00FC5861">
        <w:trPr>
          <w:trHeight w:val="20"/>
        </w:trPr>
        <w:tc>
          <w:tcPr>
            <w:tcW w:w="2470" w:type="dxa"/>
            <w:gridSpan w:val="25"/>
          </w:tcPr>
          <w:p w14:paraId="69EB8321" w14:textId="77777777" w:rsidR="001D14F4" w:rsidRPr="00090474" w:rsidRDefault="00000000" w:rsidP="00742159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592071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D14F4" w:rsidRPr="00D23288">
              <w:rPr>
                <w:szCs w:val="16"/>
              </w:rPr>
              <w:t xml:space="preserve">вытяжные зонты </w:t>
            </w:r>
            <w:sdt>
              <w:sdtPr>
                <w:rPr>
                  <w:szCs w:val="16"/>
                </w:rPr>
                <w:id w:val="-19746743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D14F4" w:rsidRPr="00D2328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21060016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D14F4" w:rsidRPr="00D23288">
              <w:rPr>
                <w:szCs w:val="16"/>
              </w:rPr>
              <w:t>А</w:t>
            </w:r>
          </w:p>
        </w:tc>
        <w:tc>
          <w:tcPr>
            <w:tcW w:w="2492" w:type="dxa"/>
            <w:gridSpan w:val="22"/>
          </w:tcPr>
          <w:p w14:paraId="0B126873" w14:textId="77777777" w:rsidR="001D14F4" w:rsidRPr="00090474" w:rsidRDefault="00000000" w:rsidP="001D14F4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9695130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350CE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350CE" w:rsidRPr="00C12148">
              <w:rPr>
                <w:szCs w:val="16"/>
              </w:rPr>
              <w:t xml:space="preserve"> </w:t>
            </w:r>
            <w:r w:rsidR="000350CE">
              <w:rPr>
                <w:szCs w:val="16"/>
              </w:rPr>
              <w:t>воздухоохладители</w:t>
            </w:r>
          </w:p>
        </w:tc>
        <w:tc>
          <w:tcPr>
            <w:tcW w:w="1875" w:type="dxa"/>
            <w:gridSpan w:val="6"/>
            <w:tcMar>
              <w:right w:w="0" w:type="dxa"/>
            </w:tcMar>
          </w:tcPr>
          <w:p w14:paraId="5C3DC6FD" w14:textId="77777777" w:rsidR="001D14F4" w:rsidRPr="00D23288" w:rsidRDefault="00000000" w:rsidP="00DE7E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0952021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D14F4" w:rsidRPr="00D23288">
              <w:rPr>
                <w:szCs w:val="16"/>
              </w:rPr>
              <w:t xml:space="preserve">стиральные машины </w:t>
            </w:r>
          </w:p>
        </w:tc>
        <w:tc>
          <w:tcPr>
            <w:tcW w:w="2520" w:type="dxa"/>
            <w:gridSpan w:val="13"/>
            <w:tcMar>
              <w:left w:w="0" w:type="dxa"/>
              <w:right w:w="0" w:type="dxa"/>
            </w:tcMar>
          </w:tcPr>
          <w:p w14:paraId="4907AF20" w14:textId="77777777" w:rsidR="001D14F4" w:rsidRPr="00090474" w:rsidRDefault="00000000" w:rsidP="00EA2062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9062614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D14F4" w:rsidRPr="00D23288">
              <w:rPr>
                <w:szCs w:val="16"/>
              </w:rPr>
              <w:t xml:space="preserve"> сушильные машины</w:t>
            </w:r>
          </w:p>
        </w:tc>
        <w:tc>
          <w:tcPr>
            <w:tcW w:w="1600" w:type="dxa"/>
            <w:gridSpan w:val="3"/>
          </w:tcPr>
          <w:p w14:paraId="46D648F3" w14:textId="77777777" w:rsidR="001D14F4" w:rsidRPr="00D23288" w:rsidRDefault="00000000" w:rsidP="00B158E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3412777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 w:rsidRPr="00B158E4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1D14F4" w:rsidRPr="00D23288">
              <w:rPr>
                <w:szCs w:val="16"/>
              </w:rPr>
              <w:t xml:space="preserve">фритюры </w:t>
            </w:r>
          </w:p>
        </w:tc>
        <w:tc>
          <w:tcPr>
            <w:tcW w:w="875" w:type="dxa"/>
            <w:gridSpan w:val="10"/>
          </w:tcPr>
          <w:p w14:paraId="25B96274" w14:textId="77777777" w:rsidR="001D14F4" w:rsidRPr="00B158E4" w:rsidRDefault="00000000" w:rsidP="00B158E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1221793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 w:rsidRPr="00B158E4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1D14F4" w:rsidRPr="00D23288">
              <w:rPr>
                <w:szCs w:val="16"/>
              </w:rPr>
              <w:t xml:space="preserve"> грили</w:t>
            </w:r>
          </w:p>
        </w:tc>
        <w:tc>
          <w:tcPr>
            <w:tcW w:w="1479" w:type="dxa"/>
          </w:tcPr>
          <w:p w14:paraId="5402BD41" w14:textId="77777777" w:rsidR="001D14F4" w:rsidRPr="00B158E4" w:rsidRDefault="00000000" w:rsidP="00B158E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4996221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 w:rsidRPr="00B158E4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1D14F4" w:rsidRPr="00D23288">
              <w:rPr>
                <w:szCs w:val="16"/>
              </w:rPr>
              <w:t>вафельницы</w:t>
            </w:r>
          </w:p>
        </w:tc>
        <w:tc>
          <w:tcPr>
            <w:tcW w:w="1630" w:type="dxa"/>
            <w:gridSpan w:val="3"/>
          </w:tcPr>
          <w:p w14:paraId="08233A89" w14:textId="77777777" w:rsidR="001D14F4" w:rsidRPr="00E44B84" w:rsidRDefault="00000000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0060574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1D14F4" w:rsidRPr="00D23288">
              <w:rPr>
                <w:szCs w:val="16"/>
              </w:rPr>
              <w:t>этикетировщики</w:t>
            </w:r>
            <w:proofErr w:type="spellEnd"/>
            <w:r w:rsidR="001D14F4" w:rsidRPr="00D23288">
              <w:rPr>
                <w:szCs w:val="16"/>
              </w:rPr>
              <w:t xml:space="preserve"> </w:t>
            </w:r>
          </w:p>
        </w:tc>
        <w:tc>
          <w:tcPr>
            <w:tcW w:w="1567" w:type="dxa"/>
            <w:gridSpan w:val="3"/>
          </w:tcPr>
          <w:p w14:paraId="4A895E07" w14:textId="77777777" w:rsidR="001D14F4" w:rsidRPr="00E44B84" w:rsidRDefault="00000000" w:rsidP="00B158E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3100873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D14F4" w:rsidRPr="00D23288">
              <w:rPr>
                <w:szCs w:val="16"/>
              </w:rPr>
              <w:t xml:space="preserve"> </w:t>
            </w:r>
            <w:r w:rsidR="001D14F4" w:rsidRPr="00D23288">
              <w:rPr>
                <w:szCs w:val="16"/>
                <w:lang w:val="en-US"/>
              </w:rPr>
              <w:t>flow</w:t>
            </w:r>
            <w:r w:rsidR="001D14F4" w:rsidRPr="000C46D1">
              <w:rPr>
                <w:szCs w:val="16"/>
              </w:rPr>
              <w:t xml:space="preserve"> </w:t>
            </w:r>
            <w:r w:rsidR="001D14F4" w:rsidRPr="00D23288">
              <w:rPr>
                <w:szCs w:val="16"/>
                <w:lang w:val="en-US"/>
              </w:rPr>
              <w:t>pack</w:t>
            </w:r>
          </w:p>
        </w:tc>
      </w:tr>
      <w:tr w:rsidR="00046637" w:rsidRPr="00D23288" w14:paraId="414E5EEE" w14:textId="77777777" w:rsidTr="00FC5861">
        <w:trPr>
          <w:trHeight w:val="50"/>
        </w:trPr>
        <w:tc>
          <w:tcPr>
            <w:tcW w:w="1682" w:type="dxa"/>
            <w:gridSpan w:val="10"/>
          </w:tcPr>
          <w:p w14:paraId="14475DDA" w14:textId="77777777" w:rsidR="00046637" w:rsidRPr="00C12148" w:rsidRDefault="00000000" w:rsidP="000350C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8577318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663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46637" w:rsidRPr="00C12148">
              <w:rPr>
                <w:szCs w:val="16"/>
              </w:rPr>
              <w:t xml:space="preserve"> кондиционер</w:t>
            </w:r>
            <w:r w:rsidR="00046637">
              <w:rPr>
                <w:szCs w:val="16"/>
              </w:rPr>
              <w:t>ы</w:t>
            </w:r>
          </w:p>
        </w:tc>
        <w:tc>
          <w:tcPr>
            <w:tcW w:w="1571" w:type="dxa"/>
            <w:gridSpan w:val="23"/>
          </w:tcPr>
          <w:p w14:paraId="10E82341" w14:textId="77777777" w:rsidR="00046637" w:rsidRPr="00C12148" w:rsidRDefault="00000000" w:rsidP="00742159">
            <w:pPr>
              <w:pStyle w:val="--2"/>
              <w:tabs>
                <w:tab w:val="left" w:pos="1736"/>
                <w:tab w:val="left" w:pos="3011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20835271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663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46637" w:rsidRPr="00C12148">
              <w:rPr>
                <w:szCs w:val="16"/>
              </w:rPr>
              <w:t xml:space="preserve"> сплит-системы</w:t>
            </w:r>
          </w:p>
        </w:tc>
        <w:tc>
          <w:tcPr>
            <w:tcW w:w="1709" w:type="dxa"/>
            <w:gridSpan w:val="14"/>
          </w:tcPr>
          <w:p w14:paraId="349D2ACA" w14:textId="77777777" w:rsidR="00046637" w:rsidRPr="00C12148" w:rsidRDefault="00000000" w:rsidP="00FA36C5">
            <w:pPr>
              <w:pStyle w:val="--2"/>
              <w:tabs>
                <w:tab w:val="left" w:pos="1736"/>
                <w:tab w:val="left" w:pos="3011"/>
              </w:tabs>
              <w:ind w:left="-48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3969442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вентиляторы</w:t>
            </w:r>
          </w:p>
        </w:tc>
        <w:tc>
          <w:tcPr>
            <w:tcW w:w="4395" w:type="dxa"/>
            <w:gridSpan w:val="19"/>
            <w:shd w:val="clear" w:color="auto" w:fill="BFBFBF" w:themeFill="background1" w:themeFillShade="BF"/>
          </w:tcPr>
          <w:p w14:paraId="0C7F4760" w14:textId="77777777" w:rsidR="00046637" w:rsidRPr="00C12148" w:rsidRDefault="00046637" w:rsidP="00EA2062">
            <w:pPr>
              <w:pStyle w:val="--2"/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Инвентарь, посуда и т.д.</w:t>
            </w:r>
          </w:p>
        </w:tc>
        <w:tc>
          <w:tcPr>
            <w:tcW w:w="1827" w:type="dxa"/>
            <w:gridSpan w:val="10"/>
          </w:tcPr>
          <w:p w14:paraId="09E1E600" w14:textId="77777777" w:rsidR="00046637" w:rsidRPr="00C12148" w:rsidRDefault="00000000" w:rsidP="00F86F0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816514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6637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046637" w:rsidRPr="00C12148">
              <w:rPr>
                <w:szCs w:val="16"/>
              </w:rPr>
              <w:t xml:space="preserve">пароконвектоматы </w:t>
            </w:r>
          </w:p>
        </w:tc>
        <w:tc>
          <w:tcPr>
            <w:tcW w:w="2127" w:type="dxa"/>
            <w:gridSpan w:val="4"/>
          </w:tcPr>
          <w:p w14:paraId="3A41435A" w14:textId="5791C962" w:rsidR="00046637" w:rsidRPr="00C12148" w:rsidRDefault="00000000" w:rsidP="00B158E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71060222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660D17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proofErr w:type="spellStart"/>
            <w:r w:rsidR="00046637" w:rsidRPr="00C12148">
              <w:rPr>
                <w:szCs w:val="16"/>
              </w:rPr>
              <w:t>расстоечные</w:t>
            </w:r>
            <w:proofErr w:type="spellEnd"/>
            <w:r w:rsidR="00046637" w:rsidRPr="00C12148">
              <w:rPr>
                <w:szCs w:val="16"/>
              </w:rPr>
              <w:t xml:space="preserve"> шкафы</w:t>
            </w:r>
          </w:p>
        </w:tc>
        <w:tc>
          <w:tcPr>
            <w:tcW w:w="3197" w:type="dxa"/>
            <w:gridSpan w:val="6"/>
          </w:tcPr>
          <w:p w14:paraId="74C193C2" w14:textId="77777777" w:rsidR="00046637" w:rsidRPr="00C12148" w:rsidRDefault="00000000" w:rsidP="00646C1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885537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663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46637" w:rsidRPr="00C12148">
              <w:rPr>
                <w:szCs w:val="16"/>
              </w:rPr>
              <w:t>принтеры для этикеток</w:t>
            </w:r>
          </w:p>
        </w:tc>
      </w:tr>
      <w:tr w:rsidR="001F48D9" w:rsidRPr="00D23288" w14:paraId="72F6D0D5" w14:textId="77777777" w:rsidTr="00FC5861">
        <w:trPr>
          <w:trHeight w:val="20"/>
        </w:trPr>
        <w:tc>
          <w:tcPr>
            <w:tcW w:w="1682" w:type="dxa"/>
            <w:gridSpan w:val="10"/>
          </w:tcPr>
          <w:p w14:paraId="769CA833" w14:textId="77777777" w:rsidR="001F48D9" w:rsidRPr="00C45ED4" w:rsidRDefault="00000000" w:rsidP="00381B4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4520775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F83558">
                  <w:rPr>
                    <w:rFonts w:ascii="MS Gothic" w:eastAsia="MS Gothic" w:hAnsi="MS Gothic" w:cs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</w:t>
            </w:r>
            <w:r w:rsidR="001F48D9" w:rsidRPr="00C45ED4">
              <w:rPr>
                <w:szCs w:val="16"/>
              </w:rPr>
              <w:t>тепловые пушки</w:t>
            </w:r>
          </w:p>
        </w:tc>
        <w:tc>
          <w:tcPr>
            <w:tcW w:w="1571" w:type="dxa"/>
            <w:gridSpan w:val="23"/>
          </w:tcPr>
          <w:p w14:paraId="72EDA143" w14:textId="77777777" w:rsidR="001F48D9" w:rsidRPr="00C45ED4" w:rsidRDefault="00000000" w:rsidP="00C45ED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155021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>
              <w:rPr>
                <w:szCs w:val="16"/>
              </w:rPr>
              <w:t xml:space="preserve"> обогреватели</w:t>
            </w:r>
          </w:p>
        </w:tc>
        <w:tc>
          <w:tcPr>
            <w:tcW w:w="1709" w:type="dxa"/>
            <w:gridSpan w:val="14"/>
          </w:tcPr>
          <w:p w14:paraId="2150878B" w14:textId="77777777" w:rsidR="001F48D9" w:rsidRPr="00C45ED4" w:rsidRDefault="00000000" w:rsidP="001F48D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1960482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>
              <w:rPr>
                <w:szCs w:val="16"/>
              </w:rPr>
              <w:t xml:space="preserve"> </w:t>
            </w:r>
          </w:p>
        </w:tc>
        <w:tc>
          <w:tcPr>
            <w:tcW w:w="1144" w:type="dxa"/>
            <w:gridSpan w:val="3"/>
          </w:tcPr>
          <w:p w14:paraId="296CB13F" w14:textId="77777777" w:rsidR="001F48D9" w:rsidRPr="00C12148" w:rsidRDefault="00000000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5450559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доски </w:t>
            </w:r>
          </w:p>
        </w:tc>
        <w:tc>
          <w:tcPr>
            <w:tcW w:w="1013" w:type="dxa"/>
            <w:gridSpan w:val="7"/>
          </w:tcPr>
          <w:p w14:paraId="49D877E2" w14:textId="77777777" w:rsidR="001F48D9" w:rsidRPr="00C12148" w:rsidRDefault="00000000" w:rsidP="00540457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2108514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посуда</w:t>
            </w:r>
          </w:p>
        </w:tc>
        <w:tc>
          <w:tcPr>
            <w:tcW w:w="1209" w:type="dxa"/>
            <w:gridSpan w:val="8"/>
          </w:tcPr>
          <w:p w14:paraId="107BE335" w14:textId="77777777" w:rsidR="001F48D9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057550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инвентарь</w:t>
            </w:r>
          </w:p>
        </w:tc>
        <w:tc>
          <w:tcPr>
            <w:tcW w:w="1029" w:type="dxa"/>
          </w:tcPr>
          <w:p w14:paraId="7BC83461" w14:textId="77777777" w:rsidR="001F48D9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41649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>ножи</w:t>
            </w:r>
          </w:p>
        </w:tc>
        <w:tc>
          <w:tcPr>
            <w:tcW w:w="3954" w:type="dxa"/>
            <w:gridSpan w:val="14"/>
          </w:tcPr>
          <w:p w14:paraId="4A8E5C0F" w14:textId="77777777" w:rsidR="001F48D9" w:rsidRPr="00C12148" w:rsidRDefault="00000000" w:rsidP="00AE044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620838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печи </w:t>
            </w:r>
            <w:sdt>
              <w:sdtPr>
                <w:rPr>
                  <w:szCs w:val="16"/>
                </w:rPr>
                <w:id w:val="8496009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П </w:t>
            </w:r>
            <w:sdt>
              <w:sdtPr>
                <w:rPr>
                  <w:szCs w:val="16"/>
                </w:rPr>
                <w:id w:val="828840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Р </w:t>
            </w:r>
            <w:sdt>
              <w:sdtPr>
                <w:rPr>
                  <w:szCs w:val="16"/>
                </w:rPr>
                <w:id w:val="17907013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К </w:t>
            </w:r>
            <w:sdt>
              <w:sdtPr>
                <w:rPr>
                  <w:szCs w:val="16"/>
                </w:rPr>
                <w:id w:val="-977119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ХК </w:t>
            </w:r>
            <w:sdt>
              <w:sdtPr>
                <w:rPr>
                  <w:szCs w:val="16"/>
                </w:rPr>
                <w:id w:val="16857087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ГК</w:t>
            </w:r>
          </w:p>
        </w:tc>
        <w:tc>
          <w:tcPr>
            <w:tcW w:w="3197" w:type="dxa"/>
            <w:gridSpan w:val="6"/>
          </w:tcPr>
          <w:p w14:paraId="526E77CD" w14:textId="77777777" w:rsidR="001F48D9" w:rsidRPr="00C12148" w:rsidRDefault="00000000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6622793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>термоусадочные туннели</w:t>
            </w:r>
          </w:p>
        </w:tc>
      </w:tr>
      <w:tr w:rsidR="001F48D9" w:rsidRPr="00D23288" w14:paraId="4DB0A9DF" w14:textId="77777777" w:rsidTr="00FC5861">
        <w:trPr>
          <w:trHeight w:val="20"/>
        </w:trPr>
        <w:tc>
          <w:tcPr>
            <w:tcW w:w="1682" w:type="dxa"/>
            <w:gridSpan w:val="10"/>
          </w:tcPr>
          <w:p w14:paraId="01B661A9" w14:textId="77777777" w:rsidR="001F48D9" w:rsidRDefault="00000000" w:rsidP="00381B4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0672999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</w:t>
            </w:r>
            <w:proofErr w:type="spellStart"/>
            <w:r w:rsidR="001F48D9" w:rsidRPr="00C12148">
              <w:rPr>
                <w:szCs w:val="16"/>
              </w:rPr>
              <w:t>инсек</w:t>
            </w:r>
            <w:proofErr w:type="spellEnd"/>
            <w:r w:rsidR="001F48D9">
              <w:rPr>
                <w:szCs w:val="16"/>
              </w:rPr>
              <w:t>.</w:t>
            </w:r>
            <w:r w:rsidR="001F48D9" w:rsidRPr="00C12148">
              <w:rPr>
                <w:szCs w:val="16"/>
              </w:rPr>
              <w:t xml:space="preserve"> лампы</w:t>
            </w:r>
          </w:p>
        </w:tc>
        <w:tc>
          <w:tcPr>
            <w:tcW w:w="1571" w:type="dxa"/>
            <w:gridSpan w:val="23"/>
          </w:tcPr>
          <w:p w14:paraId="4CCD419F" w14:textId="77777777" w:rsidR="001F48D9" w:rsidRDefault="00000000" w:rsidP="00C45ED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6159872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стерилизатор</w:t>
            </w:r>
            <w:r w:rsidR="001F48D9">
              <w:rPr>
                <w:szCs w:val="16"/>
              </w:rPr>
              <w:t>ы</w:t>
            </w:r>
          </w:p>
        </w:tc>
        <w:tc>
          <w:tcPr>
            <w:tcW w:w="1709" w:type="dxa"/>
            <w:gridSpan w:val="14"/>
          </w:tcPr>
          <w:p w14:paraId="795B5790" w14:textId="77777777" w:rsidR="001F48D9" w:rsidRDefault="00000000" w:rsidP="001F48D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014345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бакт</w:t>
            </w:r>
            <w:r w:rsidR="001F48D9">
              <w:rPr>
                <w:szCs w:val="16"/>
              </w:rPr>
              <w:t>.</w:t>
            </w:r>
            <w:r w:rsidR="001F48D9" w:rsidRPr="00C12148">
              <w:rPr>
                <w:szCs w:val="16"/>
              </w:rPr>
              <w:t xml:space="preserve"> лампы</w:t>
            </w:r>
          </w:p>
        </w:tc>
        <w:tc>
          <w:tcPr>
            <w:tcW w:w="1144" w:type="dxa"/>
            <w:gridSpan w:val="3"/>
          </w:tcPr>
          <w:p w14:paraId="403B283F" w14:textId="77777777" w:rsidR="001F48D9" w:rsidRDefault="00000000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611657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вешала</w:t>
            </w:r>
          </w:p>
        </w:tc>
        <w:tc>
          <w:tcPr>
            <w:tcW w:w="1013" w:type="dxa"/>
            <w:gridSpan w:val="7"/>
          </w:tcPr>
          <w:p w14:paraId="3883D952" w14:textId="77777777" w:rsidR="001F48D9" w:rsidRDefault="00000000" w:rsidP="0054045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547479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</w:t>
            </w:r>
            <w:proofErr w:type="spellStart"/>
            <w:r w:rsidR="001F48D9" w:rsidRPr="00C12148">
              <w:rPr>
                <w:szCs w:val="16"/>
              </w:rPr>
              <w:t>мусаты</w:t>
            </w:r>
            <w:proofErr w:type="spellEnd"/>
          </w:p>
        </w:tc>
        <w:tc>
          <w:tcPr>
            <w:tcW w:w="1209" w:type="dxa"/>
            <w:gridSpan w:val="8"/>
          </w:tcPr>
          <w:p w14:paraId="3534EFDD" w14:textId="77777777" w:rsidR="001F48D9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22775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секачи</w:t>
            </w:r>
          </w:p>
        </w:tc>
        <w:tc>
          <w:tcPr>
            <w:tcW w:w="1029" w:type="dxa"/>
          </w:tcPr>
          <w:p w14:paraId="4AE2B94A" w14:textId="77777777" w:rsidR="001F48D9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884277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крючки</w:t>
            </w:r>
          </w:p>
        </w:tc>
        <w:tc>
          <w:tcPr>
            <w:tcW w:w="1984" w:type="dxa"/>
            <w:gridSpan w:val="11"/>
          </w:tcPr>
          <w:p w14:paraId="76EB3B13" w14:textId="77777777" w:rsidR="001F48D9" w:rsidRDefault="00000000" w:rsidP="00AE044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9534668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шкафы сушильные</w:t>
            </w:r>
          </w:p>
        </w:tc>
        <w:tc>
          <w:tcPr>
            <w:tcW w:w="1970" w:type="dxa"/>
            <w:gridSpan w:val="3"/>
          </w:tcPr>
          <w:p w14:paraId="39463706" w14:textId="77777777" w:rsidR="001F48D9" w:rsidRDefault="00000000" w:rsidP="00AE044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7901615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>шкафы духовые</w:t>
            </w:r>
          </w:p>
        </w:tc>
        <w:tc>
          <w:tcPr>
            <w:tcW w:w="3197" w:type="dxa"/>
            <w:gridSpan w:val="6"/>
          </w:tcPr>
          <w:p w14:paraId="55B9A30A" w14:textId="77777777" w:rsidR="001F48D9" w:rsidRDefault="00000000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062275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автоматические </w:t>
            </w:r>
            <w:proofErr w:type="spellStart"/>
            <w:r w:rsidR="001F48D9" w:rsidRPr="00C12148">
              <w:rPr>
                <w:szCs w:val="16"/>
              </w:rPr>
              <w:t>клипсаторы</w:t>
            </w:r>
            <w:proofErr w:type="spellEnd"/>
          </w:p>
        </w:tc>
      </w:tr>
      <w:tr w:rsidR="001F48D9" w:rsidRPr="00D23288" w14:paraId="2E90795B" w14:textId="77777777" w:rsidTr="00FC5861">
        <w:trPr>
          <w:trHeight w:val="20"/>
        </w:trPr>
        <w:tc>
          <w:tcPr>
            <w:tcW w:w="3387" w:type="dxa"/>
            <w:gridSpan w:val="35"/>
          </w:tcPr>
          <w:p w14:paraId="0D71B7CA" w14:textId="77777777" w:rsidR="001F48D9" w:rsidRPr="00C12148" w:rsidRDefault="00000000" w:rsidP="004161A9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4434607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стены </w:t>
            </w:r>
            <w:sdt>
              <w:sdtPr>
                <w:rPr>
                  <w:szCs w:val="16"/>
                </w:rPr>
                <w:id w:val="-3902726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(выше 2 м)</w:t>
            </w:r>
            <w:r w:rsidR="001F48D9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2111001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D23288">
              <w:rPr>
                <w:szCs w:val="16"/>
              </w:rPr>
              <w:t>ОК</w:t>
            </w:r>
            <w:r w:rsidR="001F48D9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3242746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П </w:t>
            </w:r>
            <w:sdt>
              <w:sdtPr>
                <w:rPr>
                  <w:szCs w:val="16"/>
                </w:rPr>
                <w:id w:val="6920414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СП</w:t>
            </w:r>
          </w:p>
        </w:tc>
        <w:tc>
          <w:tcPr>
            <w:tcW w:w="1575" w:type="dxa"/>
            <w:gridSpan w:val="12"/>
          </w:tcPr>
          <w:p w14:paraId="5EA489D0" w14:textId="77777777" w:rsidR="001F48D9" w:rsidRPr="00C12148" w:rsidRDefault="001F48D9" w:rsidP="00C23011">
            <w:pPr>
              <w:pStyle w:val="--2"/>
              <w:rPr>
                <w:sz w:val="4"/>
                <w:szCs w:val="16"/>
              </w:rPr>
            </w:pPr>
          </w:p>
        </w:tc>
        <w:tc>
          <w:tcPr>
            <w:tcW w:w="1144" w:type="dxa"/>
            <w:gridSpan w:val="3"/>
          </w:tcPr>
          <w:p w14:paraId="6947CAB3" w14:textId="77777777" w:rsidR="001F48D9" w:rsidRPr="00C12148" w:rsidRDefault="00000000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383039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>шампура</w:t>
            </w:r>
          </w:p>
        </w:tc>
        <w:tc>
          <w:tcPr>
            <w:tcW w:w="1013" w:type="dxa"/>
            <w:gridSpan w:val="7"/>
          </w:tcPr>
          <w:p w14:paraId="02382294" w14:textId="77777777" w:rsidR="001F48D9" w:rsidRPr="00C12148" w:rsidRDefault="00000000" w:rsidP="00540457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7017428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>шпажки</w:t>
            </w:r>
          </w:p>
        </w:tc>
        <w:tc>
          <w:tcPr>
            <w:tcW w:w="2238" w:type="dxa"/>
            <w:gridSpan w:val="9"/>
          </w:tcPr>
          <w:p w14:paraId="3E932A4F" w14:textId="77777777" w:rsidR="001F48D9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5502673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</w:t>
            </w:r>
            <w:proofErr w:type="spellStart"/>
            <w:r w:rsidR="001F48D9" w:rsidRPr="00C12148">
              <w:rPr>
                <w:szCs w:val="16"/>
              </w:rPr>
              <w:t>гастроёмкости</w:t>
            </w:r>
            <w:proofErr w:type="spellEnd"/>
          </w:p>
        </w:tc>
        <w:tc>
          <w:tcPr>
            <w:tcW w:w="1984" w:type="dxa"/>
            <w:gridSpan w:val="11"/>
          </w:tcPr>
          <w:p w14:paraId="2ECAE86D" w14:textId="77777777" w:rsidR="001F48D9" w:rsidRPr="00C12148" w:rsidRDefault="00000000" w:rsidP="00F86F0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002586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</w:t>
            </w:r>
            <w:r w:rsidR="001F48D9">
              <w:rPr>
                <w:szCs w:val="16"/>
              </w:rPr>
              <w:t>камеры</w:t>
            </w:r>
            <w:r w:rsidR="001F48D9" w:rsidRPr="00C12148">
              <w:rPr>
                <w:szCs w:val="16"/>
              </w:rPr>
              <w:t xml:space="preserve"> сушильные</w:t>
            </w:r>
          </w:p>
        </w:tc>
        <w:tc>
          <w:tcPr>
            <w:tcW w:w="1970" w:type="dxa"/>
            <w:gridSpan w:val="3"/>
          </w:tcPr>
          <w:p w14:paraId="39437244" w14:textId="77777777" w:rsidR="001F48D9" w:rsidRPr="00C12148" w:rsidRDefault="00000000" w:rsidP="00B158E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8827456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</w:t>
            </w:r>
          </w:p>
        </w:tc>
        <w:tc>
          <w:tcPr>
            <w:tcW w:w="3197" w:type="dxa"/>
            <w:gridSpan w:val="6"/>
          </w:tcPr>
          <w:p w14:paraId="6B837E48" w14:textId="77777777" w:rsidR="001F48D9" w:rsidRPr="00C12148" w:rsidRDefault="00000000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3368056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>маркировочные линии</w:t>
            </w:r>
          </w:p>
        </w:tc>
      </w:tr>
      <w:tr w:rsidR="001F48D9" w:rsidRPr="00D23288" w14:paraId="2AF2BBF5" w14:textId="77777777" w:rsidTr="00FC5861">
        <w:trPr>
          <w:trHeight w:val="20"/>
        </w:trPr>
        <w:tc>
          <w:tcPr>
            <w:tcW w:w="3387" w:type="dxa"/>
            <w:gridSpan w:val="35"/>
          </w:tcPr>
          <w:p w14:paraId="778C72CB" w14:textId="77777777" w:rsidR="001F48D9" w:rsidRDefault="00000000" w:rsidP="004161A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1303195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стены </w:t>
            </w:r>
            <w:sdt>
              <w:sdtPr>
                <w:rPr>
                  <w:szCs w:val="16"/>
                </w:rPr>
                <w:id w:val="-16845823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(до 2 м)</w:t>
            </w:r>
            <w:r w:rsidR="001F48D9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343224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D23288">
              <w:rPr>
                <w:szCs w:val="16"/>
              </w:rPr>
              <w:t>ОК</w:t>
            </w:r>
            <w:r w:rsidR="001F48D9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1551111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П </w:t>
            </w:r>
            <w:sdt>
              <w:sdtPr>
                <w:rPr>
                  <w:szCs w:val="16"/>
                </w:rPr>
                <w:id w:val="3788260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СП</w:t>
            </w:r>
          </w:p>
        </w:tc>
        <w:tc>
          <w:tcPr>
            <w:tcW w:w="1575" w:type="dxa"/>
            <w:gridSpan w:val="12"/>
          </w:tcPr>
          <w:p w14:paraId="621CD4AC" w14:textId="77777777" w:rsidR="001F48D9" w:rsidRDefault="00000000" w:rsidP="004161A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1773407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F83558">
                  <w:rPr>
                    <w:rFonts w:ascii="MS Gothic" w:eastAsia="MS Gothic" w:hAnsi="MS Gothic" w:cs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бойлера</w:t>
            </w:r>
          </w:p>
        </w:tc>
        <w:tc>
          <w:tcPr>
            <w:tcW w:w="1144" w:type="dxa"/>
            <w:gridSpan w:val="3"/>
          </w:tcPr>
          <w:p w14:paraId="0717BF4D" w14:textId="77777777" w:rsidR="001F48D9" w:rsidRDefault="00000000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6280766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рамы</w:t>
            </w:r>
          </w:p>
        </w:tc>
        <w:tc>
          <w:tcPr>
            <w:tcW w:w="1560" w:type="dxa"/>
            <w:gridSpan w:val="12"/>
          </w:tcPr>
          <w:p w14:paraId="3512A745" w14:textId="77777777" w:rsidR="001F48D9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4122082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>перекладины</w:t>
            </w:r>
          </w:p>
        </w:tc>
        <w:tc>
          <w:tcPr>
            <w:tcW w:w="1691" w:type="dxa"/>
            <w:gridSpan w:val="4"/>
          </w:tcPr>
          <w:p w14:paraId="27A7C1AF" w14:textId="77777777" w:rsidR="001F48D9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637138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</w:t>
            </w:r>
            <w:r w:rsidR="001F48D9" w:rsidRPr="00AE044C">
              <w:rPr>
                <w:szCs w:val="16"/>
              </w:rPr>
              <w:t>шомпола</w:t>
            </w:r>
          </w:p>
        </w:tc>
        <w:tc>
          <w:tcPr>
            <w:tcW w:w="1984" w:type="dxa"/>
            <w:gridSpan w:val="11"/>
          </w:tcPr>
          <w:p w14:paraId="69BE1237" w14:textId="77777777" w:rsidR="001F48D9" w:rsidRDefault="00000000" w:rsidP="00AE044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2286499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</w:t>
            </w:r>
          </w:p>
        </w:tc>
        <w:tc>
          <w:tcPr>
            <w:tcW w:w="1970" w:type="dxa"/>
            <w:gridSpan w:val="3"/>
          </w:tcPr>
          <w:p w14:paraId="3BCDB84C" w14:textId="77777777" w:rsidR="001F48D9" w:rsidRDefault="00000000" w:rsidP="00B158E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6686707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</w:t>
            </w:r>
          </w:p>
        </w:tc>
        <w:tc>
          <w:tcPr>
            <w:tcW w:w="3197" w:type="dxa"/>
            <w:gridSpan w:val="6"/>
          </w:tcPr>
          <w:p w14:paraId="5E242029" w14:textId="77777777" w:rsidR="001F48D9" w:rsidRDefault="00000000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42828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упаковочные машины</w:t>
            </w:r>
          </w:p>
        </w:tc>
      </w:tr>
      <w:tr w:rsidR="001F48D9" w:rsidRPr="00D23288" w14:paraId="47C604D8" w14:textId="77777777" w:rsidTr="00FC5861">
        <w:trPr>
          <w:trHeight w:val="20"/>
        </w:trPr>
        <w:tc>
          <w:tcPr>
            <w:tcW w:w="3422" w:type="dxa"/>
            <w:gridSpan w:val="36"/>
          </w:tcPr>
          <w:p w14:paraId="3D217188" w14:textId="77777777" w:rsidR="001F48D9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6431795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кабель-каналы </w:t>
            </w:r>
            <w:sdt>
              <w:sdtPr>
                <w:rPr>
                  <w:szCs w:val="16"/>
                </w:rPr>
                <w:id w:val="16073078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(до 2 м) </w:t>
            </w:r>
            <w:sdt>
              <w:sdtPr>
                <w:rPr>
                  <w:szCs w:val="16"/>
                </w:rPr>
                <w:id w:val="10459547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(выше 2 м)</w:t>
            </w:r>
          </w:p>
        </w:tc>
        <w:tc>
          <w:tcPr>
            <w:tcW w:w="1540" w:type="dxa"/>
            <w:gridSpan w:val="11"/>
          </w:tcPr>
          <w:p w14:paraId="470D4BD7" w14:textId="77777777" w:rsidR="001F48D9" w:rsidRPr="00C12148" w:rsidRDefault="00000000" w:rsidP="00C45ED4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6910564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розетки</w:t>
            </w:r>
          </w:p>
        </w:tc>
        <w:tc>
          <w:tcPr>
            <w:tcW w:w="1144" w:type="dxa"/>
            <w:gridSpan w:val="3"/>
          </w:tcPr>
          <w:p w14:paraId="64236459" w14:textId="77777777" w:rsidR="001F48D9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708155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1F48D9" w:rsidRPr="00C12148">
              <w:rPr>
                <w:szCs w:val="16"/>
              </w:rPr>
              <w:t>дежи</w:t>
            </w:r>
            <w:proofErr w:type="spellEnd"/>
            <w:r w:rsidR="001F48D9" w:rsidRPr="00C12148">
              <w:rPr>
                <w:szCs w:val="16"/>
              </w:rPr>
              <w:t xml:space="preserve"> </w:t>
            </w:r>
          </w:p>
        </w:tc>
        <w:tc>
          <w:tcPr>
            <w:tcW w:w="3251" w:type="dxa"/>
            <w:gridSpan w:val="16"/>
          </w:tcPr>
          <w:p w14:paraId="3CCDA417" w14:textId="77777777" w:rsidR="001F48D9" w:rsidRPr="00C12148" w:rsidRDefault="00000000" w:rsidP="00AE044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0369579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ёмкости передвижные</w:t>
            </w:r>
          </w:p>
        </w:tc>
        <w:tc>
          <w:tcPr>
            <w:tcW w:w="7151" w:type="dxa"/>
            <w:gridSpan w:val="20"/>
            <w:shd w:val="clear" w:color="auto" w:fill="BFBFBF" w:themeFill="background1" w:themeFillShade="BF"/>
          </w:tcPr>
          <w:p w14:paraId="381CE690" w14:textId="77777777" w:rsidR="001F48D9" w:rsidRPr="00C12148" w:rsidRDefault="001F48D9" w:rsidP="001F48D9">
            <w:pPr>
              <w:pStyle w:val="--2"/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Технологическое оборудование:</w:t>
            </w:r>
          </w:p>
        </w:tc>
      </w:tr>
      <w:tr w:rsidR="001F48D9" w:rsidRPr="00D23288" w14:paraId="2B9840B0" w14:textId="77777777" w:rsidTr="00FC5861">
        <w:trPr>
          <w:trHeight w:val="42"/>
        </w:trPr>
        <w:tc>
          <w:tcPr>
            <w:tcW w:w="3940" w:type="dxa"/>
            <w:gridSpan w:val="44"/>
          </w:tcPr>
          <w:p w14:paraId="12B4A6D7" w14:textId="77777777" w:rsidR="001F48D9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3433189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металлоконструкции </w:t>
            </w:r>
            <w:sdt>
              <w:sdtPr>
                <w:rPr>
                  <w:szCs w:val="16"/>
                </w:rPr>
                <w:id w:val="20730720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(до 2 м) </w:t>
            </w:r>
            <w:sdt>
              <w:sdtPr>
                <w:rPr>
                  <w:szCs w:val="16"/>
                </w:rPr>
                <w:id w:val="5633766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(выше 2 м)</w:t>
            </w:r>
          </w:p>
        </w:tc>
        <w:tc>
          <w:tcPr>
            <w:tcW w:w="1022" w:type="dxa"/>
            <w:gridSpan w:val="3"/>
          </w:tcPr>
          <w:p w14:paraId="37714DD0" w14:textId="77777777" w:rsidR="001F48D9" w:rsidRPr="00C12148" w:rsidRDefault="00000000" w:rsidP="00C23011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4649342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часы</w:t>
            </w:r>
          </w:p>
        </w:tc>
        <w:tc>
          <w:tcPr>
            <w:tcW w:w="2268" w:type="dxa"/>
            <w:gridSpan w:val="11"/>
          </w:tcPr>
          <w:p w14:paraId="10C2F7E3" w14:textId="77777777" w:rsidR="001F48D9" w:rsidRPr="00C12148" w:rsidRDefault="00000000" w:rsidP="00AE044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1276837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</w:t>
            </w:r>
            <w:r w:rsidR="001F48D9" w:rsidRPr="00C12148">
              <w:rPr>
                <w:szCs w:val="16"/>
              </w:rPr>
              <w:t xml:space="preserve">формы </w:t>
            </w:r>
            <w:sdt>
              <w:sdtPr>
                <w:rPr>
                  <w:szCs w:val="16"/>
                </w:rPr>
                <w:id w:val="-7569763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С </w:t>
            </w:r>
            <w:sdt>
              <w:sdtPr>
                <w:rPr>
                  <w:szCs w:val="16"/>
                </w:rPr>
                <w:id w:val="-18440781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9247635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>А</w:t>
            </w:r>
            <w:r w:rsidR="001F48D9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6162820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Т</w:t>
            </w:r>
          </w:p>
        </w:tc>
        <w:tc>
          <w:tcPr>
            <w:tcW w:w="2127" w:type="dxa"/>
            <w:gridSpan w:val="8"/>
          </w:tcPr>
          <w:p w14:paraId="22AC7258" w14:textId="77777777" w:rsidR="001F48D9" w:rsidRPr="00C12148" w:rsidRDefault="00000000" w:rsidP="00AE044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675070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листы </w:t>
            </w:r>
            <w:sdt>
              <w:sdtPr>
                <w:rPr>
                  <w:szCs w:val="16"/>
                </w:rPr>
                <w:id w:val="-20970898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10875684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>А</w:t>
            </w:r>
          </w:p>
        </w:tc>
        <w:tc>
          <w:tcPr>
            <w:tcW w:w="3960" w:type="dxa"/>
            <w:gridSpan w:val="15"/>
          </w:tcPr>
          <w:p w14:paraId="4CAB5A42" w14:textId="77777777" w:rsidR="001F48D9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603661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производственные столы </w:t>
            </w:r>
            <w:sdt>
              <w:sdtPr>
                <w:rPr>
                  <w:szCs w:val="16"/>
                </w:rPr>
                <w:id w:val="9048800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357177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>Д</w:t>
            </w:r>
            <w:r w:rsidR="001F48D9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8167539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</w:t>
            </w:r>
            <w:r w:rsidR="001F48D9" w:rsidRPr="0030538D">
              <w:rPr>
                <w:szCs w:val="16"/>
              </w:rPr>
              <w:t xml:space="preserve">НК </w:t>
            </w:r>
            <w:sdt>
              <w:sdtPr>
                <w:rPr>
                  <w:szCs w:val="16"/>
                </w:rPr>
                <w:id w:val="15584283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</w:t>
            </w:r>
            <w:r w:rsidR="001F48D9" w:rsidRPr="0030538D">
              <w:rPr>
                <w:rFonts w:cs="Arial"/>
                <w:szCs w:val="16"/>
              </w:rPr>
              <w:t>ОБ</w:t>
            </w:r>
            <w:r w:rsidR="001F48D9" w:rsidRPr="0030538D">
              <w:rPr>
                <w:szCs w:val="16"/>
              </w:rPr>
              <w:t>Р</w:t>
            </w:r>
          </w:p>
        </w:tc>
        <w:tc>
          <w:tcPr>
            <w:tcW w:w="3191" w:type="dxa"/>
            <w:gridSpan w:val="5"/>
          </w:tcPr>
          <w:p w14:paraId="64B269F8" w14:textId="77777777" w:rsidR="001F48D9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809611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 рентгеновские системы контроля</w:t>
            </w:r>
          </w:p>
        </w:tc>
      </w:tr>
      <w:tr w:rsidR="001F48D9" w:rsidRPr="00D23288" w14:paraId="1F5C379C" w14:textId="77777777" w:rsidTr="00FC5861">
        <w:trPr>
          <w:trHeight w:val="20"/>
        </w:trPr>
        <w:tc>
          <w:tcPr>
            <w:tcW w:w="4962" w:type="dxa"/>
            <w:gridSpan w:val="47"/>
          </w:tcPr>
          <w:p w14:paraId="0AF66181" w14:textId="77777777" w:rsidR="001F48D9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7281077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водопроводные трубы </w:t>
            </w:r>
            <w:sdt>
              <w:sdtPr>
                <w:rPr>
                  <w:szCs w:val="16"/>
                </w:rPr>
                <w:id w:val="-9066840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(до 2 м) </w:t>
            </w:r>
            <w:sdt>
              <w:sdtPr>
                <w:rPr>
                  <w:szCs w:val="16"/>
                </w:rPr>
                <w:id w:val="3641865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(выше 2 м)</w:t>
            </w:r>
          </w:p>
        </w:tc>
        <w:tc>
          <w:tcPr>
            <w:tcW w:w="4395" w:type="dxa"/>
            <w:gridSpan w:val="19"/>
          </w:tcPr>
          <w:p w14:paraId="290742DE" w14:textId="77777777" w:rsidR="001F48D9" w:rsidRPr="00C12148" w:rsidRDefault="00000000" w:rsidP="00C45ED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855830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</w:t>
            </w:r>
            <w:r w:rsidR="001F48D9" w:rsidRPr="00C12148">
              <w:rPr>
                <w:szCs w:val="16"/>
              </w:rPr>
              <w:t xml:space="preserve">съёмные детали оборудования </w:t>
            </w:r>
            <w:sdt>
              <w:sdtPr>
                <w:rPr>
                  <w:szCs w:val="16"/>
                </w:rPr>
                <w:id w:val="-6085876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-13134100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>А</w:t>
            </w:r>
            <w:r w:rsidR="001F48D9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5913662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Т</w:t>
            </w:r>
          </w:p>
        </w:tc>
        <w:tc>
          <w:tcPr>
            <w:tcW w:w="3954" w:type="dxa"/>
            <w:gridSpan w:val="14"/>
          </w:tcPr>
          <w:p w14:paraId="169D108C" w14:textId="77777777" w:rsidR="001F48D9" w:rsidRPr="00C12148" w:rsidRDefault="00000000" w:rsidP="0030538D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6415759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1F48D9" w:rsidRPr="00C12148">
              <w:rPr>
                <w:szCs w:val="16"/>
              </w:rPr>
              <w:t xml:space="preserve">весы </w:t>
            </w:r>
            <w:sdt>
              <w:sdtPr>
                <w:rPr>
                  <w:szCs w:val="16"/>
                </w:rPr>
                <w:id w:val="-11734093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напольные </w:t>
            </w:r>
            <w:sdt>
              <w:sdtPr>
                <w:rPr>
                  <w:szCs w:val="16"/>
                </w:rPr>
                <w:id w:val="-805698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настольные</w:t>
            </w:r>
          </w:p>
        </w:tc>
        <w:tc>
          <w:tcPr>
            <w:tcW w:w="3197" w:type="dxa"/>
            <w:gridSpan w:val="6"/>
          </w:tcPr>
          <w:p w14:paraId="229092CB" w14:textId="77777777" w:rsidR="001F48D9" w:rsidRPr="00C12148" w:rsidRDefault="00000000" w:rsidP="00C23011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398568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>ультразвуковые нарезки</w:t>
            </w:r>
          </w:p>
        </w:tc>
      </w:tr>
      <w:tr w:rsidR="001F48D9" w:rsidRPr="00D23288" w14:paraId="6679D751" w14:textId="77777777" w:rsidTr="00FC5861">
        <w:trPr>
          <w:trHeight w:val="20"/>
        </w:trPr>
        <w:tc>
          <w:tcPr>
            <w:tcW w:w="3450" w:type="dxa"/>
            <w:gridSpan w:val="37"/>
          </w:tcPr>
          <w:p w14:paraId="2FCE288D" w14:textId="77777777" w:rsidR="001F48D9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3110640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окна внешние</w:t>
            </w:r>
            <w:r w:rsidR="001F48D9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4051132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(до 2 м) </w:t>
            </w:r>
            <w:sdt>
              <w:sdtPr>
                <w:rPr>
                  <w:szCs w:val="16"/>
                </w:rPr>
                <w:id w:val="8087546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(выше 2 м)</w:t>
            </w:r>
          </w:p>
        </w:tc>
        <w:tc>
          <w:tcPr>
            <w:tcW w:w="1512" w:type="dxa"/>
            <w:gridSpan w:val="10"/>
          </w:tcPr>
          <w:p w14:paraId="12F66AA3" w14:textId="77777777" w:rsidR="001F48D9" w:rsidRPr="00C12148" w:rsidRDefault="00000000" w:rsidP="001D14F4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2817960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B479BF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B479BF">
              <w:rPr>
                <w:szCs w:val="16"/>
              </w:rPr>
              <w:t xml:space="preserve"> </w:t>
            </w:r>
            <w:proofErr w:type="spellStart"/>
            <w:r w:rsidR="001F48D9">
              <w:rPr>
                <w:szCs w:val="16"/>
              </w:rPr>
              <w:t>моск</w:t>
            </w:r>
            <w:proofErr w:type="spellEnd"/>
            <w:r w:rsidR="001F48D9">
              <w:rPr>
                <w:szCs w:val="16"/>
              </w:rPr>
              <w:t>. сетки</w:t>
            </w:r>
          </w:p>
        </w:tc>
        <w:tc>
          <w:tcPr>
            <w:tcW w:w="4395" w:type="dxa"/>
            <w:gridSpan w:val="19"/>
          </w:tcPr>
          <w:p w14:paraId="1265B8A6" w14:textId="77777777" w:rsidR="001F48D9" w:rsidRPr="00C12148" w:rsidRDefault="00000000" w:rsidP="00C45ED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5972980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</w:t>
            </w:r>
            <w:r w:rsidR="001F48D9" w:rsidRPr="00C12148">
              <w:rPr>
                <w:szCs w:val="16"/>
              </w:rPr>
              <w:t xml:space="preserve">внутрицеховая тара </w:t>
            </w:r>
            <w:sdt>
              <w:sdtPr>
                <w:rPr>
                  <w:szCs w:val="16"/>
                </w:rPr>
                <w:id w:val="-324946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ящики </w:t>
            </w:r>
            <w:sdt>
              <w:sdtPr>
                <w:rPr>
                  <w:szCs w:val="16"/>
                </w:rPr>
                <w:id w:val="8510749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вёдра </w:t>
            </w:r>
            <w:sdt>
              <w:sdtPr>
                <w:rPr>
                  <w:szCs w:val="16"/>
                </w:rPr>
                <w:id w:val="-9967243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бочки</w:t>
            </w:r>
          </w:p>
        </w:tc>
        <w:tc>
          <w:tcPr>
            <w:tcW w:w="1692" w:type="dxa"/>
            <w:gridSpan w:val="5"/>
          </w:tcPr>
          <w:p w14:paraId="63696C14" w14:textId="77777777" w:rsidR="001F48D9" w:rsidRPr="00430CE5" w:rsidRDefault="00000000" w:rsidP="00430CE5">
            <w:pPr>
              <w:pStyle w:val="--2"/>
              <w:ind w:left="15"/>
              <w:rPr>
                <w:szCs w:val="16"/>
              </w:rPr>
            </w:pPr>
            <w:sdt>
              <w:sdtPr>
                <w:rPr>
                  <w:szCs w:val="16"/>
                </w:rPr>
                <w:id w:val="11075404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430CE5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1F48D9" w:rsidRPr="00C12148">
              <w:rPr>
                <w:szCs w:val="16"/>
              </w:rPr>
              <w:t>блендеры</w:t>
            </w:r>
          </w:p>
        </w:tc>
        <w:tc>
          <w:tcPr>
            <w:tcW w:w="2262" w:type="dxa"/>
            <w:gridSpan w:val="9"/>
          </w:tcPr>
          <w:p w14:paraId="5E6428CF" w14:textId="77777777" w:rsidR="001F48D9" w:rsidRPr="00430CE5" w:rsidRDefault="00000000" w:rsidP="00430CE5">
            <w:pPr>
              <w:pStyle w:val="--2"/>
              <w:ind w:left="15"/>
              <w:rPr>
                <w:szCs w:val="16"/>
              </w:rPr>
            </w:pPr>
            <w:sdt>
              <w:sdtPr>
                <w:rPr>
                  <w:szCs w:val="16"/>
                </w:rPr>
                <w:id w:val="9872877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046637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>миксеры планетарные</w:t>
            </w:r>
          </w:p>
        </w:tc>
        <w:tc>
          <w:tcPr>
            <w:tcW w:w="3197" w:type="dxa"/>
            <w:gridSpan w:val="6"/>
          </w:tcPr>
          <w:p w14:paraId="437E7C78" w14:textId="77777777" w:rsidR="001F48D9" w:rsidRPr="00C12148" w:rsidRDefault="00000000" w:rsidP="00C23011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489592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</w:t>
            </w:r>
          </w:p>
        </w:tc>
      </w:tr>
      <w:tr w:rsidR="00430CE5" w:rsidRPr="00D23288" w14:paraId="547CF187" w14:textId="77777777" w:rsidTr="00FC5861">
        <w:trPr>
          <w:trHeight w:val="20"/>
        </w:trPr>
        <w:tc>
          <w:tcPr>
            <w:tcW w:w="4962" w:type="dxa"/>
            <w:gridSpan w:val="47"/>
          </w:tcPr>
          <w:p w14:paraId="6B462274" w14:textId="77777777" w:rsidR="00430CE5" w:rsidRPr="00C12148" w:rsidRDefault="00000000" w:rsidP="00742159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564464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окна внутрицеховые</w:t>
            </w:r>
            <w:r w:rsidR="00430CE5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5631018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(до 2 м) </w:t>
            </w:r>
            <w:sdt>
              <w:sdtPr>
                <w:rPr>
                  <w:szCs w:val="16"/>
                </w:rPr>
                <w:id w:val="4534541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(выше 2 м)</w:t>
            </w:r>
          </w:p>
        </w:tc>
        <w:tc>
          <w:tcPr>
            <w:tcW w:w="4395" w:type="dxa"/>
            <w:gridSpan w:val="19"/>
          </w:tcPr>
          <w:p w14:paraId="7CA4A8C9" w14:textId="77777777" w:rsidR="00430CE5" w:rsidRPr="00C12148" w:rsidRDefault="00000000" w:rsidP="00C45ED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555543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>
              <w:rPr>
                <w:szCs w:val="16"/>
              </w:rPr>
              <w:t xml:space="preserve"> </w:t>
            </w:r>
            <w:r w:rsidR="00430CE5" w:rsidRPr="00C12148">
              <w:rPr>
                <w:szCs w:val="16"/>
              </w:rPr>
              <w:t xml:space="preserve">съёмные детали </w:t>
            </w:r>
            <w:r w:rsidR="00430CE5">
              <w:rPr>
                <w:szCs w:val="16"/>
              </w:rPr>
              <w:t xml:space="preserve">вытяжных зонтов </w:t>
            </w:r>
            <w:sdt>
              <w:sdtPr>
                <w:rPr>
                  <w:szCs w:val="16"/>
                </w:rPr>
                <w:id w:val="-12770874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-21364828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>А</w:t>
            </w:r>
          </w:p>
        </w:tc>
        <w:tc>
          <w:tcPr>
            <w:tcW w:w="1686" w:type="dxa"/>
            <w:gridSpan w:val="4"/>
            <w:vAlign w:val="center"/>
          </w:tcPr>
          <w:p w14:paraId="53EC0F8B" w14:textId="77777777" w:rsidR="00430CE5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9761848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proofErr w:type="spellStart"/>
            <w:r w:rsidR="00430CE5" w:rsidRPr="00C12148">
              <w:rPr>
                <w:szCs w:val="16"/>
              </w:rPr>
              <w:t>солодоварки</w:t>
            </w:r>
            <w:proofErr w:type="spellEnd"/>
            <w:r w:rsidR="00430CE5" w:rsidRPr="00C12148">
              <w:rPr>
                <w:szCs w:val="16"/>
              </w:rPr>
              <w:t xml:space="preserve"> </w:t>
            </w:r>
          </w:p>
        </w:tc>
        <w:tc>
          <w:tcPr>
            <w:tcW w:w="2268" w:type="dxa"/>
            <w:gridSpan w:val="10"/>
            <w:vAlign w:val="center"/>
          </w:tcPr>
          <w:p w14:paraId="221D3053" w14:textId="77777777" w:rsidR="00430CE5" w:rsidRPr="00046637" w:rsidRDefault="00000000" w:rsidP="00430CE5">
            <w:pPr>
              <w:pStyle w:val="--2"/>
              <w:ind w:left="15"/>
              <w:rPr>
                <w:szCs w:val="16"/>
              </w:rPr>
            </w:pPr>
            <w:sdt>
              <w:sdtPr>
                <w:rPr>
                  <w:szCs w:val="16"/>
                </w:rPr>
                <w:id w:val="210649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046637">
                  <w:rPr>
                    <w:rFonts w:hint="eastAsia"/>
                    <w:szCs w:val="16"/>
                  </w:rPr>
                  <w:t>☐</w:t>
                </w:r>
              </w:sdtContent>
            </w:sdt>
            <w:proofErr w:type="spellStart"/>
            <w:r w:rsidR="00430CE5" w:rsidRPr="00C12148">
              <w:rPr>
                <w:szCs w:val="16"/>
              </w:rPr>
              <w:t>ферментаторы</w:t>
            </w:r>
            <w:proofErr w:type="spellEnd"/>
          </w:p>
        </w:tc>
        <w:tc>
          <w:tcPr>
            <w:tcW w:w="3197" w:type="dxa"/>
            <w:gridSpan w:val="6"/>
          </w:tcPr>
          <w:p w14:paraId="54D3980C" w14:textId="77777777" w:rsidR="00430CE5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1669059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</w:t>
            </w:r>
          </w:p>
        </w:tc>
      </w:tr>
      <w:tr w:rsidR="00430CE5" w:rsidRPr="00D23288" w14:paraId="6668227C" w14:textId="77777777" w:rsidTr="00FC5861">
        <w:trPr>
          <w:trHeight w:val="20"/>
        </w:trPr>
        <w:tc>
          <w:tcPr>
            <w:tcW w:w="4962" w:type="dxa"/>
            <w:gridSpan w:val="47"/>
          </w:tcPr>
          <w:p w14:paraId="584ABAD5" w14:textId="5278852F" w:rsidR="00430CE5" w:rsidRDefault="00000000" w:rsidP="00646C1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6332809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43223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430CE5" w:rsidRPr="00B81C8D">
              <w:rPr>
                <w:szCs w:val="16"/>
              </w:rPr>
              <w:t xml:space="preserve"> стеллажи складские </w:t>
            </w:r>
            <w:sdt>
              <w:sdtPr>
                <w:rPr>
                  <w:szCs w:val="16"/>
                </w:rPr>
                <w:id w:val="-192232184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43223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430CE5" w:rsidRPr="00C12148">
              <w:rPr>
                <w:szCs w:val="16"/>
              </w:rPr>
              <w:t xml:space="preserve"> (до 2 м) </w:t>
            </w:r>
            <w:sdt>
              <w:sdtPr>
                <w:rPr>
                  <w:szCs w:val="16"/>
                </w:rPr>
                <w:id w:val="-888533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(выше 2 м)</w:t>
            </w:r>
          </w:p>
        </w:tc>
        <w:tc>
          <w:tcPr>
            <w:tcW w:w="1134" w:type="dxa"/>
            <w:gridSpan w:val="2"/>
          </w:tcPr>
          <w:p w14:paraId="45EE61B5" w14:textId="77777777" w:rsidR="00430CE5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6136229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C5861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>шпильки</w:t>
            </w:r>
          </w:p>
        </w:tc>
        <w:tc>
          <w:tcPr>
            <w:tcW w:w="993" w:type="dxa"/>
            <w:gridSpan w:val="7"/>
          </w:tcPr>
          <w:p w14:paraId="65273EE8" w14:textId="77777777" w:rsidR="00430CE5" w:rsidRDefault="00000000" w:rsidP="00C45ED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938417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>тележки</w:t>
            </w:r>
          </w:p>
        </w:tc>
        <w:tc>
          <w:tcPr>
            <w:tcW w:w="2268" w:type="dxa"/>
            <w:gridSpan w:val="10"/>
          </w:tcPr>
          <w:p w14:paraId="2DA54889" w14:textId="77777777" w:rsidR="00430CE5" w:rsidRDefault="00000000" w:rsidP="00C45ED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699244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>тележки подкатные</w:t>
            </w:r>
          </w:p>
        </w:tc>
        <w:tc>
          <w:tcPr>
            <w:tcW w:w="1686" w:type="dxa"/>
            <w:gridSpan w:val="4"/>
            <w:vAlign w:val="center"/>
          </w:tcPr>
          <w:p w14:paraId="38DC8C15" w14:textId="77777777" w:rsidR="00430CE5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079583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proofErr w:type="spellStart"/>
            <w:r w:rsidR="00430CE5" w:rsidRPr="00C12148">
              <w:rPr>
                <w:szCs w:val="16"/>
              </w:rPr>
              <w:t>бисквиторезки</w:t>
            </w:r>
            <w:proofErr w:type="spellEnd"/>
            <w:r w:rsidR="00430CE5" w:rsidRPr="00C12148">
              <w:rPr>
                <w:szCs w:val="16"/>
              </w:rPr>
              <w:t xml:space="preserve"> </w:t>
            </w:r>
          </w:p>
        </w:tc>
        <w:tc>
          <w:tcPr>
            <w:tcW w:w="2268" w:type="dxa"/>
            <w:gridSpan w:val="10"/>
            <w:tcMar>
              <w:left w:w="0" w:type="dxa"/>
              <w:right w:w="0" w:type="dxa"/>
            </w:tcMar>
            <w:vAlign w:val="center"/>
          </w:tcPr>
          <w:p w14:paraId="7FF6D313" w14:textId="77777777" w:rsidR="00430CE5" w:rsidRDefault="00000000" w:rsidP="00430CE5">
            <w:pPr>
              <w:pStyle w:val="--2"/>
              <w:ind w:left="15"/>
              <w:rPr>
                <w:szCs w:val="16"/>
              </w:rPr>
            </w:pPr>
            <w:sdt>
              <w:sdtPr>
                <w:rPr>
                  <w:szCs w:val="16"/>
                </w:rPr>
                <w:id w:val="-8330687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046637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отсадочные машины</w:t>
            </w:r>
          </w:p>
        </w:tc>
        <w:tc>
          <w:tcPr>
            <w:tcW w:w="3197" w:type="dxa"/>
            <w:gridSpan w:val="6"/>
          </w:tcPr>
          <w:p w14:paraId="3B0C6AC0" w14:textId="77777777" w:rsidR="00430CE5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8797387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430CE5">
              <w:rPr>
                <w:szCs w:val="16"/>
              </w:rPr>
              <w:t xml:space="preserve"> </w:t>
            </w:r>
          </w:p>
        </w:tc>
      </w:tr>
      <w:tr w:rsidR="00430CE5" w:rsidRPr="00D23288" w14:paraId="72F2F91C" w14:textId="77777777" w:rsidTr="00FC5861">
        <w:trPr>
          <w:trHeight w:val="20"/>
        </w:trPr>
        <w:tc>
          <w:tcPr>
            <w:tcW w:w="1490" w:type="dxa"/>
            <w:gridSpan w:val="8"/>
          </w:tcPr>
          <w:p w14:paraId="43FFEDFA" w14:textId="77777777" w:rsidR="00430CE5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4194855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электрощиты</w:t>
            </w:r>
          </w:p>
        </w:tc>
        <w:tc>
          <w:tcPr>
            <w:tcW w:w="1735" w:type="dxa"/>
            <w:gridSpan w:val="24"/>
          </w:tcPr>
          <w:p w14:paraId="4C595E1F" w14:textId="77777777" w:rsidR="00430CE5" w:rsidRPr="00C12148" w:rsidRDefault="00000000" w:rsidP="002B30F3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0807487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пожарны</w:t>
            </w:r>
            <w:r w:rsidR="00430CE5">
              <w:rPr>
                <w:szCs w:val="16"/>
              </w:rPr>
              <w:t>е</w:t>
            </w:r>
            <w:r w:rsidR="00430CE5" w:rsidRPr="00C12148">
              <w:rPr>
                <w:szCs w:val="16"/>
              </w:rPr>
              <w:t xml:space="preserve"> щит</w:t>
            </w:r>
            <w:r w:rsidR="00430CE5">
              <w:rPr>
                <w:szCs w:val="16"/>
              </w:rPr>
              <w:t>ы</w:t>
            </w:r>
          </w:p>
        </w:tc>
        <w:tc>
          <w:tcPr>
            <w:tcW w:w="1737" w:type="dxa"/>
            <w:gridSpan w:val="15"/>
          </w:tcPr>
          <w:p w14:paraId="1B7C9DFC" w14:textId="77777777" w:rsidR="00430CE5" w:rsidRPr="00C12148" w:rsidRDefault="00000000" w:rsidP="00D61CA8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4827035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</w:t>
            </w:r>
            <w:r w:rsidR="00430CE5">
              <w:rPr>
                <w:szCs w:val="16"/>
              </w:rPr>
              <w:t>подоконники</w:t>
            </w:r>
          </w:p>
        </w:tc>
        <w:tc>
          <w:tcPr>
            <w:tcW w:w="2127" w:type="dxa"/>
            <w:gridSpan w:val="9"/>
          </w:tcPr>
          <w:p w14:paraId="16C59468" w14:textId="77777777" w:rsidR="00430CE5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4578504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>
              <w:rPr>
                <w:szCs w:val="16"/>
              </w:rPr>
              <w:t xml:space="preserve"> клетки для копчения</w:t>
            </w:r>
          </w:p>
        </w:tc>
        <w:tc>
          <w:tcPr>
            <w:tcW w:w="2268" w:type="dxa"/>
            <w:gridSpan w:val="10"/>
          </w:tcPr>
          <w:p w14:paraId="34DB14AD" w14:textId="77777777" w:rsidR="00430CE5" w:rsidRPr="00C12148" w:rsidRDefault="00000000" w:rsidP="00C5660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289250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>
              <w:rPr>
                <w:szCs w:val="16"/>
              </w:rPr>
              <w:t xml:space="preserve"> сетки для копчения</w:t>
            </w:r>
          </w:p>
        </w:tc>
        <w:tc>
          <w:tcPr>
            <w:tcW w:w="1686" w:type="dxa"/>
            <w:gridSpan w:val="4"/>
            <w:vAlign w:val="bottom"/>
          </w:tcPr>
          <w:p w14:paraId="53B501D8" w14:textId="77777777" w:rsidR="00430CE5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6055049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430CE5" w:rsidRPr="00C12148">
              <w:rPr>
                <w:szCs w:val="16"/>
              </w:rPr>
              <w:t xml:space="preserve">тестомесы </w:t>
            </w:r>
          </w:p>
        </w:tc>
        <w:tc>
          <w:tcPr>
            <w:tcW w:w="2268" w:type="dxa"/>
            <w:gridSpan w:val="10"/>
            <w:tcMar>
              <w:left w:w="0" w:type="dxa"/>
              <w:right w:w="0" w:type="dxa"/>
            </w:tcMar>
            <w:vAlign w:val="bottom"/>
          </w:tcPr>
          <w:p w14:paraId="6214A2DE" w14:textId="77777777" w:rsidR="00430CE5" w:rsidRPr="00046637" w:rsidRDefault="00000000" w:rsidP="00430CE5">
            <w:pPr>
              <w:pStyle w:val="--2"/>
              <w:ind w:left="156"/>
              <w:rPr>
                <w:szCs w:val="16"/>
              </w:rPr>
            </w:pPr>
            <w:sdt>
              <w:sdtPr>
                <w:rPr>
                  <w:szCs w:val="16"/>
                </w:rPr>
                <w:id w:val="-20946159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046637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</w:t>
            </w:r>
            <w:proofErr w:type="spellStart"/>
            <w:r w:rsidR="00430CE5" w:rsidRPr="00C12148">
              <w:rPr>
                <w:szCs w:val="16"/>
              </w:rPr>
              <w:t>тестоделители</w:t>
            </w:r>
            <w:proofErr w:type="spellEnd"/>
          </w:p>
        </w:tc>
        <w:tc>
          <w:tcPr>
            <w:tcW w:w="3197" w:type="dxa"/>
            <w:gridSpan w:val="6"/>
          </w:tcPr>
          <w:p w14:paraId="4CB911F6" w14:textId="77777777" w:rsidR="00430CE5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789475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</w:t>
            </w:r>
          </w:p>
        </w:tc>
      </w:tr>
      <w:tr w:rsidR="00430CE5" w:rsidRPr="00D23288" w14:paraId="79F072D8" w14:textId="77777777" w:rsidTr="00FC5861">
        <w:trPr>
          <w:trHeight w:val="20"/>
        </w:trPr>
        <w:tc>
          <w:tcPr>
            <w:tcW w:w="2223" w:type="dxa"/>
            <w:gridSpan w:val="19"/>
          </w:tcPr>
          <w:p w14:paraId="6E4B92D7" w14:textId="77777777" w:rsidR="00430CE5" w:rsidRPr="00C12148" w:rsidRDefault="00000000" w:rsidP="00160B6B">
            <w:pPr>
              <w:pStyle w:val="--2"/>
              <w:tabs>
                <w:tab w:val="left" w:pos="1877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2039486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отопительные приборы</w:t>
            </w:r>
          </w:p>
        </w:tc>
        <w:tc>
          <w:tcPr>
            <w:tcW w:w="2739" w:type="dxa"/>
            <w:gridSpan w:val="28"/>
          </w:tcPr>
          <w:p w14:paraId="644D430E" w14:textId="77777777" w:rsidR="00430CE5" w:rsidRPr="00F83558" w:rsidRDefault="00000000" w:rsidP="00F83558">
            <w:pPr>
              <w:pStyle w:val="--2"/>
              <w:tabs>
                <w:tab w:val="left" w:pos="1877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6623074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B479BF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B479BF">
              <w:rPr>
                <w:szCs w:val="16"/>
              </w:rPr>
              <w:t xml:space="preserve"> </w:t>
            </w:r>
            <w:r w:rsidR="00430CE5">
              <w:rPr>
                <w:szCs w:val="16"/>
              </w:rPr>
              <w:t>металлические отбойники</w:t>
            </w:r>
          </w:p>
        </w:tc>
        <w:tc>
          <w:tcPr>
            <w:tcW w:w="2127" w:type="dxa"/>
            <w:gridSpan w:val="9"/>
          </w:tcPr>
          <w:p w14:paraId="03126128" w14:textId="77777777" w:rsidR="00430CE5" w:rsidRPr="00C12148" w:rsidRDefault="00000000" w:rsidP="001D349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5617461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>отсадочные мешки</w:t>
            </w:r>
          </w:p>
        </w:tc>
        <w:tc>
          <w:tcPr>
            <w:tcW w:w="2268" w:type="dxa"/>
            <w:gridSpan w:val="10"/>
          </w:tcPr>
          <w:p w14:paraId="7325F2AD" w14:textId="77777777" w:rsidR="00430CE5" w:rsidRPr="00C12148" w:rsidRDefault="00000000" w:rsidP="001D349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4561351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430CE5" w:rsidRPr="00C12148">
              <w:rPr>
                <w:szCs w:val="16"/>
              </w:rPr>
              <w:t>силапеновые</w:t>
            </w:r>
            <w:proofErr w:type="spellEnd"/>
            <w:r w:rsidR="00430CE5" w:rsidRPr="00C12148">
              <w:rPr>
                <w:szCs w:val="16"/>
              </w:rPr>
              <w:t xml:space="preserve"> коврики</w:t>
            </w:r>
          </w:p>
        </w:tc>
        <w:tc>
          <w:tcPr>
            <w:tcW w:w="2126" w:type="dxa"/>
            <w:gridSpan w:val="12"/>
            <w:vAlign w:val="center"/>
          </w:tcPr>
          <w:p w14:paraId="11DBCB11" w14:textId="77777777" w:rsidR="00430CE5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4823898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proofErr w:type="spellStart"/>
            <w:r w:rsidR="00430CE5" w:rsidRPr="00C12148">
              <w:rPr>
                <w:szCs w:val="16"/>
              </w:rPr>
              <w:t>тестоокруглители</w:t>
            </w:r>
            <w:proofErr w:type="spellEnd"/>
            <w:r w:rsidR="00430CE5" w:rsidRPr="00C12148">
              <w:rPr>
                <w:szCs w:val="16"/>
              </w:rPr>
              <w:t xml:space="preserve"> </w:t>
            </w:r>
          </w:p>
        </w:tc>
        <w:tc>
          <w:tcPr>
            <w:tcW w:w="1828" w:type="dxa"/>
            <w:gridSpan w:val="2"/>
            <w:vAlign w:val="center"/>
          </w:tcPr>
          <w:p w14:paraId="380A0B17" w14:textId="77777777" w:rsidR="00430CE5" w:rsidRPr="00046637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336210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430CE5" w:rsidRPr="00C12148">
              <w:rPr>
                <w:szCs w:val="16"/>
              </w:rPr>
              <w:t>тестораскатки</w:t>
            </w:r>
            <w:proofErr w:type="spellEnd"/>
          </w:p>
        </w:tc>
        <w:tc>
          <w:tcPr>
            <w:tcW w:w="3197" w:type="dxa"/>
            <w:gridSpan w:val="6"/>
          </w:tcPr>
          <w:p w14:paraId="745848DE" w14:textId="77777777" w:rsidR="00430CE5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3376591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</w:t>
            </w:r>
          </w:p>
        </w:tc>
      </w:tr>
      <w:tr w:rsidR="00430CE5" w:rsidRPr="00D23288" w14:paraId="0F9194C2" w14:textId="77777777" w:rsidTr="00FC5861">
        <w:trPr>
          <w:trHeight w:val="20"/>
        </w:trPr>
        <w:tc>
          <w:tcPr>
            <w:tcW w:w="962" w:type="dxa"/>
            <w:gridSpan w:val="2"/>
          </w:tcPr>
          <w:p w14:paraId="1872AE99" w14:textId="77777777" w:rsidR="00430CE5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6763982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двери</w:t>
            </w:r>
          </w:p>
        </w:tc>
        <w:tc>
          <w:tcPr>
            <w:tcW w:w="1261" w:type="dxa"/>
            <w:gridSpan w:val="17"/>
          </w:tcPr>
          <w:p w14:paraId="02A0ED3E" w14:textId="77777777" w:rsidR="00430CE5" w:rsidRPr="005A42B3" w:rsidRDefault="00000000" w:rsidP="0074215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728305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5A42B3">
                  <w:rPr>
                    <w:rFonts w:ascii="MS Gothic" w:eastAsia="MS Gothic" w:hAnsi="MS Gothic" w:cs="MS Gothic" w:hint="eastAsia"/>
                    <w:szCs w:val="16"/>
                  </w:rPr>
                  <w:t>☐</w:t>
                </w:r>
              </w:sdtContent>
            </w:sdt>
            <w:r w:rsidR="00430CE5" w:rsidRPr="005A42B3">
              <w:rPr>
                <w:szCs w:val="16"/>
              </w:rPr>
              <w:t xml:space="preserve"> </w:t>
            </w:r>
            <w:r w:rsidR="00430CE5">
              <w:rPr>
                <w:szCs w:val="16"/>
              </w:rPr>
              <w:t>роллеты</w:t>
            </w:r>
          </w:p>
        </w:tc>
        <w:tc>
          <w:tcPr>
            <w:tcW w:w="2739" w:type="dxa"/>
            <w:gridSpan w:val="28"/>
          </w:tcPr>
          <w:p w14:paraId="72BA05D6" w14:textId="77777777" w:rsidR="00430CE5" w:rsidRPr="005A42B3" w:rsidRDefault="00000000" w:rsidP="005A42B3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39477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>
              <w:rPr>
                <w:szCs w:val="16"/>
              </w:rPr>
              <w:t xml:space="preserve"> </w:t>
            </w:r>
            <w:r w:rsidR="00430CE5" w:rsidRPr="00C12148">
              <w:rPr>
                <w:szCs w:val="16"/>
              </w:rPr>
              <w:t>завесы тепловые</w:t>
            </w:r>
          </w:p>
        </w:tc>
        <w:tc>
          <w:tcPr>
            <w:tcW w:w="4395" w:type="dxa"/>
            <w:gridSpan w:val="19"/>
          </w:tcPr>
          <w:p w14:paraId="657EEA4A" w14:textId="77777777" w:rsidR="00430CE5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5248912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>корзины для расстойки теста</w:t>
            </w:r>
          </w:p>
        </w:tc>
        <w:tc>
          <w:tcPr>
            <w:tcW w:w="2126" w:type="dxa"/>
            <w:gridSpan w:val="12"/>
            <w:tcMar>
              <w:right w:w="0" w:type="dxa"/>
            </w:tcMar>
            <w:vAlign w:val="center"/>
          </w:tcPr>
          <w:p w14:paraId="50EEF9EA" w14:textId="77777777" w:rsidR="00430CE5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3631993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430CE5" w:rsidRPr="00C12148">
              <w:rPr>
                <w:szCs w:val="16"/>
              </w:rPr>
              <w:t>прессы для теста</w:t>
            </w:r>
          </w:p>
        </w:tc>
        <w:tc>
          <w:tcPr>
            <w:tcW w:w="1828" w:type="dxa"/>
            <w:gridSpan w:val="2"/>
            <w:tcMar>
              <w:left w:w="0" w:type="dxa"/>
              <w:right w:w="0" w:type="dxa"/>
            </w:tcMar>
            <w:vAlign w:val="center"/>
          </w:tcPr>
          <w:p w14:paraId="7AF66876" w14:textId="77777777" w:rsidR="00430CE5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6258450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>водяные бани</w:t>
            </w:r>
          </w:p>
        </w:tc>
        <w:tc>
          <w:tcPr>
            <w:tcW w:w="3197" w:type="dxa"/>
            <w:gridSpan w:val="6"/>
            <w:vAlign w:val="center"/>
          </w:tcPr>
          <w:p w14:paraId="5A126AA1" w14:textId="77777777" w:rsidR="00430CE5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073188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</w:t>
            </w:r>
          </w:p>
        </w:tc>
      </w:tr>
      <w:tr w:rsidR="00430CE5" w:rsidRPr="00D23288" w14:paraId="3A33813B" w14:textId="77777777" w:rsidTr="00FC5861">
        <w:trPr>
          <w:trHeight w:val="20"/>
        </w:trPr>
        <w:tc>
          <w:tcPr>
            <w:tcW w:w="2979" w:type="dxa"/>
            <w:gridSpan w:val="30"/>
          </w:tcPr>
          <w:p w14:paraId="5F048A07" w14:textId="67EE8EF5" w:rsidR="00430CE5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2703027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43223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430CE5" w:rsidRPr="00C12148">
              <w:rPr>
                <w:szCs w:val="16"/>
              </w:rPr>
              <w:t xml:space="preserve">держатели </w:t>
            </w:r>
            <w:sdt>
              <w:sdtPr>
                <w:rPr>
                  <w:szCs w:val="16"/>
                </w:rPr>
                <w:id w:val="12223357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Н </w:t>
            </w:r>
            <w:sdt>
              <w:sdtPr>
                <w:rPr>
                  <w:szCs w:val="16"/>
                </w:rPr>
                <w:id w:val="11164124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Д </w:t>
            </w:r>
            <w:sdt>
              <w:sdtPr>
                <w:rPr>
                  <w:szCs w:val="16"/>
                </w:rPr>
                <w:id w:val="-174285800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43223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430CE5" w:rsidRPr="00C12148">
              <w:rPr>
                <w:szCs w:val="16"/>
              </w:rPr>
              <w:t xml:space="preserve"> К</w:t>
            </w:r>
            <w:r w:rsidR="00430CE5">
              <w:rPr>
                <w:szCs w:val="16"/>
              </w:rPr>
              <w:t>Ф</w:t>
            </w:r>
            <w:r w:rsidR="00430CE5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8740057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</w:t>
            </w:r>
            <w:r w:rsidR="00430CE5">
              <w:rPr>
                <w:szCs w:val="16"/>
              </w:rPr>
              <w:t>У</w:t>
            </w:r>
            <w:r w:rsidR="00430CE5" w:rsidRPr="00C12148">
              <w:rPr>
                <w:szCs w:val="16"/>
              </w:rPr>
              <w:t>И</w:t>
            </w:r>
          </w:p>
        </w:tc>
        <w:tc>
          <w:tcPr>
            <w:tcW w:w="1983" w:type="dxa"/>
            <w:gridSpan w:val="17"/>
          </w:tcPr>
          <w:p w14:paraId="4C30072F" w14:textId="77777777" w:rsidR="00430CE5" w:rsidRPr="00C12148" w:rsidRDefault="00000000" w:rsidP="00742159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0747924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доз. оборудование</w:t>
            </w:r>
          </w:p>
        </w:tc>
        <w:tc>
          <w:tcPr>
            <w:tcW w:w="4395" w:type="dxa"/>
            <w:gridSpan w:val="19"/>
          </w:tcPr>
          <w:p w14:paraId="69906B57" w14:textId="77777777" w:rsidR="00430CE5" w:rsidRPr="00C12148" w:rsidRDefault="00000000" w:rsidP="00F16016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282181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>
              <w:rPr>
                <w:szCs w:val="16"/>
              </w:rPr>
              <w:t xml:space="preserve">контейнеры </w:t>
            </w:r>
            <w:r w:rsidR="00430CE5" w:rsidRPr="00F16016">
              <w:rPr>
                <w:szCs w:val="16"/>
              </w:rPr>
              <w:t>Big</w:t>
            </w:r>
            <w:r w:rsidR="00430CE5">
              <w:rPr>
                <w:szCs w:val="16"/>
              </w:rPr>
              <w:t>-</w:t>
            </w:r>
            <w:r w:rsidR="00430CE5" w:rsidRPr="00F16016">
              <w:rPr>
                <w:szCs w:val="16"/>
              </w:rPr>
              <w:t>Box</w:t>
            </w:r>
            <w:r w:rsidR="00430CE5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4945425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>
              <w:rPr>
                <w:szCs w:val="16"/>
              </w:rPr>
              <w:t>П</w:t>
            </w:r>
            <w:r w:rsidR="00430CE5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7375198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>
              <w:rPr>
                <w:szCs w:val="16"/>
              </w:rPr>
              <w:t>Н</w:t>
            </w:r>
          </w:p>
        </w:tc>
        <w:tc>
          <w:tcPr>
            <w:tcW w:w="2126" w:type="dxa"/>
            <w:gridSpan w:val="12"/>
            <w:vAlign w:val="center"/>
          </w:tcPr>
          <w:p w14:paraId="6472DD91" w14:textId="77777777" w:rsidR="00430CE5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0114934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</w:t>
            </w:r>
            <w:r w:rsidR="00430CE5">
              <w:rPr>
                <w:szCs w:val="16"/>
              </w:rPr>
              <w:t>миксеры настольные</w:t>
            </w:r>
          </w:p>
        </w:tc>
        <w:tc>
          <w:tcPr>
            <w:tcW w:w="1828" w:type="dxa"/>
            <w:gridSpan w:val="2"/>
            <w:vAlign w:val="center"/>
          </w:tcPr>
          <w:p w14:paraId="25AAF246" w14:textId="77777777" w:rsidR="00430CE5" w:rsidRPr="00C12148" w:rsidRDefault="00000000" w:rsidP="005401D2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9723693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430CE5" w:rsidRPr="00C12148">
              <w:rPr>
                <w:szCs w:val="16"/>
              </w:rPr>
              <w:t>тарталетницы</w:t>
            </w:r>
            <w:proofErr w:type="spellEnd"/>
          </w:p>
        </w:tc>
        <w:tc>
          <w:tcPr>
            <w:tcW w:w="3197" w:type="dxa"/>
            <w:gridSpan w:val="6"/>
            <w:vAlign w:val="center"/>
          </w:tcPr>
          <w:p w14:paraId="2A1D1ECE" w14:textId="77777777" w:rsidR="00430CE5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758603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</w:p>
        </w:tc>
      </w:tr>
      <w:tr w:rsidR="00430CE5" w:rsidRPr="00D23288" w14:paraId="24D01A71" w14:textId="77777777" w:rsidTr="00FC5861">
        <w:trPr>
          <w:trHeight w:val="20"/>
        </w:trPr>
        <w:tc>
          <w:tcPr>
            <w:tcW w:w="2048" w:type="dxa"/>
            <w:gridSpan w:val="15"/>
          </w:tcPr>
          <w:p w14:paraId="64F17758" w14:textId="77777777" w:rsidR="00430CE5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9097180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>пластиковые паллеты</w:t>
            </w:r>
          </w:p>
        </w:tc>
        <w:tc>
          <w:tcPr>
            <w:tcW w:w="2914" w:type="dxa"/>
            <w:gridSpan w:val="32"/>
          </w:tcPr>
          <w:p w14:paraId="1E7C4CAD" w14:textId="77777777" w:rsidR="00430CE5" w:rsidRPr="00C12148" w:rsidRDefault="00000000" w:rsidP="00742159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6425753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пластиковые подкаты</w:t>
            </w:r>
          </w:p>
        </w:tc>
        <w:tc>
          <w:tcPr>
            <w:tcW w:w="4395" w:type="dxa"/>
            <w:gridSpan w:val="19"/>
          </w:tcPr>
          <w:p w14:paraId="21965D4B" w14:textId="77777777" w:rsidR="00430CE5" w:rsidRPr="00C12148" w:rsidRDefault="00000000" w:rsidP="00F16016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5596305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>
              <w:t xml:space="preserve"> </w:t>
            </w:r>
            <w:r w:rsidR="00430CE5">
              <w:rPr>
                <w:szCs w:val="16"/>
              </w:rPr>
              <w:t>к</w:t>
            </w:r>
            <w:r w:rsidR="00430CE5" w:rsidRPr="00F16016">
              <w:rPr>
                <w:szCs w:val="16"/>
              </w:rPr>
              <w:t>онтейнер</w:t>
            </w:r>
            <w:r w:rsidR="00430CE5">
              <w:rPr>
                <w:szCs w:val="16"/>
              </w:rPr>
              <w:t>ы</w:t>
            </w:r>
            <w:r w:rsidR="00430CE5" w:rsidRPr="00F16016">
              <w:rPr>
                <w:szCs w:val="16"/>
              </w:rPr>
              <w:t xml:space="preserve"> для сыпучих продуктов</w:t>
            </w:r>
          </w:p>
        </w:tc>
        <w:tc>
          <w:tcPr>
            <w:tcW w:w="3954" w:type="dxa"/>
            <w:gridSpan w:val="14"/>
            <w:vAlign w:val="center"/>
          </w:tcPr>
          <w:p w14:paraId="2085D4EC" w14:textId="77777777" w:rsidR="00430CE5" w:rsidRPr="00C12148" w:rsidRDefault="00000000" w:rsidP="005401D2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8176344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430CE5" w:rsidRPr="00C12148">
              <w:rPr>
                <w:szCs w:val="16"/>
              </w:rPr>
              <w:t>вакуумные роторные шприцы</w:t>
            </w:r>
          </w:p>
        </w:tc>
        <w:tc>
          <w:tcPr>
            <w:tcW w:w="3197" w:type="dxa"/>
            <w:gridSpan w:val="6"/>
            <w:vAlign w:val="center"/>
          </w:tcPr>
          <w:p w14:paraId="494630EF" w14:textId="77777777" w:rsidR="00430CE5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9272322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</w:t>
            </w:r>
          </w:p>
        </w:tc>
      </w:tr>
      <w:tr w:rsidR="00C5660D" w:rsidRPr="00D23288" w14:paraId="4510AC74" w14:textId="77777777" w:rsidTr="00FC5861">
        <w:trPr>
          <w:trHeight w:val="20"/>
        </w:trPr>
        <w:tc>
          <w:tcPr>
            <w:tcW w:w="2223" w:type="dxa"/>
            <w:gridSpan w:val="19"/>
          </w:tcPr>
          <w:p w14:paraId="5E931DD1" w14:textId="77777777" w:rsidR="00C5660D" w:rsidRPr="00C12148" w:rsidRDefault="00000000" w:rsidP="00FA33E7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8244709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>гидравлические тележки</w:t>
            </w:r>
          </w:p>
        </w:tc>
        <w:tc>
          <w:tcPr>
            <w:tcW w:w="1290" w:type="dxa"/>
            <w:gridSpan w:val="19"/>
          </w:tcPr>
          <w:p w14:paraId="4CEBC0AE" w14:textId="77777777" w:rsidR="00C5660D" w:rsidRPr="00C12148" w:rsidRDefault="00000000" w:rsidP="00FA33E7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2172784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погрузчики</w:t>
            </w:r>
          </w:p>
        </w:tc>
        <w:tc>
          <w:tcPr>
            <w:tcW w:w="1449" w:type="dxa"/>
            <w:gridSpan w:val="9"/>
          </w:tcPr>
          <w:p w14:paraId="0B4BA051" w14:textId="77777777" w:rsidR="00C5660D" w:rsidRPr="00C12148" w:rsidRDefault="00000000" w:rsidP="00FA33E7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20136724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>штабелёры</w:t>
            </w:r>
          </w:p>
        </w:tc>
        <w:tc>
          <w:tcPr>
            <w:tcW w:w="4395" w:type="dxa"/>
            <w:gridSpan w:val="19"/>
          </w:tcPr>
          <w:p w14:paraId="6F51F361" w14:textId="77777777" w:rsidR="00C5660D" w:rsidRPr="00C12148" w:rsidRDefault="00000000" w:rsidP="00DA0E5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5540829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листы от шпилек из нержавеющей стали</w:t>
            </w:r>
          </w:p>
        </w:tc>
        <w:tc>
          <w:tcPr>
            <w:tcW w:w="3954" w:type="dxa"/>
            <w:gridSpan w:val="14"/>
            <w:vAlign w:val="center"/>
          </w:tcPr>
          <w:p w14:paraId="35F2B3AB" w14:textId="77777777" w:rsidR="00C5660D" w:rsidRPr="00C12148" w:rsidRDefault="00000000" w:rsidP="001D14F4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4285779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C5660D" w:rsidRPr="00C12148">
              <w:rPr>
                <w:szCs w:val="16"/>
              </w:rPr>
              <w:t>распылители</w:t>
            </w:r>
            <w:r w:rsidR="00C5660D">
              <w:rPr>
                <w:szCs w:val="16"/>
              </w:rPr>
              <w:t xml:space="preserve"> </w:t>
            </w:r>
            <w:r w:rsidR="00C5660D" w:rsidRPr="00C12148">
              <w:rPr>
                <w:szCs w:val="16"/>
              </w:rPr>
              <w:t>пневматические</w:t>
            </w:r>
          </w:p>
        </w:tc>
        <w:tc>
          <w:tcPr>
            <w:tcW w:w="3197" w:type="dxa"/>
            <w:gridSpan w:val="6"/>
            <w:vAlign w:val="center"/>
          </w:tcPr>
          <w:p w14:paraId="3AE38276" w14:textId="77777777" w:rsidR="00C5660D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6384623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</w:t>
            </w:r>
          </w:p>
        </w:tc>
      </w:tr>
      <w:tr w:rsidR="001D14F4" w:rsidRPr="00D23288" w14:paraId="609CF6B4" w14:textId="77777777" w:rsidTr="00FC5861">
        <w:trPr>
          <w:trHeight w:val="20"/>
        </w:trPr>
        <w:tc>
          <w:tcPr>
            <w:tcW w:w="1379" w:type="dxa"/>
            <w:gridSpan w:val="7"/>
          </w:tcPr>
          <w:p w14:paraId="2BB4B1D6" w14:textId="77777777" w:rsidR="001D14F4" w:rsidRPr="00FA33E7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198608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D14F4">
              <w:rPr>
                <w:szCs w:val="16"/>
              </w:rPr>
              <w:t xml:space="preserve"> пепельницы</w:t>
            </w:r>
          </w:p>
        </w:tc>
        <w:tc>
          <w:tcPr>
            <w:tcW w:w="2134" w:type="dxa"/>
            <w:gridSpan w:val="31"/>
          </w:tcPr>
          <w:p w14:paraId="4E173476" w14:textId="77777777" w:rsidR="001D14F4" w:rsidRPr="00FA33E7" w:rsidRDefault="00000000" w:rsidP="00FA33E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3647871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D14F4" w:rsidRPr="00C12148">
              <w:rPr>
                <w:szCs w:val="16"/>
              </w:rPr>
              <w:t xml:space="preserve"> мусорные корзины</w:t>
            </w:r>
          </w:p>
        </w:tc>
        <w:tc>
          <w:tcPr>
            <w:tcW w:w="1449" w:type="dxa"/>
            <w:gridSpan w:val="9"/>
          </w:tcPr>
          <w:p w14:paraId="6B4464E9" w14:textId="77777777" w:rsidR="001D14F4" w:rsidRPr="00FA33E7" w:rsidRDefault="00000000" w:rsidP="001D14F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3908897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D14F4">
              <w:rPr>
                <w:szCs w:val="16"/>
              </w:rPr>
              <w:t xml:space="preserve"> </w:t>
            </w:r>
            <w:r w:rsidR="001D14F4" w:rsidRPr="00FA33E7">
              <w:rPr>
                <w:szCs w:val="16"/>
              </w:rPr>
              <w:t>тех</w:t>
            </w:r>
            <w:r w:rsidR="001D14F4">
              <w:rPr>
                <w:szCs w:val="16"/>
              </w:rPr>
              <w:t>.</w:t>
            </w:r>
            <w:r w:rsidR="001D14F4" w:rsidRPr="00FA33E7">
              <w:rPr>
                <w:szCs w:val="16"/>
              </w:rPr>
              <w:t xml:space="preserve"> </w:t>
            </w:r>
            <w:r w:rsidR="001D14F4">
              <w:rPr>
                <w:szCs w:val="16"/>
              </w:rPr>
              <w:t>мойки</w:t>
            </w:r>
          </w:p>
        </w:tc>
        <w:tc>
          <w:tcPr>
            <w:tcW w:w="4395" w:type="dxa"/>
            <w:gridSpan w:val="19"/>
          </w:tcPr>
          <w:p w14:paraId="39E03AE0" w14:textId="77777777" w:rsidR="001D14F4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rFonts w:eastAsia="Times New Roman"/>
                  <w:szCs w:val="16"/>
                </w:rPr>
                <w:id w:val="-6522260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C5660D" w:rsidRPr="00C12148">
              <w:rPr>
                <w:rFonts w:eastAsia="Times New Roman"/>
                <w:szCs w:val="16"/>
              </w:rPr>
              <w:t>расстоечные</w:t>
            </w:r>
            <w:proofErr w:type="spellEnd"/>
            <w:r w:rsidR="00C5660D" w:rsidRPr="00C12148">
              <w:rPr>
                <w:rFonts w:eastAsia="Times New Roman"/>
                <w:szCs w:val="16"/>
              </w:rPr>
              <w:t xml:space="preserve"> </w:t>
            </w:r>
            <w:proofErr w:type="spellStart"/>
            <w:r w:rsidR="00C5660D" w:rsidRPr="00C12148">
              <w:rPr>
                <w:rFonts w:eastAsia="Times New Roman"/>
                <w:szCs w:val="16"/>
              </w:rPr>
              <w:t>термочехлы</w:t>
            </w:r>
            <w:proofErr w:type="spellEnd"/>
          </w:p>
        </w:tc>
        <w:tc>
          <w:tcPr>
            <w:tcW w:w="1814" w:type="dxa"/>
            <w:gridSpan w:val="9"/>
            <w:vAlign w:val="bottom"/>
          </w:tcPr>
          <w:p w14:paraId="6A3F8381" w14:textId="77777777" w:rsidR="001D14F4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079726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1D14F4" w:rsidRPr="00C12148">
              <w:rPr>
                <w:szCs w:val="16"/>
              </w:rPr>
              <w:t>термощупы</w:t>
            </w:r>
          </w:p>
        </w:tc>
        <w:tc>
          <w:tcPr>
            <w:tcW w:w="2140" w:type="dxa"/>
            <w:gridSpan w:val="5"/>
            <w:vAlign w:val="bottom"/>
          </w:tcPr>
          <w:p w14:paraId="21A4EDCB" w14:textId="77777777" w:rsidR="001D14F4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7218133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D14F4" w:rsidRPr="00C12148">
              <w:rPr>
                <w:szCs w:val="16"/>
              </w:rPr>
              <w:t>дробилки</w:t>
            </w:r>
          </w:p>
        </w:tc>
        <w:tc>
          <w:tcPr>
            <w:tcW w:w="3197" w:type="dxa"/>
            <w:gridSpan w:val="6"/>
            <w:vAlign w:val="center"/>
          </w:tcPr>
          <w:p w14:paraId="4F4336DF" w14:textId="77777777" w:rsidR="001D14F4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116197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1D14F4" w:rsidRPr="00C12148">
              <w:rPr>
                <w:szCs w:val="16"/>
              </w:rPr>
              <w:t xml:space="preserve"> </w:t>
            </w:r>
          </w:p>
        </w:tc>
      </w:tr>
      <w:tr w:rsidR="00C5660D" w:rsidRPr="00D23288" w14:paraId="2E6A46C0" w14:textId="77777777" w:rsidTr="00FC5861">
        <w:trPr>
          <w:trHeight w:val="20"/>
        </w:trPr>
        <w:tc>
          <w:tcPr>
            <w:tcW w:w="2384" w:type="dxa"/>
            <w:gridSpan w:val="21"/>
          </w:tcPr>
          <w:p w14:paraId="00B1549A" w14:textId="77777777" w:rsidR="00C5660D" w:rsidRPr="00FA33E7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5929388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>
              <w:rPr>
                <w:szCs w:val="16"/>
              </w:rPr>
              <w:t xml:space="preserve"> </w:t>
            </w:r>
            <w:r w:rsidR="00C5660D" w:rsidRPr="00C12148">
              <w:rPr>
                <w:szCs w:val="16"/>
              </w:rPr>
              <w:t>контейнеры для отходов</w:t>
            </w:r>
          </w:p>
        </w:tc>
        <w:tc>
          <w:tcPr>
            <w:tcW w:w="2578" w:type="dxa"/>
            <w:gridSpan w:val="26"/>
          </w:tcPr>
          <w:p w14:paraId="2E073911" w14:textId="77777777" w:rsidR="00C5660D" w:rsidRPr="00FA33E7" w:rsidRDefault="00000000" w:rsidP="00FA33E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711346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держател</w:t>
            </w:r>
            <w:r w:rsidR="00C5660D">
              <w:rPr>
                <w:szCs w:val="16"/>
              </w:rPr>
              <w:t>и</w:t>
            </w:r>
            <w:r w:rsidR="00C5660D" w:rsidRPr="00C12148">
              <w:rPr>
                <w:szCs w:val="16"/>
              </w:rPr>
              <w:t xml:space="preserve"> рамочны</w:t>
            </w:r>
            <w:r w:rsidR="00C5660D">
              <w:rPr>
                <w:szCs w:val="16"/>
              </w:rPr>
              <w:t>е</w:t>
            </w:r>
          </w:p>
        </w:tc>
        <w:tc>
          <w:tcPr>
            <w:tcW w:w="4395" w:type="dxa"/>
            <w:gridSpan w:val="19"/>
          </w:tcPr>
          <w:p w14:paraId="6624FF97" w14:textId="77777777" w:rsidR="00C5660D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6795722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>изотермические контейнеры</w:t>
            </w:r>
          </w:p>
        </w:tc>
        <w:tc>
          <w:tcPr>
            <w:tcW w:w="3954" w:type="dxa"/>
            <w:gridSpan w:val="14"/>
            <w:vAlign w:val="center"/>
          </w:tcPr>
          <w:p w14:paraId="346E34F6" w14:textId="77777777" w:rsidR="00C5660D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8353765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C5660D" w:rsidRPr="00C12148">
              <w:rPr>
                <w:szCs w:val="16"/>
              </w:rPr>
              <w:t>машина для резки кондитерских изделий</w:t>
            </w:r>
          </w:p>
        </w:tc>
        <w:tc>
          <w:tcPr>
            <w:tcW w:w="3197" w:type="dxa"/>
            <w:gridSpan w:val="6"/>
            <w:vAlign w:val="center"/>
          </w:tcPr>
          <w:p w14:paraId="02F28F26" w14:textId="77777777" w:rsidR="00C5660D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9333973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</w:t>
            </w:r>
          </w:p>
        </w:tc>
      </w:tr>
      <w:tr w:rsidR="004161A9" w:rsidRPr="00D23288" w14:paraId="4B42C97D" w14:textId="77777777" w:rsidTr="00FC5861">
        <w:trPr>
          <w:trHeight w:val="20"/>
        </w:trPr>
        <w:tc>
          <w:tcPr>
            <w:tcW w:w="2200" w:type="dxa"/>
            <w:gridSpan w:val="18"/>
          </w:tcPr>
          <w:p w14:paraId="3E28F218" w14:textId="77777777" w:rsidR="004161A9" w:rsidRPr="00FA33E7" w:rsidRDefault="00000000" w:rsidP="00FA33E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416338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161A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161A9">
              <w:rPr>
                <w:szCs w:val="16"/>
              </w:rPr>
              <w:t xml:space="preserve"> </w:t>
            </w:r>
            <w:r w:rsidR="004161A9" w:rsidRPr="00FA33E7">
              <w:rPr>
                <w:szCs w:val="16"/>
              </w:rPr>
              <w:t>стены туалетных кабин</w:t>
            </w:r>
          </w:p>
        </w:tc>
        <w:tc>
          <w:tcPr>
            <w:tcW w:w="2762" w:type="dxa"/>
            <w:gridSpan w:val="29"/>
          </w:tcPr>
          <w:p w14:paraId="43DC51FE" w14:textId="77777777" w:rsidR="004161A9" w:rsidRPr="00FA33E7" w:rsidRDefault="00000000" w:rsidP="00FA33E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465794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161A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161A9">
              <w:rPr>
                <w:szCs w:val="16"/>
              </w:rPr>
              <w:t xml:space="preserve"> </w:t>
            </w:r>
            <w:r w:rsidR="004161A9" w:rsidRPr="00FA33E7">
              <w:rPr>
                <w:szCs w:val="16"/>
              </w:rPr>
              <w:t>двери туалетных кабин</w:t>
            </w:r>
          </w:p>
        </w:tc>
        <w:tc>
          <w:tcPr>
            <w:tcW w:w="4395" w:type="dxa"/>
            <w:gridSpan w:val="19"/>
          </w:tcPr>
          <w:p w14:paraId="76425DDA" w14:textId="77777777" w:rsidR="004161A9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015857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99096E">
                  <w:rPr>
                    <w:rFonts w:ascii="MS Gothic" w:eastAsia="MS Gothic" w:hAnsi="MS Gothic" w:cs="MS Gothic" w:hint="eastAsia"/>
                    <w:szCs w:val="16"/>
                  </w:rPr>
                  <w:t>☐</w:t>
                </w:r>
              </w:sdtContent>
            </w:sdt>
            <w:r w:rsidR="00C5660D">
              <w:rPr>
                <w:szCs w:val="16"/>
              </w:rPr>
              <w:t xml:space="preserve"> соединительные шланги</w:t>
            </w:r>
          </w:p>
        </w:tc>
        <w:tc>
          <w:tcPr>
            <w:tcW w:w="3954" w:type="dxa"/>
            <w:gridSpan w:val="14"/>
            <w:vAlign w:val="center"/>
          </w:tcPr>
          <w:p w14:paraId="6B177991" w14:textId="77777777" w:rsidR="004161A9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7427215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161A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proofErr w:type="spellStart"/>
            <w:r w:rsidR="004161A9" w:rsidRPr="00C12148">
              <w:rPr>
                <w:szCs w:val="16"/>
              </w:rPr>
              <w:t>минифилы</w:t>
            </w:r>
            <w:proofErr w:type="spellEnd"/>
            <w:r w:rsidR="004161A9" w:rsidRPr="00C12148">
              <w:rPr>
                <w:szCs w:val="16"/>
              </w:rPr>
              <w:t xml:space="preserve"> (дозаторы </w:t>
            </w:r>
            <w:r w:rsidR="00C92DD1">
              <w:rPr>
                <w:szCs w:val="16"/>
              </w:rPr>
              <w:t xml:space="preserve">для </w:t>
            </w:r>
            <w:r w:rsidR="004161A9" w:rsidRPr="00C12148">
              <w:rPr>
                <w:szCs w:val="16"/>
              </w:rPr>
              <w:t>крема)</w:t>
            </w:r>
          </w:p>
        </w:tc>
        <w:tc>
          <w:tcPr>
            <w:tcW w:w="3197" w:type="dxa"/>
            <w:gridSpan w:val="6"/>
            <w:vAlign w:val="center"/>
          </w:tcPr>
          <w:p w14:paraId="7E9F95CD" w14:textId="77777777" w:rsidR="004161A9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0167241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161A9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4161A9" w:rsidRPr="00C12148">
              <w:rPr>
                <w:szCs w:val="16"/>
              </w:rPr>
              <w:t xml:space="preserve"> </w:t>
            </w:r>
          </w:p>
        </w:tc>
      </w:tr>
      <w:tr w:rsidR="00AA2F2F" w:rsidRPr="00D23288" w14:paraId="58F34483" w14:textId="77777777" w:rsidTr="00FC5861">
        <w:trPr>
          <w:trHeight w:val="20"/>
        </w:trPr>
        <w:tc>
          <w:tcPr>
            <w:tcW w:w="2200" w:type="dxa"/>
            <w:gridSpan w:val="18"/>
          </w:tcPr>
          <w:p w14:paraId="5C38AF87" w14:textId="77777777" w:rsidR="00AA2F2F" w:rsidRPr="00FA33E7" w:rsidRDefault="00000000" w:rsidP="00FA33E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3956702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A2F2F" w:rsidRPr="00EF5416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AA2F2F" w:rsidRPr="00C12148">
              <w:rPr>
                <w:szCs w:val="16"/>
              </w:rPr>
              <w:t xml:space="preserve"> лестницы</w:t>
            </w:r>
            <w:r w:rsidR="00AA2F2F">
              <w:rPr>
                <w:szCs w:val="16"/>
              </w:rPr>
              <w:t>:</w:t>
            </w:r>
            <w:r w:rsidR="00AA2F2F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20585838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A2F2F" w:rsidRPr="00EF5416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AA2F2F" w:rsidRPr="00C12148">
              <w:rPr>
                <w:szCs w:val="16"/>
              </w:rPr>
              <w:t xml:space="preserve"> ЛО </w:t>
            </w:r>
            <w:sdt>
              <w:sdtPr>
                <w:rPr>
                  <w:szCs w:val="16"/>
                </w:rPr>
                <w:id w:val="14443532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A2F2F" w:rsidRPr="00EF5416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AA2F2F" w:rsidRPr="00C12148">
              <w:rPr>
                <w:szCs w:val="16"/>
              </w:rPr>
              <w:t xml:space="preserve"> ЛП </w:t>
            </w:r>
          </w:p>
        </w:tc>
        <w:tc>
          <w:tcPr>
            <w:tcW w:w="2762" w:type="dxa"/>
            <w:gridSpan w:val="29"/>
          </w:tcPr>
          <w:p w14:paraId="05B2B632" w14:textId="77777777" w:rsidR="00AA2F2F" w:rsidRPr="00FA33E7" w:rsidRDefault="00000000" w:rsidP="00AA2F2F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757423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A2F2F" w:rsidRPr="00EF5416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AA2F2F" w:rsidRPr="00C12148">
              <w:rPr>
                <w:szCs w:val="16"/>
              </w:rPr>
              <w:t xml:space="preserve"> резиновые коврики</w:t>
            </w:r>
          </w:p>
        </w:tc>
        <w:tc>
          <w:tcPr>
            <w:tcW w:w="4395" w:type="dxa"/>
            <w:gridSpan w:val="19"/>
          </w:tcPr>
          <w:p w14:paraId="34046213" w14:textId="77777777" w:rsidR="00AA2F2F" w:rsidRPr="00C12148" w:rsidRDefault="00000000" w:rsidP="00A76A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456211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A2F2F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A2F2F">
              <w:rPr>
                <w:szCs w:val="16"/>
              </w:rPr>
              <w:t xml:space="preserve"> крючки для ящиков</w:t>
            </w:r>
          </w:p>
        </w:tc>
        <w:tc>
          <w:tcPr>
            <w:tcW w:w="1748" w:type="dxa"/>
            <w:gridSpan w:val="7"/>
            <w:vAlign w:val="center"/>
          </w:tcPr>
          <w:p w14:paraId="27333870" w14:textId="77777777" w:rsidR="00AA2F2F" w:rsidRPr="00C12148" w:rsidRDefault="00000000" w:rsidP="002B30F3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1749133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A2F2F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AA2F2F" w:rsidRPr="00C12148">
              <w:rPr>
                <w:szCs w:val="16"/>
              </w:rPr>
              <w:t>шприц-дозатор</w:t>
            </w:r>
            <w:r w:rsidR="00AA2F2F">
              <w:rPr>
                <w:szCs w:val="16"/>
              </w:rPr>
              <w:t xml:space="preserve">ы </w:t>
            </w:r>
          </w:p>
        </w:tc>
        <w:tc>
          <w:tcPr>
            <w:tcW w:w="2206" w:type="dxa"/>
            <w:gridSpan w:val="7"/>
            <w:vAlign w:val="center"/>
          </w:tcPr>
          <w:p w14:paraId="7308E9BD" w14:textId="77777777" w:rsidR="00AA2F2F" w:rsidRPr="00C12148" w:rsidRDefault="00000000" w:rsidP="001D14F4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7096978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A2F2F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A2F2F" w:rsidRPr="00C12148">
              <w:rPr>
                <w:szCs w:val="16"/>
              </w:rPr>
              <w:t xml:space="preserve"> пилы ленточные</w:t>
            </w:r>
          </w:p>
        </w:tc>
        <w:tc>
          <w:tcPr>
            <w:tcW w:w="3197" w:type="dxa"/>
            <w:gridSpan w:val="6"/>
            <w:vAlign w:val="center"/>
          </w:tcPr>
          <w:p w14:paraId="37FBFBAF" w14:textId="77777777" w:rsidR="00AA2F2F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3217714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A2F2F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AA2F2F" w:rsidRPr="00C12148">
              <w:rPr>
                <w:szCs w:val="16"/>
              </w:rPr>
              <w:t xml:space="preserve"> </w:t>
            </w:r>
          </w:p>
        </w:tc>
      </w:tr>
      <w:tr w:rsidR="004326CB" w:rsidRPr="00D23288" w14:paraId="3C6D0FBF" w14:textId="77777777" w:rsidTr="00FC5861">
        <w:trPr>
          <w:trHeight w:val="20"/>
        </w:trPr>
        <w:tc>
          <w:tcPr>
            <w:tcW w:w="715" w:type="dxa"/>
          </w:tcPr>
          <w:p w14:paraId="07982A90" w14:textId="77777777" w:rsidR="004326CB" w:rsidRPr="00C12148" w:rsidRDefault="00000000" w:rsidP="003E18A0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3346815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26C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26CB" w:rsidRPr="00C12148">
              <w:rPr>
                <w:szCs w:val="16"/>
              </w:rPr>
              <w:t xml:space="preserve"> </w:t>
            </w:r>
            <w:r w:rsidR="004326CB">
              <w:rPr>
                <w:szCs w:val="16"/>
              </w:rPr>
              <w:t>пол</w:t>
            </w:r>
          </w:p>
        </w:tc>
        <w:tc>
          <w:tcPr>
            <w:tcW w:w="967" w:type="dxa"/>
            <w:gridSpan w:val="9"/>
          </w:tcPr>
          <w:p w14:paraId="73A58909" w14:textId="77777777" w:rsidR="004326CB" w:rsidRPr="00EF5416" w:rsidRDefault="00000000" w:rsidP="00EF5416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5409775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26C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26CB">
              <w:rPr>
                <w:szCs w:val="16"/>
              </w:rPr>
              <w:t xml:space="preserve"> </w:t>
            </w:r>
            <w:r w:rsidR="004326CB" w:rsidRPr="00EF5416">
              <w:rPr>
                <w:szCs w:val="16"/>
              </w:rPr>
              <w:t>пол</w:t>
            </w:r>
            <w:r w:rsidR="004326CB">
              <w:rPr>
                <w:szCs w:val="16"/>
              </w:rPr>
              <w:t xml:space="preserve"> ПП</w:t>
            </w:r>
          </w:p>
        </w:tc>
        <w:tc>
          <w:tcPr>
            <w:tcW w:w="1056" w:type="dxa"/>
            <w:gridSpan w:val="17"/>
          </w:tcPr>
          <w:p w14:paraId="30871D59" w14:textId="77777777" w:rsidR="004326CB" w:rsidRPr="00EF5416" w:rsidRDefault="00000000" w:rsidP="004326CB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6502911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26C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26CB">
              <w:rPr>
                <w:szCs w:val="16"/>
              </w:rPr>
              <w:t xml:space="preserve"> </w:t>
            </w:r>
            <w:r w:rsidR="004326CB" w:rsidRPr="00EF5416">
              <w:rPr>
                <w:szCs w:val="16"/>
              </w:rPr>
              <w:t>пол</w:t>
            </w:r>
            <w:r w:rsidR="004326CB">
              <w:rPr>
                <w:szCs w:val="16"/>
              </w:rPr>
              <w:t xml:space="preserve"> ДС</w:t>
            </w:r>
          </w:p>
        </w:tc>
        <w:tc>
          <w:tcPr>
            <w:tcW w:w="972" w:type="dxa"/>
            <w:gridSpan w:val="16"/>
          </w:tcPr>
          <w:p w14:paraId="4A7DBB92" w14:textId="77777777" w:rsidR="004326CB" w:rsidRPr="00EF5416" w:rsidRDefault="00000000" w:rsidP="00EF5416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5058607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26C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26CB" w:rsidRPr="00C12148">
              <w:rPr>
                <w:szCs w:val="16"/>
              </w:rPr>
              <w:t>трапы</w:t>
            </w:r>
          </w:p>
        </w:tc>
        <w:tc>
          <w:tcPr>
            <w:tcW w:w="1252" w:type="dxa"/>
            <w:gridSpan w:val="4"/>
          </w:tcPr>
          <w:p w14:paraId="54919A84" w14:textId="77777777" w:rsidR="004326CB" w:rsidRPr="00EF5416" w:rsidRDefault="00000000" w:rsidP="004326CB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525823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26C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26CB" w:rsidRPr="00C12148">
              <w:rPr>
                <w:szCs w:val="16"/>
              </w:rPr>
              <w:t xml:space="preserve"> стоки</w:t>
            </w:r>
          </w:p>
        </w:tc>
        <w:tc>
          <w:tcPr>
            <w:tcW w:w="4395" w:type="dxa"/>
            <w:gridSpan w:val="19"/>
          </w:tcPr>
          <w:p w14:paraId="70E1A8EB" w14:textId="77777777" w:rsidR="004326CB" w:rsidRPr="00C12148" w:rsidRDefault="00000000" w:rsidP="00430CE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741037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26C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26CB">
              <w:rPr>
                <w:szCs w:val="16"/>
              </w:rPr>
              <w:t xml:space="preserve"> </w:t>
            </w:r>
            <w:r w:rsidR="0052350C">
              <w:rPr>
                <w:szCs w:val="16"/>
              </w:rPr>
              <w:t>столовая посуда</w:t>
            </w:r>
          </w:p>
        </w:tc>
        <w:tc>
          <w:tcPr>
            <w:tcW w:w="3954" w:type="dxa"/>
            <w:gridSpan w:val="14"/>
            <w:vAlign w:val="bottom"/>
          </w:tcPr>
          <w:p w14:paraId="1C1A3FF3" w14:textId="77777777" w:rsidR="004326CB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20537567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proofErr w:type="spellStart"/>
            <w:r w:rsidR="00F404FC" w:rsidRPr="00C12148">
              <w:rPr>
                <w:szCs w:val="16"/>
              </w:rPr>
              <w:t>просеиватели</w:t>
            </w:r>
            <w:proofErr w:type="spellEnd"/>
            <w:r w:rsidR="00F404FC" w:rsidRPr="00C12148">
              <w:rPr>
                <w:szCs w:val="16"/>
              </w:rPr>
              <w:t xml:space="preserve">: </w:t>
            </w:r>
            <w:sdt>
              <w:sdtPr>
                <w:rPr>
                  <w:szCs w:val="16"/>
                </w:rPr>
                <w:id w:val="-1433545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мука </w:t>
            </w:r>
            <w:sdt>
              <w:sdtPr>
                <w:rPr>
                  <w:szCs w:val="16"/>
                </w:rPr>
                <w:id w:val="6136392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сахар </w:t>
            </w:r>
            <w:sdt>
              <w:sdtPr>
                <w:rPr>
                  <w:szCs w:val="16"/>
                </w:rPr>
                <w:id w:val="-2870468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>пудра</w:t>
            </w:r>
          </w:p>
        </w:tc>
        <w:tc>
          <w:tcPr>
            <w:tcW w:w="3197" w:type="dxa"/>
            <w:gridSpan w:val="6"/>
            <w:vAlign w:val="center"/>
          </w:tcPr>
          <w:p w14:paraId="36141B6E" w14:textId="77777777" w:rsidR="004326CB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1325524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26CB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4326CB" w:rsidRPr="00C12148">
              <w:rPr>
                <w:szCs w:val="16"/>
              </w:rPr>
              <w:t xml:space="preserve"> </w:t>
            </w:r>
          </w:p>
        </w:tc>
      </w:tr>
      <w:tr w:rsidR="004326CB" w:rsidRPr="00D23288" w14:paraId="0D842215" w14:textId="77777777" w:rsidTr="00FC5861">
        <w:trPr>
          <w:trHeight w:val="20"/>
        </w:trPr>
        <w:tc>
          <w:tcPr>
            <w:tcW w:w="4962" w:type="dxa"/>
            <w:gridSpan w:val="47"/>
          </w:tcPr>
          <w:p w14:paraId="3F01E27C" w14:textId="77777777" w:rsidR="004326CB" w:rsidRPr="00C12148" w:rsidRDefault="00000000" w:rsidP="004326CB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20129530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26C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26CB">
              <w:rPr>
                <w:szCs w:val="16"/>
              </w:rPr>
              <w:t xml:space="preserve"> внешние поверхности камеры </w:t>
            </w:r>
            <w:sdt>
              <w:sdtPr>
                <w:rPr>
                  <w:szCs w:val="16"/>
                </w:rPr>
                <w:id w:val="-10798231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26C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26CB">
              <w:rPr>
                <w:szCs w:val="16"/>
              </w:rPr>
              <w:t xml:space="preserve"> П </w:t>
            </w:r>
            <w:sdt>
              <w:sdtPr>
                <w:rPr>
                  <w:szCs w:val="16"/>
                </w:rPr>
                <w:id w:val="9287014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26C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26CB">
              <w:rPr>
                <w:szCs w:val="16"/>
              </w:rPr>
              <w:t xml:space="preserve"> С </w:t>
            </w:r>
            <w:sdt>
              <w:sdtPr>
                <w:rPr>
                  <w:szCs w:val="16"/>
                </w:rPr>
                <w:id w:val="20154965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26C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26CB">
              <w:rPr>
                <w:szCs w:val="16"/>
              </w:rPr>
              <w:t xml:space="preserve"> Д</w:t>
            </w:r>
          </w:p>
        </w:tc>
        <w:tc>
          <w:tcPr>
            <w:tcW w:w="4395" w:type="dxa"/>
            <w:gridSpan w:val="19"/>
          </w:tcPr>
          <w:p w14:paraId="465A8F8E" w14:textId="77777777" w:rsidR="004326CB" w:rsidRPr="00C12148" w:rsidRDefault="00000000" w:rsidP="00AE044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5490423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26C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26CB">
              <w:rPr>
                <w:szCs w:val="16"/>
              </w:rPr>
              <w:t xml:space="preserve"> </w:t>
            </w:r>
          </w:p>
        </w:tc>
        <w:tc>
          <w:tcPr>
            <w:tcW w:w="3954" w:type="dxa"/>
            <w:gridSpan w:val="14"/>
            <w:vAlign w:val="center"/>
          </w:tcPr>
          <w:p w14:paraId="1B4212A1" w14:textId="77777777" w:rsidR="004326CB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3864935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F404FC" w:rsidRPr="00C12148">
              <w:rPr>
                <w:szCs w:val="16"/>
              </w:rPr>
              <w:t>дозатор</w:t>
            </w:r>
            <w:r w:rsidR="00F404FC">
              <w:rPr>
                <w:szCs w:val="16"/>
              </w:rPr>
              <w:t>ы</w:t>
            </w:r>
            <w:r w:rsidR="00F404FC" w:rsidRPr="00C12148">
              <w:rPr>
                <w:szCs w:val="16"/>
              </w:rPr>
              <w:t xml:space="preserve"> для геля (пульверизатор</w:t>
            </w:r>
            <w:r w:rsidR="00F404FC">
              <w:rPr>
                <w:szCs w:val="16"/>
              </w:rPr>
              <w:t>ы</w:t>
            </w:r>
            <w:r w:rsidR="00F404FC" w:rsidRPr="00C12148">
              <w:rPr>
                <w:szCs w:val="16"/>
              </w:rPr>
              <w:t>)</w:t>
            </w:r>
          </w:p>
        </w:tc>
        <w:tc>
          <w:tcPr>
            <w:tcW w:w="3197" w:type="dxa"/>
            <w:gridSpan w:val="6"/>
            <w:vAlign w:val="center"/>
          </w:tcPr>
          <w:p w14:paraId="50D16E5F" w14:textId="77777777" w:rsidR="004326CB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0220569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26CB" w:rsidRPr="00C50430">
                  <w:rPr>
                    <w:rFonts w:ascii="MS Gothic" w:eastAsia="MS Gothic" w:hAnsi="MS Gothic" w:cs="MS Gothic" w:hint="eastAsia"/>
                    <w:szCs w:val="16"/>
                  </w:rPr>
                  <w:t>☐</w:t>
                </w:r>
              </w:sdtContent>
            </w:sdt>
            <w:r w:rsidR="004326CB" w:rsidRPr="00C12148">
              <w:rPr>
                <w:szCs w:val="16"/>
              </w:rPr>
              <w:t xml:space="preserve"> </w:t>
            </w:r>
          </w:p>
        </w:tc>
      </w:tr>
      <w:tr w:rsidR="00AE044C" w:rsidRPr="00D23288" w14:paraId="1CB14732" w14:textId="77777777" w:rsidTr="00FC5861">
        <w:trPr>
          <w:trHeight w:val="20"/>
        </w:trPr>
        <w:tc>
          <w:tcPr>
            <w:tcW w:w="4962" w:type="dxa"/>
            <w:gridSpan w:val="47"/>
          </w:tcPr>
          <w:p w14:paraId="211C44DD" w14:textId="77777777" w:rsidR="00AE044C" w:rsidRPr="00B479BF" w:rsidRDefault="00000000" w:rsidP="003E18A0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689431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</w:p>
        </w:tc>
        <w:tc>
          <w:tcPr>
            <w:tcW w:w="4395" w:type="dxa"/>
            <w:gridSpan w:val="19"/>
          </w:tcPr>
          <w:p w14:paraId="548AA5D4" w14:textId="77777777" w:rsidR="00AE044C" w:rsidRDefault="00000000" w:rsidP="001F48D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0403098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E044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E044C">
              <w:rPr>
                <w:szCs w:val="16"/>
              </w:rPr>
              <w:t xml:space="preserve"> </w:t>
            </w:r>
          </w:p>
        </w:tc>
        <w:tc>
          <w:tcPr>
            <w:tcW w:w="3954" w:type="dxa"/>
            <w:gridSpan w:val="14"/>
            <w:vAlign w:val="bottom"/>
          </w:tcPr>
          <w:p w14:paraId="6608A429" w14:textId="77777777" w:rsidR="00AE044C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6035234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1D14F4">
              <w:rPr>
                <w:szCs w:val="16"/>
              </w:rPr>
              <w:t xml:space="preserve"> </w:t>
            </w:r>
            <w:r w:rsidR="00F404FC" w:rsidRPr="00C12148">
              <w:rPr>
                <w:szCs w:val="16"/>
              </w:rPr>
              <w:t>депозиторы волюм</w:t>
            </w:r>
            <w:r w:rsidR="00F404FC">
              <w:rPr>
                <w:szCs w:val="16"/>
              </w:rPr>
              <w:t>етрические</w:t>
            </w:r>
          </w:p>
        </w:tc>
        <w:tc>
          <w:tcPr>
            <w:tcW w:w="3197" w:type="dxa"/>
            <w:gridSpan w:val="6"/>
            <w:vAlign w:val="center"/>
          </w:tcPr>
          <w:p w14:paraId="748E932E" w14:textId="77777777" w:rsidR="00AE044C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463900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E044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E044C">
              <w:rPr>
                <w:szCs w:val="16"/>
              </w:rPr>
              <w:t xml:space="preserve"> </w:t>
            </w:r>
          </w:p>
        </w:tc>
      </w:tr>
      <w:tr w:rsidR="00046637" w:rsidRPr="00D23288" w14:paraId="53209D88" w14:textId="77777777" w:rsidTr="00FC5861">
        <w:trPr>
          <w:trHeight w:val="20"/>
        </w:trPr>
        <w:tc>
          <w:tcPr>
            <w:tcW w:w="4962" w:type="dxa"/>
            <w:gridSpan w:val="47"/>
            <w:shd w:val="clear" w:color="auto" w:fill="FFFFFF" w:themeFill="background1"/>
          </w:tcPr>
          <w:p w14:paraId="580509D3" w14:textId="77777777" w:rsidR="00046637" w:rsidRPr="00C12148" w:rsidRDefault="00000000" w:rsidP="003E18A0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852343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23011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</w:p>
        </w:tc>
        <w:tc>
          <w:tcPr>
            <w:tcW w:w="4395" w:type="dxa"/>
            <w:gridSpan w:val="19"/>
          </w:tcPr>
          <w:p w14:paraId="5456DA7D" w14:textId="77777777" w:rsidR="00046637" w:rsidRPr="00C12148" w:rsidRDefault="00000000" w:rsidP="001F48D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6904800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>
              <w:rPr>
                <w:szCs w:val="16"/>
              </w:rPr>
              <w:t xml:space="preserve"> </w:t>
            </w:r>
          </w:p>
        </w:tc>
        <w:tc>
          <w:tcPr>
            <w:tcW w:w="3954" w:type="dxa"/>
            <w:gridSpan w:val="14"/>
            <w:vAlign w:val="bottom"/>
          </w:tcPr>
          <w:p w14:paraId="2308CA66" w14:textId="77777777" w:rsidR="00046637" w:rsidRPr="00C12148" w:rsidRDefault="00000000" w:rsidP="004161A9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6335290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F404FC" w:rsidRPr="00C12148">
              <w:rPr>
                <w:szCs w:val="16"/>
              </w:rPr>
              <w:t>распылители для желе и сиропов</w:t>
            </w:r>
          </w:p>
        </w:tc>
        <w:tc>
          <w:tcPr>
            <w:tcW w:w="3197" w:type="dxa"/>
            <w:gridSpan w:val="6"/>
            <w:vAlign w:val="center"/>
          </w:tcPr>
          <w:p w14:paraId="23496E7E" w14:textId="77777777" w:rsidR="00046637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1796993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663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46637">
              <w:rPr>
                <w:szCs w:val="16"/>
              </w:rPr>
              <w:t xml:space="preserve"> </w:t>
            </w:r>
          </w:p>
        </w:tc>
      </w:tr>
      <w:tr w:rsidR="00F404FC" w:rsidRPr="00D23288" w14:paraId="632BC755" w14:textId="77777777" w:rsidTr="00FC5861">
        <w:trPr>
          <w:trHeight w:val="20"/>
        </w:trPr>
        <w:tc>
          <w:tcPr>
            <w:tcW w:w="4962" w:type="dxa"/>
            <w:gridSpan w:val="47"/>
            <w:shd w:val="clear" w:color="auto" w:fill="BFBFBF" w:themeFill="background1" w:themeFillShade="BF"/>
          </w:tcPr>
          <w:p w14:paraId="2548485E" w14:textId="77777777" w:rsidR="00F404FC" w:rsidRPr="00C12148" w:rsidRDefault="00F404FC" w:rsidP="000A2834">
            <w:pPr>
              <w:pStyle w:val="--2"/>
              <w:tabs>
                <w:tab w:val="left" w:pos="1169"/>
                <w:tab w:val="left" w:pos="3012"/>
              </w:tabs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Сантехническое оборудование:</w:t>
            </w:r>
          </w:p>
        </w:tc>
        <w:tc>
          <w:tcPr>
            <w:tcW w:w="4395" w:type="dxa"/>
            <w:gridSpan w:val="19"/>
          </w:tcPr>
          <w:p w14:paraId="610D0F72" w14:textId="77777777" w:rsidR="00F404FC" w:rsidRPr="00C12148" w:rsidRDefault="00000000" w:rsidP="00C5660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5277933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</w:p>
        </w:tc>
        <w:tc>
          <w:tcPr>
            <w:tcW w:w="1701" w:type="dxa"/>
            <w:gridSpan w:val="6"/>
            <w:vAlign w:val="bottom"/>
          </w:tcPr>
          <w:p w14:paraId="4D166553" w14:textId="77777777" w:rsidR="00F404FC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2565616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F404FC" w:rsidRPr="00C12148">
              <w:rPr>
                <w:szCs w:val="16"/>
              </w:rPr>
              <w:t>овощерезки</w:t>
            </w:r>
          </w:p>
        </w:tc>
        <w:tc>
          <w:tcPr>
            <w:tcW w:w="2253" w:type="dxa"/>
            <w:gridSpan w:val="8"/>
            <w:vAlign w:val="bottom"/>
          </w:tcPr>
          <w:p w14:paraId="6F3A03FB" w14:textId="77777777" w:rsidR="00F404FC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8401205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F404FC" w:rsidRPr="00C12148">
              <w:rPr>
                <w:szCs w:val="16"/>
              </w:rPr>
              <w:t>овощечистки</w:t>
            </w:r>
          </w:p>
        </w:tc>
        <w:tc>
          <w:tcPr>
            <w:tcW w:w="3197" w:type="dxa"/>
            <w:gridSpan w:val="6"/>
            <w:vAlign w:val="center"/>
          </w:tcPr>
          <w:p w14:paraId="1FB7A46E" w14:textId="77777777" w:rsidR="00F404FC" w:rsidRPr="00C12148" w:rsidRDefault="00000000" w:rsidP="00B56A2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8536907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</w:p>
        </w:tc>
      </w:tr>
      <w:tr w:rsidR="00F404FC" w:rsidRPr="00D23288" w14:paraId="4F9DA274" w14:textId="77777777" w:rsidTr="00FC5861">
        <w:trPr>
          <w:trHeight w:val="20"/>
        </w:trPr>
        <w:tc>
          <w:tcPr>
            <w:tcW w:w="1096" w:type="dxa"/>
            <w:gridSpan w:val="5"/>
            <w:tcMar>
              <w:left w:w="108" w:type="dxa"/>
              <w:right w:w="0" w:type="dxa"/>
            </w:tcMar>
          </w:tcPr>
          <w:p w14:paraId="218AEAA3" w14:textId="77777777" w:rsidR="00F404FC" w:rsidRPr="00C12148" w:rsidRDefault="00000000" w:rsidP="000A2834">
            <w:pPr>
              <w:pStyle w:val="--2"/>
              <w:tabs>
                <w:tab w:val="left" w:pos="2303"/>
              </w:tabs>
              <w:rPr>
                <w:rStyle w:val="ac"/>
              </w:rPr>
            </w:pPr>
            <w:sdt>
              <w:sdtPr>
                <w:rPr>
                  <w:b/>
                  <w:bCs/>
                  <w:szCs w:val="16"/>
                </w:rPr>
                <w:id w:val="13435908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>раковин</w:t>
            </w:r>
            <w:r w:rsidR="00F404FC">
              <w:rPr>
                <w:szCs w:val="16"/>
              </w:rPr>
              <w:t>ы</w:t>
            </w:r>
          </w:p>
        </w:tc>
        <w:tc>
          <w:tcPr>
            <w:tcW w:w="1307" w:type="dxa"/>
            <w:gridSpan w:val="18"/>
          </w:tcPr>
          <w:p w14:paraId="69583220" w14:textId="77777777" w:rsidR="00F404FC" w:rsidRPr="00C12148" w:rsidRDefault="00000000" w:rsidP="000A2834">
            <w:pPr>
              <w:pStyle w:val="--2"/>
              <w:tabs>
                <w:tab w:val="left" w:pos="2303"/>
              </w:tabs>
              <w:rPr>
                <w:rStyle w:val="ac"/>
              </w:rPr>
            </w:pPr>
            <w:sdt>
              <w:sdtPr>
                <w:rPr>
                  <w:b/>
                  <w:bCs/>
                  <w:szCs w:val="16"/>
                </w:rPr>
                <w:id w:val="13230832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>смесител</w:t>
            </w:r>
            <w:r w:rsidR="00F404FC">
              <w:rPr>
                <w:szCs w:val="16"/>
              </w:rPr>
              <w:t>и</w:t>
            </w:r>
          </w:p>
        </w:tc>
        <w:tc>
          <w:tcPr>
            <w:tcW w:w="1164" w:type="dxa"/>
            <w:gridSpan w:val="18"/>
          </w:tcPr>
          <w:p w14:paraId="7787D754" w14:textId="77777777" w:rsidR="00F404FC" w:rsidRPr="00C12148" w:rsidRDefault="00000000" w:rsidP="000A2834">
            <w:pPr>
              <w:pStyle w:val="--2"/>
              <w:tabs>
                <w:tab w:val="left" w:pos="2303"/>
              </w:tabs>
              <w:rPr>
                <w:rStyle w:val="ac"/>
              </w:rPr>
            </w:pPr>
            <w:sdt>
              <w:sdtPr>
                <w:rPr>
                  <w:b/>
                  <w:bCs/>
                  <w:szCs w:val="16"/>
                </w:rPr>
                <w:id w:val="-19150780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>писсуар</w:t>
            </w:r>
            <w:r w:rsidR="00F404FC">
              <w:rPr>
                <w:szCs w:val="16"/>
              </w:rPr>
              <w:t xml:space="preserve">ы </w:t>
            </w:r>
          </w:p>
        </w:tc>
        <w:tc>
          <w:tcPr>
            <w:tcW w:w="1395" w:type="dxa"/>
            <w:gridSpan w:val="6"/>
          </w:tcPr>
          <w:p w14:paraId="315CAC53" w14:textId="77777777" w:rsidR="00F404FC" w:rsidRPr="00C12148" w:rsidRDefault="00000000" w:rsidP="000A2834">
            <w:pPr>
              <w:pStyle w:val="--2"/>
              <w:tabs>
                <w:tab w:val="left" w:pos="2303"/>
              </w:tabs>
              <w:rPr>
                <w:rStyle w:val="ac"/>
              </w:rPr>
            </w:pPr>
            <w:sdt>
              <w:sdtPr>
                <w:rPr>
                  <w:b/>
                  <w:bCs/>
                  <w:szCs w:val="16"/>
                </w:rPr>
                <w:id w:val="-10516896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 унитаз</w:t>
            </w:r>
            <w:r w:rsidR="00F404FC">
              <w:rPr>
                <w:szCs w:val="16"/>
              </w:rPr>
              <w:t>ы</w:t>
            </w:r>
          </w:p>
        </w:tc>
        <w:tc>
          <w:tcPr>
            <w:tcW w:w="4395" w:type="dxa"/>
            <w:gridSpan w:val="19"/>
          </w:tcPr>
          <w:p w14:paraId="4B4BBAE7" w14:textId="77777777" w:rsidR="00F404FC" w:rsidRPr="00C12148" w:rsidRDefault="00000000" w:rsidP="00160B6B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9392171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</w:p>
        </w:tc>
        <w:tc>
          <w:tcPr>
            <w:tcW w:w="1701" w:type="dxa"/>
            <w:gridSpan w:val="6"/>
            <w:vAlign w:val="bottom"/>
          </w:tcPr>
          <w:p w14:paraId="334E0616" w14:textId="77777777" w:rsidR="00F404FC" w:rsidRPr="00C12148" w:rsidRDefault="00000000" w:rsidP="00110C3F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6838231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F404FC" w:rsidRPr="00C12148">
              <w:rPr>
                <w:szCs w:val="16"/>
              </w:rPr>
              <w:t>измельчители</w:t>
            </w:r>
          </w:p>
        </w:tc>
        <w:tc>
          <w:tcPr>
            <w:tcW w:w="2253" w:type="dxa"/>
            <w:gridSpan w:val="8"/>
            <w:vAlign w:val="bottom"/>
          </w:tcPr>
          <w:p w14:paraId="534C4F7C" w14:textId="77777777" w:rsidR="00F404FC" w:rsidRPr="00C12148" w:rsidRDefault="00000000" w:rsidP="00110C3F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1546789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proofErr w:type="spellStart"/>
            <w:r w:rsidR="00F404FC" w:rsidRPr="00C12148">
              <w:rPr>
                <w:szCs w:val="16"/>
              </w:rPr>
              <w:t>слайсера</w:t>
            </w:r>
            <w:proofErr w:type="spellEnd"/>
          </w:p>
        </w:tc>
        <w:tc>
          <w:tcPr>
            <w:tcW w:w="3197" w:type="dxa"/>
            <w:gridSpan w:val="6"/>
            <w:vAlign w:val="center"/>
          </w:tcPr>
          <w:p w14:paraId="31922B8E" w14:textId="77777777" w:rsidR="00F404FC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1865597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</w:p>
        </w:tc>
      </w:tr>
      <w:tr w:rsidR="00F404FC" w:rsidRPr="00D23288" w14:paraId="6AC0F4BF" w14:textId="77777777" w:rsidTr="00FC5861">
        <w:trPr>
          <w:trHeight w:val="20"/>
        </w:trPr>
        <w:tc>
          <w:tcPr>
            <w:tcW w:w="1674" w:type="dxa"/>
            <w:gridSpan w:val="9"/>
          </w:tcPr>
          <w:p w14:paraId="6D6E1AFF" w14:textId="77777777" w:rsidR="00F404FC" w:rsidRPr="00C12148" w:rsidRDefault="00000000" w:rsidP="00646C1C">
            <w:pPr>
              <w:pStyle w:val="--2"/>
              <w:tabs>
                <w:tab w:val="left" w:pos="1169"/>
                <w:tab w:val="left" w:pos="3012"/>
              </w:tabs>
              <w:rPr>
                <w:szCs w:val="16"/>
              </w:rPr>
            </w:pPr>
            <w:sdt>
              <w:sdtPr>
                <w:rPr>
                  <w:b/>
                  <w:bCs/>
                  <w:szCs w:val="16"/>
                </w:rPr>
                <w:id w:val="-10436725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 душев</w:t>
            </w:r>
            <w:r w:rsidR="00F404FC">
              <w:rPr>
                <w:szCs w:val="16"/>
              </w:rPr>
              <w:t>ые</w:t>
            </w:r>
            <w:r w:rsidR="00F404FC" w:rsidRPr="00C12148">
              <w:rPr>
                <w:szCs w:val="16"/>
              </w:rPr>
              <w:t xml:space="preserve"> кабин</w:t>
            </w:r>
            <w:r w:rsidR="00F404FC">
              <w:rPr>
                <w:szCs w:val="16"/>
              </w:rPr>
              <w:t>ы</w:t>
            </w:r>
          </w:p>
        </w:tc>
        <w:tc>
          <w:tcPr>
            <w:tcW w:w="1893" w:type="dxa"/>
            <w:gridSpan w:val="32"/>
          </w:tcPr>
          <w:p w14:paraId="340EA731" w14:textId="77777777" w:rsidR="00F404FC" w:rsidRPr="00C12148" w:rsidRDefault="00000000" w:rsidP="00646C1C">
            <w:pPr>
              <w:pStyle w:val="--2"/>
              <w:tabs>
                <w:tab w:val="left" w:pos="1169"/>
                <w:tab w:val="left" w:pos="3012"/>
              </w:tabs>
              <w:rPr>
                <w:szCs w:val="16"/>
              </w:rPr>
            </w:pPr>
            <w:sdt>
              <w:sdtPr>
                <w:rPr>
                  <w:b/>
                  <w:bCs/>
                  <w:szCs w:val="16"/>
                </w:rPr>
                <w:id w:val="2550283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 душевые секции</w:t>
            </w:r>
          </w:p>
        </w:tc>
        <w:tc>
          <w:tcPr>
            <w:tcW w:w="1395" w:type="dxa"/>
            <w:gridSpan w:val="6"/>
          </w:tcPr>
          <w:p w14:paraId="3130D4B3" w14:textId="77777777" w:rsidR="00F404FC" w:rsidRPr="00C12148" w:rsidRDefault="00000000" w:rsidP="00646C1C">
            <w:pPr>
              <w:pStyle w:val="--2"/>
              <w:tabs>
                <w:tab w:val="left" w:pos="1169"/>
                <w:tab w:val="left" w:pos="3012"/>
              </w:tabs>
              <w:rPr>
                <w:szCs w:val="16"/>
              </w:rPr>
            </w:pPr>
            <w:sdt>
              <w:sdtPr>
                <w:rPr>
                  <w:b/>
                  <w:bCs/>
                  <w:szCs w:val="16"/>
                </w:rPr>
                <w:id w:val="-7425604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 </w:t>
            </w:r>
            <w:r w:rsidR="00F404FC">
              <w:rPr>
                <w:szCs w:val="16"/>
              </w:rPr>
              <w:t>шторы</w:t>
            </w:r>
          </w:p>
        </w:tc>
        <w:tc>
          <w:tcPr>
            <w:tcW w:w="4395" w:type="dxa"/>
            <w:gridSpan w:val="19"/>
          </w:tcPr>
          <w:p w14:paraId="395C9EF6" w14:textId="77777777" w:rsidR="00F404FC" w:rsidRPr="00C12148" w:rsidRDefault="00000000" w:rsidP="00160B6B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246503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</w:p>
        </w:tc>
        <w:tc>
          <w:tcPr>
            <w:tcW w:w="1701" w:type="dxa"/>
            <w:gridSpan w:val="6"/>
            <w:vAlign w:val="bottom"/>
          </w:tcPr>
          <w:p w14:paraId="314B053B" w14:textId="77777777" w:rsidR="00F404FC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979582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>картофелечистки</w:t>
            </w:r>
          </w:p>
        </w:tc>
        <w:tc>
          <w:tcPr>
            <w:tcW w:w="2253" w:type="dxa"/>
            <w:gridSpan w:val="8"/>
            <w:vAlign w:val="bottom"/>
          </w:tcPr>
          <w:p w14:paraId="26147550" w14:textId="77777777" w:rsidR="00F404FC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9287755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>протирочные машины</w:t>
            </w:r>
          </w:p>
        </w:tc>
        <w:tc>
          <w:tcPr>
            <w:tcW w:w="3197" w:type="dxa"/>
            <w:gridSpan w:val="6"/>
            <w:vAlign w:val="center"/>
          </w:tcPr>
          <w:p w14:paraId="79E53F79" w14:textId="77777777" w:rsidR="00F404FC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5944439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</w:p>
        </w:tc>
      </w:tr>
      <w:tr w:rsidR="00F404FC" w:rsidRPr="00D23288" w14:paraId="6D3D7B52" w14:textId="77777777" w:rsidTr="00FC5861">
        <w:trPr>
          <w:trHeight w:val="20"/>
        </w:trPr>
        <w:tc>
          <w:tcPr>
            <w:tcW w:w="1889" w:type="dxa"/>
            <w:gridSpan w:val="12"/>
            <w:shd w:val="clear" w:color="auto" w:fill="FFFFFF" w:themeFill="background1"/>
          </w:tcPr>
          <w:p w14:paraId="077A43E4" w14:textId="77777777" w:rsidR="00F404FC" w:rsidRPr="00C12148" w:rsidRDefault="00000000" w:rsidP="003E18A0">
            <w:pPr>
              <w:pStyle w:val="--2"/>
              <w:tabs>
                <w:tab w:val="left" w:pos="1169"/>
                <w:tab w:val="left" w:pos="3012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1918763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 душев</w:t>
            </w:r>
            <w:r w:rsidR="00F404FC">
              <w:rPr>
                <w:szCs w:val="16"/>
              </w:rPr>
              <w:t>ые</w:t>
            </w:r>
            <w:r w:rsidR="00F404FC" w:rsidRPr="00C12148">
              <w:rPr>
                <w:szCs w:val="16"/>
              </w:rPr>
              <w:t xml:space="preserve"> </w:t>
            </w:r>
            <w:r w:rsidR="00F404FC">
              <w:rPr>
                <w:szCs w:val="16"/>
              </w:rPr>
              <w:t>поддоны</w:t>
            </w:r>
          </w:p>
        </w:tc>
        <w:tc>
          <w:tcPr>
            <w:tcW w:w="3073" w:type="dxa"/>
            <w:gridSpan w:val="35"/>
            <w:shd w:val="clear" w:color="auto" w:fill="FFFFFF" w:themeFill="background1"/>
          </w:tcPr>
          <w:p w14:paraId="788B4902" w14:textId="77777777" w:rsidR="00F404FC" w:rsidRPr="00C12148" w:rsidRDefault="00000000" w:rsidP="003E18A0">
            <w:pPr>
              <w:pStyle w:val="--2"/>
              <w:tabs>
                <w:tab w:val="left" w:pos="1169"/>
                <w:tab w:val="left" w:pos="3012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6109731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F404FC" w:rsidRPr="00646C1C">
              <w:rPr>
                <w:szCs w:val="16"/>
              </w:rPr>
              <w:t>питьевые фонтанчики</w:t>
            </w:r>
          </w:p>
        </w:tc>
        <w:tc>
          <w:tcPr>
            <w:tcW w:w="4395" w:type="dxa"/>
            <w:gridSpan w:val="19"/>
            <w:shd w:val="clear" w:color="auto" w:fill="BFBFBF" w:themeFill="background1" w:themeFillShade="BF"/>
          </w:tcPr>
          <w:p w14:paraId="127CC100" w14:textId="77777777" w:rsidR="00F404FC" w:rsidRPr="00C12148" w:rsidRDefault="00F404FC" w:rsidP="003E18A0">
            <w:pPr>
              <w:pStyle w:val="--2"/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Контактные поверхности:</w:t>
            </w:r>
          </w:p>
        </w:tc>
        <w:tc>
          <w:tcPr>
            <w:tcW w:w="7151" w:type="dxa"/>
            <w:gridSpan w:val="20"/>
            <w:shd w:val="clear" w:color="auto" w:fill="BFBFBF" w:themeFill="background1" w:themeFillShade="BF"/>
            <w:vAlign w:val="bottom"/>
          </w:tcPr>
          <w:p w14:paraId="5704C66F" w14:textId="77777777" w:rsidR="00F404FC" w:rsidRPr="00C12148" w:rsidRDefault="00F404FC" w:rsidP="003E18A0">
            <w:pPr>
              <w:pStyle w:val="--2"/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Дополнительная информация:</w:t>
            </w:r>
          </w:p>
        </w:tc>
      </w:tr>
      <w:tr w:rsidR="00F404FC" w:rsidRPr="00D23288" w14:paraId="7D174115" w14:textId="77777777" w:rsidTr="00FC5861">
        <w:trPr>
          <w:trHeight w:val="20"/>
        </w:trPr>
        <w:tc>
          <w:tcPr>
            <w:tcW w:w="4962" w:type="dxa"/>
            <w:gridSpan w:val="47"/>
            <w:shd w:val="clear" w:color="auto" w:fill="BFBFBF" w:themeFill="background1" w:themeFillShade="BF"/>
          </w:tcPr>
          <w:p w14:paraId="6AB0E150" w14:textId="77777777" w:rsidR="00F404FC" w:rsidRPr="00C12148" w:rsidRDefault="00F404FC" w:rsidP="000A2834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Санитарный пост</w:t>
            </w:r>
            <w:r>
              <w:rPr>
                <w:rStyle w:val="ac"/>
                <w:szCs w:val="16"/>
              </w:rPr>
              <w:t>:</w:t>
            </w:r>
          </w:p>
        </w:tc>
        <w:tc>
          <w:tcPr>
            <w:tcW w:w="1427" w:type="dxa"/>
            <w:gridSpan w:val="4"/>
            <w:shd w:val="clear" w:color="auto" w:fill="FFFFFF" w:themeFill="background1"/>
          </w:tcPr>
          <w:p w14:paraId="1EC0A2E4" w14:textId="77777777" w:rsidR="00F404FC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4648175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 выключатели</w:t>
            </w:r>
          </w:p>
        </w:tc>
        <w:tc>
          <w:tcPr>
            <w:tcW w:w="1599" w:type="dxa"/>
            <w:gridSpan w:val="12"/>
          </w:tcPr>
          <w:p w14:paraId="5F35BCB9" w14:textId="77777777" w:rsidR="00F404FC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6325514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 дверные ручки</w:t>
            </w:r>
          </w:p>
        </w:tc>
        <w:tc>
          <w:tcPr>
            <w:tcW w:w="1369" w:type="dxa"/>
            <w:gridSpan w:val="3"/>
          </w:tcPr>
          <w:p w14:paraId="2B95F261" w14:textId="77777777" w:rsidR="00F404FC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440041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 дозаторы</w:t>
            </w:r>
          </w:p>
        </w:tc>
        <w:tc>
          <w:tcPr>
            <w:tcW w:w="7151" w:type="dxa"/>
            <w:gridSpan w:val="20"/>
            <w:vMerge w:val="restart"/>
          </w:tcPr>
          <w:p w14:paraId="32803FAB" w14:textId="05509A19" w:rsidR="00F404FC" w:rsidRPr="00C12148" w:rsidRDefault="00000000" w:rsidP="00F404F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22055286"/>
                <w:dropDownList>
                  <w:listItem w:value="Выберите элемент."/>
                  <w:listItem w:displayText="ХИМИТЕК ИЗУМРУД 310" w:value="ХИМИТЕК ИЗУМРУД 310"/>
                  <w:listItem w:displayText="ХИМИТЕК КУХМАСТЕР" w:value="ХИМИТЕК КУХМАСТЕР"/>
                  <w:listItem w:displayText="ХИМИТЕК УНИВЕСАЛ-ПД" w:value="ХИМИТЕК УНИВЕСАЛ-ПД"/>
                  <w:listItem w:displayText="ХИМИТЕК УНИВЕРСАЛ-ДЕЗ" w:value="ХИМИТЕК УНИВЕРСАЛ-ДЕЗ"/>
                  <w:listItem w:displayText="ХИМИТЕК ЧУДОДЕЙ®-КОМБИ" w:value="ХИМИТЕК ЧУДОДЕЙ®-КОМБИ"/>
                  <w:listItem w:displayText="ХИМИТЕК ЧУДОДЕЙ®–АНТИНАГАР-ПЕНАКТИВ модификация 180028" w:value="ХИМИТЕК ЧУДОДЕЙ®–АНТИНАГАР-ПЕНАКТИВ модификация 180028"/>
                  <w:listItem w:displayText="ХИМИТЕК ЧУДОДЕЙ®-КОМБИ-ПЕНАКТИВ" w:value="ХИМИТЕК ЧУДОДЕЙ®-КОМБИ-ПЕНАКТИВ"/>
                  <w:listItem w:displayText="ХИМИТЕК ПЕКАРЬ-АНТИНАГАР" w:value="ХИМИТЕК ПЕКАРЬ-АНТИНАГАР"/>
                  <w:listItem w:displayText="ХИМИТЕК КУХМАСТЕР-ФОРТЕ для дозирующих систем" w:value="ХИМИТЕК КУХМАСТЕР-ФОРТЕ для дозирующих систем"/>
                  <w:listItem w:displayText="ХИМИТЕК ЧУДОДЕЙ®-ПОЛИПРОМ 190022" w:value="ХИМИТЕК ЧУДОДЕЙ®-ПОЛИПРОМ 190022"/>
                </w:dropDownList>
              </w:sdtPr>
              <w:sdtContent>
                <w:r w:rsidR="007E1765">
                  <w:rPr>
                    <w:szCs w:val="16"/>
                  </w:rPr>
                  <w:t>ХИМИТЕК ИЗУМРУД 310</w:t>
                </w:r>
              </w:sdtContent>
            </w:sdt>
            <w:r w:rsidR="00F404FC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270847159"/>
                <w:dropDownList>
                  <w:listItem w:value="Выберите элемент."/>
                  <w:listItem w:displayText="2,0 % - 3,0 %" w:value="2,0 % - 3,0 %"/>
                  <w:listItem w:displayText="1,0 % - 2,0 %" w:value="1,0 % - 2,0 %"/>
                  <w:listItem w:displayText="2,5 % - 3,5 %" w:value="2,5 % - 3,5 %"/>
                  <w:listItem w:displayText="3,0 % - 4,0 %" w:value="3,0 % - 4,0 %"/>
                </w:dropDownList>
              </w:sdtPr>
              <w:sdtContent>
                <w:r w:rsidR="007E1765">
                  <w:rPr>
                    <w:szCs w:val="16"/>
                  </w:rPr>
                  <w:t>2,0 % - 3,0 %</w:t>
                </w:r>
              </w:sdtContent>
            </w:sdt>
            <w:r w:rsidR="00F404FC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622648796"/>
                <w:dropDownList>
                  <w:listItem w:value="Выберите элемент."/>
                  <w:listItem w:displayText="готовая форма" w:value="готовая форма"/>
                  <w:listItem w:displayText="ручное разведение" w:value="ручное разведение"/>
                  <w:listItem w:displayText="дозирующая система ProMax" w:value="дозирующая система ProMax"/>
                  <w:listItem w:displayText="пенная станция DEMA" w:value="пенная станция DEMA"/>
                  <w:listItem w:displayText="пенная станция VEMA" w:value="пенная станция VEMA"/>
                  <w:listItem w:displayText="спрей-система ProTwin" w:value="спрей-система ProTwin"/>
                  <w:listItem w:displayText="логтевой дозатор" w:value="логтевой дозатор"/>
                </w:dropDownList>
              </w:sdtPr>
              <w:sdtContent>
                <w:r w:rsidR="007E1765">
                  <w:rPr>
                    <w:szCs w:val="16"/>
                  </w:rPr>
                  <w:t>дозирующая система ProMax</w:t>
                </w:r>
              </w:sdtContent>
            </w:sdt>
            <w:r w:rsidR="00F404FC" w:rsidRPr="00C12148">
              <w:rPr>
                <w:szCs w:val="16"/>
              </w:rPr>
              <w:t xml:space="preserve"> </w:t>
            </w:r>
            <w:r w:rsidR="00F404FC" w:rsidRPr="00C12148">
              <w:rPr>
                <w:b/>
                <w:bCs/>
                <w:color w:val="FF0000"/>
                <w:szCs w:val="16"/>
              </w:rPr>
              <w:t>МС ОБЩЕЕ</w:t>
            </w:r>
          </w:p>
        </w:tc>
      </w:tr>
      <w:tr w:rsidR="00F404FC" w:rsidRPr="00D23288" w14:paraId="2ACC1CF0" w14:textId="77777777" w:rsidTr="00FC5861">
        <w:trPr>
          <w:trHeight w:val="20"/>
        </w:trPr>
        <w:tc>
          <w:tcPr>
            <w:tcW w:w="1960" w:type="dxa"/>
            <w:gridSpan w:val="13"/>
            <w:tcMar>
              <w:right w:w="0" w:type="dxa"/>
            </w:tcMar>
          </w:tcPr>
          <w:p w14:paraId="0028CB27" w14:textId="77777777" w:rsidR="00F404FC" w:rsidRPr="00C12148" w:rsidRDefault="00000000" w:rsidP="000A2834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20509581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 санитарны</w:t>
            </w:r>
            <w:r w:rsidR="00F404FC">
              <w:rPr>
                <w:szCs w:val="16"/>
              </w:rPr>
              <w:t>е</w:t>
            </w:r>
            <w:r w:rsidR="00F404FC" w:rsidRPr="00C12148">
              <w:rPr>
                <w:szCs w:val="16"/>
              </w:rPr>
              <w:t xml:space="preserve"> пост</w:t>
            </w:r>
            <w:r w:rsidR="00F404FC">
              <w:rPr>
                <w:szCs w:val="16"/>
              </w:rPr>
              <w:t>ы</w:t>
            </w:r>
          </w:p>
        </w:tc>
        <w:tc>
          <w:tcPr>
            <w:tcW w:w="3002" w:type="dxa"/>
            <w:gridSpan w:val="34"/>
          </w:tcPr>
          <w:p w14:paraId="380648D9" w14:textId="77777777" w:rsidR="00F404FC" w:rsidRPr="00C12148" w:rsidRDefault="00000000" w:rsidP="000A2834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9922048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>корзины/диспенсеры для СИЗ</w:t>
            </w:r>
          </w:p>
        </w:tc>
        <w:tc>
          <w:tcPr>
            <w:tcW w:w="1427" w:type="dxa"/>
            <w:gridSpan w:val="4"/>
          </w:tcPr>
          <w:p w14:paraId="642570B7" w14:textId="77777777" w:rsidR="00F404FC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377597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 завесы ПВХ</w:t>
            </w:r>
          </w:p>
        </w:tc>
        <w:tc>
          <w:tcPr>
            <w:tcW w:w="1599" w:type="dxa"/>
            <w:gridSpan w:val="12"/>
          </w:tcPr>
          <w:p w14:paraId="0B621A70" w14:textId="77777777" w:rsidR="00F404FC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0473454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 </w:t>
            </w:r>
            <w:proofErr w:type="spellStart"/>
            <w:r w:rsidR="00F404FC" w:rsidRPr="00C12148">
              <w:rPr>
                <w:szCs w:val="16"/>
              </w:rPr>
              <w:t>демосистемы</w:t>
            </w:r>
            <w:proofErr w:type="spellEnd"/>
          </w:p>
        </w:tc>
        <w:tc>
          <w:tcPr>
            <w:tcW w:w="1369" w:type="dxa"/>
            <w:gridSpan w:val="3"/>
          </w:tcPr>
          <w:p w14:paraId="4D9CFB20" w14:textId="77777777" w:rsidR="00F404FC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3386859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 </w:t>
            </w:r>
            <w:r w:rsidR="00F404FC">
              <w:rPr>
                <w:szCs w:val="16"/>
              </w:rPr>
              <w:t>перила</w:t>
            </w:r>
          </w:p>
        </w:tc>
        <w:tc>
          <w:tcPr>
            <w:tcW w:w="7151" w:type="dxa"/>
            <w:gridSpan w:val="20"/>
            <w:vMerge/>
            <w:shd w:val="clear" w:color="auto" w:fill="BFBFBF" w:themeFill="background1" w:themeFillShade="BF"/>
            <w:vAlign w:val="bottom"/>
          </w:tcPr>
          <w:p w14:paraId="1A5ADC8F" w14:textId="77777777" w:rsidR="00F404FC" w:rsidRPr="00C12148" w:rsidRDefault="00F404FC" w:rsidP="003E18A0">
            <w:pPr>
              <w:pStyle w:val="--2"/>
              <w:rPr>
                <w:szCs w:val="16"/>
              </w:rPr>
            </w:pPr>
          </w:p>
        </w:tc>
      </w:tr>
      <w:tr w:rsidR="00C5660D" w:rsidRPr="00D23288" w14:paraId="0E8B9137" w14:textId="77777777" w:rsidTr="00FC5861">
        <w:trPr>
          <w:trHeight w:val="20"/>
        </w:trPr>
        <w:tc>
          <w:tcPr>
            <w:tcW w:w="2545" w:type="dxa"/>
            <w:gridSpan w:val="26"/>
            <w:tcMar>
              <w:left w:w="108" w:type="dxa"/>
              <w:right w:w="108" w:type="dxa"/>
            </w:tcMar>
          </w:tcPr>
          <w:p w14:paraId="737EE57F" w14:textId="77777777" w:rsidR="00C5660D" w:rsidRPr="00C12148" w:rsidRDefault="00000000" w:rsidP="000A2834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7080270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диспенсер</w:t>
            </w:r>
            <w:r w:rsidR="00C5660D">
              <w:rPr>
                <w:szCs w:val="16"/>
              </w:rPr>
              <w:t xml:space="preserve">ы </w:t>
            </w:r>
            <w:r w:rsidR="00C5660D" w:rsidRPr="00C12148">
              <w:rPr>
                <w:szCs w:val="16"/>
              </w:rPr>
              <w:t>для полотенец</w:t>
            </w:r>
          </w:p>
        </w:tc>
        <w:tc>
          <w:tcPr>
            <w:tcW w:w="2417" w:type="dxa"/>
            <w:gridSpan w:val="21"/>
          </w:tcPr>
          <w:p w14:paraId="66372FD2" w14:textId="77777777" w:rsidR="00C5660D" w:rsidRPr="00C12148" w:rsidRDefault="00000000" w:rsidP="000A2834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5705813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</w:t>
            </w:r>
            <w:r w:rsidR="00C5660D">
              <w:rPr>
                <w:szCs w:val="16"/>
              </w:rPr>
              <w:t>диспенсеры для т/б</w:t>
            </w:r>
          </w:p>
        </w:tc>
        <w:tc>
          <w:tcPr>
            <w:tcW w:w="1427" w:type="dxa"/>
            <w:gridSpan w:val="4"/>
            <w:tcMar>
              <w:left w:w="108" w:type="dxa"/>
              <w:right w:w="108" w:type="dxa"/>
            </w:tcMar>
          </w:tcPr>
          <w:p w14:paraId="6E3280B3" w14:textId="77777777" w:rsidR="00C5660D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114435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</w:t>
            </w:r>
            <w:r w:rsidR="00C5660D" w:rsidRPr="00160B6B">
              <w:rPr>
                <w:szCs w:val="16"/>
              </w:rPr>
              <w:t>столешница</w:t>
            </w:r>
          </w:p>
        </w:tc>
        <w:tc>
          <w:tcPr>
            <w:tcW w:w="1599" w:type="dxa"/>
            <w:gridSpan w:val="12"/>
          </w:tcPr>
          <w:p w14:paraId="22804512" w14:textId="77777777" w:rsidR="00C5660D" w:rsidRPr="00C12148" w:rsidRDefault="00000000" w:rsidP="00C45ED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5926722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</w:t>
            </w:r>
            <w:r w:rsidR="00920F0C">
              <w:rPr>
                <w:szCs w:val="16"/>
              </w:rPr>
              <w:t>пульту УПР</w:t>
            </w:r>
          </w:p>
        </w:tc>
        <w:tc>
          <w:tcPr>
            <w:tcW w:w="1369" w:type="dxa"/>
            <w:gridSpan w:val="3"/>
          </w:tcPr>
          <w:p w14:paraId="2DE688B3" w14:textId="77777777" w:rsidR="00C5660D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1000627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>
              <w:rPr>
                <w:szCs w:val="16"/>
              </w:rPr>
              <w:t xml:space="preserve"> </w:t>
            </w:r>
          </w:p>
        </w:tc>
        <w:tc>
          <w:tcPr>
            <w:tcW w:w="7151" w:type="dxa"/>
            <w:gridSpan w:val="20"/>
            <w:vMerge w:val="restart"/>
            <w:tcMar>
              <w:left w:w="108" w:type="dxa"/>
              <w:right w:w="108" w:type="dxa"/>
            </w:tcMar>
          </w:tcPr>
          <w:p w14:paraId="0017079C" w14:textId="0608C5B4" w:rsidR="00C5660D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888795217"/>
                <w:dropDownList>
                  <w:listItem w:value="Выберите элемент."/>
                  <w:listItem w:displayText="ПОЛИДЕЗ®" w:value="ПОЛИДЕЗ®"/>
                  <w:listItem w:displayText="ХИМИТЕК ПОЛИДЕЗ®" w:value="ХИМИТЕК ПОЛИДЕЗ®"/>
                  <w:listItem w:displayText="ХИМИТЕК ПОЛИДЕЗ®-СУПЕР" w:value="ХИМИТЕК ПОЛИДЕЗ®-СУПЕР"/>
                  <w:listItem w:displayText="ХИМИТЕК УНИВЕСАЛ-ДЕЗ" w:value="ХИМИТЕК УНИВЕСАЛ-ДЕЗ"/>
                </w:dropDownList>
              </w:sdtPr>
              <w:sdtContent>
                <w:r w:rsidR="007E1765">
                  <w:rPr>
                    <w:szCs w:val="16"/>
                  </w:rPr>
                  <w:t>ХИМИТЕК ПОЛИДЕЗ®-СУПЕР</w:t>
                </w:r>
              </w:sdtContent>
            </w:sdt>
            <w:r w:rsidR="00F404FC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632668032"/>
                <w:dropDownList>
                  <w:listItem w:value="Выберите элемент."/>
                  <w:listItem w:displayText="0,02 % (по НУК)" w:value="0,02 % (по НУК)"/>
                  <w:listItem w:displayText="0,03 % - 0,05 % (по НУК)" w:value="0,03 % - 0,05 % (по НУК)"/>
                  <w:listItem w:displayText="0,02 % - 0,05 % (по НУК)" w:value="0,02 % - 0,05 % (по НУК)"/>
                  <w:listItem w:displayText="0,02 % - 0,04 % (по НУК)" w:value="0,02 % - 0,04 % (по НУК)"/>
                  <w:listItem w:displayText="0,5 %" w:value="0,5 %"/>
                  <w:listItem w:displayText="1,0 %" w:value="1,0 %"/>
                  <w:listItem w:displayText="3,0 %" w:value="3,0 %"/>
                </w:dropDownList>
              </w:sdtPr>
              <w:sdtContent>
                <w:r w:rsidR="007E1765">
                  <w:rPr>
                    <w:szCs w:val="16"/>
                  </w:rPr>
                  <w:t>0,03 % - 0,05 % (по НУК)</w:t>
                </w:r>
              </w:sdtContent>
            </w:sdt>
            <w:r w:rsidR="00F404FC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723583955"/>
                <w:dropDownList>
                  <w:listItem w:value="Выберите элемент."/>
                  <w:listItem w:displayText="готовая форма" w:value="готовая форма"/>
                  <w:listItem w:displayText="ручное разведение" w:value="ручное разведение"/>
                  <w:listItem w:displayText="дозирующая система ProMax" w:value="дозирующая система ProMax"/>
                  <w:listItem w:displayText="пенная станция DEMA" w:value="пенная станция DEMA"/>
                  <w:listItem w:displayText="пенная станция VEMA" w:value="пенная станция VEMA"/>
                  <w:listItem w:displayText="спрей-система ProTwin" w:value="спрей-система ProTwin"/>
                  <w:listItem w:displayText="логтевой дозатор" w:value="логтевой дозатор"/>
                </w:dropDownList>
              </w:sdtPr>
              <w:sdtContent>
                <w:r w:rsidR="007E1765">
                  <w:rPr>
                    <w:szCs w:val="16"/>
                  </w:rPr>
                  <w:t>спрей-система ProTwin</w:t>
                </w:r>
              </w:sdtContent>
            </w:sdt>
            <w:r w:rsidR="00F404FC" w:rsidRPr="00C12148">
              <w:rPr>
                <w:szCs w:val="16"/>
              </w:rPr>
              <w:t xml:space="preserve"> </w:t>
            </w:r>
            <w:r w:rsidR="00F404FC" w:rsidRPr="00C12148">
              <w:rPr>
                <w:b/>
                <w:bCs/>
                <w:color w:val="FF0000"/>
                <w:szCs w:val="16"/>
              </w:rPr>
              <w:t>ДЕЗ ОБЩЕЕ</w:t>
            </w:r>
          </w:p>
        </w:tc>
      </w:tr>
      <w:tr w:rsidR="00C5660D" w:rsidRPr="00D23288" w14:paraId="72881511" w14:textId="77777777" w:rsidTr="00FC5861">
        <w:trPr>
          <w:trHeight w:val="20"/>
        </w:trPr>
        <w:tc>
          <w:tcPr>
            <w:tcW w:w="2902" w:type="dxa"/>
            <w:gridSpan w:val="29"/>
          </w:tcPr>
          <w:p w14:paraId="1B4E9E89" w14:textId="77777777" w:rsidR="00C5660D" w:rsidRPr="00C12148" w:rsidRDefault="00000000" w:rsidP="00EF5416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7399373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дозаторы для мыла/антисептика</w:t>
            </w:r>
          </w:p>
        </w:tc>
        <w:tc>
          <w:tcPr>
            <w:tcW w:w="2060" w:type="dxa"/>
            <w:gridSpan w:val="18"/>
          </w:tcPr>
          <w:p w14:paraId="3224ADB4" w14:textId="77777777" w:rsidR="00C5660D" w:rsidRPr="00C12148" w:rsidRDefault="00000000" w:rsidP="00EF5416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3814521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сушилк</w:t>
            </w:r>
            <w:r w:rsidR="00C5660D">
              <w:rPr>
                <w:szCs w:val="16"/>
              </w:rPr>
              <w:t>и</w:t>
            </w:r>
            <w:r w:rsidR="00C5660D" w:rsidRPr="00C12148">
              <w:rPr>
                <w:szCs w:val="16"/>
              </w:rPr>
              <w:t xml:space="preserve"> для рук</w:t>
            </w:r>
          </w:p>
        </w:tc>
        <w:tc>
          <w:tcPr>
            <w:tcW w:w="4395" w:type="dxa"/>
            <w:gridSpan w:val="19"/>
            <w:shd w:val="clear" w:color="auto" w:fill="BFBFBF" w:themeFill="background1" w:themeFillShade="BF"/>
          </w:tcPr>
          <w:p w14:paraId="4428A20A" w14:textId="77777777" w:rsidR="00C5660D" w:rsidRPr="00C12148" w:rsidRDefault="00C5660D" w:rsidP="003E18A0">
            <w:pPr>
              <w:pStyle w:val="--2"/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Моечный, уборочный инвентарь и оборудование:</w:t>
            </w:r>
          </w:p>
        </w:tc>
        <w:tc>
          <w:tcPr>
            <w:tcW w:w="7151" w:type="dxa"/>
            <w:gridSpan w:val="20"/>
            <w:vMerge/>
            <w:vAlign w:val="bottom"/>
          </w:tcPr>
          <w:p w14:paraId="65DD36B1" w14:textId="77777777" w:rsidR="00C5660D" w:rsidRPr="00C12148" w:rsidRDefault="00C5660D" w:rsidP="003E18A0">
            <w:pPr>
              <w:pStyle w:val="--2"/>
              <w:rPr>
                <w:szCs w:val="16"/>
              </w:rPr>
            </w:pPr>
          </w:p>
        </w:tc>
      </w:tr>
      <w:tr w:rsidR="00C5660D" w:rsidRPr="00D23288" w14:paraId="3119C907" w14:textId="77777777" w:rsidTr="00FC5861">
        <w:trPr>
          <w:trHeight w:val="20"/>
        </w:trPr>
        <w:tc>
          <w:tcPr>
            <w:tcW w:w="1696" w:type="dxa"/>
            <w:gridSpan w:val="11"/>
          </w:tcPr>
          <w:p w14:paraId="699D152D" w14:textId="77777777" w:rsidR="00C5660D" w:rsidRPr="005A42B3" w:rsidRDefault="00000000" w:rsidP="005A42B3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9967971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санпропускник</w:t>
            </w:r>
            <w:r w:rsidR="00C5660D">
              <w:rPr>
                <w:szCs w:val="16"/>
              </w:rPr>
              <w:t>и</w:t>
            </w:r>
          </w:p>
        </w:tc>
        <w:tc>
          <w:tcPr>
            <w:tcW w:w="3264" w:type="dxa"/>
            <w:gridSpan w:val="35"/>
          </w:tcPr>
          <w:p w14:paraId="4A423DAF" w14:textId="77777777" w:rsidR="00C5660D" w:rsidRPr="005A42B3" w:rsidRDefault="00000000" w:rsidP="005A42B3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3460619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>бак</w:t>
            </w:r>
            <w:r w:rsidR="00C5660D">
              <w:rPr>
                <w:szCs w:val="16"/>
              </w:rPr>
              <w:t>и</w:t>
            </w:r>
            <w:r w:rsidR="00C5660D" w:rsidRPr="00C12148">
              <w:rPr>
                <w:szCs w:val="16"/>
              </w:rPr>
              <w:t xml:space="preserve"> для грязной </w:t>
            </w:r>
            <w:r w:rsidR="00C5660D">
              <w:rPr>
                <w:szCs w:val="16"/>
              </w:rPr>
              <w:t>спец</w:t>
            </w:r>
            <w:r w:rsidR="00C5660D" w:rsidRPr="00C12148">
              <w:rPr>
                <w:szCs w:val="16"/>
              </w:rPr>
              <w:t>одежды</w:t>
            </w:r>
          </w:p>
        </w:tc>
        <w:tc>
          <w:tcPr>
            <w:tcW w:w="1954" w:type="dxa"/>
            <w:gridSpan w:val="8"/>
          </w:tcPr>
          <w:p w14:paraId="6A453059" w14:textId="77777777" w:rsidR="00C5660D" w:rsidRPr="00C12148" w:rsidRDefault="00000000" w:rsidP="00E273C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205568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моечный инвентарь</w:t>
            </w:r>
          </w:p>
        </w:tc>
        <w:tc>
          <w:tcPr>
            <w:tcW w:w="2445" w:type="dxa"/>
            <w:gridSpan w:val="13"/>
          </w:tcPr>
          <w:p w14:paraId="7B5CB4FF" w14:textId="77777777" w:rsidR="00C5660D" w:rsidRPr="00C12148" w:rsidRDefault="00000000" w:rsidP="00E273C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6171830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уборочный инвентарь</w:t>
            </w:r>
          </w:p>
        </w:tc>
        <w:tc>
          <w:tcPr>
            <w:tcW w:w="7149" w:type="dxa"/>
            <w:gridSpan w:val="19"/>
            <w:vMerge w:val="restart"/>
            <w:shd w:val="clear" w:color="auto" w:fill="FFFFFF" w:themeFill="background1"/>
          </w:tcPr>
          <w:p w14:paraId="2E98A5B4" w14:textId="7BC8D964" w:rsidR="00C5660D" w:rsidRPr="00C12148" w:rsidRDefault="00000000" w:rsidP="00430CE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579129476"/>
                <w:dropDownList>
                  <w:listItem w:value="Выберите элемент."/>
                  <w:listItem w:displayText="ХИМИТЕК ЧУДОДЕЙ®-ПОЛИПРОМ" w:value="ХИМИТЕК ЧУДОДЕЙ®-ПОЛИПРОМ"/>
                  <w:listItem w:displayText="ХИМИТЕК УНИВЕСАЛ-ПД" w:value="ХИМИТЕК УНИВЕСАЛ-ПД"/>
                  <w:listItem w:displayText="ХИМИТЕК ЧУДОДЕЙ®-КОМБИ-ПЕНАКТИВ" w:value="ХИМИТЕК ЧУДОДЕЙ®-КОМБИ-ПЕНАКТИВ"/>
                  <w:listItem w:displayText="ХИМИТЕК ЧУДОДЕЙ®" w:value="ХИМИТЕК ЧУДОДЕЙ®"/>
                  <w:listItem w:displayText="ХИМИТЕК ЧУДОДЕЙ®-ПОЛИПРОМ 190022" w:value="ХИМИТЕК ЧУДОДЕЙ®-ПОЛИПРОМ 190022"/>
                </w:dropDownList>
              </w:sdtPr>
              <w:sdtContent>
                <w:r w:rsidR="007E1765">
                  <w:rPr>
                    <w:szCs w:val="16"/>
                  </w:rPr>
                  <w:t>ХИМИТЕК ЧУДОДЕЙ®</w:t>
                </w:r>
              </w:sdtContent>
            </w:sdt>
            <w:r w:rsidR="00F404FC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599568735"/>
                <w:dropDownList>
                  <w:listItem w:value="Выберите элемент."/>
                  <w:listItem w:displayText="1,0 % - 2,0 %" w:value="1,0 % - 2,0 %"/>
                  <w:listItem w:displayText="1,0 % - 1,5 %" w:value="1,0 % - 1,5 %"/>
                  <w:listItem w:displayText="0,5 % - 0,7 %" w:value="0,5 % - 0,7 %"/>
                  <w:listItem w:displayText="0,5 % - 1,0 %" w:value="0,5 % - 1,0 %"/>
                </w:dropDownList>
              </w:sdtPr>
              <w:sdtContent>
                <w:r w:rsidR="007E1765">
                  <w:rPr>
                    <w:szCs w:val="16"/>
                  </w:rPr>
                  <w:t>0,5 % - 0,7 %</w:t>
                </w:r>
              </w:sdtContent>
            </w:sdt>
            <w:r w:rsidR="00F404FC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531103572"/>
                <w:dropDownList>
                  <w:listItem w:value="Выберите элемент."/>
                  <w:listItem w:displayText="готовая форма" w:value="готовая форма"/>
                  <w:listItem w:displayText="ручное разведение" w:value="ручное разведение"/>
                  <w:listItem w:displayText="дозирующая система ProMax" w:value="дозирующая система ProMax"/>
                  <w:listItem w:displayText="пенная станция DEMA" w:value="пенная станция DEMA"/>
                  <w:listItem w:displayText="пенная станция VEMA" w:value="пенная станция VEMA"/>
                  <w:listItem w:displayText="спрей-система ProTwin" w:value="спрей-система ProTwin"/>
                  <w:listItem w:displayText="логтевой дозатор" w:value="логтевой дозатор"/>
                </w:dropDownList>
              </w:sdtPr>
              <w:sdtContent>
                <w:r w:rsidR="007E1765">
                  <w:rPr>
                    <w:szCs w:val="16"/>
                  </w:rPr>
                  <w:t>ручное разведение</w:t>
                </w:r>
              </w:sdtContent>
            </w:sdt>
            <w:r w:rsidR="00F404FC" w:rsidRPr="00C12148">
              <w:rPr>
                <w:szCs w:val="16"/>
              </w:rPr>
              <w:t xml:space="preserve"> </w:t>
            </w:r>
            <w:r w:rsidR="00F404FC" w:rsidRPr="00C12148">
              <w:rPr>
                <w:b/>
                <w:bCs/>
                <w:color w:val="FF0000"/>
                <w:szCs w:val="16"/>
              </w:rPr>
              <w:t>МС ПОЛ, ТРАПЫ</w:t>
            </w:r>
          </w:p>
        </w:tc>
      </w:tr>
      <w:tr w:rsidR="00C5660D" w:rsidRPr="00D23288" w14:paraId="018D6898" w14:textId="77777777" w:rsidTr="00FC5861">
        <w:trPr>
          <w:trHeight w:val="177"/>
        </w:trPr>
        <w:tc>
          <w:tcPr>
            <w:tcW w:w="2325" w:type="dxa"/>
            <w:gridSpan w:val="20"/>
            <w:shd w:val="clear" w:color="auto" w:fill="FFFFFF" w:themeFill="background1"/>
          </w:tcPr>
          <w:p w14:paraId="4541D4D4" w14:textId="77777777" w:rsidR="00C5660D" w:rsidRPr="00C12148" w:rsidRDefault="00000000" w:rsidP="003E18A0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3357686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>
              <w:rPr>
                <w:szCs w:val="16"/>
              </w:rPr>
              <w:t xml:space="preserve"> дезинфицирующие маты</w:t>
            </w:r>
          </w:p>
        </w:tc>
        <w:tc>
          <w:tcPr>
            <w:tcW w:w="2635" w:type="dxa"/>
            <w:gridSpan w:val="26"/>
            <w:shd w:val="clear" w:color="auto" w:fill="FFFFFF" w:themeFill="background1"/>
          </w:tcPr>
          <w:p w14:paraId="098EA734" w14:textId="77777777" w:rsidR="00C5660D" w:rsidRPr="00C12148" w:rsidRDefault="00000000" w:rsidP="003E18A0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43125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>
              <w:rPr>
                <w:szCs w:val="16"/>
              </w:rPr>
              <w:t xml:space="preserve"> дезинфицирующие ковры</w:t>
            </w:r>
          </w:p>
        </w:tc>
        <w:tc>
          <w:tcPr>
            <w:tcW w:w="822" w:type="dxa"/>
            <w:gridSpan w:val="2"/>
            <w:shd w:val="clear" w:color="auto" w:fill="F2F2F2" w:themeFill="background1" w:themeFillShade="F2"/>
          </w:tcPr>
          <w:p w14:paraId="40B135BB" w14:textId="77777777" w:rsidR="00C5660D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5105907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</w:t>
            </w:r>
            <w:proofErr w:type="spellStart"/>
            <w:r w:rsidR="00C5660D">
              <w:rPr>
                <w:szCs w:val="16"/>
              </w:rPr>
              <w:t>мопы</w:t>
            </w:r>
            <w:proofErr w:type="spellEnd"/>
          </w:p>
        </w:tc>
        <w:tc>
          <w:tcPr>
            <w:tcW w:w="996" w:type="dxa"/>
            <w:gridSpan w:val="4"/>
            <w:shd w:val="clear" w:color="auto" w:fill="F2F2F2" w:themeFill="background1" w:themeFillShade="F2"/>
          </w:tcPr>
          <w:p w14:paraId="6967177B" w14:textId="77777777" w:rsidR="00C5660D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0423249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>
              <w:rPr>
                <w:szCs w:val="16"/>
              </w:rPr>
              <w:t>ветошь</w:t>
            </w:r>
          </w:p>
        </w:tc>
        <w:tc>
          <w:tcPr>
            <w:tcW w:w="854" w:type="dxa"/>
            <w:gridSpan w:val="8"/>
            <w:shd w:val="clear" w:color="auto" w:fill="F2F2F2" w:themeFill="background1" w:themeFillShade="F2"/>
          </w:tcPr>
          <w:p w14:paraId="32FCADA4" w14:textId="77777777" w:rsidR="00C5660D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89526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</w:t>
            </w:r>
            <w:r w:rsidR="00C5660D">
              <w:rPr>
                <w:szCs w:val="16"/>
              </w:rPr>
              <w:t>ПММ</w:t>
            </w:r>
          </w:p>
        </w:tc>
        <w:tc>
          <w:tcPr>
            <w:tcW w:w="1727" w:type="dxa"/>
            <w:gridSpan w:val="7"/>
            <w:shd w:val="clear" w:color="auto" w:fill="F2F2F2" w:themeFill="background1" w:themeFillShade="F2"/>
          </w:tcPr>
          <w:p w14:paraId="229E2BE5" w14:textId="77777777" w:rsidR="00C5660D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8898555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>
              <w:rPr>
                <w:szCs w:val="16"/>
              </w:rPr>
              <w:t xml:space="preserve"> ёршики</w:t>
            </w:r>
          </w:p>
        </w:tc>
        <w:tc>
          <w:tcPr>
            <w:tcW w:w="7149" w:type="dxa"/>
            <w:gridSpan w:val="19"/>
            <w:vMerge/>
            <w:shd w:val="clear" w:color="auto" w:fill="FFFFFF" w:themeFill="background1"/>
          </w:tcPr>
          <w:p w14:paraId="2906B653" w14:textId="77777777" w:rsidR="00C5660D" w:rsidRPr="00C12148" w:rsidRDefault="00C5660D" w:rsidP="003E18A0">
            <w:pPr>
              <w:pStyle w:val="--2"/>
              <w:rPr>
                <w:sz w:val="4"/>
                <w:szCs w:val="16"/>
              </w:rPr>
            </w:pPr>
          </w:p>
        </w:tc>
      </w:tr>
      <w:tr w:rsidR="00C5660D" w:rsidRPr="00D23288" w14:paraId="4F1D5E34" w14:textId="77777777" w:rsidTr="00FC5861">
        <w:trPr>
          <w:trHeight w:val="126"/>
        </w:trPr>
        <w:tc>
          <w:tcPr>
            <w:tcW w:w="4960" w:type="dxa"/>
            <w:gridSpan w:val="46"/>
            <w:shd w:val="clear" w:color="auto" w:fill="BFBFBF" w:themeFill="background1" w:themeFillShade="BF"/>
          </w:tcPr>
          <w:p w14:paraId="28F24BEA" w14:textId="77777777" w:rsidR="00C5660D" w:rsidRPr="00C12148" w:rsidRDefault="00C5660D" w:rsidP="00160B6B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r w:rsidRPr="00C12148">
              <w:rPr>
                <w:rStyle w:val="ac"/>
                <w:szCs w:val="16"/>
              </w:rPr>
              <w:t>Мебель:</w:t>
            </w:r>
          </w:p>
        </w:tc>
        <w:tc>
          <w:tcPr>
            <w:tcW w:w="4399" w:type="dxa"/>
            <w:gridSpan w:val="21"/>
            <w:shd w:val="clear" w:color="auto" w:fill="FFFFFF" w:themeFill="background1"/>
          </w:tcPr>
          <w:p w14:paraId="7257086D" w14:textId="77777777" w:rsidR="00C5660D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862683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КУИ: </w:t>
            </w:r>
            <w:sdt>
              <w:sdtPr>
                <w:rPr>
                  <w:szCs w:val="16"/>
                </w:rPr>
                <w:id w:val="-12720863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ведра </w:t>
            </w:r>
            <w:sdt>
              <w:sdtPr>
                <w:rPr>
                  <w:szCs w:val="16"/>
                </w:rPr>
                <w:id w:val="11203331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УТ </w:t>
            </w:r>
            <w:sdt>
              <w:sdtPr>
                <w:rPr>
                  <w:szCs w:val="16"/>
                </w:rPr>
                <w:id w:val="-21447940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АВД  </w:t>
            </w:r>
            <w:sdt>
              <w:sdtPr>
                <w:rPr>
                  <w:szCs w:val="16"/>
                </w:rPr>
                <w:id w:val="-12976806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пылесосы</w:t>
            </w:r>
          </w:p>
        </w:tc>
        <w:tc>
          <w:tcPr>
            <w:tcW w:w="7149" w:type="dxa"/>
            <w:gridSpan w:val="19"/>
            <w:vMerge w:val="restart"/>
          </w:tcPr>
          <w:p w14:paraId="0FEB40B0" w14:textId="77777777" w:rsidR="00C5660D" w:rsidRPr="00C12148" w:rsidRDefault="00000000" w:rsidP="00F404FC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337576294"/>
                <w:showingPlcHdr/>
                <w:dropDownList>
                  <w:listItem w:value="Выберите элемент."/>
                  <w:listItem w:displayText="ХИМИТЕК ИЗУМРУД 310" w:value="ХИМИТЕК ИЗУМРУД 310"/>
                  <w:listItem w:displayText="ХИМИТЕК КУХМАСТЕР" w:value="ХИМИТЕК КУХМАСТЕР"/>
                  <w:listItem w:displayText="ХИМИТЕК УНИВЕСАЛ-ПД" w:value="ХИМИТЕК УНИВЕСАЛ-ПД"/>
                  <w:listItem w:displayText="ХИМИТЕК УНИВЕРСАЛ-ДЕЗ" w:value="ХИМИТЕК УНИВЕРСАЛ-ДЕЗ"/>
                  <w:listItem w:displayText="ХИМИТЕК ЧУДОДЕЙ®-КОМБИ" w:value="ХИМИТЕК ЧУДОДЕЙ®-КОМБИ"/>
                  <w:listItem w:displayText="ХИМИТЕК КУХМАСТЕР-ФОРТЕ для дозирующих систем" w:value="ХИМИТЕК КУХМАСТЕР-ФОРТЕ для дозирующих систем"/>
                </w:dropDownList>
              </w:sdtPr>
              <w:sdtContent>
                <w:r w:rsidR="00F404FC" w:rsidRPr="00C12148">
                  <w:rPr>
                    <w:rStyle w:val="af"/>
                  </w:rPr>
                  <w:t>Выберите элемент.</w:t>
                </w:r>
              </w:sdtContent>
            </w:sdt>
            <w:r w:rsidR="00F404FC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2058968655"/>
                <w:showingPlcHdr/>
                <w:dropDownList>
                  <w:listItem w:value="Выберите элемент."/>
                  <w:listItem w:displayText="2,0 % - 3,0 %" w:value="2,0 % - 3,0 %"/>
                  <w:listItem w:displayText="1,0 % - 2,0 %" w:value="1,0 % - 2,0 %"/>
                  <w:listItem w:displayText="2,5 % - 3,5 %" w:value="2,5 % - 3,5 %"/>
                  <w:listItem w:displayText="3,0 % - 4,0 %" w:value="3,0 % - 4,0 %"/>
                </w:dropDownList>
              </w:sdtPr>
              <w:sdtContent>
                <w:r w:rsidR="00F404FC" w:rsidRPr="00C12148">
                  <w:rPr>
                    <w:rStyle w:val="af"/>
                  </w:rPr>
                  <w:t>Выберите элемент.</w:t>
                </w:r>
              </w:sdtContent>
            </w:sdt>
            <w:r w:rsidR="00F404FC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247157506"/>
                <w:showingPlcHdr/>
                <w:dropDownList>
                  <w:listItem w:value="Выберите элемент."/>
                  <w:listItem w:displayText="готовая форма" w:value="готовая форма"/>
                  <w:listItem w:displayText="ручное разведение" w:value="ручное разведение"/>
                  <w:listItem w:displayText="дозирующая система ProMax" w:value="дозирующая система ProMax"/>
                  <w:listItem w:displayText="пенная станция DEMA" w:value="пенная станция DEMA"/>
                  <w:listItem w:displayText="пенная станция VEMA" w:value="пенная станция VEMA"/>
                  <w:listItem w:displayText="спрей-система ProTwin" w:value="спрей-система ProTwin"/>
                  <w:listItem w:displayText="логтевой дозатор" w:value="логтевой дозатор"/>
                </w:dropDownList>
              </w:sdtPr>
              <w:sdtContent>
                <w:r w:rsidR="00F404FC" w:rsidRPr="00C12148">
                  <w:rPr>
                    <w:rStyle w:val="af"/>
                  </w:rPr>
                  <w:t>Выберите элемент.</w:t>
                </w:r>
              </w:sdtContent>
            </w:sdt>
            <w:r w:rsidR="00F404FC" w:rsidRPr="00C12148">
              <w:rPr>
                <w:szCs w:val="16"/>
              </w:rPr>
              <w:t xml:space="preserve"> </w:t>
            </w:r>
            <w:r w:rsidR="00F404FC" w:rsidRPr="00C12148">
              <w:rPr>
                <w:b/>
                <w:bCs/>
                <w:color w:val="FF0000"/>
                <w:szCs w:val="16"/>
              </w:rPr>
              <w:t xml:space="preserve">МС </w:t>
            </w:r>
            <w:r w:rsidR="00F404FC">
              <w:rPr>
                <w:b/>
                <w:bCs/>
                <w:color w:val="FF0000"/>
                <w:szCs w:val="16"/>
              </w:rPr>
              <w:t>ТЕХН</w:t>
            </w:r>
            <w:r w:rsidR="00F404FC" w:rsidRPr="00C12148">
              <w:rPr>
                <w:b/>
                <w:bCs/>
                <w:color w:val="FF0000"/>
                <w:szCs w:val="16"/>
              </w:rPr>
              <w:t>. ОБОР</w:t>
            </w:r>
          </w:p>
        </w:tc>
      </w:tr>
      <w:tr w:rsidR="00C5660D" w:rsidRPr="005E028F" w14:paraId="4BE7001A" w14:textId="77777777" w:rsidTr="00FC5861">
        <w:trPr>
          <w:trHeight w:val="20"/>
        </w:trPr>
        <w:tc>
          <w:tcPr>
            <w:tcW w:w="992" w:type="dxa"/>
            <w:gridSpan w:val="3"/>
            <w:tcMar>
              <w:right w:w="0" w:type="dxa"/>
            </w:tcMar>
          </w:tcPr>
          <w:p w14:paraId="34B3C88F" w14:textId="77777777" w:rsidR="00C5660D" w:rsidRPr="00FC5861" w:rsidRDefault="00000000" w:rsidP="00FC5861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9583420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FC5861">
                  <w:rPr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шкафы</w:t>
            </w:r>
          </w:p>
        </w:tc>
        <w:tc>
          <w:tcPr>
            <w:tcW w:w="1104" w:type="dxa"/>
            <w:gridSpan w:val="13"/>
          </w:tcPr>
          <w:p w14:paraId="7021DD5A" w14:textId="77777777" w:rsidR="00C5660D" w:rsidRPr="00FC5861" w:rsidRDefault="00000000" w:rsidP="00FC5861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3438290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FC5861">
                  <w:rPr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скамейки</w:t>
            </w:r>
          </w:p>
        </w:tc>
        <w:tc>
          <w:tcPr>
            <w:tcW w:w="1201" w:type="dxa"/>
            <w:gridSpan w:val="18"/>
          </w:tcPr>
          <w:p w14:paraId="5E35C9DE" w14:textId="77777777" w:rsidR="00C5660D" w:rsidRPr="00FC5861" w:rsidRDefault="00000000" w:rsidP="00FC5861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4789164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FC5861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стеллажи</w:t>
            </w:r>
          </w:p>
        </w:tc>
        <w:tc>
          <w:tcPr>
            <w:tcW w:w="1663" w:type="dxa"/>
            <w:gridSpan w:val="12"/>
          </w:tcPr>
          <w:p w14:paraId="508E335F" w14:textId="77777777" w:rsidR="00C5660D" w:rsidRPr="00FC5861" w:rsidRDefault="00000000" w:rsidP="00FC5861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215948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FC5861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полки</w:t>
            </w:r>
          </w:p>
        </w:tc>
        <w:tc>
          <w:tcPr>
            <w:tcW w:w="4399" w:type="dxa"/>
            <w:gridSpan w:val="21"/>
            <w:shd w:val="clear" w:color="auto" w:fill="BFBFBF" w:themeFill="background1" w:themeFillShade="BF"/>
          </w:tcPr>
          <w:p w14:paraId="7A55A8A9" w14:textId="77777777" w:rsidR="00C5660D" w:rsidRPr="00C12148" w:rsidRDefault="00C5660D" w:rsidP="003E18A0">
            <w:pPr>
              <w:pStyle w:val="--2"/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Посудомоечное оборудование:</w:t>
            </w:r>
          </w:p>
        </w:tc>
        <w:tc>
          <w:tcPr>
            <w:tcW w:w="7149" w:type="dxa"/>
            <w:gridSpan w:val="19"/>
            <w:vMerge/>
          </w:tcPr>
          <w:p w14:paraId="433463D7" w14:textId="77777777" w:rsidR="00C5660D" w:rsidRPr="00C12148" w:rsidRDefault="00C5660D" w:rsidP="003E18A0">
            <w:pPr>
              <w:pStyle w:val="--2"/>
              <w:rPr>
                <w:szCs w:val="16"/>
              </w:rPr>
            </w:pPr>
          </w:p>
        </w:tc>
      </w:tr>
      <w:tr w:rsidR="00C5660D" w:rsidRPr="00D23288" w14:paraId="627087FA" w14:textId="77777777" w:rsidTr="00FC5861">
        <w:trPr>
          <w:trHeight w:val="20"/>
        </w:trPr>
        <w:tc>
          <w:tcPr>
            <w:tcW w:w="2395" w:type="dxa"/>
            <w:gridSpan w:val="22"/>
          </w:tcPr>
          <w:p w14:paraId="77FBCCD8" w14:textId="77777777" w:rsidR="00C5660D" w:rsidRPr="00BD25E2" w:rsidRDefault="00000000" w:rsidP="00C5660D">
            <w:pPr>
              <w:pStyle w:val="--2"/>
              <w:tabs>
                <w:tab w:val="left" w:pos="1593"/>
              </w:tabs>
              <w:rPr>
                <w:rStyle w:val="ac"/>
                <w:b w:val="0"/>
                <w:szCs w:val="16"/>
              </w:rPr>
            </w:pPr>
            <w:sdt>
              <w:sdtPr>
                <w:rPr>
                  <w:b/>
                  <w:bCs/>
                  <w:szCs w:val="16"/>
                </w:rPr>
                <w:id w:val="8683393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шкафы</w:t>
            </w:r>
            <w:r w:rsidR="00C5660D">
              <w:rPr>
                <w:szCs w:val="16"/>
              </w:rPr>
              <w:t xml:space="preserve"> для спецодежды</w:t>
            </w:r>
          </w:p>
        </w:tc>
        <w:tc>
          <w:tcPr>
            <w:tcW w:w="2565" w:type="dxa"/>
            <w:gridSpan w:val="24"/>
          </w:tcPr>
          <w:p w14:paraId="11EE6DC9" w14:textId="77777777" w:rsidR="00C5660D" w:rsidRPr="00BD25E2" w:rsidRDefault="00000000" w:rsidP="00C5660D">
            <w:pPr>
              <w:pStyle w:val="--2"/>
              <w:tabs>
                <w:tab w:val="left" w:pos="1593"/>
              </w:tabs>
              <w:rPr>
                <w:rStyle w:val="ac"/>
                <w:b w:val="0"/>
                <w:szCs w:val="16"/>
              </w:rPr>
            </w:pPr>
            <w:sdt>
              <w:sdtPr>
                <w:rPr>
                  <w:b/>
                  <w:bCs/>
                  <w:szCs w:val="16"/>
                </w:rPr>
                <w:id w:val="6524982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шкафы</w:t>
            </w:r>
            <w:r w:rsidR="00C5660D">
              <w:rPr>
                <w:szCs w:val="16"/>
              </w:rPr>
              <w:t xml:space="preserve"> для личных вещей</w:t>
            </w:r>
          </w:p>
        </w:tc>
        <w:tc>
          <w:tcPr>
            <w:tcW w:w="4399" w:type="dxa"/>
            <w:gridSpan w:val="21"/>
          </w:tcPr>
          <w:p w14:paraId="02F6807B" w14:textId="77777777" w:rsidR="00C5660D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8112936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ПММ </w:t>
            </w:r>
            <w:sdt>
              <w:sdtPr>
                <w:rPr>
                  <w:szCs w:val="16"/>
                </w:rPr>
                <w:id w:val="-11993967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купольная </w:t>
            </w:r>
            <w:sdt>
              <w:sdtPr>
                <w:rPr>
                  <w:szCs w:val="16"/>
                </w:rPr>
                <w:id w:val="-17040178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>туннельная</w:t>
            </w:r>
          </w:p>
        </w:tc>
        <w:tc>
          <w:tcPr>
            <w:tcW w:w="7149" w:type="dxa"/>
            <w:gridSpan w:val="19"/>
            <w:vMerge w:val="restart"/>
          </w:tcPr>
          <w:p w14:paraId="45AB9499" w14:textId="77777777" w:rsidR="00C5660D" w:rsidRDefault="00000000" w:rsidP="00430CE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73277199"/>
                <w:showingPlcHdr/>
                <w:dropDownList>
                  <w:listItem w:value="Выберите элемент."/>
                  <w:listItem w:displayText="ХИМИТЕК ЧУДОДЕЙ®-АНТИНАГАР-ПЕНАКТИВ" w:value="ХИМИТЕК ЧУДОДЕЙ®-АНТИНАГАР-ПЕНАКТИВ"/>
                  <w:listItem w:displayText="ХИМИТЕК ЧУДОДЕЙ®-ЭКСПРЕС" w:value="ХИМИТЕК ЧУДОДЕЙ®-ЭКСПРЕС"/>
                  <w:listItem w:displayText="ХИМИТЕК КУХМАСТЕР" w:value="ХИМИТЕК КУХМАСТЕР"/>
                </w:dropDownList>
              </w:sdtPr>
              <w:sdtContent>
                <w:r w:rsidR="00C5660D" w:rsidRPr="00C12148">
                  <w:rPr>
                    <w:rStyle w:val="af"/>
                  </w:rPr>
                  <w:t>Выберите элемент.</w:t>
                </w:r>
              </w:sdtContent>
            </w:sdt>
            <w:r w:rsidR="00C5660D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643241740"/>
                <w:showingPlcHdr/>
                <w:dropDownList>
                  <w:listItem w:value="Выберите элемент."/>
                  <w:listItem w:displayText="2,0 % - 3,0 %" w:value="2,0 % - 3,0 %"/>
                  <w:listItem w:displayText="1,0 % - 2,0 %" w:value="1,0 % - 2,0 %"/>
                </w:dropDownList>
              </w:sdtPr>
              <w:sdtContent>
                <w:r w:rsidR="00C5660D" w:rsidRPr="00C12148">
                  <w:rPr>
                    <w:rStyle w:val="af"/>
                  </w:rPr>
                  <w:t>Выберите элемент.</w:t>
                </w:r>
              </w:sdtContent>
            </w:sdt>
            <w:r w:rsidR="00C5660D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914858937"/>
                <w:showingPlcHdr/>
                <w:dropDownList>
                  <w:listItem w:value="Выберите элемент."/>
                  <w:listItem w:displayText="готовая форма" w:value="готовая форма"/>
                  <w:listItem w:displayText="ручное разведение" w:value="ручное разведение"/>
                  <w:listItem w:displayText="дозирующая система ProMax" w:value="дозирующая система ProMax"/>
                  <w:listItem w:displayText="пенная станция DEMA" w:value="пенная станция DEMA"/>
                  <w:listItem w:displayText="пенная станция VEMA" w:value="пенная станция VEMA"/>
                  <w:listItem w:displayText="спрей-система ProTwin" w:value="спрей-система ProTwin"/>
                  <w:listItem w:displayText="логтевой дозатор" w:value="логтевой дозатор"/>
                </w:dropDownList>
              </w:sdtPr>
              <w:sdtContent>
                <w:r w:rsidR="00430CE5" w:rsidRPr="00C12148">
                  <w:rPr>
                    <w:rStyle w:val="af"/>
                  </w:rPr>
                  <w:t>Выберите элемент.</w:t>
                </w:r>
              </w:sdtContent>
            </w:sdt>
            <w:r w:rsidR="00C5660D" w:rsidRPr="00C12148">
              <w:rPr>
                <w:szCs w:val="16"/>
              </w:rPr>
              <w:t xml:space="preserve">  </w:t>
            </w:r>
            <w:r w:rsidR="00C5660D" w:rsidRPr="00C12148">
              <w:rPr>
                <w:b/>
                <w:bCs/>
                <w:color w:val="FF0000"/>
                <w:szCs w:val="16"/>
              </w:rPr>
              <w:t>МС ТЕПЛ. ОБОР</w:t>
            </w:r>
          </w:p>
        </w:tc>
      </w:tr>
      <w:tr w:rsidR="00C5660D" w:rsidRPr="00D23288" w14:paraId="6E1C1AF6" w14:textId="77777777" w:rsidTr="00FC5861">
        <w:trPr>
          <w:trHeight w:val="20"/>
        </w:trPr>
        <w:tc>
          <w:tcPr>
            <w:tcW w:w="2395" w:type="dxa"/>
            <w:gridSpan w:val="22"/>
          </w:tcPr>
          <w:p w14:paraId="121D5CDC" w14:textId="77777777" w:rsidR="00C5660D" w:rsidRPr="0099096E" w:rsidRDefault="00000000" w:rsidP="00C5660D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b/>
                  <w:bCs/>
                  <w:szCs w:val="16"/>
                </w:rPr>
                <w:id w:val="15219765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шкафы</w:t>
            </w:r>
            <w:r w:rsidR="00C5660D">
              <w:rPr>
                <w:szCs w:val="16"/>
              </w:rPr>
              <w:t xml:space="preserve"> для верх. одежды</w:t>
            </w:r>
          </w:p>
        </w:tc>
        <w:tc>
          <w:tcPr>
            <w:tcW w:w="1176" w:type="dxa"/>
            <w:gridSpan w:val="20"/>
          </w:tcPr>
          <w:p w14:paraId="0B803200" w14:textId="77777777" w:rsidR="00C5660D" w:rsidRPr="0099096E" w:rsidRDefault="00000000" w:rsidP="00C5660D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3497627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</w:t>
            </w:r>
            <w:proofErr w:type="spellStart"/>
            <w:r w:rsidR="00C5660D">
              <w:rPr>
                <w:szCs w:val="16"/>
              </w:rPr>
              <w:t>обувницы</w:t>
            </w:r>
            <w:proofErr w:type="spellEnd"/>
          </w:p>
        </w:tc>
        <w:tc>
          <w:tcPr>
            <w:tcW w:w="1389" w:type="dxa"/>
            <w:gridSpan w:val="4"/>
          </w:tcPr>
          <w:p w14:paraId="500AE7D1" w14:textId="77777777" w:rsidR="00C5660D" w:rsidRPr="0099096E" w:rsidRDefault="00000000" w:rsidP="00C5660D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5203179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зеркала</w:t>
            </w:r>
          </w:p>
        </w:tc>
        <w:tc>
          <w:tcPr>
            <w:tcW w:w="4399" w:type="dxa"/>
            <w:gridSpan w:val="21"/>
          </w:tcPr>
          <w:p w14:paraId="4D6C1125" w14:textId="77777777" w:rsidR="00C5660D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8768205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>
              <w:rPr>
                <w:szCs w:val="16"/>
              </w:rPr>
              <w:t xml:space="preserve">машины </w:t>
            </w:r>
            <w:proofErr w:type="spellStart"/>
            <w:r w:rsidR="00C5660D">
              <w:rPr>
                <w:szCs w:val="16"/>
              </w:rPr>
              <w:t>таромоечные</w:t>
            </w:r>
            <w:proofErr w:type="spellEnd"/>
          </w:p>
        </w:tc>
        <w:tc>
          <w:tcPr>
            <w:tcW w:w="7149" w:type="dxa"/>
            <w:gridSpan w:val="19"/>
            <w:vMerge/>
          </w:tcPr>
          <w:p w14:paraId="45DA9893" w14:textId="77777777" w:rsidR="00C5660D" w:rsidRDefault="00C5660D" w:rsidP="003E18A0">
            <w:pPr>
              <w:pStyle w:val="--2"/>
              <w:rPr>
                <w:szCs w:val="16"/>
              </w:rPr>
            </w:pPr>
          </w:p>
        </w:tc>
      </w:tr>
      <w:tr w:rsidR="00C5660D" w:rsidRPr="00D23288" w14:paraId="10207765" w14:textId="77777777" w:rsidTr="00FC5861">
        <w:trPr>
          <w:trHeight w:val="20"/>
        </w:trPr>
        <w:tc>
          <w:tcPr>
            <w:tcW w:w="1977" w:type="dxa"/>
            <w:gridSpan w:val="14"/>
          </w:tcPr>
          <w:p w14:paraId="47434E38" w14:textId="77777777" w:rsidR="00C5660D" w:rsidRPr="0099096E" w:rsidRDefault="00000000" w:rsidP="00110C3F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9105841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сушилка для обуви</w:t>
            </w:r>
          </w:p>
        </w:tc>
        <w:tc>
          <w:tcPr>
            <w:tcW w:w="1080" w:type="dxa"/>
            <w:gridSpan w:val="17"/>
          </w:tcPr>
          <w:p w14:paraId="7C1CA81C" w14:textId="77777777" w:rsidR="00C5660D" w:rsidRPr="0099096E" w:rsidRDefault="00000000" w:rsidP="00110C3F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9124368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FA33E7">
              <w:rPr>
                <w:szCs w:val="16"/>
              </w:rPr>
              <w:t xml:space="preserve"> вешалки</w:t>
            </w:r>
          </w:p>
        </w:tc>
        <w:tc>
          <w:tcPr>
            <w:tcW w:w="924" w:type="dxa"/>
            <w:gridSpan w:val="14"/>
          </w:tcPr>
          <w:p w14:paraId="726A3E58" w14:textId="77777777" w:rsidR="00C5660D" w:rsidRPr="0099096E" w:rsidRDefault="00000000" w:rsidP="00C5660D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9483787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столы</w:t>
            </w:r>
          </w:p>
        </w:tc>
        <w:tc>
          <w:tcPr>
            <w:tcW w:w="979" w:type="dxa"/>
          </w:tcPr>
          <w:p w14:paraId="70E69FB1" w14:textId="77777777" w:rsidR="00C5660D" w:rsidRPr="0099096E" w:rsidRDefault="00000000" w:rsidP="00C5660D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9273778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стулья</w:t>
            </w:r>
          </w:p>
        </w:tc>
        <w:tc>
          <w:tcPr>
            <w:tcW w:w="4399" w:type="dxa"/>
            <w:gridSpan w:val="21"/>
          </w:tcPr>
          <w:p w14:paraId="5A892E87" w14:textId="77777777" w:rsidR="00C5660D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3056233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ванна для замачивания листов</w:t>
            </w:r>
          </w:p>
        </w:tc>
        <w:tc>
          <w:tcPr>
            <w:tcW w:w="7149" w:type="dxa"/>
            <w:gridSpan w:val="19"/>
            <w:vMerge w:val="restart"/>
          </w:tcPr>
          <w:p w14:paraId="5BCADA2A" w14:textId="77777777" w:rsidR="00C5660D" w:rsidRDefault="00000000" w:rsidP="00430CE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2736712"/>
                <w:showingPlcHdr/>
                <w:dropDownList>
                  <w:listItem w:value="Выберите элемент."/>
                  <w:listItem w:displayText="ХИМИТЕК КУХМАСТЕР" w:value="ХИМИТЕК КУХМАСТЕР"/>
                  <w:listItem w:displayText="ХИМИТЕК КУХМАСТЕР-ФОРТЕ для дозирующих систем" w:value="ХИМИТЕК КУХМАСТЕР-ФОРТЕ для дозирующих систем"/>
                  <w:listItem w:displayText="ХИМИТЕК ЧАРОИТ®" w:value="ХИМИТЕК ЧАРОИТ®"/>
                  <w:listItem w:displayText="ХИМИТЕК ЧАРОИТ®-СПРЕЙ" w:value="ХИМИТЕК ЧАРОИТ®-СПРЕЙ"/>
                  <w:listItem w:displayText="ХИМИТЕК ЧАРОИТ® для дозирующих систем" w:value="ХИМИТЕК ЧАРОИТ® для дозирующих систем"/>
                  <w:listItem w:displayText="ХИМИТЕК ЧУДОДЕЙ®-КОМБИ-ПЕНАКТИВ" w:value="ХИМИТЕК ЧУДОДЕЙ®-КОМБИ-ПЕНАКТИВ"/>
                  <w:listItem w:displayText="ХИМИТЕК УНИВЕСАЛ-ПД" w:value="ХИМИТЕК УНИВЕСАЛ-ПД"/>
                </w:dropDownList>
              </w:sdtPr>
              <w:sdtContent>
                <w:r w:rsidR="00C5660D" w:rsidRPr="00C12148">
                  <w:rPr>
                    <w:rStyle w:val="af"/>
                  </w:rPr>
                  <w:t>Выберите элемент.</w:t>
                </w:r>
              </w:sdtContent>
            </w:sdt>
            <w:r w:rsidR="00C5660D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486055320"/>
                <w:showingPlcHdr/>
                <w:dropDownList>
                  <w:listItem w:value="Выберите элемент."/>
                  <w:listItem w:displayText="2,0 % - 3,0 %" w:value="2,0 % - 3,0 %"/>
                  <w:listItem w:displayText="1,0 % - 2,0 %" w:value="1,0 % - 2,0 %"/>
                  <w:listItem w:displayText="2,5 % - 3,5 %" w:value="2,5 % - 3,5 %"/>
                  <w:listItem w:displayText="10 %" w:value="10 %"/>
                  <w:listItem w:displayText="3,0 % - 4,0 %" w:value="3,0 % - 4,0 %"/>
                </w:dropDownList>
              </w:sdtPr>
              <w:sdtContent>
                <w:r w:rsidR="00C5660D" w:rsidRPr="00C12148">
                  <w:rPr>
                    <w:rStyle w:val="af"/>
                  </w:rPr>
                  <w:t>Выберите элемент.</w:t>
                </w:r>
              </w:sdtContent>
            </w:sdt>
            <w:r w:rsidR="00C5660D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533842353"/>
                <w:showingPlcHdr/>
                <w:dropDownList>
                  <w:listItem w:value="Выберите элемент."/>
                  <w:listItem w:displayText="готовая форма" w:value="готовая форма"/>
                  <w:listItem w:displayText="ручное разведение" w:value="ручное разведение"/>
                  <w:listItem w:displayText="дозирующая система ProMax" w:value="дозирующая система ProMax"/>
                  <w:listItem w:displayText="пенная станция DEMA" w:value="пенная станция DEMA"/>
                  <w:listItem w:displayText="пенная станция VEMA" w:value="пенная станция VEMA"/>
                  <w:listItem w:displayText="спрей-система ProTwin" w:value="спрей-система ProTwin"/>
                  <w:listItem w:displayText="логтевой дозатор" w:value="логтевой дозатор"/>
                </w:dropDownList>
              </w:sdtPr>
              <w:sdtContent>
                <w:r w:rsidR="00430CE5" w:rsidRPr="00C12148">
                  <w:rPr>
                    <w:rStyle w:val="af"/>
                  </w:rPr>
                  <w:t>Выберите элемент.</w:t>
                </w:r>
              </w:sdtContent>
            </w:sdt>
            <w:r w:rsidR="00C5660D" w:rsidRPr="00C12148">
              <w:rPr>
                <w:szCs w:val="16"/>
              </w:rPr>
              <w:t xml:space="preserve"> </w:t>
            </w:r>
            <w:r w:rsidR="00C5660D" w:rsidRPr="00C12148">
              <w:rPr>
                <w:b/>
                <w:bCs/>
                <w:color w:val="FF0000"/>
                <w:szCs w:val="16"/>
              </w:rPr>
              <w:t xml:space="preserve">МС З, Ок, </w:t>
            </w:r>
            <w:proofErr w:type="spellStart"/>
            <w:r w:rsidR="00C5660D" w:rsidRPr="00C12148">
              <w:rPr>
                <w:b/>
                <w:bCs/>
                <w:color w:val="FF0000"/>
                <w:szCs w:val="16"/>
              </w:rPr>
              <w:t>Монит</w:t>
            </w:r>
            <w:proofErr w:type="spellEnd"/>
          </w:p>
        </w:tc>
      </w:tr>
      <w:tr w:rsidR="00110C3F" w:rsidRPr="00D23288" w14:paraId="3E311126" w14:textId="77777777" w:rsidTr="00FC5861">
        <w:trPr>
          <w:trHeight w:val="20"/>
        </w:trPr>
        <w:tc>
          <w:tcPr>
            <w:tcW w:w="4960" w:type="dxa"/>
            <w:gridSpan w:val="46"/>
            <w:shd w:val="clear" w:color="auto" w:fill="BFBFBF" w:themeFill="background1" w:themeFillShade="BF"/>
          </w:tcPr>
          <w:p w14:paraId="48911404" w14:textId="77777777" w:rsidR="00110C3F" w:rsidRPr="0099096E" w:rsidRDefault="00110C3F" w:rsidP="00BD25E2">
            <w:pPr>
              <w:pStyle w:val="--2"/>
              <w:tabs>
                <w:tab w:val="left" w:pos="1593"/>
              </w:tabs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Офисная техника:</w:t>
            </w:r>
          </w:p>
        </w:tc>
        <w:tc>
          <w:tcPr>
            <w:tcW w:w="4399" w:type="dxa"/>
            <w:gridSpan w:val="21"/>
            <w:shd w:val="clear" w:color="auto" w:fill="BFBFBF" w:themeFill="background1" w:themeFillShade="BF"/>
          </w:tcPr>
          <w:p w14:paraId="00B9AB62" w14:textId="77777777" w:rsidR="00110C3F" w:rsidRDefault="00EF5416" w:rsidP="003E18A0">
            <w:pPr>
              <w:pStyle w:val="--2"/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Холодильное оборудование:</w:t>
            </w:r>
          </w:p>
        </w:tc>
        <w:tc>
          <w:tcPr>
            <w:tcW w:w="7149" w:type="dxa"/>
            <w:gridSpan w:val="19"/>
            <w:vMerge/>
          </w:tcPr>
          <w:p w14:paraId="6DF07E7A" w14:textId="77777777" w:rsidR="00110C3F" w:rsidRDefault="00110C3F" w:rsidP="003E18A0">
            <w:pPr>
              <w:pStyle w:val="--2"/>
              <w:rPr>
                <w:szCs w:val="16"/>
              </w:rPr>
            </w:pPr>
          </w:p>
        </w:tc>
      </w:tr>
      <w:tr w:rsidR="00EF5416" w:rsidRPr="00D23288" w14:paraId="4441E2A0" w14:textId="77777777" w:rsidTr="00FC5861">
        <w:trPr>
          <w:trHeight w:val="20"/>
        </w:trPr>
        <w:tc>
          <w:tcPr>
            <w:tcW w:w="1358" w:type="dxa"/>
            <w:gridSpan w:val="6"/>
          </w:tcPr>
          <w:p w14:paraId="7B6BA35C" w14:textId="77777777" w:rsidR="00EF5416" w:rsidRPr="0099096E" w:rsidRDefault="00000000" w:rsidP="00110C3F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4251545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F5416" w:rsidRPr="00C12148">
              <w:rPr>
                <w:szCs w:val="16"/>
              </w:rPr>
              <w:t xml:space="preserve"> компьютеры</w:t>
            </w:r>
          </w:p>
        </w:tc>
        <w:tc>
          <w:tcPr>
            <w:tcW w:w="1440" w:type="dxa"/>
            <w:gridSpan w:val="22"/>
          </w:tcPr>
          <w:p w14:paraId="6B670857" w14:textId="77777777" w:rsidR="00EF5416" w:rsidRPr="0099096E" w:rsidRDefault="00000000" w:rsidP="00110C3F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20852531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F5416" w:rsidRPr="00C12148">
              <w:rPr>
                <w:szCs w:val="16"/>
              </w:rPr>
              <w:t>мониторы</w:t>
            </w:r>
          </w:p>
        </w:tc>
        <w:tc>
          <w:tcPr>
            <w:tcW w:w="2162" w:type="dxa"/>
            <w:gridSpan w:val="18"/>
          </w:tcPr>
          <w:p w14:paraId="6AB7DEA0" w14:textId="77777777" w:rsidR="00EF5416" w:rsidRPr="0099096E" w:rsidRDefault="00000000" w:rsidP="00110C3F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0206961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F5416">
              <w:rPr>
                <w:szCs w:val="16"/>
              </w:rPr>
              <w:t xml:space="preserve"> </w:t>
            </w:r>
          </w:p>
        </w:tc>
        <w:tc>
          <w:tcPr>
            <w:tcW w:w="4399" w:type="dxa"/>
            <w:gridSpan w:val="21"/>
            <w:shd w:val="clear" w:color="auto" w:fill="F2F2F2" w:themeFill="background1" w:themeFillShade="F2"/>
          </w:tcPr>
          <w:p w14:paraId="2AE4850E" w14:textId="77777777" w:rsidR="00EF5416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5633257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EF5416" w:rsidRPr="00C12148">
              <w:rPr>
                <w:szCs w:val="16"/>
              </w:rPr>
              <w:t xml:space="preserve"> камеры: </w:t>
            </w:r>
            <w:sdt>
              <w:sdtPr>
                <w:rPr>
                  <w:szCs w:val="16"/>
                </w:rPr>
                <w:id w:val="-14167851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EF5416" w:rsidRPr="00C12148">
              <w:rPr>
                <w:szCs w:val="16"/>
              </w:rPr>
              <w:t xml:space="preserve">холод. </w:t>
            </w:r>
            <w:sdt>
              <w:sdtPr>
                <w:rPr>
                  <w:szCs w:val="16"/>
                </w:rPr>
                <w:id w:val="-14812970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EF5416" w:rsidRPr="00C12148">
              <w:rPr>
                <w:szCs w:val="16"/>
              </w:rPr>
              <w:t>мороз.</w:t>
            </w:r>
            <w:sdt>
              <w:sdtPr>
                <w:rPr>
                  <w:szCs w:val="16"/>
                </w:rPr>
                <w:id w:val="-13736115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EF5416" w:rsidRPr="00C12148">
              <w:rPr>
                <w:szCs w:val="16"/>
              </w:rPr>
              <w:t xml:space="preserve"> шоковой заморозки</w:t>
            </w:r>
          </w:p>
        </w:tc>
        <w:tc>
          <w:tcPr>
            <w:tcW w:w="7149" w:type="dxa"/>
            <w:gridSpan w:val="19"/>
            <w:shd w:val="clear" w:color="auto" w:fill="BFBFBF" w:themeFill="background1" w:themeFillShade="BF"/>
          </w:tcPr>
          <w:p w14:paraId="1BD13744" w14:textId="77777777" w:rsidR="00EF5416" w:rsidRDefault="00A80524" w:rsidP="003E18A0">
            <w:pPr>
              <w:pStyle w:val="--2"/>
              <w:rPr>
                <w:szCs w:val="16"/>
              </w:rPr>
            </w:pPr>
            <w:r>
              <w:rPr>
                <w:b/>
                <w:szCs w:val="16"/>
              </w:rPr>
              <w:t>Ответственный за санитарную обработку</w:t>
            </w:r>
            <w:r w:rsidR="00EF5416" w:rsidRPr="002D2C30">
              <w:rPr>
                <w:b/>
                <w:szCs w:val="16"/>
              </w:rPr>
              <w:t>:</w:t>
            </w:r>
          </w:p>
        </w:tc>
      </w:tr>
      <w:tr w:rsidR="00EF5416" w:rsidRPr="00D23288" w14:paraId="47C45C01" w14:textId="77777777" w:rsidTr="00920F0C">
        <w:trPr>
          <w:trHeight w:val="20"/>
        </w:trPr>
        <w:tc>
          <w:tcPr>
            <w:tcW w:w="1358" w:type="dxa"/>
            <w:gridSpan w:val="6"/>
          </w:tcPr>
          <w:p w14:paraId="2E9FF36F" w14:textId="77777777" w:rsidR="00EF5416" w:rsidRPr="0099096E" w:rsidRDefault="00000000" w:rsidP="00110C3F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330791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F5416" w:rsidRPr="00C12148">
              <w:rPr>
                <w:szCs w:val="16"/>
              </w:rPr>
              <w:t xml:space="preserve"> принтер</w:t>
            </w:r>
            <w:r w:rsidR="00EF5416">
              <w:rPr>
                <w:szCs w:val="16"/>
              </w:rPr>
              <w:t>ы</w:t>
            </w:r>
          </w:p>
        </w:tc>
        <w:tc>
          <w:tcPr>
            <w:tcW w:w="1440" w:type="dxa"/>
            <w:gridSpan w:val="22"/>
          </w:tcPr>
          <w:p w14:paraId="494AC4F6" w14:textId="77777777" w:rsidR="00EF5416" w:rsidRPr="0099096E" w:rsidRDefault="00000000" w:rsidP="00BD25E2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9267162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F5416" w:rsidRPr="00C12148">
              <w:rPr>
                <w:szCs w:val="16"/>
              </w:rPr>
              <w:t xml:space="preserve"> телефоны</w:t>
            </w:r>
          </w:p>
        </w:tc>
        <w:tc>
          <w:tcPr>
            <w:tcW w:w="2162" w:type="dxa"/>
            <w:gridSpan w:val="18"/>
          </w:tcPr>
          <w:p w14:paraId="5472F0D3" w14:textId="77777777" w:rsidR="00EF5416" w:rsidRPr="0099096E" w:rsidRDefault="00000000" w:rsidP="00110C3F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7330740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F5416">
              <w:rPr>
                <w:szCs w:val="16"/>
              </w:rPr>
              <w:t xml:space="preserve"> </w:t>
            </w:r>
          </w:p>
        </w:tc>
        <w:tc>
          <w:tcPr>
            <w:tcW w:w="1987" w:type="dxa"/>
            <w:gridSpan w:val="9"/>
          </w:tcPr>
          <w:p w14:paraId="588DB83A" w14:textId="77777777" w:rsidR="00EF5416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4185134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EF5416" w:rsidRPr="00C12148">
              <w:rPr>
                <w:szCs w:val="16"/>
              </w:rPr>
              <w:t xml:space="preserve"> морозильные лари</w:t>
            </w:r>
          </w:p>
        </w:tc>
        <w:tc>
          <w:tcPr>
            <w:tcW w:w="2412" w:type="dxa"/>
            <w:gridSpan w:val="12"/>
          </w:tcPr>
          <w:p w14:paraId="4FE16049" w14:textId="77777777" w:rsidR="00EF5416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8072691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EF5416" w:rsidRPr="00C12148">
              <w:rPr>
                <w:szCs w:val="16"/>
              </w:rPr>
              <w:t xml:space="preserve"> холодильные лари</w:t>
            </w:r>
          </w:p>
        </w:tc>
        <w:tc>
          <w:tcPr>
            <w:tcW w:w="7149" w:type="dxa"/>
            <w:gridSpan w:val="19"/>
            <w:vMerge w:val="restart"/>
          </w:tcPr>
          <w:p w14:paraId="1437BAD9" w14:textId="77777777" w:rsidR="00EF5416" w:rsidRDefault="00B56A29" w:rsidP="003E18A0">
            <w:pPr>
              <w:pStyle w:val="--2"/>
              <w:rPr>
                <w:szCs w:val="16"/>
              </w:rPr>
            </w:pPr>
            <w:r>
              <w:rPr>
                <w:szCs w:val="16"/>
              </w:rPr>
              <w:t xml:space="preserve">поверхности выше 2 м – </w:t>
            </w:r>
          </w:p>
          <w:p w14:paraId="3907C0A5" w14:textId="77777777" w:rsidR="00B56A29" w:rsidRDefault="00B56A29" w:rsidP="003E18A0">
            <w:pPr>
              <w:pStyle w:val="--2"/>
              <w:rPr>
                <w:szCs w:val="16"/>
              </w:rPr>
            </w:pPr>
            <w:r>
              <w:rPr>
                <w:szCs w:val="16"/>
              </w:rPr>
              <w:t>поверхности до 2 м –</w:t>
            </w:r>
          </w:p>
          <w:p w14:paraId="79763B0D" w14:textId="77777777" w:rsidR="00A80524" w:rsidRDefault="00A80524" w:rsidP="003E18A0">
            <w:pPr>
              <w:pStyle w:val="--2"/>
              <w:rPr>
                <w:szCs w:val="16"/>
              </w:rPr>
            </w:pPr>
            <w:r>
              <w:rPr>
                <w:szCs w:val="16"/>
              </w:rPr>
              <w:t>оборудование –</w:t>
            </w:r>
          </w:p>
        </w:tc>
      </w:tr>
      <w:tr w:rsidR="00920F0C" w:rsidRPr="00D23288" w14:paraId="7E4ADC2F" w14:textId="77777777" w:rsidTr="00920F0C">
        <w:trPr>
          <w:trHeight w:val="58"/>
        </w:trPr>
        <w:tc>
          <w:tcPr>
            <w:tcW w:w="4960" w:type="dxa"/>
            <w:gridSpan w:val="46"/>
            <w:shd w:val="clear" w:color="auto" w:fill="BFBFBF" w:themeFill="background1" w:themeFillShade="BF"/>
          </w:tcPr>
          <w:p w14:paraId="530A7CFC" w14:textId="77777777" w:rsidR="00920F0C" w:rsidRPr="0099096E" w:rsidRDefault="00920F0C" w:rsidP="00EF5416">
            <w:pPr>
              <w:pStyle w:val="--2"/>
              <w:tabs>
                <w:tab w:val="left" w:pos="1593"/>
              </w:tabs>
              <w:rPr>
                <w:szCs w:val="16"/>
              </w:rPr>
            </w:pPr>
            <w:r w:rsidRPr="00BD25E2">
              <w:rPr>
                <w:rStyle w:val="ac"/>
              </w:rPr>
              <w:t>Многоразовые резиновые СИЗ</w:t>
            </w:r>
            <w:r>
              <w:rPr>
                <w:rStyle w:val="ac"/>
              </w:rPr>
              <w:t>:</w:t>
            </w:r>
          </w:p>
        </w:tc>
        <w:tc>
          <w:tcPr>
            <w:tcW w:w="1987" w:type="dxa"/>
            <w:gridSpan w:val="9"/>
          </w:tcPr>
          <w:p w14:paraId="5469BB98" w14:textId="77777777" w:rsidR="00920F0C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7101782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20F0C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920F0C" w:rsidRPr="00C12148">
              <w:rPr>
                <w:szCs w:val="16"/>
              </w:rPr>
              <w:t xml:space="preserve"> холодильные столы</w:t>
            </w:r>
          </w:p>
        </w:tc>
        <w:tc>
          <w:tcPr>
            <w:tcW w:w="1134" w:type="dxa"/>
            <w:gridSpan w:val="9"/>
          </w:tcPr>
          <w:p w14:paraId="774E8D35" w14:textId="77777777" w:rsidR="00920F0C" w:rsidRDefault="00000000" w:rsidP="00920F0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731609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20F0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920F0C" w:rsidRPr="00C12148">
              <w:rPr>
                <w:szCs w:val="16"/>
              </w:rPr>
              <w:t xml:space="preserve"> </w:t>
            </w:r>
            <w:r w:rsidR="00920F0C">
              <w:rPr>
                <w:szCs w:val="16"/>
              </w:rPr>
              <w:t>ШХЛ</w:t>
            </w:r>
          </w:p>
        </w:tc>
        <w:tc>
          <w:tcPr>
            <w:tcW w:w="1278" w:type="dxa"/>
            <w:gridSpan w:val="3"/>
          </w:tcPr>
          <w:p w14:paraId="1B8C260A" w14:textId="77777777" w:rsidR="00920F0C" w:rsidRDefault="00000000" w:rsidP="00920F0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1434612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20F0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920F0C" w:rsidRPr="00C12148">
              <w:rPr>
                <w:szCs w:val="16"/>
              </w:rPr>
              <w:t xml:space="preserve"> </w:t>
            </w:r>
            <w:r w:rsidR="00920F0C">
              <w:rPr>
                <w:szCs w:val="16"/>
              </w:rPr>
              <w:t>ШМР</w:t>
            </w:r>
          </w:p>
        </w:tc>
        <w:tc>
          <w:tcPr>
            <w:tcW w:w="7149" w:type="dxa"/>
            <w:gridSpan w:val="19"/>
            <w:vMerge/>
          </w:tcPr>
          <w:p w14:paraId="6A9C03CE" w14:textId="77777777" w:rsidR="00920F0C" w:rsidRDefault="00920F0C" w:rsidP="003E18A0">
            <w:pPr>
              <w:pStyle w:val="--2"/>
              <w:rPr>
                <w:szCs w:val="16"/>
              </w:rPr>
            </w:pPr>
          </w:p>
        </w:tc>
      </w:tr>
      <w:tr w:rsidR="00920F0C" w:rsidRPr="00D23288" w14:paraId="26958478" w14:textId="77777777" w:rsidTr="00920F0C">
        <w:trPr>
          <w:trHeight w:val="58"/>
        </w:trPr>
        <w:tc>
          <w:tcPr>
            <w:tcW w:w="1012" w:type="dxa"/>
            <w:gridSpan w:val="4"/>
          </w:tcPr>
          <w:p w14:paraId="18EDFBED" w14:textId="77777777" w:rsidR="00920F0C" w:rsidRPr="0099096E" w:rsidRDefault="00920F0C" w:rsidP="00BD25E2">
            <w:pPr>
              <w:pStyle w:val="--2"/>
              <w:tabs>
                <w:tab w:val="left" w:pos="1593"/>
              </w:tabs>
              <w:rPr>
                <w:szCs w:val="16"/>
              </w:rPr>
            </w:pPr>
            <w:r w:rsidRPr="00BD25E2">
              <w:rPr>
                <w:rStyle w:val="ac"/>
                <w:rFonts w:ascii="MS Gothic" w:eastAsia="MS Gothic" w:hAnsi="MS Gothic" w:cs="MS Gothic" w:hint="eastAsia"/>
                <w:b w:val="0"/>
                <w:szCs w:val="16"/>
              </w:rPr>
              <w:t>☐</w:t>
            </w:r>
            <w:r w:rsidRPr="00BD25E2">
              <w:rPr>
                <w:rStyle w:val="ac"/>
                <w:b w:val="0"/>
                <w:szCs w:val="16"/>
              </w:rPr>
              <w:t xml:space="preserve"> сапоги</w:t>
            </w:r>
          </w:p>
        </w:tc>
        <w:tc>
          <w:tcPr>
            <w:tcW w:w="1427" w:type="dxa"/>
            <w:gridSpan w:val="20"/>
          </w:tcPr>
          <w:p w14:paraId="7CE66885" w14:textId="77777777" w:rsidR="00920F0C" w:rsidRPr="0099096E" w:rsidRDefault="00920F0C" w:rsidP="00EF5416">
            <w:pPr>
              <w:pStyle w:val="--2"/>
              <w:tabs>
                <w:tab w:val="left" w:pos="1593"/>
              </w:tabs>
              <w:rPr>
                <w:szCs w:val="16"/>
              </w:rPr>
            </w:pPr>
            <w:r w:rsidRPr="00BD25E2">
              <w:rPr>
                <w:rStyle w:val="ac"/>
                <w:rFonts w:ascii="MS Gothic" w:eastAsia="MS Gothic" w:hAnsi="MS Gothic" w:cs="MS Gothic" w:hint="eastAsia"/>
                <w:b w:val="0"/>
                <w:szCs w:val="16"/>
              </w:rPr>
              <w:t>☐</w:t>
            </w:r>
            <w:r w:rsidRPr="00BD25E2">
              <w:rPr>
                <w:rStyle w:val="ac"/>
                <w:b w:val="0"/>
                <w:szCs w:val="16"/>
              </w:rPr>
              <w:t xml:space="preserve"> нарукавники</w:t>
            </w:r>
          </w:p>
        </w:tc>
        <w:tc>
          <w:tcPr>
            <w:tcW w:w="1104" w:type="dxa"/>
            <w:gridSpan w:val="16"/>
          </w:tcPr>
          <w:p w14:paraId="2E44A3B7" w14:textId="77777777" w:rsidR="00920F0C" w:rsidRPr="0099096E" w:rsidRDefault="00000000" w:rsidP="00EF5416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b/>
                  <w:bCs/>
                  <w:szCs w:val="16"/>
                </w:rPr>
                <w:id w:val="-16913698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20F0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920F0C">
              <w:rPr>
                <w:szCs w:val="16"/>
              </w:rPr>
              <w:t xml:space="preserve"> фартуки</w:t>
            </w:r>
          </w:p>
        </w:tc>
        <w:tc>
          <w:tcPr>
            <w:tcW w:w="1417" w:type="dxa"/>
            <w:gridSpan w:val="6"/>
          </w:tcPr>
          <w:p w14:paraId="1A495E74" w14:textId="77777777" w:rsidR="00920F0C" w:rsidRPr="0099096E" w:rsidRDefault="00000000" w:rsidP="00EF5416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b/>
                  <w:bCs/>
                  <w:szCs w:val="16"/>
                </w:rPr>
                <w:id w:val="11851707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20F0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920F0C">
              <w:rPr>
                <w:szCs w:val="16"/>
              </w:rPr>
              <w:t xml:space="preserve"> перчатки</w:t>
            </w:r>
          </w:p>
        </w:tc>
        <w:tc>
          <w:tcPr>
            <w:tcW w:w="1987" w:type="dxa"/>
            <w:gridSpan w:val="9"/>
          </w:tcPr>
          <w:p w14:paraId="0BB939BF" w14:textId="77777777" w:rsidR="00920F0C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050969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20F0C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920F0C">
              <w:rPr>
                <w:szCs w:val="16"/>
              </w:rPr>
              <w:t xml:space="preserve"> ледогенераторы</w:t>
            </w:r>
          </w:p>
        </w:tc>
        <w:tc>
          <w:tcPr>
            <w:tcW w:w="1134" w:type="dxa"/>
            <w:gridSpan w:val="9"/>
          </w:tcPr>
          <w:p w14:paraId="5BE9114D" w14:textId="77777777" w:rsidR="00920F0C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376051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20F0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920F0C">
              <w:rPr>
                <w:szCs w:val="16"/>
              </w:rPr>
              <w:t xml:space="preserve"> шокеры</w:t>
            </w:r>
          </w:p>
        </w:tc>
        <w:tc>
          <w:tcPr>
            <w:tcW w:w="1278" w:type="dxa"/>
            <w:gridSpan w:val="3"/>
          </w:tcPr>
          <w:p w14:paraId="1749AAAA" w14:textId="77777777" w:rsidR="00920F0C" w:rsidRDefault="00920F0C" w:rsidP="00920F0C">
            <w:pPr>
              <w:pStyle w:val="--2"/>
              <w:rPr>
                <w:szCs w:val="16"/>
              </w:rPr>
            </w:pPr>
          </w:p>
        </w:tc>
        <w:tc>
          <w:tcPr>
            <w:tcW w:w="7149" w:type="dxa"/>
            <w:gridSpan w:val="19"/>
            <w:vMerge/>
          </w:tcPr>
          <w:p w14:paraId="0025009F" w14:textId="77777777" w:rsidR="00920F0C" w:rsidRDefault="00920F0C" w:rsidP="003E18A0">
            <w:pPr>
              <w:pStyle w:val="--2"/>
              <w:rPr>
                <w:szCs w:val="16"/>
              </w:rPr>
            </w:pPr>
          </w:p>
        </w:tc>
      </w:tr>
    </w:tbl>
    <w:p w14:paraId="5107A59E" w14:textId="77777777" w:rsidR="00753F79" w:rsidRDefault="00753F79" w:rsidP="004D5542">
      <w:pPr>
        <w:pStyle w:val="-0"/>
        <w:jc w:val="left"/>
        <w:rPr>
          <w:sz w:val="2"/>
          <w:szCs w:val="2"/>
        </w:rPr>
      </w:pPr>
    </w:p>
    <w:p w14:paraId="2D698534" w14:textId="77777777" w:rsidR="00E273C2" w:rsidRDefault="00E273C2" w:rsidP="004D5542">
      <w:pPr>
        <w:pStyle w:val="-0"/>
        <w:jc w:val="left"/>
        <w:rPr>
          <w:sz w:val="2"/>
          <w:szCs w:val="2"/>
        </w:rPr>
      </w:pPr>
    </w:p>
    <w:p w14:paraId="4427D775" w14:textId="77777777" w:rsidR="00E273C2" w:rsidRDefault="00E273C2" w:rsidP="004D5542">
      <w:pPr>
        <w:pStyle w:val="-0"/>
        <w:jc w:val="left"/>
        <w:rPr>
          <w:sz w:val="2"/>
          <w:szCs w:val="2"/>
        </w:rPr>
      </w:pPr>
    </w:p>
    <w:p w14:paraId="47818CDA" w14:textId="77777777" w:rsidR="00E273C2" w:rsidRPr="004D5542" w:rsidRDefault="00E273C2" w:rsidP="00E273C2">
      <w:pPr>
        <w:pStyle w:val="-0"/>
        <w:jc w:val="left"/>
        <w:rPr>
          <w:sz w:val="2"/>
          <w:szCs w:val="2"/>
        </w:rPr>
      </w:pPr>
    </w:p>
    <w:p w14:paraId="50056FDF" w14:textId="77777777" w:rsidR="00E273C2" w:rsidRPr="004D5542" w:rsidRDefault="00E273C2" w:rsidP="004D5542">
      <w:pPr>
        <w:pStyle w:val="-0"/>
        <w:jc w:val="left"/>
        <w:rPr>
          <w:sz w:val="2"/>
          <w:szCs w:val="2"/>
        </w:rPr>
      </w:pPr>
    </w:p>
    <w:sectPr w:rsidR="00E273C2" w:rsidRPr="004D5542" w:rsidSect="004D5542">
      <w:footerReference w:type="even" r:id="rId8"/>
      <w:headerReference w:type="first" r:id="rId9"/>
      <w:footerReference w:type="first" r:id="rId10"/>
      <w:type w:val="oddPage"/>
      <w:pgSz w:w="16838" w:h="11906" w:orient="landscape" w:code="9"/>
      <w:pgMar w:top="284" w:right="567" w:bottom="284" w:left="567" w:header="510" w:footer="567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4AD69A" w14:textId="77777777" w:rsidR="00C93C48" w:rsidRDefault="00C93C48">
      <w:r>
        <w:separator/>
      </w:r>
    </w:p>
  </w:endnote>
  <w:endnote w:type="continuationSeparator" w:id="0">
    <w:p w14:paraId="0F25B8AD" w14:textId="77777777" w:rsidR="00C93C48" w:rsidRDefault="00C93C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CYR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71EC31" w14:textId="77777777" w:rsidR="00F404FC" w:rsidRDefault="00F404FC" w:rsidP="00A07ACF">
    <w:pPr>
      <w:pStyle w:val="a4"/>
      <w:pBdr>
        <w:top w:val="single" w:sz="12" w:space="6" w:color="auto"/>
      </w:pBdr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41030D" w14:textId="77777777" w:rsidR="00F404FC" w:rsidRPr="003E06E8" w:rsidRDefault="00F404FC" w:rsidP="00141CEB">
    <w:pPr>
      <w:pStyle w:val="a4"/>
      <w:pBdr>
        <w:top w:val="single" w:sz="12" w:space="6" w:color="auto"/>
      </w:pBdr>
      <w:ind w:right="125" w:firstLine="360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9C729E" w14:textId="77777777" w:rsidR="00C93C48" w:rsidRDefault="00C93C48">
      <w:r>
        <w:separator/>
      </w:r>
    </w:p>
  </w:footnote>
  <w:footnote w:type="continuationSeparator" w:id="0">
    <w:p w14:paraId="2DDFC641" w14:textId="77777777" w:rsidR="00C93C48" w:rsidRDefault="00C93C4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9D7C2E" w14:textId="77777777" w:rsidR="00F404FC" w:rsidRPr="009B4662" w:rsidRDefault="005F0B8C" w:rsidP="00141CEB">
    <w:pPr>
      <w:pStyle w:val="a3"/>
      <w:pBdr>
        <w:bottom w:val="single" w:sz="12" w:space="6" w:color="auto"/>
      </w:pBdr>
      <w:jc w:val="right"/>
      <w:rPr>
        <w:rStyle w:val="a6"/>
        <w:lang w:val="en-US"/>
      </w:rPr>
    </w:pPr>
    <w:fldSimple w:instr=" TITLE   \* MERGEFORMAT ">
      <w:r w:rsidRPr="005F0B8C">
        <w:rPr>
          <w:rStyle w:val="a6"/>
          <w:lang w:val="en-US"/>
        </w:rPr>
        <w:t>Ф-ХХ</w:t>
      </w:r>
      <w:r>
        <w:t>.2024</w:t>
      </w:r>
    </w:fldSimple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8698EC3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25F0E88A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CCE6253E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CF6C0E1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CB2CEDD8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48AF79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E8A9AE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D1B4729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0944C8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7EDEA94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BA615A"/>
    <w:multiLevelType w:val="hybridMultilevel"/>
    <w:tmpl w:val="AF0E3FCA"/>
    <w:lvl w:ilvl="0" w:tplc="CA60455E">
      <w:start w:val="2"/>
      <w:numFmt w:val="bullet"/>
      <w:lvlText w:val=""/>
      <w:lvlJc w:val="left"/>
      <w:pPr>
        <w:ind w:left="720" w:hanging="360"/>
      </w:pPr>
      <w:rPr>
        <w:rFonts w:ascii="Symbol" w:eastAsia="Arial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3084BD4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2" w15:restartNumberingAfterBreak="0">
    <w:nsid w:val="151C12C7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3" w15:restartNumberingAfterBreak="0">
    <w:nsid w:val="15A87ADB"/>
    <w:multiLevelType w:val="multilevel"/>
    <w:tmpl w:val="7E16BA4C"/>
    <w:lvl w:ilvl="0">
      <w:start w:val="1"/>
      <w:numFmt w:val="decimal"/>
      <w:pStyle w:val="1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2"/>
      <w:lvlText w:val="%1.%2.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3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.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.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.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.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.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4" w15:restartNumberingAfterBreak="0">
    <w:nsid w:val="17997E3B"/>
    <w:multiLevelType w:val="hybridMultilevel"/>
    <w:tmpl w:val="844032C6"/>
    <w:lvl w:ilvl="0" w:tplc="FFFFFFFF">
      <w:start w:val="2"/>
      <w:numFmt w:val="decimal"/>
      <w:lvlText w:val="%1."/>
      <w:lvlJc w:val="left"/>
      <w:pPr>
        <w:tabs>
          <w:tab w:val="num" w:pos="765"/>
        </w:tabs>
        <w:ind w:left="765" w:hanging="405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1B571816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6" w15:restartNumberingAfterBreak="0">
    <w:nsid w:val="1D0217C1"/>
    <w:multiLevelType w:val="hybridMultilevel"/>
    <w:tmpl w:val="AA0E6EAA"/>
    <w:lvl w:ilvl="0" w:tplc="A07A069A">
      <w:start w:val="1"/>
      <w:numFmt w:val="bullet"/>
      <w:pStyle w:val="-1"/>
      <w:lvlText w:val=""/>
      <w:lvlJc w:val="left"/>
      <w:pPr>
        <w:tabs>
          <w:tab w:val="num" w:pos="851"/>
        </w:tabs>
        <w:ind w:left="284" w:firstLine="567"/>
      </w:pPr>
      <w:rPr>
        <w:rFonts w:ascii="Symbol" w:hAnsi="Symbol" w:hint="default"/>
        <w:sz w:val="20"/>
        <w:szCs w:val="20"/>
      </w:rPr>
    </w:lvl>
    <w:lvl w:ilvl="1" w:tplc="E6782936">
      <w:start w:val="1"/>
      <w:numFmt w:val="bullet"/>
      <w:pStyle w:val="-2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16F5566"/>
    <w:multiLevelType w:val="multilevel"/>
    <w:tmpl w:val="C64E2F1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8" w15:restartNumberingAfterBreak="0">
    <w:nsid w:val="29B372E4"/>
    <w:multiLevelType w:val="hybridMultilevel"/>
    <w:tmpl w:val="7DC0A6B0"/>
    <w:lvl w:ilvl="0" w:tplc="ED0689E4">
      <w:start w:val="2"/>
      <w:numFmt w:val="bullet"/>
      <w:lvlText w:val=""/>
      <w:lvlJc w:val="left"/>
      <w:pPr>
        <w:ind w:left="720" w:hanging="360"/>
      </w:pPr>
      <w:rPr>
        <w:rFonts w:ascii="Symbol" w:eastAsia="Arial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A14732A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0" w15:restartNumberingAfterBreak="0">
    <w:nsid w:val="2AD442DC"/>
    <w:multiLevelType w:val="hybridMultilevel"/>
    <w:tmpl w:val="B3068CAE"/>
    <w:lvl w:ilvl="0" w:tplc="81A2B0E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38E68A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21680FA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B0230D5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2" w15:restartNumberingAfterBreak="0">
    <w:nsid w:val="2DF71D62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3" w15:restartNumberingAfterBreak="0">
    <w:nsid w:val="314A2578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4" w15:restartNumberingAfterBreak="0">
    <w:nsid w:val="33020171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5" w15:restartNumberingAfterBreak="0">
    <w:nsid w:val="3876393A"/>
    <w:multiLevelType w:val="multilevel"/>
    <w:tmpl w:val="30C6A2BC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4320" w:hanging="1440"/>
      </w:pPr>
      <w:rPr>
        <w:rFonts w:hint="default"/>
      </w:rPr>
    </w:lvl>
  </w:abstractNum>
  <w:abstractNum w:abstractNumId="26" w15:restartNumberingAfterBreak="0">
    <w:nsid w:val="4A3A4B8E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7" w15:restartNumberingAfterBreak="0">
    <w:nsid w:val="4C675A5E"/>
    <w:multiLevelType w:val="multilevel"/>
    <w:tmpl w:val="6E60C7F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8" w15:restartNumberingAfterBreak="0">
    <w:nsid w:val="51AD1430"/>
    <w:multiLevelType w:val="multilevel"/>
    <w:tmpl w:val="AFCCC182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9" w15:restartNumberingAfterBreak="0">
    <w:nsid w:val="59944BA8"/>
    <w:multiLevelType w:val="multilevel"/>
    <w:tmpl w:val="59C4228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0" w15:restartNumberingAfterBreak="0">
    <w:nsid w:val="5FD548C1"/>
    <w:multiLevelType w:val="multilevel"/>
    <w:tmpl w:val="5B86C1EE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1" w15:restartNumberingAfterBreak="0">
    <w:nsid w:val="65274F35"/>
    <w:multiLevelType w:val="multilevel"/>
    <w:tmpl w:val="59C4228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2" w15:restartNumberingAfterBreak="0">
    <w:nsid w:val="65BC21C1"/>
    <w:multiLevelType w:val="multilevel"/>
    <w:tmpl w:val="1B68DD70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  <w:rPr>
        <w:rFonts w:hint="default"/>
      </w:rPr>
    </w:lvl>
  </w:abstractNum>
  <w:abstractNum w:abstractNumId="33" w15:restartNumberingAfterBreak="0">
    <w:nsid w:val="691A5D24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4" w15:restartNumberingAfterBreak="0">
    <w:nsid w:val="73CB0E61"/>
    <w:multiLevelType w:val="hybridMultilevel"/>
    <w:tmpl w:val="DE4CC0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47D31BF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6" w15:restartNumberingAfterBreak="0">
    <w:nsid w:val="788A2385"/>
    <w:multiLevelType w:val="hybridMultilevel"/>
    <w:tmpl w:val="9BBCED1E"/>
    <w:lvl w:ilvl="0" w:tplc="B8922B2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 w15:restartNumberingAfterBreak="0">
    <w:nsid w:val="7CA352C5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8" w15:restartNumberingAfterBreak="0">
    <w:nsid w:val="7DC13364"/>
    <w:multiLevelType w:val="multilevel"/>
    <w:tmpl w:val="59C4228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num w:numId="1" w16cid:durableId="1392926284">
    <w:abstractNumId w:val="20"/>
  </w:num>
  <w:num w:numId="2" w16cid:durableId="1914270949">
    <w:abstractNumId w:val="36"/>
  </w:num>
  <w:num w:numId="3" w16cid:durableId="2094886699">
    <w:abstractNumId w:val="27"/>
  </w:num>
  <w:num w:numId="4" w16cid:durableId="499542199">
    <w:abstractNumId w:val="17"/>
  </w:num>
  <w:num w:numId="5" w16cid:durableId="542182825">
    <w:abstractNumId w:val="16"/>
  </w:num>
  <w:num w:numId="6" w16cid:durableId="2064476308">
    <w:abstractNumId w:val="30"/>
  </w:num>
  <w:num w:numId="7" w16cid:durableId="1680425851">
    <w:abstractNumId w:val="26"/>
  </w:num>
  <w:num w:numId="8" w16cid:durableId="220290264">
    <w:abstractNumId w:val="35"/>
  </w:num>
  <w:num w:numId="9" w16cid:durableId="691224367">
    <w:abstractNumId w:val="31"/>
  </w:num>
  <w:num w:numId="10" w16cid:durableId="1640574647">
    <w:abstractNumId w:val="15"/>
  </w:num>
  <w:num w:numId="11" w16cid:durableId="790903119">
    <w:abstractNumId w:val="24"/>
  </w:num>
  <w:num w:numId="12" w16cid:durableId="1634826280">
    <w:abstractNumId w:val="29"/>
  </w:num>
  <w:num w:numId="13" w16cid:durableId="1698196433">
    <w:abstractNumId w:val="38"/>
  </w:num>
  <w:num w:numId="14" w16cid:durableId="171844018">
    <w:abstractNumId w:val="23"/>
  </w:num>
  <w:num w:numId="15" w16cid:durableId="1155606351">
    <w:abstractNumId w:val="19"/>
  </w:num>
  <w:num w:numId="16" w16cid:durableId="1635211063">
    <w:abstractNumId w:val="11"/>
  </w:num>
  <w:num w:numId="17" w16cid:durableId="989944885">
    <w:abstractNumId w:val="21"/>
  </w:num>
  <w:num w:numId="18" w16cid:durableId="1961648306">
    <w:abstractNumId w:val="22"/>
  </w:num>
  <w:num w:numId="19" w16cid:durableId="645011486">
    <w:abstractNumId w:val="37"/>
  </w:num>
  <w:num w:numId="20" w16cid:durableId="1433894653">
    <w:abstractNumId w:val="32"/>
  </w:num>
  <w:num w:numId="21" w16cid:durableId="96490057">
    <w:abstractNumId w:val="12"/>
  </w:num>
  <w:num w:numId="22" w16cid:durableId="1105615788">
    <w:abstractNumId w:val="33"/>
  </w:num>
  <w:num w:numId="23" w16cid:durableId="353652105">
    <w:abstractNumId w:val="25"/>
  </w:num>
  <w:num w:numId="24" w16cid:durableId="196479059">
    <w:abstractNumId w:val="13"/>
  </w:num>
  <w:num w:numId="25" w16cid:durableId="1244488821">
    <w:abstractNumId w:val="28"/>
  </w:num>
  <w:num w:numId="26" w16cid:durableId="1219903251">
    <w:abstractNumId w:val="14"/>
  </w:num>
  <w:num w:numId="27" w16cid:durableId="26563820">
    <w:abstractNumId w:val="9"/>
  </w:num>
  <w:num w:numId="28" w16cid:durableId="338503906">
    <w:abstractNumId w:val="7"/>
  </w:num>
  <w:num w:numId="29" w16cid:durableId="1461727794">
    <w:abstractNumId w:val="6"/>
  </w:num>
  <w:num w:numId="30" w16cid:durableId="394740601">
    <w:abstractNumId w:val="5"/>
  </w:num>
  <w:num w:numId="31" w16cid:durableId="907768698">
    <w:abstractNumId w:val="4"/>
  </w:num>
  <w:num w:numId="32" w16cid:durableId="1072772880">
    <w:abstractNumId w:val="8"/>
  </w:num>
  <w:num w:numId="33" w16cid:durableId="833495273">
    <w:abstractNumId w:val="3"/>
  </w:num>
  <w:num w:numId="34" w16cid:durableId="641346590">
    <w:abstractNumId w:val="2"/>
  </w:num>
  <w:num w:numId="35" w16cid:durableId="1065832002">
    <w:abstractNumId w:val="1"/>
  </w:num>
  <w:num w:numId="36" w16cid:durableId="2012021050">
    <w:abstractNumId w:val="0"/>
  </w:num>
  <w:num w:numId="37" w16cid:durableId="473572682">
    <w:abstractNumId w:val="13"/>
  </w:num>
  <w:num w:numId="38" w16cid:durableId="2085106787">
    <w:abstractNumId w:val="10"/>
  </w:num>
  <w:num w:numId="39" w16cid:durableId="1031151400">
    <w:abstractNumId w:val="18"/>
  </w:num>
  <w:num w:numId="40" w16cid:durableId="965627321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0B8C"/>
    <w:rsid w:val="0000249D"/>
    <w:rsid w:val="00002CB5"/>
    <w:rsid w:val="00003205"/>
    <w:rsid w:val="00003333"/>
    <w:rsid w:val="00006B4F"/>
    <w:rsid w:val="00007B09"/>
    <w:rsid w:val="0001099F"/>
    <w:rsid w:val="00011DCC"/>
    <w:rsid w:val="00013AED"/>
    <w:rsid w:val="00014C27"/>
    <w:rsid w:val="00014C76"/>
    <w:rsid w:val="0001671D"/>
    <w:rsid w:val="000278A9"/>
    <w:rsid w:val="000349FA"/>
    <w:rsid w:val="000350CE"/>
    <w:rsid w:val="0003521C"/>
    <w:rsid w:val="00036A92"/>
    <w:rsid w:val="00042131"/>
    <w:rsid w:val="0004515C"/>
    <w:rsid w:val="000456E3"/>
    <w:rsid w:val="00046637"/>
    <w:rsid w:val="00051DC7"/>
    <w:rsid w:val="000531CA"/>
    <w:rsid w:val="000553F1"/>
    <w:rsid w:val="00060E1F"/>
    <w:rsid w:val="000645B3"/>
    <w:rsid w:val="00065E3E"/>
    <w:rsid w:val="00070AC6"/>
    <w:rsid w:val="00073244"/>
    <w:rsid w:val="0007430C"/>
    <w:rsid w:val="00074D34"/>
    <w:rsid w:val="00074FB9"/>
    <w:rsid w:val="000776B9"/>
    <w:rsid w:val="00084619"/>
    <w:rsid w:val="000901BC"/>
    <w:rsid w:val="00090474"/>
    <w:rsid w:val="00096573"/>
    <w:rsid w:val="00097E4C"/>
    <w:rsid w:val="00097F34"/>
    <w:rsid w:val="000A03B9"/>
    <w:rsid w:val="000A0B06"/>
    <w:rsid w:val="000A1E17"/>
    <w:rsid w:val="000A2089"/>
    <w:rsid w:val="000A2834"/>
    <w:rsid w:val="000A2929"/>
    <w:rsid w:val="000A6840"/>
    <w:rsid w:val="000A6AB3"/>
    <w:rsid w:val="000A6EB0"/>
    <w:rsid w:val="000A7E5E"/>
    <w:rsid w:val="000B4923"/>
    <w:rsid w:val="000B4EAF"/>
    <w:rsid w:val="000B6CBD"/>
    <w:rsid w:val="000C19DE"/>
    <w:rsid w:val="000C46D1"/>
    <w:rsid w:val="000C7448"/>
    <w:rsid w:val="000D3416"/>
    <w:rsid w:val="000D427A"/>
    <w:rsid w:val="000D4FBA"/>
    <w:rsid w:val="000D58CF"/>
    <w:rsid w:val="000D5CFC"/>
    <w:rsid w:val="000D7430"/>
    <w:rsid w:val="000D75CD"/>
    <w:rsid w:val="000D7D3A"/>
    <w:rsid w:val="000E00E6"/>
    <w:rsid w:val="000F33BB"/>
    <w:rsid w:val="000F4D20"/>
    <w:rsid w:val="000F4EB3"/>
    <w:rsid w:val="000F5606"/>
    <w:rsid w:val="000F7E92"/>
    <w:rsid w:val="00100736"/>
    <w:rsid w:val="00103F1A"/>
    <w:rsid w:val="00104D58"/>
    <w:rsid w:val="00105CBB"/>
    <w:rsid w:val="0010767E"/>
    <w:rsid w:val="00107A3B"/>
    <w:rsid w:val="001102E5"/>
    <w:rsid w:val="00110C3F"/>
    <w:rsid w:val="0011294C"/>
    <w:rsid w:val="0011584E"/>
    <w:rsid w:val="0011717D"/>
    <w:rsid w:val="00122615"/>
    <w:rsid w:val="00130FBC"/>
    <w:rsid w:val="00137B49"/>
    <w:rsid w:val="00141CEB"/>
    <w:rsid w:val="001435A3"/>
    <w:rsid w:val="00144A98"/>
    <w:rsid w:val="0014655E"/>
    <w:rsid w:val="0014789B"/>
    <w:rsid w:val="001514C4"/>
    <w:rsid w:val="0015589D"/>
    <w:rsid w:val="0015615E"/>
    <w:rsid w:val="00160B6B"/>
    <w:rsid w:val="00160CEF"/>
    <w:rsid w:val="001632F8"/>
    <w:rsid w:val="00163C54"/>
    <w:rsid w:val="00164DC2"/>
    <w:rsid w:val="00165F3A"/>
    <w:rsid w:val="00167FE8"/>
    <w:rsid w:val="001704CC"/>
    <w:rsid w:val="00170D71"/>
    <w:rsid w:val="00172441"/>
    <w:rsid w:val="00172937"/>
    <w:rsid w:val="00173E62"/>
    <w:rsid w:val="001743A1"/>
    <w:rsid w:val="00175C96"/>
    <w:rsid w:val="0017768F"/>
    <w:rsid w:val="001825DA"/>
    <w:rsid w:val="001828F9"/>
    <w:rsid w:val="00185A34"/>
    <w:rsid w:val="00186192"/>
    <w:rsid w:val="00186661"/>
    <w:rsid w:val="00193377"/>
    <w:rsid w:val="001A109A"/>
    <w:rsid w:val="001A1505"/>
    <w:rsid w:val="001A2BF1"/>
    <w:rsid w:val="001A30F0"/>
    <w:rsid w:val="001A648C"/>
    <w:rsid w:val="001A697F"/>
    <w:rsid w:val="001A6CE1"/>
    <w:rsid w:val="001B02A6"/>
    <w:rsid w:val="001B04CA"/>
    <w:rsid w:val="001B0C8D"/>
    <w:rsid w:val="001B441D"/>
    <w:rsid w:val="001B477E"/>
    <w:rsid w:val="001B6098"/>
    <w:rsid w:val="001B7E10"/>
    <w:rsid w:val="001C0924"/>
    <w:rsid w:val="001C178A"/>
    <w:rsid w:val="001C219C"/>
    <w:rsid w:val="001C47DA"/>
    <w:rsid w:val="001C4A20"/>
    <w:rsid w:val="001C57C8"/>
    <w:rsid w:val="001C733C"/>
    <w:rsid w:val="001C7344"/>
    <w:rsid w:val="001C7B02"/>
    <w:rsid w:val="001C7F08"/>
    <w:rsid w:val="001D078F"/>
    <w:rsid w:val="001D14F4"/>
    <w:rsid w:val="001D349D"/>
    <w:rsid w:val="001D38EE"/>
    <w:rsid w:val="001D5280"/>
    <w:rsid w:val="001D76FD"/>
    <w:rsid w:val="001E264B"/>
    <w:rsid w:val="001E3B1C"/>
    <w:rsid w:val="001E3D3E"/>
    <w:rsid w:val="001E59B4"/>
    <w:rsid w:val="001E6559"/>
    <w:rsid w:val="001F1277"/>
    <w:rsid w:val="001F48D9"/>
    <w:rsid w:val="001F5010"/>
    <w:rsid w:val="001F69C7"/>
    <w:rsid w:val="0021170C"/>
    <w:rsid w:val="00211730"/>
    <w:rsid w:val="00212954"/>
    <w:rsid w:val="00214370"/>
    <w:rsid w:val="002148D2"/>
    <w:rsid w:val="0022145A"/>
    <w:rsid w:val="00226010"/>
    <w:rsid w:val="002269FA"/>
    <w:rsid w:val="0023076F"/>
    <w:rsid w:val="002335E2"/>
    <w:rsid w:val="00234300"/>
    <w:rsid w:val="0023464A"/>
    <w:rsid w:val="00234C3F"/>
    <w:rsid w:val="0023536A"/>
    <w:rsid w:val="0023596E"/>
    <w:rsid w:val="002375E6"/>
    <w:rsid w:val="00245569"/>
    <w:rsid w:val="00246877"/>
    <w:rsid w:val="0024688B"/>
    <w:rsid w:val="00253E06"/>
    <w:rsid w:val="0025731B"/>
    <w:rsid w:val="00257F47"/>
    <w:rsid w:val="00260A6B"/>
    <w:rsid w:val="00262D97"/>
    <w:rsid w:val="002679F3"/>
    <w:rsid w:val="00271513"/>
    <w:rsid w:val="00272A60"/>
    <w:rsid w:val="002753E7"/>
    <w:rsid w:val="002759A6"/>
    <w:rsid w:val="002759F6"/>
    <w:rsid w:val="00276D03"/>
    <w:rsid w:val="00280535"/>
    <w:rsid w:val="002820F2"/>
    <w:rsid w:val="00282DB1"/>
    <w:rsid w:val="0028300E"/>
    <w:rsid w:val="0028326F"/>
    <w:rsid w:val="00283EAF"/>
    <w:rsid w:val="00284A83"/>
    <w:rsid w:val="00294640"/>
    <w:rsid w:val="00296499"/>
    <w:rsid w:val="002A01B1"/>
    <w:rsid w:val="002A0400"/>
    <w:rsid w:val="002A04DA"/>
    <w:rsid w:val="002A15CB"/>
    <w:rsid w:val="002A258C"/>
    <w:rsid w:val="002A3333"/>
    <w:rsid w:val="002A3749"/>
    <w:rsid w:val="002A4787"/>
    <w:rsid w:val="002A5CCD"/>
    <w:rsid w:val="002A626F"/>
    <w:rsid w:val="002A7AB8"/>
    <w:rsid w:val="002B09FD"/>
    <w:rsid w:val="002B2589"/>
    <w:rsid w:val="002B30F3"/>
    <w:rsid w:val="002B415B"/>
    <w:rsid w:val="002B5163"/>
    <w:rsid w:val="002B60AF"/>
    <w:rsid w:val="002B65B6"/>
    <w:rsid w:val="002B7788"/>
    <w:rsid w:val="002B7E05"/>
    <w:rsid w:val="002C00C9"/>
    <w:rsid w:val="002C1FB0"/>
    <w:rsid w:val="002C3191"/>
    <w:rsid w:val="002C4125"/>
    <w:rsid w:val="002C47A8"/>
    <w:rsid w:val="002C6A41"/>
    <w:rsid w:val="002D03E7"/>
    <w:rsid w:val="002D181B"/>
    <w:rsid w:val="002D1855"/>
    <w:rsid w:val="002D18B6"/>
    <w:rsid w:val="002D2C30"/>
    <w:rsid w:val="002D4260"/>
    <w:rsid w:val="002D6810"/>
    <w:rsid w:val="002E1BDF"/>
    <w:rsid w:val="002E287D"/>
    <w:rsid w:val="002E4FC9"/>
    <w:rsid w:val="002E526C"/>
    <w:rsid w:val="002E7EA8"/>
    <w:rsid w:val="002F16A1"/>
    <w:rsid w:val="002F71EB"/>
    <w:rsid w:val="00302875"/>
    <w:rsid w:val="00302FFB"/>
    <w:rsid w:val="0030538D"/>
    <w:rsid w:val="00305CDB"/>
    <w:rsid w:val="003060DC"/>
    <w:rsid w:val="00306DB9"/>
    <w:rsid w:val="00307F25"/>
    <w:rsid w:val="00310A9A"/>
    <w:rsid w:val="00315146"/>
    <w:rsid w:val="003204AD"/>
    <w:rsid w:val="00323F3A"/>
    <w:rsid w:val="003252B3"/>
    <w:rsid w:val="00326C74"/>
    <w:rsid w:val="00327CEF"/>
    <w:rsid w:val="0033717E"/>
    <w:rsid w:val="00337C0F"/>
    <w:rsid w:val="00344F75"/>
    <w:rsid w:val="0034573C"/>
    <w:rsid w:val="003506EA"/>
    <w:rsid w:val="003527FE"/>
    <w:rsid w:val="00352D03"/>
    <w:rsid w:val="003536C6"/>
    <w:rsid w:val="003537F7"/>
    <w:rsid w:val="003553B3"/>
    <w:rsid w:val="0036066E"/>
    <w:rsid w:val="0036327C"/>
    <w:rsid w:val="00364F63"/>
    <w:rsid w:val="003675A4"/>
    <w:rsid w:val="00376589"/>
    <w:rsid w:val="003776FD"/>
    <w:rsid w:val="00377878"/>
    <w:rsid w:val="00381B47"/>
    <w:rsid w:val="00382400"/>
    <w:rsid w:val="00383801"/>
    <w:rsid w:val="00383EEB"/>
    <w:rsid w:val="00384F4A"/>
    <w:rsid w:val="00387FB0"/>
    <w:rsid w:val="00392A07"/>
    <w:rsid w:val="00395297"/>
    <w:rsid w:val="003A6553"/>
    <w:rsid w:val="003A691F"/>
    <w:rsid w:val="003A7C3A"/>
    <w:rsid w:val="003B0EB6"/>
    <w:rsid w:val="003B16DC"/>
    <w:rsid w:val="003C012D"/>
    <w:rsid w:val="003C0F32"/>
    <w:rsid w:val="003C2A4E"/>
    <w:rsid w:val="003C7E13"/>
    <w:rsid w:val="003D0BD9"/>
    <w:rsid w:val="003E06E8"/>
    <w:rsid w:val="003E18A0"/>
    <w:rsid w:val="003E59D0"/>
    <w:rsid w:val="003E5A60"/>
    <w:rsid w:val="003E5D12"/>
    <w:rsid w:val="003E6E1A"/>
    <w:rsid w:val="003E6F06"/>
    <w:rsid w:val="003F0C8A"/>
    <w:rsid w:val="003F1989"/>
    <w:rsid w:val="003F56F1"/>
    <w:rsid w:val="003F7582"/>
    <w:rsid w:val="00402F67"/>
    <w:rsid w:val="00404306"/>
    <w:rsid w:val="0040564D"/>
    <w:rsid w:val="00415D5A"/>
    <w:rsid w:val="004161A9"/>
    <w:rsid w:val="0041638D"/>
    <w:rsid w:val="004167DE"/>
    <w:rsid w:val="004225CB"/>
    <w:rsid w:val="0042639C"/>
    <w:rsid w:val="004268ED"/>
    <w:rsid w:val="00430CE5"/>
    <w:rsid w:val="004326CB"/>
    <w:rsid w:val="00433489"/>
    <w:rsid w:val="0043391F"/>
    <w:rsid w:val="004339F1"/>
    <w:rsid w:val="004365FF"/>
    <w:rsid w:val="00437EB0"/>
    <w:rsid w:val="0044019A"/>
    <w:rsid w:val="0044167A"/>
    <w:rsid w:val="00442842"/>
    <w:rsid w:val="00442DD9"/>
    <w:rsid w:val="00443296"/>
    <w:rsid w:val="00443636"/>
    <w:rsid w:val="00443F52"/>
    <w:rsid w:val="0044600B"/>
    <w:rsid w:val="00450242"/>
    <w:rsid w:val="00450C17"/>
    <w:rsid w:val="0045148E"/>
    <w:rsid w:val="004544EC"/>
    <w:rsid w:val="00454C32"/>
    <w:rsid w:val="00455369"/>
    <w:rsid w:val="00456342"/>
    <w:rsid w:val="00461184"/>
    <w:rsid w:val="004651B0"/>
    <w:rsid w:val="004745BD"/>
    <w:rsid w:val="00477B27"/>
    <w:rsid w:val="00483C96"/>
    <w:rsid w:val="0048547E"/>
    <w:rsid w:val="004866A7"/>
    <w:rsid w:val="00487DCF"/>
    <w:rsid w:val="00490D8E"/>
    <w:rsid w:val="00491A06"/>
    <w:rsid w:val="00492E77"/>
    <w:rsid w:val="00493233"/>
    <w:rsid w:val="004A02E0"/>
    <w:rsid w:val="004A0EAD"/>
    <w:rsid w:val="004A3D91"/>
    <w:rsid w:val="004A4973"/>
    <w:rsid w:val="004A6B97"/>
    <w:rsid w:val="004B3A9C"/>
    <w:rsid w:val="004B3BCD"/>
    <w:rsid w:val="004B4BAE"/>
    <w:rsid w:val="004C2623"/>
    <w:rsid w:val="004C322C"/>
    <w:rsid w:val="004C54DD"/>
    <w:rsid w:val="004C560B"/>
    <w:rsid w:val="004C591F"/>
    <w:rsid w:val="004C6D9E"/>
    <w:rsid w:val="004C7BD9"/>
    <w:rsid w:val="004D328F"/>
    <w:rsid w:val="004D3BCD"/>
    <w:rsid w:val="004D503B"/>
    <w:rsid w:val="004D5542"/>
    <w:rsid w:val="004D5DF2"/>
    <w:rsid w:val="004D7E9B"/>
    <w:rsid w:val="004E234D"/>
    <w:rsid w:val="004E5F6F"/>
    <w:rsid w:val="004E679A"/>
    <w:rsid w:val="004F0C87"/>
    <w:rsid w:val="004F3671"/>
    <w:rsid w:val="005029F0"/>
    <w:rsid w:val="005034D5"/>
    <w:rsid w:val="00504740"/>
    <w:rsid w:val="0050527E"/>
    <w:rsid w:val="005058B3"/>
    <w:rsid w:val="00506DDC"/>
    <w:rsid w:val="00507A44"/>
    <w:rsid w:val="00510D95"/>
    <w:rsid w:val="0052350C"/>
    <w:rsid w:val="00523A9A"/>
    <w:rsid w:val="00523C46"/>
    <w:rsid w:val="00525ABF"/>
    <w:rsid w:val="0052783F"/>
    <w:rsid w:val="005317BB"/>
    <w:rsid w:val="00531E9B"/>
    <w:rsid w:val="005365D7"/>
    <w:rsid w:val="005368E8"/>
    <w:rsid w:val="00536EBC"/>
    <w:rsid w:val="00537F8E"/>
    <w:rsid w:val="005401B9"/>
    <w:rsid w:val="005401D2"/>
    <w:rsid w:val="00540457"/>
    <w:rsid w:val="00541156"/>
    <w:rsid w:val="00542513"/>
    <w:rsid w:val="00542D88"/>
    <w:rsid w:val="005432A4"/>
    <w:rsid w:val="005456F6"/>
    <w:rsid w:val="00552195"/>
    <w:rsid w:val="0055236B"/>
    <w:rsid w:val="00553BC2"/>
    <w:rsid w:val="005545AA"/>
    <w:rsid w:val="00555F30"/>
    <w:rsid w:val="00562B59"/>
    <w:rsid w:val="00564689"/>
    <w:rsid w:val="00566EC4"/>
    <w:rsid w:val="00576DFD"/>
    <w:rsid w:val="00576E09"/>
    <w:rsid w:val="005805D3"/>
    <w:rsid w:val="00580B6F"/>
    <w:rsid w:val="005815AB"/>
    <w:rsid w:val="00583D6C"/>
    <w:rsid w:val="0059024E"/>
    <w:rsid w:val="005911A8"/>
    <w:rsid w:val="00591837"/>
    <w:rsid w:val="00593CDC"/>
    <w:rsid w:val="005942AA"/>
    <w:rsid w:val="00595E23"/>
    <w:rsid w:val="005962CD"/>
    <w:rsid w:val="0059636C"/>
    <w:rsid w:val="005965D6"/>
    <w:rsid w:val="005965E4"/>
    <w:rsid w:val="00597291"/>
    <w:rsid w:val="005A0BAE"/>
    <w:rsid w:val="005A42B3"/>
    <w:rsid w:val="005A6C97"/>
    <w:rsid w:val="005B2DBC"/>
    <w:rsid w:val="005B3C94"/>
    <w:rsid w:val="005B3EA4"/>
    <w:rsid w:val="005C634F"/>
    <w:rsid w:val="005C6716"/>
    <w:rsid w:val="005C7079"/>
    <w:rsid w:val="005D0B23"/>
    <w:rsid w:val="005D4392"/>
    <w:rsid w:val="005D444E"/>
    <w:rsid w:val="005D4990"/>
    <w:rsid w:val="005D6F53"/>
    <w:rsid w:val="005E028F"/>
    <w:rsid w:val="005E38CE"/>
    <w:rsid w:val="005E5A00"/>
    <w:rsid w:val="005E5C7B"/>
    <w:rsid w:val="005F0B61"/>
    <w:rsid w:val="005F0B8C"/>
    <w:rsid w:val="005F148B"/>
    <w:rsid w:val="005F24B5"/>
    <w:rsid w:val="005F2BEC"/>
    <w:rsid w:val="005F361C"/>
    <w:rsid w:val="005F3B75"/>
    <w:rsid w:val="005F5441"/>
    <w:rsid w:val="005F5841"/>
    <w:rsid w:val="005F6EEA"/>
    <w:rsid w:val="00600F22"/>
    <w:rsid w:val="00601166"/>
    <w:rsid w:val="00601448"/>
    <w:rsid w:val="00607560"/>
    <w:rsid w:val="00610A84"/>
    <w:rsid w:val="00611607"/>
    <w:rsid w:val="00616286"/>
    <w:rsid w:val="006169DE"/>
    <w:rsid w:val="00620F4E"/>
    <w:rsid w:val="00622A7B"/>
    <w:rsid w:val="00623024"/>
    <w:rsid w:val="00624074"/>
    <w:rsid w:val="006311E5"/>
    <w:rsid w:val="006328BA"/>
    <w:rsid w:val="00634415"/>
    <w:rsid w:val="0063567C"/>
    <w:rsid w:val="006362F8"/>
    <w:rsid w:val="0063663B"/>
    <w:rsid w:val="00637975"/>
    <w:rsid w:val="006467BA"/>
    <w:rsid w:val="00646C1C"/>
    <w:rsid w:val="00647B37"/>
    <w:rsid w:val="006537F7"/>
    <w:rsid w:val="00655882"/>
    <w:rsid w:val="00660049"/>
    <w:rsid w:val="00660D17"/>
    <w:rsid w:val="006629FA"/>
    <w:rsid w:val="00663640"/>
    <w:rsid w:val="00665DC8"/>
    <w:rsid w:val="00666BE1"/>
    <w:rsid w:val="00671E83"/>
    <w:rsid w:val="00673B7E"/>
    <w:rsid w:val="00675B65"/>
    <w:rsid w:val="006820F6"/>
    <w:rsid w:val="00684D08"/>
    <w:rsid w:val="006854F0"/>
    <w:rsid w:val="0069061D"/>
    <w:rsid w:val="00693875"/>
    <w:rsid w:val="006939F3"/>
    <w:rsid w:val="0069548A"/>
    <w:rsid w:val="00695D62"/>
    <w:rsid w:val="00696E4B"/>
    <w:rsid w:val="00697203"/>
    <w:rsid w:val="006975DE"/>
    <w:rsid w:val="006A11B1"/>
    <w:rsid w:val="006A1CED"/>
    <w:rsid w:val="006A5289"/>
    <w:rsid w:val="006B22FF"/>
    <w:rsid w:val="006B2711"/>
    <w:rsid w:val="006B2FF2"/>
    <w:rsid w:val="006B507D"/>
    <w:rsid w:val="006B536A"/>
    <w:rsid w:val="006C105F"/>
    <w:rsid w:val="006D13A9"/>
    <w:rsid w:val="006D1867"/>
    <w:rsid w:val="006D43EF"/>
    <w:rsid w:val="006D5D0A"/>
    <w:rsid w:val="006D5E65"/>
    <w:rsid w:val="006D6581"/>
    <w:rsid w:val="006E4BD9"/>
    <w:rsid w:val="006E4DEC"/>
    <w:rsid w:val="006E51AD"/>
    <w:rsid w:val="006E6A10"/>
    <w:rsid w:val="006E7541"/>
    <w:rsid w:val="006E7F7E"/>
    <w:rsid w:val="006F03E9"/>
    <w:rsid w:val="006F0DD1"/>
    <w:rsid w:val="006F207C"/>
    <w:rsid w:val="006F3348"/>
    <w:rsid w:val="006F37DD"/>
    <w:rsid w:val="006F44DE"/>
    <w:rsid w:val="006F7630"/>
    <w:rsid w:val="00701E4B"/>
    <w:rsid w:val="00703141"/>
    <w:rsid w:val="00706075"/>
    <w:rsid w:val="0070652C"/>
    <w:rsid w:val="00707594"/>
    <w:rsid w:val="00707A4E"/>
    <w:rsid w:val="00707DD1"/>
    <w:rsid w:val="00710D76"/>
    <w:rsid w:val="007139AD"/>
    <w:rsid w:val="00713F7F"/>
    <w:rsid w:val="00714461"/>
    <w:rsid w:val="007201B2"/>
    <w:rsid w:val="007221C8"/>
    <w:rsid w:val="00725176"/>
    <w:rsid w:val="0072567F"/>
    <w:rsid w:val="0073078A"/>
    <w:rsid w:val="00732401"/>
    <w:rsid w:val="00732DEE"/>
    <w:rsid w:val="007365BD"/>
    <w:rsid w:val="0073762D"/>
    <w:rsid w:val="00737791"/>
    <w:rsid w:val="00742159"/>
    <w:rsid w:val="0074588D"/>
    <w:rsid w:val="00746749"/>
    <w:rsid w:val="00746F5E"/>
    <w:rsid w:val="00753251"/>
    <w:rsid w:val="00753B66"/>
    <w:rsid w:val="00753F79"/>
    <w:rsid w:val="007573FF"/>
    <w:rsid w:val="00760F6A"/>
    <w:rsid w:val="00762021"/>
    <w:rsid w:val="007662C9"/>
    <w:rsid w:val="007674D0"/>
    <w:rsid w:val="00771DC8"/>
    <w:rsid w:val="0077471D"/>
    <w:rsid w:val="00783FF7"/>
    <w:rsid w:val="00786463"/>
    <w:rsid w:val="00786482"/>
    <w:rsid w:val="00792B3C"/>
    <w:rsid w:val="007949FA"/>
    <w:rsid w:val="007961BD"/>
    <w:rsid w:val="007A01A5"/>
    <w:rsid w:val="007A1818"/>
    <w:rsid w:val="007A22B4"/>
    <w:rsid w:val="007A7E11"/>
    <w:rsid w:val="007A7E4E"/>
    <w:rsid w:val="007A7FB3"/>
    <w:rsid w:val="007B12D0"/>
    <w:rsid w:val="007B1CF7"/>
    <w:rsid w:val="007B30A2"/>
    <w:rsid w:val="007B34FF"/>
    <w:rsid w:val="007B471B"/>
    <w:rsid w:val="007B754B"/>
    <w:rsid w:val="007D15F4"/>
    <w:rsid w:val="007D195E"/>
    <w:rsid w:val="007D2596"/>
    <w:rsid w:val="007D54E3"/>
    <w:rsid w:val="007E1765"/>
    <w:rsid w:val="007E2B19"/>
    <w:rsid w:val="007E4F46"/>
    <w:rsid w:val="007E5109"/>
    <w:rsid w:val="007E603E"/>
    <w:rsid w:val="007E6ECC"/>
    <w:rsid w:val="007F03F4"/>
    <w:rsid w:val="007F2806"/>
    <w:rsid w:val="007F30D8"/>
    <w:rsid w:val="007F7411"/>
    <w:rsid w:val="008047A2"/>
    <w:rsid w:val="00811E15"/>
    <w:rsid w:val="0081274F"/>
    <w:rsid w:val="00813AA3"/>
    <w:rsid w:val="00813FF3"/>
    <w:rsid w:val="008143D4"/>
    <w:rsid w:val="00814AE2"/>
    <w:rsid w:val="00817422"/>
    <w:rsid w:val="00824AB3"/>
    <w:rsid w:val="00834367"/>
    <w:rsid w:val="00837888"/>
    <w:rsid w:val="00837D78"/>
    <w:rsid w:val="00845D54"/>
    <w:rsid w:val="00846A94"/>
    <w:rsid w:val="00847ED3"/>
    <w:rsid w:val="00851474"/>
    <w:rsid w:val="00851A49"/>
    <w:rsid w:val="00855593"/>
    <w:rsid w:val="00857F20"/>
    <w:rsid w:val="008604FF"/>
    <w:rsid w:val="0086160B"/>
    <w:rsid w:val="008744F5"/>
    <w:rsid w:val="008817F3"/>
    <w:rsid w:val="00882D23"/>
    <w:rsid w:val="00882E3E"/>
    <w:rsid w:val="00885FD8"/>
    <w:rsid w:val="008874C5"/>
    <w:rsid w:val="00887A33"/>
    <w:rsid w:val="0089101C"/>
    <w:rsid w:val="00892649"/>
    <w:rsid w:val="008973A0"/>
    <w:rsid w:val="008A0687"/>
    <w:rsid w:val="008A28B9"/>
    <w:rsid w:val="008A2BC1"/>
    <w:rsid w:val="008B1E43"/>
    <w:rsid w:val="008B2B1F"/>
    <w:rsid w:val="008B477D"/>
    <w:rsid w:val="008B5C00"/>
    <w:rsid w:val="008B6720"/>
    <w:rsid w:val="008B6AB9"/>
    <w:rsid w:val="008B6E0A"/>
    <w:rsid w:val="008B7D85"/>
    <w:rsid w:val="008C1E0A"/>
    <w:rsid w:val="008C2432"/>
    <w:rsid w:val="008C476B"/>
    <w:rsid w:val="008C58A8"/>
    <w:rsid w:val="008C5E63"/>
    <w:rsid w:val="008C6F5B"/>
    <w:rsid w:val="008D0063"/>
    <w:rsid w:val="008D1E8D"/>
    <w:rsid w:val="008D2DEE"/>
    <w:rsid w:val="008D3D17"/>
    <w:rsid w:val="008D6856"/>
    <w:rsid w:val="008D7AEE"/>
    <w:rsid w:val="008D7F81"/>
    <w:rsid w:val="008E18CA"/>
    <w:rsid w:val="008E229F"/>
    <w:rsid w:val="008E4631"/>
    <w:rsid w:val="008E52BC"/>
    <w:rsid w:val="008E6846"/>
    <w:rsid w:val="008E6A3E"/>
    <w:rsid w:val="008F1214"/>
    <w:rsid w:val="008F1D52"/>
    <w:rsid w:val="008F4509"/>
    <w:rsid w:val="008F5D8C"/>
    <w:rsid w:val="008F664E"/>
    <w:rsid w:val="008F6D63"/>
    <w:rsid w:val="008F75F5"/>
    <w:rsid w:val="00900098"/>
    <w:rsid w:val="0090040B"/>
    <w:rsid w:val="009015F2"/>
    <w:rsid w:val="0090333F"/>
    <w:rsid w:val="00907B50"/>
    <w:rsid w:val="00910943"/>
    <w:rsid w:val="00911BCD"/>
    <w:rsid w:val="00914037"/>
    <w:rsid w:val="00915197"/>
    <w:rsid w:val="00916058"/>
    <w:rsid w:val="00916CB8"/>
    <w:rsid w:val="009176D9"/>
    <w:rsid w:val="00920C22"/>
    <w:rsid w:val="00920F0C"/>
    <w:rsid w:val="00921081"/>
    <w:rsid w:val="00921107"/>
    <w:rsid w:val="009220F6"/>
    <w:rsid w:val="00923162"/>
    <w:rsid w:val="00923826"/>
    <w:rsid w:val="00925BAD"/>
    <w:rsid w:val="00925DC3"/>
    <w:rsid w:val="009272CB"/>
    <w:rsid w:val="00930196"/>
    <w:rsid w:val="00941CD4"/>
    <w:rsid w:val="0094739B"/>
    <w:rsid w:val="009506B3"/>
    <w:rsid w:val="009515FA"/>
    <w:rsid w:val="00952208"/>
    <w:rsid w:val="0095629E"/>
    <w:rsid w:val="00961456"/>
    <w:rsid w:val="00965C74"/>
    <w:rsid w:val="0097058D"/>
    <w:rsid w:val="00970FB6"/>
    <w:rsid w:val="00972548"/>
    <w:rsid w:val="00980B50"/>
    <w:rsid w:val="00980B98"/>
    <w:rsid w:val="0098202A"/>
    <w:rsid w:val="009832CD"/>
    <w:rsid w:val="00984153"/>
    <w:rsid w:val="00985C23"/>
    <w:rsid w:val="0099096E"/>
    <w:rsid w:val="009912D5"/>
    <w:rsid w:val="00991713"/>
    <w:rsid w:val="00996644"/>
    <w:rsid w:val="009A061F"/>
    <w:rsid w:val="009A1C2C"/>
    <w:rsid w:val="009A675C"/>
    <w:rsid w:val="009B1496"/>
    <w:rsid w:val="009B4354"/>
    <w:rsid w:val="009B4662"/>
    <w:rsid w:val="009B7914"/>
    <w:rsid w:val="009C6571"/>
    <w:rsid w:val="009C7A69"/>
    <w:rsid w:val="009D0DC4"/>
    <w:rsid w:val="009D2479"/>
    <w:rsid w:val="009D3142"/>
    <w:rsid w:val="009D3851"/>
    <w:rsid w:val="009D61E9"/>
    <w:rsid w:val="009D6D9A"/>
    <w:rsid w:val="009E199F"/>
    <w:rsid w:val="009E1EFF"/>
    <w:rsid w:val="009E2F09"/>
    <w:rsid w:val="009E2FEE"/>
    <w:rsid w:val="009E3387"/>
    <w:rsid w:val="009E35D6"/>
    <w:rsid w:val="009E41EE"/>
    <w:rsid w:val="009E7102"/>
    <w:rsid w:val="009F29BF"/>
    <w:rsid w:val="00A006F3"/>
    <w:rsid w:val="00A05B38"/>
    <w:rsid w:val="00A06B3A"/>
    <w:rsid w:val="00A07ACF"/>
    <w:rsid w:val="00A07E68"/>
    <w:rsid w:val="00A11545"/>
    <w:rsid w:val="00A14FA2"/>
    <w:rsid w:val="00A1761D"/>
    <w:rsid w:val="00A2348D"/>
    <w:rsid w:val="00A24271"/>
    <w:rsid w:val="00A265B4"/>
    <w:rsid w:val="00A26A27"/>
    <w:rsid w:val="00A307CA"/>
    <w:rsid w:val="00A30D07"/>
    <w:rsid w:val="00A317A0"/>
    <w:rsid w:val="00A32C02"/>
    <w:rsid w:val="00A358C3"/>
    <w:rsid w:val="00A36628"/>
    <w:rsid w:val="00A37428"/>
    <w:rsid w:val="00A37B03"/>
    <w:rsid w:val="00A42058"/>
    <w:rsid w:val="00A42280"/>
    <w:rsid w:val="00A4640E"/>
    <w:rsid w:val="00A53AB7"/>
    <w:rsid w:val="00A61CF5"/>
    <w:rsid w:val="00A6298B"/>
    <w:rsid w:val="00A63156"/>
    <w:rsid w:val="00A66DB0"/>
    <w:rsid w:val="00A70FFE"/>
    <w:rsid w:val="00A713A7"/>
    <w:rsid w:val="00A76AFE"/>
    <w:rsid w:val="00A76BFD"/>
    <w:rsid w:val="00A80524"/>
    <w:rsid w:val="00A80537"/>
    <w:rsid w:val="00A8062B"/>
    <w:rsid w:val="00A81CCB"/>
    <w:rsid w:val="00A8797C"/>
    <w:rsid w:val="00A93CC9"/>
    <w:rsid w:val="00A940C8"/>
    <w:rsid w:val="00A94511"/>
    <w:rsid w:val="00A96B4D"/>
    <w:rsid w:val="00AA0963"/>
    <w:rsid w:val="00AA2F2F"/>
    <w:rsid w:val="00AA4BD9"/>
    <w:rsid w:val="00AA6EB5"/>
    <w:rsid w:val="00AB0A63"/>
    <w:rsid w:val="00AB1EE0"/>
    <w:rsid w:val="00AB25CC"/>
    <w:rsid w:val="00AB2DA9"/>
    <w:rsid w:val="00AB32F8"/>
    <w:rsid w:val="00AB4803"/>
    <w:rsid w:val="00AB4D27"/>
    <w:rsid w:val="00AB6331"/>
    <w:rsid w:val="00AB695D"/>
    <w:rsid w:val="00AB751C"/>
    <w:rsid w:val="00AB7FEE"/>
    <w:rsid w:val="00AC26AD"/>
    <w:rsid w:val="00AC6FEF"/>
    <w:rsid w:val="00AC7DF9"/>
    <w:rsid w:val="00AD2A2E"/>
    <w:rsid w:val="00AD3A8A"/>
    <w:rsid w:val="00AE044C"/>
    <w:rsid w:val="00AE0467"/>
    <w:rsid w:val="00AE182B"/>
    <w:rsid w:val="00AE278D"/>
    <w:rsid w:val="00AE63DB"/>
    <w:rsid w:val="00AE6C29"/>
    <w:rsid w:val="00AE7BF0"/>
    <w:rsid w:val="00AF4BCC"/>
    <w:rsid w:val="00AF7018"/>
    <w:rsid w:val="00AF7CD6"/>
    <w:rsid w:val="00B04E78"/>
    <w:rsid w:val="00B05B36"/>
    <w:rsid w:val="00B10887"/>
    <w:rsid w:val="00B158E4"/>
    <w:rsid w:val="00B22163"/>
    <w:rsid w:val="00B23E1A"/>
    <w:rsid w:val="00B24212"/>
    <w:rsid w:val="00B30CB6"/>
    <w:rsid w:val="00B320C3"/>
    <w:rsid w:val="00B33DB1"/>
    <w:rsid w:val="00B3590F"/>
    <w:rsid w:val="00B35FCD"/>
    <w:rsid w:val="00B41476"/>
    <w:rsid w:val="00B4211D"/>
    <w:rsid w:val="00B421E0"/>
    <w:rsid w:val="00B4688E"/>
    <w:rsid w:val="00B46B12"/>
    <w:rsid w:val="00B5042A"/>
    <w:rsid w:val="00B50878"/>
    <w:rsid w:val="00B52843"/>
    <w:rsid w:val="00B557CD"/>
    <w:rsid w:val="00B56607"/>
    <w:rsid w:val="00B56A29"/>
    <w:rsid w:val="00B60430"/>
    <w:rsid w:val="00B6179C"/>
    <w:rsid w:val="00B6184E"/>
    <w:rsid w:val="00B61DE6"/>
    <w:rsid w:val="00B62141"/>
    <w:rsid w:val="00B65D0F"/>
    <w:rsid w:val="00B669D0"/>
    <w:rsid w:val="00B71C6C"/>
    <w:rsid w:val="00B72E55"/>
    <w:rsid w:val="00B740DD"/>
    <w:rsid w:val="00B74334"/>
    <w:rsid w:val="00B87913"/>
    <w:rsid w:val="00B91EE5"/>
    <w:rsid w:val="00B92C81"/>
    <w:rsid w:val="00BA2636"/>
    <w:rsid w:val="00BA6DCB"/>
    <w:rsid w:val="00BB0884"/>
    <w:rsid w:val="00BB2089"/>
    <w:rsid w:val="00BB6963"/>
    <w:rsid w:val="00BC3FBF"/>
    <w:rsid w:val="00BC4BA4"/>
    <w:rsid w:val="00BC651D"/>
    <w:rsid w:val="00BD1E68"/>
    <w:rsid w:val="00BD25E2"/>
    <w:rsid w:val="00BD3AD2"/>
    <w:rsid w:val="00BD784F"/>
    <w:rsid w:val="00BE0CD4"/>
    <w:rsid w:val="00BE0D63"/>
    <w:rsid w:val="00BE0F91"/>
    <w:rsid w:val="00BE1ACE"/>
    <w:rsid w:val="00BE7CE0"/>
    <w:rsid w:val="00BF5B23"/>
    <w:rsid w:val="00C0277E"/>
    <w:rsid w:val="00C02932"/>
    <w:rsid w:val="00C06D04"/>
    <w:rsid w:val="00C06F80"/>
    <w:rsid w:val="00C1040D"/>
    <w:rsid w:val="00C12148"/>
    <w:rsid w:val="00C12675"/>
    <w:rsid w:val="00C1443B"/>
    <w:rsid w:val="00C15292"/>
    <w:rsid w:val="00C21083"/>
    <w:rsid w:val="00C21216"/>
    <w:rsid w:val="00C21B7D"/>
    <w:rsid w:val="00C23011"/>
    <w:rsid w:val="00C23137"/>
    <w:rsid w:val="00C27162"/>
    <w:rsid w:val="00C27778"/>
    <w:rsid w:val="00C27AA3"/>
    <w:rsid w:val="00C35537"/>
    <w:rsid w:val="00C35693"/>
    <w:rsid w:val="00C360FF"/>
    <w:rsid w:val="00C37370"/>
    <w:rsid w:val="00C40639"/>
    <w:rsid w:val="00C422C2"/>
    <w:rsid w:val="00C441C3"/>
    <w:rsid w:val="00C45ED4"/>
    <w:rsid w:val="00C474EF"/>
    <w:rsid w:val="00C50430"/>
    <w:rsid w:val="00C5660D"/>
    <w:rsid w:val="00C61034"/>
    <w:rsid w:val="00C61A0A"/>
    <w:rsid w:val="00C6203E"/>
    <w:rsid w:val="00C702F0"/>
    <w:rsid w:val="00C725B6"/>
    <w:rsid w:val="00C728D3"/>
    <w:rsid w:val="00C73F8C"/>
    <w:rsid w:val="00C75E3C"/>
    <w:rsid w:val="00C76E78"/>
    <w:rsid w:val="00C81001"/>
    <w:rsid w:val="00C83BBB"/>
    <w:rsid w:val="00C846AA"/>
    <w:rsid w:val="00C86C99"/>
    <w:rsid w:val="00C92DD1"/>
    <w:rsid w:val="00C935F8"/>
    <w:rsid w:val="00C93C48"/>
    <w:rsid w:val="00CA1247"/>
    <w:rsid w:val="00CA12B4"/>
    <w:rsid w:val="00CA3596"/>
    <w:rsid w:val="00CA5D65"/>
    <w:rsid w:val="00CA7376"/>
    <w:rsid w:val="00CB09B4"/>
    <w:rsid w:val="00CB2071"/>
    <w:rsid w:val="00CB5C2D"/>
    <w:rsid w:val="00CB6FA8"/>
    <w:rsid w:val="00CC1872"/>
    <w:rsid w:val="00CC3F14"/>
    <w:rsid w:val="00CC5624"/>
    <w:rsid w:val="00CC70C6"/>
    <w:rsid w:val="00CC7993"/>
    <w:rsid w:val="00CC7BA0"/>
    <w:rsid w:val="00CD4795"/>
    <w:rsid w:val="00CD4B3F"/>
    <w:rsid w:val="00CE1254"/>
    <w:rsid w:val="00CE28A9"/>
    <w:rsid w:val="00CE4419"/>
    <w:rsid w:val="00CE6767"/>
    <w:rsid w:val="00CE72DC"/>
    <w:rsid w:val="00CF0E2C"/>
    <w:rsid w:val="00CF2324"/>
    <w:rsid w:val="00CF44C7"/>
    <w:rsid w:val="00CF5A7B"/>
    <w:rsid w:val="00D0324F"/>
    <w:rsid w:val="00D0491A"/>
    <w:rsid w:val="00D05A0F"/>
    <w:rsid w:val="00D13DC3"/>
    <w:rsid w:val="00D16D53"/>
    <w:rsid w:val="00D16E40"/>
    <w:rsid w:val="00D217C3"/>
    <w:rsid w:val="00D23288"/>
    <w:rsid w:val="00D23B1F"/>
    <w:rsid w:val="00D250D2"/>
    <w:rsid w:val="00D25C93"/>
    <w:rsid w:val="00D25E5D"/>
    <w:rsid w:val="00D26849"/>
    <w:rsid w:val="00D26E11"/>
    <w:rsid w:val="00D276C3"/>
    <w:rsid w:val="00D30EC9"/>
    <w:rsid w:val="00D313FA"/>
    <w:rsid w:val="00D33A55"/>
    <w:rsid w:val="00D33FBD"/>
    <w:rsid w:val="00D3426C"/>
    <w:rsid w:val="00D35B80"/>
    <w:rsid w:val="00D36B59"/>
    <w:rsid w:val="00D4083D"/>
    <w:rsid w:val="00D43223"/>
    <w:rsid w:val="00D46A77"/>
    <w:rsid w:val="00D5135E"/>
    <w:rsid w:val="00D54A34"/>
    <w:rsid w:val="00D56200"/>
    <w:rsid w:val="00D61367"/>
    <w:rsid w:val="00D61990"/>
    <w:rsid w:val="00D61CA8"/>
    <w:rsid w:val="00D65BE1"/>
    <w:rsid w:val="00D70E8B"/>
    <w:rsid w:val="00D75930"/>
    <w:rsid w:val="00D766B6"/>
    <w:rsid w:val="00D76DD2"/>
    <w:rsid w:val="00D8399E"/>
    <w:rsid w:val="00D85D0F"/>
    <w:rsid w:val="00D9138E"/>
    <w:rsid w:val="00D91B15"/>
    <w:rsid w:val="00D955B4"/>
    <w:rsid w:val="00D96EE8"/>
    <w:rsid w:val="00D97D83"/>
    <w:rsid w:val="00DA0C27"/>
    <w:rsid w:val="00DA0E55"/>
    <w:rsid w:val="00DA0F7A"/>
    <w:rsid w:val="00DA10B5"/>
    <w:rsid w:val="00DA2FF2"/>
    <w:rsid w:val="00DA328D"/>
    <w:rsid w:val="00DA3C02"/>
    <w:rsid w:val="00DB220C"/>
    <w:rsid w:val="00DB2312"/>
    <w:rsid w:val="00DB66D1"/>
    <w:rsid w:val="00DB74CD"/>
    <w:rsid w:val="00DB790D"/>
    <w:rsid w:val="00DC09FA"/>
    <w:rsid w:val="00DC0B48"/>
    <w:rsid w:val="00DC187F"/>
    <w:rsid w:val="00DC3916"/>
    <w:rsid w:val="00DC7203"/>
    <w:rsid w:val="00DC76BF"/>
    <w:rsid w:val="00DD16B6"/>
    <w:rsid w:val="00DD3498"/>
    <w:rsid w:val="00DD4EDA"/>
    <w:rsid w:val="00DD5A51"/>
    <w:rsid w:val="00DD7E55"/>
    <w:rsid w:val="00DE18F9"/>
    <w:rsid w:val="00DE21EE"/>
    <w:rsid w:val="00DE2229"/>
    <w:rsid w:val="00DE5675"/>
    <w:rsid w:val="00DE661B"/>
    <w:rsid w:val="00DE72F0"/>
    <w:rsid w:val="00DE7EFE"/>
    <w:rsid w:val="00E002DA"/>
    <w:rsid w:val="00E01DF0"/>
    <w:rsid w:val="00E02830"/>
    <w:rsid w:val="00E0337F"/>
    <w:rsid w:val="00E035C3"/>
    <w:rsid w:val="00E0572A"/>
    <w:rsid w:val="00E05796"/>
    <w:rsid w:val="00E10CD0"/>
    <w:rsid w:val="00E117B7"/>
    <w:rsid w:val="00E1376E"/>
    <w:rsid w:val="00E1605D"/>
    <w:rsid w:val="00E168EE"/>
    <w:rsid w:val="00E16E54"/>
    <w:rsid w:val="00E170C8"/>
    <w:rsid w:val="00E20CFC"/>
    <w:rsid w:val="00E22156"/>
    <w:rsid w:val="00E23009"/>
    <w:rsid w:val="00E237ED"/>
    <w:rsid w:val="00E2411E"/>
    <w:rsid w:val="00E24532"/>
    <w:rsid w:val="00E24906"/>
    <w:rsid w:val="00E273C2"/>
    <w:rsid w:val="00E32196"/>
    <w:rsid w:val="00E3255E"/>
    <w:rsid w:val="00E35BBA"/>
    <w:rsid w:val="00E3690B"/>
    <w:rsid w:val="00E37DD3"/>
    <w:rsid w:val="00E425B0"/>
    <w:rsid w:val="00E44B84"/>
    <w:rsid w:val="00E4540A"/>
    <w:rsid w:val="00E45AAF"/>
    <w:rsid w:val="00E50FE8"/>
    <w:rsid w:val="00E517A0"/>
    <w:rsid w:val="00E57FD0"/>
    <w:rsid w:val="00E64DAB"/>
    <w:rsid w:val="00E67249"/>
    <w:rsid w:val="00E71322"/>
    <w:rsid w:val="00E7276C"/>
    <w:rsid w:val="00E72E71"/>
    <w:rsid w:val="00E8063B"/>
    <w:rsid w:val="00E81E00"/>
    <w:rsid w:val="00E8340D"/>
    <w:rsid w:val="00E8501E"/>
    <w:rsid w:val="00E95F23"/>
    <w:rsid w:val="00E96B43"/>
    <w:rsid w:val="00EA03CD"/>
    <w:rsid w:val="00EA1EAC"/>
    <w:rsid w:val="00EA2062"/>
    <w:rsid w:val="00EA4532"/>
    <w:rsid w:val="00EA57B2"/>
    <w:rsid w:val="00EA5FA8"/>
    <w:rsid w:val="00EA6421"/>
    <w:rsid w:val="00EA6D92"/>
    <w:rsid w:val="00EA6DB6"/>
    <w:rsid w:val="00EB13BD"/>
    <w:rsid w:val="00EB1419"/>
    <w:rsid w:val="00EB221C"/>
    <w:rsid w:val="00EB2A92"/>
    <w:rsid w:val="00EB42B4"/>
    <w:rsid w:val="00EB5AF2"/>
    <w:rsid w:val="00EC0D2B"/>
    <w:rsid w:val="00EC2B7C"/>
    <w:rsid w:val="00EC3121"/>
    <w:rsid w:val="00EC5603"/>
    <w:rsid w:val="00EC5CA0"/>
    <w:rsid w:val="00ED1BB8"/>
    <w:rsid w:val="00ED23B0"/>
    <w:rsid w:val="00ED25AD"/>
    <w:rsid w:val="00ED651E"/>
    <w:rsid w:val="00ED7556"/>
    <w:rsid w:val="00EE0809"/>
    <w:rsid w:val="00EE463F"/>
    <w:rsid w:val="00EF5416"/>
    <w:rsid w:val="00EF6670"/>
    <w:rsid w:val="00EF6901"/>
    <w:rsid w:val="00F03F45"/>
    <w:rsid w:val="00F042E5"/>
    <w:rsid w:val="00F100E4"/>
    <w:rsid w:val="00F15138"/>
    <w:rsid w:val="00F16016"/>
    <w:rsid w:val="00F1775E"/>
    <w:rsid w:val="00F20D52"/>
    <w:rsid w:val="00F21459"/>
    <w:rsid w:val="00F225B7"/>
    <w:rsid w:val="00F24501"/>
    <w:rsid w:val="00F27FFC"/>
    <w:rsid w:val="00F36E85"/>
    <w:rsid w:val="00F37018"/>
    <w:rsid w:val="00F404FC"/>
    <w:rsid w:val="00F4246D"/>
    <w:rsid w:val="00F42F4F"/>
    <w:rsid w:val="00F44B17"/>
    <w:rsid w:val="00F537C1"/>
    <w:rsid w:val="00F54DEA"/>
    <w:rsid w:val="00F55A41"/>
    <w:rsid w:val="00F57724"/>
    <w:rsid w:val="00F642C6"/>
    <w:rsid w:val="00F6548E"/>
    <w:rsid w:val="00F675E1"/>
    <w:rsid w:val="00F67AA2"/>
    <w:rsid w:val="00F719D0"/>
    <w:rsid w:val="00F72EA4"/>
    <w:rsid w:val="00F72F0B"/>
    <w:rsid w:val="00F75BF3"/>
    <w:rsid w:val="00F774D1"/>
    <w:rsid w:val="00F80175"/>
    <w:rsid w:val="00F81BAD"/>
    <w:rsid w:val="00F83558"/>
    <w:rsid w:val="00F86F0C"/>
    <w:rsid w:val="00F87820"/>
    <w:rsid w:val="00F87978"/>
    <w:rsid w:val="00F90B70"/>
    <w:rsid w:val="00F96646"/>
    <w:rsid w:val="00FA1149"/>
    <w:rsid w:val="00FA2675"/>
    <w:rsid w:val="00FA33E7"/>
    <w:rsid w:val="00FA36C5"/>
    <w:rsid w:val="00FA6C9F"/>
    <w:rsid w:val="00FB29D5"/>
    <w:rsid w:val="00FB558B"/>
    <w:rsid w:val="00FB7234"/>
    <w:rsid w:val="00FC3478"/>
    <w:rsid w:val="00FC5861"/>
    <w:rsid w:val="00FC6A6C"/>
    <w:rsid w:val="00FC70E3"/>
    <w:rsid w:val="00FD1505"/>
    <w:rsid w:val="00FD3C65"/>
    <w:rsid w:val="00FD4110"/>
    <w:rsid w:val="00FD7B48"/>
    <w:rsid w:val="00FE09A2"/>
    <w:rsid w:val="00FE1AA2"/>
    <w:rsid w:val="00FE2410"/>
    <w:rsid w:val="00FE480D"/>
    <w:rsid w:val="00FE4B85"/>
    <w:rsid w:val="00FE5431"/>
    <w:rsid w:val="00FE57DD"/>
    <w:rsid w:val="00FF6D83"/>
    <w:rsid w:val="00FF7C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1FA855C"/>
  <w15:docId w15:val="{E9635E5F-0D87-4595-853E-3289AA2F6E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1C57C8"/>
    <w:pPr>
      <w:spacing w:before="120"/>
    </w:pPr>
    <w:rPr>
      <w:rFonts w:ascii="Arial" w:eastAsia="Arial" w:hAnsi="Arial"/>
    </w:rPr>
  </w:style>
  <w:style w:type="paragraph" w:styleId="1">
    <w:name w:val="heading 1"/>
    <w:basedOn w:val="a"/>
    <w:next w:val="a"/>
    <w:qFormat/>
    <w:rsid w:val="005F5441"/>
    <w:pPr>
      <w:keepNext/>
      <w:keepLines/>
      <w:numPr>
        <w:numId w:val="24"/>
      </w:numPr>
      <w:spacing w:before="240" w:after="120"/>
      <w:ind w:left="851" w:hanging="851"/>
      <w:jc w:val="both"/>
      <w:outlineLvl w:val="0"/>
    </w:pPr>
    <w:rPr>
      <w:rFonts w:cs="Arial CYR"/>
      <w:b/>
      <w:bCs/>
      <w:kern w:val="36"/>
      <w:sz w:val="28"/>
      <w:szCs w:val="28"/>
    </w:rPr>
  </w:style>
  <w:style w:type="paragraph" w:styleId="2">
    <w:name w:val="heading 2"/>
    <w:basedOn w:val="a"/>
    <w:next w:val="a"/>
    <w:qFormat/>
    <w:rsid w:val="005F5441"/>
    <w:pPr>
      <w:keepNext/>
      <w:keepLines/>
      <w:numPr>
        <w:ilvl w:val="1"/>
        <w:numId w:val="24"/>
      </w:numPr>
      <w:spacing w:after="120"/>
      <w:jc w:val="both"/>
      <w:outlineLvl w:val="1"/>
    </w:pPr>
    <w:rPr>
      <w:rFonts w:cs="Arial CYR"/>
      <w:b/>
      <w:bCs/>
      <w:sz w:val="24"/>
      <w:szCs w:val="24"/>
    </w:rPr>
  </w:style>
  <w:style w:type="paragraph" w:styleId="3">
    <w:name w:val="heading 3"/>
    <w:basedOn w:val="a"/>
    <w:next w:val="a"/>
    <w:qFormat/>
    <w:rsid w:val="005F5441"/>
    <w:pPr>
      <w:keepNext/>
      <w:keepLines/>
      <w:numPr>
        <w:ilvl w:val="2"/>
        <w:numId w:val="24"/>
      </w:numPr>
      <w:spacing w:after="120"/>
      <w:jc w:val="both"/>
      <w:outlineLvl w:val="2"/>
    </w:pPr>
    <w:rPr>
      <w:rFonts w:cs="Arial"/>
      <w:b/>
      <w:bCs/>
      <w:szCs w:val="26"/>
    </w:rPr>
  </w:style>
  <w:style w:type="paragraph" w:styleId="4">
    <w:name w:val="heading 4"/>
    <w:basedOn w:val="a"/>
    <w:next w:val="a"/>
    <w:qFormat/>
    <w:rsid w:val="00991713"/>
    <w:pPr>
      <w:keepNext/>
      <w:numPr>
        <w:ilvl w:val="3"/>
        <w:numId w:val="24"/>
      </w:numPr>
      <w:spacing w:before="240" w:after="60"/>
      <w:outlineLvl w:val="3"/>
    </w:pPr>
    <w:rPr>
      <w:bCs/>
      <w:sz w:val="16"/>
      <w:szCs w:val="28"/>
    </w:rPr>
  </w:style>
  <w:style w:type="paragraph" w:styleId="5">
    <w:name w:val="heading 5"/>
    <w:basedOn w:val="a"/>
    <w:next w:val="a"/>
    <w:qFormat/>
    <w:rsid w:val="00991713"/>
    <w:pPr>
      <w:numPr>
        <w:ilvl w:val="4"/>
        <w:numId w:val="24"/>
      </w:numPr>
      <w:spacing w:before="240" w:after="60"/>
      <w:outlineLvl w:val="4"/>
    </w:pPr>
    <w:rPr>
      <w:bCs/>
      <w:iCs/>
      <w:sz w:val="16"/>
      <w:szCs w:val="26"/>
    </w:rPr>
  </w:style>
  <w:style w:type="paragraph" w:styleId="6">
    <w:name w:val="heading 6"/>
    <w:basedOn w:val="a"/>
    <w:next w:val="a"/>
    <w:qFormat/>
    <w:rsid w:val="00991713"/>
    <w:pPr>
      <w:numPr>
        <w:ilvl w:val="5"/>
        <w:numId w:val="24"/>
      </w:numPr>
      <w:spacing w:before="240" w:after="60"/>
      <w:outlineLvl w:val="5"/>
    </w:pPr>
    <w:rPr>
      <w:bCs/>
      <w:sz w:val="16"/>
      <w:szCs w:val="22"/>
    </w:rPr>
  </w:style>
  <w:style w:type="paragraph" w:styleId="7">
    <w:name w:val="heading 7"/>
    <w:basedOn w:val="a"/>
    <w:next w:val="a"/>
    <w:qFormat/>
    <w:rsid w:val="00991713"/>
    <w:pPr>
      <w:numPr>
        <w:ilvl w:val="6"/>
        <w:numId w:val="24"/>
      </w:numPr>
      <w:spacing w:before="240" w:after="60"/>
      <w:outlineLvl w:val="6"/>
    </w:pPr>
    <w:rPr>
      <w:sz w:val="16"/>
      <w:szCs w:val="24"/>
    </w:rPr>
  </w:style>
  <w:style w:type="paragraph" w:styleId="8">
    <w:name w:val="heading 8"/>
    <w:basedOn w:val="a"/>
    <w:next w:val="a"/>
    <w:qFormat/>
    <w:rsid w:val="00991713"/>
    <w:pPr>
      <w:numPr>
        <w:ilvl w:val="7"/>
        <w:numId w:val="24"/>
      </w:numPr>
      <w:spacing w:before="240" w:after="60"/>
      <w:outlineLvl w:val="7"/>
    </w:pPr>
    <w:rPr>
      <w:iCs/>
      <w:sz w:val="16"/>
      <w:szCs w:val="24"/>
    </w:rPr>
  </w:style>
  <w:style w:type="paragraph" w:styleId="9">
    <w:name w:val="heading 9"/>
    <w:basedOn w:val="a"/>
    <w:next w:val="a"/>
    <w:qFormat/>
    <w:rsid w:val="00991713"/>
    <w:pPr>
      <w:numPr>
        <w:ilvl w:val="8"/>
        <w:numId w:val="24"/>
      </w:numPr>
      <w:spacing w:before="240" w:after="60"/>
      <w:outlineLvl w:val="8"/>
    </w:pPr>
    <w:rPr>
      <w:rFonts w:cs="Arial"/>
      <w:sz w:val="16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-">
    <w:name w:val="- примечание (форма)"/>
    <w:basedOn w:val="-0"/>
    <w:rsid w:val="005F5441"/>
    <w:pPr>
      <w:jc w:val="left"/>
    </w:pPr>
    <w:rPr>
      <w:rFonts w:eastAsia="Times New Roman"/>
      <w:iCs/>
    </w:rPr>
  </w:style>
  <w:style w:type="paragraph" w:customStyle="1" w:styleId="--">
    <w:name w:val="- текст - по центру"/>
    <w:basedOn w:val="a"/>
    <w:link w:val="--0"/>
    <w:rsid w:val="005F5441"/>
    <w:pPr>
      <w:jc w:val="center"/>
    </w:pPr>
    <w:rPr>
      <w:rFonts w:cs="Arial CYR"/>
    </w:rPr>
  </w:style>
  <w:style w:type="character" w:customStyle="1" w:styleId="-3">
    <w:name w:val="- продукт"/>
    <w:rsid w:val="00673B7E"/>
    <w:rPr>
      <w:b/>
    </w:rPr>
  </w:style>
  <w:style w:type="table" w:customStyle="1" w:styleId="-4">
    <w:name w:val="- таблица в рамке"/>
    <w:basedOn w:val="a1"/>
    <w:rsid w:val="0074588D"/>
    <w:rPr>
      <w:rFonts w:ascii="Arial" w:hAnsi="Arial"/>
    </w:rPr>
    <w:tblPr>
      <w:tblInd w:w="113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header"/>
    <w:basedOn w:val="a"/>
    <w:rsid w:val="005F5441"/>
    <w:pPr>
      <w:spacing w:before="0"/>
      <w:jc w:val="both"/>
    </w:pPr>
    <w:rPr>
      <w:rFonts w:cs="Arial CYR"/>
      <w:b/>
    </w:rPr>
  </w:style>
  <w:style w:type="paragraph" w:styleId="a4">
    <w:name w:val="footer"/>
    <w:basedOn w:val="a"/>
    <w:rsid w:val="005F5441"/>
    <w:pPr>
      <w:spacing w:before="0"/>
      <w:jc w:val="both"/>
    </w:pPr>
    <w:rPr>
      <w:rFonts w:cs="Arial CYR"/>
    </w:rPr>
  </w:style>
  <w:style w:type="paragraph" w:customStyle="1" w:styleId="-0">
    <w:name w:val="- подпись"/>
    <w:basedOn w:val="a"/>
    <w:link w:val="-5"/>
    <w:rsid w:val="007949FA"/>
    <w:pPr>
      <w:spacing w:before="0"/>
      <w:jc w:val="center"/>
    </w:pPr>
    <w:rPr>
      <w:i/>
      <w:sz w:val="16"/>
    </w:rPr>
  </w:style>
  <w:style w:type="character" w:styleId="a5">
    <w:name w:val="Hyperlink"/>
    <w:rsid w:val="00ED651E"/>
    <w:rPr>
      <w:color w:val="auto"/>
    </w:rPr>
  </w:style>
  <w:style w:type="paragraph" w:customStyle="1" w:styleId="-2">
    <w:name w:val="- маркированный вложенный 2"/>
    <w:basedOn w:val="-1"/>
    <w:rsid w:val="00096573"/>
    <w:pPr>
      <w:numPr>
        <w:ilvl w:val="1"/>
      </w:numPr>
      <w:tabs>
        <w:tab w:val="clear" w:pos="1440"/>
      </w:tabs>
      <w:ind w:left="1418" w:hanging="284"/>
    </w:pPr>
  </w:style>
  <w:style w:type="paragraph" w:customStyle="1" w:styleId="-1">
    <w:name w:val="- маркированный вложенный 1"/>
    <w:basedOn w:val="a"/>
    <w:rsid w:val="005F5441"/>
    <w:pPr>
      <w:numPr>
        <w:numId w:val="5"/>
      </w:numPr>
      <w:tabs>
        <w:tab w:val="clear" w:pos="851"/>
        <w:tab w:val="left" w:pos="1134"/>
      </w:tabs>
      <w:spacing w:before="0"/>
      <w:ind w:left="1135" w:hanging="284"/>
      <w:jc w:val="both"/>
    </w:pPr>
    <w:rPr>
      <w:rFonts w:cs="Arial CYR"/>
    </w:rPr>
  </w:style>
  <w:style w:type="character" w:styleId="a6">
    <w:name w:val="page number"/>
    <w:basedOn w:val="a0"/>
    <w:rsid w:val="00ED23B0"/>
  </w:style>
  <w:style w:type="paragraph" w:customStyle="1" w:styleId="-6">
    <w:name w:val="- абзац перед таблицей"/>
    <w:basedOn w:val="a"/>
    <w:next w:val="a"/>
    <w:rsid w:val="005F5441"/>
    <w:pPr>
      <w:keepNext/>
      <w:spacing w:after="120"/>
      <w:ind w:left="851"/>
      <w:jc w:val="both"/>
    </w:pPr>
    <w:rPr>
      <w:rFonts w:cs="Arial CYR"/>
    </w:rPr>
  </w:style>
  <w:style w:type="paragraph" w:customStyle="1" w:styleId="-7">
    <w:name w:val="- заголовок колонки"/>
    <w:basedOn w:val="a"/>
    <w:rsid w:val="005F5441"/>
    <w:pPr>
      <w:keepLines/>
      <w:spacing w:before="0"/>
      <w:jc w:val="center"/>
    </w:pPr>
    <w:rPr>
      <w:rFonts w:cs="Arial CYR"/>
    </w:rPr>
  </w:style>
  <w:style w:type="paragraph" w:customStyle="1" w:styleId="--1">
    <w:name w:val="- ячейка - по центру"/>
    <w:basedOn w:val="a"/>
    <w:rsid w:val="009272CB"/>
    <w:pPr>
      <w:spacing w:before="0"/>
      <w:jc w:val="center"/>
    </w:pPr>
    <w:rPr>
      <w:rFonts w:cs="Arial CYR"/>
      <w:sz w:val="16"/>
    </w:rPr>
  </w:style>
  <w:style w:type="table" w:styleId="a7">
    <w:name w:val="Table Grid"/>
    <w:basedOn w:val="a1"/>
    <w:rsid w:val="0074588D"/>
    <w:pPr>
      <w:spacing w:before="12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--2">
    <w:name w:val="- ячейка - слева"/>
    <w:basedOn w:val="a"/>
    <w:link w:val="--3"/>
    <w:rsid w:val="009272CB"/>
    <w:pPr>
      <w:spacing w:before="0"/>
    </w:pPr>
    <w:rPr>
      <w:rFonts w:cs="Arial CYR"/>
      <w:sz w:val="16"/>
    </w:rPr>
  </w:style>
  <w:style w:type="paragraph" w:customStyle="1" w:styleId="--4">
    <w:name w:val="- ячейка - справа"/>
    <w:basedOn w:val="a"/>
    <w:rsid w:val="005F5441"/>
    <w:pPr>
      <w:spacing w:before="0"/>
      <w:jc w:val="right"/>
    </w:pPr>
    <w:rPr>
      <w:rFonts w:cs="Arial CYR"/>
      <w:sz w:val="18"/>
    </w:rPr>
  </w:style>
  <w:style w:type="paragraph" w:customStyle="1" w:styleId="-8">
    <w:name w:val="- содержание"/>
    <w:basedOn w:val="1"/>
    <w:next w:val="a"/>
    <w:rsid w:val="002269FA"/>
    <w:pPr>
      <w:numPr>
        <w:numId w:val="0"/>
      </w:numPr>
    </w:pPr>
  </w:style>
  <w:style w:type="paragraph" w:customStyle="1" w:styleId="-20">
    <w:name w:val="- нумерованный текст 2"/>
    <w:basedOn w:val="2"/>
    <w:rsid w:val="00991713"/>
    <w:pPr>
      <w:keepNext w:val="0"/>
      <w:keepLines w:val="0"/>
      <w:tabs>
        <w:tab w:val="clear" w:pos="576"/>
        <w:tab w:val="num" w:pos="851"/>
      </w:tabs>
      <w:spacing w:after="0"/>
      <w:ind w:left="851" w:hanging="851"/>
      <w:outlineLvl w:val="9"/>
    </w:pPr>
    <w:rPr>
      <w:b w:val="0"/>
      <w:sz w:val="20"/>
    </w:rPr>
  </w:style>
  <w:style w:type="paragraph" w:customStyle="1" w:styleId="-30">
    <w:name w:val="- нумерованный текст 3"/>
    <w:basedOn w:val="3"/>
    <w:rsid w:val="001743A1"/>
    <w:pPr>
      <w:keepNext w:val="0"/>
      <w:keepLines w:val="0"/>
      <w:tabs>
        <w:tab w:val="clear" w:pos="720"/>
        <w:tab w:val="num" w:pos="851"/>
      </w:tabs>
      <w:spacing w:after="0"/>
      <w:ind w:left="851" w:hanging="851"/>
      <w:outlineLvl w:val="9"/>
    </w:pPr>
    <w:rPr>
      <w:b w:val="0"/>
    </w:rPr>
  </w:style>
  <w:style w:type="paragraph" w:customStyle="1" w:styleId="-40">
    <w:name w:val="- нумерованный текст 4"/>
    <w:basedOn w:val="4"/>
    <w:rsid w:val="00504740"/>
    <w:pPr>
      <w:keepNext w:val="0"/>
      <w:spacing w:before="120" w:after="0"/>
      <w:ind w:left="851" w:hanging="851"/>
      <w:outlineLvl w:val="9"/>
    </w:pPr>
    <w:rPr>
      <w:sz w:val="20"/>
    </w:rPr>
  </w:style>
  <w:style w:type="paragraph" w:customStyle="1" w:styleId="-9">
    <w:name w:val="- текст вложенный"/>
    <w:basedOn w:val="a"/>
    <w:rsid w:val="005F5441"/>
    <w:pPr>
      <w:ind w:left="851"/>
      <w:jc w:val="both"/>
    </w:pPr>
    <w:rPr>
      <w:rFonts w:cs="Arial CYR"/>
    </w:rPr>
  </w:style>
  <w:style w:type="paragraph" w:styleId="10">
    <w:name w:val="toc 1"/>
    <w:basedOn w:val="a"/>
    <w:next w:val="a"/>
    <w:autoRedefine/>
    <w:semiHidden/>
    <w:rsid w:val="00783FF7"/>
  </w:style>
  <w:style w:type="paragraph" w:styleId="20">
    <w:name w:val="toc 2"/>
    <w:basedOn w:val="a"/>
    <w:next w:val="a"/>
    <w:autoRedefine/>
    <w:semiHidden/>
    <w:rsid w:val="00783FF7"/>
    <w:pPr>
      <w:ind w:left="200"/>
    </w:pPr>
  </w:style>
  <w:style w:type="paragraph" w:styleId="30">
    <w:name w:val="toc 3"/>
    <w:basedOn w:val="a"/>
    <w:next w:val="a"/>
    <w:autoRedefine/>
    <w:semiHidden/>
    <w:rsid w:val="00783FF7"/>
    <w:pPr>
      <w:ind w:left="400"/>
    </w:pPr>
  </w:style>
  <w:style w:type="paragraph" w:customStyle="1" w:styleId="-a">
    <w:name w:val="- название приложения"/>
    <w:basedOn w:val="-8"/>
    <w:next w:val="a"/>
    <w:rsid w:val="00C23137"/>
    <w:pPr>
      <w:jc w:val="center"/>
    </w:pPr>
  </w:style>
  <w:style w:type="paragraph" w:customStyle="1" w:styleId="-10">
    <w:name w:val="- нумерованный текст 1"/>
    <w:basedOn w:val="1"/>
    <w:rsid w:val="00537F8E"/>
    <w:pPr>
      <w:keepNext w:val="0"/>
      <w:keepLines w:val="0"/>
      <w:tabs>
        <w:tab w:val="left" w:pos="851"/>
      </w:tabs>
      <w:spacing w:before="120" w:after="0"/>
      <w:ind w:left="432" w:hanging="432"/>
      <w:outlineLvl w:val="9"/>
    </w:pPr>
    <w:rPr>
      <w:b w:val="0"/>
      <w:sz w:val="20"/>
    </w:rPr>
  </w:style>
  <w:style w:type="paragraph" w:styleId="a8">
    <w:name w:val="Balloon Text"/>
    <w:basedOn w:val="a"/>
    <w:semiHidden/>
    <w:rsid w:val="00A940C8"/>
    <w:rPr>
      <w:rFonts w:ascii="Tahoma" w:hAnsi="Tahoma" w:cs="Tahoma"/>
      <w:sz w:val="16"/>
      <w:szCs w:val="16"/>
    </w:rPr>
  </w:style>
  <w:style w:type="character" w:styleId="a9">
    <w:name w:val="annotation reference"/>
    <w:semiHidden/>
    <w:rsid w:val="00FE1AA2"/>
    <w:rPr>
      <w:sz w:val="16"/>
      <w:szCs w:val="16"/>
    </w:rPr>
  </w:style>
  <w:style w:type="paragraph" w:styleId="aa">
    <w:name w:val="annotation text"/>
    <w:basedOn w:val="a"/>
    <w:semiHidden/>
    <w:rsid w:val="00FE1AA2"/>
  </w:style>
  <w:style w:type="paragraph" w:styleId="ab">
    <w:name w:val="annotation subject"/>
    <w:basedOn w:val="aa"/>
    <w:next w:val="aa"/>
    <w:semiHidden/>
    <w:rsid w:val="00FE1AA2"/>
    <w:rPr>
      <w:b/>
      <w:bCs/>
    </w:rPr>
  </w:style>
  <w:style w:type="paragraph" w:customStyle="1" w:styleId="-b">
    <w:name w:val="- тема документа"/>
    <w:basedOn w:val="a"/>
    <w:next w:val="a"/>
    <w:rsid w:val="005F5441"/>
    <w:pPr>
      <w:jc w:val="center"/>
    </w:pPr>
    <w:rPr>
      <w:rFonts w:eastAsia="Times New Roman"/>
      <w:b/>
      <w:bCs/>
      <w:sz w:val="36"/>
    </w:rPr>
  </w:style>
  <w:style w:type="paragraph" w:customStyle="1" w:styleId="-c">
    <w:name w:val="- СМК"/>
    <w:basedOn w:val="a"/>
    <w:next w:val="-d"/>
    <w:rsid w:val="005F5441"/>
    <w:pPr>
      <w:pBdr>
        <w:bottom w:val="single" w:sz="12" w:space="31" w:color="auto"/>
      </w:pBdr>
      <w:spacing w:before="2040"/>
      <w:jc w:val="center"/>
    </w:pPr>
    <w:rPr>
      <w:rFonts w:eastAsia="Times New Roman"/>
      <w:b/>
      <w:bCs/>
      <w:sz w:val="32"/>
    </w:rPr>
  </w:style>
  <w:style w:type="paragraph" w:customStyle="1" w:styleId="-d">
    <w:name w:val="- вид и название документа"/>
    <w:basedOn w:val="a"/>
    <w:next w:val="-b"/>
    <w:rsid w:val="005F5441"/>
    <w:pPr>
      <w:spacing w:before="600"/>
      <w:jc w:val="center"/>
    </w:pPr>
    <w:rPr>
      <w:rFonts w:eastAsia="Times New Roman"/>
      <w:b/>
      <w:bCs/>
      <w:sz w:val="32"/>
    </w:rPr>
  </w:style>
  <w:style w:type="paragraph" w:customStyle="1" w:styleId="--5">
    <w:name w:val="- предисловие - текст"/>
    <w:basedOn w:val="a"/>
    <w:rsid w:val="005F5441"/>
    <w:pPr>
      <w:keepNext/>
      <w:ind w:left="357"/>
      <w:jc w:val="both"/>
    </w:pPr>
    <w:rPr>
      <w:rFonts w:eastAsia="Times New Roman"/>
    </w:rPr>
  </w:style>
  <w:style w:type="paragraph" w:customStyle="1" w:styleId="--6">
    <w:name w:val="- предисловие - секция"/>
    <w:basedOn w:val="a"/>
    <w:rsid w:val="005F5441"/>
    <w:pPr>
      <w:keepNext/>
      <w:ind w:left="357" w:hanging="357"/>
      <w:jc w:val="both"/>
    </w:pPr>
    <w:rPr>
      <w:rFonts w:cs="Arial CYR"/>
    </w:rPr>
  </w:style>
  <w:style w:type="paragraph" w:customStyle="1" w:styleId="-e">
    <w:name w:val="- экз №"/>
    <w:basedOn w:val="a"/>
    <w:rsid w:val="005F5441"/>
    <w:pPr>
      <w:spacing w:before="480"/>
      <w:jc w:val="both"/>
    </w:pPr>
    <w:rPr>
      <w:rFonts w:cs="Arial CYR"/>
    </w:rPr>
  </w:style>
  <w:style w:type="paragraph" w:customStyle="1" w:styleId="-f">
    <w:name w:val="- название формы"/>
    <w:basedOn w:val="a"/>
    <w:rsid w:val="005F5441"/>
    <w:pPr>
      <w:spacing w:before="0"/>
      <w:jc w:val="center"/>
    </w:pPr>
    <w:rPr>
      <w:rFonts w:cs="Arial CYR"/>
      <w:sz w:val="28"/>
      <w:lang w:val="en-US"/>
    </w:rPr>
  </w:style>
  <w:style w:type="paragraph" w:customStyle="1" w:styleId="-f0">
    <w:name w:val="- УТВЕРЖДАЮ"/>
    <w:basedOn w:val="a"/>
    <w:rsid w:val="005F5441"/>
    <w:pPr>
      <w:ind w:left="7020"/>
      <w:jc w:val="both"/>
    </w:pPr>
    <w:rPr>
      <w:rFonts w:cs="Arial CYR"/>
    </w:rPr>
  </w:style>
  <w:style w:type="paragraph" w:customStyle="1" w:styleId="--7">
    <w:name w:val="- текст - справа"/>
    <w:basedOn w:val="--8"/>
    <w:rsid w:val="00002CB5"/>
    <w:pPr>
      <w:jc w:val="right"/>
    </w:pPr>
  </w:style>
  <w:style w:type="character" w:styleId="ac">
    <w:name w:val="Strong"/>
    <w:qFormat/>
    <w:rsid w:val="009D6D9A"/>
    <w:rPr>
      <w:b/>
      <w:bCs/>
    </w:rPr>
  </w:style>
  <w:style w:type="paragraph" w:customStyle="1" w:styleId="ad">
    <w:name w:val="текст таблицы"/>
    <w:basedOn w:val="--2"/>
    <w:rsid w:val="001C47DA"/>
    <w:rPr>
      <w:rFonts w:eastAsia="Times New Roman" w:cs="Times New Roman"/>
      <w:sz w:val="20"/>
    </w:rPr>
  </w:style>
  <w:style w:type="paragraph" w:customStyle="1" w:styleId="-f1">
    <w:name w:val="- текст по центру"/>
    <w:basedOn w:val="a"/>
    <w:rsid w:val="00002CB5"/>
    <w:pPr>
      <w:jc w:val="center"/>
    </w:pPr>
    <w:rPr>
      <w:rFonts w:eastAsia="Times New Roman"/>
      <w:lang w:val="en-US"/>
    </w:rPr>
  </w:style>
  <w:style w:type="paragraph" w:customStyle="1" w:styleId="--8">
    <w:name w:val="- текст - слева"/>
    <w:basedOn w:val="--"/>
    <w:link w:val="--9"/>
    <w:rsid w:val="00921081"/>
    <w:pPr>
      <w:jc w:val="left"/>
    </w:pPr>
    <w:rPr>
      <w:rFonts w:eastAsia="Times New Roman" w:cs="Times New Roman"/>
    </w:rPr>
  </w:style>
  <w:style w:type="character" w:customStyle="1" w:styleId="--9">
    <w:name w:val="- текст - слева Знак"/>
    <w:link w:val="--8"/>
    <w:rsid w:val="00921081"/>
    <w:rPr>
      <w:rFonts w:ascii="Arial" w:hAnsi="Arial"/>
      <w:lang w:val="ru-RU" w:eastAsia="ru-RU" w:bidi="ar-SA"/>
    </w:rPr>
  </w:style>
  <w:style w:type="character" w:customStyle="1" w:styleId="--0">
    <w:name w:val="- текст - по центру Знак"/>
    <w:link w:val="--"/>
    <w:rsid w:val="00921081"/>
    <w:rPr>
      <w:rFonts w:ascii="Arial" w:eastAsia="Arial" w:hAnsi="Arial" w:cs="Arial CYR"/>
      <w:lang w:val="ru-RU" w:eastAsia="ru-RU" w:bidi="ar-SA"/>
    </w:rPr>
  </w:style>
  <w:style w:type="character" w:customStyle="1" w:styleId="-5">
    <w:name w:val="- подпись Знак"/>
    <w:link w:val="-0"/>
    <w:rsid w:val="00921081"/>
    <w:rPr>
      <w:rFonts w:ascii="Arial" w:eastAsia="Arial" w:hAnsi="Arial"/>
      <w:i/>
      <w:sz w:val="16"/>
      <w:lang w:val="ru-RU" w:eastAsia="ru-RU" w:bidi="ar-SA"/>
    </w:rPr>
  </w:style>
  <w:style w:type="paragraph" w:customStyle="1" w:styleId="-f2">
    <w:name w:val="-текст предисловия"/>
    <w:basedOn w:val="a"/>
    <w:rsid w:val="00A61CF5"/>
    <w:pPr>
      <w:ind w:left="360"/>
      <w:jc w:val="both"/>
    </w:pPr>
    <w:rPr>
      <w:rFonts w:eastAsia="Times New Roman"/>
    </w:rPr>
  </w:style>
  <w:style w:type="character" w:customStyle="1" w:styleId="--3">
    <w:name w:val="- ячейка - слева Знак"/>
    <w:link w:val="--2"/>
    <w:rsid w:val="009272CB"/>
    <w:rPr>
      <w:rFonts w:ascii="Arial" w:eastAsia="Arial" w:hAnsi="Arial" w:cs="Arial CYR"/>
      <w:sz w:val="16"/>
    </w:rPr>
  </w:style>
  <w:style w:type="paragraph" w:customStyle="1" w:styleId="-f3">
    <w:name w:val="- название документа СМК"/>
    <w:basedOn w:val="a"/>
    <w:link w:val="-f4"/>
    <w:rsid w:val="005942AA"/>
    <w:pPr>
      <w:spacing w:before="0"/>
      <w:jc w:val="center"/>
    </w:pPr>
    <w:rPr>
      <w:rFonts w:eastAsia="Times New Roman"/>
      <w:b/>
      <w:bCs/>
      <w:sz w:val="28"/>
    </w:rPr>
  </w:style>
  <w:style w:type="character" w:customStyle="1" w:styleId="-f4">
    <w:name w:val="- название документа СМК Знак Знак"/>
    <w:link w:val="-f3"/>
    <w:rsid w:val="005942AA"/>
    <w:rPr>
      <w:rFonts w:ascii="Arial" w:hAnsi="Arial"/>
      <w:b/>
      <w:bCs/>
      <w:sz w:val="28"/>
      <w:lang w:val="ru-RU" w:eastAsia="ru-RU" w:bidi="ar-SA"/>
    </w:rPr>
  </w:style>
  <w:style w:type="paragraph" w:styleId="ae">
    <w:name w:val="List Paragraph"/>
    <w:basedOn w:val="a"/>
    <w:uiPriority w:val="34"/>
    <w:qFormat/>
    <w:rsid w:val="00A358C3"/>
    <w:pPr>
      <w:ind w:left="720"/>
      <w:contextualSpacing/>
    </w:pPr>
  </w:style>
  <w:style w:type="paragraph" w:customStyle="1" w:styleId="--a">
    <w:name w:val="- текст - по ширине"/>
    <w:basedOn w:val="--8"/>
    <w:rsid w:val="005F2BEC"/>
    <w:pPr>
      <w:jc w:val="both"/>
    </w:pPr>
  </w:style>
  <w:style w:type="character" w:styleId="af">
    <w:name w:val="Placeholder Text"/>
    <w:basedOn w:val="a0"/>
    <w:uiPriority w:val="99"/>
    <w:semiHidden/>
    <w:rsid w:val="0073240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528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16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09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9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&#1042;&#1054;&#1042;&#1040;&#1053;\Downloads\&#1095;&#1077;&#1082;-&#1083;&#1080;&#1089;&#1090;%20(&#1096;&#1072;&#1073;&#1083;&#1086;&#1085;)%20-%20&#1088;&#1077;&#1076;.%202026-08-14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92EDE2070F064E0A86A0A1A3B1A8E34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A0CB4E12-F710-4939-8B91-F36F65AB513C}"/>
      </w:docPartPr>
      <w:docPartBody>
        <w:p w:rsidR="004008DD" w:rsidRDefault="00000000">
          <w:pPr>
            <w:pStyle w:val="92EDE2070F064E0A86A0A1A3B1A8E34C"/>
          </w:pPr>
          <w:r w:rsidRPr="00E26104">
            <w:rPr>
              <w:rStyle w:val="a3"/>
            </w:rPr>
            <w:t>Выберите элемент.</w:t>
          </w:r>
        </w:p>
      </w:docPartBody>
    </w:docPart>
    <w:docPart>
      <w:docPartPr>
        <w:name w:val="8DECE438666C4E1EB4C74FDC290F1AA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69DB920-6B17-4D8E-AEF9-43B61E1F3A00}"/>
      </w:docPartPr>
      <w:docPartBody>
        <w:p w:rsidR="004008DD" w:rsidRDefault="00000000">
          <w:pPr>
            <w:pStyle w:val="8DECE438666C4E1EB4C74FDC290F1AA4"/>
          </w:pPr>
          <w:r w:rsidRPr="00B4065C">
            <w:rPr>
              <w:rStyle w:val="a3"/>
            </w:rPr>
            <w:t>Выберите элемент.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CYR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3FA6"/>
    <w:rsid w:val="00255790"/>
    <w:rsid w:val="004008DD"/>
    <w:rsid w:val="004912C4"/>
    <w:rsid w:val="004A02E0"/>
    <w:rsid w:val="005029F0"/>
    <w:rsid w:val="00C15292"/>
    <w:rsid w:val="00ED3F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Pr>
      <w:color w:val="808080"/>
    </w:rPr>
  </w:style>
  <w:style w:type="paragraph" w:customStyle="1" w:styleId="92EDE2070F064E0A86A0A1A3B1A8E34C">
    <w:name w:val="92EDE2070F064E0A86A0A1A3B1A8E34C"/>
  </w:style>
  <w:style w:type="paragraph" w:customStyle="1" w:styleId="8DECE438666C4E1EB4C74FDC290F1AA4">
    <w:name w:val="8DECE438666C4E1EB4C74FDC290F1AA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F0290FC-67AF-4179-92AA-64B4A28242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чек-лист (шаблон) - ред. 2026-08-14.dotx</Template>
  <TotalTime>15</TotalTime>
  <Pages>1</Pages>
  <Words>911</Words>
  <Characters>5198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Ф-ХХ.2024</vt:lpstr>
    </vt:vector>
  </TitlesOfParts>
  <Company>Hewlett-Packard Company</Company>
  <LinksUpToDate>false</LinksUpToDate>
  <CharactersWithSpaces>6097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Ф-ХХ.2024</dc:title>
  <dc:subject>&lt;название документа&gt;</dc:subject>
  <dc:creator>ВОВАН</dc:creator>
  <cp:lastModifiedBy>ВОВАН</cp:lastModifiedBy>
  <cp:revision>14</cp:revision>
  <cp:lastPrinted>2026-05-14T04:24:00Z</cp:lastPrinted>
  <dcterms:created xsi:type="dcterms:W3CDTF">2026-08-19T16:06:00Z</dcterms:created>
  <dcterms:modified xsi:type="dcterms:W3CDTF">2026-08-20T16:21:00Z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Режим ввода">
    <vt:lpwstr>&lt;впервые или взамен стандарта СТП ХХ-ГГГГ&gt;</vt:lpwstr>
  </property>
</Properties>
</file>