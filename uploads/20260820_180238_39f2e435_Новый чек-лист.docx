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772F3D42" w:rsidR="00552195" w:rsidRPr="00647B37" w:rsidRDefault="00D43223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76EDE7F1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5911A8">
                  <w:rPr>
                    <w:szCs w:val="16"/>
                  </w:rPr>
                  <w:t>зелёный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474A" w14:textId="77777777" w:rsidR="00ED68F2" w:rsidRDefault="00ED68F2">
      <w:r>
        <w:separator/>
      </w:r>
    </w:p>
  </w:endnote>
  <w:endnote w:type="continuationSeparator" w:id="0">
    <w:p w14:paraId="4D9BAEB3" w14:textId="77777777" w:rsidR="00ED68F2" w:rsidRDefault="00ED6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883B5" w14:textId="77777777" w:rsidR="00ED68F2" w:rsidRDefault="00ED68F2">
      <w:r>
        <w:separator/>
      </w:r>
    </w:p>
  </w:footnote>
  <w:footnote w:type="continuationSeparator" w:id="0">
    <w:p w14:paraId="3DB08354" w14:textId="77777777" w:rsidR="00ED68F2" w:rsidRDefault="00ED6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68F2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4008DD"/>
    <w:rsid w:val="004912C4"/>
    <w:rsid w:val="004A02E0"/>
    <w:rsid w:val="005029F0"/>
    <w:rsid w:val="009B55A8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4</TotalTime>
  <Pages>1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4</cp:revision>
  <cp:lastPrinted>2026-05-14T04:24:00Z</cp:lastPrinted>
  <dcterms:created xsi:type="dcterms:W3CDTF">2026-08-19T16:06:00Z</dcterms:created>
  <dcterms:modified xsi:type="dcterms:W3CDTF">2026-08-20T15:02:00Z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