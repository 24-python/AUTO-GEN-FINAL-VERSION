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33"/>
        <w:gridCol w:w="137"/>
        <w:gridCol w:w="8"/>
        <w:gridCol w:w="131"/>
        <w:gridCol w:w="260"/>
        <w:gridCol w:w="113"/>
        <w:gridCol w:w="44"/>
        <w:gridCol w:w="7"/>
        <w:gridCol w:w="142"/>
        <w:gridCol w:w="140"/>
        <w:gridCol w:w="153"/>
        <w:gridCol w:w="132"/>
        <w:gridCol w:w="67"/>
        <w:gridCol w:w="71"/>
        <w:gridCol w:w="223"/>
        <w:gridCol w:w="359"/>
        <w:gridCol w:w="83"/>
        <w:gridCol w:w="200"/>
        <w:gridCol w:w="989"/>
        <w:gridCol w:w="524"/>
        <w:gridCol w:w="929"/>
        <w:gridCol w:w="311"/>
        <w:gridCol w:w="369"/>
        <w:gridCol w:w="252"/>
        <w:gridCol w:w="337"/>
        <w:gridCol w:w="283"/>
        <w:gridCol w:w="158"/>
        <w:gridCol w:w="153"/>
        <w:gridCol w:w="92"/>
        <w:gridCol w:w="842"/>
        <w:gridCol w:w="579"/>
        <w:gridCol w:w="550"/>
        <w:gridCol w:w="879"/>
        <w:gridCol w:w="142"/>
        <w:gridCol w:w="142"/>
        <w:gridCol w:w="57"/>
        <w:gridCol w:w="1770"/>
        <w:gridCol w:w="573"/>
        <w:gridCol w:w="1729"/>
        <w:gridCol w:w="962"/>
        <w:gridCol w:w="568"/>
      </w:tblGrid>
      <w:tr w:rsidR="00552195" w:rsidRPr="00E35BBA" w14:paraId="23CA1E60" w14:textId="77777777" w:rsidTr="00597291">
        <w:trPr>
          <w:trHeight w:val="20"/>
        </w:trPr>
        <w:tc>
          <w:tcPr>
            <w:tcW w:w="4767" w:type="dxa"/>
            <w:gridSpan w:val="21"/>
            <w:vAlign w:val="bottom"/>
          </w:tcPr>
          <w:p w14:paraId="47E43166" w14:textId="63BCC5F4" w:rsidR="00552195" w:rsidRPr="00D23288" w:rsidRDefault="000553F1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ООО «РиК»</w:t>
            </w:r>
          </w:p>
        </w:tc>
        <w:tc>
          <w:tcPr>
            <w:tcW w:w="2639" w:type="dxa"/>
            <w:gridSpan w:val="7"/>
            <w:vAlign w:val="bottom"/>
          </w:tcPr>
          <w:p w14:paraId="6648721C" w14:textId="169850DB" w:rsidR="00552195" w:rsidRPr="00647B37" w:rsidRDefault="00B46B12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Раздевалка (мужская/женская)</w:t>
            </w:r>
          </w:p>
        </w:tc>
        <w:sdt>
          <w:sdtPr>
            <w:rPr>
              <w:szCs w:val="16"/>
            </w:rPr>
            <w:id w:val="425692899"/>
            <w:placeholder>
              <w:docPart w:val="CC472F11D66F4887804E1DC5B40A58AD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</w:dropDownList>
          </w:sdtPr>
          <w:sdtEndPr/>
          <w:sdtContent>
            <w:tc>
              <w:tcPr>
                <w:tcW w:w="2216" w:type="dxa"/>
                <w:gridSpan w:val="5"/>
                <w:vAlign w:val="bottom"/>
              </w:tcPr>
              <w:p w14:paraId="1847E256" w14:textId="35D07A0F" w:rsidR="00552195" w:rsidRPr="00647B37" w:rsidRDefault="00E8501E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Производственное</w:t>
                </w:r>
              </w:p>
            </w:tc>
          </w:sdtContent>
        </w:sdt>
        <w:tc>
          <w:tcPr>
            <w:tcW w:w="5292" w:type="dxa"/>
            <w:gridSpan w:val="7"/>
            <w:vAlign w:val="bottom"/>
          </w:tcPr>
          <w:p w14:paraId="18C2AD46" w14:textId="5A9E071E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0652406E1B2F42AF9B90D9B34D418B80"/>
                </w:placeholder>
                <w:dropDownList>
                  <w:listItem w:value="Выберите элемент."/>
                  <w:listItem w:displayText="черный" w:value="черный"/>
                  <w:listItem w:displayText="красный" w:value="красный"/>
                  <w:listItem w:displayText="желтый" w:value="желтый"/>
                  <w:listItem w:displayText="зеленый" w:value="зеленый"/>
                  <w:listItem w:displayText="синий" w:value="синий"/>
                  <w:listItem w:displayText="голубой" w:value="голубой"/>
                </w:dropDownList>
              </w:sdtPr>
              <w:sdtContent>
                <w:r w:rsidR="00E3690B">
                  <w:rPr>
                    <w:szCs w:val="16"/>
                  </w:rPr>
                  <w:t>синий</w:t>
                </w:r>
              </w:sdtContent>
            </w:sdt>
          </w:p>
        </w:tc>
        <w:tc>
          <w:tcPr>
            <w:tcW w:w="1530" w:type="dxa"/>
            <w:gridSpan w:val="2"/>
            <w:vAlign w:val="bottom"/>
          </w:tcPr>
          <w:p w14:paraId="7F7E1A76" w14:textId="6D19DC38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552195" w:rsidRPr="00D23288" w14:paraId="54413968" w14:textId="77777777" w:rsidTr="00597291">
        <w:trPr>
          <w:trHeight w:val="20"/>
        </w:trPr>
        <w:tc>
          <w:tcPr>
            <w:tcW w:w="4767" w:type="dxa"/>
            <w:gridSpan w:val="21"/>
          </w:tcPr>
          <w:p w14:paraId="1BFC05F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39" w:type="dxa"/>
            <w:gridSpan w:val="7"/>
          </w:tcPr>
          <w:p w14:paraId="1D5DFCCF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16" w:type="dxa"/>
            <w:gridSpan w:val="5"/>
          </w:tcPr>
          <w:p w14:paraId="2E7CC9D1" w14:textId="2EA7F2E1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292" w:type="dxa"/>
            <w:gridSpan w:val="7"/>
          </w:tcPr>
          <w:p w14:paraId="0457138C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530" w:type="dxa"/>
            <w:gridSpan w:val="2"/>
          </w:tcPr>
          <w:p w14:paraId="1B959351" w14:textId="7EB43938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234300" w:rsidRPr="00D23288" w14:paraId="4E5CF6B9" w14:textId="77777777" w:rsidTr="002A258C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0199E0CF" w14:textId="59A28873" w:rsidR="00234300" w:rsidRPr="00D23288" w:rsidRDefault="00234300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7521CF3" w14:textId="77777777" w:rsidR="00234300" w:rsidRPr="00D23288" w:rsidRDefault="00234300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742D4F25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</w:tcPr>
          <w:p w14:paraId="094244FB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4D5542" w:rsidRPr="00D23288" w14:paraId="719E62C4" w14:textId="77777777" w:rsidTr="002A258C">
        <w:trPr>
          <w:trHeight w:val="20"/>
        </w:trPr>
        <w:tc>
          <w:tcPr>
            <w:tcW w:w="4243" w:type="dxa"/>
            <w:gridSpan w:val="20"/>
          </w:tcPr>
          <w:p w14:paraId="5F71F11F" w14:textId="46679CEA" w:rsidR="00F24501" w:rsidRPr="00D23288" w:rsidRDefault="008604FF" w:rsidP="009A1C2C">
            <w:pPr>
              <w:pStyle w:val="--2"/>
              <w:tabs>
                <w:tab w:val="left" w:pos="1027"/>
                <w:tab w:val="left" w:pos="2303"/>
                <w:tab w:val="left" w:pos="272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ОК</w:t>
            </w:r>
          </w:p>
        </w:tc>
        <w:tc>
          <w:tcPr>
            <w:tcW w:w="524" w:type="dxa"/>
          </w:tcPr>
          <w:p w14:paraId="313C0AE7" w14:textId="77777777" w:rsidR="00F24501" w:rsidRPr="00D23288" w:rsidRDefault="00F24501" w:rsidP="00185A34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3B7A3328" w14:textId="1670D481" w:rsidR="00F24501" w:rsidRPr="00D23288" w:rsidRDefault="008604FF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241" w:type="dxa"/>
            <w:gridSpan w:val="4"/>
          </w:tcPr>
          <w:p w14:paraId="5A0957BA" w14:textId="0830AA4B" w:rsidR="00F24501" w:rsidRPr="00D23288" w:rsidRDefault="008604FF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245" w:type="dxa"/>
            <w:gridSpan w:val="4"/>
          </w:tcPr>
          <w:p w14:paraId="677B152F" w14:textId="34FDF4AD" w:rsidR="00F24501" w:rsidRPr="00D23288" w:rsidRDefault="008604FF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кулера</w:t>
            </w:r>
          </w:p>
        </w:tc>
        <w:tc>
          <w:tcPr>
            <w:tcW w:w="579" w:type="dxa"/>
          </w:tcPr>
          <w:p w14:paraId="77E8A109" w14:textId="77777777" w:rsidR="00F24501" w:rsidRPr="00D23288" w:rsidRDefault="00F24501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</w:tcPr>
          <w:p w14:paraId="3276C4DD" w14:textId="6C32DAC7" w:rsidR="00F24501" w:rsidRPr="00D23288" w:rsidRDefault="008604FF" w:rsidP="001A30F0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индук.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элек.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газ.</w:t>
            </w:r>
          </w:p>
        </w:tc>
        <w:tc>
          <w:tcPr>
            <w:tcW w:w="573" w:type="dxa"/>
          </w:tcPr>
          <w:p w14:paraId="116B3006" w14:textId="77777777" w:rsidR="00F24501" w:rsidRPr="00D23288" w:rsidRDefault="00F24501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1E1292" w14:textId="12FC8A94" w:rsidR="00F24501" w:rsidRPr="00D23288" w:rsidRDefault="008604FF" w:rsidP="007A7E4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вакуумные упаковщики</w:t>
            </w:r>
          </w:p>
        </w:tc>
        <w:tc>
          <w:tcPr>
            <w:tcW w:w="568" w:type="dxa"/>
          </w:tcPr>
          <w:p w14:paraId="14BB5451" w14:textId="77777777" w:rsidR="00F24501" w:rsidRPr="00D23288" w:rsidRDefault="00F24501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2113D434" w14:textId="77777777" w:rsidTr="002A258C">
        <w:trPr>
          <w:trHeight w:val="20"/>
        </w:trPr>
        <w:tc>
          <w:tcPr>
            <w:tcW w:w="1677" w:type="dxa"/>
            <w:gridSpan w:val="8"/>
          </w:tcPr>
          <w:p w14:paraId="643FF402" w14:textId="1BA9A409" w:rsidR="00EB2A92" w:rsidRPr="00D23288" w:rsidRDefault="008604FF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2566" w:type="dxa"/>
            <w:gridSpan w:val="12"/>
          </w:tcPr>
          <w:p w14:paraId="4F6E4FF2" w14:textId="43EA257C" w:rsidR="00EB2A92" w:rsidRPr="00D23288" w:rsidRDefault="008604FF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24" w:type="dxa"/>
          </w:tcPr>
          <w:p w14:paraId="0480E5D8" w14:textId="167CDE71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</w:tcPr>
          <w:p w14:paraId="61C446B3" w14:textId="4E8E6FDC" w:rsidR="00EB2A92" w:rsidRPr="00D23288" w:rsidRDefault="008604FF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1865" w:type="dxa"/>
            <w:gridSpan w:val="6"/>
          </w:tcPr>
          <w:p w14:paraId="5FFE3F45" w14:textId="3E6B06DF" w:rsidR="00EB2A92" w:rsidRPr="00D23288" w:rsidRDefault="008604FF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14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579" w:type="dxa"/>
          </w:tcPr>
          <w:p w14:paraId="37CE35EC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713" w:type="dxa"/>
            <w:gridSpan w:val="4"/>
          </w:tcPr>
          <w:p w14:paraId="67E08F94" w14:textId="77692886" w:rsidR="00EB2A92" w:rsidRPr="00D23288" w:rsidRDefault="008604FF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1827" w:type="dxa"/>
            <w:gridSpan w:val="2"/>
          </w:tcPr>
          <w:p w14:paraId="7CF7823C" w14:textId="173E4A26" w:rsidR="00EB2A92" w:rsidRPr="00D23288" w:rsidRDefault="008604FF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сковороды</w:t>
            </w:r>
          </w:p>
        </w:tc>
        <w:tc>
          <w:tcPr>
            <w:tcW w:w="573" w:type="dxa"/>
          </w:tcPr>
          <w:p w14:paraId="3E4C4064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0E4F1B44" w14:textId="5351906F" w:rsidR="00EB2A92" w:rsidRPr="00D23288" w:rsidRDefault="008604FF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76F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запайщики</w:t>
            </w:r>
          </w:p>
        </w:tc>
        <w:tc>
          <w:tcPr>
            <w:tcW w:w="568" w:type="dxa"/>
          </w:tcPr>
          <w:p w14:paraId="0BD5B88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34EC2224" w14:textId="77777777" w:rsidTr="002A258C">
        <w:trPr>
          <w:trHeight w:val="20"/>
        </w:trPr>
        <w:tc>
          <w:tcPr>
            <w:tcW w:w="2251" w:type="dxa"/>
            <w:gridSpan w:val="13"/>
          </w:tcPr>
          <w:p w14:paraId="10C0903B" w14:textId="2141E44B" w:rsidR="00EB2A92" w:rsidRPr="00D23288" w:rsidRDefault="008604FF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вентиляционные трубы</w:t>
            </w:r>
          </w:p>
        </w:tc>
        <w:tc>
          <w:tcPr>
            <w:tcW w:w="1992" w:type="dxa"/>
            <w:gridSpan w:val="7"/>
          </w:tcPr>
          <w:p w14:paraId="0E785B43" w14:textId="668E9ACF" w:rsidR="00EB2A92" w:rsidRPr="00D23288" w:rsidRDefault="008604FF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диффузоры</w:t>
            </w:r>
          </w:p>
        </w:tc>
        <w:tc>
          <w:tcPr>
            <w:tcW w:w="524" w:type="dxa"/>
          </w:tcPr>
          <w:p w14:paraId="4669E9E5" w14:textId="594385FF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  <w:tcMar>
              <w:right w:w="0" w:type="dxa"/>
            </w:tcMar>
          </w:tcPr>
          <w:p w14:paraId="4241E1D1" w14:textId="6E07F9C5" w:rsidR="00EB2A92" w:rsidRPr="00D23288" w:rsidRDefault="008604FF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1865" w:type="dxa"/>
            <w:gridSpan w:val="6"/>
            <w:tcMar>
              <w:left w:w="0" w:type="dxa"/>
              <w:right w:w="0" w:type="dxa"/>
            </w:tcMar>
          </w:tcPr>
          <w:p w14:paraId="683ED473" w14:textId="14D9A397" w:rsidR="00EB2A92" w:rsidRPr="00D23288" w:rsidRDefault="008604FF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579" w:type="dxa"/>
          </w:tcPr>
          <w:p w14:paraId="4D692CF3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571" w:type="dxa"/>
            <w:gridSpan w:val="3"/>
          </w:tcPr>
          <w:p w14:paraId="6B741F89" w14:textId="21E91D51" w:rsidR="00EB2A92" w:rsidRPr="00D23288" w:rsidRDefault="008604FF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фритюры </w:t>
            </w:r>
          </w:p>
        </w:tc>
        <w:tc>
          <w:tcPr>
            <w:tcW w:w="1969" w:type="dxa"/>
            <w:gridSpan w:val="3"/>
          </w:tcPr>
          <w:p w14:paraId="56EE32B4" w14:textId="03527119" w:rsidR="00EB2A92" w:rsidRPr="00D23288" w:rsidRDefault="008604FF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грили</w:t>
            </w:r>
          </w:p>
        </w:tc>
        <w:tc>
          <w:tcPr>
            <w:tcW w:w="573" w:type="dxa"/>
          </w:tcPr>
          <w:p w14:paraId="0B1C07B9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D610000" w14:textId="0FA504C6" w:rsidR="00EB2A92" w:rsidRPr="00D23288" w:rsidRDefault="008604FF" w:rsidP="007A7E4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этикетировщики </w:t>
            </w:r>
          </w:p>
        </w:tc>
        <w:tc>
          <w:tcPr>
            <w:tcW w:w="568" w:type="dxa"/>
          </w:tcPr>
          <w:p w14:paraId="1D49D7E5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4CAF964C" w14:textId="77777777" w:rsidTr="002A258C">
        <w:trPr>
          <w:trHeight w:val="20"/>
        </w:trPr>
        <w:tc>
          <w:tcPr>
            <w:tcW w:w="1677" w:type="dxa"/>
            <w:gridSpan w:val="8"/>
          </w:tcPr>
          <w:p w14:paraId="61E69086" w14:textId="725157BE" w:rsidR="009A1C2C" w:rsidRPr="00D23288" w:rsidRDefault="008604FF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кондиционер</w:t>
            </w:r>
          </w:p>
        </w:tc>
        <w:tc>
          <w:tcPr>
            <w:tcW w:w="2566" w:type="dxa"/>
            <w:gridSpan w:val="12"/>
          </w:tcPr>
          <w:p w14:paraId="5314BC2A" w14:textId="211C9AE9" w:rsidR="009A1C2C" w:rsidRPr="00D23288" w:rsidRDefault="008604FF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сплит-системы</w:t>
            </w:r>
          </w:p>
        </w:tc>
        <w:tc>
          <w:tcPr>
            <w:tcW w:w="524" w:type="dxa"/>
          </w:tcPr>
          <w:p w14:paraId="65434F87" w14:textId="540B5DA7" w:rsidR="009A1C2C" w:rsidRPr="00D23288" w:rsidRDefault="009A1C2C" w:rsidP="00C06F80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24EC8A1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3540" w:type="dxa"/>
            <w:gridSpan w:val="6"/>
          </w:tcPr>
          <w:p w14:paraId="0373B97C" w14:textId="2A23B7A2" w:rsidR="009A1C2C" w:rsidRPr="00D23288" w:rsidRDefault="008604FF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пароконвектоматы </w:t>
            </w:r>
          </w:p>
        </w:tc>
        <w:tc>
          <w:tcPr>
            <w:tcW w:w="573" w:type="dxa"/>
          </w:tcPr>
          <w:p w14:paraId="099F7A3B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620D50B" w14:textId="5DBCFBD4" w:rsidR="009A1C2C" w:rsidRPr="00D23288" w:rsidRDefault="008604FF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принтера для этикеток</w:t>
            </w:r>
          </w:p>
        </w:tc>
        <w:tc>
          <w:tcPr>
            <w:tcW w:w="568" w:type="dxa"/>
          </w:tcPr>
          <w:p w14:paraId="7499D5E5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5DF2E1B6" w14:textId="77777777" w:rsidTr="002A258C">
        <w:trPr>
          <w:trHeight w:val="20"/>
        </w:trPr>
        <w:tc>
          <w:tcPr>
            <w:tcW w:w="4243" w:type="dxa"/>
            <w:gridSpan w:val="20"/>
          </w:tcPr>
          <w:p w14:paraId="0725AEDD" w14:textId="5820D33B" w:rsidR="00EB2A92" w:rsidRPr="00D23288" w:rsidRDefault="008604FF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инсектицидные лампы</w:t>
            </w:r>
          </w:p>
        </w:tc>
        <w:tc>
          <w:tcPr>
            <w:tcW w:w="524" w:type="dxa"/>
          </w:tcPr>
          <w:p w14:paraId="4BB2122D" w14:textId="77777777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E09AABD" w14:textId="615C6DFE" w:rsidR="00EB2A92" w:rsidRPr="00D23288" w:rsidRDefault="008604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доски </w:t>
            </w:r>
          </w:p>
        </w:tc>
        <w:tc>
          <w:tcPr>
            <w:tcW w:w="1241" w:type="dxa"/>
            <w:gridSpan w:val="4"/>
          </w:tcPr>
          <w:p w14:paraId="73E7D552" w14:textId="10D48D7B" w:rsidR="00EB2A92" w:rsidRPr="00D23288" w:rsidRDefault="008604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посуда</w:t>
            </w:r>
          </w:p>
        </w:tc>
        <w:tc>
          <w:tcPr>
            <w:tcW w:w="1245" w:type="dxa"/>
            <w:gridSpan w:val="4"/>
          </w:tcPr>
          <w:p w14:paraId="0970238A" w14:textId="6A86C445" w:rsidR="00EB2A92" w:rsidRPr="00D23288" w:rsidRDefault="008604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инвентарь</w:t>
            </w:r>
          </w:p>
        </w:tc>
        <w:tc>
          <w:tcPr>
            <w:tcW w:w="579" w:type="dxa"/>
          </w:tcPr>
          <w:p w14:paraId="2E101AC8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</w:tcPr>
          <w:p w14:paraId="25285E8E" w14:textId="746A2EF3" w:rsidR="00EB2A92" w:rsidRPr="00D23288" w:rsidRDefault="008604FF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печи подовые </w:t>
            </w:r>
          </w:p>
        </w:tc>
        <w:tc>
          <w:tcPr>
            <w:tcW w:w="1969" w:type="dxa"/>
            <w:gridSpan w:val="3"/>
          </w:tcPr>
          <w:p w14:paraId="3AE04698" w14:textId="6B9F28FB" w:rsidR="00EB2A92" w:rsidRPr="00D23288" w:rsidRDefault="008604FF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печи ротационные</w:t>
            </w:r>
          </w:p>
        </w:tc>
        <w:tc>
          <w:tcPr>
            <w:tcW w:w="573" w:type="dxa"/>
          </w:tcPr>
          <w:p w14:paraId="49010A30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7F0AC87" w14:textId="0083B9D5" w:rsidR="00EB2A92" w:rsidRPr="00D23288" w:rsidRDefault="008604FF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термоусадочные туннели</w:t>
            </w:r>
          </w:p>
        </w:tc>
        <w:tc>
          <w:tcPr>
            <w:tcW w:w="568" w:type="dxa"/>
          </w:tcPr>
          <w:p w14:paraId="77178FC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899C11D" w14:textId="77777777" w:rsidTr="002A258C">
        <w:trPr>
          <w:trHeight w:val="20"/>
        </w:trPr>
        <w:tc>
          <w:tcPr>
            <w:tcW w:w="1826" w:type="dxa"/>
            <w:gridSpan w:val="10"/>
          </w:tcPr>
          <w:p w14:paraId="49C9F409" w14:textId="00E9CCD4" w:rsidR="000A03B9" w:rsidRPr="00D23288" w:rsidRDefault="008604FF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(выше 2 м)</w:t>
            </w:r>
          </w:p>
        </w:tc>
        <w:tc>
          <w:tcPr>
            <w:tcW w:w="2417" w:type="dxa"/>
            <w:gridSpan w:val="10"/>
          </w:tcPr>
          <w:p w14:paraId="63A3CCD7" w14:textId="77777777" w:rsidR="000A03B9" w:rsidRPr="00D23288" w:rsidRDefault="000A03B9" w:rsidP="009A1C2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окрашен, сэндвич-панель</w:t>
            </w:r>
          </w:p>
        </w:tc>
        <w:tc>
          <w:tcPr>
            <w:tcW w:w="524" w:type="dxa"/>
          </w:tcPr>
          <w:p w14:paraId="1DF65090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2F1196B4" w14:textId="34CA1000" w:rsidR="000A03B9" w:rsidRPr="00D23288" w:rsidRDefault="008604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ножи </w:t>
            </w:r>
          </w:p>
        </w:tc>
        <w:tc>
          <w:tcPr>
            <w:tcW w:w="1241" w:type="dxa"/>
            <w:gridSpan w:val="4"/>
          </w:tcPr>
          <w:p w14:paraId="50CF4FE1" w14:textId="63731306" w:rsidR="000A03B9" w:rsidRPr="00D23288" w:rsidRDefault="008604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мусаты</w:t>
            </w:r>
          </w:p>
        </w:tc>
        <w:tc>
          <w:tcPr>
            <w:tcW w:w="1245" w:type="dxa"/>
            <w:gridSpan w:val="4"/>
          </w:tcPr>
          <w:p w14:paraId="0D7D72D7" w14:textId="47812D6E" w:rsidR="000A03B9" w:rsidRPr="00D23288" w:rsidRDefault="008604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секачи</w:t>
            </w:r>
          </w:p>
        </w:tc>
        <w:tc>
          <w:tcPr>
            <w:tcW w:w="579" w:type="dxa"/>
          </w:tcPr>
          <w:p w14:paraId="20AB635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6A0FEF01" w14:textId="5825BA77" w:rsidR="000A03B9" w:rsidRPr="00D23288" w:rsidRDefault="008604FF" w:rsidP="001A30F0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расстоечные шкафы</w:t>
            </w:r>
          </w:p>
        </w:tc>
        <w:tc>
          <w:tcPr>
            <w:tcW w:w="573" w:type="dxa"/>
          </w:tcPr>
          <w:p w14:paraId="0050DBC0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390AF4D2" w14:textId="4A39AED0" w:rsidR="000A03B9" w:rsidRPr="00D23288" w:rsidRDefault="008604FF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автоматически</w:t>
            </w:r>
            <w:r w:rsidR="00186661" w:rsidRPr="00D23288">
              <w:rPr>
                <w:szCs w:val="16"/>
              </w:rPr>
              <w:t>е</w:t>
            </w:r>
            <w:r w:rsidR="000A03B9" w:rsidRPr="00D23288">
              <w:rPr>
                <w:szCs w:val="16"/>
              </w:rPr>
              <w:t xml:space="preserve"> клипсаторы</w:t>
            </w:r>
          </w:p>
        </w:tc>
        <w:tc>
          <w:tcPr>
            <w:tcW w:w="568" w:type="dxa"/>
          </w:tcPr>
          <w:p w14:paraId="745EEC3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4D5542" w:rsidRPr="00D23288" w14:paraId="1B611B2C" w14:textId="77777777" w:rsidTr="002A258C">
        <w:trPr>
          <w:trHeight w:val="20"/>
        </w:trPr>
        <w:tc>
          <w:tcPr>
            <w:tcW w:w="1677" w:type="dxa"/>
            <w:gridSpan w:val="8"/>
          </w:tcPr>
          <w:p w14:paraId="3D927789" w14:textId="00CD2413" w:rsidR="000A03B9" w:rsidRPr="00D23288" w:rsidRDefault="008604FF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9870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(до 2 м)</w:t>
            </w:r>
          </w:p>
        </w:tc>
        <w:tc>
          <w:tcPr>
            <w:tcW w:w="2566" w:type="dxa"/>
            <w:gridSpan w:val="12"/>
          </w:tcPr>
          <w:p w14:paraId="3700A24E" w14:textId="77777777" w:rsidR="000A03B9" w:rsidRPr="00D23288" w:rsidRDefault="000A03B9" w:rsidP="009A1C2C">
            <w:pPr>
              <w:pStyle w:val="--2"/>
              <w:rPr>
                <w:sz w:val="14"/>
                <w:szCs w:val="14"/>
              </w:rPr>
            </w:pPr>
            <w:r w:rsidRPr="00D23288">
              <w:rPr>
                <w:sz w:val="14"/>
                <w:szCs w:val="14"/>
              </w:rPr>
              <w:t>плитка, метл.лист, сэндвич-панель</w:t>
            </w:r>
          </w:p>
        </w:tc>
        <w:tc>
          <w:tcPr>
            <w:tcW w:w="524" w:type="dxa"/>
          </w:tcPr>
          <w:p w14:paraId="2E5F5484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5A39C5D" w14:textId="67B82C73" w:rsidR="000A03B9" w:rsidRPr="00D23288" w:rsidRDefault="008604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шампура</w:t>
            </w:r>
          </w:p>
        </w:tc>
        <w:tc>
          <w:tcPr>
            <w:tcW w:w="1241" w:type="dxa"/>
            <w:gridSpan w:val="4"/>
          </w:tcPr>
          <w:p w14:paraId="40B24991" w14:textId="28972873" w:rsidR="000A03B9" w:rsidRPr="00D23288" w:rsidRDefault="008604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крючки</w:t>
            </w:r>
          </w:p>
        </w:tc>
        <w:tc>
          <w:tcPr>
            <w:tcW w:w="1245" w:type="dxa"/>
            <w:gridSpan w:val="4"/>
          </w:tcPr>
          <w:p w14:paraId="1A3A1F0D" w14:textId="3B49C95D" w:rsidR="000A03B9" w:rsidRPr="00D23288" w:rsidRDefault="008604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вешала</w:t>
            </w:r>
          </w:p>
        </w:tc>
        <w:tc>
          <w:tcPr>
            <w:tcW w:w="579" w:type="dxa"/>
          </w:tcPr>
          <w:p w14:paraId="42C5FA0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</w:tcPr>
          <w:p w14:paraId="4016DE1A" w14:textId="5D6D0FAD" w:rsidR="000A03B9" w:rsidRPr="00D23288" w:rsidRDefault="008604FF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вафельницы</w:t>
            </w:r>
          </w:p>
        </w:tc>
        <w:tc>
          <w:tcPr>
            <w:tcW w:w="573" w:type="dxa"/>
          </w:tcPr>
          <w:p w14:paraId="48535E51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1561F38" w14:textId="348BAE14" w:rsidR="000A03B9" w:rsidRPr="00D23288" w:rsidRDefault="008604FF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  <w:lang w:val="en-US"/>
              </w:rPr>
              <w:t>flow pack</w:t>
            </w:r>
          </w:p>
        </w:tc>
        <w:tc>
          <w:tcPr>
            <w:tcW w:w="568" w:type="dxa"/>
          </w:tcPr>
          <w:p w14:paraId="1FF8805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4B4DA293" w14:textId="77777777" w:rsidTr="002A258C">
        <w:trPr>
          <w:trHeight w:val="42"/>
        </w:trPr>
        <w:tc>
          <w:tcPr>
            <w:tcW w:w="2389" w:type="dxa"/>
            <w:gridSpan w:val="15"/>
          </w:tcPr>
          <w:p w14:paraId="775C20FA" w14:textId="79591054" w:rsidR="00A76BFD" w:rsidRPr="00D23288" w:rsidRDefault="008604FF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бактерицидные лампы </w:t>
            </w:r>
          </w:p>
        </w:tc>
        <w:tc>
          <w:tcPr>
            <w:tcW w:w="1854" w:type="dxa"/>
            <w:gridSpan w:val="5"/>
          </w:tcPr>
          <w:p w14:paraId="1E4525BC" w14:textId="39E589F4" w:rsidR="00A76BFD" w:rsidRPr="00D23288" w:rsidRDefault="008604FF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стерилизатор</w:t>
            </w:r>
          </w:p>
        </w:tc>
        <w:tc>
          <w:tcPr>
            <w:tcW w:w="524" w:type="dxa"/>
          </w:tcPr>
          <w:p w14:paraId="246A074A" w14:textId="1F230A0C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2A66E17" w14:textId="6B659DA8" w:rsidR="00A76BFD" w:rsidRPr="00D23288" w:rsidRDefault="008604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гастроёмкости</w:t>
            </w:r>
          </w:p>
        </w:tc>
        <w:tc>
          <w:tcPr>
            <w:tcW w:w="579" w:type="dxa"/>
          </w:tcPr>
          <w:p w14:paraId="15DA116B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5F9179F8" w14:textId="4BCE8686" w:rsidR="00A76BFD" w:rsidRPr="00D23288" w:rsidRDefault="00A76BFD" w:rsidP="0063663B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Технологическое оборудование:</w:t>
            </w:r>
          </w:p>
        </w:tc>
        <w:tc>
          <w:tcPr>
            <w:tcW w:w="2691" w:type="dxa"/>
            <w:gridSpan w:val="2"/>
            <w:shd w:val="clear" w:color="auto" w:fill="BFBFBF" w:themeFill="background1" w:themeFillShade="BF"/>
          </w:tcPr>
          <w:p w14:paraId="69DAFE06" w14:textId="1BDB98E5" w:rsidR="00A76BFD" w:rsidRPr="00D23288" w:rsidRDefault="00A76BFD" w:rsidP="0063663B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150295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51846D7" w14:textId="77777777" w:rsidTr="002A258C">
        <w:trPr>
          <w:trHeight w:val="20"/>
        </w:trPr>
        <w:tc>
          <w:tcPr>
            <w:tcW w:w="2389" w:type="dxa"/>
            <w:gridSpan w:val="15"/>
          </w:tcPr>
          <w:p w14:paraId="7C62CA4C" w14:textId="3F6479BE" w:rsidR="00A76BFD" w:rsidRPr="00D23288" w:rsidRDefault="008604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металлоконструкции</w:t>
            </w:r>
          </w:p>
        </w:tc>
        <w:tc>
          <w:tcPr>
            <w:tcW w:w="1854" w:type="dxa"/>
            <w:gridSpan w:val="5"/>
          </w:tcPr>
          <w:p w14:paraId="40DA2FAA" w14:textId="292AE4F7" w:rsidR="00A76BFD" w:rsidRPr="00D23288" w:rsidRDefault="008604FF" w:rsidP="009A1C2C">
            <w:pPr>
              <w:pStyle w:val="--2"/>
              <w:ind w:left="137"/>
              <w:rPr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кабель-каналы</w:t>
            </w:r>
          </w:p>
        </w:tc>
        <w:tc>
          <w:tcPr>
            <w:tcW w:w="524" w:type="dxa"/>
          </w:tcPr>
          <w:p w14:paraId="74F7D133" w14:textId="6556752D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62217AA6" w14:textId="59F35BF3" w:rsidR="00A76BFD" w:rsidRPr="00D23288" w:rsidRDefault="008604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формы для выпечки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396B2C8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3540" w:type="dxa"/>
            <w:gridSpan w:val="6"/>
          </w:tcPr>
          <w:p w14:paraId="5F97813E" w14:textId="3B504C5B" w:rsidR="00A76BFD" w:rsidRPr="00D23288" w:rsidRDefault="008604FF" w:rsidP="004D328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</w:t>
            </w:r>
          </w:p>
        </w:tc>
        <w:tc>
          <w:tcPr>
            <w:tcW w:w="573" w:type="dxa"/>
          </w:tcPr>
          <w:p w14:paraId="524617B1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6607B7EA" w14:textId="72FB4813" w:rsidR="00A76BFD" w:rsidRPr="00D23288" w:rsidRDefault="008604FF" w:rsidP="00262D9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E21EE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1278B4F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7EAA8FD5" w14:textId="77777777" w:rsidTr="002A258C">
        <w:trPr>
          <w:trHeight w:val="20"/>
        </w:trPr>
        <w:tc>
          <w:tcPr>
            <w:tcW w:w="4243" w:type="dxa"/>
            <w:gridSpan w:val="20"/>
          </w:tcPr>
          <w:p w14:paraId="3F628A96" w14:textId="3FE8D1E0" w:rsidR="00A76BFD" w:rsidRPr="00D23288" w:rsidRDefault="008604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водопроводные трубы</w:t>
            </w:r>
          </w:p>
        </w:tc>
        <w:tc>
          <w:tcPr>
            <w:tcW w:w="524" w:type="dxa"/>
          </w:tcPr>
          <w:p w14:paraId="426B664C" w14:textId="77777777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D40483A" w14:textId="2A99C0A1" w:rsidR="00A76BFD" w:rsidRPr="00D23288" w:rsidRDefault="008604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листы для выпечки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161FB20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58FCE7DE" w14:textId="48C69002" w:rsidR="00A76BFD" w:rsidRPr="00D23288" w:rsidRDefault="008604FF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настольные</w:t>
            </w:r>
          </w:p>
        </w:tc>
        <w:tc>
          <w:tcPr>
            <w:tcW w:w="573" w:type="dxa"/>
          </w:tcPr>
          <w:p w14:paraId="7958142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308FFB8" w14:textId="44D844EF" w:rsidR="00A76BFD" w:rsidRPr="00D23288" w:rsidRDefault="008604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5425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91B15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4B47057E" w14:textId="2F46749A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900AE82" w14:textId="77777777" w:rsidTr="002A258C">
        <w:trPr>
          <w:trHeight w:val="20"/>
        </w:trPr>
        <w:tc>
          <w:tcPr>
            <w:tcW w:w="1520" w:type="dxa"/>
            <w:gridSpan w:val="6"/>
          </w:tcPr>
          <w:p w14:paraId="705CCF25" w14:textId="713C1950" w:rsidR="00EB2A92" w:rsidRPr="00D23288" w:rsidRDefault="008604FF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выключатели </w:t>
            </w:r>
          </w:p>
        </w:tc>
        <w:tc>
          <w:tcPr>
            <w:tcW w:w="1092" w:type="dxa"/>
            <w:gridSpan w:val="10"/>
          </w:tcPr>
          <w:p w14:paraId="1CD4DEC6" w14:textId="0E853DAE" w:rsidR="00EB2A92" w:rsidRPr="00D23288" w:rsidRDefault="008604FF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розетки</w:t>
            </w:r>
          </w:p>
        </w:tc>
        <w:tc>
          <w:tcPr>
            <w:tcW w:w="1631" w:type="dxa"/>
            <w:gridSpan w:val="4"/>
          </w:tcPr>
          <w:p w14:paraId="65A95F33" w14:textId="241027A5" w:rsidR="00EB2A92" w:rsidRPr="00D23288" w:rsidRDefault="008604FF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507453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дверные ручки</w:t>
            </w:r>
          </w:p>
        </w:tc>
        <w:tc>
          <w:tcPr>
            <w:tcW w:w="524" w:type="dxa"/>
          </w:tcPr>
          <w:p w14:paraId="3383A685" w14:textId="4B43087C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C97FB54" w14:textId="5768625D" w:rsidR="00EB2A92" w:rsidRPr="00D23288" w:rsidRDefault="008604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4D91BC80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429" w:type="dxa"/>
            <w:gridSpan w:val="2"/>
            <w:vAlign w:val="bottom"/>
          </w:tcPr>
          <w:p w14:paraId="010724D9" w14:textId="6DE2F42A" w:rsidR="00EB2A92" w:rsidRPr="00D23288" w:rsidRDefault="008604FF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блендеры </w:t>
            </w:r>
          </w:p>
        </w:tc>
        <w:tc>
          <w:tcPr>
            <w:tcW w:w="2111" w:type="dxa"/>
            <w:gridSpan w:val="4"/>
            <w:vAlign w:val="bottom"/>
          </w:tcPr>
          <w:p w14:paraId="6AF9656C" w14:textId="1B896F62" w:rsidR="00EB2A92" w:rsidRPr="00D23288" w:rsidRDefault="008604FF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миксеры планетарные</w:t>
            </w:r>
          </w:p>
        </w:tc>
        <w:tc>
          <w:tcPr>
            <w:tcW w:w="573" w:type="dxa"/>
          </w:tcPr>
          <w:p w14:paraId="7CB4C1CA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3D7B4F67" w14:textId="1229F354" w:rsidR="00EB2A92" w:rsidRPr="00D23288" w:rsidRDefault="008604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EA2075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E65DCD0" w14:textId="77777777" w:rsidTr="002A258C">
        <w:trPr>
          <w:trHeight w:val="20"/>
        </w:trPr>
        <w:tc>
          <w:tcPr>
            <w:tcW w:w="1684" w:type="dxa"/>
            <w:gridSpan w:val="9"/>
          </w:tcPr>
          <w:p w14:paraId="5A338E83" w14:textId="7D0C7CD1" w:rsidR="00EB2A92" w:rsidRPr="00D23288" w:rsidRDefault="008604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окна внешние</w:t>
            </w:r>
          </w:p>
        </w:tc>
        <w:tc>
          <w:tcPr>
            <w:tcW w:w="2559" w:type="dxa"/>
            <w:gridSpan w:val="11"/>
          </w:tcPr>
          <w:p w14:paraId="47C7CA54" w14:textId="131C5BB5" w:rsidR="00EB2A92" w:rsidRPr="00D23288" w:rsidRDefault="008604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внутрицеховые</w:t>
            </w:r>
          </w:p>
        </w:tc>
        <w:tc>
          <w:tcPr>
            <w:tcW w:w="524" w:type="dxa"/>
          </w:tcPr>
          <w:p w14:paraId="06EF16E7" w14:textId="2D0F8756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D4E5132" w14:textId="3D525F4E" w:rsidR="00EB2A92" w:rsidRPr="00D23288" w:rsidRDefault="008604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силапеновые коврики</w:t>
            </w:r>
          </w:p>
        </w:tc>
        <w:tc>
          <w:tcPr>
            <w:tcW w:w="579" w:type="dxa"/>
          </w:tcPr>
          <w:p w14:paraId="608DA442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571" w:type="dxa"/>
            <w:gridSpan w:val="3"/>
            <w:vAlign w:val="center"/>
          </w:tcPr>
          <w:p w14:paraId="75A7DCBF" w14:textId="2E2B5B0B" w:rsidR="00EB2A92" w:rsidRPr="00D23288" w:rsidRDefault="008604FF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бисквиторезки </w:t>
            </w:r>
          </w:p>
        </w:tc>
        <w:tc>
          <w:tcPr>
            <w:tcW w:w="1969" w:type="dxa"/>
            <w:gridSpan w:val="3"/>
            <w:tcMar>
              <w:left w:w="0" w:type="dxa"/>
              <w:right w:w="0" w:type="dxa"/>
            </w:tcMar>
            <w:vAlign w:val="center"/>
          </w:tcPr>
          <w:p w14:paraId="34E3618D" w14:textId="3B14B57A" w:rsidR="00EB2A92" w:rsidRPr="00D23288" w:rsidRDefault="008604FF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отсадочные машины</w:t>
            </w:r>
          </w:p>
        </w:tc>
        <w:tc>
          <w:tcPr>
            <w:tcW w:w="573" w:type="dxa"/>
          </w:tcPr>
          <w:p w14:paraId="12223571" w14:textId="77777777" w:rsidR="00EB2A92" w:rsidRPr="00D23288" w:rsidRDefault="00EB2A92" w:rsidP="00C728D3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568F403" w14:textId="11422250" w:rsidR="00EB2A92" w:rsidRPr="00D23288" w:rsidRDefault="008604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665E743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0E9AEC68" w14:textId="77777777" w:rsidTr="002A258C">
        <w:trPr>
          <w:trHeight w:val="20"/>
        </w:trPr>
        <w:tc>
          <w:tcPr>
            <w:tcW w:w="1633" w:type="dxa"/>
            <w:gridSpan w:val="7"/>
          </w:tcPr>
          <w:p w14:paraId="54D511D8" w14:textId="05594BB2" w:rsidR="00EB2A92" w:rsidRPr="00D23288" w:rsidRDefault="008604FF" w:rsidP="00EA206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электрощиты</w:t>
            </w:r>
          </w:p>
        </w:tc>
        <w:tc>
          <w:tcPr>
            <w:tcW w:w="2610" w:type="dxa"/>
            <w:gridSpan w:val="13"/>
          </w:tcPr>
          <w:p w14:paraId="3B6D0B92" w14:textId="669C286B" w:rsidR="00EB2A92" w:rsidRPr="00D23288" w:rsidRDefault="008604FF" w:rsidP="009A1C2C">
            <w:pPr>
              <w:pStyle w:val="--2"/>
              <w:tabs>
                <w:tab w:val="left" w:pos="1877"/>
              </w:tabs>
              <w:ind w:left="199"/>
              <w:rPr>
                <w:szCs w:val="16"/>
              </w:rPr>
            </w:pPr>
            <w:sdt>
              <w:sdtPr>
                <w:rPr>
                  <w:szCs w:val="16"/>
                </w:rPr>
                <w:id w:val="1191956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пожарный щит</w:t>
            </w:r>
          </w:p>
        </w:tc>
        <w:tc>
          <w:tcPr>
            <w:tcW w:w="524" w:type="dxa"/>
          </w:tcPr>
          <w:p w14:paraId="0D1A7618" w14:textId="3B72BA97" w:rsidR="00EB2A92" w:rsidRPr="00D23288" w:rsidRDefault="00EB2A92" w:rsidP="00381B47">
            <w:pPr>
              <w:pStyle w:val="--2"/>
              <w:tabs>
                <w:tab w:val="left" w:pos="1877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4B313C67" w14:textId="6ECAA333" w:rsidR="00EB2A92" w:rsidRPr="00D23288" w:rsidRDefault="008604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внутрицеховая тара (вёдра, ящики)</w:t>
            </w:r>
          </w:p>
        </w:tc>
        <w:tc>
          <w:tcPr>
            <w:tcW w:w="579" w:type="dxa"/>
          </w:tcPr>
          <w:p w14:paraId="3AE71269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  <w:vAlign w:val="bottom"/>
          </w:tcPr>
          <w:p w14:paraId="0276E9FC" w14:textId="1156ACBC" w:rsidR="00EB2A92" w:rsidRPr="00D23288" w:rsidRDefault="008604FF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тестомесы </w:t>
            </w:r>
          </w:p>
        </w:tc>
        <w:tc>
          <w:tcPr>
            <w:tcW w:w="1969" w:type="dxa"/>
            <w:gridSpan w:val="3"/>
            <w:vAlign w:val="bottom"/>
          </w:tcPr>
          <w:p w14:paraId="4DBA1B90" w14:textId="7A6292DD" w:rsidR="00EB2A92" w:rsidRPr="00D23288" w:rsidRDefault="008604FF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 xml:space="preserve"> тестоделители</w:t>
            </w:r>
          </w:p>
        </w:tc>
        <w:tc>
          <w:tcPr>
            <w:tcW w:w="573" w:type="dxa"/>
          </w:tcPr>
          <w:p w14:paraId="77C03FD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255E4E30" w14:textId="312B1FD2" w:rsidR="00EB2A92" w:rsidRPr="00D23288" w:rsidRDefault="008604FF" w:rsidP="00EA2062">
            <w:pPr>
              <w:pStyle w:val="--2"/>
              <w:tabs>
                <w:tab w:val="left" w:pos="1026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EA3FB6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8B42369" w14:textId="77777777" w:rsidTr="002A258C">
        <w:trPr>
          <w:trHeight w:val="20"/>
        </w:trPr>
        <w:tc>
          <w:tcPr>
            <w:tcW w:w="2389" w:type="dxa"/>
            <w:gridSpan w:val="15"/>
          </w:tcPr>
          <w:p w14:paraId="686C099A" w14:textId="653D8688" w:rsidR="00EB2A92" w:rsidRPr="00D23288" w:rsidRDefault="008604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 xml:space="preserve">отопительные приборы </w:t>
            </w:r>
          </w:p>
        </w:tc>
        <w:tc>
          <w:tcPr>
            <w:tcW w:w="1854" w:type="dxa"/>
            <w:gridSpan w:val="5"/>
          </w:tcPr>
          <w:p w14:paraId="0DFCA873" w14:textId="73BF7279" w:rsidR="00EB2A92" w:rsidRPr="00D23288" w:rsidRDefault="008604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бойлера</w:t>
            </w:r>
          </w:p>
        </w:tc>
        <w:tc>
          <w:tcPr>
            <w:tcW w:w="524" w:type="dxa"/>
          </w:tcPr>
          <w:p w14:paraId="13B93F27" w14:textId="69BCE07A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592B985A" w14:textId="3194BEC1" w:rsidR="00EB2A92" w:rsidRPr="00D23288" w:rsidRDefault="008604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дежи </w:t>
            </w:r>
          </w:p>
        </w:tc>
        <w:tc>
          <w:tcPr>
            <w:tcW w:w="2117" w:type="dxa"/>
            <w:gridSpan w:val="7"/>
          </w:tcPr>
          <w:p w14:paraId="44B8655A" w14:textId="2BE7AA1C" w:rsidR="00EB2A92" w:rsidRPr="00D23288" w:rsidRDefault="008604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передвижные ёмкости</w:t>
            </w:r>
          </w:p>
        </w:tc>
        <w:tc>
          <w:tcPr>
            <w:tcW w:w="579" w:type="dxa"/>
          </w:tcPr>
          <w:p w14:paraId="711511A6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13" w:type="dxa"/>
            <w:gridSpan w:val="4"/>
            <w:tcMar>
              <w:right w:w="0" w:type="dxa"/>
            </w:tcMar>
            <w:vAlign w:val="center"/>
          </w:tcPr>
          <w:p w14:paraId="72698839" w14:textId="25D155B1" w:rsidR="00EB2A92" w:rsidRPr="00D23288" w:rsidRDefault="008604FF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тестоокруглители </w:t>
            </w:r>
          </w:p>
        </w:tc>
        <w:tc>
          <w:tcPr>
            <w:tcW w:w="1827" w:type="dxa"/>
            <w:gridSpan w:val="2"/>
            <w:tcMar>
              <w:left w:w="0" w:type="dxa"/>
              <w:right w:w="0" w:type="dxa"/>
            </w:tcMar>
            <w:vAlign w:val="center"/>
          </w:tcPr>
          <w:p w14:paraId="5052F2FB" w14:textId="1C470ED2" w:rsidR="00EB2A92" w:rsidRPr="00D23288" w:rsidRDefault="008604FF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>тестораскатки</w:t>
            </w:r>
          </w:p>
        </w:tc>
        <w:tc>
          <w:tcPr>
            <w:tcW w:w="573" w:type="dxa"/>
          </w:tcPr>
          <w:p w14:paraId="194073C2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A59485" w14:textId="5E707D13" w:rsidR="00EB2A92" w:rsidRPr="00D23288" w:rsidRDefault="008604FF" w:rsidP="00E237E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33F9140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2163AA" w14:textId="77777777" w:rsidTr="002A258C">
        <w:trPr>
          <w:trHeight w:val="20"/>
        </w:trPr>
        <w:tc>
          <w:tcPr>
            <w:tcW w:w="1121" w:type="dxa"/>
            <w:gridSpan w:val="3"/>
          </w:tcPr>
          <w:p w14:paraId="51BF40D8" w14:textId="1109367F" w:rsidR="009A1C2C" w:rsidRPr="00D23288" w:rsidRDefault="008604FF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двери</w:t>
            </w:r>
          </w:p>
        </w:tc>
        <w:tc>
          <w:tcPr>
            <w:tcW w:w="3122" w:type="dxa"/>
            <w:gridSpan w:val="17"/>
          </w:tcPr>
          <w:p w14:paraId="16970DF6" w14:textId="7E431038" w:rsidR="009A1C2C" w:rsidRPr="00D23288" w:rsidRDefault="008604FF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89950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ворота/роллета</w:t>
            </w:r>
            <w:r w:rsidR="00122615" w:rsidRPr="00D23288">
              <w:rPr>
                <w:szCs w:val="16"/>
              </w:rPr>
              <w:t xml:space="preserve"> </w:t>
            </w:r>
          </w:p>
        </w:tc>
        <w:tc>
          <w:tcPr>
            <w:tcW w:w="524" w:type="dxa"/>
          </w:tcPr>
          <w:p w14:paraId="3127862C" w14:textId="6DD4C504" w:rsidR="009A1C2C" w:rsidRPr="00D23288" w:rsidRDefault="009A1C2C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4530872" w14:textId="4B5C8994" w:rsidR="009A1C2C" w:rsidRPr="00D23288" w:rsidRDefault="008604FF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ёмкости для перетаривания</w:t>
            </w:r>
          </w:p>
        </w:tc>
        <w:tc>
          <w:tcPr>
            <w:tcW w:w="579" w:type="dxa"/>
          </w:tcPr>
          <w:p w14:paraId="1077DBAD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613342A7" w14:textId="69C7CC6E" w:rsidR="009A1C2C" w:rsidRPr="00D23288" w:rsidRDefault="008604FF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прессы для теста</w:t>
            </w:r>
          </w:p>
        </w:tc>
        <w:tc>
          <w:tcPr>
            <w:tcW w:w="573" w:type="dxa"/>
          </w:tcPr>
          <w:p w14:paraId="0690F376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1D8B3D6" w14:textId="1C7B2E2D" w:rsidR="009A1C2C" w:rsidRPr="00D23288" w:rsidRDefault="008604FF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177D488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8A616C" w14:textId="77777777" w:rsidTr="002A258C">
        <w:trPr>
          <w:trHeight w:val="20"/>
        </w:trPr>
        <w:tc>
          <w:tcPr>
            <w:tcW w:w="1684" w:type="dxa"/>
            <w:gridSpan w:val="9"/>
          </w:tcPr>
          <w:p w14:paraId="24F93DB6" w14:textId="59784854" w:rsidR="009A1C2C" w:rsidRPr="00D23288" w:rsidRDefault="008604FF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 xml:space="preserve">завесы ПВХ </w:t>
            </w:r>
          </w:p>
        </w:tc>
        <w:tc>
          <w:tcPr>
            <w:tcW w:w="2559" w:type="dxa"/>
            <w:gridSpan w:val="11"/>
          </w:tcPr>
          <w:p w14:paraId="264DBF4E" w14:textId="3395B7D9" w:rsidR="009A1C2C" w:rsidRPr="00D23288" w:rsidRDefault="008604FF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221C8" w:rsidRPr="00D23288">
              <w:rPr>
                <w:szCs w:val="16"/>
              </w:rPr>
              <w:t xml:space="preserve"> завесы тепловые</w:t>
            </w:r>
          </w:p>
        </w:tc>
        <w:tc>
          <w:tcPr>
            <w:tcW w:w="524" w:type="dxa"/>
          </w:tcPr>
          <w:p w14:paraId="08C13780" w14:textId="434E1A24" w:rsidR="009A1C2C" w:rsidRPr="00D23288" w:rsidRDefault="009A1C2C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777AEECE" w14:textId="5CFC3041" w:rsidR="009A1C2C" w:rsidRPr="00D23288" w:rsidRDefault="008604FF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корзины для расстойки теста</w:t>
            </w:r>
          </w:p>
        </w:tc>
        <w:tc>
          <w:tcPr>
            <w:tcW w:w="579" w:type="dxa"/>
          </w:tcPr>
          <w:p w14:paraId="422855B6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06D1125" w14:textId="17FCFCD2" w:rsidR="009A1C2C" w:rsidRPr="00D23288" w:rsidRDefault="008604FF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тарталетницы</w:t>
            </w:r>
          </w:p>
        </w:tc>
        <w:tc>
          <w:tcPr>
            <w:tcW w:w="573" w:type="dxa"/>
          </w:tcPr>
          <w:p w14:paraId="13376CBF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053869F" w14:textId="3CA739E2" w:rsidR="009A1C2C" w:rsidRPr="00D23288" w:rsidRDefault="008604FF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F60542F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2B09F65" w14:textId="77777777" w:rsidTr="002A258C">
        <w:trPr>
          <w:trHeight w:val="20"/>
        </w:trPr>
        <w:tc>
          <w:tcPr>
            <w:tcW w:w="4243" w:type="dxa"/>
            <w:gridSpan w:val="20"/>
          </w:tcPr>
          <w:p w14:paraId="60C8379C" w14:textId="495160BE" w:rsidR="00C728D3" w:rsidRPr="00D23288" w:rsidRDefault="008604FF" w:rsidP="00007B0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C728D3" w:rsidRPr="00D23288">
              <w:rPr>
                <w:szCs w:val="16"/>
              </w:rPr>
              <w:t>демосистема (контактная поверхность)</w:t>
            </w:r>
          </w:p>
        </w:tc>
        <w:tc>
          <w:tcPr>
            <w:tcW w:w="524" w:type="dxa"/>
          </w:tcPr>
          <w:p w14:paraId="7C0A5188" w14:textId="77777777" w:rsidR="00C728D3" w:rsidRPr="00D23288" w:rsidRDefault="00C728D3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2E6C3E5" w14:textId="532545A6" w:rsidR="00C728D3" w:rsidRPr="00D23288" w:rsidRDefault="008604FF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ёмкости для сыпучих продуктов</w:t>
            </w:r>
          </w:p>
        </w:tc>
        <w:tc>
          <w:tcPr>
            <w:tcW w:w="579" w:type="dxa"/>
          </w:tcPr>
          <w:p w14:paraId="59F5FAD6" w14:textId="77777777" w:rsidR="00C728D3" w:rsidRPr="00D23288" w:rsidRDefault="00FE57D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4CA4CAFE" w14:textId="2B61E80E" w:rsidR="00C728D3" w:rsidRPr="00D23288" w:rsidRDefault="008604FF" w:rsidP="0010073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пневматические распылители</w:t>
            </w:r>
          </w:p>
        </w:tc>
        <w:tc>
          <w:tcPr>
            <w:tcW w:w="573" w:type="dxa"/>
          </w:tcPr>
          <w:p w14:paraId="690C57A6" w14:textId="77777777" w:rsidR="00C728D3" w:rsidRPr="00D23288" w:rsidRDefault="00C728D3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98B724B" w14:textId="76645C27" w:rsidR="00C728D3" w:rsidRPr="00D23288" w:rsidRDefault="008604FF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5AC6BCF" w14:textId="77777777" w:rsidR="00C728D3" w:rsidRPr="00D23288" w:rsidRDefault="00C728D3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266B876E" w14:textId="77777777" w:rsidTr="002A258C">
        <w:trPr>
          <w:trHeight w:val="20"/>
        </w:trPr>
        <w:tc>
          <w:tcPr>
            <w:tcW w:w="1260" w:type="dxa"/>
            <w:gridSpan w:val="5"/>
          </w:tcPr>
          <w:p w14:paraId="1CDFAC34" w14:textId="5E43EF6C" w:rsidR="00FF7C90" w:rsidRPr="00D23288" w:rsidRDefault="008604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лестницы </w:t>
            </w:r>
          </w:p>
        </w:tc>
        <w:tc>
          <w:tcPr>
            <w:tcW w:w="1129" w:type="dxa"/>
            <w:gridSpan w:val="10"/>
          </w:tcPr>
          <w:p w14:paraId="3F2E7E3F" w14:textId="2F4B5D4E" w:rsidR="00FF7C90" w:rsidRPr="00D23288" w:rsidRDefault="008604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249D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пол</w:t>
            </w:r>
          </w:p>
        </w:tc>
        <w:tc>
          <w:tcPr>
            <w:tcW w:w="1854" w:type="dxa"/>
            <w:gridSpan w:val="5"/>
          </w:tcPr>
          <w:p w14:paraId="4BDDF772" w14:textId="7543A56F" w:rsidR="00FF7C90" w:rsidRPr="00D23288" w:rsidRDefault="00FF7C90" w:rsidP="00F03F4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плитка, наливной</w:t>
            </w:r>
          </w:p>
        </w:tc>
        <w:tc>
          <w:tcPr>
            <w:tcW w:w="524" w:type="dxa"/>
          </w:tcPr>
          <w:p w14:paraId="1D6A9EDE" w14:textId="77777777" w:rsidR="00FF7C90" w:rsidRPr="00D23288" w:rsidRDefault="00FF7C90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861" w:type="dxa"/>
            <w:gridSpan w:val="4"/>
          </w:tcPr>
          <w:p w14:paraId="13A686C4" w14:textId="5B827A7D" w:rsidR="00FF7C90" w:rsidRPr="00D23288" w:rsidRDefault="008604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шпильки </w:t>
            </w:r>
          </w:p>
        </w:tc>
        <w:tc>
          <w:tcPr>
            <w:tcW w:w="1865" w:type="dxa"/>
            <w:gridSpan w:val="6"/>
          </w:tcPr>
          <w:p w14:paraId="1E5D64F2" w14:textId="5987900A" w:rsidR="00FF7C90" w:rsidRPr="00D23288" w:rsidRDefault="008604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листы от шпилек</w:t>
            </w:r>
          </w:p>
        </w:tc>
        <w:tc>
          <w:tcPr>
            <w:tcW w:w="579" w:type="dxa"/>
          </w:tcPr>
          <w:p w14:paraId="7FF65786" w14:textId="77777777" w:rsidR="00FF7C90" w:rsidRPr="00D23288" w:rsidRDefault="00FF7C90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70" w:type="dxa"/>
            <w:gridSpan w:val="5"/>
            <w:vAlign w:val="bottom"/>
          </w:tcPr>
          <w:p w14:paraId="3FC63FCC" w14:textId="1347BA99" w:rsidR="00FF7C90" w:rsidRPr="00D23288" w:rsidRDefault="008604FF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термощупы</w:t>
            </w:r>
          </w:p>
        </w:tc>
        <w:tc>
          <w:tcPr>
            <w:tcW w:w="1770" w:type="dxa"/>
            <w:vAlign w:val="bottom"/>
          </w:tcPr>
          <w:p w14:paraId="2888B80D" w14:textId="1FB76A8B" w:rsidR="00FF7C90" w:rsidRPr="00D23288" w:rsidRDefault="008604FF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дробилки</w:t>
            </w:r>
          </w:p>
        </w:tc>
        <w:tc>
          <w:tcPr>
            <w:tcW w:w="573" w:type="dxa"/>
          </w:tcPr>
          <w:p w14:paraId="200994AE" w14:textId="77777777" w:rsidR="00FF7C90" w:rsidRPr="00D23288" w:rsidRDefault="00FF7C90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A999567" w14:textId="03304832" w:rsidR="00FF7C90" w:rsidRPr="00D23288" w:rsidRDefault="008604FF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105611D" w14:textId="77777777" w:rsidR="00FF7C90" w:rsidRPr="00D23288" w:rsidRDefault="00FF7C90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2701B28" w14:textId="77777777" w:rsidTr="002A258C">
        <w:trPr>
          <w:trHeight w:val="20"/>
        </w:trPr>
        <w:tc>
          <w:tcPr>
            <w:tcW w:w="1966" w:type="dxa"/>
            <w:gridSpan w:val="11"/>
          </w:tcPr>
          <w:p w14:paraId="06373E09" w14:textId="77E89A01" w:rsidR="00FF7C90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мусорные корзины </w:t>
            </w:r>
          </w:p>
        </w:tc>
        <w:tc>
          <w:tcPr>
            <w:tcW w:w="2277" w:type="dxa"/>
            <w:gridSpan w:val="9"/>
          </w:tcPr>
          <w:p w14:paraId="4227BEFB" w14:textId="16FA6B92" w:rsidR="00FF7C90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01511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контейнеры для отходов</w:t>
            </w:r>
          </w:p>
        </w:tc>
        <w:tc>
          <w:tcPr>
            <w:tcW w:w="524" w:type="dxa"/>
          </w:tcPr>
          <w:p w14:paraId="1053A628" w14:textId="2FAE05F8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7419F98F" w14:textId="65B225EE" w:rsidR="00FF7C90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тележки подкатные</w:t>
            </w:r>
          </w:p>
        </w:tc>
        <w:tc>
          <w:tcPr>
            <w:tcW w:w="579" w:type="dxa"/>
          </w:tcPr>
          <w:p w14:paraId="2387E98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301675D9" w14:textId="5AC1D82F" w:rsidR="00FF7C90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машина для резки конд. изделий</w:t>
            </w:r>
          </w:p>
        </w:tc>
        <w:tc>
          <w:tcPr>
            <w:tcW w:w="573" w:type="dxa"/>
          </w:tcPr>
          <w:p w14:paraId="68B3DA3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6C6C499" w14:textId="6E4E5BBC" w:rsidR="00FF7C90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270F4E8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06EFCE31" w14:textId="77777777" w:rsidTr="002A258C">
        <w:trPr>
          <w:trHeight w:val="20"/>
        </w:trPr>
        <w:tc>
          <w:tcPr>
            <w:tcW w:w="851" w:type="dxa"/>
          </w:tcPr>
          <w:p w14:paraId="01CEB430" w14:textId="14D89ACA" w:rsidR="00FF7C90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трапы </w:t>
            </w:r>
          </w:p>
        </w:tc>
        <w:tc>
          <w:tcPr>
            <w:tcW w:w="1268" w:type="dxa"/>
            <w:gridSpan w:val="11"/>
          </w:tcPr>
          <w:p w14:paraId="366860DA" w14:textId="73CABB5E" w:rsidR="00FF7C90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стоки</w:t>
            </w:r>
          </w:p>
        </w:tc>
        <w:tc>
          <w:tcPr>
            <w:tcW w:w="2124" w:type="dxa"/>
            <w:gridSpan w:val="8"/>
          </w:tcPr>
          <w:p w14:paraId="675B11F9" w14:textId="28020BC8" w:rsidR="00FF7C90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резиновые коврики</w:t>
            </w:r>
          </w:p>
        </w:tc>
        <w:tc>
          <w:tcPr>
            <w:tcW w:w="524" w:type="dxa"/>
          </w:tcPr>
          <w:p w14:paraId="71E34311" w14:textId="5C5C98B4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3690D4C5" w14:textId="2D8DE273" w:rsidR="00FF7C90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оборотная тара</w:t>
            </w:r>
          </w:p>
        </w:tc>
        <w:tc>
          <w:tcPr>
            <w:tcW w:w="579" w:type="dxa"/>
          </w:tcPr>
          <w:p w14:paraId="6D3F6234" w14:textId="5A6EE9F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33A76086" w14:textId="6BE3AF11" w:rsidR="00FF7C90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ультразвуковые нарезки</w:t>
            </w:r>
          </w:p>
        </w:tc>
        <w:tc>
          <w:tcPr>
            <w:tcW w:w="573" w:type="dxa"/>
          </w:tcPr>
          <w:p w14:paraId="372EC36E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80C2922" w14:textId="4F2236A1" w:rsidR="00FF7C90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592AC7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1D779DAE" w14:textId="77777777" w:rsidTr="002A258C">
        <w:trPr>
          <w:trHeight w:val="20"/>
        </w:trPr>
        <w:tc>
          <w:tcPr>
            <w:tcW w:w="2389" w:type="dxa"/>
            <w:gridSpan w:val="15"/>
          </w:tcPr>
          <w:p w14:paraId="38C5E9AB" w14:textId="01C0BF7C" w:rsidR="00FF7C90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гидравлические тележки</w:t>
            </w:r>
          </w:p>
        </w:tc>
        <w:tc>
          <w:tcPr>
            <w:tcW w:w="1854" w:type="dxa"/>
            <w:gridSpan w:val="5"/>
          </w:tcPr>
          <w:p w14:paraId="2B47CBF7" w14:textId="0A1A578D" w:rsidR="00FF7C90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погрузчики</w:t>
            </w:r>
          </w:p>
        </w:tc>
        <w:tc>
          <w:tcPr>
            <w:tcW w:w="524" w:type="dxa"/>
          </w:tcPr>
          <w:p w14:paraId="1BA223FC" w14:textId="24F377C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64B2C60" w14:textId="0C6B295A" w:rsidR="00FF7C90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изотермические контейнеры (bigbox)</w:t>
            </w:r>
          </w:p>
        </w:tc>
        <w:tc>
          <w:tcPr>
            <w:tcW w:w="579" w:type="dxa"/>
          </w:tcPr>
          <w:p w14:paraId="7CF230B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724303FD" w14:textId="1989EBB7" w:rsidR="00FF7C90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водяные бани</w:t>
            </w:r>
          </w:p>
        </w:tc>
        <w:tc>
          <w:tcPr>
            <w:tcW w:w="573" w:type="dxa"/>
          </w:tcPr>
          <w:p w14:paraId="0FFCED5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529A96C" w14:textId="6E96AEA7" w:rsidR="00FF7C90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A55826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8844B3F" w14:textId="77777777" w:rsidTr="002A258C">
        <w:trPr>
          <w:trHeight w:val="20"/>
        </w:trPr>
        <w:tc>
          <w:tcPr>
            <w:tcW w:w="4243" w:type="dxa"/>
            <w:gridSpan w:val="20"/>
          </w:tcPr>
          <w:p w14:paraId="10E8D8E8" w14:textId="47C44153" w:rsidR="00FF7C90" w:rsidRPr="00D23288" w:rsidRDefault="008604FF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штабелёры</w:t>
            </w:r>
          </w:p>
        </w:tc>
        <w:tc>
          <w:tcPr>
            <w:tcW w:w="524" w:type="dxa"/>
          </w:tcPr>
          <w:p w14:paraId="4FD5F4B4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E196E9D" w14:textId="4CFC3530" w:rsidR="00FF7C90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rFonts w:eastAsia="Times New Roman"/>
                <w:szCs w:val="16"/>
              </w:rPr>
              <w:t>расстоечные термочехлы</w:t>
            </w:r>
          </w:p>
        </w:tc>
        <w:tc>
          <w:tcPr>
            <w:tcW w:w="579" w:type="dxa"/>
          </w:tcPr>
          <w:p w14:paraId="10B552F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3D27C6" w14:textId="23B6DCB4" w:rsidR="00FF7C90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минифилы (дозаторы крема)</w:t>
            </w:r>
          </w:p>
        </w:tc>
        <w:tc>
          <w:tcPr>
            <w:tcW w:w="573" w:type="dxa"/>
          </w:tcPr>
          <w:p w14:paraId="202BA070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4B6A36E" w14:textId="25B739A6" w:rsidR="00FF7C90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A89C6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1628437A" w14:textId="77777777" w:rsidTr="002A258C">
        <w:trPr>
          <w:trHeight w:val="20"/>
        </w:trPr>
        <w:tc>
          <w:tcPr>
            <w:tcW w:w="2119" w:type="dxa"/>
            <w:gridSpan w:val="12"/>
          </w:tcPr>
          <w:p w14:paraId="46477C17" w14:textId="729F752C" w:rsidR="00FF7C90" w:rsidRPr="00D23288" w:rsidRDefault="008604FF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пластиковые паллеты </w:t>
            </w:r>
          </w:p>
        </w:tc>
        <w:tc>
          <w:tcPr>
            <w:tcW w:w="2124" w:type="dxa"/>
            <w:gridSpan w:val="8"/>
          </w:tcPr>
          <w:p w14:paraId="0474ED25" w14:textId="5BE90888" w:rsidR="00FF7C90" w:rsidRPr="00D23288" w:rsidRDefault="008604FF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524" w:type="dxa"/>
          </w:tcPr>
          <w:p w14:paraId="3F704DC8" w14:textId="61F80F6F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264B9D0" w14:textId="1C0E071F" w:rsidR="00FF7C90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отсадочные мешки</w:t>
            </w:r>
          </w:p>
        </w:tc>
        <w:tc>
          <w:tcPr>
            <w:tcW w:w="579" w:type="dxa"/>
          </w:tcPr>
          <w:p w14:paraId="7D3937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0C7865" w14:textId="0B71AA93" w:rsidR="00FF7C90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шприц-дозатор начинки</w:t>
            </w:r>
          </w:p>
        </w:tc>
        <w:tc>
          <w:tcPr>
            <w:tcW w:w="573" w:type="dxa"/>
          </w:tcPr>
          <w:p w14:paraId="54737D4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D9ADF2B" w14:textId="012B6E40" w:rsidR="00FF7C90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970598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620F2682" w14:textId="77777777" w:rsidTr="002A258C">
        <w:trPr>
          <w:trHeight w:val="20"/>
        </w:trPr>
        <w:tc>
          <w:tcPr>
            <w:tcW w:w="2119" w:type="dxa"/>
            <w:gridSpan w:val="12"/>
          </w:tcPr>
          <w:p w14:paraId="21B15D37" w14:textId="11CA5554" w:rsidR="00FF7C90" w:rsidRPr="00D23288" w:rsidRDefault="008604FF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держатели для ножей </w:t>
            </w:r>
          </w:p>
        </w:tc>
        <w:tc>
          <w:tcPr>
            <w:tcW w:w="2124" w:type="dxa"/>
            <w:gridSpan w:val="8"/>
          </w:tcPr>
          <w:p w14:paraId="7DEFD433" w14:textId="156A6FCA" w:rsidR="00FF7C90" w:rsidRPr="00D23288" w:rsidRDefault="008604FF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держатели для досок</w:t>
            </w:r>
          </w:p>
        </w:tc>
        <w:tc>
          <w:tcPr>
            <w:tcW w:w="524" w:type="dxa"/>
          </w:tcPr>
          <w:p w14:paraId="2C51BBCE" w14:textId="6B2B79E2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D9D9D9" w:themeFill="background1" w:themeFillShade="D9"/>
          </w:tcPr>
          <w:p w14:paraId="1FE6C5C5" w14:textId="38AF6FA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733DEB88" w14:textId="5A6DBDD1" w:rsidR="00FF7C90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распылители для желе и сиропов</w:t>
            </w:r>
          </w:p>
        </w:tc>
        <w:tc>
          <w:tcPr>
            <w:tcW w:w="573" w:type="dxa"/>
          </w:tcPr>
          <w:p w14:paraId="2981BFD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1AA33B6" w14:textId="7A3131A9" w:rsidR="00FF7C90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98EB0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071FEADC" w14:textId="77777777" w:rsidTr="002A258C">
        <w:trPr>
          <w:trHeight w:val="20"/>
        </w:trPr>
        <w:tc>
          <w:tcPr>
            <w:tcW w:w="851" w:type="dxa"/>
          </w:tcPr>
          <w:p w14:paraId="7A453891" w14:textId="77BC451B" w:rsidR="00FF7C90" w:rsidRPr="00D23288" w:rsidRDefault="008604FF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часы </w:t>
            </w:r>
          </w:p>
        </w:tc>
        <w:tc>
          <w:tcPr>
            <w:tcW w:w="3392" w:type="dxa"/>
            <w:gridSpan w:val="19"/>
          </w:tcPr>
          <w:p w14:paraId="3020FC33" w14:textId="7487B0BC" w:rsidR="00FF7C90" w:rsidRPr="00D23288" w:rsidRDefault="008604FF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вентиляторы</w:t>
            </w:r>
          </w:p>
        </w:tc>
        <w:tc>
          <w:tcPr>
            <w:tcW w:w="524" w:type="dxa"/>
          </w:tcPr>
          <w:p w14:paraId="4C980FBB" w14:textId="217211C8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929" w:type="dxa"/>
          </w:tcPr>
          <w:p w14:paraId="49962068" w14:textId="20F95837" w:rsidR="00FF7C90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мопы </w:t>
            </w:r>
          </w:p>
        </w:tc>
        <w:tc>
          <w:tcPr>
            <w:tcW w:w="932" w:type="dxa"/>
            <w:gridSpan w:val="3"/>
            <w:tcMar>
              <w:left w:w="0" w:type="dxa"/>
            </w:tcMar>
          </w:tcPr>
          <w:p w14:paraId="1F661265" w14:textId="2F8B9BAF" w:rsidR="00FF7C90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ветошь</w:t>
            </w:r>
          </w:p>
        </w:tc>
        <w:tc>
          <w:tcPr>
            <w:tcW w:w="931" w:type="dxa"/>
            <w:gridSpan w:val="4"/>
          </w:tcPr>
          <w:p w14:paraId="29DC73A6" w14:textId="50ADA85C" w:rsidR="00FF7C90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щётки</w:t>
            </w:r>
          </w:p>
        </w:tc>
        <w:tc>
          <w:tcPr>
            <w:tcW w:w="934" w:type="dxa"/>
            <w:gridSpan w:val="2"/>
          </w:tcPr>
          <w:p w14:paraId="55743014" w14:textId="4E3A10CB" w:rsidR="00FF7C90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сгоны</w:t>
            </w:r>
          </w:p>
        </w:tc>
        <w:tc>
          <w:tcPr>
            <w:tcW w:w="579" w:type="dxa"/>
          </w:tcPr>
          <w:p w14:paraId="00A058EC" w14:textId="24185B52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27FFD00" w14:textId="21B3EBC6" w:rsidR="00FF7C90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просеиватели: </w:t>
            </w:r>
            <w:sdt>
              <w:sdtPr>
                <w:rPr>
                  <w:szCs w:val="16"/>
                </w:rPr>
                <w:id w:val="-1433545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сахар</w:t>
            </w:r>
          </w:p>
        </w:tc>
        <w:tc>
          <w:tcPr>
            <w:tcW w:w="573" w:type="dxa"/>
          </w:tcPr>
          <w:p w14:paraId="2319A35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9D4599" w14:textId="4C4B2B3D" w:rsidR="00FF7C90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183C4C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A1531BF" w14:textId="77777777" w:rsidTr="002A258C">
        <w:trPr>
          <w:trHeight w:val="20"/>
        </w:trPr>
        <w:tc>
          <w:tcPr>
            <w:tcW w:w="4243" w:type="dxa"/>
            <w:gridSpan w:val="20"/>
          </w:tcPr>
          <w:p w14:paraId="6E81A15E" w14:textId="0DF9F026" w:rsidR="00FF7C90" w:rsidRPr="00D23288" w:rsidRDefault="008604FF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держатели для инвентаря</w:t>
            </w:r>
          </w:p>
        </w:tc>
        <w:tc>
          <w:tcPr>
            <w:tcW w:w="524" w:type="dxa"/>
          </w:tcPr>
          <w:p w14:paraId="7E18987B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929" w:type="dxa"/>
          </w:tcPr>
          <w:p w14:paraId="277AA38C" w14:textId="7CCE43D3" w:rsidR="00FF7C90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ведра</w:t>
            </w:r>
          </w:p>
        </w:tc>
        <w:tc>
          <w:tcPr>
            <w:tcW w:w="1955" w:type="dxa"/>
            <w:gridSpan w:val="8"/>
            <w:tcMar>
              <w:left w:w="0" w:type="dxa"/>
              <w:right w:w="0" w:type="dxa"/>
            </w:tcMar>
          </w:tcPr>
          <w:p w14:paraId="1F1B0B46" w14:textId="18785BA5" w:rsidR="00FF7C90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тележки уборочные</w:t>
            </w:r>
          </w:p>
        </w:tc>
        <w:tc>
          <w:tcPr>
            <w:tcW w:w="842" w:type="dxa"/>
            <w:tcMar>
              <w:left w:w="0" w:type="dxa"/>
              <w:right w:w="0" w:type="dxa"/>
            </w:tcMar>
          </w:tcPr>
          <w:p w14:paraId="109E9C8D" w14:textId="2262ABEE" w:rsidR="00FF7C90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АВД</w:t>
            </w:r>
          </w:p>
        </w:tc>
        <w:tc>
          <w:tcPr>
            <w:tcW w:w="579" w:type="dxa"/>
          </w:tcPr>
          <w:p w14:paraId="2FE8760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center"/>
          </w:tcPr>
          <w:p w14:paraId="44A69381" w14:textId="64A09D3F" w:rsidR="00FF7C90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солодоварки </w:t>
            </w:r>
          </w:p>
        </w:tc>
        <w:tc>
          <w:tcPr>
            <w:tcW w:w="1770" w:type="dxa"/>
            <w:vAlign w:val="center"/>
          </w:tcPr>
          <w:p w14:paraId="0405F711" w14:textId="41A1FBA3" w:rsidR="00FF7C90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ферментаторы</w:t>
            </w:r>
          </w:p>
        </w:tc>
        <w:tc>
          <w:tcPr>
            <w:tcW w:w="573" w:type="dxa"/>
          </w:tcPr>
          <w:p w14:paraId="73E403F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D781A4F" w14:textId="7AC69880" w:rsidR="00FF7C90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50875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395EF9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D5542" w:rsidRPr="00D23288" w14:paraId="77F24A2A" w14:textId="77777777" w:rsidTr="002A258C">
        <w:trPr>
          <w:trHeight w:val="20"/>
        </w:trPr>
        <w:tc>
          <w:tcPr>
            <w:tcW w:w="4243" w:type="dxa"/>
            <w:gridSpan w:val="20"/>
          </w:tcPr>
          <w:p w14:paraId="5A224793" w14:textId="3BCFD5B7" w:rsidR="00FF7C90" w:rsidRPr="00D23288" w:rsidRDefault="008604FF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80474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ёлки для колец</w:t>
            </w:r>
          </w:p>
        </w:tc>
        <w:tc>
          <w:tcPr>
            <w:tcW w:w="524" w:type="dxa"/>
          </w:tcPr>
          <w:p w14:paraId="7020AE69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198" w:type="dxa"/>
            <w:gridSpan w:val="5"/>
          </w:tcPr>
          <w:p w14:paraId="06716965" w14:textId="5AB6D619" w:rsidR="00FF7C90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поломоечная машина</w:t>
            </w:r>
          </w:p>
        </w:tc>
        <w:tc>
          <w:tcPr>
            <w:tcW w:w="1528" w:type="dxa"/>
            <w:gridSpan w:val="5"/>
          </w:tcPr>
          <w:p w14:paraId="30CFF472" w14:textId="46B808E1" w:rsidR="00FF7C90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пылесосы</w:t>
            </w:r>
          </w:p>
        </w:tc>
        <w:tc>
          <w:tcPr>
            <w:tcW w:w="579" w:type="dxa"/>
          </w:tcPr>
          <w:p w14:paraId="34E18E7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C22FE90" w14:textId="7CBA3BC9" w:rsidR="00FF7C90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рентгеновские системы контроля</w:t>
            </w:r>
          </w:p>
        </w:tc>
        <w:tc>
          <w:tcPr>
            <w:tcW w:w="573" w:type="dxa"/>
          </w:tcPr>
          <w:p w14:paraId="758CAEE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11ED6E5" w14:textId="2FD5626F" w:rsidR="00FF7C90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3764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0726D62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9D6A624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D9D9D9" w:themeFill="background1" w:themeFillShade="D9"/>
          </w:tcPr>
          <w:p w14:paraId="25142FB6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7D89A51C" w14:textId="73978485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24901EE1" w14:textId="532C2674" w:rsidR="00FF7C90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вакуумные роторные шприцы</w:t>
            </w:r>
          </w:p>
        </w:tc>
        <w:tc>
          <w:tcPr>
            <w:tcW w:w="573" w:type="dxa"/>
          </w:tcPr>
          <w:p w14:paraId="47FD736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14041AE" w14:textId="282E0096" w:rsidR="00FF7C90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8790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9248A3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2BF40DFA" w14:textId="77777777" w:rsidTr="002A258C">
        <w:trPr>
          <w:trHeight w:val="20"/>
        </w:trPr>
        <w:tc>
          <w:tcPr>
            <w:tcW w:w="1260" w:type="dxa"/>
            <w:gridSpan w:val="5"/>
            <w:tcMar>
              <w:left w:w="108" w:type="dxa"/>
              <w:right w:w="0" w:type="dxa"/>
            </w:tcMar>
          </w:tcPr>
          <w:p w14:paraId="0AB05DDE" w14:textId="4DB781DB" w:rsidR="005D4392" w:rsidRPr="00D23288" w:rsidRDefault="008604FF" w:rsidP="00FF7C9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раковина</w:t>
            </w:r>
          </w:p>
        </w:tc>
        <w:tc>
          <w:tcPr>
            <w:tcW w:w="1129" w:type="dxa"/>
            <w:gridSpan w:val="10"/>
            <w:tcMar>
              <w:left w:w="0" w:type="dxa"/>
              <w:right w:w="0" w:type="dxa"/>
            </w:tcMar>
          </w:tcPr>
          <w:p w14:paraId="6F81E990" w14:textId="16A56866" w:rsidR="005D4392" w:rsidRPr="00D23288" w:rsidRDefault="008604FF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смеситель</w:t>
            </w:r>
          </w:p>
        </w:tc>
        <w:tc>
          <w:tcPr>
            <w:tcW w:w="865" w:type="dxa"/>
            <w:gridSpan w:val="4"/>
            <w:tcMar>
              <w:left w:w="0" w:type="dxa"/>
              <w:right w:w="0" w:type="dxa"/>
            </w:tcMar>
          </w:tcPr>
          <w:p w14:paraId="3DB4A8D7" w14:textId="6680EB6A" w:rsidR="005D4392" w:rsidRPr="00D23288" w:rsidRDefault="008604FF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 xml:space="preserve"> унитаз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15EC0B29" w14:textId="58E3C6D9" w:rsidR="005D4392" w:rsidRPr="00D23288" w:rsidRDefault="008604FF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писсуар</w:t>
            </w:r>
          </w:p>
        </w:tc>
        <w:tc>
          <w:tcPr>
            <w:tcW w:w="524" w:type="dxa"/>
          </w:tcPr>
          <w:p w14:paraId="2B0DB643" w14:textId="16DF772F" w:rsidR="005D4392" w:rsidRPr="00D23288" w:rsidRDefault="005D4392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2C144B07" w14:textId="77777777" w:rsidR="005D4392" w:rsidRPr="004D5542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>туннельная</w:t>
            </w:r>
          </w:p>
        </w:tc>
        <w:tc>
          <w:tcPr>
            <w:tcW w:w="579" w:type="dxa"/>
          </w:tcPr>
          <w:p w14:paraId="4815ED0D" w14:textId="1FC6E38D" w:rsidR="005D4392" w:rsidRPr="004D5542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0C33D4DB" w14:textId="350EACAC" w:rsidR="005D4392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дозатор для геля (пульверизатор)</w:t>
            </w:r>
          </w:p>
        </w:tc>
        <w:tc>
          <w:tcPr>
            <w:tcW w:w="573" w:type="dxa"/>
          </w:tcPr>
          <w:p w14:paraId="3B7993D3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228DD52" w14:textId="07D9402E" w:rsidR="005D4392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3985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4BF5A32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</w:tr>
      <w:tr w:rsidR="002C3191" w:rsidRPr="00D23288" w14:paraId="1E84245D" w14:textId="77777777" w:rsidTr="002A258C">
        <w:trPr>
          <w:trHeight w:val="20"/>
        </w:trPr>
        <w:tc>
          <w:tcPr>
            <w:tcW w:w="1677" w:type="dxa"/>
            <w:gridSpan w:val="8"/>
          </w:tcPr>
          <w:p w14:paraId="4CC8F32E" w14:textId="4081C099" w:rsidR="002C3191" w:rsidRPr="00D23288" w:rsidRDefault="008604FF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душевая кабина </w:t>
            </w:r>
          </w:p>
        </w:tc>
        <w:tc>
          <w:tcPr>
            <w:tcW w:w="2566" w:type="dxa"/>
            <w:gridSpan w:val="12"/>
          </w:tcPr>
          <w:p w14:paraId="65862F69" w14:textId="687CC768" w:rsidR="002C3191" w:rsidRPr="00D23288" w:rsidRDefault="008604FF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душевые секции</w:t>
            </w:r>
          </w:p>
        </w:tc>
        <w:tc>
          <w:tcPr>
            <w:tcW w:w="524" w:type="dxa"/>
          </w:tcPr>
          <w:p w14:paraId="542610DD" w14:textId="1B56A1B4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361D05E" w14:textId="4855E8F0" w:rsidR="002C3191" w:rsidRPr="004D5542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3691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4D5542">
              <w:rPr>
                <w:szCs w:val="16"/>
              </w:rPr>
              <w:t>таромоечная машина</w:t>
            </w:r>
          </w:p>
        </w:tc>
        <w:tc>
          <w:tcPr>
            <w:tcW w:w="579" w:type="dxa"/>
          </w:tcPr>
          <w:p w14:paraId="6A837712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4191CE12" w14:textId="1938B708" w:rsidR="002C3191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овощерезки</w:t>
            </w:r>
          </w:p>
        </w:tc>
        <w:tc>
          <w:tcPr>
            <w:tcW w:w="1770" w:type="dxa"/>
            <w:vAlign w:val="bottom"/>
          </w:tcPr>
          <w:p w14:paraId="507BCDF9" w14:textId="022972F2" w:rsidR="002C3191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овощечистки</w:t>
            </w:r>
          </w:p>
        </w:tc>
        <w:tc>
          <w:tcPr>
            <w:tcW w:w="573" w:type="dxa"/>
          </w:tcPr>
          <w:p w14:paraId="38999A88" w14:textId="14D7A0F4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7CA1B69" w14:textId="347FD557" w:rsidR="002C3191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22478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F8A7A57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5CEB0B3E" w14:textId="77777777" w:rsidTr="002A258C">
        <w:trPr>
          <w:trHeight w:val="20"/>
        </w:trPr>
        <w:tc>
          <w:tcPr>
            <w:tcW w:w="4243" w:type="dxa"/>
            <w:gridSpan w:val="20"/>
          </w:tcPr>
          <w:p w14:paraId="4E73C592" w14:textId="541FADDE" w:rsidR="002C3191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технологическая мойка</w:t>
            </w:r>
          </w:p>
        </w:tc>
        <w:tc>
          <w:tcPr>
            <w:tcW w:w="524" w:type="dxa"/>
          </w:tcPr>
          <w:p w14:paraId="4A6F5E4F" w14:textId="77777777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-10791312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726" w:type="dxa"/>
                <w:gridSpan w:val="10"/>
              </w:tcPr>
              <w:p w14:paraId="2D81E899" w14:textId="1FCA82AD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79" w:type="dxa"/>
          </w:tcPr>
          <w:p w14:paraId="6BC4FEA3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385325A0" w14:textId="38413C05" w:rsidR="002C3191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измельчители</w:t>
            </w:r>
          </w:p>
        </w:tc>
        <w:tc>
          <w:tcPr>
            <w:tcW w:w="1770" w:type="dxa"/>
            <w:vAlign w:val="bottom"/>
          </w:tcPr>
          <w:p w14:paraId="7F6990DF" w14:textId="0ABFB1B6" w:rsidR="002C3191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слайсера</w:t>
            </w:r>
          </w:p>
        </w:tc>
        <w:tc>
          <w:tcPr>
            <w:tcW w:w="573" w:type="dxa"/>
          </w:tcPr>
          <w:p w14:paraId="0FE7BD51" w14:textId="61765CEB" w:rsidR="002C3191" w:rsidRPr="00D23288" w:rsidRDefault="00A76BFD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48567B1B" w14:textId="27284007" w:rsidR="002C3191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270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8BD9ADE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471E72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401B2623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Санитарный пост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C92D3A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57CF47D9" w14:textId="6C218EA6" w:rsidR="00FF7C90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протирочные машины</w:t>
            </w:r>
          </w:p>
        </w:tc>
        <w:tc>
          <w:tcPr>
            <w:tcW w:w="573" w:type="dxa"/>
          </w:tcPr>
          <w:p w14:paraId="46042C1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1B7905" w14:textId="4E2D02B7" w:rsidR="00FF7C90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89115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FE7D6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627E7D60" w14:textId="77777777" w:rsidTr="002A258C">
        <w:trPr>
          <w:trHeight w:val="20"/>
        </w:trPr>
        <w:tc>
          <w:tcPr>
            <w:tcW w:w="1684" w:type="dxa"/>
            <w:gridSpan w:val="9"/>
            <w:tcMar>
              <w:right w:w="0" w:type="dxa"/>
            </w:tcMar>
          </w:tcPr>
          <w:p w14:paraId="761973ED" w14:textId="565F42E8" w:rsidR="00FF7C90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санитарный пост </w:t>
            </w:r>
          </w:p>
        </w:tc>
        <w:tc>
          <w:tcPr>
            <w:tcW w:w="2559" w:type="dxa"/>
            <w:gridSpan w:val="11"/>
            <w:tcMar>
              <w:left w:w="0" w:type="dxa"/>
              <w:right w:w="0" w:type="dxa"/>
            </w:tcMar>
          </w:tcPr>
          <w:p w14:paraId="2ED6DC0D" w14:textId="5197B65A" w:rsidR="00FF7C90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корзины/диспенсеры для СИЗ</w:t>
            </w:r>
          </w:p>
        </w:tc>
        <w:tc>
          <w:tcPr>
            <w:tcW w:w="524" w:type="dxa"/>
          </w:tcPr>
          <w:p w14:paraId="4981363F" w14:textId="1ED6BB29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D0ADF22" w14:textId="5AD30E96" w:rsidR="00FF7C90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камеры </w:t>
            </w:r>
            <w:sdt>
              <w:sdtPr>
                <w:rPr>
                  <w:szCs w:val="16"/>
                </w:r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шок. замор.</w:t>
            </w:r>
          </w:p>
        </w:tc>
        <w:tc>
          <w:tcPr>
            <w:tcW w:w="579" w:type="dxa"/>
          </w:tcPr>
          <w:p w14:paraId="251F09C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32C7A70F" w14:textId="32155038" w:rsidR="00FF7C90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картофелечистки</w:t>
            </w:r>
          </w:p>
        </w:tc>
        <w:tc>
          <w:tcPr>
            <w:tcW w:w="573" w:type="dxa"/>
          </w:tcPr>
          <w:p w14:paraId="3060BD0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A40491A" w14:textId="2FCE0CD5" w:rsidR="00FF7C90" w:rsidRPr="00D23288" w:rsidRDefault="008604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135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F412D94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A76BFD" w:rsidRPr="00D23288" w14:paraId="2511A8CF" w14:textId="77777777" w:rsidTr="002A258C">
        <w:trPr>
          <w:trHeight w:val="20"/>
        </w:trPr>
        <w:tc>
          <w:tcPr>
            <w:tcW w:w="4243" w:type="dxa"/>
            <w:gridSpan w:val="20"/>
            <w:tcMar>
              <w:left w:w="108" w:type="dxa"/>
              <w:right w:w="108" w:type="dxa"/>
            </w:tcMar>
          </w:tcPr>
          <w:p w14:paraId="75BADFD2" w14:textId="000A5410" w:rsidR="00A76BFD" w:rsidRPr="00D23288" w:rsidRDefault="008604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диспенсер/держатель для полотенец </w:t>
            </w:r>
          </w:p>
        </w:tc>
        <w:tc>
          <w:tcPr>
            <w:tcW w:w="524" w:type="dxa"/>
            <w:tcMar>
              <w:left w:w="108" w:type="dxa"/>
              <w:right w:w="108" w:type="dxa"/>
            </w:tcMar>
          </w:tcPr>
          <w:p w14:paraId="7CA4AB96" w14:textId="233CFCCC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Mar>
              <w:left w:w="108" w:type="dxa"/>
              <w:right w:w="108" w:type="dxa"/>
            </w:tcMar>
          </w:tcPr>
          <w:p w14:paraId="5457847D" w14:textId="47BB18D4" w:rsidR="00A76BFD" w:rsidRPr="00D23288" w:rsidRDefault="008604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морозильный ларь</w:t>
            </w:r>
          </w:p>
        </w:tc>
        <w:tc>
          <w:tcPr>
            <w:tcW w:w="579" w:type="dxa"/>
            <w:tcMar>
              <w:left w:w="108" w:type="dxa"/>
              <w:right w:w="108" w:type="dxa"/>
            </w:tcMar>
          </w:tcPr>
          <w:p w14:paraId="3C8297F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Mar>
              <w:left w:w="108" w:type="dxa"/>
              <w:right w:w="108" w:type="dxa"/>
            </w:tcMar>
          </w:tcPr>
          <w:p w14:paraId="790B9492" w14:textId="58694BA2" w:rsidR="00A76BFD" w:rsidRPr="00D23288" w:rsidRDefault="008604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3548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депозитор волюметрический</w:t>
            </w:r>
          </w:p>
        </w:tc>
        <w:tc>
          <w:tcPr>
            <w:tcW w:w="573" w:type="dxa"/>
            <w:tcMar>
              <w:left w:w="108" w:type="dxa"/>
              <w:right w:w="108" w:type="dxa"/>
            </w:tcMar>
          </w:tcPr>
          <w:p w14:paraId="4C4FA2B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62151AB" w14:textId="0ECF25DE" w:rsidR="00A76BFD" w:rsidRPr="00D23288" w:rsidRDefault="008604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5017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Mar>
              <w:left w:w="108" w:type="dxa"/>
              <w:right w:w="108" w:type="dxa"/>
            </w:tcMar>
          </w:tcPr>
          <w:p w14:paraId="6746E02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12C2E42E" w14:textId="77777777" w:rsidTr="002A258C">
        <w:trPr>
          <w:trHeight w:val="20"/>
        </w:trPr>
        <w:tc>
          <w:tcPr>
            <w:tcW w:w="4243" w:type="dxa"/>
            <w:gridSpan w:val="20"/>
          </w:tcPr>
          <w:p w14:paraId="3185DDF9" w14:textId="3D6143D3" w:rsidR="00A76BFD" w:rsidRPr="00D23288" w:rsidRDefault="008604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77A16BF3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06B748F5" w14:textId="73B16A06" w:rsidR="00A76BFD" w:rsidRPr="00D23288" w:rsidRDefault="008604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холод. столы</w:t>
            </w:r>
          </w:p>
        </w:tc>
        <w:tc>
          <w:tcPr>
            <w:tcW w:w="2117" w:type="dxa"/>
            <w:gridSpan w:val="7"/>
          </w:tcPr>
          <w:p w14:paraId="0CB5E659" w14:textId="62CF77E7" w:rsidR="00A76BFD" w:rsidRPr="00D23288" w:rsidRDefault="008604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3818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холод. шкафы</w:t>
            </w:r>
          </w:p>
        </w:tc>
        <w:tc>
          <w:tcPr>
            <w:tcW w:w="579" w:type="dxa"/>
          </w:tcPr>
          <w:p w14:paraId="4076A643" w14:textId="22FADB25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22D52837" w14:textId="16E7958B" w:rsidR="00A76BFD" w:rsidRPr="00D23288" w:rsidRDefault="008604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металлодетектор</w:t>
            </w:r>
          </w:p>
        </w:tc>
        <w:tc>
          <w:tcPr>
            <w:tcW w:w="573" w:type="dxa"/>
            <w:vAlign w:val="bottom"/>
          </w:tcPr>
          <w:p w14:paraId="66749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bottom"/>
          </w:tcPr>
          <w:p w14:paraId="2101E589" w14:textId="3BEC6AFF" w:rsidR="00A76BFD" w:rsidRPr="00D23288" w:rsidRDefault="008604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88759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vAlign w:val="bottom"/>
          </w:tcPr>
          <w:p w14:paraId="60CF7B8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4D5542" w:rsidRPr="00D23288" w14:paraId="0E0B19AC" w14:textId="77777777" w:rsidTr="002A258C">
        <w:trPr>
          <w:trHeight w:val="20"/>
        </w:trPr>
        <w:tc>
          <w:tcPr>
            <w:tcW w:w="1677" w:type="dxa"/>
            <w:gridSpan w:val="8"/>
          </w:tcPr>
          <w:p w14:paraId="59B86F08" w14:textId="6BF75151" w:rsidR="004D5542" w:rsidRPr="00D23288" w:rsidRDefault="008604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сушилка для рук </w:t>
            </w:r>
          </w:p>
        </w:tc>
        <w:tc>
          <w:tcPr>
            <w:tcW w:w="2566" w:type="dxa"/>
            <w:gridSpan w:val="12"/>
          </w:tcPr>
          <w:p w14:paraId="796D503A" w14:textId="45155790" w:rsidR="004D5542" w:rsidRPr="00D23288" w:rsidRDefault="008604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модульный санпропускник</w:t>
            </w:r>
          </w:p>
        </w:tc>
        <w:tc>
          <w:tcPr>
            <w:tcW w:w="524" w:type="dxa"/>
          </w:tcPr>
          <w:p w14:paraId="13887A33" w14:textId="2D1428C8" w:rsidR="004D5542" w:rsidRPr="00D23288" w:rsidRDefault="004D554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5C4A667" w14:textId="14AB5648" w:rsidR="004D5542" w:rsidRPr="00D23288" w:rsidRDefault="008604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ледогенератор </w:t>
            </w:r>
          </w:p>
        </w:tc>
        <w:tc>
          <w:tcPr>
            <w:tcW w:w="579" w:type="dxa"/>
          </w:tcPr>
          <w:p w14:paraId="1430C03F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  <w:tc>
          <w:tcPr>
            <w:tcW w:w="4113" w:type="dxa"/>
            <w:gridSpan w:val="7"/>
            <w:shd w:val="clear" w:color="auto" w:fill="BFBFBF" w:themeFill="background1" w:themeFillShade="BF"/>
            <w:vAlign w:val="bottom"/>
          </w:tcPr>
          <w:p w14:paraId="545F0BA1" w14:textId="76E8BBFD" w:rsidR="004D5542" w:rsidRPr="00D23288" w:rsidRDefault="004D5542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Дополнительная информация: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  <w:vAlign w:val="center"/>
          </w:tcPr>
          <w:p w14:paraId="126028D4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31BFFBC" w14:textId="77777777" w:rsidTr="002A258C">
        <w:trPr>
          <w:trHeight w:val="20"/>
        </w:trPr>
        <w:tc>
          <w:tcPr>
            <w:tcW w:w="2318" w:type="dxa"/>
            <w:gridSpan w:val="14"/>
          </w:tcPr>
          <w:p w14:paraId="5AE487FE" w14:textId="638CC43D" w:rsidR="00A76BFD" w:rsidRPr="00D23288" w:rsidRDefault="008604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1925" w:type="dxa"/>
            <w:gridSpan w:val="6"/>
          </w:tcPr>
          <w:p w14:paraId="7BCC6409" w14:textId="0828D97A" w:rsidR="00A76BFD" w:rsidRPr="00D23288" w:rsidRDefault="008604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 для т/б</w:t>
            </w:r>
          </w:p>
        </w:tc>
        <w:tc>
          <w:tcPr>
            <w:tcW w:w="524" w:type="dxa"/>
          </w:tcPr>
          <w:p w14:paraId="0C41F112" w14:textId="6D5F4AF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58C9F230" w14:textId="77777777" w:rsidR="00A76BFD" w:rsidRPr="00D23288" w:rsidRDefault="00A76BFD" w:rsidP="00A76BFD">
            <w:pPr>
              <w:pStyle w:val="--2"/>
              <w:rPr>
                <w:szCs w:val="16"/>
                <w:lang w:val="en-US"/>
              </w:rPr>
            </w:pPr>
            <w:r w:rsidRPr="00D23288">
              <w:rPr>
                <w:rStyle w:val="ac"/>
                <w:szCs w:val="16"/>
              </w:rPr>
              <w:t xml:space="preserve">Дозирующее оборудование </w:t>
            </w:r>
            <w:r w:rsidRPr="00D23288">
              <w:rPr>
                <w:rStyle w:val="ac"/>
                <w:szCs w:val="16"/>
                <w:lang w:val="en-US"/>
              </w:rPr>
              <w:t>Protwin</w:t>
            </w:r>
          </w:p>
        </w:tc>
        <w:tc>
          <w:tcPr>
            <w:tcW w:w="3540" w:type="dxa"/>
            <w:gridSpan w:val="6"/>
            <w:vAlign w:val="bottom"/>
          </w:tcPr>
          <w:p w14:paraId="565D138C" w14:textId="2ADCB9B4" w:rsidR="00A76BFD" w:rsidRPr="002A258C" w:rsidRDefault="008604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61601710"/>
                <w:placeholder>
                  <w:docPart w:val="41E09B7E81A7455085CD32D1318D0C8D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7E5109">
                  <w:rPr>
                    <w:szCs w:val="16"/>
                  </w:rPr>
                  <w:t>ХИМИТЕК ЧУДОДЕЙ®-ПОЛИПРОМ 190022</w:t>
                </w:r>
              </w:sdtContent>
            </w:sdt>
            <w:r w:rsidR="002A258C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733243185"/>
                <w:placeholder>
                  <w:docPart w:val="F5C12845BB5F464180909B6568BE1747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7E5109">
                  <w:rPr>
                    <w:szCs w:val="16"/>
                  </w:rPr>
                  <w:t>1,0 %</w:t>
                </w:r>
              </w:sdtContent>
            </w:sdt>
            <w:r w:rsidR="002A258C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63076347"/>
                <w:placeholder>
                  <w:docPart w:val="5B3AC5123BD04339B95A32F4E2B6D8FD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2B2589">
                  <w:rPr>
                    <w:szCs w:val="16"/>
                  </w:rPr>
                  <w:t>ручное разведение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ОБЩЕЕ</w:t>
            </w:r>
          </w:p>
        </w:tc>
        <w:tc>
          <w:tcPr>
            <w:tcW w:w="573" w:type="dxa"/>
          </w:tcPr>
          <w:p w14:paraId="4BC3C237" w14:textId="1835310D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FEA873" w14:textId="7219CC2A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57910FE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C68E42" w14:textId="77777777" w:rsidTr="002A258C">
        <w:trPr>
          <w:trHeight w:val="20"/>
        </w:trPr>
        <w:tc>
          <w:tcPr>
            <w:tcW w:w="4243" w:type="dxa"/>
            <w:gridSpan w:val="20"/>
          </w:tcPr>
          <w:p w14:paraId="142EC1F1" w14:textId="06E4890D" w:rsidR="00A76BFD" w:rsidRPr="00D23288" w:rsidRDefault="008604FF" w:rsidP="00A76BFD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бак для грязной одежды </w:t>
            </w:r>
          </w:p>
        </w:tc>
        <w:tc>
          <w:tcPr>
            <w:tcW w:w="524" w:type="dxa"/>
          </w:tcPr>
          <w:p w14:paraId="60D2EABA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1683D9E8" w14:textId="6E29B060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5B4B682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76E890D0" w14:textId="678A94A3" w:rsidR="00A76BFD" w:rsidRPr="00D23288" w:rsidRDefault="008604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82458204"/>
                <w:placeholder>
                  <w:docPart w:val="0227A1FFA51349A4A572F623226BF50F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ТЕК ПОЛИДЕЗ" w:value="ХИМТЕК ПОЛИДЕЗ"/>
                  <w:listItem w:displayText="ХИМИТЕК ПОЛИДЕЗ-СУПЕР" w:value="ХИМИТЕК ПОЛИДЕЗ-СУПЕР"/>
                </w:dropDownList>
              </w:sdtPr>
              <w:sdtEndPr/>
              <w:sdtContent>
                <w:r w:rsidR="00CE1254">
                  <w:rPr>
                    <w:szCs w:val="16"/>
                  </w:rPr>
                  <w:t>ХИМИТЕК ПОЛИДЕЗ-СУПЕР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25811473"/>
                <w:placeholder>
                  <w:docPart w:val="A0711B191F8A4ACAAA52668F5B5336A9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CE1254" w:rsidRPr="00CE1254">
                  <w:rPr>
                    <w:szCs w:val="16"/>
                  </w:rPr>
                  <w:t>0,02-0,05 %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57823977"/>
                <w:placeholder>
                  <w:docPart w:val="A0711B191F8A4ACAAA52668F5B5336A9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CE1254">
                  <w:rPr>
                    <w:szCs w:val="16"/>
                  </w:rPr>
                  <w:t>дозирующая система ProMax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ДЕЗ ОБЩЕЕ</w:t>
            </w:r>
          </w:p>
        </w:tc>
        <w:tc>
          <w:tcPr>
            <w:tcW w:w="573" w:type="dxa"/>
          </w:tcPr>
          <w:p w14:paraId="53086F2D" w14:textId="4BA7766C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59DF5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7E6D00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53BFE62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384C2FED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Мебель:</w:t>
            </w:r>
          </w:p>
        </w:tc>
        <w:tc>
          <w:tcPr>
            <w:tcW w:w="3726" w:type="dxa"/>
            <w:gridSpan w:val="10"/>
          </w:tcPr>
          <w:p w14:paraId="5DD7688B" w14:textId="5060449E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BD2875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69F158F" w14:textId="63DF12DA" w:rsidR="00A76BFD" w:rsidRPr="00D23288" w:rsidRDefault="008604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3987129"/>
                <w:placeholder>
                  <w:docPart w:val="4A6A070F9D7F44E8B3F7C700E8AF6B65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2B09FD">
                  <w:rPr>
                    <w:szCs w:val="16"/>
                  </w:rPr>
                  <w:t>ХИМИТЕК ПОЛИКОР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15900492"/>
                <w:placeholder>
                  <w:docPart w:val="0204CE5B9A614C0EAC870231B09003E1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2B09FD">
                  <w:rPr>
                    <w:szCs w:val="16"/>
                  </w:rPr>
                  <w:t>100 %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111925141"/>
                <w:placeholder>
                  <w:docPart w:val="3270B2EB632949BEAFFD8D20B04BBDC9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2B09FD">
                  <w:rPr>
                    <w:szCs w:val="16"/>
                  </w:rPr>
                  <w:t>локтевой дозатор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  <w:tc>
          <w:tcPr>
            <w:tcW w:w="573" w:type="dxa"/>
          </w:tcPr>
          <w:p w14:paraId="600AD993" w14:textId="7276D7A3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B49D94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B227DA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61DB1F83" w14:textId="77777777" w:rsidTr="002A258C">
        <w:trPr>
          <w:trHeight w:val="20"/>
        </w:trPr>
        <w:tc>
          <w:tcPr>
            <w:tcW w:w="1121" w:type="dxa"/>
            <w:gridSpan w:val="3"/>
            <w:tcMar>
              <w:right w:w="0" w:type="dxa"/>
            </w:tcMar>
          </w:tcPr>
          <w:p w14:paraId="199AD9C9" w14:textId="7609B069" w:rsidR="00A76BFD" w:rsidRPr="00D23288" w:rsidRDefault="008604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столы </w:t>
            </w:r>
          </w:p>
        </w:tc>
        <w:tc>
          <w:tcPr>
            <w:tcW w:w="845" w:type="dxa"/>
            <w:gridSpan w:val="8"/>
            <w:tcMar>
              <w:left w:w="0" w:type="dxa"/>
              <w:right w:w="0" w:type="dxa"/>
            </w:tcMar>
          </w:tcPr>
          <w:p w14:paraId="6193BA61" w14:textId="66F57744" w:rsidR="00A76BFD" w:rsidRPr="00D23288" w:rsidRDefault="008604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стулья</w:t>
            </w:r>
          </w:p>
        </w:tc>
        <w:tc>
          <w:tcPr>
            <w:tcW w:w="1088" w:type="dxa"/>
            <w:gridSpan w:val="7"/>
            <w:tcMar>
              <w:left w:w="0" w:type="dxa"/>
              <w:right w:w="0" w:type="dxa"/>
            </w:tcMar>
          </w:tcPr>
          <w:p w14:paraId="67432F86" w14:textId="719C0668" w:rsidR="00A76BFD" w:rsidRPr="00D23288" w:rsidRDefault="008604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полки</w:t>
            </w:r>
          </w:p>
        </w:tc>
        <w:tc>
          <w:tcPr>
            <w:tcW w:w="1189" w:type="dxa"/>
            <w:gridSpan w:val="2"/>
            <w:tcMar>
              <w:left w:w="0" w:type="dxa"/>
              <w:right w:w="0" w:type="dxa"/>
            </w:tcMar>
          </w:tcPr>
          <w:p w14:paraId="1ED12BF7" w14:textId="1011B2C3" w:rsidR="00A76BFD" w:rsidRPr="00D23288" w:rsidRDefault="008604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стеллажи</w:t>
            </w:r>
          </w:p>
        </w:tc>
        <w:tc>
          <w:tcPr>
            <w:tcW w:w="524" w:type="dxa"/>
          </w:tcPr>
          <w:p w14:paraId="64A1A1F3" w14:textId="60A7C22D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7CECE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3D036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5CE8A14" w14:textId="2769D638" w:rsidR="00A76BFD" w:rsidRPr="00D23288" w:rsidRDefault="008604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33879541"/>
                <w:placeholder>
                  <w:docPart w:val="EF51DBB499EA455F91EDCAFA10364DA2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7961BD">
                  <w:rPr>
                    <w:szCs w:val="16"/>
                  </w:rPr>
                  <w:t>ХИМИТЕК ЧУДОДЕЙ®-ПОЛИПРОМ 190022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51643176"/>
                <w:placeholder>
                  <w:docPart w:val="8F4B196EF7DA4AE890B45BC78AA0DEF8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7961BD">
                  <w:rPr>
                    <w:szCs w:val="16"/>
                  </w:rPr>
                  <w:t>1,0 %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96328012"/>
                <w:placeholder>
                  <w:docPart w:val="FF5D73C63CF34A9C96C00566552CDB1D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7961BD">
                  <w:rPr>
                    <w:szCs w:val="16"/>
                  </w:rPr>
                  <w:t>ручное разведение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  <w:tc>
          <w:tcPr>
            <w:tcW w:w="573" w:type="dxa"/>
          </w:tcPr>
          <w:p w14:paraId="7F93E512" w14:textId="543B703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7C7F28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CAF08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6096EA" w14:textId="77777777" w:rsidTr="002A258C">
        <w:trPr>
          <w:trHeight w:val="20"/>
        </w:trPr>
        <w:tc>
          <w:tcPr>
            <w:tcW w:w="984" w:type="dxa"/>
            <w:gridSpan w:val="2"/>
            <w:tcMar>
              <w:left w:w="0" w:type="dxa"/>
              <w:right w:w="0" w:type="dxa"/>
            </w:tcMar>
          </w:tcPr>
          <w:p w14:paraId="2E54D668" w14:textId="03B37F3A" w:rsidR="00A76BFD" w:rsidRPr="00D23288" w:rsidRDefault="008604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шкафы </w:t>
            </w:r>
          </w:p>
        </w:tc>
        <w:tc>
          <w:tcPr>
            <w:tcW w:w="982" w:type="dxa"/>
            <w:gridSpan w:val="9"/>
            <w:tcMar>
              <w:left w:w="0" w:type="dxa"/>
              <w:right w:w="0" w:type="dxa"/>
            </w:tcMar>
          </w:tcPr>
          <w:p w14:paraId="17179528" w14:textId="2ED38164" w:rsidR="00A76BFD" w:rsidRPr="00D23288" w:rsidRDefault="008604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900056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вешалки</w:t>
            </w:r>
          </w:p>
        </w:tc>
        <w:tc>
          <w:tcPr>
            <w:tcW w:w="1288" w:type="dxa"/>
            <w:gridSpan w:val="8"/>
            <w:tcMar>
              <w:left w:w="0" w:type="dxa"/>
              <w:right w:w="0" w:type="dxa"/>
            </w:tcMar>
          </w:tcPr>
          <w:p w14:paraId="4BED338C" w14:textId="4A46ADAB" w:rsidR="00A76BFD" w:rsidRPr="00D23288" w:rsidRDefault="008604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скамейки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05C68798" w14:textId="5DB2DD0F" w:rsidR="00A76BFD" w:rsidRPr="00D23288" w:rsidRDefault="008604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040954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зеркала</w:t>
            </w:r>
          </w:p>
        </w:tc>
        <w:tc>
          <w:tcPr>
            <w:tcW w:w="524" w:type="dxa"/>
          </w:tcPr>
          <w:p w14:paraId="07B22A41" w14:textId="15CD732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Р</w:t>
            </w:r>
          </w:p>
        </w:tc>
        <w:tc>
          <w:tcPr>
            <w:tcW w:w="3726" w:type="dxa"/>
            <w:gridSpan w:val="10"/>
          </w:tcPr>
          <w:p w14:paraId="590BA44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EA924A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9EF3E95" w14:textId="6B7F31B0" w:rsidR="00A76BFD" w:rsidRPr="00D23288" w:rsidRDefault="008604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09205261"/>
                <w:placeholder>
                  <w:docPart w:val="0EDFF2C0F3224F129D3D6A85BCFA2D21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CE6767">
                  <w:rPr>
                    <w:szCs w:val="16"/>
                  </w:rPr>
                  <w:t>ХИМИТЕК ИЗУМРУД 310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85122351"/>
                <w:placeholder>
                  <w:docPart w:val="11FCEEDCD55C45FDBD977FC828676388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CE6767">
                  <w:rPr>
                    <w:szCs w:val="16"/>
                  </w:rPr>
                  <w:t>100 %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003359874"/>
                <w:placeholder>
                  <w:docPart w:val="CCF3E7A0815E40BCA1E1ED2568440452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CE6767">
                  <w:rPr>
                    <w:szCs w:val="16"/>
                  </w:rPr>
                  <w:t>готовая форма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З, Ок, Монит</w:t>
            </w:r>
          </w:p>
        </w:tc>
        <w:tc>
          <w:tcPr>
            <w:tcW w:w="573" w:type="dxa"/>
          </w:tcPr>
          <w:p w14:paraId="5A40AAE6" w14:textId="074CCC52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DE9326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63FE5D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20B1EACF" w14:textId="77777777" w:rsidTr="002A258C">
        <w:trPr>
          <w:trHeight w:val="20"/>
        </w:trPr>
        <w:tc>
          <w:tcPr>
            <w:tcW w:w="1966" w:type="dxa"/>
            <w:gridSpan w:val="11"/>
          </w:tcPr>
          <w:p w14:paraId="708A3897" w14:textId="378FCE09" w:rsidR="00A76BFD" w:rsidRPr="00D23288" w:rsidRDefault="008604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сушилка для обуви </w:t>
            </w:r>
          </w:p>
        </w:tc>
        <w:tc>
          <w:tcPr>
            <w:tcW w:w="2277" w:type="dxa"/>
            <w:gridSpan w:val="9"/>
          </w:tcPr>
          <w:p w14:paraId="1CFCE5D0" w14:textId="4BC80A83" w:rsidR="00A76BFD" w:rsidRPr="00D23288" w:rsidRDefault="008604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4737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обувницы</w:t>
            </w:r>
          </w:p>
        </w:tc>
        <w:tc>
          <w:tcPr>
            <w:tcW w:w="524" w:type="dxa"/>
          </w:tcPr>
          <w:p w14:paraId="01A9F1CB" w14:textId="727C134A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FADB2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75B1CCF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1124C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60F5EB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6B173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0D0C760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6489D62C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3726" w:type="dxa"/>
            <w:gridSpan w:val="10"/>
          </w:tcPr>
          <w:p w14:paraId="16EA410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33CEA5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19B3036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0396115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24BD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2F934B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1D81B14" w14:textId="77777777" w:rsidTr="002A258C">
        <w:trPr>
          <w:trHeight w:val="20"/>
        </w:trPr>
        <w:tc>
          <w:tcPr>
            <w:tcW w:w="1677" w:type="dxa"/>
            <w:gridSpan w:val="8"/>
          </w:tcPr>
          <w:p w14:paraId="247D9308" w14:textId="4359B800" w:rsidR="00A76BFD" w:rsidRPr="00D23288" w:rsidRDefault="008604FF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компьютеры</w:t>
            </w:r>
          </w:p>
        </w:tc>
        <w:tc>
          <w:tcPr>
            <w:tcW w:w="2566" w:type="dxa"/>
            <w:gridSpan w:val="12"/>
          </w:tcPr>
          <w:p w14:paraId="42E09C78" w14:textId="3F5CBF80" w:rsidR="00A76BFD" w:rsidRPr="00D23288" w:rsidRDefault="008604FF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22322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мониторы</w:t>
            </w:r>
          </w:p>
        </w:tc>
        <w:tc>
          <w:tcPr>
            <w:tcW w:w="524" w:type="dxa"/>
          </w:tcPr>
          <w:p w14:paraId="007E55A1" w14:textId="308A40B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9A7AC0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008028C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FA9D05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0A9B07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8E2DA2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3ADC3B48" w14:textId="77777777" w:rsidTr="002A258C">
        <w:trPr>
          <w:trHeight w:val="20"/>
        </w:trPr>
        <w:tc>
          <w:tcPr>
            <w:tcW w:w="1677" w:type="dxa"/>
            <w:gridSpan w:val="8"/>
          </w:tcPr>
          <w:p w14:paraId="1A93B359" w14:textId="78878847" w:rsidR="00A76BFD" w:rsidRPr="00D23288" w:rsidRDefault="008604FF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принтера</w:t>
            </w:r>
          </w:p>
        </w:tc>
        <w:tc>
          <w:tcPr>
            <w:tcW w:w="2566" w:type="dxa"/>
            <w:gridSpan w:val="12"/>
          </w:tcPr>
          <w:p w14:paraId="006FFAEB" w14:textId="6EC2114B" w:rsidR="00A76BFD" w:rsidRPr="00D23288" w:rsidRDefault="008604FF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46080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телефоны</w:t>
            </w:r>
          </w:p>
        </w:tc>
        <w:tc>
          <w:tcPr>
            <w:tcW w:w="524" w:type="dxa"/>
          </w:tcPr>
          <w:p w14:paraId="2F541215" w14:textId="000FFD2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474684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775C9A8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36A19B1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0C79E0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506D9E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62E308F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C247E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2DDB188B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Многоразовые резиновые СИЗ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494948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1B78560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2880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6B1AB2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01263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F92409F" w14:textId="77777777" w:rsidTr="002A258C">
        <w:trPr>
          <w:trHeight w:val="20"/>
        </w:trPr>
        <w:tc>
          <w:tcPr>
            <w:tcW w:w="1129" w:type="dxa"/>
            <w:gridSpan w:val="4"/>
            <w:tcMar>
              <w:left w:w="0" w:type="dxa"/>
              <w:right w:w="0" w:type="dxa"/>
            </w:tcMar>
          </w:tcPr>
          <w:p w14:paraId="2F13D387" w14:textId="1FB01D3E" w:rsidR="00A76BFD" w:rsidRPr="00D23288" w:rsidRDefault="008604FF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75018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фартуки </w:t>
            </w:r>
          </w:p>
        </w:tc>
        <w:tc>
          <w:tcPr>
            <w:tcW w:w="837" w:type="dxa"/>
            <w:gridSpan w:val="7"/>
            <w:tcMar>
              <w:left w:w="0" w:type="dxa"/>
              <w:right w:w="0" w:type="dxa"/>
            </w:tcMar>
          </w:tcPr>
          <w:p w14:paraId="2FA23EE6" w14:textId="44675A62" w:rsidR="00A76BFD" w:rsidRPr="00D23288" w:rsidRDefault="008604FF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48562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сапоги</w:t>
            </w:r>
          </w:p>
        </w:tc>
        <w:tc>
          <w:tcPr>
            <w:tcW w:w="1005" w:type="dxa"/>
            <w:gridSpan w:val="6"/>
            <w:tcMar>
              <w:left w:w="0" w:type="dxa"/>
              <w:right w:w="0" w:type="dxa"/>
            </w:tcMar>
          </w:tcPr>
          <w:p w14:paraId="257E4720" w14:textId="33FDA4DC" w:rsidR="00A76BFD" w:rsidRPr="00D23288" w:rsidRDefault="008604FF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9810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перчатки</w:t>
            </w:r>
          </w:p>
        </w:tc>
        <w:tc>
          <w:tcPr>
            <w:tcW w:w="1272" w:type="dxa"/>
            <w:gridSpan w:val="3"/>
            <w:tcMar>
              <w:left w:w="0" w:type="dxa"/>
              <w:right w:w="0" w:type="dxa"/>
            </w:tcMar>
          </w:tcPr>
          <w:p w14:paraId="7942BF1E" w14:textId="37DAFDD7" w:rsidR="00A76BFD" w:rsidRPr="00D23288" w:rsidRDefault="008604FF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894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нарукавники</w:t>
            </w:r>
          </w:p>
        </w:tc>
        <w:tc>
          <w:tcPr>
            <w:tcW w:w="524" w:type="dxa"/>
          </w:tcPr>
          <w:p w14:paraId="26A69C0A" w14:textId="23651E29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60BCF5B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C2C1FC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53CC50D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4614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B88C9F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B9FF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</w:tbl>
    <w:p w14:paraId="28C61D7B" w14:textId="77777777" w:rsidR="00753F79" w:rsidRPr="004D5542" w:rsidRDefault="00753F79" w:rsidP="004D5542">
      <w:pPr>
        <w:pStyle w:val="-0"/>
        <w:jc w:val="left"/>
        <w:rPr>
          <w:sz w:val="2"/>
          <w:szCs w:val="2"/>
        </w:rPr>
      </w:pPr>
    </w:p>
    <w:sectPr w:rsidR="00753F79" w:rsidRPr="004D5542" w:rsidSect="004D5542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4DE244" w14:textId="77777777" w:rsidR="008604FF" w:rsidRDefault="008604FF">
      <w:r>
        <w:separator/>
      </w:r>
    </w:p>
  </w:endnote>
  <w:endnote w:type="continuationSeparator" w:id="0">
    <w:p w14:paraId="42AABA00" w14:textId="77777777" w:rsidR="008604FF" w:rsidRDefault="008604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43E88" w14:textId="77777777" w:rsidR="00FE57DD" w:rsidRDefault="00FE57DD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9D3D8" w14:textId="6404A53A" w:rsidR="00FE57DD" w:rsidRPr="00DE7EFE" w:rsidRDefault="00FE57DD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  <w:r w:rsidR="004D5542">
      <w:rPr>
        <w:spacing w:val="-6"/>
        <w:sz w:val="14"/>
      </w:rPr>
      <w:t xml:space="preserve">. </w:t>
    </w:r>
  </w:p>
  <w:p w14:paraId="37510E24" w14:textId="77777777" w:rsidR="00FE57DD" w:rsidRPr="00DE7EFE" w:rsidRDefault="00FE57DD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134D0" w14:textId="77777777" w:rsidR="00FE57DD" w:rsidRPr="003E06E8" w:rsidRDefault="00FE57DD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0F8595" w14:textId="77777777" w:rsidR="008604FF" w:rsidRDefault="008604FF">
      <w:r>
        <w:separator/>
      </w:r>
    </w:p>
  </w:footnote>
  <w:footnote w:type="continuationSeparator" w:id="0">
    <w:p w14:paraId="7457BB9D" w14:textId="77777777" w:rsidR="008604FF" w:rsidRDefault="008604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ABA90" w14:textId="46CB0823" w:rsidR="00FE57DD" w:rsidRPr="009B4662" w:rsidRDefault="008604FF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r>
      <w:fldChar w:fldCharType="begin"/>
    </w:r>
    <w:r>
      <w:instrText xml:space="preserve"> TITLE   \* MERGEFORMAT </w:instrText>
    </w:r>
    <w:r>
      <w:fldChar w:fldCharType="separate"/>
    </w:r>
    <w:r w:rsidR="00245569" w:rsidRPr="00245569">
      <w:rPr>
        <w:rStyle w:val="a6"/>
        <w:lang w:val="en-US"/>
      </w:rPr>
      <w:t>Ф-ХХ</w:t>
    </w:r>
    <w:r w:rsidR="00245569">
      <w:t>.2024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954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21C"/>
    <w:rsid w:val="00042131"/>
    <w:rsid w:val="0004515C"/>
    <w:rsid w:val="000456E3"/>
    <w:rsid w:val="00051DC7"/>
    <w:rsid w:val="000531CA"/>
    <w:rsid w:val="000553F1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3B9"/>
    <w:rsid w:val="000A0B06"/>
    <w:rsid w:val="000A1E17"/>
    <w:rsid w:val="000A2089"/>
    <w:rsid w:val="000A6840"/>
    <w:rsid w:val="000A6AB3"/>
    <w:rsid w:val="000A6EB0"/>
    <w:rsid w:val="000A7E5E"/>
    <w:rsid w:val="000B4923"/>
    <w:rsid w:val="000B4EAF"/>
    <w:rsid w:val="000C19DE"/>
    <w:rsid w:val="000C7448"/>
    <w:rsid w:val="000D3416"/>
    <w:rsid w:val="000D427A"/>
    <w:rsid w:val="000D4FBA"/>
    <w:rsid w:val="000D5CFC"/>
    <w:rsid w:val="000D7430"/>
    <w:rsid w:val="000D75CD"/>
    <w:rsid w:val="000D7D3A"/>
    <w:rsid w:val="000E00E6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5280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2954"/>
    <w:rsid w:val="00214370"/>
    <w:rsid w:val="002148D2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626F"/>
    <w:rsid w:val="002A7AB8"/>
    <w:rsid w:val="002B09FD"/>
    <w:rsid w:val="002B2589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55"/>
    <w:rsid w:val="002D18B6"/>
    <w:rsid w:val="002D4260"/>
    <w:rsid w:val="002D6810"/>
    <w:rsid w:val="002E1BDF"/>
    <w:rsid w:val="002E287D"/>
    <w:rsid w:val="002E4FC9"/>
    <w:rsid w:val="002E526C"/>
    <w:rsid w:val="002F16A1"/>
    <w:rsid w:val="00302875"/>
    <w:rsid w:val="00302FFB"/>
    <w:rsid w:val="00305CDB"/>
    <w:rsid w:val="003060DC"/>
    <w:rsid w:val="00306DB9"/>
    <w:rsid w:val="00307F25"/>
    <w:rsid w:val="00310A9A"/>
    <w:rsid w:val="003204AD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7E13"/>
    <w:rsid w:val="003D0BD9"/>
    <w:rsid w:val="003E06E8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268ED"/>
    <w:rsid w:val="00433489"/>
    <w:rsid w:val="0043391F"/>
    <w:rsid w:val="004339F1"/>
    <w:rsid w:val="004365FF"/>
    <w:rsid w:val="00437EB0"/>
    <w:rsid w:val="0044019A"/>
    <w:rsid w:val="0044167A"/>
    <w:rsid w:val="00442842"/>
    <w:rsid w:val="00443296"/>
    <w:rsid w:val="00443636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EBC"/>
    <w:rsid w:val="00537F8E"/>
    <w:rsid w:val="005401B9"/>
    <w:rsid w:val="00541156"/>
    <w:rsid w:val="00542513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9DE"/>
    <w:rsid w:val="00620F4E"/>
    <w:rsid w:val="00622A7B"/>
    <w:rsid w:val="00623024"/>
    <w:rsid w:val="00624074"/>
    <w:rsid w:val="006311E5"/>
    <w:rsid w:val="006328BA"/>
    <w:rsid w:val="00634415"/>
    <w:rsid w:val="006362F8"/>
    <w:rsid w:val="0063663B"/>
    <w:rsid w:val="00637975"/>
    <w:rsid w:val="006467BA"/>
    <w:rsid w:val="00647B37"/>
    <w:rsid w:val="006537F7"/>
    <w:rsid w:val="00655882"/>
    <w:rsid w:val="00660049"/>
    <w:rsid w:val="006629FA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3078A"/>
    <w:rsid w:val="00732401"/>
    <w:rsid w:val="007365BD"/>
    <w:rsid w:val="0073762D"/>
    <w:rsid w:val="00737791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640E"/>
    <w:rsid w:val="00A53AB7"/>
    <w:rsid w:val="00A61CF5"/>
    <w:rsid w:val="00A6298B"/>
    <w:rsid w:val="00A63156"/>
    <w:rsid w:val="00A66DB0"/>
    <w:rsid w:val="00A70FFE"/>
    <w:rsid w:val="00A713A7"/>
    <w:rsid w:val="00A76BFD"/>
    <w:rsid w:val="00A80537"/>
    <w:rsid w:val="00A8062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67"/>
    <w:rsid w:val="00AE278D"/>
    <w:rsid w:val="00AE63DB"/>
    <w:rsid w:val="00AE6C29"/>
    <w:rsid w:val="00AE7BF0"/>
    <w:rsid w:val="00AF7018"/>
    <w:rsid w:val="00AF7CD6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6607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1B7D"/>
    <w:rsid w:val="00C23137"/>
    <w:rsid w:val="00C27162"/>
    <w:rsid w:val="00C27778"/>
    <w:rsid w:val="00C35537"/>
    <w:rsid w:val="00C35693"/>
    <w:rsid w:val="00C360FF"/>
    <w:rsid w:val="00C37370"/>
    <w:rsid w:val="00C40639"/>
    <w:rsid w:val="00C422C2"/>
    <w:rsid w:val="00C441C3"/>
    <w:rsid w:val="00C61034"/>
    <w:rsid w:val="00C61A0A"/>
    <w:rsid w:val="00C6203E"/>
    <w:rsid w:val="00C725B6"/>
    <w:rsid w:val="00C728D3"/>
    <w:rsid w:val="00C76E78"/>
    <w:rsid w:val="00C81001"/>
    <w:rsid w:val="00C83BBB"/>
    <w:rsid w:val="00C846AA"/>
    <w:rsid w:val="00C86C99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F7A"/>
    <w:rsid w:val="00DA10B5"/>
    <w:rsid w:val="00DA2FF2"/>
    <w:rsid w:val="00DA328D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C76BF"/>
    <w:rsid w:val="00DD16B6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5BBA"/>
    <w:rsid w:val="00E3690B"/>
    <w:rsid w:val="00E37DD3"/>
    <w:rsid w:val="00E4540A"/>
    <w:rsid w:val="00E45AAF"/>
    <w:rsid w:val="00E50FE8"/>
    <w:rsid w:val="00E57FD0"/>
    <w:rsid w:val="00E64DAB"/>
    <w:rsid w:val="00E67249"/>
    <w:rsid w:val="00E71322"/>
    <w:rsid w:val="00E7276C"/>
    <w:rsid w:val="00E72E71"/>
    <w:rsid w:val="00E81E00"/>
    <w:rsid w:val="00E8501E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2A92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4501"/>
    <w:rsid w:val="00F27FFC"/>
    <w:rsid w:val="00F36E85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0DC4EA5"/>
  <w15:docId w15:val="{29ED1CCF-4180-4B43-9ED3-0F9F6C10D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&#1057;&#1072;&#1085;&#1080;&#1090;&#1072;&#1088;&#1085;&#1099;&#1077;%20&#1087;&#1088;&#1086;&#1075;&#1088;&#1072;&#1084;&#1084;&#1099;\&#1096;&#1072;&#1073;&#1083;&#1086;&#1085;&#1099;\&#1095;&#1077;&#1082;-&#1083;&#1080;&#1089;&#1090;%20&#1086;&#1089;&#1084;&#1086;&#1090;&#1088;&#1072;%20&#1091;&#1095;&#1072;&#1089;&#1090;&#1082;&#1072;%20-%20&#1088;&#1077;&#1076;.%202026-02-18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C472F11D66F4887804E1DC5B40A58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31A4A-8113-472F-981D-2F811413385F}"/>
      </w:docPartPr>
      <w:docPartBody>
        <w:p w:rsidR="00383E49" w:rsidRDefault="003333B4" w:rsidP="003333B4">
          <w:pPr>
            <w:pStyle w:val="CC472F11D66F4887804E1DC5B40A58AD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0227A1FFA51349A4A572F623226BF5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4D57D1-2970-4E7A-B4B5-0E55F1590DF4}"/>
      </w:docPartPr>
      <w:docPartBody>
        <w:p w:rsidR="009609F1" w:rsidRDefault="00465EA2" w:rsidP="00465EA2">
          <w:pPr>
            <w:pStyle w:val="0227A1FFA51349A4A572F623226BF50F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A0711B191F8A4ACAAA52668F5B5336A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F1EDBA7-32A6-4543-9D5C-A143C57AD48A}"/>
      </w:docPartPr>
      <w:docPartBody>
        <w:p w:rsidR="009609F1" w:rsidRDefault="00465EA2" w:rsidP="00465EA2">
          <w:pPr>
            <w:pStyle w:val="A0711B191F8A4ACAAA52668F5B5336A9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41E09B7E81A7455085CD32D1318D0C8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19FAF1B-1AC7-4613-8565-8C69E77AE869}"/>
      </w:docPartPr>
      <w:docPartBody>
        <w:p w:rsidR="009609F1" w:rsidRDefault="00465EA2" w:rsidP="00465EA2">
          <w:pPr>
            <w:pStyle w:val="41E09B7E81A7455085CD32D1318D0C8D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F5C12845BB5F464180909B6568BE174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63DAD1C-35D4-4C69-A86A-9CDC36569B0F}"/>
      </w:docPartPr>
      <w:docPartBody>
        <w:p w:rsidR="009609F1" w:rsidRDefault="00465EA2" w:rsidP="00465EA2">
          <w:pPr>
            <w:pStyle w:val="F5C12845BB5F464180909B6568BE1747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5B3AC5123BD04339B95A32F4E2B6D8F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1B25EFE-2349-41E3-B6A6-0988AE68E429}"/>
      </w:docPartPr>
      <w:docPartBody>
        <w:p w:rsidR="009609F1" w:rsidRDefault="00E6696E" w:rsidP="00E6696E">
          <w:pPr>
            <w:pStyle w:val="5B3AC5123BD04339B95A32F4E2B6D8FD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4A6A070F9D7F44E8B3F7C700E8AF6B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BFF99C6-7C34-43F6-A9F4-B18C18A61E0E}"/>
      </w:docPartPr>
      <w:docPartBody>
        <w:p w:rsidR="00914D54" w:rsidRDefault="007E37B4" w:rsidP="007E37B4">
          <w:pPr>
            <w:pStyle w:val="4A6A070F9D7F44E8B3F7C700E8AF6B65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0204CE5B9A614C0EAC870231B09003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FC6E287-A624-4407-BD73-1574286FDD19}"/>
      </w:docPartPr>
      <w:docPartBody>
        <w:p w:rsidR="00914D54" w:rsidRDefault="007E37B4" w:rsidP="007E37B4">
          <w:pPr>
            <w:pStyle w:val="0204CE5B9A614C0EAC870231B09003E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3270B2EB632949BEAFFD8D20B04BBDC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D28CAF4-9B30-4D70-B709-CFDF6D562A31}"/>
      </w:docPartPr>
      <w:docPartBody>
        <w:p w:rsidR="00914D54" w:rsidRDefault="007E37B4" w:rsidP="007E37B4">
          <w:pPr>
            <w:pStyle w:val="3270B2EB632949BEAFFD8D20B04BBDC9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EF51DBB499EA455F91EDCAFA10364DA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501DD7-C4E2-4D73-B069-2C827FB50F93}"/>
      </w:docPartPr>
      <w:docPartBody>
        <w:p w:rsidR="00914D54" w:rsidRDefault="007E37B4" w:rsidP="007E37B4">
          <w:pPr>
            <w:pStyle w:val="EF51DBB499EA455F91EDCAFA10364DA2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8F4B196EF7DA4AE890B45BC78AA0DEF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2E235DD-53AB-450E-987A-61B3C44AB865}"/>
      </w:docPartPr>
      <w:docPartBody>
        <w:p w:rsidR="00914D54" w:rsidRDefault="007E37B4" w:rsidP="007E37B4">
          <w:pPr>
            <w:pStyle w:val="8F4B196EF7DA4AE890B45BC78AA0DEF8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FF5D73C63CF34A9C96C00566552CDB1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AFCE6D-CF92-422B-B4A5-12FDE82AC479}"/>
      </w:docPartPr>
      <w:docPartBody>
        <w:p w:rsidR="00914D54" w:rsidRDefault="007E37B4" w:rsidP="007E37B4">
          <w:pPr>
            <w:pStyle w:val="FF5D73C63CF34A9C96C00566552CDB1D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0EDFF2C0F3224F129D3D6A85BCFA2D2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415A44-BF7D-45AA-B923-875B96BB7B16}"/>
      </w:docPartPr>
      <w:docPartBody>
        <w:p w:rsidR="00914D54" w:rsidRDefault="007E37B4" w:rsidP="007E37B4">
          <w:pPr>
            <w:pStyle w:val="0EDFF2C0F3224F129D3D6A85BCFA2D2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11FCEEDCD55C45FDBD977FC82867638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EFEDBC-E89F-40BD-BE4C-83BDD019DF1C}"/>
      </w:docPartPr>
      <w:docPartBody>
        <w:p w:rsidR="00914D54" w:rsidRDefault="007E37B4" w:rsidP="007E37B4">
          <w:pPr>
            <w:pStyle w:val="11FCEEDCD55C45FDBD977FC828676388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CCF3E7A0815E40BCA1E1ED256844045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7EC24D-7737-460E-9841-438012574AD8}"/>
      </w:docPartPr>
      <w:docPartBody>
        <w:p w:rsidR="00914D54" w:rsidRDefault="007E37B4" w:rsidP="007E37B4">
          <w:pPr>
            <w:pStyle w:val="CCF3E7A0815E40BCA1E1ED2568440452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0652406E1B2F42AF9B90D9B34D418B8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B61249-CFCF-4B85-B2C0-A292DD8559F1}"/>
      </w:docPartPr>
      <w:docPartBody>
        <w:p w:rsidR="00000000" w:rsidRDefault="00741C39" w:rsidP="00741C39">
          <w:pPr>
            <w:pStyle w:val="0652406E1B2F42AF9B90D9B34D418B80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3B4"/>
    <w:rsid w:val="00042AED"/>
    <w:rsid w:val="000E4199"/>
    <w:rsid w:val="0023142E"/>
    <w:rsid w:val="00253E06"/>
    <w:rsid w:val="00315D5F"/>
    <w:rsid w:val="003333B4"/>
    <w:rsid w:val="00383E49"/>
    <w:rsid w:val="00465EA2"/>
    <w:rsid w:val="004A2B3A"/>
    <w:rsid w:val="004A40BC"/>
    <w:rsid w:val="00514F13"/>
    <w:rsid w:val="00595D1C"/>
    <w:rsid w:val="005D2B6B"/>
    <w:rsid w:val="005F70FB"/>
    <w:rsid w:val="006364DB"/>
    <w:rsid w:val="006E0DC2"/>
    <w:rsid w:val="00741C39"/>
    <w:rsid w:val="00745DD8"/>
    <w:rsid w:val="007D2596"/>
    <w:rsid w:val="007D3F62"/>
    <w:rsid w:val="007E37B4"/>
    <w:rsid w:val="008722D5"/>
    <w:rsid w:val="00914D54"/>
    <w:rsid w:val="009609F1"/>
    <w:rsid w:val="009624B5"/>
    <w:rsid w:val="00963635"/>
    <w:rsid w:val="00AB11B7"/>
    <w:rsid w:val="00AE017F"/>
    <w:rsid w:val="00B4130E"/>
    <w:rsid w:val="00BA33E9"/>
    <w:rsid w:val="00BE3838"/>
    <w:rsid w:val="00C15C5C"/>
    <w:rsid w:val="00C61034"/>
    <w:rsid w:val="00CA3021"/>
    <w:rsid w:val="00CF0BAE"/>
    <w:rsid w:val="00CF32E1"/>
    <w:rsid w:val="00E6696E"/>
    <w:rsid w:val="00E875D8"/>
    <w:rsid w:val="00EE2989"/>
    <w:rsid w:val="00FF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41C39"/>
    <w:rPr>
      <w:color w:val="808080"/>
    </w:rPr>
  </w:style>
  <w:style w:type="paragraph" w:customStyle="1" w:styleId="CC472F11D66F4887804E1DC5B40A58AD">
    <w:name w:val="CC472F11D66F4887804E1DC5B40A58AD"/>
    <w:rsid w:val="003333B4"/>
    <w:pPr>
      <w:spacing w:after="0" w:line="240" w:lineRule="auto"/>
      <w:jc w:val="center"/>
    </w:pPr>
    <w:rPr>
      <w:rFonts w:ascii="Arial" w:eastAsia="Arial" w:hAnsi="Arial" w:cs="Times New Roman"/>
      <w:i/>
      <w:sz w:val="16"/>
      <w:szCs w:val="20"/>
    </w:rPr>
  </w:style>
  <w:style w:type="paragraph" w:customStyle="1" w:styleId="41E09B7E81A7455085CD32D1318D0C8D">
    <w:name w:val="41E09B7E81A7455085CD32D1318D0C8D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F5C12845BB5F464180909B6568BE1747">
    <w:name w:val="F5C12845BB5F464180909B6568BE1747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0227A1FFA51349A4A572F623226BF50F1">
    <w:name w:val="0227A1FFA51349A4A572F623226BF50F1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A0711B191F8A4ACAAA52668F5B5336A91">
    <w:name w:val="A0711B191F8A4ACAAA52668F5B5336A91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5B3AC5123BD04339B95A32F4E2B6D8FD1">
    <w:name w:val="5B3AC5123BD04339B95A32F4E2B6D8FD1"/>
    <w:rsid w:val="00E6696E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4A6A070F9D7F44E8B3F7C700E8AF6B65">
    <w:name w:val="4A6A070F9D7F44E8B3F7C700E8AF6B65"/>
    <w:rsid w:val="007E37B4"/>
  </w:style>
  <w:style w:type="paragraph" w:customStyle="1" w:styleId="0204CE5B9A614C0EAC870231B09003E1">
    <w:name w:val="0204CE5B9A614C0EAC870231B09003E1"/>
    <w:rsid w:val="007E37B4"/>
  </w:style>
  <w:style w:type="paragraph" w:customStyle="1" w:styleId="3270B2EB632949BEAFFD8D20B04BBDC9">
    <w:name w:val="3270B2EB632949BEAFFD8D20B04BBDC9"/>
    <w:rsid w:val="007E37B4"/>
  </w:style>
  <w:style w:type="paragraph" w:customStyle="1" w:styleId="EF51DBB499EA455F91EDCAFA10364DA2">
    <w:name w:val="EF51DBB499EA455F91EDCAFA10364DA2"/>
    <w:rsid w:val="007E37B4"/>
  </w:style>
  <w:style w:type="paragraph" w:customStyle="1" w:styleId="8F4B196EF7DA4AE890B45BC78AA0DEF8">
    <w:name w:val="8F4B196EF7DA4AE890B45BC78AA0DEF8"/>
    <w:rsid w:val="007E37B4"/>
  </w:style>
  <w:style w:type="paragraph" w:customStyle="1" w:styleId="FF5D73C63CF34A9C96C00566552CDB1D">
    <w:name w:val="FF5D73C63CF34A9C96C00566552CDB1D"/>
    <w:rsid w:val="007E37B4"/>
  </w:style>
  <w:style w:type="paragraph" w:customStyle="1" w:styleId="0EDFF2C0F3224F129D3D6A85BCFA2D21">
    <w:name w:val="0EDFF2C0F3224F129D3D6A85BCFA2D21"/>
    <w:rsid w:val="007E37B4"/>
  </w:style>
  <w:style w:type="paragraph" w:customStyle="1" w:styleId="11FCEEDCD55C45FDBD977FC828676388">
    <w:name w:val="11FCEEDCD55C45FDBD977FC828676388"/>
    <w:rsid w:val="007E37B4"/>
  </w:style>
  <w:style w:type="paragraph" w:customStyle="1" w:styleId="CCF3E7A0815E40BCA1E1ED2568440452">
    <w:name w:val="CCF3E7A0815E40BCA1E1ED2568440452"/>
    <w:rsid w:val="007E37B4"/>
  </w:style>
  <w:style w:type="paragraph" w:customStyle="1" w:styleId="0652406E1B2F42AF9B90D9B34D418B80">
    <w:name w:val="0652406E1B2F42AF9B90D9B34D418B80"/>
    <w:rsid w:val="00741C39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07504D-3341-40B5-BF55-7B359531D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осмотра участка - ред. 2026-02-18.dotx</Template>
  <TotalTime>312</TotalTime>
  <Pages>2</Pages>
  <Words>774</Words>
  <Characters>4417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Михайлова Юлия Викторовна</dc:creator>
  <cp:lastModifiedBy>Перевозчиков Владимир Геннадьевич</cp:lastModifiedBy>
  <cp:revision>67</cp:revision>
  <cp:lastPrinted>2026-05-14T04:24:00Z</cp:lastPrinted>
  <dcterms:created xsi:type="dcterms:W3CDTF">2026-04-16T09:45:00Z</dcterms:created>
  <dcterms:modified xsi:type="dcterms:W3CDTF">2026-05-15T04:53:00Z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