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1B3EB3D5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08E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8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38B928B6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2B677F1B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6D2DC945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4F046B6C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53041A0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1821686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2372996C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5E034AA8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2B75EDA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8713" w14:textId="77777777" w:rsidR="002D4E54" w:rsidRDefault="002D4E54">
      <w:r>
        <w:separator/>
      </w:r>
    </w:p>
  </w:endnote>
  <w:endnote w:type="continuationSeparator" w:id="0">
    <w:p w14:paraId="28783425" w14:textId="77777777" w:rsidR="002D4E54" w:rsidRDefault="002D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7FC5" w14:textId="77777777" w:rsidR="002D4E54" w:rsidRDefault="002D4E54">
      <w:r>
        <w:separator/>
      </w:r>
    </w:p>
  </w:footnote>
  <w:footnote w:type="continuationSeparator" w:id="0">
    <w:p w14:paraId="0C8CCBEF" w14:textId="77777777" w:rsidR="002D4E54" w:rsidRDefault="002D4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D4E54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244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21</cp:revision>
  <cp:lastPrinted>2026-02-18T13:06:00Z</cp:lastPrinted>
  <dcterms:created xsi:type="dcterms:W3CDTF">2026-02-21T18:45:00Z</dcterms:created>
  <dcterms:modified xsi:type="dcterms:W3CDTF">2026-02-23T15:54:00Z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