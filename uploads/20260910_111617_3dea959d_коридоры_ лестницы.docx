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668A37AC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22DB3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322DB3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3881ED8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827F3">
                  <w:rPr>
                    <w:szCs w:val="16"/>
                  </w:rPr>
                  <w:t>пенная станция VEMA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0BB65" w14:textId="77777777" w:rsidR="009C52C1" w:rsidRDefault="009C52C1">
      <w:r>
        <w:separator/>
      </w:r>
    </w:p>
  </w:endnote>
  <w:endnote w:type="continuationSeparator" w:id="0">
    <w:p w14:paraId="189FB322" w14:textId="77777777" w:rsidR="009C52C1" w:rsidRDefault="009C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E715C" w14:textId="77777777" w:rsidR="009C52C1" w:rsidRDefault="009C52C1">
      <w:r>
        <w:separator/>
      </w:r>
    </w:p>
  </w:footnote>
  <w:footnote w:type="continuationSeparator" w:id="0">
    <w:p w14:paraId="6BB85B33" w14:textId="77777777" w:rsidR="009C52C1" w:rsidRDefault="009C52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2DB3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27F3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67D37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52C1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6E7671"/>
    <w:rsid w:val="00B60033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73</TotalTime>
  <Pages>1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16</cp:revision>
  <cp:lastPrinted>2026-08-31T08:30:00Z</cp:lastPrinted>
  <dcterms:created xsi:type="dcterms:W3CDTF">2026-09-07T11:16:00Z</dcterms:created>
  <dcterms:modified xsi:type="dcterms:W3CDTF">2026-09-10T04:16:00Z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