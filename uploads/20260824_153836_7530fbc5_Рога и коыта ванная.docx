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508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15"/>
        <w:gridCol w:w="247"/>
        <w:gridCol w:w="30"/>
        <w:gridCol w:w="20"/>
        <w:gridCol w:w="84"/>
        <w:gridCol w:w="262"/>
        <w:gridCol w:w="21"/>
        <w:gridCol w:w="111"/>
        <w:gridCol w:w="184"/>
        <w:gridCol w:w="8"/>
        <w:gridCol w:w="14"/>
        <w:gridCol w:w="193"/>
        <w:gridCol w:w="71"/>
        <w:gridCol w:w="17"/>
        <w:gridCol w:w="71"/>
        <w:gridCol w:w="48"/>
        <w:gridCol w:w="81"/>
        <w:gridCol w:w="23"/>
        <w:gridCol w:w="23"/>
        <w:gridCol w:w="102"/>
        <w:gridCol w:w="59"/>
        <w:gridCol w:w="11"/>
        <w:gridCol w:w="8"/>
        <w:gridCol w:w="36"/>
        <w:gridCol w:w="31"/>
        <w:gridCol w:w="75"/>
        <w:gridCol w:w="193"/>
        <w:gridCol w:w="60"/>
        <w:gridCol w:w="104"/>
        <w:gridCol w:w="77"/>
        <w:gridCol w:w="78"/>
        <w:gridCol w:w="168"/>
        <w:gridCol w:w="28"/>
        <w:gridCol w:w="44"/>
        <w:gridCol w:w="90"/>
        <w:gridCol w:w="35"/>
        <w:gridCol w:w="28"/>
        <w:gridCol w:w="63"/>
        <w:gridCol w:w="20"/>
        <w:gridCol w:w="10"/>
        <w:gridCol w:w="24"/>
        <w:gridCol w:w="4"/>
        <w:gridCol w:w="139"/>
        <w:gridCol w:w="230"/>
        <w:gridCol w:w="41"/>
        <w:gridCol w:w="979"/>
        <w:gridCol w:w="2"/>
        <w:gridCol w:w="820"/>
        <w:gridCol w:w="314"/>
        <w:gridCol w:w="10"/>
        <w:gridCol w:w="283"/>
        <w:gridCol w:w="389"/>
        <w:gridCol w:w="59"/>
        <w:gridCol w:w="77"/>
        <w:gridCol w:w="33"/>
        <w:gridCol w:w="142"/>
        <w:gridCol w:w="30"/>
        <w:gridCol w:w="111"/>
        <w:gridCol w:w="240"/>
        <w:gridCol w:w="162"/>
        <w:gridCol w:w="2"/>
        <w:gridCol w:w="32"/>
        <w:gridCol w:w="322"/>
        <w:gridCol w:w="93"/>
        <w:gridCol w:w="247"/>
        <w:gridCol w:w="1029"/>
        <w:gridCol w:w="2"/>
        <w:gridCol w:w="546"/>
        <w:gridCol w:w="1052"/>
        <w:gridCol w:w="86"/>
        <w:gridCol w:w="6"/>
        <w:gridCol w:w="9"/>
        <w:gridCol w:w="47"/>
        <w:gridCol w:w="9"/>
        <w:gridCol w:w="57"/>
        <w:gridCol w:w="13"/>
        <w:gridCol w:w="157"/>
        <w:gridCol w:w="142"/>
        <w:gridCol w:w="349"/>
        <w:gridCol w:w="1479"/>
        <w:gridCol w:w="6"/>
        <w:gridCol w:w="1306"/>
        <w:gridCol w:w="318"/>
        <w:gridCol w:w="132"/>
        <w:gridCol w:w="362"/>
        <w:gridCol w:w="1073"/>
      </w:tblGrid>
      <w:tr w:rsidR="00E44B84" w:rsidRPr="00E35BBA" w14:paraId="7AAC6E34" w14:textId="77777777" w:rsidTr="00FC5861">
        <w:trPr>
          <w:trHeight w:val="20"/>
        </w:trPr>
        <w:tc>
          <w:tcPr>
            <w:tcW w:w="4962" w:type="dxa"/>
            <w:gridSpan w:val="47"/>
            <w:vAlign w:val="bottom"/>
          </w:tcPr>
          <w:p w14:paraId="13D27174" w14:textId="20E28FFC" w:rsidR="00552195" w:rsidRPr="00D23288" w:rsidRDefault="00D43223" w:rsidP="00DC3916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Рога и копыта</w:t>
            </w:r>
          </w:p>
        </w:tc>
        <w:tc>
          <w:tcPr>
            <w:tcW w:w="2672" w:type="dxa"/>
            <w:gridSpan w:val="14"/>
            <w:vAlign w:val="bottom"/>
          </w:tcPr>
          <w:p w14:paraId="0B573CEB" w14:textId="0449B27E" w:rsidR="00552195" w:rsidRPr="00647B37" w:rsidRDefault="005D22B9" w:rsidP="00090474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Ванная</w:t>
            </w:r>
          </w:p>
        </w:tc>
        <w:sdt>
          <w:sdtPr>
            <w:rPr>
              <w:szCs w:val="16"/>
            </w:rPr>
            <w:id w:val="425692899"/>
            <w:placeholder>
              <w:docPart w:val="92EDE2070F064E0A86A0A1A3B1A8E34C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  <w:listItem w:displayText="холодильная камера" w:value="холодильная камера"/>
              <w:listItem w:displayText="морозильная камера" w:value="морозильная камера"/>
              <w:listItem w:displayText="грузовой лифт" w:value="грузовой лифт"/>
            </w:dropDownList>
          </w:sdtPr>
          <w:sdtContent>
            <w:tc>
              <w:tcPr>
                <w:tcW w:w="2271" w:type="dxa"/>
                <w:gridSpan w:val="7"/>
                <w:vAlign w:val="bottom"/>
              </w:tcPr>
              <w:p w14:paraId="2CC8CBAE" w14:textId="1B004340" w:rsidR="00552195" w:rsidRPr="00647B37" w:rsidRDefault="008D7AEE" w:rsidP="00DC3916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холодильная камера</w:t>
                </w:r>
              </w:p>
            </w:tc>
          </w:sdtContent>
        </w:sdt>
        <w:tc>
          <w:tcPr>
            <w:tcW w:w="5168" w:type="dxa"/>
            <w:gridSpan w:val="16"/>
            <w:vAlign w:val="bottom"/>
          </w:tcPr>
          <w:p w14:paraId="2E3A908D" w14:textId="66FEEB80" w:rsidR="00552195" w:rsidRPr="00D23288" w:rsidRDefault="00552195" w:rsidP="009272CB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 w:rsidR="00E35BBA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8DECE438666C4E1EB4C74FDC290F1AA4"/>
                </w:placeholder>
                <w:dropDownList>
                  <w:listItem w:value="Выберите элемент."/>
                  <w:listItem w:displayText="белый" w:value="белый"/>
                  <w:listItem w:displayText="голубой" w:value="голубой"/>
                  <w:listItem w:displayText="жёлтый" w:value="жёлтый"/>
                  <w:listItem w:displayText="зелёный" w:value="зелёный"/>
                  <w:listItem w:displayText="коричневый" w:value="коричневый"/>
                  <w:listItem w:displayText="красный" w:value="красный"/>
                  <w:listItem w:displayText="лаймовый" w:value="лаймовый"/>
                  <w:listItem w:displayText="оранжевый" w:value="оранжевый"/>
                  <w:listItem w:displayText="розовый" w:value="розовый"/>
                  <w:listItem w:displayText="серый" w:value="серый"/>
                  <w:listItem w:displayText="синий" w:value="синий"/>
                  <w:listItem w:displayText="сиреневый" w:value="сиреневый"/>
                  <w:listItem w:displayText="фиолетовый" w:value="фиолетовый"/>
                  <w:listItem w:displayText="чёрный" w:value="чёрный"/>
                </w:dropDownList>
              </w:sdtPr>
              <w:sdtContent>
                <w:r w:rsidR="005D22B9">
                  <w:rPr>
                    <w:szCs w:val="16"/>
                  </w:rPr>
                  <w:t>лаймовый</w:t>
                </w:r>
              </w:sdtContent>
            </w:sdt>
          </w:p>
        </w:tc>
        <w:tc>
          <w:tcPr>
            <w:tcW w:w="1435" w:type="dxa"/>
            <w:gridSpan w:val="2"/>
            <w:vAlign w:val="bottom"/>
          </w:tcPr>
          <w:p w14:paraId="17C84FDC" w14:textId="77777777" w:rsidR="00552195" w:rsidRPr="00D23288" w:rsidRDefault="00552195" w:rsidP="00597291">
            <w:pPr>
              <w:pStyle w:val="--2"/>
              <w:rPr>
                <w:szCs w:val="16"/>
              </w:rPr>
            </w:pPr>
          </w:p>
        </w:tc>
      </w:tr>
      <w:tr w:rsidR="00E44B84" w:rsidRPr="00D23288" w14:paraId="7F14582A" w14:textId="77777777" w:rsidTr="00FC5861">
        <w:trPr>
          <w:trHeight w:val="20"/>
        </w:trPr>
        <w:tc>
          <w:tcPr>
            <w:tcW w:w="4962" w:type="dxa"/>
            <w:gridSpan w:val="47"/>
          </w:tcPr>
          <w:p w14:paraId="440CC570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72" w:type="dxa"/>
            <w:gridSpan w:val="14"/>
          </w:tcPr>
          <w:p w14:paraId="38FF3FF7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271" w:type="dxa"/>
            <w:gridSpan w:val="7"/>
          </w:tcPr>
          <w:p w14:paraId="3345BE3F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5168" w:type="dxa"/>
            <w:gridSpan w:val="16"/>
          </w:tcPr>
          <w:p w14:paraId="15A056B9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  <w:tc>
          <w:tcPr>
            <w:tcW w:w="1435" w:type="dxa"/>
            <w:gridSpan w:val="2"/>
          </w:tcPr>
          <w:p w14:paraId="432BB6E5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</w:tr>
      <w:tr w:rsidR="00046637" w:rsidRPr="00D23288" w14:paraId="34E63C83" w14:textId="77777777" w:rsidTr="00FC5861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4A872F74" w14:textId="77777777" w:rsidR="00046637" w:rsidRPr="00D23288" w:rsidRDefault="00046637" w:rsidP="00381B47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95" w:type="dxa"/>
            <w:gridSpan w:val="19"/>
            <w:shd w:val="clear" w:color="auto" w:fill="BFBFBF" w:themeFill="background1" w:themeFillShade="BF"/>
          </w:tcPr>
          <w:p w14:paraId="3F345A12" w14:textId="77777777" w:rsidR="00046637" w:rsidRPr="00D23288" w:rsidRDefault="00046637" w:rsidP="002375E6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3954" w:type="dxa"/>
            <w:gridSpan w:val="14"/>
            <w:shd w:val="clear" w:color="auto" w:fill="BFBFBF" w:themeFill="background1" w:themeFillShade="BF"/>
          </w:tcPr>
          <w:p w14:paraId="567031B7" w14:textId="77777777" w:rsidR="00046637" w:rsidRPr="00D23288" w:rsidRDefault="00046637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3197" w:type="dxa"/>
            <w:gridSpan w:val="6"/>
            <w:shd w:val="clear" w:color="auto" w:fill="BFBFBF" w:themeFill="background1" w:themeFillShade="BF"/>
          </w:tcPr>
          <w:p w14:paraId="293016C5" w14:textId="77777777" w:rsidR="00046637" w:rsidRPr="00D23288" w:rsidRDefault="00046637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046637" w:rsidRPr="00D23288" w14:paraId="7BC58C35" w14:textId="77777777" w:rsidTr="00FC5861">
        <w:trPr>
          <w:trHeight w:val="20"/>
        </w:trPr>
        <w:tc>
          <w:tcPr>
            <w:tcW w:w="3533" w:type="dxa"/>
            <w:gridSpan w:val="39"/>
          </w:tcPr>
          <w:p w14:paraId="7FAC4939" w14:textId="002B0EA7" w:rsidR="00046637" w:rsidRPr="00090474" w:rsidRDefault="00000000" w:rsidP="00185A3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потолок (высота _____м) </w:t>
            </w:r>
            <w:sdt>
              <w:sdtPr>
                <w:rPr>
                  <w:szCs w:val="16"/>
                </w:rPr>
                <w:id w:val="-1732997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5369998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>ОК</w:t>
            </w:r>
            <w:r w:rsidR="00C23011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1771854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01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23011">
              <w:rPr>
                <w:szCs w:val="16"/>
              </w:rPr>
              <w:t xml:space="preserve"> СП</w:t>
            </w:r>
          </w:p>
        </w:tc>
        <w:tc>
          <w:tcPr>
            <w:tcW w:w="1429" w:type="dxa"/>
            <w:gridSpan w:val="8"/>
          </w:tcPr>
          <w:p w14:paraId="0F821588" w14:textId="6C67A58E" w:rsidR="00046637" w:rsidRPr="00090474" w:rsidRDefault="00000000" w:rsidP="004C591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светильники</w:t>
            </w:r>
          </w:p>
        </w:tc>
        <w:tc>
          <w:tcPr>
            <w:tcW w:w="1144" w:type="dxa"/>
            <w:gridSpan w:val="3"/>
          </w:tcPr>
          <w:p w14:paraId="0C80C5C5" w14:textId="77777777" w:rsidR="00046637" w:rsidRPr="00D23288" w:rsidRDefault="0000000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364" w:type="dxa"/>
            <w:gridSpan w:val="9"/>
          </w:tcPr>
          <w:p w14:paraId="432FD55B" w14:textId="77777777" w:rsidR="00046637" w:rsidRPr="00D23288" w:rsidRDefault="0000000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термопоты</w:t>
            </w:r>
          </w:p>
        </w:tc>
        <w:tc>
          <w:tcPr>
            <w:tcW w:w="1887" w:type="dxa"/>
            <w:gridSpan w:val="7"/>
          </w:tcPr>
          <w:p w14:paraId="1D18E624" w14:textId="77777777" w:rsidR="00046637" w:rsidRPr="00090474" w:rsidRDefault="00000000" w:rsidP="002D181B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кулер</w:t>
            </w:r>
            <w:r w:rsidR="00046637">
              <w:rPr>
                <w:szCs w:val="16"/>
              </w:rPr>
              <w:t>ы</w:t>
            </w:r>
          </w:p>
        </w:tc>
        <w:tc>
          <w:tcPr>
            <w:tcW w:w="3954" w:type="dxa"/>
            <w:gridSpan w:val="14"/>
          </w:tcPr>
          <w:p w14:paraId="5F41C400" w14:textId="77777777" w:rsidR="00046637" w:rsidRPr="000C46D1" w:rsidRDefault="00000000" w:rsidP="00F86F0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046637" w:rsidRPr="00D23288">
              <w:rPr>
                <w:szCs w:val="16"/>
              </w:rPr>
              <w:t>индук</w:t>
            </w:r>
            <w:proofErr w:type="spellEnd"/>
            <w:r w:rsidR="00046637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</w:t>
            </w:r>
            <w:proofErr w:type="spellStart"/>
            <w:r w:rsidR="00046637" w:rsidRPr="00D23288">
              <w:rPr>
                <w:szCs w:val="16"/>
              </w:rPr>
              <w:t>элек</w:t>
            </w:r>
            <w:proofErr w:type="spellEnd"/>
            <w:r w:rsidR="00046637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газ.</w:t>
            </w:r>
          </w:p>
        </w:tc>
        <w:tc>
          <w:tcPr>
            <w:tcW w:w="2124" w:type="dxa"/>
            <w:gridSpan w:val="5"/>
            <w:vAlign w:val="center"/>
          </w:tcPr>
          <w:p w14:paraId="7909146E" w14:textId="77777777" w:rsidR="00046637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вакуумные упаковщики</w:t>
            </w:r>
          </w:p>
        </w:tc>
        <w:tc>
          <w:tcPr>
            <w:tcW w:w="1073" w:type="dxa"/>
            <w:vAlign w:val="center"/>
          </w:tcPr>
          <w:p w14:paraId="6C61B765" w14:textId="77777777" w:rsidR="00046637" w:rsidRPr="00E44B84" w:rsidRDefault="00000000" w:rsidP="0004663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50548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>
              <w:rPr>
                <w:szCs w:val="16"/>
              </w:rPr>
              <w:t xml:space="preserve"> </w:t>
            </w:r>
            <w:proofErr w:type="spellStart"/>
            <w:r w:rsidR="00046637" w:rsidRPr="00646C1C">
              <w:rPr>
                <w:szCs w:val="16"/>
              </w:rPr>
              <w:t>датеры</w:t>
            </w:r>
            <w:proofErr w:type="spellEnd"/>
          </w:p>
        </w:tc>
      </w:tr>
      <w:tr w:rsidR="00E273C2" w:rsidRPr="00D23288" w14:paraId="416C1196" w14:textId="77777777" w:rsidTr="00FC5861">
        <w:trPr>
          <w:trHeight w:val="20"/>
        </w:trPr>
        <w:tc>
          <w:tcPr>
            <w:tcW w:w="2177" w:type="dxa"/>
            <w:gridSpan w:val="17"/>
          </w:tcPr>
          <w:p w14:paraId="64A0CA75" w14:textId="77777777" w:rsidR="004C591F" w:rsidRPr="00090474" w:rsidRDefault="00000000" w:rsidP="00381B4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 вентиляционные трубы</w:t>
            </w:r>
          </w:p>
        </w:tc>
        <w:tc>
          <w:tcPr>
            <w:tcW w:w="1336" w:type="dxa"/>
            <w:gridSpan w:val="21"/>
          </w:tcPr>
          <w:p w14:paraId="0783D86D" w14:textId="77777777" w:rsidR="004C591F" w:rsidRPr="00090474" w:rsidRDefault="00000000" w:rsidP="004C591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63282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диффузоры</w:t>
            </w:r>
          </w:p>
        </w:tc>
        <w:tc>
          <w:tcPr>
            <w:tcW w:w="1449" w:type="dxa"/>
            <w:gridSpan w:val="9"/>
          </w:tcPr>
          <w:p w14:paraId="681292FB" w14:textId="77777777" w:rsidR="004C591F" w:rsidRPr="00090474" w:rsidRDefault="00000000" w:rsidP="00C45ED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97659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решётки</w:t>
            </w:r>
          </w:p>
        </w:tc>
        <w:tc>
          <w:tcPr>
            <w:tcW w:w="1875" w:type="dxa"/>
            <w:gridSpan w:val="6"/>
          </w:tcPr>
          <w:p w14:paraId="2B9D88AB" w14:textId="77777777" w:rsidR="004C591F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2520" w:type="dxa"/>
            <w:gridSpan w:val="13"/>
          </w:tcPr>
          <w:p w14:paraId="5590C7A9" w14:textId="77777777" w:rsidR="004C591F" w:rsidRPr="00090474" w:rsidRDefault="00000000" w:rsidP="00EA206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1757" w:type="dxa"/>
            <w:gridSpan w:val="8"/>
          </w:tcPr>
          <w:p w14:paraId="2E48796F" w14:textId="77777777" w:rsidR="004C591F" w:rsidRPr="00D23288" w:rsidRDefault="00000000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варочные котлы </w:t>
            </w:r>
          </w:p>
        </w:tc>
        <w:tc>
          <w:tcPr>
            <w:tcW w:w="2197" w:type="dxa"/>
            <w:gridSpan w:val="6"/>
          </w:tcPr>
          <w:p w14:paraId="2D676567" w14:textId="77777777" w:rsidR="004C591F" w:rsidRPr="000C46D1" w:rsidRDefault="00000000" w:rsidP="00F86F0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сковороды</w:t>
            </w:r>
          </w:p>
        </w:tc>
        <w:tc>
          <w:tcPr>
            <w:tcW w:w="1312" w:type="dxa"/>
            <w:gridSpan w:val="2"/>
            <w:vAlign w:val="center"/>
          </w:tcPr>
          <w:p w14:paraId="72A9DE3B" w14:textId="77777777" w:rsidR="004C591F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запайщики</w:t>
            </w:r>
          </w:p>
        </w:tc>
        <w:tc>
          <w:tcPr>
            <w:tcW w:w="1885" w:type="dxa"/>
            <w:gridSpan w:val="4"/>
            <w:vAlign w:val="center"/>
          </w:tcPr>
          <w:p w14:paraId="79BF7803" w14:textId="77777777" w:rsidR="004C591F" w:rsidRPr="00E44B84" w:rsidRDefault="00000000" w:rsidP="00E44B8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140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металлодетектор</w:t>
            </w:r>
            <w:r w:rsidR="004C591F">
              <w:rPr>
                <w:szCs w:val="16"/>
              </w:rPr>
              <w:t>ы</w:t>
            </w:r>
          </w:p>
        </w:tc>
      </w:tr>
      <w:tr w:rsidR="00E273C2" w:rsidRPr="00D23288" w14:paraId="12E91E98" w14:textId="77777777" w:rsidTr="00FC5861">
        <w:trPr>
          <w:trHeight w:val="20"/>
        </w:trPr>
        <w:tc>
          <w:tcPr>
            <w:tcW w:w="2470" w:type="dxa"/>
            <w:gridSpan w:val="25"/>
          </w:tcPr>
          <w:p w14:paraId="69EB8321" w14:textId="77777777" w:rsidR="001D14F4" w:rsidRPr="00090474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>А</w:t>
            </w:r>
          </w:p>
        </w:tc>
        <w:tc>
          <w:tcPr>
            <w:tcW w:w="2492" w:type="dxa"/>
            <w:gridSpan w:val="22"/>
          </w:tcPr>
          <w:p w14:paraId="0B126873" w14:textId="77777777" w:rsidR="001D14F4" w:rsidRPr="00090474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350C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350CE" w:rsidRPr="00C12148">
              <w:rPr>
                <w:szCs w:val="16"/>
              </w:rPr>
              <w:t xml:space="preserve"> </w:t>
            </w:r>
            <w:r w:rsidR="000350CE">
              <w:rPr>
                <w:szCs w:val="16"/>
              </w:rPr>
              <w:t>воздухоохладители</w:t>
            </w:r>
          </w:p>
        </w:tc>
        <w:tc>
          <w:tcPr>
            <w:tcW w:w="1875" w:type="dxa"/>
            <w:gridSpan w:val="6"/>
            <w:tcMar>
              <w:right w:w="0" w:type="dxa"/>
            </w:tcMar>
          </w:tcPr>
          <w:p w14:paraId="5C3DC6FD" w14:textId="77777777" w:rsidR="001D14F4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2520" w:type="dxa"/>
            <w:gridSpan w:val="13"/>
            <w:tcMar>
              <w:left w:w="0" w:type="dxa"/>
              <w:right w:w="0" w:type="dxa"/>
            </w:tcMar>
          </w:tcPr>
          <w:p w14:paraId="4907AF20" w14:textId="77777777" w:rsidR="001D14F4" w:rsidRPr="00090474" w:rsidRDefault="00000000" w:rsidP="00EA206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1600" w:type="dxa"/>
            <w:gridSpan w:val="3"/>
          </w:tcPr>
          <w:p w14:paraId="46D648F3" w14:textId="77777777" w:rsidR="001D14F4" w:rsidRPr="00D2328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фритюры </w:t>
            </w:r>
          </w:p>
        </w:tc>
        <w:tc>
          <w:tcPr>
            <w:tcW w:w="875" w:type="dxa"/>
            <w:gridSpan w:val="10"/>
          </w:tcPr>
          <w:p w14:paraId="25B96274" w14:textId="77777777" w:rsidR="001D14F4" w:rsidRPr="00B158E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грили</w:t>
            </w:r>
          </w:p>
        </w:tc>
        <w:tc>
          <w:tcPr>
            <w:tcW w:w="1479" w:type="dxa"/>
          </w:tcPr>
          <w:p w14:paraId="5402BD41" w14:textId="77777777" w:rsidR="001D14F4" w:rsidRPr="00B158E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>вафельницы</w:t>
            </w:r>
          </w:p>
        </w:tc>
        <w:tc>
          <w:tcPr>
            <w:tcW w:w="1630" w:type="dxa"/>
            <w:gridSpan w:val="3"/>
          </w:tcPr>
          <w:p w14:paraId="08233A89" w14:textId="77777777" w:rsidR="001D14F4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1D14F4" w:rsidRPr="00D23288">
              <w:rPr>
                <w:szCs w:val="16"/>
              </w:rPr>
              <w:t>этикетировщики</w:t>
            </w:r>
            <w:proofErr w:type="spellEnd"/>
            <w:r w:rsidR="001D14F4" w:rsidRPr="00D23288">
              <w:rPr>
                <w:szCs w:val="16"/>
              </w:rPr>
              <w:t xml:space="preserve"> </w:t>
            </w:r>
          </w:p>
        </w:tc>
        <w:tc>
          <w:tcPr>
            <w:tcW w:w="1567" w:type="dxa"/>
            <w:gridSpan w:val="3"/>
          </w:tcPr>
          <w:p w14:paraId="4A895E07" w14:textId="77777777" w:rsidR="001D14F4" w:rsidRPr="00E44B8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</w:t>
            </w:r>
            <w:r w:rsidR="001D14F4" w:rsidRPr="00D23288">
              <w:rPr>
                <w:szCs w:val="16"/>
                <w:lang w:val="en-US"/>
              </w:rPr>
              <w:t>flow</w:t>
            </w:r>
            <w:r w:rsidR="001D14F4" w:rsidRPr="000C46D1">
              <w:rPr>
                <w:szCs w:val="16"/>
              </w:rPr>
              <w:t xml:space="preserve"> </w:t>
            </w:r>
            <w:r w:rsidR="001D14F4" w:rsidRPr="00D23288">
              <w:rPr>
                <w:szCs w:val="16"/>
                <w:lang w:val="en-US"/>
              </w:rPr>
              <w:t>pack</w:t>
            </w:r>
          </w:p>
        </w:tc>
      </w:tr>
      <w:tr w:rsidR="00046637" w:rsidRPr="00D23288" w14:paraId="414E5EEE" w14:textId="77777777" w:rsidTr="00FC5861">
        <w:trPr>
          <w:trHeight w:val="50"/>
        </w:trPr>
        <w:tc>
          <w:tcPr>
            <w:tcW w:w="1682" w:type="dxa"/>
            <w:gridSpan w:val="10"/>
          </w:tcPr>
          <w:p w14:paraId="14475DDA" w14:textId="77777777" w:rsidR="00046637" w:rsidRPr="00C12148" w:rsidRDefault="00000000" w:rsidP="000350C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 кондиционер</w:t>
            </w:r>
            <w:r w:rsidR="00046637">
              <w:rPr>
                <w:szCs w:val="16"/>
              </w:rPr>
              <w:t>ы</w:t>
            </w:r>
          </w:p>
        </w:tc>
        <w:tc>
          <w:tcPr>
            <w:tcW w:w="1571" w:type="dxa"/>
            <w:gridSpan w:val="23"/>
          </w:tcPr>
          <w:p w14:paraId="10E82341" w14:textId="77777777" w:rsidR="00046637" w:rsidRPr="00C12148" w:rsidRDefault="00000000" w:rsidP="00742159">
            <w:pPr>
              <w:pStyle w:val="--2"/>
              <w:tabs>
                <w:tab w:val="left" w:pos="1736"/>
                <w:tab w:val="left" w:pos="3011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 сплит-системы</w:t>
            </w:r>
          </w:p>
        </w:tc>
        <w:tc>
          <w:tcPr>
            <w:tcW w:w="1709" w:type="dxa"/>
            <w:gridSpan w:val="14"/>
          </w:tcPr>
          <w:p w14:paraId="349D2ACA" w14:textId="77777777" w:rsidR="00046637" w:rsidRPr="00C12148" w:rsidRDefault="00000000" w:rsidP="00FA36C5">
            <w:pPr>
              <w:pStyle w:val="--2"/>
              <w:tabs>
                <w:tab w:val="left" w:pos="1736"/>
                <w:tab w:val="left" w:pos="3011"/>
              </w:tabs>
              <w:ind w:left="-48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вентиляторы</w:t>
            </w:r>
          </w:p>
        </w:tc>
        <w:tc>
          <w:tcPr>
            <w:tcW w:w="4395" w:type="dxa"/>
            <w:gridSpan w:val="19"/>
            <w:shd w:val="clear" w:color="auto" w:fill="BFBFBF" w:themeFill="background1" w:themeFillShade="BF"/>
          </w:tcPr>
          <w:p w14:paraId="0C7F4760" w14:textId="77777777" w:rsidR="00046637" w:rsidRPr="00C12148" w:rsidRDefault="00046637" w:rsidP="00EA2062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1827" w:type="dxa"/>
            <w:gridSpan w:val="10"/>
          </w:tcPr>
          <w:p w14:paraId="09E1E600" w14:textId="77777777" w:rsidR="00046637" w:rsidRPr="00C12148" w:rsidRDefault="00000000" w:rsidP="00F86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пароконвектоматы </w:t>
            </w:r>
          </w:p>
        </w:tc>
        <w:tc>
          <w:tcPr>
            <w:tcW w:w="2127" w:type="dxa"/>
            <w:gridSpan w:val="4"/>
          </w:tcPr>
          <w:p w14:paraId="3A41435A" w14:textId="5791C962" w:rsidR="00046637" w:rsidRPr="00C1214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60D17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proofErr w:type="spellStart"/>
            <w:r w:rsidR="00046637" w:rsidRPr="00C12148">
              <w:rPr>
                <w:szCs w:val="16"/>
              </w:rPr>
              <w:t>расстоечные</w:t>
            </w:r>
            <w:proofErr w:type="spellEnd"/>
            <w:r w:rsidR="00046637" w:rsidRPr="00C12148">
              <w:rPr>
                <w:szCs w:val="16"/>
              </w:rPr>
              <w:t xml:space="preserve"> шкафы</w:t>
            </w:r>
          </w:p>
        </w:tc>
        <w:tc>
          <w:tcPr>
            <w:tcW w:w="3197" w:type="dxa"/>
            <w:gridSpan w:val="6"/>
          </w:tcPr>
          <w:p w14:paraId="74C193C2" w14:textId="77777777" w:rsidR="00046637" w:rsidRPr="00C12148" w:rsidRDefault="00000000" w:rsidP="00646C1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>принтеры для этикеток</w:t>
            </w:r>
          </w:p>
        </w:tc>
      </w:tr>
      <w:tr w:rsidR="001F48D9" w:rsidRPr="00D23288" w14:paraId="72F6D0D5" w14:textId="77777777" w:rsidTr="00FC5861">
        <w:trPr>
          <w:trHeight w:val="20"/>
        </w:trPr>
        <w:tc>
          <w:tcPr>
            <w:tcW w:w="1682" w:type="dxa"/>
            <w:gridSpan w:val="10"/>
          </w:tcPr>
          <w:p w14:paraId="769CA833" w14:textId="77777777" w:rsidR="001F48D9" w:rsidRPr="00C45ED4" w:rsidRDefault="00000000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52077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r w:rsidR="001F48D9" w:rsidRPr="00C45ED4">
              <w:rPr>
                <w:szCs w:val="16"/>
              </w:rPr>
              <w:t>тепловые пушки</w:t>
            </w:r>
          </w:p>
        </w:tc>
        <w:tc>
          <w:tcPr>
            <w:tcW w:w="1571" w:type="dxa"/>
            <w:gridSpan w:val="23"/>
          </w:tcPr>
          <w:p w14:paraId="72EDA143" w14:textId="77777777" w:rsidR="001F48D9" w:rsidRPr="00C45ED4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155021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обогреватели</w:t>
            </w:r>
          </w:p>
        </w:tc>
        <w:tc>
          <w:tcPr>
            <w:tcW w:w="1709" w:type="dxa"/>
            <w:gridSpan w:val="14"/>
          </w:tcPr>
          <w:p w14:paraId="2150878B" w14:textId="77777777" w:rsidR="001F48D9" w:rsidRPr="00C45ED4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6048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</w:p>
        </w:tc>
        <w:tc>
          <w:tcPr>
            <w:tcW w:w="1144" w:type="dxa"/>
            <w:gridSpan w:val="3"/>
          </w:tcPr>
          <w:p w14:paraId="296CB13F" w14:textId="77777777" w:rsidR="001F48D9" w:rsidRPr="00C1214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доски </w:t>
            </w:r>
          </w:p>
        </w:tc>
        <w:tc>
          <w:tcPr>
            <w:tcW w:w="1013" w:type="dxa"/>
            <w:gridSpan w:val="7"/>
          </w:tcPr>
          <w:p w14:paraId="49D877E2" w14:textId="77777777" w:rsidR="001F48D9" w:rsidRPr="00C12148" w:rsidRDefault="00000000" w:rsidP="0054045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посуда</w:t>
            </w:r>
          </w:p>
        </w:tc>
        <w:tc>
          <w:tcPr>
            <w:tcW w:w="1209" w:type="dxa"/>
            <w:gridSpan w:val="8"/>
          </w:tcPr>
          <w:p w14:paraId="107BE335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инвентарь</w:t>
            </w:r>
          </w:p>
        </w:tc>
        <w:tc>
          <w:tcPr>
            <w:tcW w:w="1029" w:type="dxa"/>
          </w:tcPr>
          <w:p w14:paraId="7BC83461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ножи</w:t>
            </w:r>
          </w:p>
        </w:tc>
        <w:tc>
          <w:tcPr>
            <w:tcW w:w="3954" w:type="dxa"/>
            <w:gridSpan w:val="14"/>
          </w:tcPr>
          <w:p w14:paraId="4A8E5C0F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печи </w:t>
            </w:r>
            <w:sdt>
              <w:sdtPr>
                <w:rPr>
                  <w:szCs w:val="16"/>
                </w:rPr>
                <w:id w:val="849600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8288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Р </w:t>
            </w:r>
            <w:sdt>
              <w:sdtPr>
                <w:rPr>
                  <w:szCs w:val="16"/>
                </w:rPr>
                <w:id w:val="1790701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К </w:t>
            </w:r>
            <w:sdt>
              <w:sdtPr>
                <w:rPr>
                  <w:szCs w:val="16"/>
                </w:rPr>
                <w:id w:val="-97711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ХК </w:t>
            </w:r>
            <w:sdt>
              <w:sdtPr>
                <w:rPr>
                  <w:szCs w:val="16"/>
                </w:rPr>
                <w:id w:val="1685708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ГК</w:t>
            </w:r>
          </w:p>
        </w:tc>
        <w:tc>
          <w:tcPr>
            <w:tcW w:w="3197" w:type="dxa"/>
            <w:gridSpan w:val="6"/>
          </w:tcPr>
          <w:p w14:paraId="526E77CD" w14:textId="77777777" w:rsidR="001F48D9" w:rsidRPr="00C1214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термоусадочные туннели</w:t>
            </w:r>
          </w:p>
        </w:tc>
      </w:tr>
      <w:tr w:rsidR="001F48D9" w:rsidRPr="00D23288" w14:paraId="4DB0A9DF" w14:textId="77777777" w:rsidTr="00FC5861">
        <w:trPr>
          <w:trHeight w:val="20"/>
        </w:trPr>
        <w:tc>
          <w:tcPr>
            <w:tcW w:w="1682" w:type="dxa"/>
            <w:gridSpan w:val="10"/>
          </w:tcPr>
          <w:p w14:paraId="01B661A9" w14:textId="77777777" w:rsidR="001F48D9" w:rsidRDefault="00000000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proofErr w:type="spellStart"/>
            <w:r w:rsidR="001F48D9" w:rsidRPr="00C12148">
              <w:rPr>
                <w:szCs w:val="16"/>
              </w:rPr>
              <w:t>инсек</w:t>
            </w:r>
            <w:proofErr w:type="spellEnd"/>
            <w:r w:rsidR="001F48D9">
              <w:rPr>
                <w:szCs w:val="16"/>
              </w:rPr>
              <w:t>.</w:t>
            </w:r>
            <w:r w:rsidR="001F48D9" w:rsidRPr="00C12148">
              <w:rPr>
                <w:szCs w:val="16"/>
              </w:rPr>
              <w:t xml:space="preserve"> лампы</w:t>
            </w:r>
          </w:p>
        </w:tc>
        <w:tc>
          <w:tcPr>
            <w:tcW w:w="1571" w:type="dxa"/>
            <w:gridSpan w:val="23"/>
          </w:tcPr>
          <w:p w14:paraId="4CCD419F" w14:textId="77777777" w:rsidR="001F48D9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стерилизатор</w:t>
            </w:r>
            <w:r w:rsidR="001F48D9">
              <w:rPr>
                <w:szCs w:val="16"/>
              </w:rPr>
              <w:t>ы</w:t>
            </w:r>
          </w:p>
        </w:tc>
        <w:tc>
          <w:tcPr>
            <w:tcW w:w="1709" w:type="dxa"/>
            <w:gridSpan w:val="14"/>
          </w:tcPr>
          <w:p w14:paraId="795B5790" w14:textId="77777777" w:rsidR="001F48D9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бакт</w:t>
            </w:r>
            <w:r w:rsidR="001F48D9">
              <w:rPr>
                <w:szCs w:val="16"/>
              </w:rPr>
              <w:t>.</w:t>
            </w:r>
            <w:r w:rsidR="001F48D9" w:rsidRPr="00C12148">
              <w:rPr>
                <w:szCs w:val="16"/>
              </w:rPr>
              <w:t xml:space="preserve"> лампы</w:t>
            </w:r>
          </w:p>
        </w:tc>
        <w:tc>
          <w:tcPr>
            <w:tcW w:w="1144" w:type="dxa"/>
            <w:gridSpan w:val="3"/>
          </w:tcPr>
          <w:p w14:paraId="403B283F" w14:textId="77777777" w:rsidR="001F48D9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вешала</w:t>
            </w:r>
          </w:p>
        </w:tc>
        <w:tc>
          <w:tcPr>
            <w:tcW w:w="1013" w:type="dxa"/>
            <w:gridSpan w:val="7"/>
          </w:tcPr>
          <w:p w14:paraId="3883D952" w14:textId="77777777" w:rsidR="001F48D9" w:rsidRDefault="00000000" w:rsidP="0054045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proofErr w:type="spellStart"/>
            <w:r w:rsidR="001F48D9" w:rsidRPr="00C12148">
              <w:rPr>
                <w:szCs w:val="16"/>
              </w:rPr>
              <w:t>мусаты</w:t>
            </w:r>
            <w:proofErr w:type="spellEnd"/>
          </w:p>
        </w:tc>
        <w:tc>
          <w:tcPr>
            <w:tcW w:w="1209" w:type="dxa"/>
            <w:gridSpan w:val="8"/>
          </w:tcPr>
          <w:p w14:paraId="3534EFDD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секачи</w:t>
            </w:r>
          </w:p>
        </w:tc>
        <w:tc>
          <w:tcPr>
            <w:tcW w:w="1029" w:type="dxa"/>
          </w:tcPr>
          <w:p w14:paraId="4AE2B94A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крючки</w:t>
            </w:r>
          </w:p>
        </w:tc>
        <w:tc>
          <w:tcPr>
            <w:tcW w:w="1984" w:type="dxa"/>
            <w:gridSpan w:val="11"/>
          </w:tcPr>
          <w:p w14:paraId="76EB3B13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5346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шкафы сушильные</w:t>
            </w:r>
          </w:p>
        </w:tc>
        <w:tc>
          <w:tcPr>
            <w:tcW w:w="1970" w:type="dxa"/>
            <w:gridSpan w:val="3"/>
          </w:tcPr>
          <w:p w14:paraId="39463706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90161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шкафы духовые</w:t>
            </w:r>
          </w:p>
        </w:tc>
        <w:tc>
          <w:tcPr>
            <w:tcW w:w="3197" w:type="dxa"/>
            <w:gridSpan w:val="6"/>
          </w:tcPr>
          <w:p w14:paraId="55B9A30A" w14:textId="77777777" w:rsidR="001F48D9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автоматические </w:t>
            </w:r>
            <w:proofErr w:type="spellStart"/>
            <w:r w:rsidR="001F48D9" w:rsidRPr="00C12148">
              <w:rPr>
                <w:szCs w:val="16"/>
              </w:rPr>
              <w:t>клипсаторы</w:t>
            </w:r>
            <w:proofErr w:type="spellEnd"/>
          </w:p>
        </w:tc>
      </w:tr>
      <w:tr w:rsidR="001F48D9" w:rsidRPr="00D23288" w14:paraId="2E90795B" w14:textId="77777777" w:rsidTr="00FC5861">
        <w:trPr>
          <w:trHeight w:val="20"/>
        </w:trPr>
        <w:tc>
          <w:tcPr>
            <w:tcW w:w="3387" w:type="dxa"/>
            <w:gridSpan w:val="35"/>
          </w:tcPr>
          <w:p w14:paraId="0D71B7CA" w14:textId="77777777" w:rsidR="001F48D9" w:rsidRPr="00C12148" w:rsidRDefault="00000000" w:rsidP="004161A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434607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стены </w:t>
            </w:r>
            <w:sdt>
              <w:sdtPr>
                <w:rPr>
                  <w:szCs w:val="16"/>
                </w:rPr>
                <w:id w:val="-3902726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1110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D23288">
              <w:rPr>
                <w:szCs w:val="16"/>
              </w:rPr>
              <w:t>ОК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324274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 </w:t>
            </w:r>
            <w:sdt>
              <w:sdtPr>
                <w:rPr>
                  <w:szCs w:val="16"/>
                </w:rPr>
                <w:id w:val="69204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СП</w:t>
            </w:r>
          </w:p>
        </w:tc>
        <w:tc>
          <w:tcPr>
            <w:tcW w:w="1575" w:type="dxa"/>
            <w:gridSpan w:val="12"/>
          </w:tcPr>
          <w:p w14:paraId="5EA489D0" w14:textId="77777777" w:rsidR="001F48D9" w:rsidRPr="00C12148" w:rsidRDefault="001F48D9" w:rsidP="00C23011">
            <w:pPr>
              <w:pStyle w:val="--2"/>
              <w:rPr>
                <w:sz w:val="4"/>
                <w:szCs w:val="16"/>
              </w:rPr>
            </w:pPr>
          </w:p>
        </w:tc>
        <w:tc>
          <w:tcPr>
            <w:tcW w:w="1144" w:type="dxa"/>
            <w:gridSpan w:val="3"/>
          </w:tcPr>
          <w:p w14:paraId="6947CAB3" w14:textId="77777777" w:rsidR="001F48D9" w:rsidRPr="00C1214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шампура</w:t>
            </w:r>
          </w:p>
        </w:tc>
        <w:tc>
          <w:tcPr>
            <w:tcW w:w="1013" w:type="dxa"/>
            <w:gridSpan w:val="7"/>
          </w:tcPr>
          <w:p w14:paraId="02382294" w14:textId="77777777" w:rsidR="001F48D9" w:rsidRPr="00C12148" w:rsidRDefault="00000000" w:rsidP="0054045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01742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шпажки</w:t>
            </w:r>
          </w:p>
        </w:tc>
        <w:tc>
          <w:tcPr>
            <w:tcW w:w="2238" w:type="dxa"/>
            <w:gridSpan w:val="9"/>
          </w:tcPr>
          <w:p w14:paraId="3E932A4F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5026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proofErr w:type="spellStart"/>
            <w:r w:rsidR="001F48D9" w:rsidRPr="00C12148">
              <w:rPr>
                <w:szCs w:val="16"/>
              </w:rPr>
              <w:t>гастроёмкости</w:t>
            </w:r>
            <w:proofErr w:type="spellEnd"/>
          </w:p>
        </w:tc>
        <w:tc>
          <w:tcPr>
            <w:tcW w:w="1984" w:type="dxa"/>
            <w:gridSpan w:val="11"/>
          </w:tcPr>
          <w:p w14:paraId="2ECAE86D" w14:textId="77777777" w:rsidR="001F48D9" w:rsidRPr="00C12148" w:rsidRDefault="00000000" w:rsidP="00F86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002586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r w:rsidR="001F48D9">
              <w:rPr>
                <w:szCs w:val="16"/>
              </w:rPr>
              <w:t>камеры</w:t>
            </w:r>
            <w:r w:rsidR="001F48D9" w:rsidRPr="00C12148">
              <w:rPr>
                <w:szCs w:val="16"/>
              </w:rPr>
              <w:t xml:space="preserve"> сушильные</w:t>
            </w:r>
          </w:p>
        </w:tc>
        <w:tc>
          <w:tcPr>
            <w:tcW w:w="1970" w:type="dxa"/>
            <w:gridSpan w:val="3"/>
          </w:tcPr>
          <w:p w14:paraId="39437244" w14:textId="77777777" w:rsidR="001F48D9" w:rsidRPr="00C1214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82745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197" w:type="dxa"/>
            <w:gridSpan w:val="6"/>
          </w:tcPr>
          <w:p w14:paraId="6B837E48" w14:textId="77777777" w:rsidR="001F48D9" w:rsidRPr="00C1214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6805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маркировочные линии</w:t>
            </w:r>
          </w:p>
        </w:tc>
      </w:tr>
      <w:tr w:rsidR="001F48D9" w:rsidRPr="00D23288" w14:paraId="2AF2BBF5" w14:textId="77777777" w:rsidTr="00FC5861">
        <w:trPr>
          <w:trHeight w:val="20"/>
        </w:trPr>
        <w:tc>
          <w:tcPr>
            <w:tcW w:w="3387" w:type="dxa"/>
            <w:gridSpan w:val="35"/>
          </w:tcPr>
          <w:p w14:paraId="778C72CB" w14:textId="77777777" w:rsidR="001F48D9" w:rsidRDefault="00000000" w:rsidP="004161A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0319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стены </w:t>
            </w:r>
            <w:sdt>
              <w:sdtPr>
                <w:rPr>
                  <w:szCs w:val="16"/>
                </w:rPr>
                <w:id w:val="-1684582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343224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D23288">
              <w:rPr>
                <w:szCs w:val="16"/>
              </w:rPr>
              <w:t>ОК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551111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 </w:t>
            </w:r>
            <w:sdt>
              <w:sdtPr>
                <w:rPr>
                  <w:szCs w:val="16"/>
                </w:rPr>
                <w:id w:val="378826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СП</w:t>
            </w:r>
          </w:p>
        </w:tc>
        <w:tc>
          <w:tcPr>
            <w:tcW w:w="1575" w:type="dxa"/>
            <w:gridSpan w:val="12"/>
          </w:tcPr>
          <w:p w14:paraId="621CD4AC" w14:textId="77777777" w:rsidR="001F48D9" w:rsidRDefault="00000000" w:rsidP="004161A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бойлера</w:t>
            </w:r>
          </w:p>
        </w:tc>
        <w:tc>
          <w:tcPr>
            <w:tcW w:w="1144" w:type="dxa"/>
            <w:gridSpan w:val="3"/>
          </w:tcPr>
          <w:p w14:paraId="0717BF4D" w14:textId="77777777" w:rsidR="001F48D9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8076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рамы</w:t>
            </w:r>
          </w:p>
        </w:tc>
        <w:tc>
          <w:tcPr>
            <w:tcW w:w="1560" w:type="dxa"/>
            <w:gridSpan w:val="12"/>
          </w:tcPr>
          <w:p w14:paraId="3512A745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2208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перекладины</w:t>
            </w:r>
          </w:p>
        </w:tc>
        <w:tc>
          <w:tcPr>
            <w:tcW w:w="1691" w:type="dxa"/>
            <w:gridSpan w:val="4"/>
          </w:tcPr>
          <w:p w14:paraId="27A7C1AF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3713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AE044C">
              <w:rPr>
                <w:szCs w:val="16"/>
              </w:rPr>
              <w:t>шомпола</w:t>
            </w:r>
          </w:p>
        </w:tc>
        <w:tc>
          <w:tcPr>
            <w:tcW w:w="1984" w:type="dxa"/>
            <w:gridSpan w:val="11"/>
          </w:tcPr>
          <w:p w14:paraId="69BE1237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28649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1970" w:type="dxa"/>
            <w:gridSpan w:val="3"/>
          </w:tcPr>
          <w:p w14:paraId="3BCDB84C" w14:textId="77777777" w:rsidR="001F48D9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68670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197" w:type="dxa"/>
            <w:gridSpan w:val="6"/>
          </w:tcPr>
          <w:p w14:paraId="5E242029" w14:textId="77777777" w:rsidR="001F48D9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2828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упаковочные машины</w:t>
            </w:r>
          </w:p>
        </w:tc>
      </w:tr>
      <w:tr w:rsidR="001F48D9" w:rsidRPr="00D23288" w14:paraId="47C604D8" w14:textId="77777777" w:rsidTr="00FC5861">
        <w:trPr>
          <w:trHeight w:val="20"/>
        </w:trPr>
        <w:tc>
          <w:tcPr>
            <w:tcW w:w="3422" w:type="dxa"/>
            <w:gridSpan w:val="36"/>
          </w:tcPr>
          <w:p w14:paraId="3D217188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43179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кабель-каналы </w:t>
            </w:r>
            <w:sdt>
              <w:sdtPr>
                <w:rPr>
                  <w:szCs w:val="16"/>
                </w:rPr>
                <w:id w:val="1607307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1045954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540" w:type="dxa"/>
            <w:gridSpan w:val="11"/>
          </w:tcPr>
          <w:p w14:paraId="470D4BD7" w14:textId="77777777" w:rsidR="001F48D9" w:rsidRPr="00C12148" w:rsidRDefault="00000000" w:rsidP="00C45ED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910564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розетки</w:t>
            </w:r>
          </w:p>
        </w:tc>
        <w:tc>
          <w:tcPr>
            <w:tcW w:w="1144" w:type="dxa"/>
            <w:gridSpan w:val="3"/>
          </w:tcPr>
          <w:p w14:paraId="64236459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1F48D9" w:rsidRPr="00C12148">
              <w:rPr>
                <w:szCs w:val="16"/>
              </w:rPr>
              <w:t>дежи</w:t>
            </w:r>
            <w:proofErr w:type="spellEnd"/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251" w:type="dxa"/>
            <w:gridSpan w:val="16"/>
          </w:tcPr>
          <w:p w14:paraId="3CCDA417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ёмкости передвижные</w:t>
            </w:r>
          </w:p>
        </w:tc>
        <w:tc>
          <w:tcPr>
            <w:tcW w:w="7151" w:type="dxa"/>
            <w:gridSpan w:val="20"/>
            <w:shd w:val="clear" w:color="auto" w:fill="BFBFBF" w:themeFill="background1" w:themeFillShade="BF"/>
          </w:tcPr>
          <w:p w14:paraId="381CE690" w14:textId="77777777" w:rsidR="001F48D9" w:rsidRPr="00C12148" w:rsidRDefault="001F48D9" w:rsidP="001F48D9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Технологическое оборудование:</w:t>
            </w:r>
          </w:p>
        </w:tc>
      </w:tr>
      <w:tr w:rsidR="001F48D9" w:rsidRPr="00D23288" w14:paraId="2B9840B0" w14:textId="77777777" w:rsidTr="00FC5861">
        <w:trPr>
          <w:trHeight w:val="42"/>
        </w:trPr>
        <w:tc>
          <w:tcPr>
            <w:tcW w:w="3940" w:type="dxa"/>
            <w:gridSpan w:val="44"/>
          </w:tcPr>
          <w:p w14:paraId="12B4A6D7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43318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металлоконструкции </w:t>
            </w:r>
            <w:sdt>
              <w:sdtPr>
                <w:rPr>
                  <w:szCs w:val="16"/>
                </w:rPr>
                <w:id w:val="207307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5633766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022" w:type="dxa"/>
            <w:gridSpan w:val="3"/>
          </w:tcPr>
          <w:p w14:paraId="37714DD0" w14:textId="77777777" w:rsidR="001F48D9" w:rsidRPr="00C12148" w:rsidRDefault="00000000" w:rsidP="00C23011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4649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часы</w:t>
            </w:r>
          </w:p>
        </w:tc>
        <w:tc>
          <w:tcPr>
            <w:tcW w:w="2268" w:type="dxa"/>
            <w:gridSpan w:val="11"/>
          </w:tcPr>
          <w:p w14:paraId="10C2F7E3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формы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1628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Т</w:t>
            </w:r>
          </w:p>
        </w:tc>
        <w:tc>
          <w:tcPr>
            <w:tcW w:w="2127" w:type="dxa"/>
            <w:gridSpan w:val="8"/>
          </w:tcPr>
          <w:p w14:paraId="22AC7258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листы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</w:p>
        </w:tc>
        <w:tc>
          <w:tcPr>
            <w:tcW w:w="3960" w:type="dxa"/>
            <w:gridSpan w:val="15"/>
          </w:tcPr>
          <w:p w14:paraId="4CAB5A42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производственные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Д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816753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30538D">
              <w:rPr>
                <w:szCs w:val="16"/>
              </w:rPr>
              <w:t xml:space="preserve">НК </w:t>
            </w:r>
            <w:sdt>
              <w:sdtPr>
                <w:rPr>
                  <w:szCs w:val="16"/>
                </w:rPr>
                <w:id w:val="1558428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30538D">
              <w:rPr>
                <w:rFonts w:cs="Arial"/>
                <w:szCs w:val="16"/>
              </w:rPr>
              <w:t>ОБ</w:t>
            </w:r>
            <w:r w:rsidR="001F48D9" w:rsidRPr="0030538D">
              <w:rPr>
                <w:szCs w:val="16"/>
              </w:rPr>
              <w:t>Р</w:t>
            </w:r>
          </w:p>
        </w:tc>
        <w:tc>
          <w:tcPr>
            <w:tcW w:w="3191" w:type="dxa"/>
            <w:gridSpan w:val="5"/>
          </w:tcPr>
          <w:p w14:paraId="64B269F8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80961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рентгеновские системы контроля</w:t>
            </w:r>
          </w:p>
        </w:tc>
      </w:tr>
      <w:tr w:rsidR="001F48D9" w:rsidRPr="00D23288" w14:paraId="1F5C379C" w14:textId="77777777" w:rsidTr="00FC5861">
        <w:trPr>
          <w:trHeight w:val="20"/>
        </w:trPr>
        <w:tc>
          <w:tcPr>
            <w:tcW w:w="4962" w:type="dxa"/>
            <w:gridSpan w:val="47"/>
          </w:tcPr>
          <w:p w14:paraId="0AF66181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28107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водопроводные трубы </w:t>
            </w:r>
            <w:sdt>
              <w:sdtPr>
                <w:rPr>
                  <w:szCs w:val="16"/>
                </w:rPr>
                <w:id w:val="-906684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364186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4395" w:type="dxa"/>
            <w:gridSpan w:val="19"/>
          </w:tcPr>
          <w:p w14:paraId="290742DE" w14:textId="77777777" w:rsidR="001F48D9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91366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Т</w:t>
            </w:r>
          </w:p>
        </w:tc>
        <w:tc>
          <w:tcPr>
            <w:tcW w:w="3954" w:type="dxa"/>
            <w:gridSpan w:val="14"/>
          </w:tcPr>
          <w:p w14:paraId="169D108C" w14:textId="77777777" w:rsidR="001F48D9" w:rsidRPr="00C12148" w:rsidRDefault="00000000" w:rsidP="0030538D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настольные</w:t>
            </w:r>
          </w:p>
        </w:tc>
        <w:tc>
          <w:tcPr>
            <w:tcW w:w="3197" w:type="dxa"/>
            <w:gridSpan w:val="6"/>
          </w:tcPr>
          <w:p w14:paraId="229092CB" w14:textId="77777777" w:rsidR="001F48D9" w:rsidRPr="00C12148" w:rsidRDefault="00000000" w:rsidP="00C23011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ультразвуковые нарезки</w:t>
            </w:r>
          </w:p>
        </w:tc>
      </w:tr>
      <w:tr w:rsidR="001F48D9" w:rsidRPr="00D23288" w14:paraId="6679D751" w14:textId="77777777" w:rsidTr="00FC5861">
        <w:trPr>
          <w:trHeight w:val="20"/>
        </w:trPr>
        <w:tc>
          <w:tcPr>
            <w:tcW w:w="3450" w:type="dxa"/>
            <w:gridSpan w:val="37"/>
          </w:tcPr>
          <w:p w14:paraId="2FCE288D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11064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окна внешние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051132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8087546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512" w:type="dxa"/>
            <w:gridSpan w:val="10"/>
          </w:tcPr>
          <w:p w14:paraId="12F66AA3" w14:textId="77777777" w:rsidR="001F48D9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81796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B479BF">
              <w:rPr>
                <w:szCs w:val="16"/>
              </w:rPr>
              <w:t xml:space="preserve"> </w:t>
            </w:r>
            <w:proofErr w:type="spellStart"/>
            <w:r w:rsidR="001F48D9">
              <w:rPr>
                <w:szCs w:val="16"/>
              </w:rPr>
              <w:t>моск</w:t>
            </w:r>
            <w:proofErr w:type="spellEnd"/>
            <w:r w:rsidR="001F48D9">
              <w:rPr>
                <w:szCs w:val="16"/>
              </w:rPr>
              <w:t>. сетки</w:t>
            </w:r>
          </w:p>
        </w:tc>
        <w:tc>
          <w:tcPr>
            <w:tcW w:w="4395" w:type="dxa"/>
            <w:gridSpan w:val="19"/>
          </w:tcPr>
          <w:p w14:paraId="1265B8A6" w14:textId="77777777" w:rsidR="001F48D9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внутрицеховая тара </w:t>
            </w:r>
            <w:sdt>
              <w:sdtPr>
                <w:rPr>
                  <w:szCs w:val="16"/>
                </w:rPr>
                <w:id w:val="-32494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ящики </w:t>
            </w:r>
            <w:sdt>
              <w:sdtPr>
                <w:rPr>
                  <w:szCs w:val="16"/>
                </w:rPr>
                <w:id w:val="851074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вёдра </w:t>
            </w:r>
            <w:sdt>
              <w:sdtPr>
                <w:rPr>
                  <w:szCs w:val="16"/>
                </w:rPr>
                <w:id w:val="-996724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бочки</w:t>
            </w:r>
          </w:p>
        </w:tc>
        <w:tc>
          <w:tcPr>
            <w:tcW w:w="1692" w:type="dxa"/>
            <w:gridSpan w:val="5"/>
          </w:tcPr>
          <w:p w14:paraId="63696C14" w14:textId="77777777" w:rsidR="001F48D9" w:rsidRP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430CE5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>блендеры</w:t>
            </w:r>
          </w:p>
        </w:tc>
        <w:tc>
          <w:tcPr>
            <w:tcW w:w="2262" w:type="dxa"/>
            <w:gridSpan w:val="9"/>
          </w:tcPr>
          <w:p w14:paraId="5E6428CF" w14:textId="77777777" w:rsidR="001F48D9" w:rsidRP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987287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миксеры планетарные</w:t>
            </w:r>
          </w:p>
        </w:tc>
        <w:tc>
          <w:tcPr>
            <w:tcW w:w="3197" w:type="dxa"/>
            <w:gridSpan w:val="6"/>
          </w:tcPr>
          <w:p w14:paraId="437E7C78" w14:textId="77777777" w:rsidR="001F48D9" w:rsidRPr="00C12148" w:rsidRDefault="00000000" w:rsidP="00C23011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48959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</w:p>
        </w:tc>
      </w:tr>
      <w:tr w:rsidR="00430CE5" w:rsidRPr="00D23288" w14:paraId="547CF187" w14:textId="77777777" w:rsidTr="00FC5861">
        <w:trPr>
          <w:trHeight w:val="20"/>
        </w:trPr>
        <w:tc>
          <w:tcPr>
            <w:tcW w:w="4962" w:type="dxa"/>
            <w:gridSpan w:val="47"/>
          </w:tcPr>
          <w:p w14:paraId="6B462274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6446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окна внутрицеховые</w:t>
            </w:r>
            <w:r w:rsidR="00430CE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631018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453454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(выше 2 м)</w:t>
            </w:r>
          </w:p>
        </w:tc>
        <w:tc>
          <w:tcPr>
            <w:tcW w:w="4395" w:type="dxa"/>
            <w:gridSpan w:val="19"/>
          </w:tcPr>
          <w:p w14:paraId="7CA4A8C9" w14:textId="77777777" w:rsidR="00430CE5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55554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съёмные детали </w:t>
            </w:r>
            <w:r w:rsidR="00430CE5">
              <w:rPr>
                <w:szCs w:val="16"/>
              </w:rPr>
              <w:t xml:space="preserve">вытяжных зонтов </w:t>
            </w:r>
            <w:sdt>
              <w:sdtPr>
                <w:rPr>
                  <w:szCs w:val="16"/>
                </w:rPr>
                <w:id w:val="-1277087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2136482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А</w:t>
            </w:r>
          </w:p>
        </w:tc>
        <w:tc>
          <w:tcPr>
            <w:tcW w:w="1686" w:type="dxa"/>
            <w:gridSpan w:val="4"/>
            <w:vAlign w:val="center"/>
          </w:tcPr>
          <w:p w14:paraId="53EC0F8B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430CE5" w:rsidRPr="00C12148">
              <w:rPr>
                <w:szCs w:val="16"/>
              </w:rPr>
              <w:t>солодоварки</w:t>
            </w:r>
            <w:proofErr w:type="spellEnd"/>
            <w:r w:rsidR="00430CE5" w:rsidRPr="00C12148">
              <w:rPr>
                <w:szCs w:val="16"/>
              </w:rPr>
              <w:t xml:space="preserve"> </w:t>
            </w:r>
          </w:p>
        </w:tc>
        <w:tc>
          <w:tcPr>
            <w:tcW w:w="2268" w:type="dxa"/>
            <w:gridSpan w:val="10"/>
            <w:vAlign w:val="center"/>
          </w:tcPr>
          <w:p w14:paraId="221D3053" w14:textId="77777777" w:rsidR="00430CE5" w:rsidRPr="00046637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proofErr w:type="spellStart"/>
            <w:r w:rsidR="00430CE5" w:rsidRPr="00C12148">
              <w:rPr>
                <w:szCs w:val="16"/>
              </w:rPr>
              <w:t>ферментаторы</w:t>
            </w:r>
            <w:proofErr w:type="spellEnd"/>
          </w:p>
        </w:tc>
        <w:tc>
          <w:tcPr>
            <w:tcW w:w="3197" w:type="dxa"/>
            <w:gridSpan w:val="6"/>
          </w:tcPr>
          <w:p w14:paraId="54D3980C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6905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6668227C" w14:textId="77777777" w:rsidTr="00FC5861">
        <w:trPr>
          <w:trHeight w:val="20"/>
        </w:trPr>
        <w:tc>
          <w:tcPr>
            <w:tcW w:w="4962" w:type="dxa"/>
            <w:gridSpan w:val="47"/>
          </w:tcPr>
          <w:p w14:paraId="584ABAD5" w14:textId="5278852F" w:rsidR="00430CE5" w:rsidRDefault="00000000" w:rsidP="00646C1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633280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B81C8D">
              <w:rPr>
                <w:szCs w:val="16"/>
              </w:rPr>
              <w:t xml:space="preserve"> стеллажи складские </w:t>
            </w:r>
            <w:sdt>
              <w:sdtPr>
                <w:rPr>
                  <w:szCs w:val="16"/>
                </w:rPr>
                <w:id w:val="-19223218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-88853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134" w:type="dxa"/>
            <w:gridSpan w:val="2"/>
          </w:tcPr>
          <w:p w14:paraId="45EE61B5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C586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шпильки</w:t>
            </w:r>
          </w:p>
        </w:tc>
        <w:tc>
          <w:tcPr>
            <w:tcW w:w="993" w:type="dxa"/>
            <w:gridSpan w:val="7"/>
          </w:tcPr>
          <w:p w14:paraId="65273EE8" w14:textId="77777777" w:rsidR="00430CE5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841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тележки</w:t>
            </w:r>
          </w:p>
        </w:tc>
        <w:tc>
          <w:tcPr>
            <w:tcW w:w="2268" w:type="dxa"/>
            <w:gridSpan w:val="10"/>
          </w:tcPr>
          <w:p w14:paraId="2DA54889" w14:textId="77777777" w:rsidR="00430CE5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9924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тележки подкатные</w:t>
            </w:r>
          </w:p>
        </w:tc>
        <w:tc>
          <w:tcPr>
            <w:tcW w:w="1686" w:type="dxa"/>
            <w:gridSpan w:val="4"/>
            <w:vAlign w:val="center"/>
          </w:tcPr>
          <w:p w14:paraId="38DC8C15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430CE5" w:rsidRPr="00C12148">
              <w:rPr>
                <w:szCs w:val="16"/>
              </w:rPr>
              <w:t>бисквиторезки</w:t>
            </w:r>
            <w:proofErr w:type="spellEnd"/>
            <w:r w:rsidR="00430CE5" w:rsidRPr="00C12148">
              <w:rPr>
                <w:szCs w:val="16"/>
              </w:rPr>
              <w:t xml:space="preserve"> </w:t>
            </w:r>
          </w:p>
        </w:tc>
        <w:tc>
          <w:tcPr>
            <w:tcW w:w="2268" w:type="dxa"/>
            <w:gridSpan w:val="10"/>
            <w:tcMar>
              <w:left w:w="0" w:type="dxa"/>
              <w:right w:w="0" w:type="dxa"/>
            </w:tcMar>
            <w:vAlign w:val="center"/>
          </w:tcPr>
          <w:p w14:paraId="7FF6D313" w14:textId="77777777" w:rsid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отсадочные машины</w:t>
            </w:r>
          </w:p>
        </w:tc>
        <w:tc>
          <w:tcPr>
            <w:tcW w:w="3197" w:type="dxa"/>
            <w:gridSpan w:val="6"/>
          </w:tcPr>
          <w:p w14:paraId="3B0C6AC0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9738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</w:p>
        </w:tc>
      </w:tr>
      <w:tr w:rsidR="00430CE5" w:rsidRPr="00D23288" w14:paraId="72F2F91C" w14:textId="77777777" w:rsidTr="00FC5861">
        <w:trPr>
          <w:trHeight w:val="20"/>
        </w:trPr>
        <w:tc>
          <w:tcPr>
            <w:tcW w:w="1490" w:type="dxa"/>
            <w:gridSpan w:val="8"/>
          </w:tcPr>
          <w:p w14:paraId="43FFEDFA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электрощиты</w:t>
            </w:r>
          </w:p>
        </w:tc>
        <w:tc>
          <w:tcPr>
            <w:tcW w:w="1735" w:type="dxa"/>
            <w:gridSpan w:val="24"/>
          </w:tcPr>
          <w:p w14:paraId="4C595E1F" w14:textId="77777777" w:rsidR="00430CE5" w:rsidRPr="00C12148" w:rsidRDefault="00000000" w:rsidP="002B30F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0807487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пожарны</w:t>
            </w:r>
            <w:r w:rsidR="00430CE5">
              <w:rPr>
                <w:szCs w:val="16"/>
              </w:rPr>
              <w:t>е</w:t>
            </w:r>
            <w:r w:rsidR="00430CE5" w:rsidRPr="00C12148">
              <w:rPr>
                <w:szCs w:val="16"/>
              </w:rPr>
              <w:t xml:space="preserve"> щит</w:t>
            </w:r>
            <w:r w:rsidR="00430CE5">
              <w:rPr>
                <w:szCs w:val="16"/>
              </w:rPr>
              <w:t>ы</w:t>
            </w:r>
          </w:p>
        </w:tc>
        <w:tc>
          <w:tcPr>
            <w:tcW w:w="1737" w:type="dxa"/>
            <w:gridSpan w:val="15"/>
          </w:tcPr>
          <w:p w14:paraId="1B7C9DFC" w14:textId="77777777" w:rsidR="00430CE5" w:rsidRPr="00C12148" w:rsidRDefault="00000000" w:rsidP="00D61CA8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82703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подоконники</w:t>
            </w:r>
          </w:p>
        </w:tc>
        <w:tc>
          <w:tcPr>
            <w:tcW w:w="2127" w:type="dxa"/>
            <w:gridSpan w:val="9"/>
          </w:tcPr>
          <w:p w14:paraId="16C59468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57850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клетки для копчения</w:t>
            </w:r>
          </w:p>
        </w:tc>
        <w:tc>
          <w:tcPr>
            <w:tcW w:w="2268" w:type="dxa"/>
            <w:gridSpan w:val="10"/>
          </w:tcPr>
          <w:p w14:paraId="34DB14AD" w14:textId="77777777" w:rsidR="00430CE5" w:rsidRPr="00C12148" w:rsidRDefault="00000000" w:rsidP="00C5660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28925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сетки для копчения</w:t>
            </w:r>
          </w:p>
        </w:tc>
        <w:tc>
          <w:tcPr>
            <w:tcW w:w="1686" w:type="dxa"/>
            <w:gridSpan w:val="4"/>
            <w:vAlign w:val="bottom"/>
          </w:tcPr>
          <w:p w14:paraId="53B501D8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тестомесы </w:t>
            </w:r>
          </w:p>
        </w:tc>
        <w:tc>
          <w:tcPr>
            <w:tcW w:w="2268" w:type="dxa"/>
            <w:gridSpan w:val="10"/>
            <w:tcMar>
              <w:left w:w="0" w:type="dxa"/>
              <w:right w:w="0" w:type="dxa"/>
            </w:tcMar>
            <w:vAlign w:val="bottom"/>
          </w:tcPr>
          <w:p w14:paraId="6214A2DE" w14:textId="77777777" w:rsidR="00430CE5" w:rsidRPr="00046637" w:rsidRDefault="00000000" w:rsidP="00430CE5">
            <w:pPr>
              <w:pStyle w:val="--2"/>
              <w:ind w:left="156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proofErr w:type="spellStart"/>
            <w:r w:rsidR="00430CE5" w:rsidRPr="00C12148">
              <w:rPr>
                <w:szCs w:val="16"/>
              </w:rPr>
              <w:t>тестоделители</w:t>
            </w:r>
            <w:proofErr w:type="spellEnd"/>
          </w:p>
        </w:tc>
        <w:tc>
          <w:tcPr>
            <w:tcW w:w="3197" w:type="dxa"/>
            <w:gridSpan w:val="6"/>
          </w:tcPr>
          <w:p w14:paraId="4CB911F6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79F072D8" w14:textId="77777777" w:rsidTr="00FC5861">
        <w:trPr>
          <w:trHeight w:val="20"/>
        </w:trPr>
        <w:tc>
          <w:tcPr>
            <w:tcW w:w="2223" w:type="dxa"/>
            <w:gridSpan w:val="19"/>
          </w:tcPr>
          <w:p w14:paraId="6E4B92D7" w14:textId="77777777" w:rsidR="00430CE5" w:rsidRPr="00C12148" w:rsidRDefault="00000000" w:rsidP="00160B6B">
            <w:pPr>
              <w:pStyle w:val="--2"/>
              <w:tabs>
                <w:tab w:val="left" w:pos="1877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3948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отопительные приборы</w:t>
            </w:r>
          </w:p>
        </w:tc>
        <w:tc>
          <w:tcPr>
            <w:tcW w:w="2739" w:type="dxa"/>
            <w:gridSpan w:val="28"/>
          </w:tcPr>
          <w:p w14:paraId="644D430E" w14:textId="77777777" w:rsidR="00430CE5" w:rsidRPr="00F83558" w:rsidRDefault="00000000" w:rsidP="00F83558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6623074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B479BF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металлические отбойники</w:t>
            </w:r>
          </w:p>
        </w:tc>
        <w:tc>
          <w:tcPr>
            <w:tcW w:w="2127" w:type="dxa"/>
            <w:gridSpan w:val="9"/>
          </w:tcPr>
          <w:p w14:paraId="03126128" w14:textId="77777777" w:rsidR="00430CE5" w:rsidRPr="00C12148" w:rsidRDefault="00000000" w:rsidP="001D349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отсадочные мешки</w:t>
            </w:r>
          </w:p>
        </w:tc>
        <w:tc>
          <w:tcPr>
            <w:tcW w:w="2268" w:type="dxa"/>
            <w:gridSpan w:val="10"/>
          </w:tcPr>
          <w:p w14:paraId="7325F2AD" w14:textId="77777777" w:rsidR="00430CE5" w:rsidRPr="00C12148" w:rsidRDefault="00000000" w:rsidP="001D349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56135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430CE5" w:rsidRPr="00C12148">
              <w:rPr>
                <w:szCs w:val="16"/>
              </w:rPr>
              <w:t>силапеновые</w:t>
            </w:r>
            <w:proofErr w:type="spellEnd"/>
            <w:r w:rsidR="00430CE5" w:rsidRPr="00C12148">
              <w:rPr>
                <w:szCs w:val="16"/>
              </w:rPr>
              <w:t xml:space="preserve"> коврики</w:t>
            </w:r>
          </w:p>
        </w:tc>
        <w:tc>
          <w:tcPr>
            <w:tcW w:w="2126" w:type="dxa"/>
            <w:gridSpan w:val="12"/>
            <w:vAlign w:val="center"/>
          </w:tcPr>
          <w:p w14:paraId="11DBCB11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430CE5" w:rsidRPr="00C12148">
              <w:rPr>
                <w:szCs w:val="16"/>
              </w:rPr>
              <w:t>тестоокруглители</w:t>
            </w:r>
            <w:proofErr w:type="spellEnd"/>
            <w:r w:rsidR="00430CE5" w:rsidRPr="00C12148">
              <w:rPr>
                <w:szCs w:val="16"/>
              </w:rPr>
              <w:t xml:space="preserve"> </w:t>
            </w:r>
          </w:p>
        </w:tc>
        <w:tc>
          <w:tcPr>
            <w:tcW w:w="1828" w:type="dxa"/>
            <w:gridSpan w:val="2"/>
            <w:vAlign w:val="center"/>
          </w:tcPr>
          <w:p w14:paraId="380A0B17" w14:textId="77777777" w:rsidR="00430CE5" w:rsidRPr="0004663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430CE5" w:rsidRPr="00C12148">
              <w:rPr>
                <w:szCs w:val="16"/>
              </w:rPr>
              <w:t>тестораскатки</w:t>
            </w:r>
            <w:proofErr w:type="spellEnd"/>
          </w:p>
        </w:tc>
        <w:tc>
          <w:tcPr>
            <w:tcW w:w="3197" w:type="dxa"/>
            <w:gridSpan w:val="6"/>
          </w:tcPr>
          <w:p w14:paraId="745848DE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0F9194C2" w14:textId="77777777" w:rsidTr="00FC5861">
        <w:trPr>
          <w:trHeight w:val="20"/>
        </w:trPr>
        <w:tc>
          <w:tcPr>
            <w:tcW w:w="962" w:type="dxa"/>
            <w:gridSpan w:val="2"/>
          </w:tcPr>
          <w:p w14:paraId="1872AE99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76398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двери</w:t>
            </w:r>
          </w:p>
        </w:tc>
        <w:tc>
          <w:tcPr>
            <w:tcW w:w="1261" w:type="dxa"/>
            <w:gridSpan w:val="17"/>
          </w:tcPr>
          <w:p w14:paraId="02A0ED3E" w14:textId="77777777" w:rsidR="00430CE5" w:rsidRPr="005A42B3" w:rsidRDefault="00000000" w:rsidP="0074215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2830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5A42B3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430CE5" w:rsidRPr="005A42B3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роллеты</w:t>
            </w:r>
          </w:p>
        </w:tc>
        <w:tc>
          <w:tcPr>
            <w:tcW w:w="2739" w:type="dxa"/>
            <w:gridSpan w:val="28"/>
          </w:tcPr>
          <w:p w14:paraId="72BA05D6" w14:textId="77777777" w:rsidR="00430CE5" w:rsidRPr="005A42B3" w:rsidRDefault="00000000" w:rsidP="005A42B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9477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завесы тепловые</w:t>
            </w:r>
          </w:p>
        </w:tc>
        <w:tc>
          <w:tcPr>
            <w:tcW w:w="4395" w:type="dxa"/>
            <w:gridSpan w:val="19"/>
          </w:tcPr>
          <w:p w14:paraId="657EEA4A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корзины для расстойки теста</w:t>
            </w:r>
          </w:p>
        </w:tc>
        <w:tc>
          <w:tcPr>
            <w:tcW w:w="2126" w:type="dxa"/>
            <w:gridSpan w:val="12"/>
            <w:tcMar>
              <w:right w:w="0" w:type="dxa"/>
            </w:tcMar>
            <w:vAlign w:val="center"/>
          </w:tcPr>
          <w:p w14:paraId="50EEF9EA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прессы для теста</w:t>
            </w:r>
          </w:p>
        </w:tc>
        <w:tc>
          <w:tcPr>
            <w:tcW w:w="1828" w:type="dxa"/>
            <w:gridSpan w:val="2"/>
            <w:tcMar>
              <w:left w:w="0" w:type="dxa"/>
              <w:right w:w="0" w:type="dxa"/>
            </w:tcMar>
            <w:vAlign w:val="center"/>
          </w:tcPr>
          <w:p w14:paraId="7AF66876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водяные бани</w:t>
            </w:r>
          </w:p>
        </w:tc>
        <w:tc>
          <w:tcPr>
            <w:tcW w:w="3197" w:type="dxa"/>
            <w:gridSpan w:val="6"/>
            <w:vAlign w:val="center"/>
          </w:tcPr>
          <w:p w14:paraId="5A126AA1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3A33813B" w14:textId="77777777" w:rsidTr="00FC5861">
        <w:trPr>
          <w:trHeight w:val="20"/>
        </w:trPr>
        <w:tc>
          <w:tcPr>
            <w:tcW w:w="2979" w:type="dxa"/>
            <w:gridSpan w:val="30"/>
          </w:tcPr>
          <w:p w14:paraId="5F048A07" w14:textId="67EE8EF5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70302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держатели </w:t>
            </w:r>
            <w:sdt>
              <w:sdtPr>
                <w:rPr>
                  <w:szCs w:val="16"/>
                </w:rPr>
                <w:id w:val="12223357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Н </w:t>
            </w:r>
            <w:sdt>
              <w:sdtPr>
                <w:rPr>
                  <w:szCs w:val="16"/>
                </w:rPr>
                <w:id w:val="1116412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 </w:t>
            </w:r>
            <w:sdt>
              <w:sdtPr>
                <w:rPr>
                  <w:szCs w:val="16"/>
                </w:rPr>
                <w:id w:val="-1742858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 К</w:t>
            </w:r>
            <w:r w:rsidR="00430CE5">
              <w:rPr>
                <w:szCs w:val="16"/>
              </w:rPr>
              <w:t>Ф</w:t>
            </w:r>
            <w:r w:rsidR="00430CE5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874005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У</w:t>
            </w:r>
            <w:r w:rsidR="00430CE5" w:rsidRPr="00C12148">
              <w:rPr>
                <w:szCs w:val="16"/>
              </w:rPr>
              <w:t>И</w:t>
            </w:r>
          </w:p>
        </w:tc>
        <w:tc>
          <w:tcPr>
            <w:tcW w:w="1983" w:type="dxa"/>
            <w:gridSpan w:val="17"/>
          </w:tcPr>
          <w:p w14:paraId="4C30072F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74792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доз. оборудование</w:t>
            </w:r>
          </w:p>
        </w:tc>
        <w:tc>
          <w:tcPr>
            <w:tcW w:w="4395" w:type="dxa"/>
            <w:gridSpan w:val="19"/>
          </w:tcPr>
          <w:p w14:paraId="69906B57" w14:textId="77777777" w:rsidR="00430CE5" w:rsidRPr="00C12148" w:rsidRDefault="00000000" w:rsidP="00F160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контейнеры </w:t>
            </w:r>
            <w:r w:rsidR="00430CE5" w:rsidRPr="00F16016">
              <w:rPr>
                <w:szCs w:val="16"/>
              </w:rPr>
              <w:t>Big</w:t>
            </w:r>
            <w:r w:rsidR="00430CE5">
              <w:rPr>
                <w:szCs w:val="16"/>
              </w:rPr>
              <w:t>-</w:t>
            </w:r>
            <w:r w:rsidR="00430CE5" w:rsidRPr="00F16016">
              <w:rPr>
                <w:szCs w:val="16"/>
              </w:rPr>
              <w:t>Box</w:t>
            </w:r>
            <w:r w:rsidR="00430CE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94542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>П</w:t>
            </w:r>
            <w:r w:rsidR="00430CE5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37519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>Н</w:t>
            </w:r>
          </w:p>
        </w:tc>
        <w:tc>
          <w:tcPr>
            <w:tcW w:w="2126" w:type="dxa"/>
            <w:gridSpan w:val="12"/>
            <w:vAlign w:val="center"/>
          </w:tcPr>
          <w:p w14:paraId="6472DD91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11493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миксеры настольные</w:t>
            </w:r>
          </w:p>
        </w:tc>
        <w:tc>
          <w:tcPr>
            <w:tcW w:w="1828" w:type="dxa"/>
            <w:gridSpan w:val="2"/>
            <w:vAlign w:val="center"/>
          </w:tcPr>
          <w:p w14:paraId="25AAF246" w14:textId="77777777" w:rsidR="00430CE5" w:rsidRPr="00C12148" w:rsidRDefault="00000000" w:rsidP="005401D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430CE5" w:rsidRPr="00C12148">
              <w:rPr>
                <w:szCs w:val="16"/>
              </w:rPr>
              <w:t>тарталетницы</w:t>
            </w:r>
            <w:proofErr w:type="spellEnd"/>
          </w:p>
        </w:tc>
        <w:tc>
          <w:tcPr>
            <w:tcW w:w="3197" w:type="dxa"/>
            <w:gridSpan w:val="6"/>
            <w:vAlign w:val="center"/>
          </w:tcPr>
          <w:p w14:paraId="2A1D1ECE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75860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</w:tr>
      <w:tr w:rsidR="00430CE5" w:rsidRPr="00D23288" w14:paraId="24D01A71" w14:textId="77777777" w:rsidTr="00FC5861">
        <w:trPr>
          <w:trHeight w:val="20"/>
        </w:trPr>
        <w:tc>
          <w:tcPr>
            <w:tcW w:w="2048" w:type="dxa"/>
            <w:gridSpan w:val="15"/>
          </w:tcPr>
          <w:p w14:paraId="64F17758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пластиковые паллеты</w:t>
            </w:r>
          </w:p>
        </w:tc>
        <w:tc>
          <w:tcPr>
            <w:tcW w:w="2914" w:type="dxa"/>
            <w:gridSpan w:val="32"/>
          </w:tcPr>
          <w:p w14:paraId="1E7C4CAD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пластиковые подкаты</w:t>
            </w:r>
          </w:p>
        </w:tc>
        <w:tc>
          <w:tcPr>
            <w:tcW w:w="4395" w:type="dxa"/>
            <w:gridSpan w:val="19"/>
          </w:tcPr>
          <w:p w14:paraId="21965D4B" w14:textId="77777777" w:rsidR="00430CE5" w:rsidRPr="00C12148" w:rsidRDefault="00000000" w:rsidP="00F160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t xml:space="preserve"> </w:t>
            </w:r>
            <w:r w:rsidR="00430CE5">
              <w:rPr>
                <w:szCs w:val="16"/>
              </w:rPr>
              <w:t>к</w:t>
            </w:r>
            <w:r w:rsidR="00430CE5" w:rsidRPr="00F16016">
              <w:rPr>
                <w:szCs w:val="16"/>
              </w:rPr>
              <w:t>онтейнер</w:t>
            </w:r>
            <w:r w:rsidR="00430CE5">
              <w:rPr>
                <w:szCs w:val="16"/>
              </w:rPr>
              <w:t>ы</w:t>
            </w:r>
            <w:r w:rsidR="00430CE5" w:rsidRPr="00F16016">
              <w:rPr>
                <w:szCs w:val="16"/>
              </w:rPr>
              <w:t xml:space="preserve"> для сыпучих продуктов</w:t>
            </w:r>
          </w:p>
        </w:tc>
        <w:tc>
          <w:tcPr>
            <w:tcW w:w="3954" w:type="dxa"/>
            <w:gridSpan w:val="14"/>
            <w:vAlign w:val="center"/>
          </w:tcPr>
          <w:p w14:paraId="2085D4EC" w14:textId="77777777" w:rsidR="00430CE5" w:rsidRPr="00C12148" w:rsidRDefault="00000000" w:rsidP="005401D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вакуумные роторные шприцы</w:t>
            </w:r>
          </w:p>
        </w:tc>
        <w:tc>
          <w:tcPr>
            <w:tcW w:w="3197" w:type="dxa"/>
            <w:gridSpan w:val="6"/>
            <w:vAlign w:val="center"/>
          </w:tcPr>
          <w:p w14:paraId="494630EF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C5660D" w:rsidRPr="00D23288" w14:paraId="4510AC74" w14:textId="77777777" w:rsidTr="00FC5861">
        <w:trPr>
          <w:trHeight w:val="20"/>
        </w:trPr>
        <w:tc>
          <w:tcPr>
            <w:tcW w:w="2223" w:type="dxa"/>
            <w:gridSpan w:val="19"/>
          </w:tcPr>
          <w:p w14:paraId="5E931DD1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гидравлические тележки</w:t>
            </w:r>
          </w:p>
        </w:tc>
        <w:tc>
          <w:tcPr>
            <w:tcW w:w="1290" w:type="dxa"/>
            <w:gridSpan w:val="19"/>
          </w:tcPr>
          <w:p w14:paraId="4CEBC0AE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17278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погрузчики</w:t>
            </w:r>
          </w:p>
        </w:tc>
        <w:tc>
          <w:tcPr>
            <w:tcW w:w="1449" w:type="dxa"/>
            <w:gridSpan w:val="9"/>
          </w:tcPr>
          <w:p w14:paraId="0B4BA051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штабелёры</w:t>
            </w:r>
          </w:p>
        </w:tc>
        <w:tc>
          <w:tcPr>
            <w:tcW w:w="4395" w:type="dxa"/>
            <w:gridSpan w:val="19"/>
          </w:tcPr>
          <w:p w14:paraId="6F51F361" w14:textId="77777777" w:rsidR="00C5660D" w:rsidRPr="00C12148" w:rsidRDefault="00000000" w:rsidP="00DA0E5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листы от шпилек из нержавеющей стали</w:t>
            </w:r>
          </w:p>
        </w:tc>
        <w:tc>
          <w:tcPr>
            <w:tcW w:w="3954" w:type="dxa"/>
            <w:gridSpan w:val="14"/>
            <w:vAlign w:val="center"/>
          </w:tcPr>
          <w:p w14:paraId="35F2B3AB" w14:textId="77777777" w:rsidR="00C5660D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распылители</w:t>
            </w:r>
            <w:r w:rsidR="00C5660D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пневматические</w:t>
            </w:r>
          </w:p>
        </w:tc>
        <w:tc>
          <w:tcPr>
            <w:tcW w:w="3197" w:type="dxa"/>
            <w:gridSpan w:val="6"/>
            <w:vAlign w:val="center"/>
          </w:tcPr>
          <w:p w14:paraId="3AE38276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</w:tr>
      <w:tr w:rsidR="001D14F4" w:rsidRPr="00D23288" w14:paraId="609CF6B4" w14:textId="77777777" w:rsidTr="00FC5861">
        <w:trPr>
          <w:trHeight w:val="20"/>
        </w:trPr>
        <w:tc>
          <w:tcPr>
            <w:tcW w:w="1379" w:type="dxa"/>
            <w:gridSpan w:val="7"/>
          </w:tcPr>
          <w:p w14:paraId="2BB4B1D6" w14:textId="77777777" w:rsidR="001D14F4" w:rsidRPr="00FA33E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9860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>
              <w:rPr>
                <w:szCs w:val="16"/>
              </w:rPr>
              <w:t xml:space="preserve"> пепельницы</w:t>
            </w:r>
          </w:p>
        </w:tc>
        <w:tc>
          <w:tcPr>
            <w:tcW w:w="2134" w:type="dxa"/>
            <w:gridSpan w:val="31"/>
          </w:tcPr>
          <w:p w14:paraId="4E173476" w14:textId="77777777" w:rsidR="001D14F4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 xml:space="preserve"> мусорные корзины</w:t>
            </w:r>
          </w:p>
        </w:tc>
        <w:tc>
          <w:tcPr>
            <w:tcW w:w="1449" w:type="dxa"/>
            <w:gridSpan w:val="9"/>
          </w:tcPr>
          <w:p w14:paraId="6B4464E9" w14:textId="77777777" w:rsidR="001D14F4" w:rsidRPr="00FA33E7" w:rsidRDefault="00000000" w:rsidP="001D14F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08897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>
              <w:rPr>
                <w:szCs w:val="16"/>
              </w:rPr>
              <w:t xml:space="preserve"> </w:t>
            </w:r>
            <w:r w:rsidR="001D14F4" w:rsidRPr="00FA33E7">
              <w:rPr>
                <w:szCs w:val="16"/>
              </w:rPr>
              <w:t>тех</w:t>
            </w:r>
            <w:r w:rsidR="001D14F4">
              <w:rPr>
                <w:szCs w:val="16"/>
              </w:rPr>
              <w:t>.</w:t>
            </w:r>
            <w:r w:rsidR="001D14F4" w:rsidRPr="00FA33E7">
              <w:rPr>
                <w:szCs w:val="16"/>
              </w:rPr>
              <w:t xml:space="preserve"> </w:t>
            </w:r>
            <w:r w:rsidR="001D14F4">
              <w:rPr>
                <w:szCs w:val="16"/>
              </w:rPr>
              <w:t>мойки</w:t>
            </w:r>
          </w:p>
        </w:tc>
        <w:tc>
          <w:tcPr>
            <w:tcW w:w="4395" w:type="dxa"/>
            <w:gridSpan w:val="19"/>
          </w:tcPr>
          <w:p w14:paraId="39E03AE0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C5660D" w:rsidRPr="00C12148">
              <w:rPr>
                <w:rFonts w:eastAsia="Times New Roman"/>
                <w:szCs w:val="16"/>
              </w:rPr>
              <w:t>расстоечные</w:t>
            </w:r>
            <w:proofErr w:type="spellEnd"/>
            <w:r w:rsidR="00C5660D" w:rsidRPr="00C12148">
              <w:rPr>
                <w:rFonts w:eastAsia="Times New Roman"/>
                <w:szCs w:val="16"/>
              </w:rPr>
              <w:t xml:space="preserve"> </w:t>
            </w:r>
            <w:proofErr w:type="spellStart"/>
            <w:r w:rsidR="00C5660D" w:rsidRPr="00C12148">
              <w:rPr>
                <w:rFonts w:eastAsia="Times New Roman"/>
                <w:szCs w:val="16"/>
              </w:rPr>
              <w:t>термочехлы</w:t>
            </w:r>
            <w:proofErr w:type="spellEnd"/>
          </w:p>
        </w:tc>
        <w:tc>
          <w:tcPr>
            <w:tcW w:w="1814" w:type="dxa"/>
            <w:gridSpan w:val="9"/>
            <w:vAlign w:val="bottom"/>
          </w:tcPr>
          <w:p w14:paraId="6A3F8381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D14F4" w:rsidRPr="00C12148">
              <w:rPr>
                <w:szCs w:val="16"/>
              </w:rPr>
              <w:t>термощупы</w:t>
            </w:r>
          </w:p>
        </w:tc>
        <w:tc>
          <w:tcPr>
            <w:tcW w:w="2140" w:type="dxa"/>
            <w:gridSpan w:val="5"/>
            <w:vAlign w:val="bottom"/>
          </w:tcPr>
          <w:p w14:paraId="21A4EDCB" w14:textId="77777777" w:rsidR="001D14F4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>дробилки</w:t>
            </w:r>
          </w:p>
        </w:tc>
        <w:tc>
          <w:tcPr>
            <w:tcW w:w="3197" w:type="dxa"/>
            <w:gridSpan w:val="6"/>
            <w:vAlign w:val="center"/>
          </w:tcPr>
          <w:p w14:paraId="4F4336DF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 xml:space="preserve"> </w:t>
            </w:r>
          </w:p>
        </w:tc>
      </w:tr>
      <w:tr w:rsidR="00C5660D" w:rsidRPr="00D23288" w14:paraId="2E6A46C0" w14:textId="77777777" w:rsidTr="00FC5861">
        <w:trPr>
          <w:trHeight w:val="20"/>
        </w:trPr>
        <w:tc>
          <w:tcPr>
            <w:tcW w:w="2384" w:type="dxa"/>
            <w:gridSpan w:val="21"/>
          </w:tcPr>
          <w:p w14:paraId="00B1549A" w14:textId="77777777" w:rsidR="00C5660D" w:rsidRPr="00FA33E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контейнеры для отходов</w:t>
            </w:r>
          </w:p>
        </w:tc>
        <w:tc>
          <w:tcPr>
            <w:tcW w:w="2578" w:type="dxa"/>
            <w:gridSpan w:val="26"/>
          </w:tcPr>
          <w:p w14:paraId="2E073911" w14:textId="77777777" w:rsidR="00C5660D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1134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держател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рамочны</w:t>
            </w:r>
            <w:r w:rsidR="00C5660D">
              <w:rPr>
                <w:szCs w:val="16"/>
              </w:rPr>
              <w:t>е</w:t>
            </w:r>
          </w:p>
        </w:tc>
        <w:tc>
          <w:tcPr>
            <w:tcW w:w="4395" w:type="dxa"/>
            <w:gridSpan w:val="19"/>
          </w:tcPr>
          <w:p w14:paraId="6624FF97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79572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изотермические контейнеры</w:t>
            </w:r>
          </w:p>
        </w:tc>
        <w:tc>
          <w:tcPr>
            <w:tcW w:w="3954" w:type="dxa"/>
            <w:gridSpan w:val="14"/>
            <w:vAlign w:val="center"/>
          </w:tcPr>
          <w:p w14:paraId="346E34F6" w14:textId="77777777" w:rsidR="00C5660D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машина для резки кондитерских изделий</w:t>
            </w:r>
          </w:p>
        </w:tc>
        <w:tc>
          <w:tcPr>
            <w:tcW w:w="3197" w:type="dxa"/>
            <w:gridSpan w:val="6"/>
            <w:vAlign w:val="center"/>
          </w:tcPr>
          <w:p w14:paraId="02F28F26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</w:tr>
      <w:tr w:rsidR="004161A9" w:rsidRPr="00D23288" w14:paraId="4B42C97D" w14:textId="77777777" w:rsidTr="00FC5861">
        <w:trPr>
          <w:trHeight w:val="20"/>
        </w:trPr>
        <w:tc>
          <w:tcPr>
            <w:tcW w:w="2200" w:type="dxa"/>
            <w:gridSpan w:val="18"/>
          </w:tcPr>
          <w:p w14:paraId="3E28F218" w14:textId="77777777" w:rsidR="004161A9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633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161A9">
              <w:rPr>
                <w:szCs w:val="16"/>
              </w:rPr>
              <w:t xml:space="preserve"> </w:t>
            </w:r>
            <w:r w:rsidR="004161A9" w:rsidRPr="00FA33E7">
              <w:rPr>
                <w:szCs w:val="16"/>
              </w:rPr>
              <w:t>стены туалетных кабин</w:t>
            </w:r>
          </w:p>
        </w:tc>
        <w:tc>
          <w:tcPr>
            <w:tcW w:w="2762" w:type="dxa"/>
            <w:gridSpan w:val="29"/>
          </w:tcPr>
          <w:p w14:paraId="43DC51FE" w14:textId="77777777" w:rsidR="004161A9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6579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161A9">
              <w:rPr>
                <w:szCs w:val="16"/>
              </w:rPr>
              <w:t xml:space="preserve"> </w:t>
            </w:r>
            <w:r w:rsidR="004161A9" w:rsidRPr="00FA33E7">
              <w:rPr>
                <w:szCs w:val="16"/>
              </w:rPr>
              <w:t>двери туалетных кабин</w:t>
            </w:r>
          </w:p>
        </w:tc>
        <w:tc>
          <w:tcPr>
            <w:tcW w:w="4395" w:type="dxa"/>
            <w:gridSpan w:val="19"/>
          </w:tcPr>
          <w:p w14:paraId="76425DDA" w14:textId="77777777" w:rsidR="004161A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01585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99096E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соединительные шланги</w:t>
            </w:r>
          </w:p>
        </w:tc>
        <w:tc>
          <w:tcPr>
            <w:tcW w:w="3954" w:type="dxa"/>
            <w:gridSpan w:val="14"/>
            <w:vAlign w:val="center"/>
          </w:tcPr>
          <w:p w14:paraId="6B177991" w14:textId="77777777" w:rsidR="004161A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4161A9" w:rsidRPr="00C12148">
              <w:rPr>
                <w:szCs w:val="16"/>
              </w:rPr>
              <w:t>минифилы</w:t>
            </w:r>
            <w:proofErr w:type="spellEnd"/>
            <w:r w:rsidR="004161A9" w:rsidRPr="00C12148">
              <w:rPr>
                <w:szCs w:val="16"/>
              </w:rPr>
              <w:t xml:space="preserve"> (дозаторы </w:t>
            </w:r>
            <w:r w:rsidR="00C92DD1">
              <w:rPr>
                <w:szCs w:val="16"/>
              </w:rPr>
              <w:t xml:space="preserve">для </w:t>
            </w:r>
            <w:r w:rsidR="004161A9" w:rsidRPr="00C12148">
              <w:rPr>
                <w:szCs w:val="16"/>
              </w:rPr>
              <w:t>крема)</w:t>
            </w:r>
          </w:p>
        </w:tc>
        <w:tc>
          <w:tcPr>
            <w:tcW w:w="3197" w:type="dxa"/>
            <w:gridSpan w:val="6"/>
            <w:vAlign w:val="center"/>
          </w:tcPr>
          <w:p w14:paraId="7E9F95CD" w14:textId="77777777" w:rsidR="004161A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161A9" w:rsidRPr="00C12148">
              <w:rPr>
                <w:szCs w:val="16"/>
              </w:rPr>
              <w:t xml:space="preserve"> </w:t>
            </w:r>
          </w:p>
        </w:tc>
      </w:tr>
      <w:tr w:rsidR="00AA2F2F" w:rsidRPr="00D23288" w14:paraId="58F34483" w14:textId="77777777" w:rsidTr="00FC5861">
        <w:trPr>
          <w:trHeight w:val="20"/>
        </w:trPr>
        <w:tc>
          <w:tcPr>
            <w:tcW w:w="2200" w:type="dxa"/>
            <w:gridSpan w:val="18"/>
          </w:tcPr>
          <w:p w14:paraId="5C38AF87" w14:textId="77777777" w:rsidR="00AA2F2F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лестницы</w:t>
            </w:r>
            <w:r w:rsidR="00AA2F2F">
              <w:rPr>
                <w:szCs w:val="16"/>
              </w:rPr>
              <w:t>:</w:t>
            </w:r>
            <w:r w:rsidR="00AA2F2F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5838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ЛО </w:t>
            </w:r>
            <w:sdt>
              <w:sdtPr>
                <w:rPr>
                  <w:szCs w:val="16"/>
                </w:rPr>
                <w:id w:val="14443532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ЛП </w:t>
            </w:r>
          </w:p>
        </w:tc>
        <w:tc>
          <w:tcPr>
            <w:tcW w:w="2762" w:type="dxa"/>
            <w:gridSpan w:val="29"/>
          </w:tcPr>
          <w:p w14:paraId="05B2B632" w14:textId="77777777" w:rsidR="00AA2F2F" w:rsidRPr="00FA33E7" w:rsidRDefault="00000000" w:rsidP="00AA2F2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резиновые коврики</w:t>
            </w:r>
          </w:p>
        </w:tc>
        <w:tc>
          <w:tcPr>
            <w:tcW w:w="4395" w:type="dxa"/>
            <w:gridSpan w:val="19"/>
          </w:tcPr>
          <w:p w14:paraId="34046213" w14:textId="77777777" w:rsidR="00AA2F2F" w:rsidRPr="00C12148" w:rsidRDefault="00000000" w:rsidP="00A76A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A2F2F">
              <w:rPr>
                <w:szCs w:val="16"/>
              </w:rPr>
              <w:t xml:space="preserve"> крючки для ящиков</w:t>
            </w:r>
          </w:p>
        </w:tc>
        <w:tc>
          <w:tcPr>
            <w:tcW w:w="1748" w:type="dxa"/>
            <w:gridSpan w:val="7"/>
            <w:vAlign w:val="center"/>
          </w:tcPr>
          <w:p w14:paraId="27333870" w14:textId="77777777" w:rsidR="00AA2F2F" w:rsidRPr="00C12148" w:rsidRDefault="00000000" w:rsidP="002B30F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AA2F2F" w:rsidRPr="00C12148">
              <w:rPr>
                <w:szCs w:val="16"/>
              </w:rPr>
              <w:t>шприц-дозатор</w:t>
            </w:r>
            <w:r w:rsidR="00AA2F2F">
              <w:rPr>
                <w:szCs w:val="16"/>
              </w:rPr>
              <w:t xml:space="preserve">ы </w:t>
            </w:r>
          </w:p>
        </w:tc>
        <w:tc>
          <w:tcPr>
            <w:tcW w:w="2206" w:type="dxa"/>
            <w:gridSpan w:val="7"/>
            <w:vAlign w:val="center"/>
          </w:tcPr>
          <w:p w14:paraId="7308E9BD" w14:textId="77777777" w:rsidR="00AA2F2F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пилы ленточные</w:t>
            </w:r>
          </w:p>
        </w:tc>
        <w:tc>
          <w:tcPr>
            <w:tcW w:w="3197" w:type="dxa"/>
            <w:gridSpan w:val="6"/>
            <w:vAlign w:val="center"/>
          </w:tcPr>
          <w:p w14:paraId="37FBFBAF" w14:textId="77777777" w:rsidR="00AA2F2F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</w:t>
            </w:r>
          </w:p>
        </w:tc>
      </w:tr>
      <w:tr w:rsidR="004326CB" w:rsidRPr="00D23288" w14:paraId="3C6D0FBF" w14:textId="77777777" w:rsidTr="00FC5861">
        <w:trPr>
          <w:trHeight w:val="20"/>
        </w:trPr>
        <w:tc>
          <w:tcPr>
            <w:tcW w:w="715" w:type="dxa"/>
          </w:tcPr>
          <w:p w14:paraId="07982A90" w14:textId="77777777" w:rsidR="004326CB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346815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  <w:r w:rsidR="004326CB">
              <w:rPr>
                <w:szCs w:val="16"/>
              </w:rPr>
              <w:t>пол</w:t>
            </w:r>
          </w:p>
        </w:tc>
        <w:tc>
          <w:tcPr>
            <w:tcW w:w="967" w:type="dxa"/>
            <w:gridSpan w:val="9"/>
          </w:tcPr>
          <w:p w14:paraId="73A58909" w14:textId="77777777" w:rsidR="004326CB" w:rsidRPr="00EF5416" w:rsidRDefault="00000000" w:rsidP="00EF54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40977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4326CB" w:rsidRPr="00EF5416">
              <w:rPr>
                <w:szCs w:val="16"/>
              </w:rPr>
              <w:t>пол</w:t>
            </w:r>
            <w:r w:rsidR="004326CB">
              <w:rPr>
                <w:szCs w:val="16"/>
              </w:rPr>
              <w:t xml:space="preserve"> ПП</w:t>
            </w:r>
          </w:p>
        </w:tc>
        <w:tc>
          <w:tcPr>
            <w:tcW w:w="1056" w:type="dxa"/>
            <w:gridSpan w:val="17"/>
          </w:tcPr>
          <w:p w14:paraId="30871D59" w14:textId="77777777" w:rsidR="004326CB" w:rsidRPr="00EF5416" w:rsidRDefault="00000000" w:rsidP="004326C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50291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4326CB" w:rsidRPr="00EF5416">
              <w:rPr>
                <w:szCs w:val="16"/>
              </w:rPr>
              <w:t>пол</w:t>
            </w:r>
            <w:r w:rsidR="004326CB">
              <w:rPr>
                <w:szCs w:val="16"/>
              </w:rPr>
              <w:t xml:space="preserve"> ДС</w:t>
            </w:r>
          </w:p>
        </w:tc>
        <w:tc>
          <w:tcPr>
            <w:tcW w:w="972" w:type="dxa"/>
            <w:gridSpan w:val="16"/>
          </w:tcPr>
          <w:p w14:paraId="4A7DBB92" w14:textId="77777777" w:rsidR="004326CB" w:rsidRPr="00EF5416" w:rsidRDefault="00000000" w:rsidP="00EF54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>трапы</w:t>
            </w:r>
          </w:p>
        </w:tc>
        <w:tc>
          <w:tcPr>
            <w:tcW w:w="1252" w:type="dxa"/>
            <w:gridSpan w:val="4"/>
          </w:tcPr>
          <w:p w14:paraId="54919A84" w14:textId="77777777" w:rsidR="004326CB" w:rsidRPr="00EF5416" w:rsidRDefault="00000000" w:rsidP="004326C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стоки</w:t>
            </w:r>
          </w:p>
        </w:tc>
        <w:tc>
          <w:tcPr>
            <w:tcW w:w="4395" w:type="dxa"/>
            <w:gridSpan w:val="19"/>
          </w:tcPr>
          <w:p w14:paraId="70E1A8EB" w14:textId="77777777" w:rsidR="004326CB" w:rsidRPr="00C12148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74103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52350C">
              <w:rPr>
                <w:szCs w:val="16"/>
              </w:rPr>
              <w:t>столовая посуда</w:t>
            </w:r>
          </w:p>
        </w:tc>
        <w:tc>
          <w:tcPr>
            <w:tcW w:w="3954" w:type="dxa"/>
            <w:gridSpan w:val="14"/>
            <w:vAlign w:val="bottom"/>
          </w:tcPr>
          <w:p w14:paraId="1C1A3FF3" w14:textId="77777777" w:rsidR="004326CB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F404FC" w:rsidRPr="00C12148">
              <w:rPr>
                <w:szCs w:val="16"/>
              </w:rPr>
              <w:t>просеиватели</w:t>
            </w:r>
            <w:proofErr w:type="spellEnd"/>
            <w:r w:rsidR="00F404FC" w:rsidRPr="00C12148">
              <w:rPr>
                <w:szCs w:val="16"/>
              </w:rPr>
              <w:t xml:space="preserve">: </w:t>
            </w:r>
            <w:sdt>
              <w:sdtPr>
                <w:rPr>
                  <w:szCs w:val="16"/>
                </w:r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сахар </w:t>
            </w:r>
            <w:sdt>
              <w:sdtPr>
                <w:rPr>
                  <w:szCs w:val="16"/>
                </w:rPr>
                <w:id w:val="-287046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пудра</w:t>
            </w:r>
          </w:p>
        </w:tc>
        <w:tc>
          <w:tcPr>
            <w:tcW w:w="3197" w:type="dxa"/>
            <w:gridSpan w:val="6"/>
            <w:vAlign w:val="center"/>
          </w:tcPr>
          <w:p w14:paraId="36141B6E" w14:textId="77777777" w:rsidR="004326CB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</w:p>
        </w:tc>
      </w:tr>
      <w:tr w:rsidR="004326CB" w:rsidRPr="00D23288" w14:paraId="0D842215" w14:textId="77777777" w:rsidTr="00FC5861">
        <w:trPr>
          <w:trHeight w:val="20"/>
        </w:trPr>
        <w:tc>
          <w:tcPr>
            <w:tcW w:w="4962" w:type="dxa"/>
            <w:gridSpan w:val="47"/>
          </w:tcPr>
          <w:p w14:paraId="3F01E27C" w14:textId="77777777" w:rsidR="004326CB" w:rsidRPr="00C12148" w:rsidRDefault="00000000" w:rsidP="004326CB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12953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внешние поверхности камеры </w:t>
            </w:r>
            <w:sdt>
              <w:sdtPr>
                <w:rPr>
                  <w:szCs w:val="16"/>
                </w:rPr>
                <w:id w:val="-1079823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9287014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С </w:t>
            </w:r>
            <w:sdt>
              <w:sdtPr>
                <w:rPr>
                  <w:szCs w:val="16"/>
                </w:rPr>
                <w:id w:val="2015496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Д</w:t>
            </w:r>
          </w:p>
        </w:tc>
        <w:tc>
          <w:tcPr>
            <w:tcW w:w="4395" w:type="dxa"/>
            <w:gridSpan w:val="19"/>
          </w:tcPr>
          <w:p w14:paraId="465A8F8E" w14:textId="77777777" w:rsidR="004326CB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490423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center"/>
          </w:tcPr>
          <w:p w14:paraId="1B4212A1" w14:textId="77777777" w:rsidR="004326CB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дозатор</w:t>
            </w:r>
            <w:r w:rsidR="00F404FC">
              <w:rPr>
                <w:szCs w:val="16"/>
              </w:rPr>
              <w:t>ы</w:t>
            </w:r>
            <w:r w:rsidR="00F404FC" w:rsidRPr="00C12148">
              <w:rPr>
                <w:szCs w:val="16"/>
              </w:rPr>
              <w:t xml:space="preserve"> для геля (пульверизатор</w:t>
            </w:r>
            <w:r w:rsidR="00F404FC">
              <w:rPr>
                <w:szCs w:val="16"/>
              </w:rPr>
              <w:t>ы</w:t>
            </w:r>
            <w:r w:rsidR="00F404FC" w:rsidRPr="00C12148">
              <w:rPr>
                <w:szCs w:val="16"/>
              </w:rPr>
              <w:t>)</w:t>
            </w:r>
          </w:p>
        </w:tc>
        <w:tc>
          <w:tcPr>
            <w:tcW w:w="3197" w:type="dxa"/>
            <w:gridSpan w:val="6"/>
            <w:vAlign w:val="center"/>
          </w:tcPr>
          <w:p w14:paraId="50D16E5F" w14:textId="77777777" w:rsidR="004326CB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 w:rsidRPr="00C50430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</w:p>
        </w:tc>
      </w:tr>
      <w:tr w:rsidR="00AE044C" w:rsidRPr="00D23288" w14:paraId="1CB14732" w14:textId="77777777" w:rsidTr="00FC5861">
        <w:trPr>
          <w:trHeight w:val="20"/>
        </w:trPr>
        <w:tc>
          <w:tcPr>
            <w:tcW w:w="4962" w:type="dxa"/>
            <w:gridSpan w:val="47"/>
          </w:tcPr>
          <w:p w14:paraId="211C44DD" w14:textId="77777777" w:rsidR="00AE044C" w:rsidRPr="00B479BF" w:rsidRDefault="00000000" w:rsidP="003E18A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68943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4395" w:type="dxa"/>
            <w:gridSpan w:val="19"/>
          </w:tcPr>
          <w:p w14:paraId="548AA5D4" w14:textId="77777777" w:rsidR="00AE044C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0309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044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044C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6608A429" w14:textId="77777777" w:rsidR="00AE044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03523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1D14F4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депозиторы волюм</w:t>
            </w:r>
            <w:r w:rsidR="00F404FC">
              <w:rPr>
                <w:szCs w:val="16"/>
              </w:rPr>
              <w:t>етрические</w:t>
            </w:r>
          </w:p>
        </w:tc>
        <w:tc>
          <w:tcPr>
            <w:tcW w:w="3197" w:type="dxa"/>
            <w:gridSpan w:val="6"/>
            <w:vAlign w:val="center"/>
          </w:tcPr>
          <w:p w14:paraId="748E932E" w14:textId="77777777" w:rsidR="00AE044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4639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044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044C">
              <w:rPr>
                <w:szCs w:val="16"/>
              </w:rPr>
              <w:t xml:space="preserve"> </w:t>
            </w:r>
          </w:p>
        </w:tc>
      </w:tr>
      <w:tr w:rsidR="00046637" w:rsidRPr="00D23288" w14:paraId="53209D88" w14:textId="77777777" w:rsidTr="00FC5861">
        <w:trPr>
          <w:trHeight w:val="20"/>
        </w:trPr>
        <w:tc>
          <w:tcPr>
            <w:tcW w:w="4962" w:type="dxa"/>
            <w:gridSpan w:val="47"/>
            <w:shd w:val="clear" w:color="auto" w:fill="FFFFFF" w:themeFill="background1"/>
          </w:tcPr>
          <w:p w14:paraId="580509D3" w14:textId="77777777" w:rsidR="00046637" w:rsidRPr="00C12148" w:rsidRDefault="00000000" w:rsidP="003E18A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5234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01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4395" w:type="dxa"/>
            <w:gridSpan w:val="19"/>
          </w:tcPr>
          <w:p w14:paraId="5456DA7D" w14:textId="77777777" w:rsidR="00046637" w:rsidRPr="00C12148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9048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2308CA66" w14:textId="77777777" w:rsidR="00046637" w:rsidRPr="00C12148" w:rsidRDefault="00000000" w:rsidP="004161A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распылители для желе и сиропов</w:t>
            </w:r>
          </w:p>
        </w:tc>
        <w:tc>
          <w:tcPr>
            <w:tcW w:w="3197" w:type="dxa"/>
            <w:gridSpan w:val="6"/>
            <w:vAlign w:val="center"/>
          </w:tcPr>
          <w:p w14:paraId="23496E7E" w14:textId="77777777" w:rsidR="00046637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9699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>
              <w:rPr>
                <w:szCs w:val="16"/>
              </w:rPr>
              <w:t xml:space="preserve"> </w:t>
            </w:r>
          </w:p>
        </w:tc>
      </w:tr>
      <w:tr w:rsidR="00F404FC" w:rsidRPr="00D23288" w14:paraId="632BC755" w14:textId="77777777" w:rsidTr="00FC5861"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2548485E" w14:textId="77777777" w:rsidR="00F404FC" w:rsidRPr="00C12148" w:rsidRDefault="00F404FC" w:rsidP="000A2834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4395" w:type="dxa"/>
            <w:gridSpan w:val="19"/>
          </w:tcPr>
          <w:p w14:paraId="610D0F72" w14:textId="77777777" w:rsidR="00F404FC" w:rsidRPr="00C12148" w:rsidRDefault="00000000" w:rsidP="00C5660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4D166553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овощерезки</w:t>
            </w:r>
          </w:p>
        </w:tc>
        <w:tc>
          <w:tcPr>
            <w:tcW w:w="2253" w:type="dxa"/>
            <w:gridSpan w:val="8"/>
            <w:vAlign w:val="bottom"/>
          </w:tcPr>
          <w:p w14:paraId="6F3A03FB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овощечистки</w:t>
            </w:r>
          </w:p>
        </w:tc>
        <w:tc>
          <w:tcPr>
            <w:tcW w:w="3197" w:type="dxa"/>
            <w:gridSpan w:val="6"/>
            <w:vAlign w:val="center"/>
          </w:tcPr>
          <w:p w14:paraId="1FB7A46E" w14:textId="77777777" w:rsidR="00F404FC" w:rsidRPr="00C12148" w:rsidRDefault="00000000" w:rsidP="00B56A2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53690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4F9DA274" w14:textId="77777777" w:rsidTr="00FC5861">
        <w:trPr>
          <w:trHeight w:val="20"/>
        </w:trPr>
        <w:tc>
          <w:tcPr>
            <w:tcW w:w="1096" w:type="dxa"/>
            <w:gridSpan w:val="5"/>
            <w:tcMar>
              <w:left w:w="108" w:type="dxa"/>
              <w:right w:w="0" w:type="dxa"/>
            </w:tcMar>
          </w:tcPr>
          <w:p w14:paraId="218AEAA3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раковин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1307" w:type="dxa"/>
            <w:gridSpan w:val="18"/>
          </w:tcPr>
          <w:p w14:paraId="69583220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смесител</w:t>
            </w:r>
            <w:r w:rsidR="00F404FC">
              <w:rPr>
                <w:szCs w:val="16"/>
              </w:rPr>
              <w:t>и</w:t>
            </w:r>
          </w:p>
        </w:tc>
        <w:tc>
          <w:tcPr>
            <w:tcW w:w="1164" w:type="dxa"/>
            <w:gridSpan w:val="18"/>
          </w:tcPr>
          <w:p w14:paraId="7787D754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писсуар</w:t>
            </w:r>
            <w:r w:rsidR="00F404FC">
              <w:rPr>
                <w:szCs w:val="16"/>
              </w:rPr>
              <w:t xml:space="preserve">ы </w:t>
            </w:r>
          </w:p>
        </w:tc>
        <w:tc>
          <w:tcPr>
            <w:tcW w:w="1395" w:type="dxa"/>
            <w:gridSpan w:val="6"/>
          </w:tcPr>
          <w:p w14:paraId="315CAC53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унитаз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4395" w:type="dxa"/>
            <w:gridSpan w:val="19"/>
          </w:tcPr>
          <w:p w14:paraId="4B4BBAE7" w14:textId="77777777" w:rsidR="00F404FC" w:rsidRPr="00C12148" w:rsidRDefault="00000000" w:rsidP="00160B6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9217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334E0616" w14:textId="77777777" w:rsidR="00F404FC" w:rsidRPr="00C12148" w:rsidRDefault="00000000" w:rsidP="00110C3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измельчители</w:t>
            </w:r>
          </w:p>
        </w:tc>
        <w:tc>
          <w:tcPr>
            <w:tcW w:w="2253" w:type="dxa"/>
            <w:gridSpan w:val="8"/>
            <w:vAlign w:val="bottom"/>
          </w:tcPr>
          <w:p w14:paraId="534C4F7C" w14:textId="77777777" w:rsidR="00F404FC" w:rsidRPr="00C12148" w:rsidRDefault="00000000" w:rsidP="00110C3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F404FC" w:rsidRPr="00C12148">
              <w:rPr>
                <w:szCs w:val="16"/>
              </w:rPr>
              <w:t>слайсера</w:t>
            </w:r>
            <w:proofErr w:type="spellEnd"/>
          </w:p>
        </w:tc>
        <w:tc>
          <w:tcPr>
            <w:tcW w:w="3197" w:type="dxa"/>
            <w:gridSpan w:val="6"/>
            <w:vAlign w:val="center"/>
          </w:tcPr>
          <w:p w14:paraId="31922B8E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86559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6AC0F4BF" w14:textId="77777777" w:rsidTr="00FC5861">
        <w:trPr>
          <w:trHeight w:val="20"/>
        </w:trPr>
        <w:tc>
          <w:tcPr>
            <w:tcW w:w="1674" w:type="dxa"/>
            <w:gridSpan w:val="9"/>
          </w:tcPr>
          <w:p w14:paraId="6D6E1AFF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</w:t>
            </w:r>
            <w:r w:rsidR="00F404FC">
              <w:rPr>
                <w:szCs w:val="16"/>
              </w:rPr>
              <w:t>ые</w:t>
            </w:r>
            <w:r w:rsidR="00F404FC" w:rsidRPr="00C12148">
              <w:rPr>
                <w:szCs w:val="16"/>
              </w:rPr>
              <w:t xml:space="preserve"> кабин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1893" w:type="dxa"/>
            <w:gridSpan w:val="32"/>
          </w:tcPr>
          <w:p w14:paraId="340EA731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душевые секции</w:t>
            </w:r>
          </w:p>
        </w:tc>
        <w:tc>
          <w:tcPr>
            <w:tcW w:w="1395" w:type="dxa"/>
            <w:gridSpan w:val="6"/>
          </w:tcPr>
          <w:p w14:paraId="3130D4B3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742560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шторы</w:t>
            </w:r>
          </w:p>
        </w:tc>
        <w:tc>
          <w:tcPr>
            <w:tcW w:w="4395" w:type="dxa"/>
            <w:gridSpan w:val="19"/>
          </w:tcPr>
          <w:p w14:paraId="395C9EF6" w14:textId="77777777" w:rsidR="00F404FC" w:rsidRPr="00C12148" w:rsidRDefault="00000000" w:rsidP="00160B6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4650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314B053B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картофелечистки</w:t>
            </w:r>
          </w:p>
        </w:tc>
        <w:tc>
          <w:tcPr>
            <w:tcW w:w="2253" w:type="dxa"/>
            <w:gridSpan w:val="8"/>
            <w:vAlign w:val="bottom"/>
          </w:tcPr>
          <w:p w14:paraId="26147550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протирочные машины</w:t>
            </w:r>
          </w:p>
        </w:tc>
        <w:tc>
          <w:tcPr>
            <w:tcW w:w="3197" w:type="dxa"/>
            <w:gridSpan w:val="6"/>
            <w:vAlign w:val="center"/>
          </w:tcPr>
          <w:p w14:paraId="79E53F79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4443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6D3D7B52" w14:textId="77777777" w:rsidTr="00FC5861">
        <w:trPr>
          <w:trHeight w:val="20"/>
        </w:trPr>
        <w:tc>
          <w:tcPr>
            <w:tcW w:w="1889" w:type="dxa"/>
            <w:gridSpan w:val="12"/>
            <w:shd w:val="clear" w:color="auto" w:fill="FFFFFF" w:themeFill="background1"/>
          </w:tcPr>
          <w:p w14:paraId="077A43E4" w14:textId="77777777" w:rsidR="00F404FC" w:rsidRPr="00C12148" w:rsidRDefault="00000000" w:rsidP="003E18A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91876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</w:t>
            </w:r>
            <w:r w:rsidR="00F404FC">
              <w:rPr>
                <w:szCs w:val="16"/>
              </w:rPr>
              <w:t>ые</w:t>
            </w:r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поддоны</w:t>
            </w:r>
          </w:p>
        </w:tc>
        <w:tc>
          <w:tcPr>
            <w:tcW w:w="3073" w:type="dxa"/>
            <w:gridSpan w:val="35"/>
            <w:shd w:val="clear" w:color="auto" w:fill="FFFFFF" w:themeFill="background1"/>
          </w:tcPr>
          <w:p w14:paraId="788B4902" w14:textId="77777777" w:rsidR="00F404FC" w:rsidRPr="00C12148" w:rsidRDefault="00000000" w:rsidP="003E18A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610973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646C1C">
              <w:rPr>
                <w:szCs w:val="16"/>
              </w:rPr>
              <w:t>питьевые фонтанчики</w:t>
            </w:r>
          </w:p>
        </w:tc>
        <w:tc>
          <w:tcPr>
            <w:tcW w:w="4395" w:type="dxa"/>
            <w:gridSpan w:val="19"/>
            <w:shd w:val="clear" w:color="auto" w:fill="BFBFBF" w:themeFill="background1" w:themeFillShade="BF"/>
          </w:tcPr>
          <w:p w14:paraId="127CC100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Контактные поверхности:</w:t>
            </w:r>
          </w:p>
        </w:tc>
        <w:tc>
          <w:tcPr>
            <w:tcW w:w="7151" w:type="dxa"/>
            <w:gridSpan w:val="20"/>
            <w:shd w:val="clear" w:color="auto" w:fill="BFBFBF" w:themeFill="background1" w:themeFillShade="BF"/>
            <w:vAlign w:val="bottom"/>
          </w:tcPr>
          <w:p w14:paraId="5704C66F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Дополнительная информация:</w:t>
            </w:r>
          </w:p>
        </w:tc>
      </w:tr>
      <w:tr w:rsidR="00F404FC" w:rsidRPr="00D23288" w14:paraId="7D174115" w14:textId="77777777" w:rsidTr="00FC5861"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6AB0E150" w14:textId="77777777" w:rsidR="00F404FC" w:rsidRPr="00C12148" w:rsidRDefault="00F404FC" w:rsidP="000A2834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Санитарный пост</w:t>
            </w:r>
            <w:r>
              <w:rPr>
                <w:rStyle w:val="ac"/>
                <w:szCs w:val="16"/>
              </w:rPr>
              <w:t>:</w:t>
            </w:r>
          </w:p>
        </w:tc>
        <w:tc>
          <w:tcPr>
            <w:tcW w:w="1427" w:type="dxa"/>
            <w:gridSpan w:val="4"/>
            <w:shd w:val="clear" w:color="auto" w:fill="FFFFFF" w:themeFill="background1"/>
          </w:tcPr>
          <w:p w14:paraId="1EC0A2E4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4817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выключатели</w:t>
            </w:r>
          </w:p>
        </w:tc>
        <w:tc>
          <w:tcPr>
            <w:tcW w:w="1599" w:type="dxa"/>
            <w:gridSpan w:val="12"/>
          </w:tcPr>
          <w:p w14:paraId="5F35BCB9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32551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дверные ручки</w:t>
            </w:r>
          </w:p>
        </w:tc>
        <w:tc>
          <w:tcPr>
            <w:tcW w:w="1369" w:type="dxa"/>
            <w:gridSpan w:val="3"/>
          </w:tcPr>
          <w:p w14:paraId="2B95F261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4004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дозаторы</w:t>
            </w:r>
          </w:p>
        </w:tc>
        <w:tc>
          <w:tcPr>
            <w:tcW w:w="7151" w:type="dxa"/>
            <w:gridSpan w:val="20"/>
            <w:vMerge w:val="restart"/>
          </w:tcPr>
          <w:p w14:paraId="32803FAB" w14:textId="05509A19" w:rsidR="00F404FC" w:rsidRPr="00C12148" w:rsidRDefault="00000000" w:rsidP="00F404F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2055286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ЧУДОДЕЙ®–АНТИНАГАР-ПЕНАКТИВ модификация 180028" w:value="ХИМИТЕК ЧУДОДЕЙ®–АНТИНАГАР-ПЕНАКТИВ модификация 180028"/>
                  <w:listItem w:displayText="ХИМИТЕК ЧУДОДЕЙ®-КОМБИ-ПЕНАКТИВ" w:value="ХИМИТЕК ЧУДОДЕЙ®-КОМБИ-ПЕНАКТИВ"/>
                  <w:listItem w:displayText="ХИМИТЕК ПЕКАРЬ-АНТИНАГАР" w:value="ХИМИТЕК ПЕКАРЬ-АНТИНАГА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УДОДЕЙ®-ПОЛИПРОМ 190022" w:value="ХИМИТЕК ЧУДОДЕЙ®-ПОЛИПРОМ 190022"/>
                </w:dropDownList>
              </w:sdtPr>
              <w:sdtContent>
                <w:r w:rsidR="007E1765">
                  <w:rPr>
                    <w:szCs w:val="16"/>
                  </w:rPr>
                  <w:t>ХИМИТЕК ИЗУМРУД 310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70847159"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7E1765">
                  <w:rPr>
                    <w:szCs w:val="16"/>
                  </w:rPr>
                  <w:t>2,0 % - 3,0 %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22648796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7E1765">
                  <w:rPr>
                    <w:szCs w:val="16"/>
                  </w:rPr>
                  <w:t>дозирующая система ProMax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 w:rsidRPr="00C12148">
              <w:rPr>
                <w:b/>
                <w:bCs/>
                <w:color w:val="FF0000"/>
                <w:szCs w:val="16"/>
              </w:rPr>
              <w:t>МС ОБЩЕЕ</w:t>
            </w:r>
          </w:p>
        </w:tc>
      </w:tr>
      <w:tr w:rsidR="00F404FC" w:rsidRPr="00D23288" w14:paraId="2ACC1CF0" w14:textId="77777777" w:rsidTr="00FC5861">
        <w:trPr>
          <w:trHeight w:val="20"/>
        </w:trPr>
        <w:tc>
          <w:tcPr>
            <w:tcW w:w="1960" w:type="dxa"/>
            <w:gridSpan w:val="13"/>
            <w:tcMar>
              <w:right w:w="0" w:type="dxa"/>
            </w:tcMar>
          </w:tcPr>
          <w:p w14:paraId="0028CB27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санитарны</w:t>
            </w:r>
            <w:r w:rsidR="00F404FC">
              <w:rPr>
                <w:szCs w:val="16"/>
              </w:rPr>
              <w:t>е</w:t>
            </w:r>
            <w:r w:rsidR="00F404FC" w:rsidRPr="00C12148">
              <w:rPr>
                <w:szCs w:val="16"/>
              </w:rPr>
              <w:t xml:space="preserve"> пост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3002" w:type="dxa"/>
            <w:gridSpan w:val="34"/>
          </w:tcPr>
          <w:p w14:paraId="380648D9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корзины/диспенсеры для СИЗ</w:t>
            </w:r>
          </w:p>
        </w:tc>
        <w:tc>
          <w:tcPr>
            <w:tcW w:w="1427" w:type="dxa"/>
            <w:gridSpan w:val="4"/>
          </w:tcPr>
          <w:p w14:paraId="642570B7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7759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завесы ПВХ</w:t>
            </w:r>
          </w:p>
        </w:tc>
        <w:tc>
          <w:tcPr>
            <w:tcW w:w="1599" w:type="dxa"/>
            <w:gridSpan w:val="12"/>
          </w:tcPr>
          <w:p w14:paraId="0B621A70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7345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proofErr w:type="spellStart"/>
            <w:r w:rsidR="00F404FC" w:rsidRPr="00C12148">
              <w:rPr>
                <w:szCs w:val="16"/>
              </w:rPr>
              <w:t>демосистемы</w:t>
            </w:r>
            <w:proofErr w:type="spellEnd"/>
          </w:p>
        </w:tc>
        <w:tc>
          <w:tcPr>
            <w:tcW w:w="1369" w:type="dxa"/>
            <w:gridSpan w:val="3"/>
          </w:tcPr>
          <w:p w14:paraId="4D9CFB20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38685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перила</w:t>
            </w:r>
          </w:p>
        </w:tc>
        <w:tc>
          <w:tcPr>
            <w:tcW w:w="7151" w:type="dxa"/>
            <w:gridSpan w:val="20"/>
            <w:vMerge/>
            <w:shd w:val="clear" w:color="auto" w:fill="BFBFBF" w:themeFill="background1" w:themeFillShade="BF"/>
            <w:vAlign w:val="bottom"/>
          </w:tcPr>
          <w:p w14:paraId="1A5ADC8F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0E8B9137" w14:textId="77777777" w:rsidTr="00FC5861">
        <w:trPr>
          <w:trHeight w:val="20"/>
        </w:trPr>
        <w:tc>
          <w:tcPr>
            <w:tcW w:w="2545" w:type="dxa"/>
            <w:gridSpan w:val="26"/>
            <w:tcMar>
              <w:left w:w="108" w:type="dxa"/>
              <w:right w:w="108" w:type="dxa"/>
            </w:tcMar>
          </w:tcPr>
          <w:p w14:paraId="737EE57F" w14:textId="77777777" w:rsidR="00C5660D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диспенсер</w:t>
            </w:r>
            <w:r w:rsidR="00C5660D">
              <w:rPr>
                <w:szCs w:val="16"/>
              </w:rPr>
              <w:t xml:space="preserve">ы </w:t>
            </w:r>
            <w:r w:rsidR="00C5660D" w:rsidRPr="00C12148">
              <w:rPr>
                <w:szCs w:val="16"/>
              </w:rPr>
              <w:t>для полотенец</w:t>
            </w:r>
          </w:p>
        </w:tc>
        <w:tc>
          <w:tcPr>
            <w:tcW w:w="2417" w:type="dxa"/>
            <w:gridSpan w:val="21"/>
          </w:tcPr>
          <w:p w14:paraId="66372FD2" w14:textId="77777777" w:rsidR="00C5660D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диспенсеры для т/б</w:t>
            </w:r>
          </w:p>
        </w:tc>
        <w:tc>
          <w:tcPr>
            <w:tcW w:w="1427" w:type="dxa"/>
            <w:gridSpan w:val="4"/>
            <w:tcMar>
              <w:left w:w="108" w:type="dxa"/>
              <w:right w:w="108" w:type="dxa"/>
            </w:tcMar>
          </w:tcPr>
          <w:p w14:paraId="6E3280B3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11443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 w:rsidRPr="00160B6B">
              <w:rPr>
                <w:szCs w:val="16"/>
              </w:rPr>
              <w:t>столешница</w:t>
            </w:r>
          </w:p>
        </w:tc>
        <w:tc>
          <w:tcPr>
            <w:tcW w:w="1599" w:type="dxa"/>
            <w:gridSpan w:val="12"/>
          </w:tcPr>
          <w:p w14:paraId="22804512" w14:textId="77777777" w:rsidR="00C5660D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920F0C">
              <w:rPr>
                <w:szCs w:val="16"/>
              </w:rPr>
              <w:t>пульту УПР</w:t>
            </w:r>
          </w:p>
        </w:tc>
        <w:tc>
          <w:tcPr>
            <w:tcW w:w="1369" w:type="dxa"/>
            <w:gridSpan w:val="3"/>
          </w:tcPr>
          <w:p w14:paraId="2DE688B3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0062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</w:p>
        </w:tc>
        <w:tc>
          <w:tcPr>
            <w:tcW w:w="7151" w:type="dxa"/>
            <w:gridSpan w:val="20"/>
            <w:vMerge w:val="restart"/>
            <w:tcMar>
              <w:left w:w="108" w:type="dxa"/>
              <w:right w:w="108" w:type="dxa"/>
            </w:tcMar>
          </w:tcPr>
          <w:p w14:paraId="0017079C" w14:textId="0608C5B4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8795217"/>
                <w:dropDownList>
                  <w:listItem w:value="Выберите элемент."/>
                  <w:listItem w:displayText="ПОЛИДЕЗ®" w:value="ПОЛИДЕЗ®"/>
                  <w:listItem w:displayText="ХИМИТЕК ПОЛИДЕЗ®" w:value="ХИМИТЕК ПОЛИДЕЗ®"/>
                  <w:listItem w:displayText="ХИМИТЕК ПОЛИДЕЗ®-СУПЕР" w:value="ХИМИТЕК ПОЛИДЕЗ®-СУПЕР"/>
                  <w:listItem w:displayText="ХИМИТЕК УНИВЕСАЛ-ДЕЗ" w:value="ХИМИТЕК УНИВЕСАЛ-ДЕЗ"/>
                </w:dropDownList>
              </w:sdtPr>
              <w:sdtContent>
                <w:r w:rsidR="007E1765">
                  <w:rPr>
                    <w:szCs w:val="16"/>
                  </w:rPr>
                  <w:t>ХИМИТЕК ПОЛИДЕЗ®-СУПЕР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32668032"/>
                <w:dropDownList>
                  <w:listItem w:value="Выберите элемент."/>
                  <w:listItem w:displayText="0,02 % (по НУК)" w:value="0,02 % (по НУК)"/>
                  <w:listItem w:displayText="0,03 % - 0,05 % (по НУК)" w:value="0,03 % - 0,05 % (по НУК)"/>
                  <w:listItem w:displayText="0,02 % - 0,05 % (по НУК)" w:value="0,02 % - 0,05 % (по НУК)"/>
                  <w:listItem w:displayText="0,02 % - 0,04 % (по НУК)" w:value="0,02 % - 0,04 % (по НУК)"/>
                  <w:listItem w:displayText="0,5 %" w:value="0,5 %"/>
                  <w:listItem w:displayText="1,0 %" w:value="1,0 %"/>
                  <w:listItem w:displayText="3,0 %" w:value="3,0 %"/>
                </w:dropDownList>
              </w:sdtPr>
              <w:sdtContent>
                <w:r w:rsidR="007E1765">
                  <w:rPr>
                    <w:szCs w:val="16"/>
                  </w:rPr>
                  <w:t>0,03 % - 0,05 % (по НУК)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23583955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7E1765">
                  <w:rPr>
                    <w:szCs w:val="16"/>
                  </w:rPr>
                  <w:t>спрей-система ProTwin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 w:rsidRPr="00C12148">
              <w:rPr>
                <w:b/>
                <w:bCs/>
                <w:color w:val="FF0000"/>
                <w:szCs w:val="16"/>
              </w:rPr>
              <w:t>ДЕЗ ОБЩЕЕ</w:t>
            </w:r>
          </w:p>
        </w:tc>
      </w:tr>
      <w:tr w:rsidR="00C5660D" w:rsidRPr="00D23288" w14:paraId="72881511" w14:textId="77777777" w:rsidTr="00FC5861">
        <w:trPr>
          <w:trHeight w:val="20"/>
        </w:trPr>
        <w:tc>
          <w:tcPr>
            <w:tcW w:w="2902" w:type="dxa"/>
            <w:gridSpan w:val="29"/>
          </w:tcPr>
          <w:p w14:paraId="1B4E9E89" w14:textId="77777777" w:rsidR="00C5660D" w:rsidRPr="00C12148" w:rsidRDefault="00000000" w:rsidP="00EF5416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дозаторы для мыла/антисептика</w:t>
            </w:r>
          </w:p>
        </w:tc>
        <w:tc>
          <w:tcPr>
            <w:tcW w:w="2060" w:type="dxa"/>
            <w:gridSpan w:val="18"/>
          </w:tcPr>
          <w:p w14:paraId="3224ADB4" w14:textId="77777777" w:rsidR="00C5660D" w:rsidRPr="00C12148" w:rsidRDefault="00000000" w:rsidP="00EF5416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сушилк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для рук</w:t>
            </w:r>
          </w:p>
        </w:tc>
        <w:tc>
          <w:tcPr>
            <w:tcW w:w="4395" w:type="dxa"/>
            <w:gridSpan w:val="19"/>
            <w:shd w:val="clear" w:color="auto" w:fill="BFBFBF" w:themeFill="background1" w:themeFillShade="BF"/>
          </w:tcPr>
          <w:p w14:paraId="4428A20A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7151" w:type="dxa"/>
            <w:gridSpan w:val="20"/>
            <w:vMerge/>
            <w:vAlign w:val="bottom"/>
          </w:tcPr>
          <w:p w14:paraId="65DD36B1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3119C907" w14:textId="77777777" w:rsidTr="00FC5861">
        <w:trPr>
          <w:trHeight w:val="20"/>
        </w:trPr>
        <w:tc>
          <w:tcPr>
            <w:tcW w:w="1696" w:type="dxa"/>
            <w:gridSpan w:val="11"/>
          </w:tcPr>
          <w:p w14:paraId="699D152D" w14:textId="77777777" w:rsidR="00C5660D" w:rsidRPr="005A42B3" w:rsidRDefault="00000000" w:rsidP="005A42B3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санпропускник</w:t>
            </w:r>
            <w:r w:rsidR="00C5660D">
              <w:rPr>
                <w:szCs w:val="16"/>
              </w:rPr>
              <w:t>и</w:t>
            </w:r>
          </w:p>
        </w:tc>
        <w:tc>
          <w:tcPr>
            <w:tcW w:w="3264" w:type="dxa"/>
            <w:gridSpan w:val="35"/>
          </w:tcPr>
          <w:p w14:paraId="4A423DAF" w14:textId="77777777" w:rsidR="00C5660D" w:rsidRPr="005A42B3" w:rsidRDefault="00000000" w:rsidP="005A42B3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бак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для грязной </w:t>
            </w:r>
            <w:r w:rsidR="00C5660D">
              <w:rPr>
                <w:szCs w:val="16"/>
              </w:rPr>
              <w:t>спец</w:t>
            </w:r>
            <w:r w:rsidR="00C5660D" w:rsidRPr="00C12148">
              <w:rPr>
                <w:szCs w:val="16"/>
              </w:rPr>
              <w:t>одежды</w:t>
            </w:r>
          </w:p>
        </w:tc>
        <w:tc>
          <w:tcPr>
            <w:tcW w:w="1954" w:type="dxa"/>
            <w:gridSpan w:val="8"/>
          </w:tcPr>
          <w:p w14:paraId="6A453059" w14:textId="77777777" w:rsidR="00C5660D" w:rsidRPr="00C12148" w:rsidRDefault="00000000" w:rsidP="00E273C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0556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моечный инвентарь</w:t>
            </w:r>
          </w:p>
        </w:tc>
        <w:tc>
          <w:tcPr>
            <w:tcW w:w="2445" w:type="dxa"/>
            <w:gridSpan w:val="13"/>
          </w:tcPr>
          <w:p w14:paraId="7B5CB4FF" w14:textId="77777777" w:rsidR="00C5660D" w:rsidRPr="00C12148" w:rsidRDefault="00000000" w:rsidP="00E273C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17183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уборочный инвентарь</w:t>
            </w:r>
          </w:p>
        </w:tc>
        <w:tc>
          <w:tcPr>
            <w:tcW w:w="7149" w:type="dxa"/>
            <w:gridSpan w:val="19"/>
            <w:vMerge w:val="restart"/>
            <w:shd w:val="clear" w:color="auto" w:fill="FFFFFF" w:themeFill="background1"/>
          </w:tcPr>
          <w:p w14:paraId="2E98A5B4" w14:textId="7BC8D964" w:rsidR="00C5660D" w:rsidRPr="00C12148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9129476"/>
                <w:dropDownList>
                  <w:listItem w:value="Выберите элемент."/>
                  <w:listItem w:displayText="ХИМИТЕК ЧУДОДЕЙ®-ПОЛИПРОМ" w:value="ХИМИТЕК ЧУДОДЕЙ®-ПОЛИПРОМ"/>
                  <w:listItem w:displayText="ХИМИТЕК УНИВЕСАЛ-ПД" w:value="ХИМИТЕК УНИВЕСАЛ-ПД"/>
                  <w:listItem w:displayText="ХИМИТЕК ЧУДОДЕЙ®-КОМБИ-ПЕНАКТИВ" w:value="ХИМИТЕК ЧУДОДЕЙ®-КОМБИ-ПЕНАКТИВ"/>
                  <w:listItem w:displayText="ХИМИТЕК ЧУДОДЕЙ®" w:value="ХИМИТЕК ЧУДОДЕЙ®"/>
                  <w:listItem w:displayText="ХИМИТЕК ЧУДОДЕЙ®-ПОЛИПРОМ 190022" w:value="ХИМИТЕК ЧУДОДЕЙ®-ПОЛИПРОМ 190022"/>
                </w:dropDownList>
              </w:sdtPr>
              <w:sdtContent>
                <w:r w:rsidR="007E1765">
                  <w:rPr>
                    <w:szCs w:val="16"/>
                  </w:rPr>
                  <w:t>ХИМИТЕК ЧУДОДЕЙ®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99568735"/>
                <w:dropDownList>
                  <w:listItem w:value="Выберите элемент."/>
                  <w:listItem w:displayText="1,0 % - 2,0 %" w:value="1,0 % - 2,0 %"/>
                  <w:listItem w:displayText="1,0 % - 1,5 %" w:value="1,0 % - 1,5 %"/>
                  <w:listItem w:displayText="0,5 % - 0,7 %" w:value="0,5 % - 0,7 %"/>
                  <w:listItem w:displayText="0,5 % - 1,0 %" w:value="0,5 % - 1,0 %"/>
                </w:dropDownList>
              </w:sdtPr>
              <w:sdtContent>
                <w:r w:rsidR="007E1765">
                  <w:rPr>
                    <w:szCs w:val="16"/>
                  </w:rPr>
                  <w:t>0,5 % - 0,7 %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31103572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7E1765">
                  <w:rPr>
                    <w:szCs w:val="16"/>
                  </w:rPr>
                  <w:t>ручное разведение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 w:rsidRPr="00C12148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</w:tr>
      <w:tr w:rsidR="00C5660D" w:rsidRPr="00D23288" w14:paraId="018D6898" w14:textId="77777777" w:rsidTr="00FC5861">
        <w:trPr>
          <w:trHeight w:val="177"/>
        </w:trPr>
        <w:tc>
          <w:tcPr>
            <w:tcW w:w="2325" w:type="dxa"/>
            <w:gridSpan w:val="20"/>
            <w:shd w:val="clear" w:color="auto" w:fill="FFFFFF" w:themeFill="background1"/>
          </w:tcPr>
          <w:p w14:paraId="4541D4D4" w14:textId="77777777" w:rsidR="00C5660D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357686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дезинфицирующие маты</w:t>
            </w:r>
          </w:p>
        </w:tc>
        <w:tc>
          <w:tcPr>
            <w:tcW w:w="2635" w:type="dxa"/>
            <w:gridSpan w:val="26"/>
            <w:shd w:val="clear" w:color="auto" w:fill="FFFFFF" w:themeFill="background1"/>
          </w:tcPr>
          <w:p w14:paraId="098EA734" w14:textId="77777777" w:rsidR="00C5660D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4312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дезинфицирующие ковры</w:t>
            </w:r>
          </w:p>
        </w:tc>
        <w:tc>
          <w:tcPr>
            <w:tcW w:w="822" w:type="dxa"/>
            <w:gridSpan w:val="2"/>
            <w:shd w:val="clear" w:color="auto" w:fill="F2F2F2" w:themeFill="background1" w:themeFillShade="F2"/>
          </w:tcPr>
          <w:p w14:paraId="40B135BB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10590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proofErr w:type="spellStart"/>
            <w:r w:rsidR="00C5660D">
              <w:rPr>
                <w:szCs w:val="16"/>
              </w:rPr>
              <w:t>мопы</w:t>
            </w:r>
            <w:proofErr w:type="spellEnd"/>
          </w:p>
        </w:tc>
        <w:tc>
          <w:tcPr>
            <w:tcW w:w="996" w:type="dxa"/>
            <w:gridSpan w:val="4"/>
            <w:shd w:val="clear" w:color="auto" w:fill="F2F2F2" w:themeFill="background1" w:themeFillShade="F2"/>
          </w:tcPr>
          <w:p w14:paraId="6967177B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2324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>ветошь</w:t>
            </w:r>
          </w:p>
        </w:tc>
        <w:tc>
          <w:tcPr>
            <w:tcW w:w="854" w:type="dxa"/>
            <w:gridSpan w:val="8"/>
            <w:shd w:val="clear" w:color="auto" w:fill="F2F2F2" w:themeFill="background1" w:themeFillShade="F2"/>
          </w:tcPr>
          <w:p w14:paraId="32FCADA4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8952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ПММ</w:t>
            </w:r>
          </w:p>
        </w:tc>
        <w:tc>
          <w:tcPr>
            <w:tcW w:w="1727" w:type="dxa"/>
            <w:gridSpan w:val="7"/>
            <w:shd w:val="clear" w:color="auto" w:fill="F2F2F2" w:themeFill="background1" w:themeFillShade="F2"/>
          </w:tcPr>
          <w:p w14:paraId="229E2BE5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9855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ёршики</w:t>
            </w:r>
          </w:p>
        </w:tc>
        <w:tc>
          <w:tcPr>
            <w:tcW w:w="7149" w:type="dxa"/>
            <w:gridSpan w:val="19"/>
            <w:vMerge/>
            <w:shd w:val="clear" w:color="auto" w:fill="FFFFFF" w:themeFill="background1"/>
          </w:tcPr>
          <w:p w14:paraId="2906B653" w14:textId="77777777" w:rsidR="00C5660D" w:rsidRPr="00C12148" w:rsidRDefault="00C5660D" w:rsidP="003E18A0">
            <w:pPr>
              <w:pStyle w:val="--2"/>
              <w:rPr>
                <w:sz w:val="4"/>
                <w:szCs w:val="16"/>
              </w:rPr>
            </w:pPr>
          </w:p>
        </w:tc>
      </w:tr>
      <w:tr w:rsidR="00C5660D" w:rsidRPr="00D23288" w14:paraId="4F1D5E34" w14:textId="77777777" w:rsidTr="00FC5861">
        <w:trPr>
          <w:trHeight w:val="126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28F24BEA" w14:textId="77777777" w:rsidR="00C5660D" w:rsidRPr="00C12148" w:rsidRDefault="00C5660D" w:rsidP="00160B6B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r w:rsidRPr="00C12148">
              <w:rPr>
                <w:rStyle w:val="ac"/>
                <w:szCs w:val="16"/>
              </w:rPr>
              <w:t>Мебель:</w:t>
            </w:r>
          </w:p>
        </w:tc>
        <w:tc>
          <w:tcPr>
            <w:tcW w:w="4399" w:type="dxa"/>
            <w:gridSpan w:val="21"/>
            <w:shd w:val="clear" w:color="auto" w:fill="FFFFFF" w:themeFill="background1"/>
          </w:tcPr>
          <w:p w14:paraId="7257086D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6268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КУИ: </w:t>
            </w:r>
            <w:sdt>
              <w:sdtPr>
                <w:rPr>
                  <w:szCs w:val="16"/>
                </w:rPr>
                <w:id w:val="-1272086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ведра </w:t>
            </w:r>
            <w:sdt>
              <w:sdtPr>
                <w:rPr>
                  <w:szCs w:val="16"/>
                </w:rPr>
                <w:id w:val="1120333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УТ </w:t>
            </w:r>
            <w:sdt>
              <w:sdtPr>
                <w:rPr>
                  <w:szCs w:val="16"/>
                </w:rPr>
                <w:id w:val="-214479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АВД  </w:t>
            </w:r>
            <w:sdt>
              <w:sdtPr>
                <w:rPr>
                  <w:szCs w:val="16"/>
                </w:rPr>
                <w:id w:val="-1297680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пылесосы</w:t>
            </w:r>
          </w:p>
        </w:tc>
        <w:tc>
          <w:tcPr>
            <w:tcW w:w="7149" w:type="dxa"/>
            <w:gridSpan w:val="19"/>
            <w:vMerge w:val="restart"/>
          </w:tcPr>
          <w:p w14:paraId="0FEB40B0" w14:textId="77777777" w:rsidR="00C5660D" w:rsidRPr="00C12148" w:rsidRDefault="00000000" w:rsidP="00F404F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37576294"/>
                <w:showingPlcHdr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КУХМАСТЕР-ФОРТЕ для дозирующих систем" w:value="ХИМИТЕК КУХМАСТЕР-ФОРТЕ для дозирующих систем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968655"/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247157506"/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 w:rsidRPr="00C12148">
              <w:rPr>
                <w:b/>
                <w:bCs/>
                <w:color w:val="FF0000"/>
                <w:szCs w:val="16"/>
              </w:rPr>
              <w:t xml:space="preserve">МС </w:t>
            </w:r>
            <w:r w:rsidR="00F404FC">
              <w:rPr>
                <w:b/>
                <w:bCs/>
                <w:color w:val="FF0000"/>
                <w:szCs w:val="16"/>
              </w:rPr>
              <w:t>ТЕХН</w:t>
            </w:r>
            <w:r w:rsidR="00F404FC" w:rsidRPr="00C12148">
              <w:rPr>
                <w:b/>
                <w:bCs/>
                <w:color w:val="FF0000"/>
                <w:szCs w:val="16"/>
              </w:rPr>
              <w:t>. ОБОР</w:t>
            </w:r>
          </w:p>
        </w:tc>
      </w:tr>
      <w:tr w:rsidR="00C5660D" w:rsidRPr="005E028F" w14:paraId="4BE7001A" w14:textId="77777777" w:rsidTr="00FC5861">
        <w:trPr>
          <w:trHeight w:val="20"/>
        </w:trPr>
        <w:tc>
          <w:tcPr>
            <w:tcW w:w="992" w:type="dxa"/>
            <w:gridSpan w:val="3"/>
            <w:tcMar>
              <w:right w:w="0" w:type="dxa"/>
            </w:tcMar>
          </w:tcPr>
          <w:p w14:paraId="34B3C88F" w14:textId="77777777" w:rsidR="00C5660D" w:rsidRPr="00FC5861" w:rsidRDefault="00000000" w:rsidP="00FC5861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FC5861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</w:p>
        </w:tc>
        <w:tc>
          <w:tcPr>
            <w:tcW w:w="1104" w:type="dxa"/>
            <w:gridSpan w:val="13"/>
          </w:tcPr>
          <w:p w14:paraId="7021DD5A" w14:textId="77777777" w:rsidR="00C5660D" w:rsidRPr="00FC5861" w:rsidRDefault="00000000" w:rsidP="00FC5861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FC5861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скамейки</w:t>
            </w:r>
          </w:p>
        </w:tc>
        <w:tc>
          <w:tcPr>
            <w:tcW w:w="1201" w:type="dxa"/>
            <w:gridSpan w:val="18"/>
          </w:tcPr>
          <w:p w14:paraId="5E35C9DE" w14:textId="77777777" w:rsidR="00C5660D" w:rsidRPr="00FC5861" w:rsidRDefault="00000000" w:rsidP="00FC5861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стеллажи</w:t>
            </w:r>
          </w:p>
        </w:tc>
        <w:tc>
          <w:tcPr>
            <w:tcW w:w="1663" w:type="dxa"/>
            <w:gridSpan w:val="12"/>
          </w:tcPr>
          <w:p w14:paraId="508E335F" w14:textId="77777777" w:rsidR="00C5660D" w:rsidRPr="00FC5861" w:rsidRDefault="00000000" w:rsidP="00FC5861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полки</w:t>
            </w:r>
          </w:p>
        </w:tc>
        <w:tc>
          <w:tcPr>
            <w:tcW w:w="4399" w:type="dxa"/>
            <w:gridSpan w:val="21"/>
            <w:shd w:val="clear" w:color="auto" w:fill="BFBFBF" w:themeFill="background1" w:themeFillShade="BF"/>
          </w:tcPr>
          <w:p w14:paraId="7A55A8A9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7149" w:type="dxa"/>
            <w:gridSpan w:val="19"/>
            <w:vMerge/>
          </w:tcPr>
          <w:p w14:paraId="433463D7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627087FA" w14:textId="77777777" w:rsidTr="00FC5861">
        <w:trPr>
          <w:trHeight w:val="20"/>
        </w:trPr>
        <w:tc>
          <w:tcPr>
            <w:tcW w:w="2395" w:type="dxa"/>
            <w:gridSpan w:val="22"/>
          </w:tcPr>
          <w:p w14:paraId="77FBCCD8" w14:textId="77777777" w:rsidR="00C5660D" w:rsidRPr="00BD25E2" w:rsidRDefault="00000000" w:rsidP="00C5660D">
            <w:pPr>
              <w:pStyle w:val="--2"/>
              <w:tabs>
                <w:tab w:val="left" w:pos="1593"/>
              </w:tabs>
              <w:rPr>
                <w:rStyle w:val="ac"/>
                <w:b w:val="0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868339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спецодежды</w:t>
            </w:r>
          </w:p>
        </w:tc>
        <w:tc>
          <w:tcPr>
            <w:tcW w:w="2565" w:type="dxa"/>
            <w:gridSpan w:val="24"/>
          </w:tcPr>
          <w:p w14:paraId="11EE6DC9" w14:textId="77777777" w:rsidR="00C5660D" w:rsidRPr="00BD25E2" w:rsidRDefault="00000000" w:rsidP="00C5660D">
            <w:pPr>
              <w:pStyle w:val="--2"/>
              <w:tabs>
                <w:tab w:val="left" w:pos="1593"/>
              </w:tabs>
              <w:rPr>
                <w:rStyle w:val="ac"/>
                <w:b w:val="0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6524982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личных вещей</w:t>
            </w:r>
          </w:p>
        </w:tc>
        <w:tc>
          <w:tcPr>
            <w:tcW w:w="4399" w:type="dxa"/>
            <w:gridSpan w:val="21"/>
          </w:tcPr>
          <w:p w14:paraId="02F6807B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туннельная</w:t>
            </w:r>
          </w:p>
        </w:tc>
        <w:tc>
          <w:tcPr>
            <w:tcW w:w="7149" w:type="dxa"/>
            <w:gridSpan w:val="19"/>
            <w:vMerge w:val="restart"/>
          </w:tcPr>
          <w:p w14:paraId="45AB9499" w14:textId="77777777" w:rsidR="00C5660D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3277199"/>
                <w:showingPlcHdr/>
                <w:dropDownList>
                  <w:listItem w:value="Выберите элемент."/>
                  <w:listItem w:displayText="ХИМИТЕК ЧУДОДЕЙ®-АНТИНАГАР-ПЕНАКТИВ" w:value="ХИМИТЕК ЧУДОДЕЙ®-АНТИНАГАР-ПЕНАКТИВ"/>
                  <w:listItem w:displayText="ХИМИТЕК ЧУДОДЕЙ®-ЭКСПРЕС" w:value="ХИМИТЕК ЧУДОДЕЙ®-ЭКСПРЕС"/>
                  <w:listItem w:displayText="ХИМИТЕК КУХМАСТЕР" w:value="ХИМИТЕК КУХМАСТЕР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43241740"/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914858937"/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430CE5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 </w:t>
            </w:r>
            <w:r w:rsidR="00C5660D" w:rsidRPr="00C12148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</w:tr>
      <w:tr w:rsidR="00C5660D" w:rsidRPr="00D23288" w14:paraId="6E1C1AF6" w14:textId="77777777" w:rsidTr="00FC5861">
        <w:trPr>
          <w:trHeight w:val="20"/>
        </w:trPr>
        <w:tc>
          <w:tcPr>
            <w:tcW w:w="2395" w:type="dxa"/>
            <w:gridSpan w:val="22"/>
          </w:tcPr>
          <w:p w14:paraId="121D5CDC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15219765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верх. одежды</w:t>
            </w:r>
          </w:p>
        </w:tc>
        <w:tc>
          <w:tcPr>
            <w:tcW w:w="1176" w:type="dxa"/>
            <w:gridSpan w:val="20"/>
          </w:tcPr>
          <w:p w14:paraId="0B803200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497627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proofErr w:type="spellStart"/>
            <w:r w:rsidR="00C5660D">
              <w:rPr>
                <w:szCs w:val="16"/>
              </w:rPr>
              <w:t>обувницы</w:t>
            </w:r>
            <w:proofErr w:type="spellEnd"/>
          </w:p>
        </w:tc>
        <w:tc>
          <w:tcPr>
            <w:tcW w:w="1389" w:type="dxa"/>
            <w:gridSpan w:val="4"/>
          </w:tcPr>
          <w:p w14:paraId="500AE7D1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20317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зеркала</w:t>
            </w:r>
          </w:p>
        </w:tc>
        <w:tc>
          <w:tcPr>
            <w:tcW w:w="4399" w:type="dxa"/>
            <w:gridSpan w:val="21"/>
          </w:tcPr>
          <w:p w14:paraId="4D6C1125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6820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машины </w:t>
            </w:r>
            <w:proofErr w:type="spellStart"/>
            <w:r w:rsidR="00C5660D">
              <w:rPr>
                <w:szCs w:val="16"/>
              </w:rPr>
              <w:t>таромоечные</w:t>
            </w:r>
            <w:proofErr w:type="spellEnd"/>
          </w:p>
        </w:tc>
        <w:tc>
          <w:tcPr>
            <w:tcW w:w="7149" w:type="dxa"/>
            <w:gridSpan w:val="19"/>
            <w:vMerge/>
          </w:tcPr>
          <w:p w14:paraId="45DA9893" w14:textId="77777777" w:rsidR="00C5660D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10207765" w14:textId="77777777" w:rsidTr="00FC5861">
        <w:trPr>
          <w:trHeight w:val="20"/>
        </w:trPr>
        <w:tc>
          <w:tcPr>
            <w:tcW w:w="1977" w:type="dxa"/>
            <w:gridSpan w:val="14"/>
          </w:tcPr>
          <w:p w14:paraId="47434E38" w14:textId="77777777" w:rsidR="00C5660D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9105841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сушилка для обуви</w:t>
            </w:r>
          </w:p>
        </w:tc>
        <w:tc>
          <w:tcPr>
            <w:tcW w:w="1080" w:type="dxa"/>
            <w:gridSpan w:val="17"/>
          </w:tcPr>
          <w:p w14:paraId="7C1CA81C" w14:textId="77777777" w:rsidR="00C5660D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9124368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FA33E7">
              <w:rPr>
                <w:szCs w:val="16"/>
              </w:rPr>
              <w:t xml:space="preserve"> вешалки</w:t>
            </w:r>
          </w:p>
        </w:tc>
        <w:tc>
          <w:tcPr>
            <w:tcW w:w="924" w:type="dxa"/>
            <w:gridSpan w:val="14"/>
          </w:tcPr>
          <w:p w14:paraId="726A3E58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9483787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столы</w:t>
            </w:r>
          </w:p>
        </w:tc>
        <w:tc>
          <w:tcPr>
            <w:tcW w:w="979" w:type="dxa"/>
          </w:tcPr>
          <w:p w14:paraId="70E69FB1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2737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стулья</w:t>
            </w:r>
          </w:p>
        </w:tc>
        <w:tc>
          <w:tcPr>
            <w:tcW w:w="4399" w:type="dxa"/>
            <w:gridSpan w:val="21"/>
          </w:tcPr>
          <w:p w14:paraId="5A892E87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05623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ванна для замачивания листов</w:t>
            </w:r>
          </w:p>
        </w:tc>
        <w:tc>
          <w:tcPr>
            <w:tcW w:w="7149" w:type="dxa"/>
            <w:gridSpan w:val="19"/>
            <w:vMerge w:val="restart"/>
          </w:tcPr>
          <w:p w14:paraId="5BCADA2A" w14:textId="77777777" w:rsidR="00C5660D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736712"/>
                <w:showingPlcHdr/>
                <w:dropDownList>
                  <w:listItem w:value="Выберите элемент."/>
                  <w:listItem w:displayText="ХИМИТЕК КУХМАСТЕР" w:value="ХИМИТЕК КУХМАСТЕ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АРОИТ®" w:value="ХИМИТЕК ЧАРОИТ®"/>
                  <w:listItem w:displayText="ХИМИТЕК ЧАРОИТ®-СПРЕЙ" w:value="ХИМИТЕК ЧАРОИТ®-СПРЕЙ"/>
                  <w:listItem w:displayText="ХИМИТЕК ЧАРОИТ® для дозирующих систем" w:value="ХИМИТЕК ЧАРОИТ® для дозирующих систем"/>
                  <w:listItem w:displayText="ХИМИТЕК ЧУДОДЕЙ®-КОМБИ-ПЕНАКТИВ" w:value="ХИМИТЕК ЧУДОДЕЙ®-КОМБИ-ПЕНАКТИВ"/>
                  <w:listItem w:displayText="ХИМИТЕК УНИВЕСАЛ-ПД" w:value="ХИМИТЕК УНИВЕСАЛ-ПД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486055320"/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10 %" w:value="10 %"/>
                  <w:listItem w:displayText="3,0 % - 4,0 %" w:value="3,0 % - 4,0 %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533842353"/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430CE5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 w:rsidRPr="00C12148">
              <w:rPr>
                <w:b/>
                <w:bCs/>
                <w:color w:val="FF0000"/>
                <w:szCs w:val="16"/>
              </w:rPr>
              <w:t xml:space="preserve">МС З, Ок, </w:t>
            </w:r>
            <w:proofErr w:type="spellStart"/>
            <w:r w:rsidR="00C5660D" w:rsidRPr="00C12148">
              <w:rPr>
                <w:b/>
                <w:bCs/>
                <w:color w:val="FF0000"/>
                <w:szCs w:val="16"/>
              </w:rPr>
              <w:t>Монит</w:t>
            </w:r>
            <w:proofErr w:type="spellEnd"/>
          </w:p>
        </w:tc>
      </w:tr>
      <w:tr w:rsidR="00110C3F" w:rsidRPr="00D23288" w14:paraId="3E311126" w14:textId="77777777" w:rsidTr="00FC5861">
        <w:trPr>
          <w:trHeight w:val="20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48911404" w14:textId="77777777" w:rsidR="00110C3F" w:rsidRPr="0099096E" w:rsidRDefault="00110C3F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4399" w:type="dxa"/>
            <w:gridSpan w:val="21"/>
            <w:shd w:val="clear" w:color="auto" w:fill="BFBFBF" w:themeFill="background1" w:themeFillShade="BF"/>
          </w:tcPr>
          <w:p w14:paraId="00B9AB62" w14:textId="77777777" w:rsidR="00110C3F" w:rsidRDefault="00EF5416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7149" w:type="dxa"/>
            <w:gridSpan w:val="19"/>
            <w:vMerge/>
          </w:tcPr>
          <w:p w14:paraId="6DF07E7A" w14:textId="77777777" w:rsidR="00110C3F" w:rsidRDefault="00110C3F" w:rsidP="003E18A0">
            <w:pPr>
              <w:pStyle w:val="--2"/>
              <w:rPr>
                <w:szCs w:val="16"/>
              </w:rPr>
            </w:pPr>
          </w:p>
        </w:tc>
      </w:tr>
      <w:tr w:rsidR="00EF5416" w:rsidRPr="00D23288" w14:paraId="4441E2A0" w14:textId="77777777" w:rsidTr="00FC5861">
        <w:trPr>
          <w:trHeight w:val="20"/>
        </w:trPr>
        <w:tc>
          <w:tcPr>
            <w:tcW w:w="1358" w:type="dxa"/>
            <w:gridSpan w:val="6"/>
          </w:tcPr>
          <w:p w14:paraId="7B6BA35C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4251545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компьютеры</w:t>
            </w:r>
          </w:p>
        </w:tc>
        <w:tc>
          <w:tcPr>
            <w:tcW w:w="1440" w:type="dxa"/>
            <w:gridSpan w:val="22"/>
          </w:tcPr>
          <w:p w14:paraId="6B670857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85253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>мониторы</w:t>
            </w:r>
          </w:p>
        </w:tc>
        <w:tc>
          <w:tcPr>
            <w:tcW w:w="2162" w:type="dxa"/>
            <w:gridSpan w:val="18"/>
          </w:tcPr>
          <w:p w14:paraId="6AB7DEA0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20696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</w:t>
            </w:r>
          </w:p>
        </w:tc>
        <w:tc>
          <w:tcPr>
            <w:tcW w:w="4399" w:type="dxa"/>
            <w:gridSpan w:val="21"/>
            <w:shd w:val="clear" w:color="auto" w:fill="F2F2F2" w:themeFill="background1" w:themeFillShade="F2"/>
          </w:tcPr>
          <w:p w14:paraId="2AE4850E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633257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камеры: </w:t>
            </w:r>
            <w:sdt>
              <w:sdtPr>
                <w:rPr>
                  <w:szCs w:val="16"/>
                </w:rPr>
                <w:id w:val="-1416785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481297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-1373611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шоковой заморозки</w:t>
            </w:r>
          </w:p>
        </w:tc>
        <w:tc>
          <w:tcPr>
            <w:tcW w:w="7149" w:type="dxa"/>
            <w:gridSpan w:val="19"/>
            <w:shd w:val="clear" w:color="auto" w:fill="BFBFBF" w:themeFill="background1" w:themeFillShade="BF"/>
          </w:tcPr>
          <w:p w14:paraId="1BD13744" w14:textId="77777777" w:rsidR="00EF5416" w:rsidRDefault="00A80524" w:rsidP="003E18A0">
            <w:pPr>
              <w:pStyle w:val="--2"/>
              <w:rPr>
                <w:szCs w:val="16"/>
              </w:rPr>
            </w:pPr>
            <w:r>
              <w:rPr>
                <w:b/>
                <w:szCs w:val="16"/>
              </w:rPr>
              <w:t>Ответственный за санитарную обработку</w:t>
            </w:r>
            <w:r w:rsidR="00EF5416" w:rsidRPr="002D2C30">
              <w:rPr>
                <w:b/>
                <w:szCs w:val="16"/>
              </w:rPr>
              <w:t>:</w:t>
            </w:r>
          </w:p>
        </w:tc>
      </w:tr>
      <w:tr w:rsidR="00EF5416" w:rsidRPr="00D23288" w14:paraId="47C45C01" w14:textId="77777777" w:rsidTr="00920F0C">
        <w:trPr>
          <w:trHeight w:val="20"/>
        </w:trPr>
        <w:tc>
          <w:tcPr>
            <w:tcW w:w="1358" w:type="dxa"/>
            <w:gridSpan w:val="6"/>
          </w:tcPr>
          <w:p w14:paraId="2E9FF36F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3079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принтер</w:t>
            </w:r>
            <w:r w:rsidR="00EF5416">
              <w:rPr>
                <w:szCs w:val="16"/>
              </w:rPr>
              <w:t>ы</w:t>
            </w:r>
          </w:p>
        </w:tc>
        <w:tc>
          <w:tcPr>
            <w:tcW w:w="1440" w:type="dxa"/>
            <w:gridSpan w:val="22"/>
          </w:tcPr>
          <w:p w14:paraId="494AC4F6" w14:textId="77777777" w:rsidR="00EF5416" w:rsidRPr="0099096E" w:rsidRDefault="00000000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926716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телефоны</w:t>
            </w:r>
          </w:p>
        </w:tc>
        <w:tc>
          <w:tcPr>
            <w:tcW w:w="2162" w:type="dxa"/>
            <w:gridSpan w:val="18"/>
          </w:tcPr>
          <w:p w14:paraId="5472F0D3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7330740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</w:t>
            </w:r>
          </w:p>
        </w:tc>
        <w:tc>
          <w:tcPr>
            <w:tcW w:w="1987" w:type="dxa"/>
            <w:gridSpan w:val="9"/>
          </w:tcPr>
          <w:p w14:paraId="588DB83A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8513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морозильные лари</w:t>
            </w:r>
          </w:p>
        </w:tc>
        <w:tc>
          <w:tcPr>
            <w:tcW w:w="2412" w:type="dxa"/>
            <w:gridSpan w:val="12"/>
          </w:tcPr>
          <w:p w14:paraId="4FE16049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07269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холодильные лари</w:t>
            </w:r>
          </w:p>
        </w:tc>
        <w:tc>
          <w:tcPr>
            <w:tcW w:w="7149" w:type="dxa"/>
            <w:gridSpan w:val="19"/>
            <w:vMerge w:val="restart"/>
          </w:tcPr>
          <w:p w14:paraId="1437BAD9" w14:textId="77777777" w:rsidR="00EF5416" w:rsidRDefault="00B56A29" w:rsidP="003E18A0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 xml:space="preserve">поверхности выше 2 м – </w:t>
            </w:r>
          </w:p>
          <w:p w14:paraId="3907C0A5" w14:textId="77777777" w:rsidR="00B56A29" w:rsidRDefault="00B56A29" w:rsidP="003E18A0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поверхности до 2 м –</w:t>
            </w:r>
          </w:p>
          <w:p w14:paraId="79763B0D" w14:textId="77777777" w:rsidR="00A80524" w:rsidRDefault="00A80524" w:rsidP="003E18A0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оборудование –</w:t>
            </w:r>
          </w:p>
        </w:tc>
      </w:tr>
      <w:tr w:rsidR="00920F0C" w:rsidRPr="00D23288" w14:paraId="7E4ADC2F" w14:textId="77777777" w:rsidTr="00920F0C">
        <w:trPr>
          <w:trHeight w:val="58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530A7CFC" w14:textId="77777777" w:rsidR="00920F0C" w:rsidRPr="0099096E" w:rsidRDefault="00920F0C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</w:rPr>
              <w:t>Многоразовые резиновые СИЗ</w:t>
            </w:r>
            <w:r>
              <w:rPr>
                <w:rStyle w:val="ac"/>
              </w:rPr>
              <w:t>:</w:t>
            </w:r>
          </w:p>
        </w:tc>
        <w:tc>
          <w:tcPr>
            <w:tcW w:w="1987" w:type="dxa"/>
            <w:gridSpan w:val="9"/>
          </w:tcPr>
          <w:p w14:paraId="5469BB98" w14:textId="77777777" w:rsidR="00920F0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10178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920F0C" w:rsidRPr="00C12148">
              <w:rPr>
                <w:szCs w:val="16"/>
              </w:rPr>
              <w:t xml:space="preserve"> холодильные столы</w:t>
            </w:r>
          </w:p>
        </w:tc>
        <w:tc>
          <w:tcPr>
            <w:tcW w:w="1134" w:type="dxa"/>
            <w:gridSpan w:val="9"/>
          </w:tcPr>
          <w:p w14:paraId="774E8D35" w14:textId="77777777" w:rsidR="00920F0C" w:rsidRDefault="00000000" w:rsidP="00920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3160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20F0C" w:rsidRPr="00C12148">
              <w:rPr>
                <w:szCs w:val="16"/>
              </w:rPr>
              <w:t xml:space="preserve"> </w:t>
            </w:r>
            <w:r w:rsidR="00920F0C">
              <w:rPr>
                <w:szCs w:val="16"/>
              </w:rPr>
              <w:t>ШХЛ</w:t>
            </w:r>
          </w:p>
        </w:tc>
        <w:tc>
          <w:tcPr>
            <w:tcW w:w="1278" w:type="dxa"/>
            <w:gridSpan w:val="3"/>
          </w:tcPr>
          <w:p w14:paraId="1B8C260A" w14:textId="77777777" w:rsidR="00920F0C" w:rsidRDefault="00000000" w:rsidP="00920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43461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20F0C" w:rsidRPr="00C12148">
              <w:rPr>
                <w:szCs w:val="16"/>
              </w:rPr>
              <w:t xml:space="preserve"> </w:t>
            </w:r>
            <w:r w:rsidR="00920F0C">
              <w:rPr>
                <w:szCs w:val="16"/>
              </w:rPr>
              <w:t>ШМР</w:t>
            </w:r>
          </w:p>
        </w:tc>
        <w:tc>
          <w:tcPr>
            <w:tcW w:w="7149" w:type="dxa"/>
            <w:gridSpan w:val="19"/>
            <w:vMerge/>
          </w:tcPr>
          <w:p w14:paraId="6A9C03CE" w14:textId="77777777" w:rsidR="00920F0C" w:rsidRDefault="00920F0C" w:rsidP="003E18A0">
            <w:pPr>
              <w:pStyle w:val="--2"/>
              <w:rPr>
                <w:szCs w:val="16"/>
              </w:rPr>
            </w:pPr>
          </w:p>
        </w:tc>
      </w:tr>
      <w:tr w:rsidR="00920F0C" w:rsidRPr="00D23288" w14:paraId="26958478" w14:textId="77777777" w:rsidTr="00920F0C">
        <w:trPr>
          <w:trHeight w:val="58"/>
        </w:trPr>
        <w:tc>
          <w:tcPr>
            <w:tcW w:w="1012" w:type="dxa"/>
            <w:gridSpan w:val="4"/>
          </w:tcPr>
          <w:p w14:paraId="18EDFBED" w14:textId="77777777" w:rsidR="00920F0C" w:rsidRPr="0099096E" w:rsidRDefault="00920F0C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сапоги</w:t>
            </w:r>
          </w:p>
        </w:tc>
        <w:tc>
          <w:tcPr>
            <w:tcW w:w="1427" w:type="dxa"/>
            <w:gridSpan w:val="20"/>
          </w:tcPr>
          <w:p w14:paraId="7CE66885" w14:textId="77777777" w:rsidR="00920F0C" w:rsidRPr="0099096E" w:rsidRDefault="00920F0C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нарукавники</w:t>
            </w:r>
          </w:p>
        </w:tc>
        <w:tc>
          <w:tcPr>
            <w:tcW w:w="1104" w:type="dxa"/>
            <w:gridSpan w:val="16"/>
          </w:tcPr>
          <w:p w14:paraId="2E44A3B7" w14:textId="77777777" w:rsidR="00920F0C" w:rsidRPr="0099096E" w:rsidRDefault="00000000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691369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20F0C">
              <w:rPr>
                <w:szCs w:val="16"/>
              </w:rPr>
              <w:t xml:space="preserve"> фартуки</w:t>
            </w:r>
          </w:p>
        </w:tc>
        <w:tc>
          <w:tcPr>
            <w:tcW w:w="1417" w:type="dxa"/>
            <w:gridSpan w:val="6"/>
          </w:tcPr>
          <w:p w14:paraId="1A495E74" w14:textId="77777777" w:rsidR="00920F0C" w:rsidRPr="0099096E" w:rsidRDefault="00000000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1185170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20F0C">
              <w:rPr>
                <w:szCs w:val="16"/>
              </w:rPr>
              <w:t xml:space="preserve"> перчатки</w:t>
            </w:r>
          </w:p>
        </w:tc>
        <w:tc>
          <w:tcPr>
            <w:tcW w:w="1987" w:type="dxa"/>
            <w:gridSpan w:val="9"/>
          </w:tcPr>
          <w:p w14:paraId="0BB939BF" w14:textId="77777777" w:rsidR="00920F0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05096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920F0C">
              <w:rPr>
                <w:szCs w:val="16"/>
              </w:rPr>
              <w:t xml:space="preserve"> ледогенераторы</w:t>
            </w:r>
          </w:p>
        </w:tc>
        <w:tc>
          <w:tcPr>
            <w:tcW w:w="1134" w:type="dxa"/>
            <w:gridSpan w:val="9"/>
          </w:tcPr>
          <w:p w14:paraId="5BE9114D" w14:textId="77777777" w:rsidR="00920F0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7605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20F0C">
              <w:rPr>
                <w:szCs w:val="16"/>
              </w:rPr>
              <w:t xml:space="preserve"> шокеры</w:t>
            </w:r>
          </w:p>
        </w:tc>
        <w:tc>
          <w:tcPr>
            <w:tcW w:w="1278" w:type="dxa"/>
            <w:gridSpan w:val="3"/>
          </w:tcPr>
          <w:p w14:paraId="1749AAAA" w14:textId="77777777" w:rsidR="00920F0C" w:rsidRDefault="00920F0C" w:rsidP="00920F0C">
            <w:pPr>
              <w:pStyle w:val="--2"/>
              <w:rPr>
                <w:szCs w:val="16"/>
              </w:rPr>
            </w:pPr>
          </w:p>
        </w:tc>
        <w:tc>
          <w:tcPr>
            <w:tcW w:w="7149" w:type="dxa"/>
            <w:gridSpan w:val="19"/>
            <w:vMerge/>
          </w:tcPr>
          <w:p w14:paraId="0025009F" w14:textId="77777777" w:rsidR="00920F0C" w:rsidRDefault="00920F0C" w:rsidP="003E18A0">
            <w:pPr>
              <w:pStyle w:val="--2"/>
              <w:rPr>
                <w:szCs w:val="16"/>
              </w:rPr>
            </w:pPr>
          </w:p>
        </w:tc>
      </w:tr>
    </w:tbl>
    <w:p w14:paraId="5107A59E" w14:textId="77777777" w:rsidR="00753F79" w:rsidRDefault="00753F79" w:rsidP="004D5542">
      <w:pPr>
        <w:pStyle w:val="-0"/>
        <w:jc w:val="left"/>
        <w:rPr>
          <w:sz w:val="2"/>
          <w:szCs w:val="2"/>
        </w:rPr>
      </w:pPr>
    </w:p>
    <w:p w14:paraId="2D698534" w14:textId="77777777" w:rsidR="00E273C2" w:rsidRDefault="00E273C2" w:rsidP="004D5542">
      <w:pPr>
        <w:pStyle w:val="-0"/>
        <w:jc w:val="left"/>
        <w:rPr>
          <w:sz w:val="2"/>
          <w:szCs w:val="2"/>
        </w:rPr>
      </w:pPr>
    </w:p>
    <w:p w14:paraId="4427D775" w14:textId="77777777" w:rsidR="00E273C2" w:rsidRDefault="00E273C2" w:rsidP="004D5542">
      <w:pPr>
        <w:pStyle w:val="-0"/>
        <w:jc w:val="left"/>
        <w:rPr>
          <w:sz w:val="2"/>
          <w:szCs w:val="2"/>
        </w:rPr>
      </w:pPr>
    </w:p>
    <w:p w14:paraId="47818CDA" w14:textId="77777777" w:rsidR="00E273C2" w:rsidRPr="004D5542" w:rsidRDefault="00E273C2" w:rsidP="00E273C2">
      <w:pPr>
        <w:pStyle w:val="-0"/>
        <w:jc w:val="left"/>
        <w:rPr>
          <w:sz w:val="2"/>
          <w:szCs w:val="2"/>
        </w:rPr>
      </w:pPr>
    </w:p>
    <w:p w14:paraId="50056FDF" w14:textId="77777777" w:rsidR="00E273C2" w:rsidRPr="004D5542" w:rsidRDefault="00E273C2" w:rsidP="004D5542">
      <w:pPr>
        <w:pStyle w:val="-0"/>
        <w:jc w:val="left"/>
        <w:rPr>
          <w:sz w:val="2"/>
          <w:szCs w:val="2"/>
        </w:rPr>
      </w:pPr>
    </w:p>
    <w:sectPr w:rsidR="00E273C2" w:rsidRPr="004D5542" w:rsidSect="004D5542">
      <w:footerReference w:type="even" r:id="rId8"/>
      <w:headerReference w:type="first" r:id="rId9"/>
      <w:footerReference w:type="first" r:id="rId10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119FA4" w14:textId="77777777" w:rsidR="003031D3" w:rsidRDefault="003031D3">
      <w:r>
        <w:separator/>
      </w:r>
    </w:p>
  </w:endnote>
  <w:endnote w:type="continuationSeparator" w:id="0">
    <w:p w14:paraId="7899410F" w14:textId="77777777" w:rsidR="003031D3" w:rsidRDefault="003031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71EC31" w14:textId="77777777" w:rsidR="00F404FC" w:rsidRDefault="00F404F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1030D" w14:textId="77777777" w:rsidR="00F404FC" w:rsidRPr="003E06E8" w:rsidRDefault="00F404F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B69C61" w14:textId="77777777" w:rsidR="003031D3" w:rsidRDefault="003031D3">
      <w:r>
        <w:separator/>
      </w:r>
    </w:p>
  </w:footnote>
  <w:footnote w:type="continuationSeparator" w:id="0">
    <w:p w14:paraId="0930873F" w14:textId="77777777" w:rsidR="003031D3" w:rsidRDefault="003031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D7C2E" w14:textId="77777777" w:rsidR="00F404FC" w:rsidRPr="009B4662" w:rsidRDefault="00000000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="005F0B8C" w:rsidRPr="005F0B8C">
        <w:rPr>
          <w:rStyle w:val="a6"/>
          <w:lang w:val="en-US"/>
        </w:rPr>
        <w:t>Ф-ХХ</w:t>
      </w:r>
      <w:r w:rsidR="005F0B8C"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392926284">
    <w:abstractNumId w:val="20"/>
  </w:num>
  <w:num w:numId="2" w16cid:durableId="1914270949">
    <w:abstractNumId w:val="36"/>
  </w:num>
  <w:num w:numId="3" w16cid:durableId="2094886699">
    <w:abstractNumId w:val="27"/>
  </w:num>
  <w:num w:numId="4" w16cid:durableId="499542199">
    <w:abstractNumId w:val="17"/>
  </w:num>
  <w:num w:numId="5" w16cid:durableId="542182825">
    <w:abstractNumId w:val="16"/>
  </w:num>
  <w:num w:numId="6" w16cid:durableId="2064476308">
    <w:abstractNumId w:val="30"/>
  </w:num>
  <w:num w:numId="7" w16cid:durableId="1680425851">
    <w:abstractNumId w:val="26"/>
  </w:num>
  <w:num w:numId="8" w16cid:durableId="220290264">
    <w:abstractNumId w:val="35"/>
  </w:num>
  <w:num w:numId="9" w16cid:durableId="691224367">
    <w:abstractNumId w:val="31"/>
  </w:num>
  <w:num w:numId="10" w16cid:durableId="1640574647">
    <w:abstractNumId w:val="15"/>
  </w:num>
  <w:num w:numId="11" w16cid:durableId="790903119">
    <w:abstractNumId w:val="24"/>
  </w:num>
  <w:num w:numId="12" w16cid:durableId="1634826280">
    <w:abstractNumId w:val="29"/>
  </w:num>
  <w:num w:numId="13" w16cid:durableId="1698196433">
    <w:abstractNumId w:val="38"/>
  </w:num>
  <w:num w:numId="14" w16cid:durableId="171844018">
    <w:abstractNumId w:val="23"/>
  </w:num>
  <w:num w:numId="15" w16cid:durableId="1155606351">
    <w:abstractNumId w:val="19"/>
  </w:num>
  <w:num w:numId="16" w16cid:durableId="1635211063">
    <w:abstractNumId w:val="11"/>
  </w:num>
  <w:num w:numId="17" w16cid:durableId="989944885">
    <w:abstractNumId w:val="21"/>
  </w:num>
  <w:num w:numId="18" w16cid:durableId="1961648306">
    <w:abstractNumId w:val="22"/>
  </w:num>
  <w:num w:numId="19" w16cid:durableId="645011486">
    <w:abstractNumId w:val="37"/>
  </w:num>
  <w:num w:numId="20" w16cid:durableId="1433894653">
    <w:abstractNumId w:val="32"/>
  </w:num>
  <w:num w:numId="21" w16cid:durableId="96490057">
    <w:abstractNumId w:val="12"/>
  </w:num>
  <w:num w:numId="22" w16cid:durableId="1105615788">
    <w:abstractNumId w:val="33"/>
  </w:num>
  <w:num w:numId="23" w16cid:durableId="353652105">
    <w:abstractNumId w:val="25"/>
  </w:num>
  <w:num w:numId="24" w16cid:durableId="196479059">
    <w:abstractNumId w:val="13"/>
  </w:num>
  <w:num w:numId="25" w16cid:durableId="1244488821">
    <w:abstractNumId w:val="28"/>
  </w:num>
  <w:num w:numId="26" w16cid:durableId="1219903251">
    <w:abstractNumId w:val="14"/>
  </w:num>
  <w:num w:numId="27" w16cid:durableId="26563820">
    <w:abstractNumId w:val="9"/>
  </w:num>
  <w:num w:numId="28" w16cid:durableId="338503906">
    <w:abstractNumId w:val="7"/>
  </w:num>
  <w:num w:numId="29" w16cid:durableId="1461727794">
    <w:abstractNumId w:val="6"/>
  </w:num>
  <w:num w:numId="30" w16cid:durableId="394740601">
    <w:abstractNumId w:val="5"/>
  </w:num>
  <w:num w:numId="31" w16cid:durableId="907768698">
    <w:abstractNumId w:val="4"/>
  </w:num>
  <w:num w:numId="32" w16cid:durableId="1072772880">
    <w:abstractNumId w:val="8"/>
  </w:num>
  <w:num w:numId="33" w16cid:durableId="833495273">
    <w:abstractNumId w:val="3"/>
  </w:num>
  <w:num w:numId="34" w16cid:durableId="641346590">
    <w:abstractNumId w:val="2"/>
  </w:num>
  <w:num w:numId="35" w16cid:durableId="1065832002">
    <w:abstractNumId w:val="1"/>
  </w:num>
  <w:num w:numId="36" w16cid:durableId="2012021050">
    <w:abstractNumId w:val="0"/>
  </w:num>
  <w:num w:numId="37" w16cid:durableId="473572682">
    <w:abstractNumId w:val="13"/>
  </w:num>
  <w:num w:numId="38" w16cid:durableId="2085106787">
    <w:abstractNumId w:val="10"/>
  </w:num>
  <w:num w:numId="39" w16cid:durableId="1031151400">
    <w:abstractNumId w:val="18"/>
  </w:num>
  <w:num w:numId="40" w16cid:durableId="96562732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B8C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49FA"/>
    <w:rsid w:val="000350CE"/>
    <w:rsid w:val="0003521C"/>
    <w:rsid w:val="00036A92"/>
    <w:rsid w:val="00042131"/>
    <w:rsid w:val="0004515C"/>
    <w:rsid w:val="000456E3"/>
    <w:rsid w:val="00046637"/>
    <w:rsid w:val="00051DC7"/>
    <w:rsid w:val="000531CA"/>
    <w:rsid w:val="000553F1"/>
    <w:rsid w:val="00060E1F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0474"/>
    <w:rsid w:val="00096573"/>
    <w:rsid w:val="00097E4C"/>
    <w:rsid w:val="00097F34"/>
    <w:rsid w:val="000A03B9"/>
    <w:rsid w:val="000A0B06"/>
    <w:rsid w:val="000A1E17"/>
    <w:rsid w:val="000A2089"/>
    <w:rsid w:val="000A2834"/>
    <w:rsid w:val="000A2929"/>
    <w:rsid w:val="000A6840"/>
    <w:rsid w:val="000A6AB3"/>
    <w:rsid w:val="000A6EB0"/>
    <w:rsid w:val="000A7E5E"/>
    <w:rsid w:val="000B4923"/>
    <w:rsid w:val="000B4EAF"/>
    <w:rsid w:val="000B6CBD"/>
    <w:rsid w:val="000C19DE"/>
    <w:rsid w:val="000C46D1"/>
    <w:rsid w:val="000C7448"/>
    <w:rsid w:val="000D3416"/>
    <w:rsid w:val="000D427A"/>
    <w:rsid w:val="000D4FBA"/>
    <w:rsid w:val="000D58CF"/>
    <w:rsid w:val="000D5CFC"/>
    <w:rsid w:val="000D7430"/>
    <w:rsid w:val="000D75CD"/>
    <w:rsid w:val="000D7D3A"/>
    <w:rsid w:val="000E00E6"/>
    <w:rsid w:val="000F33BB"/>
    <w:rsid w:val="000F4D20"/>
    <w:rsid w:val="000F4EB3"/>
    <w:rsid w:val="000F5606"/>
    <w:rsid w:val="000F7E92"/>
    <w:rsid w:val="00100736"/>
    <w:rsid w:val="00103F1A"/>
    <w:rsid w:val="00104D58"/>
    <w:rsid w:val="00105CBB"/>
    <w:rsid w:val="0010767E"/>
    <w:rsid w:val="00107A3B"/>
    <w:rsid w:val="001102E5"/>
    <w:rsid w:val="00110C3F"/>
    <w:rsid w:val="0011294C"/>
    <w:rsid w:val="0011584E"/>
    <w:rsid w:val="0011717D"/>
    <w:rsid w:val="00122615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B6B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86192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477E"/>
    <w:rsid w:val="001B6098"/>
    <w:rsid w:val="001B7E10"/>
    <w:rsid w:val="001C0924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14F4"/>
    <w:rsid w:val="001D349D"/>
    <w:rsid w:val="001D38EE"/>
    <w:rsid w:val="001D5280"/>
    <w:rsid w:val="001D76FD"/>
    <w:rsid w:val="001E264B"/>
    <w:rsid w:val="001E3B1C"/>
    <w:rsid w:val="001E3D3E"/>
    <w:rsid w:val="001E59B4"/>
    <w:rsid w:val="001E6559"/>
    <w:rsid w:val="001F1277"/>
    <w:rsid w:val="001F48D9"/>
    <w:rsid w:val="001F5010"/>
    <w:rsid w:val="001F69C7"/>
    <w:rsid w:val="0021170C"/>
    <w:rsid w:val="00211730"/>
    <w:rsid w:val="00212954"/>
    <w:rsid w:val="00214370"/>
    <w:rsid w:val="002148D2"/>
    <w:rsid w:val="0022145A"/>
    <w:rsid w:val="00226010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4688B"/>
    <w:rsid w:val="0025326A"/>
    <w:rsid w:val="00253E06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4640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5CCD"/>
    <w:rsid w:val="002A626F"/>
    <w:rsid w:val="002A7AB8"/>
    <w:rsid w:val="002B09FD"/>
    <w:rsid w:val="002B2589"/>
    <w:rsid w:val="002B30F3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6A41"/>
    <w:rsid w:val="002D03E7"/>
    <w:rsid w:val="002D181B"/>
    <w:rsid w:val="002D1855"/>
    <w:rsid w:val="002D18B6"/>
    <w:rsid w:val="002D2C30"/>
    <w:rsid w:val="002D4260"/>
    <w:rsid w:val="002D6810"/>
    <w:rsid w:val="002E1BDF"/>
    <w:rsid w:val="002E287D"/>
    <w:rsid w:val="002E4FC9"/>
    <w:rsid w:val="002E526C"/>
    <w:rsid w:val="002E7EA8"/>
    <w:rsid w:val="002F16A1"/>
    <w:rsid w:val="002F71EB"/>
    <w:rsid w:val="00302875"/>
    <w:rsid w:val="00302FFB"/>
    <w:rsid w:val="003031D3"/>
    <w:rsid w:val="0030538D"/>
    <w:rsid w:val="00305CDB"/>
    <w:rsid w:val="003060DC"/>
    <w:rsid w:val="00306DB9"/>
    <w:rsid w:val="00307F25"/>
    <w:rsid w:val="00310A9A"/>
    <w:rsid w:val="00315146"/>
    <w:rsid w:val="003204AD"/>
    <w:rsid w:val="00323F3A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53B3"/>
    <w:rsid w:val="0036066E"/>
    <w:rsid w:val="0036327C"/>
    <w:rsid w:val="00364F63"/>
    <w:rsid w:val="003675A4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C012D"/>
    <w:rsid w:val="003C0F32"/>
    <w:rsid w:val="003C2A4E"/>
    <w:rsid w:val="003C7E13"/>
    <w:rsid w:val="003D0BD9"/>
    <w:rsid w:val="003E06E8"/>
    <w:rsid w:val="003E18A0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2F67"/>
    <w:rsid w:val="00404306"/>
    <w:rsid w:val="0040564D"/>
    <w:rsid w:val="00415D5A"/>
    <w:rsid w:val="004161A9"/>
    <w:rsid w:val="0041638D"/>
    <w:rsid w:val="004167DE"/>
    <w:rsid w:val="004225CB"/>
    <w:rsid w:val="0042639C"/>
    <w:rsid w:val="004268ED"/>
    <w:rsid w:val="00430CE5"/>
    <w:rsid w:val="004326CB"/>
    <w:rsid w:val="00433489"/>
    <w:rsid w:val="0043391F"/>
    <w:rsid w:val="004339F1"/>
    <w:rsid w:val="004365FF"/>
    <w:rsid w:val="00437EB0"/>
    <w:rsid w:val="0044019A"/>
    <w:rsid w:val="0044167A"/>
    <w:rsid w:val="00442842"/>
    <w:rsid w:val="00442DD9"/>
    <w:rsid w:val="00443296"/>
    <w:rsid w:val="00443636"/>
    <w:rsid w:val="00443F52"/>
    <w:rsid w:val="0044600B"/>
    <w:rsid w:val="00450242"/>
    <w:rsid w:val="00450C17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2E0"/>
    <w:rsid w:val="004A0EAD"/>
    <w:rsid w:val="004A3D91"/>
    <w:rsid w:val="004A4973"/>
    <w:rsid w:val="004A6B97"/>
    <w:rsid w:val="004B3A9C"/>
    <w:rsid w:val="004B3BCD"/>
    <w:rsid w:val="004B4BAE"/>
    <w:rsid w:val="004C2623"/>
    <w:rsid w:val="004C322C"/>
    <w:rsid w:val="004C54DD"/>
    <w:rsid w:val="004C560B"/>
    <w:rsid w:val="004C591F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29F0"/>
    <w:rsid w:val="005034D5"/>
    <w:rsid w:val="00504740"/>
    <w:rsid w:val="0050527E"/>
    <w:rsid w:val="005058B3"/>
    <w:rsid w:val="00506DDC"/>
    <w:rsid w:val="00507A44"/>
    <w:rsid w:val="00510D95"/>
    <w:rsid w:val="0052350C"/>
    <w:rsid w:val="00523A9A"/>
    <w:rsid w:val="00523C46"/>
    <w:rsid w:val="00525ABF"/>
    <w:rsid w:val="0052783F"/>
    <w:rsid w:val="005317BB"/>
    <w:rsid w:val="00531E9B"/>
    <w:rsid w:val="005365D7"/>
    <w:rsid w:val="005368E8"/>
    <w:rsid w:val="00536EBC"/>
    <w:rsid w:val="00537F8E"/>
    <w:rsid w:val="005401B9"/>
    <w:rsid w:val="005401D2"/>
    <w:rsid w:val="00540457"/>
    <w:rsid w:val="00541156"/>
    <w:rsid w:val="00542513"/>
    <w:rsid w:val="00542D88"/>
    <w:rsid w:val="005432A4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1A8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42B3"/>
    <w:rsid w:val="005A6C97"/>
    <w:rsid w:val="005B2DBC"/>
    <w:rsid w:val="005B3C94"/>
    <w:rsid w:val="005B3EA4"/>
    <w:rsid w:val="005C634F"/>
    <w:rsid w:val="005C6716"/>
    <w:rsid w:val="005C7079"/>
    <w:rsid w:val="005D0B23"/>
    <w:rsid w:val="005D22B9"/>
    <w:rsid w:val="005D4392"/>
    <w:rsid w:val="005D444E"/>
    <w:rsid w:val="005D4990"/>
    <w:rsid w:val="005D6F53"/>
    <w:rsid w:val="005E028F"/>
    <w:rsid w:val="005E38CE"/>
    <w:rsid w:val="005E5A00"/>
    <w:rsid w:val="005E5C7B"/>
    <w:rsid w:val="005F0B61"/>
    <w:rsid w:val="005F0B8C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286"/>
    <w:rsid w:val="006169DE"/>
    <w:rsid w:val="00620F4E"/>
    <w:rsid w:val="00622A7B"/>
    <w:rsid w:val="00623024"/>
    <w:rsid w:val="00624074"/>
    <w:rsid w:val="006311E5"/>
    <w:rsid w:val="006328BA"/>
    <w:rsid w:val="00634415"/>
    <w:rsid w:val="0063567C"/>
    <w:rsid w:val="006362F8"/>
    <w:rsid w:val="0063663B"/>
    <w:rsid w:val="00637975"/>
    <w:rsid w:val="006467BA"/>
    <w:rsid w:val="00646C1C"/>
    <w:rsid w:val="00647B37"/>
    <w:rsid w:val="006537F7"/>
    <w:rsid w:val="00655882"/>
    <w:rsid w:val="00660049"/>
    <w:rsid w:val="00660D17"/>
    <w:rsid w:val="006629FA"/>
    <w:rsid w:val="00663640"/>
    <w:rsid w:val="00665DC8"/>
    <w:rsid w:val="00666BE1"/>
    <w:rsid w:val="00671E83"/>
    <w:rsid w:val="00673B7E"/>
    <w:rsid w:val="00675B65"/>
    <w:rsid w:val="006820F6"/>
    <w:rsid w:val="00684D08"/>
    <w:rsid w:val="006854F0"/>
    <w:rsid w:val="0069061D"/>
    <w:rsid w:val="00693875"/>
    <w:rsid w:val="006939F3"/>
    <w:rsid w:val="0069548A"/>
    <w:rsid w:val="00695D62"/>
    <w:rsid w:val="00696E4B"/>
    <w:rsid w:val="00697203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D13A9"/>
    <w:rsid w:val="006D1867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3E9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2567F"/>
    <w:rsid w:val="0073078A"/>
    <w:rsid w:val="00732401"/>
    <w:rsid w:val="00732DEE"/>
    <w:rsid w:val="007365BD"/>
    <w:rsid w:val="0073762D"/>
    <w:rsid w:val="00737791"/>
    <w:rsid w:val="00742159"/>
    <w:rsid w:val="0074588D"/>
    <w:rsid w:val="00746749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961BD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B754B"/>
    <w:rsid w:val="007D15F4"/>
    <w:rsid w:val="007D195E"/>
    <w:rsid w:val="007D2596"/>
    <w:rsid w:val="007D54E3"/>
    <w:rsid w:val="007E1765"/>
    <w:rsid w:val="007E2B19"/>
    <w:rsid w:val="007E4F46"/>
    <w:rsid w:val="007E5109"/>
    <w:rsid w:val="007E603E"/>
    <w:rsid w:val="007E6ECC"/>
    <w:rsid w:val="007F03F4"/>
    <w:rsid w:val="007F2806"/>
    <w:rsid w:val="007F30D8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474"/>
    <w:rsid w:val="00851A49"/>
    <w:rsid w:val="00855593"/>
    <w:rsid w:val="00857F20"/>
    <w:rsid w:val="008604FF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AB9"/>
    <w:rsid w:val="008B6E0A"/>
    <w:rsid w:val="008B7D85"/>
    <w:rsid w:val="008C1E0A"/>
    <w:rsid w:val="008C2432"/>
    <w:rsid w:val="008C476B"/>
    <w:rsid w:val="008C58A8"/>
    <w:rsid w:val="008C5E63"/>
    <w:rsid w:val="008C6F5B"/>
    <w:rsid w:val="008D0063"/>
    <w:rsid w:val="008D1E8D"/>
    <w:rsid w:val="008D2DEE"/>
    <w:rsid w:val="008D3D17"/>
    <w:rsid w:val="008D6856"/>
    <w:rsid w:val="008D7AEE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0F0C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15FA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096E"/>
    <w:rsid w:val="009912D5"/>
    <w:rsid w:val="00991713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1EFF"/>
    <w:rsid w:val="009E2F09"/>
    <w:rsid w:val="009E2FEE"/>
    <w:rsid w:val="009E3387"/>
    <w:rsid w:val="009E35D6"/>
    <w:rsid w:val="009E41EE"/>
    <w:rsid w:val="009E7102"/>
    <w:rsid w:val="009F29BF"/>
    <w:rsid w:val="00A006F3"/>
    <w:rsid w:val="00A05B38"/>
    <w:rsid w:val="00A06B3A"/>
    <w:rsid w:val="00A07ACF"/>
    <w:rsid w:val="00A07E68"/>
    <w:rsid w:val="00A11545"/>
    <w:rsid w:val="00A14FA2"/>
    <w:rsid w:val="00A1761D"/>
    <w:rsid w:val="00A2348D"/>
    <w:rsid w:val="00A24271"/>
    <w:rsid w:val="00A265B4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2280"/>
    <w:rsid w:val="00A4640E"/>
    <w:rsid w:val="00A53AB7"/>
    <w:rsid w:val="00A61CF5"/>
    <w:rsid w:val="00A6298B"/>
    <w:rsid w:val="00A63156"/>
    <w:rsid w:val="00A66DB0"/>
    <w:rsid w:val="00A70FFE"/>
    <w:rsid w:val="00A713A7"/>
    <w:rsid w:val="00A76AFE"/>
    <w:rsid w:val="00A76BFD"/>
    <w:rsid w:val="00A80524"/>
    <w:rsid w:val="00A80537"/>
    <w:rsid w:val="00A8062B"/>
    <w:rsid w:val="00A81CCB"/>
    <w:rsid w:val="00A8797C"/>
    <w:rsid w:val="00A93CC9"/>
    <w:rsid w:val="00A940C8"/>
    <w:rsid w:val="00A94511"/>
    <w:rsid w:val="00A96B4D"/>
    <w:rsid w:val="00AA0963"/>
    <w:rsid w:val="00AA2F2F"/>
    <w:rsid w:val="00AA4BD9"/>
    <w:rsid w:val="00AA6EB5"/>
    <w:rsid w:val="00AB0A63"/>
    <w:rsid w:val="00AB1EE0"/>
    <w:rsid w:val="00AB25CC"/>
    <w:rsid w:val="00AB2DA9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E044C"/>
    <w:rsid w:val="00AE0467"/>
    <w:rsid w:val="00AE182B"/>
    <w:rsid w:val="00AE278D"/>
    <w:rsid w:val="00AE63DB"/>
    <w:rsid w:val="00AE6C29"/>
    <w:rsid w:val="00AE7BF0"/>
    <w:rsid w:val="00AF4BCC"/>
    <w:rsid w:val="00AF7018"/>
    <w:rsid w:val="00AF7CD6"/>
    <w:rsid w:val="00B04E78"/>
    <w:rsid w:val="00B05B36"/>
    <w:rsid w:val="00B10887"/>
    <w:rsid w:val="00B158E4"/>
    <w:rsid w:val="00B22163"/>
    <w:rsid w:val="00B23E1A"/>
    <w:rsid w:val="00B24212"/>
    <w:rsid w:val="00B30CB6"/>
    <w:rsid w:val="00B320C3"/>
    <w:rsid w:val="00B33DB1"/>
    <w:rsid w:val="00B3590F"/>
    <w:rsid w:val="00B35FCD"/>
    <w:rsid w:val="00B41476"/>
    <w:rsid w:val="00B4211D"/>
    <w:rsid w:val="00B421E0"/>
    <w:rsid w:val="00B4688E"/>
    <w:rsid w:val="00B46B12"/>
    <w:rsid w:val="00B5042A"/>
    <w:rsid w:val="00B50878"/>
    <w:rsid w:val="00B52843"/>
    <w:rsid w:val="00B557CD"/>
    <w:rsid w:val="00B56607"/>
    <w:rsid w:val="00B56A29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1E68"/>
    <w:rsid w:val="00BD25E2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148"/>
    <w:rsid w:val="00C12675"/>
    <w:rsid w:val="00C1443B"/>
    <w:rsid w:val="00C15292"/>
    <w:rsid w:val="00C21083"/>
    <w:rsid w:val="00C21216"/>
    <w:rsid w:val="00C21B7D"/>
    <w:rsid w:val="00C23011"/>
    <w:rsid w:val="00C23137"/>
    <w:rsid w:val="00C27162"/>
    <w:rsid w:val="00C27778"/>
    <w:rsid w:val="00C27AA3"/>
    <w:rsid w:val="00C35537"/>
    <w:rsid w:val="00C35693"/>
    <w:rsid w:val="00C360FF"/>
    <w:rsid w:val="00C37370"/>
    <w:rsid w:val="00C40639"/>
    <w:rsid w:val="00C422C2"/>
    <w:rsid w:val="00C441C3"/>
    <w:rsid w:val="00C45ED4"/>
    <w:rsid w:val="00C474EF"/>
    <w:rsid w:val="00C50430"/>
    <w:rsid w:val="00C5660D"/>
    <w:rsid w:val="00C61034"/>
    <w:rsid w:val="00C61A0A"/>
    <w:rsid w:val="00C6203E"/>
    <w:rsid w:val="00C702F0"/>
    <w:rsid w:val="00C725B6"/>
    <w:rsid w:val="00C728D3"/>
    <w:rsid w:val="00C73F8C"/>
    <w:rsid w:val="00C75E3C"/>
    <w:rsid w:val="00C76E78"/>
    <w:rsid w:val="00C81001"/>
    <w:rsid w:val="00C83BBB"/>
    <w:rsid w:val="00C846AA"/>
    <w:rsid w:val="00C86C99"/>
    <w:rsid w:val="00C92DD1"/>
    <w:rsid w:val="00C935F8"/>
    <w:rsid w:val="00C93C48"/>
    <w:rsid w:val="00CA1247"/>
    <w:rsid w:val="00CA12B4"/>
    <w:rsid w:val="00CA3596"/>
    <w:rsid w:val="00CA5D65"/>
    <w:rsid w:val="00CA7376"/>
    <w:rsid w:val="00CB09B4"/>
    <w:rsid w:val="00CB2071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1254"/>
    <w:rsid w:val="00CE28A9"/>
    <w:rsid w:val="00CE4419"/>
    <w:rsid w:val="00CE6767"/>
    <w:rsid w:val="00CE72DC"/>
    <w:rsid w:val="00CF0E2C"/>
    <w:rsid w:val="00CF2324"/>
    <w:rsid w:val="00CF44C7"/>
    <w:rsid w:val="00CF5A7B"/>
    <w:rsid w:val="00D0324F"/>
    <w:rsid w:val="00D0491A"/>
    <w:rsid w:val="00D05A0F"/>
    <w:rsid w:val="00D13DC3"/>
    <w:rsid w:val="00D16D53"/>
    <w:rsid w:val="00D16E40"/>
    <w:rsid w:val="00D217C3"/>
    <w:rsid w:val="00D23288"/>
    <w:rsid w:val="00D23B1F"/>
    <w:rsid w:val="00D250D2"/>
    <w:rsid w:val="00D25C93"/>
    <w:rsid w:val="00D25E5D"/>
    <w:rsid w:val="00D26849"/>
    <w:rsid w:val="00D26E11"/>
    <w:rsid w:val="00D276C3"/>
    <w:rsid w:val="00D30876"/>
    <w:rsid w:val="00D30EC9"/>
    <w:rsid w:val="00D313FA"/>
    <w:rsid w:val="00D33A55"/>
    <w:rsid w:val="00D33FBD"/>
    <w:rsid w:val="00D3426C"/>
    <w:rsid w:val="00D35B80"/>
    <w:rsid w:val="00D36B59"/>
    <w:rsid w:val="00D4083D"/>
    <w:rsid w:val="00D43223"/>
    <w:rsid w:val="00D46A77"/>
    <w:rsid w:val="00D5135E"/>
    <w:rsid w:val="00D54A34"/>
    <w:rsid w:val="00D56200"/>
    <w:rsid w:val="00D61367"/>
    <w:rsid w:val="00D61990"/>
    <w:rsid w:val="00D61CA8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EE8"/>
    <w:rsid w:val="00D97D83"/>
    <w:rsid w:val="00DA0C27"/>
    <w:rsid w:val="00DA0E55"/>
    <w:rsid w:val="00DA0F7A"/>
    <w:rsid w:val="00DA10B5"/>
    <w:rsid w:val="00DA2FF2"/>
    <w:rsid w:val="00DA328D"/>
    <w:rsid w:val="00DA3C02"/>
    <w:rsid w:val="00DB220C"/>
    <w:rsid w:val="00DB2312"/>
    <w:rsid w:val="00DB66D1"/>
    <w:rsid w:val="00DB74CD"/>
    <w:rsid w:val="00DB790D"/>
    <w:rsid w:val="00DC09FA"/>
    <w:rsid w:val="00DC0B48"/>
    <w:rsid w:val="00DC187F"/>
    <w:rsid w:val="00DC3916"/>
    <w:rsid w:val="00DC7203"/>
    <w:rsid w:val="00DC76BF"/>
    <w:rsid w:val="00DD16B6"/>
    <w:rsid w:val="00DD3498"/>
    <w:rsid w:val="00DD4EDA"/>
    <w:rsid w:val="00DD5A51"/>
    <w:rsid w:val="00DD7E55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283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11E"/>
    <w:rsid w:val="00E24532"/>
    <w:rsid w:val="00E24906"/>
    <w:rsid w:val="00E273C2"/>
    <w:rsid w:val="00E32196"/>
    <w:rsid w:val="00E3255E"/>
    <w:rsid w:val="00E35BBA"/>
    <w:rsid w:val="00E3690B"/>
    <w:rsid w:val="00E37DD3"/>
    <w:rsid w:val="00E425B0"/>
    <w:rsid w:val="00E44B84"/>
    <w:rsid w:val="00E4540A"/>
    <w:rsid w:val="00E45AAF"/>
    <w:rsid w:val="00E50FE8"/>
    <w:rsid w:val="00E517A0"/>
    <w:rsid w:val="00E57FD0"/>
    <w:rsid w:val="00E64DAB"/>
    <w:rsid w:val="00E67249"/>
    <w:rsid w:val="00E71322"/>
    <w:rsid w:val="00E7276C"/>
    <w:rsid w:val="00E72E71"/>
    <w:rsid w:val="00E8063B"/>
    <w:rsid w:val="00E81E00"/>
    <w:rsid w:val="00E8340D"/>
    <w:rsid w:val="00E8501E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A6DB6"/>
    <w:rsid w:val="00EB13BD"/>
    <w:rsid w:val="00EB1419"/>
    <w:rsid w:val="00EB221C"/>
    <w:rsid w:val="00EB2A92"/>
    <w:rsid w:val="00EB42B4"/>
    <w:rsid w:val="00EB5AF2"/>
    <w:rsid w:val="00EC0D2B"/>
    <w:rsid w:val="00EC2B7C"/>
    <w:rsid w:val="00EC3121"/>
    <w:rsid w:val="00EC5603"/>
    <w:rsid w:val="00EC5CA0"/>
    <w:rsid w:val="00ED1BB8"/>
    <w:rsid w:val="00ED23B0"/>
    <w:rsid w:val="00ED25AD"/>
    <w:rsid w:val="00ED651E"/>
    <w:rsid w:val="00ED7556"/>
    <w:rsid w:val="00EE0809"/>
    <w:rsid w:val="00EE463F"/>
    <w:rsid w:val="00EF5416"/>
    <w:rsid w:val="00EF6670"/>
    <w:rsid w:val="00EF6901"/>
    <w:rsid w:val="00F03F45"/>
    <w:rsid w:val="00F042E5"/>
    <w:rsid w:val="00F100E4"/>
    <w:rsid w:val="00F15138"/>
    <w:rsid w:val="00F16016"/>
    <w:rsid w:val="00F1775E"/>
    <w:rsid w:val="00F20D52"/>
    <w:rsid w:val="00F21459"/>
    <w:rsid w:val="00F225B7"/>
    <w:rsid w:val="00F24501"/>
    <w:rsid w:val="00F27FFC"/>
    <w:rsid w:val="00F36E85"/>
    <w:rsid w:val="00F37018"/>
    <w:rsid w:val="00F404FC"/>
    <w:rsid w:val="00F4246D"/>
    <w:rsid w:val="00F42F4F"/>
    <w:rsid w:val="00F44B17"/>
    <w:rsid w:val="00F537C1"/>
    <w:rsid w:val="00F54DEA"/>
    <w:rsid w:val="00F55A41"/>
    <w:rsid w:val="00F57724"/>
    <w:rsid w:val="00F642C6"/>
    <w:rsid w:val="00F6548E"/>
    <w:rsid w:val="00F675E1"/>
    <w:rsid w:val="00F67AA2"/>
    <w:rsid w:val="00F719D0"/>
    <w:rsid w:val="00F72EA4"/>
    <w:rsid w:val="00F72F0B"/>
    <w:rsid w:val="00F75BF3"/>
    <w:rsid w:val="00F774D1"/>
    <w:rsid w:val="00F80175"/>
    <w:rsid w:val="00F81BAD"/>
    <w:rsid w:val="00F83558"/>
    <w:rsid w:val="00F86F0C"/>
    <w:rsid w:val="00F87820"/>
    <w:rsid w:val="00F87978"/>
    <w:rsid w:val="00F90B70"/>
    <w:rsid w:val="00F96646"/>
    <w:rsid w:val="00FA1149"/>
    <w:rsid w:val="00FA2675"/>
    <w:rsid w:val="00FA33E7"/>
    <w:rsid w:val="00FA36C5"/>
    <w:rsid w:val="00FA6C9F"/>
    <w:rsid w:val="00FB29D5"/>
    <w:rsid w:val="00FB558B"/>
    <w:rsid w:val="00FB7234"/>
    <w:rsid w:val="00FC3478"/>
    <w:rsid w:val="00FC5861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1FA855C"/>
  <w15:docId w15:val="{E9635E5F-0D87-4595-853E-3289AA2F6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42;&#1054;&#1042;&#1040;&#1053;\Downloads\&#1095;&#1077;&#1082;-&#1083;&#1080;&#1089;&#1090;%20(&#1096;&#1072;&#1073;&#1083;&#1086;&#1085;)%20-%20&#1088;&#1077;&#1076;.%202026-08-14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2EDE2070F064E0A86A0A1A3B1A8E34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CB4E12-F710-4939-8B91-F36F65AB513C}"/>
      </w:docPartPr>
      <w:docPartBody>
        <w:p w:rsidR="004008DD" w:rsidRDefault="00000000">
          <w:pPr>
            <w:pStyle w:val="92EDE2070F064E0A86A0A1A3B1A8E34C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8DECE438666C4E1EB4C74FDC290F1AA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69DB920-6B17-4D8E-AEF9-43B61E1F3A00}"/>
      </w:docPartPr>
      <w:docPartBody>
        <w:p w:rsidR="004008DD" w:rsidRDefault="00000000">
          <w:pPr>
            <w:pStyle w:val="8DECE438666C4E1EB4C74FDC290F1AA4"/>
          </w:pPr>
          <w:r w:rsidRPr="00B4065C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FA6"/>
    <w:rsid w:val="0025326A"/>
    <w:rsid w:val="00255790"/>
    <w:rsid w:val="003C10C3"/>
    <w:rsid w:val="004008DD"/>
    <w:rsid w:val="004912C4"/>
    <w:rsid w:val="004A02E0"/>
    <w:rsid w:val="005029F0"/>
    <w:rsid w:val="00C15292"/>
    <w:rsid w:val="00ED3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92EDE2070F064E0A86A0A1A3B1A8E34C">
    <w:name w:val="92EDE2070F064E0A86A0A1A3B1A8E34C"/>
  </w:style>
  <w:style w:type="paragraph" w:customStyle="1" w:styleId="8DECE438666C4E1EB4C74FDC290F1AA4">
    <w:name w:val="8DECE438666C4E1EB4C74FDC290F1AA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0290FC-67AF-4179-92AA-64B4A2824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(шаблон) - ред. 2026-08-14.dotx</Template>
  <TotalTime>15</TotalTime>
  <Pages>1</Pages>
  <Words>910</Words>
  <Characters>5190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6088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ВОВАН</dc:creator>
  <cp:lastModifiedBy>Перевозчиков Владимир Геннадьевич</cp:lastModifiedBy>
  <cp:revision>16</cp:revision>
  <cp:lastPrinted>2026-05-14T04:24:00Z</cp:lastPrinted>
  <dcterms:created xsi:type="dcterms:W3CDTF">2026-08-19T16:06:00Z</dcterms:created>
  <dcterms:modified xsi:type="dcterms:W3CDTF">2026-08-24T07:19:00Z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