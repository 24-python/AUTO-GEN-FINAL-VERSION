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528261B3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61F5EC76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B03032B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5245FDAF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6D2DC945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6613D2B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1A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53041A0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1821686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773440F4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43642ED6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D2368F4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0A30F1B" w:rsidR="0077471D" w:rsidRPr="00F86F0C" w:rsidRDefault="000260C1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008C0EAF" w:rsidR="0077471D" w:rsidRPr="00F86F0C" w:rsidRDefault="000260C1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2B75EDA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AAF1" w14:textId="77777777" w:rsidR="005222B2" w:rsidRDefault="005222B2">
      <w:r>
        <w:separator/>
      </w:r>
    </w:p>
  </w:endnote>
  <w:endnote w:type="continuationSeparator" w:id="0">
    <w:p w14:paraId="30A95D2E" w14:textId="77777777" w:rsidR="005222B2" w:rsidRDefault="0052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14FE" w14:textId="77777777" w:rsidR="005222B2" w:rsidRDefault="005222B2">
      <w:r>
        <w:separator/>
      </w:r>
    </w:p>
  </w:footnote>
  <w:footnote w:type="continuationSeparator" w:id="0">
    <w:p w14:paraId="71A97578" w14:textId="77777777" w:rsidR="005222B2" w:rsidRDefault="00522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288</TotalTime>
  <Pages>2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25</cp:revision>
  <cp:lastPrinted>2026-02-18T13:06:00Z</cp:lastPrinted>
  <dcterms:created xsi:type="dcterms:W3CDTF">2026-02-21T18:45:00Z</dcterms:created>
  <dcterms:modified xsi:type="dcterms:W3CDTF">2026-02-23T16:38:00Z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