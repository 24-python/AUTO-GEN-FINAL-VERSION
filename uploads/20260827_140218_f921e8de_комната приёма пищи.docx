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0C7BE178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5B122A0E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62E45212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6C2D6776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4E6FB6D" w14:textId="46F45B6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EA152C">
                  <w:rPr>
                    <w:szCs w:val="16"/>
                  </w:rPr>
                  <w:t>жёлтый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C484B41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09579048" w14:textId="77777777" w:rsidTr="00DE18CC">
        <w:trPr>
          <w:trHeight w:val="20"/>
        </w:trPr>
        <w:tc>
          <w:tcPr>
            <w:tcW w:w="4962" w:type="dxa"/>
            <w:gridSpan w:val="47"/>
          </w:tcPr>
          <w:p w14:paraId="07857ECE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275E5FE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6A9119A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5B92BAA4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270F19A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45537389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F46DC9D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C8A77A8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471D555A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4B60380F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16964BD1" w14:textId="77777777" w:rsidTr="00DE18CC">
        <w:trPr>
          <w:trHeight w:val="20"/>
        </w:trPr>
        <w:tc>
          <w:tcPr>
            <w:tcW w:w="3533" w:type="dxa"/>
            <w:gridSpan w:val="39"/>
          </w:tcPr>
          <w:p w14:paraId="2D8431AD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43728AB2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1C3FA822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5121CF2E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191605B5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7CE5BD1A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1494922C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2B8620D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r w:rsidR="00046637" w:rsidRPr="00646C1C">
              <w:rPr>
                <w:szCs w:val="16"/>
              </w:rPr>
              <w:t>датеры</w:t>
            </w:r>
          </w:p>
        </w:tc>
      </w:tr>
      <w:tr w:rsidR="00E273C2" w:rsidRPr="00D23288" w14:paraId="028D1DAC" w14:textId="77777777" w:rsidTr="00DE18CC">
        <w:trPr>
          <w:trHeight w:val="20"/>
        </w:trPr>
        <w:tc>
          <w:tcPr>
            <w:tcW w:w="2177" w:type="dxa"/>
            <w:gridSpan w:val="17"/>
          </w:tcPr>
          <w:p w14:paraId="1EE74228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28E1B8F9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7681E406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7015A387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092F5ADF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78BDD4FB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5A09553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1C8D599C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5B381F2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34E570EE" w14:textId="77777777" w:rsidTr="00DE18CC">
        <w:trPr>
          <w:trHeight w:val="20"/>
        </w:trPr>
        <w:tc>
          <w:tcPr>
            <w:tcW w:w="2470" w:type="dxa"/>
            <w:gridSpan w:val="25"/>
          </w:tcPr>
          <w:p w14:paraId="7AB81397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2D48C56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F1868D4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67A5F97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2FB1F4C8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590856B9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2FF3EEA5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C16F7F3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567" w:type="dxa"/>
            <w:gridSpan w:val="3"/>
          </w:tcPr>
          <w:p w14:paraId="5832EE1B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35626668" w14:textId="77777777" w:rsidTr="00DE18CC">
        <w:trPr>
          <w:trHeight w:val="50"/>
        </w:trPr>
        <w:tc>
          <w:tcPr>
            <w:tcW w:w="1682" w:type="dxa"/>
            <w:gridSpan w:val="10"/>
          </w:tcPr>
          <w:p w14:paraId="612A1C3F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278A8929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08BCAF6F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49A2D804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745EF1E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20F30753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266CC230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3131B6E" w14:textId="77777777" w:rsidTr="00DE18CC">
        <w:trPr>
          <w:trHeight w:val="20"/>
        </w:trPr>
        <w:tc>
          <w:tcPr>
            <w:tcW w:w="1682" w:type="dxa"/>
            <w:gridSpan w:val="10"/>
          </w:tcPr>
          <w:p w14:paraId="1AFF7BC0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563B31A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37ED3A73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2E812A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3C1FCE48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B397C8B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576BB8E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5AA1A95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06EB7C7A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3401D11D" w14:textId="77777777" w:rsidTr="00DE18CC">
        <w:trPr>
          <w:trHeight w:val="20"/>
        </w:trPr>
        <w:tc>
          <w:tcPr>
            <w:tcW w:w="1682" w:type="dxa"/>
            <w:gridSpan w:val="10"/>
          </w:tcPr>
          <w:p w14:paraId="5F100CE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инсек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05CBA767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0E1D7B5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231D2AE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104766D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1340138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1C3928E3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57E24AF4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1F625F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1BEB7C07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11A322B1" w14:textId="77777777" w:rsidTr="00DE18CC">
        <w:trPr>
          <w:trHeight w:val="20"/>
        </w:trPr>
        <w:tc>
          <w:tcPr>
            <w:tcW w:w="3387" w:type="dxa"/>
            <w:gridSpan w:val="35"/>
          </w:tcPr>
          <w:p w14:paraId="44C024B2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1A4C8E5E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05FE6D7D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CBB16E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00694747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61E00F3C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6BB56396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28BA6436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6519F195" w14:textId="77777777" w:rsidTr="00DE18CC">
        <w:trPr>
          <w:trHeight w:val="20"/>
        </w:trPr>
        <w:tc>
          <w:tcPr>
            <w:tcW w:w="3387" w:type="dxa"/>
            <w:gridSpan w:val="35"/>
          </w:tcPr>
          <w:p w14:paraId="3A76A72F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74F88977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7DBEA0C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152BBB0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49B1E9C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496378E0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0820F894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3ECF904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181FDA0" w14:textId="77777777" w:rsidTr="00DE18CC">
        <w:trPr>
          <w:trHeight w:val="20"/>
        </w:trPr>
        <w:tc>
          <w:tcPr>
            <w:tcW w:w="3422" w:type="dxa"/>
            <w:gridSpan w:val="36"/>
          </w:tcPr>
          <w:p w14:paraId="2F55C6F5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08BE7914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0E37A0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0705C2E4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03125636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4AD376B" w14:textId="77777777" w:rsidTr="00DE18CC">
        <w:trPr>
          <w:trHeight w:val="42"/>
        </w:trPr>
        <w:tc>
          <w:tcPr>
            <w:tcW w:w="3940" w:type="dxa"/>
            <w:gridSpan w:val="44"/>
          </w:tcPr>
          <w:p w14:paraId="22EBE32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4E77367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4E70B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5476A84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  <w:shd w:val="clear" w:color="auto" w:fill="auto"/>
          </w:tcPr>
          <w:p w14:paraId="672231C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  <w:shd w:val="clear" w:color="auto" w:fill="auto"/>
          </w:tcPr>
          <w:p w14:paraId="25DCDA3E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2080249D" w14:textId="77777777" w:rsidTr="00DE18CC">
        <w:trPr>
          <w:trHeight w:val="20"/>
        </w:trPr>
        <w:tc>
          <w:tcPr>
            <w:tcW w:w="4962" w:type="dxa"/>
            <w:gridSpan w:val="47"/>
          </w:tcPr>
          <w:p w14:paraId="2433D4D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737A300C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31922FAD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503BC84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4D5AEB04" w14:textId="77777777" w:rsidTr="00DE18CC">
        <w:trPr>
          <w:trHeight w:val="20"/>
        </w:trPr>
        <w:tc>
          <w:tcPr>
            <w:tcW w:w="3450" w:type="dxa"/>
            <w:gridSpan w:val="37"/>
          </w:tcPr>
          <w:p w14:paraId="6F09716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58514CFF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моск. сетки</w:t>
            </w:r>
          </w:p>
        </w:tc>
        <w:tc>
          <w:tcPr>
            <w:tcW w:w="4395" w:type="dxa"/>
            <w:gridSpan w:val="18"/>
          </w:tcPr>
          <w:p w14:paraId="4203A9C7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21951AA6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702C2699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68D1A2AE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081452A9" w14:textId="77777777" w:rsidTr="00DE18CC">
        <w:trPr>
          <w:trHeight w:val="20"/>
        </w:trPr>
        <w:tc>
          <w:tcPr>
            <w:tcW w:w="4962" w:type="dxa"/>
            <w:gridSpan w:val="47"/>
          </w:tcPr>
          <w:p w14:paraId="33F6D152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1EC8FA9A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1F42A82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5B3ADC6D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7C273B2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8FC463" w14:textId="77777777" w:rsidTr="00DE18CC">
        <w:trPr>
          <w:trHeight w:val="20"/>
        </w:trPr>
        <w:tc>
          <w:tcPr>
            <w:tcW w:w="4962" w:type="dxa"/>
            <w:gridSpan w:val="47"/>
          </w:tcPr>
          <w:p w14:paraId="0EB3BFA4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20CBAA6E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0560C1D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401B7952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790A0EE2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11E9FAFA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584DFA7F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0F6E71BC" w14:textId="77777777" w:rsidTr="00DE18CC">
        <w:trPr>
          <w:trHeight w:val="20"/>
        </w:trPr>
        <w:tc>
          <w:tcPr>
            <w:tcW w:w="1490" w:type="dxa"/>
            <w:gridSpan w:val="8"/>
          </w:tcPr>
          <w:p w14:paraId="206DD3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304B0438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48EDABE3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60E8119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41F867F6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71B91D7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5AD0512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39A87A73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A2EBF3" w14:textId="77777777" w:rsidTr="00DE18CC">
        <w:trPr>
          <w:trHeight w:val="20"/>
        </w:trPr>
        <w:tc>
          <w:tcPr>
            <w:tcW w:w="2223" w:type="dxa"/>
            <w:gridSpan w:val="19"/>
          </w:tcPr>
          <w:p w14:paraId="1B0DF89D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0207652C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0C0FD0F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36B90B82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73FB49B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0A4833B3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тестораскатки</w:t>
            </w:r>
          </w:p>
        </w:tc>
        <w:tc>
          <w:tcPr>
            <w:tcW w:w="3197" w:type="dxa"/>
            <w:gridSpan w:val="6"/>
          </w:tcPr>
          <w:p w14:paraId="0EF4065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F2BD706" w14:textId="77777777" w:rsidTr="00DE18CC">
        <w:trPr>
          <w:trHeight w:val="20"/>
        </w:trPr>
        <w:tc>
          <w:tcPr>
            <w:tcW w:w="962" w:type="dxa"/>
            <w:gridSpan w:val="2"/>
          </w:tcPr>
          <w:p w14:paraId="7F42AEA7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3C3333A8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13517898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378C1A6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4DE1B0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27BF3F5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6EEEED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D50E544" w14:textId="77777777" w:rsidTr="00DE18CC">
        <w:trPr>
          <w:trHeight w:val="20"/>
        </w:trPr>
        <w:tc>
          <w:tcPr>
            <w:tcW w:w="2979" w:type="dxa"/>
            <w:gridSpan w:val="30"/>
          </w:tcPr>
          <w:p w14:paraId="2FE4E74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B8A8B47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0D0E0ADF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EC3CC0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6876F92A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3741AB2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0EF6624C" w14:textId="77777777" w:rsidTr="00DE18CC">
        <w:trPr>
          <w:trHeight w:val="20"/>
        </w:trPr>
        <w:tc>
          <w:tcPr>
            <w:tcW w:w="2048" w:type="dxa"/>
            <w:gridSpan w:val="15"/>
          </w:tcPr>
          <w:p w14:paraId="53784E93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96B3465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30C5DC1C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3199FAB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7B33D81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CECB76A" w14:textId="77777777" w:rsidTr="00DE18CC">
        <w:trPr>
          <w:trHeight w:val="20"/>
        </w:trPr>
        <w:tc>
          <w:tcPr>
            <w:tcW w:w="2223" w:type="dxa"/>
            <w:gridSpan w:val="19"/>
          </w:tcPr>
          <w:p w14:paraId="1D25B309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A52274D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4CBA964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2D25064E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006F9B42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4A3D9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4B3BFAFE" w14:textId="77777777" w:rsidTr="00DE18CC">
        <w:trPr>
          <w:trHeight w:val="20"/>
        </w:trPr>
        <w:tc>
          <w:tcPr>
            <w:tcW w:w="1379" w:type="dxa"/>
            <w:gridSpan w:val="7"/>
          </w:tcPr>
          <w:p w14:paraId="104519AE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5F6D638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2984EA0D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6B13C80A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70EE273C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7B640F85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8B462B8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3663C73E" w14:textId="77777777" w:rsidTr="00DE18CC">
        <w:trPr>
          <w:trHeight w:val="20"/>
        </w:trPr>
        <w:tc>
          <w:tcPr>
            <w:tcW w:w="2384" w:type="dxa"/>
            <w:gridSpan w:val="21"/>
          </w:tcPr>
          <w:p w14:paraId="5718CD6B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6D8D785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674E356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E62EF02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7477E39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EC0BDBD" w14:textId="77777777" w:rsidTr="00DE18CC">
        <w:trPr>
          <w:trHeight w:val="20"/>
        </w:trPr>
        <w:tc>
          <w:tcPr>
            <w:tcW w:w="2200" w:type="dxa"/>
            <w:gridSpan w:val="18"/>
          </w:tcPr>
          <w:p w14:paraId="2CDF5AD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AC77E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66804F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38438DB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161A9" w:rsidRPr="00C12148">
              <w:rPr>
                <w:szCs w:val="16"/>
              </w:rPr>
              <w:t xml:space="preserve">минифилы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62862184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4187D24D" w14:textId="77777777" w:rsidTr="00DE18CC">
        <w:trPr>
          <w:trHeight w:val="20"/>
        </w:trPr>
        <w:tc>
          <w:tcPr>
            <w:tcW w:w="2200" w:type="dxa"/>
            <w:gridSpan w:val="18"/>
          </w:tcPr>
          <w:p w14:paraId="533BCE01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385AEE1B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136D5150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63D512D2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03FFB4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19879DD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BC10A1A" w14:textId="77777777" w:rsidTr="00DE18CC">
        <w:trPr>
          <w:trHeight w:val="20"/>
        </w:trPr>
        <w:tc>
          <w:tcPr>
            <w:tcW w:w="715" w:type="dxa"/>
          </w:tcPr>
          <w:p w14:paraId="129BB2FC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A2E2D4F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588D1FA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3903BECE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FBBB1B6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3E9D7AE5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A806C9F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6BD3E9E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C757B6C" w14:textId="77777777" w:rsidTr="00DE18CC">
        <w:trPr>
          <w:trHeight w:val="20"/>
        </w:trPr>
        <w:tc>
          <w:tcPr>
            <w:tcW w:w="4962" w:type="dxa"/>
            <w:gridSpan w:val="47"/>
          </w:tcPr>
          <w:p w14:paraId="77AD507F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4EF61C29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52A32CD5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8FBBC59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2B399CAD" w14:textId="77777777" w:rsidTr="00DE18CC">
        <w:trPr>
          <w:trHeight w:val="20"/>
        </w:trPr>
        <w:tc>
          <w:tcPr>
            <w:tcW w:w="4962" w:type="dxa"/>
            <w:gridSpan w:val="47"/>
          </w:tcPr>
          <w:p w14:paraId="520CB6F3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CD36483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4C3E66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4A6BF8E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63CF82D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C3C66FF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14482FCA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05E021F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1841969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1781281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ADA9C8A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1FB42357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5CBC85D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47675CA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635A3A73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0596441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50EAE94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5F04C945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55AA52E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023B44E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36CF3BB8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732C79B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022053EA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2D3FD9E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2A819BE5" w14:textId="77777777" w:rsidTr="00DE18CC">
        <w:trPr>
          <w:trHeight w:val="20"/>
        </w:trPr>
        <w:tc>
          <w:tcPr>
            <w:tcW w:w="1674" w:type="dxa"/>
            <w:gridSpan w:val="9"/>
          </w:tcPr>
          <w:p w14:paraId="70BFDFED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0BFE8DAC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F8DBBA7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B64CA0A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4A7A95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4F1841ED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0A5FA56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B37372F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49467456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2EE9E069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52D577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4DD40E58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5D2ED3DA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04CF185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52DA674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1FB951F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238AEAB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235A6058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7B0C25B2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688241C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6821C16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7206B9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6FCFA9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3225DA3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7130DFF1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710043A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1C0F155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09B1EE2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0A099E8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E12F3B6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281C6B1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6544AF90" w14:textId="041976F8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EB2FD3BA5DAA4787928D7A5ECE95F602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6C25C5">
                  <w:rPr>
                    <w:szCs w:val="16"/>
                  </w:rPr>
                  <w:t>ПОЛИДЕЗ®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2F256C">
                  <w:rPr>
                    <w:szCs w:val="16"/>
                  </w:rPr>
                  <w:t>0,02 % - 0,05 % (по НУК)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2F256C">
                  <w:rPr>
                    <w:szCs w:val="16"/>
                  </w:rPr>
                  <w:t>пенная станция DEMA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3FE86146" w14:textId="77777777" w:rsidTr="00DE18CC">
        <w:trPr>
          <w:trHeight w:val="20"/>
        </w:trPr>
        <w:tc>
          <w:tcPr>
            <w:tcW w:w="2902" w:type="dxa"/>
            <w:gridSpan w:val="29"/>
          </w:tcPr>
          <w:p w14:paraId="5C7EE1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0A9F350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18C191A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54FE6EA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B6B98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50E89B63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069E0075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768433A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48BECC3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5AAD0A28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439B39E3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29D44B8D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50631DF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58159F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4E65D67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3E061E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4217AA6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0F073E7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02BBEA1A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508928E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24EB2A4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6CC2A835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314EA9CBF6B54D0C97562F0515324D90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044D7C10590246FFB8F9B59A09869774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2ED8DD76755547EEA36B503B95F5E9BB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60F5E3E0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7E1089D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5B84BEE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0E9C342E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198A8C2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732F538F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79A59945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053EEBC" w14:textId="77777777" w:rsidTr="00DE18CC">
        <w:trPr>
          <w:trHeight w:val="20"/>
        </w:trPr>
        <w:tc>
          <w:tcPr>
            <w:tcW w:w="2395" w:type="dxa"/>
            <w:gridSpan w:val="22"/>
          </w:tcPr>
          <w:p w14:paraId="5433F34C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68098C2A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5153142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7B380CE7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9724E23BC2D94197A1E807004D434C06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65146498210A43D08B268EC50F975AA5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AA3E047C95AA437BB1B3BCE8FBC4C56E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796ED0B3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FA5CAB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5C1D2B5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77BD214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2DB26B20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30C4654C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1365247" w14:textId="77777777" w:rsidTr="00DE18CC">
        <w:trPr>
          <w:trHeight w:val="20"/>
        </w:trPr>
        <w:tc>
          <w:tcPr>
            <w:tcW w:w="1977" w:type="dxa"/>
            <w:gridSpan w:val="14"/>
          </w:tcPr>
          <w:p w14:paraId="2B4956CB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379375A6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2F153B3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C8DABF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420BB7D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6979B86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CF91B8EB5413461093EE67530F9476ED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110C3F" w:rsidRPr="00D23288" w14:paraId="178BD43C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6BFF252A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36419F04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0E7E1F8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2EE6E04" w14:textId="77777777" w:rsidTr="00DE18CC">
        <w:trPr>
          <w:trHeight w:val="20"/>
        </w:trPr>
        <w:tc>
          <w:tcPr>
            <w:tcW w:w="1358" w:type="dxa"/>
            <w:gridSpan w:val="6"/>
          </w:tcPr>
          <w:p w14:paraId="6A59CDF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1240A56D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55170EC1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709DD8E1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7296169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3E26554D" w14:textId="77777777" w:rsidTr="00DE18CC">
        <w:trPr>
          <w:trHeight w:val="20"/>
        </w:trPr>
        <w:tc>
          <w:tcPr>
            <w:tcW w:w="1358" w:type="dxa"/>
            <w:gridSpan w:val="6"/>
          </w:tcPr>
          <w:p w14:paraId="0FFF2F0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BBAD889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A11DFD4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7AC49C9B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63B8E94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7DA5C7A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1F1A8EB0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58E0ABA9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4BEA383B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FA33BD2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143AC0C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01814F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DCA7B55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9E163D0" w14:textId="77777777" w:rsidTr="00DE18CC">
        <w:trPr>
          <w:trHeight w:val="58"/>
        </w:trPr>
        <w:tc>
          <w:tcPr>
            <w:tcW w:w="1012" w:type="dxa"/>
            <w:gridSpan w:val="4"/>
          </w:tcPr>
          <w:p w14:paraId="737C0CCB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903AE05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1D37F3C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068FB372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51E3DEF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ECF58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76933EE9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26BEDD15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03344327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0700DE7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62ACDC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2F8E3E8B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65D50" w14:textId="77777777" w:rsidR="00EB0ABD" w:rsidRDefault="00EB0ABD">
      <w:r>
        <w:separator/>
      </w:r>
    </w:p>
  </w:endnote>
  <w:endnote w:type="continuationSeparator" w:id="0">
    <w:p w14:paraId="07F9A272" w14:textId="77777777" w:rsidR="00EB0ABD" w:rsidRDefault="00EB0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C64DC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511A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DC637" w14:textId="77777777" w:rsidR="00EB0ABD" w:rsidRDefault="00EB0ABD">
      <w:r>
        <w:separator/>
      </w:r>
    </w:p>
  </w:footnote>
  <w:footnote w:type="continuationSeparator" w:id="0">
    <w:p w14:paraId="23F6F6A4" w14:textId="77777777" w:rsidR="00EB0ABD" w:rsidRDefault="00EB0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A747A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824591785">
    <w:abstractNumId w:val="20"/>
  </w:num>
  <w:num w:numId="2" w16cid:durableId="550848905">
    <w:abstractNumId w:val="36"/>
  </w:num>
  <w:num w:numId="3" w16cid:durableId="513689280">
    <w:abstractNumId w:val="27"/>
  </w:num>
  <w:num w:numId="4" w16cid:durableId="337850728">
    <w:abstractNumId w:val="17"/>
  </w:num>
  <w:num w:numId="5" w16cid:durableId="1496803301">
    <w:abstractNumId w:val="16"/>
  </w:num>
  <w:num w:numId="6" w16cid:durableId="387462313">
    <w:abstractNumId w:val="30"/>
  </w:num>
  <w:num w:numId="7" w16cid:durableId="1748307310">
    <w:abstractNumId w:val="26"/>
  </w:num>
  <w:num w:numId="8" w16cid:durableId="519584703">
    <w:abstractNumId w:val="35"/>
  </w:num>
  <w:num w:numId="9" w16cid:durableId="649939918">
    <w:abstractNumId w:val="31"/>
  </w:num>
  <w:num w:numId="10" w16cid:durableId="442723117">
    <w:abstractNumId w:val="15"/>
  </w:num>
  <w:num w:numId="11" w16cid:durableId="339504150">
    <w:abstractNumId w:val="24"/>
  </w:num>
  <w:num w:numId="12" w16cid:durableId="1958369562">
    <w:abstractNumId w:val="29"/>
  </w:num>
  <w:num w:numId="13" w16cid:durableId="1120952977">
    <w:abstractNumId w:val="38"/>
  </w:num>
  <w:num w:numId="14" w16cid:durableId="1623000420">
    <w:abstractNumId w:val="23"/>
  </w:num>
  <w:num w:numId="15" w16cid:durableId="615253400">
    <w:abstractNumId w:val="19"/>
  </w:num>
  <w:num w:numId="16" w16cid:durableId="1345473136">
    <w:abstractNumId w:val="11"/>
  </w:num>
  <w:num w:numId="17" w16cid:durableId="751777421">
    <w:abstractNumId w:val="21"/>
  </w:num>
  <w:num w:numId="18" w16cid:durableId="1090614869">
    <w:abstractNumId w:val="22"/>
  </w:num>
  <w:num w:numId="19" w16cid:durableId="1526404886">
    <w:abstractNumId w:val="37"/>
  </w:num>
  <w:num w:numId="20" w16cid:durableId="1337924067">
    <w:abstractNumId w:val="32"/>
  </w:num>
  <w:num w:numId="21" w16cid:durableId="92171704">
    <w:abstractNumId w:val="12"/>
  </w:num>
  <w:num w:numId="22" w16cid:durableId="1187060276">
    <w:abstractNumId w:val="33"/>
  </w:num>
  <w:num w:numId="23" w16cid:durableId="1263492667">
    <w:abstractNumId w:val="25"/>
  </w:num>
  <w:num w:numId="24" w16cid:durableId="1359967493">
    <w:abstractNumId w:val="13"/>
  </w:num>
  <w:num w:numId="25" w16cid:durableId="1129861681">
    <w:abstractNumId w:val="28"/>
  </w:num>
  <w:num w:numId="26" w16cid:durableId="2067102794">
    <w:abstractNumId w:val="14"/>
  </w:num>
  <w:num w:numId="27" w16cid:durableId="1023021171">
    <w:abstractNumId w:val="9"/>
  </w:num>
  <w:num w:numId="28" w16cid:durableId="1999265102">
    <w:abstractNumId w:val="7"/>
  </w:num>
  <w:num w:numId="29" w16cid:durableId="1853176936">
    <w:abstractNumId w:val="6"/>
  </w:num>
  <w:num w:numId="30" w16cid:durableId="1437209951">
    <w:abstractNumId w:val="5"/>
  </w:num>
  <w:num w:numId="31" w16cid:durableId="1233275541">
    <w:abstractNumId w:val="4"/>
  </w:num>
  <w:num w:numId="32" w16cid:durableId="1220896502">
    <w:abstractNumId w:val="8"/>
  </w:num>
  <w:num w:numId="33" w16cid:durableId="1564754397">
    <w:abstractNumId w:val="3"/>
  </w:num>
  <w:num w:numId="34" w16cid:durableId="654182433">
    <w:abstractNumId w:val="2"/>
  </w:num>
  <w:num w:numId="35" w16cid:durableId="1274241363">
    <w:abstractNumId w:val="1"/>
  </w:num>
  <w:num w:numId="36" w16cid:durableId="368533826">
    <w:abstractNumId w:val="0"/>
  </w:num>
  <w:num w:numId="37" w16cid:durableId="224991965">
    <w:abstractNumId w:val="13"/>
  </w:num>
  <w:num w:numId="38" w16cid:durableId="729883914">
    <w:abstractNumId w:val="10"/>
  </w:num>
  <w:num w:numId="39" w16cid:durableId="1137575703">
    <w:abstractNumId w:val="18"/>
  </w:num>
  <w:num w:numId="40" w16cid:durableId="195247263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3680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3A5B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256C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3F04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44F3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C25C5"/>
    <w:rsid w:val="006C2B71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579C6"/>
    <w:rsid w:val="00760F6A"/>
    <w:rsid w:val="00762021"/>
    <w:rsid w:val="007627D8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7F3"/>
    <w:rsid w:val="008F6D63"/>
    <w:rsid w:val="008F75F5"/>
    <w:rsid w:val="00900098"/>
    <w:rsid w:val="0090040B"/>
    <w:rsid w:val="009015F2"/>
    <w:rsid w:val="0090333F"/>
    <w:rsid w:val="009070D4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886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3C28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5A22"/>
    <w:rsid w:val="00CE6767"/>
    <w:rsid w:val="00CE72DC"/>
    <w:rsid w:val="00CF0E2C"/>
    <w:rsid w:val="00CF2324"/>
    <w:rsid w:val="00CF44C7"/>
    <w:rsid w:val="00CF5A7B"/>
    <w:rsid w:val="00D00600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06A0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5148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2144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52C"/>
    <w:rsid w:val="00EA1EAC"/>
    <w:rsid w:val="00EA2062"/>
    <w:rsid w:val="00EA4532"/>
    <w:rsid w:val="00EA57B2"/>
    <w:rsid w:val="00EA5FA8"/>
    <w:rsid w:val="00EA6421"/>
    <w:rsid w:val="00EA6D92"/>
    <w:rsid w:val="00EA6DB6"/>
    <w:rsid w:val="00EB0ABD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2F6C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701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EF9F91"/>
  <w15:docId w15:val="{CC8F74C7-BAED-4363-AE2E-01CE7CC5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B56FD7" w:rsidP="00B56FD7">
          <w:pPr>
            <w:pStyle w:val="2DEFA48CAD7E458C83222B463CCD55E0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EB2FD3BA5DAA4787928D7A5ECE95F6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2DC27-CFE1-434D-ADFB-81753FA4C5A0}"/>
      </w:docPartPr>
      <w:docPartBody>
        <w:p w:rsidR="00110A0A" w:rsidRDefault="00B56FD7" w:rsidP="00B56FD7">
          <w:pPr>
            <w:pStyle w:val="EB2FD3BA5DAA4787928D7A5ECE95F602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314EA9CBF6B54D0C97562F0515324D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40A0BE-F103-46F9-A377-4F95B22A9DD8}"/>
      </w:docPartPr>
      <w:docPartBody>
        <w:p w:rsidR="00110A0A" w:rsidRDefault="00B56FD7" w:rsidP="00B56FD7">
          <w:pPr>
            <w:pStyle w:val="314EA9CBF6B54D0C97562F0515324D90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044D7C10590246FFB8F9B59A09869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9C79E3-05C4-4B92-B286-DE01C984E9EA}"/>
      </w:docPartPr>
      <w:docPartBody>
        <w:p w:rsidR="00110A0A" w:rsidRDefault="00B56FD7" w:rsidP="00B56FD7">
          <w:pPr>
            <w:pStyle w:val="044D7C10590246FFB8F9B59A09869774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2ED8DD76755547EEA36B503B95F5E9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634ED5-E714-4315-8FBD-D6999CEDC1D9}"/>
      </w:docPartPr>
      <w:docPartBody>
        <w:p w:rsidR="00110A0A" w:rsidRDefault="00B56FD7" w:rsidP="00B56FD7">
          <w:pPr>
            <w:pStyle w:val="2ED8DD76755547EEA36B503B95F5E9BB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9724E23BC2D94197A1E807004D434C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D65C3C-0A61-41D6-9E42-87CBE3315379}"/>
      </w:docPartPr>
      <w:docPartBody>
        <w:p w:rsidR="00110A0A" w:rsidRDefault="00B56FD7" w:rsidP="00B56FD7">
          <w:pPr>
            <w:pStyle w:val="9724E23BC2D94197A1E807004D434C06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65146498210A43D08B268EC50F975A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CE47F6-10FF-44AD-9307-652AD259B78F}"/>
      </w:docPartPr>
      <w:docPartBody>
        <w:p w:rsidR="00110A0A" w:rsidRDefault="00B56FD7" w:rsidP="00B56FD7">
          <w:pPr>
            <w:pStyle w:val="65146498210A43D08B268EC50F975AA5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AA3E047C95AA437BB1B3BCE8FBC4C5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F76031-446E-4C0C-98EB-519E5E9FE6A2}"/>
      </w:docPartPr>
      <w:docPartBody>
        <w:p w:rsidR="00110A0A" w:rsidRDefault="00B56FD7" w:rsidP="00B56FD7">
          <w:pPr>
            <w:pStyle w:val="AA3E047C95AA437BB1B3BCE8FBC4C56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CF91B8EB5413461093EE67530F9476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DBF1FA-E261-4DED-8B8B-200012413B0B}"/>
      </w:docPartPr>
      <w:docPartBody>
        <w:p w:rsidR="00110A0A" w:rsidRDefault="00B56FD7" w:rsidP="00B56FD7">
          <w:pPr>
            <w:pStyle w:val="CF91B8EB5413461093EE67530F9476ED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023680"/>
    <w:rsid w:val="00110A0A"/>
    <w:rsid w:val="00433F04"/>
    <w:rsid w:val="004A0B47"/>
    <w:rsid w:val="004E5FF8"/>
    <w:rsid w:val="008D3C58"/>
    <w:rsid w:val="00B56FD7"/>
    <w:rsid w:val="00C23C28"/>
    <w:rsid w:val="00C312AB"/>
    <w:rsid w:val="00C47F24"/>
    <w:rsid w:val="00DE2360"/>
    <w:rsid w:val="00E62144"/>
    <w:rsid w:val="00FB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6FD7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1">
    <w:name w:val="2DEFA48CAD7E458C83222B463CCD55E01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EB2FD3BA5DAA4787928D7A5ECE95F602">
    <w:name w:val="EB2FD3BA5DAA4787928D7A5ECE95F602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14EA9CBF6B54D0C97562F0515324D90">
    <w:name w:val="314EA9CBF6B54D0C97562F0515324D90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44D7C10590246FFB8F9B59A09869774">
    <w:name w:val="044D7C10590246FFB8F9B59A09869774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ED8DD76755547EEA36B503B95F5E9BB">
    <w:name w:val="2ED8DD76755547EEA36B503B95F5E9BB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724E23BC2D94197A1E807004D434C06">
    <w:name w:val="9724E23BC2D94197A1E807004D434C06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65146498210A43D08B268EC50F975AA5">
    <w:name w:val="65146498210A43D08B268EC50F975AA5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A3E047C95AA437BB1B3BCE8FBC4C56E">
    <w:name w:val="AA3E047C95AA437BB1B3BCE8FBC4C56E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F91B8EB5413461093EE67530F9476ED">
    <w:name w:val="CF91B8EB5413461093EE67530F9476ED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14</TotalTime>
  <Pages>1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10</cp:revision>
  <cp:lastPrinted>2026-05-14T04:24:00Z</cp:lastPrinted>
  <dcterms:created xsi:type="dcterms:W3CDTF">2026-08-14T07:55:00Z</dcterms:created>
  <dcterms:modified xsi:type="dcterms:W3CDTF">2026-08-27T07:00:00Z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