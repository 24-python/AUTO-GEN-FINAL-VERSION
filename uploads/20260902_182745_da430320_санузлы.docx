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208"/>
        <w:gridCol w:w="75"/>
        <w:gridCol w:w="53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88"/>
        <w:gridCol w:w="822"/>
        <w:gridCol w:w="312"/>
        <w:gridCol w:w="10"/>
        <w:gridCol w:w="286"/>
        <w:gridCol w:w="388"/>
        <w:gridCol w:w="57"/>
        <w:gridCol w:w="65"/>
        <w:gridCol w:w="160"/>
        <w:gridCol w:w="20"/>
        <w:gridCol w:w="7"/>
        <w:gridCol w:w="30"/>
        <w:gridCol w:w="111"/>
        <w:gridCol w:w="240"/>
        <w:gridCol w:w="164"/>
        <w:gridCol w:w="32"/>
        <w:gridCol w:w="326"/>
        <w:gridCol w:w="120"/>
        <w:gridCol w:w="216"/>
        <w:gridCol w:w="1025"/>
        <w:gridCol w:w="608"/>
        <w:gridCol w:w="948"/>
        <w:gridCol w:w="255"/>
        <w:gridCol w:w="16"/>
        <w:gridCol w:w="154"/>
        <w:gridCol w:w="142"/>
        <w:gridCol w:w="709"/>
        <w:gridCol w:w="1133"/>
        <w:gridCol w:w="1273"/>
        <w:gridCol w:w="154"/>
        <w:gridCol w:w="271"/>
        <w:gridCol w:w="1131"/>
      </w:tblGrid>
      <w:tr w:rsidR="007A0067" w:rsidRPr="00E35BBA" w14:paraId="738B2EE1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544BD26E" w14:textId="79DD483A" w:rsidR="007A0067" w:rsidRPr="00D23288" w:rsidRDefault="00691ABC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«БАЛТИЙСКИЙ ХЛЕБ»</w:t>
            </w:r>
          </w:p>
        </w:tc>
        <w:tc>
          <w:tcPr>
            <w:tcW w:w="2672" w:type="dxa"/>
            <w:gridSpan w:val="14"/>
            <w:vAlign w:val="bottom"/>
          </w:tcPr>
          <w:p w14:paraId="7BD4989B" w14:textId="4F3C4B52" w:rsidR="007A0067" w:rsidRPr="00647B37" w:rsidRDefault="00691ABC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санитарный узел</w:t>
            </w:r>
          </w:p>
        </w:tc>
        <w:sdt>
          <w:sdtPr>
            <w:rPr>
              <w:szCs w:val="16"/>
            </w:rPr>
            <w:id w:val="425692899"/>
            <w:placeholder>
              <w:docPart w:val="91BF517C52224FEBBD47453F7A8A2AD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EndPr/>
          <w:sdtContent>
            <w:tc>
              <w:tcPr>
                <w:tcW w:w="2328" w:type="dxa"/>
                <w:gridSpan w:val="6"/>
                <w:vAlign w:val="bottom"/>
              </w:tcPr>
              <w:p w14:paraId="25EF5990" w14:textId="5D3CEB83" w:rsidR="007A0067" w:rsidRPr="00647B37" w:rsidRDefault="00691ABC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Санитарное</w:t>
                </w:r>
              </w:p>
            </w:tc>
          </w:sdtContent>
        </w:sdt>
        <w:tc>
          <w:tcPr>
            <w:tcW w:w="6190" w:type="dxa"/>
            <w:gridSpan w:val="11"/>
            <w:vAlign w:val="bottom"/>
          </w:tcPr>
          <w:p w14:paraId="6A4BA87A" w14:textId="4E1781C2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472D6E6BFF614C5EBB1C127D3FD5741E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EndPr/>
              <w:sdtContent>
                <w:r w:rsidR="00691ABC">
                  <w:rPr>
                    <w:szCs w:val="16"/>
                  </w:rPr>
                  <w:t>красный</w:t>
                </w:r>
              </w:sdtContent>
            </w:sdt>
          </w:p>
        </w:tc>
      </w:tr>
      <w:tr w:rsidR="007A0067" w:rsidRPr="00D23288" w14:paraId="6D7CE045" w14:textId="77777777" w:rsidTr="00CC5505">
        <w:trPr>
          <w:trHeight w:val="20"/>
        </w:trPr>
        <w:tc>
          <w:tcPr>
            <w:tcW w:w="5141" w:type="dxa"/>
            <w:gridSpan w:val="35"/>
          </w:tcPr>
          <w:p w14:paraId="3D92506B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123FB41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6"/>
          </w:tcPr>
          <w:p w14:paraId="4C6AB30C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1"/>
          </w:tcPr>
          <w:p w14:paraId="3463A34F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72609E0A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AB49759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19"/>
            <w:shd w:val="clear" w:color="auto" w:fill="BFBFBF" w:themeFill="background1" w:themeFillShade="BF"/>
          </w:tcPr>
          <w:p w14:paraId="2D1F1AE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8"/>
            <w:shd w:val="clear" w:color="auto" w:fill="BFBFBF" w:themeFill="background1" w:themeFillShade="BF"/>
          </w:tcPr>
          <w:p w14:paraId="1D580D80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4"/>
            <w:shd w:val="clear" w:color="auto" w:fill="BFBFBF" w:themeFill="background1" w:themeFillShade="BF"/>
          </w:tcPr>
          <w:p w14:paraId="560AAB75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1E7D9C01" w14:textId="77777777" w:rsidTr="00D20908">
        <w:trPr>
          <w:trHeight w:val="20"/>
        </w:trPr>
        <w:tc>
          <w:tcPr>
            <w:tcW w:w="1681" w:type="dxa"/>
            <w:gridSpan w:val="7"/>
          </w:tcPr>
          <w:p w14:paraId="7F9BCD1B" w14:textId="3EDE5891" w:rsidR="007A0067" w:rsidRPr="000F1EEC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17187F2B" w14:textId="36D0B62C" w:rsidR="007A0067" w:rsidRPr="000F1EEC" w:rsidRDefault="00691ABC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подвесной</w:t>
            </w:r>
          </w:p>
        </w:tc>
        <w:tc>
          <w:tcPr>
            <w:tcW w:w="2445" w:type="dxa"/>
            <w:gridSpan w:val="18"/>
          </w:tcPr>
          <w:p w14:paraId="21D35FED" w14:textId="1225AFF6" w:rsidR="007A0067" w:rsidRPr="000F1EEC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3"/>
          </w:tcPr>
          <w:p w14:paraId="4513CFA1" w14:textId="77777777" w:rsidR="007A0067" w:rsidRPr="00D23288" w:rsidRDefault="00C05B1A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241126BC" w14:textId="77777777" w:rsidR="007A0067" w:rsidRPr="00D23288" w:rsidRDefault="00C05B1A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4" w:type="dxa"/>
            <w:gridSpan w:val="6"/>
          </w:tcPr>
          <w:p w14:paraId="4107CC92" w14:textId="77777777" w:rsidR="007A0067" w:rsidRPr="00090474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7"/>
          </w:tcPr>
          <w:p w14:paraId="633FC172" w14:textId="77777777" w:rsidR="007A0067" w:rsidRPr="000C46D1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</w:tcPr>
          <w:p w14:paraId="1FED2C66" w14:textId="77777777" w:rsidR="007A0067" w:rsidRPr="000C46D1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68CD13CD" w14:textId="77777777" w:rsidR="007A0067" w:rsidRPr="00E44B84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392265" w:rsidRPr="00D23288" w14:paraId="140006EE" w14:textId="77777777" w:rsidTr="00392265">
        <w:trPr>
          <w:trHeight w:val="20"/>
        </w:trPr>
        <w:tc>
          <w:tcPr>
            <w:tcW w:w="1917" w:type="dxa"/>
            <w:gridSpan w:val="10"/>
          </w:tcPr>
          <w:p w14:paraId="53D6A7DB" w14:textId="77777777" w:rsidR="00392265" w:rsidRPr="00090474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 xml:space="preserve"> вен</w:t>
            </w:r>
            <w:r w:rsidR="00392265">
              <w:rPr>
                <w:szCs w:val="16"/>
              </w:rPr>
              <w:t>.</w:t>
            </w:r>
            <w:r w:rsidR="00392265" w:rsidRPr="00D23288">
              <w:rPr>
                <w:szCs w:val="16"/>
              </w:rPr>
              <w:t xml:space="preserve"> трубы</w:t>
            </w:r>
            <w:r w:rsidR="0039226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 xml:space="preserve"> </w:t>
            </w:r>
            <w:r w:rsidR="00392265">
              <w:rPr>
                <w:szCs w:val="16"/>
              </w:rPr>
              <w:t>В</w:t>
            </w:r>
            <w:r w:rsidR="00392265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>
              <w:rPr>
                <w:szCs w:val="16"/>
              </w:rPr>
              <w:t>Н</w:t>
            </w:r>
          </w:p>
        </w:tc>
        <w:tc>
          <w:tcPr>
            <w:tcW w:w="1890" w:type="dxa"/>
            <w:gridSpan w:val="20"/>
          </w:tcPr>
          <w:p w14:paraId="6CF26010" w14:textId="77777777" w:rsidR="00392265" w:rsidRPr="00090474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 xml:space="preserve"> </w:t>
            </w:r>
            <w:r w:rsidR="00392265">
              <w:rPr>
                <w:szCs w:val="16"/>
              </w:rPr>
              <w:t>В</w:t>
            </w:r>
            <w:r w:rsidR="00392265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>
              <w:rPr>
                <w:szCs w:val="16"/>
              </w:rPr>
              <w:t>Н</w:t>
            </w:r>
          </w:p>
        </w:tc>
        <w:tc>
          <w:tcPr>
            <w:tcW w:w="1334" w:type="dxa"/>
            <w:gridSpan w:val="5"/>
          </w:tcPr>
          <w:p w14:paraId="6D8A9333" w14:textId="78D5B9BB" w:rsidR="00392265" w:rsidRPr="00090474" w:rsidRDefault="00C05B1A" w:rsidP="0039226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5514509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92265" w:rsidRPr="00C12148">
              <w:rPr>
                <w:szCs w:val="16"/>
              </w:rPr>
              <w:t xml:space="preserve"> стены </w:t>
            </w:r>
            <w:r w:rsidR="00392265">
              <w:rPr>
                <w:szCs w:val="16"/>
              </w:rPr>
              <w:t>НВ</w:t>
            </w:r>
          </w:p>
        </w:tc>
        <w:tc>
          <w:tcPr>
            <w:tcW w:w="1875" w:type="dxa"/>
            <w:gridSpan w:val="6"/>
          </w:tcPr>
          <w:p w14:paraId="295C280C" w14:textId="6CE6CE70" w:rsidR="00392265" w:rsidRPr="00D2328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4F790CEE" w14:textId="77777777" w:rsidR="00392265" w:rsidRPr="00090474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2"/>
          </w:tcPr>
          <w:p w14:paraId="71F1E59E" w14:textId="77777777" w:rsidR="00392265" w:rsidRPr="00D23288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>вар</w:t>
            </w:r>
            <w:r w:rsidR="00392265">
              <w:rPr>
                <w:szCs w:val="16"/>
              </w:rPr>
              <w:t>.</w:t>
            </w:r>
            <w:r w:rsidR="00392265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6802D276" w14:textId="77777777" w:rsidR="00392265" w:rsidRPr="000C46D1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</w:tcPr>
          <w:p w14:paraId="4F50E0A4" w14:textId="77777777" w:rsidR="00392265" w:rsidRPr="000C46D1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vAlign w:val="center"/>
          </w:tcPr>
          <w:p w14:paraId="6CC6E35E" w14:textId="77777777" w:rsidR="00392265" w:rsidRPr="00E44B84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250D8DA7" w14:textId="77777777" w:rsidR="00392265" w:rsidRPr="00E44B84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92265" w:rsidRPr="00C12148">
              <w:rPr>
                <w:szCs w:val="16"/>
              </w:rPr>
              <w:t>туннели</w:t>
            </w:r>
            <w:r w:rsidR="00392265">
              <w:rPr>
                <w:szCs w:val="16"/>
              </w:rPr>
              <w:t xml:space="preserve"> ТУ</w:t>
            </w:r>
          </w:p>
        </w:tc>
      </w:tr>
      <w:tr w:rsidR="007A0067" w:rsidRPr="00D23288" w14:paraId="7077E33F" w14:textId="77777777" w:rsidTr="00D20908">
        <w:trPr>
          <w:trHeight w:val="20"/>
        </w:trPr>
        <w:tc>
          <w:tcPr>
            <w:tcW w:w="2377" w:type="dxa"/>
            <w:gridSpan w:val="13"/>
          </w:tcPr>
          <w:p w14:paraId="601681F8" w14:textId="6A801F50" w:rsidR="007A0067" w:rsidRPr="00090474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26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5A84F90F" w14:textId="09F351B4" w:rsidR="007A0067" w:rsidRPr="003B2605" w:rsidRDefault="00691ABC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плитка</w:t>
            </w:r>
          </w:p>
        </w:tc>
        <w:tc>
          <w:tcPr>
            <w:tcW w:w="1642" w:type="dxa"/>
            <w:gridSpan w:val="11"/>
          </w:tcPr>
          <w:p w14:paraId="3A5398DB" w14:textId="77777777" w:rsidR="007A0067" w:rsidRPr="003B2605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диф. </w:t>
            </w:r>
            <w:sdt>
              <w:sdtPr>
                <w:rPr>
                  <w:szCs w:val="16"/>
                </w:rPr>
                <w:id w:val="1183937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341BCC52" w14:textId="77777777" w:rsidR="007A0067" w:rsidRPr="00D2328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297A3990" w14:textId="77777777" w:rsidR="007A0067" w:rsidRPr="00090474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8"/>
          </w:tcPr>
          <w:p w14:paraId="50FEFFA3" w14:textId="77777777" w:rsidR="007A0067" w:rsidRPr="00B158E4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3"/>
          </w:tcPr>
          <w:p w14:paraId="61A1DE23" w14:textId="77777777" w:rsidR="007A0067" w:rsidRPr="00E44B84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132" w:type="dxa"/>
          </w:tcPr>
          <w:p w14:paraId="19D3E153" w14:textId="77777777" w:rsidR="007A0067" w:rsidRPr="00E44B84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37223C71" w14:textId="77777777" w:rsidTr="00D20908">
        <w:trPr>
          <w:trHeight w:val="50"/>
        </w:trPr>
        <w:tc>
          <w:tcPr>
            <w:tcW w:w="3499" w:type="dxa"/>
            <w:gridSpan w:val="24"/>
          </w:tcPr>
          <w:p w14:paraId="4255EDA2" w14:textId="77777777" w:rsidR="007A0067" w:rsidRPr="00C12148" w:rsidRDefault="00C05B1A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758A4287" w14:textId="77777777" w:rsidR="007A0067" w:rsidRPr="00C12148" w:rsidRDefault="00C05B1A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19"/>
            <w:shd w:val="clear" w:color="auto" w:fill="BFBFBF" w:themeFill="background1" w:themeFillShade="BF"/>
          </w:tcPr>
          <w:p w14:paraId="54273DB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4"/>
          </w:tcPr>
          <w:p w14:paraId="007754F3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4"/>
          </w:tcPr>
          <w:p w14:paraId="7D029BFB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расстоечные шкафы</w:t>
            </w:r>
          </w:p>
        </w:tc>
        <w:tc>
          <w:tcPr>
            <w:tcW w:w="2831" w:type="dxa"/>
            <w:gridSpan w:val="4"/>
          </w:tcPr>
          <w:p w14:paraId="6826E4BE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0FD17475" w14:textId="77777777" w:rsidTr="00D20908">
        <w:trPr>
          <w:trHeight w:val="20"/>
        </w:trPr>
        <w:tc>
          <w:tcPr>
            <w:tcW w:w="2700" w:type="dxa"/>
            <w:gridSpan w:val="16"/>
          </w:tcPr>
          <w:p w14:paraId="377598B6" w14:textId="77777777" w:rsidR="007A0067" w:rsidRPr="00C45ED4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357059E8" w14:textId="77777777" w:rsidR="007A0067" w:rsidRPr="00C45ED4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3"/>
          </w:tcPr>
          <w:p w14:paraId="3235E050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8"/>
          </w:tcPr>
          <w:p w14:paraId="57EB3E65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76C580A7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11E59050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4"/>
          </w:tcPr>
          <w:p w14:paraId="2EDE1A77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4"/>
          </w:tcPr>
          <w:p w14:paraId="19AA1310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4"/>
          </w:tcPr>
          <w:p w14:paraId="2CA9F965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06B24796" w14:textId="77777777" w:rsidTr="00D20908">
        <w:trPr>
          <w:trHeight w:val="20"/>
        </w:trPr>
        <w:tc>
          <w:tcPr>
            <w:tcW w:w="3857" w:type="dxa"/>
            <w:gridSpan w:val="31"/>
          </w:tcPr>
          <w:p w14:paraId="716D5B08" w14:textId="77777777" w:rsidR="00D2090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0B4A3A65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3"/>
          </w:tcPr>
          <w:p w14:paraId="39AEEB2A" w14:textId="77777777" w:rsidR="00D2090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8"/>
          </w:tcPr>
          <w:p w14:paraId="06808620" w14:textId="77777777" w:rsidR="00D2090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0BA62144" w14:textId="77777777" w:rsidR="00D2090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7F56E48C" w14:textId="77777777" w:rsidR="00D2090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5"/>
          </w:tcPr>
          <w:p w14:paraId="438ACD90" w14:textId="77777777" w:rsidR="00D2090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3"/>
          </w:tcPr>
          <w:p w14:paraId="3EFCED25" w14:textId="77777777" w:rsidR="00D2090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2"/>
          </w:tcPr>
          <w:p w14:paraId="08228A7F" w14:textId="77777777" w:rsidR="00D2090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клипсаторы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3027ECC0" w14:textId="77777777" w:rsidR="00D2090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датеры</w:t>
            </w:r>
          </w:p>
        </w:tc>
      </w:tr>
      <w:tr w:rsidR="00D20908" w:rsidRPr="00D23288" w14:paraId="49F9B54B" w14:textId="77777777" w:rsidTr="00D20908">
        <w:trPr>
          <w:trHeight w:val="20"/>
        </w:trPr>
        <w:tc>
          <w:tcPr>
            <w:tcW w:w="2700" w:type="dxa"/>
            <w:gridSpan w:val="16"/>
          </w:tcPr>
          <w:p w14:paraId="00710410" w14:textId="04DB0E0B" w:rsidR="00D20908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60D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60D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0AB580A1" w14:textId="77777777" w:rsidR="00D20908" w:rsidRPr="00C12148" w:rsidRDefault="00C05B1A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бойлера</w:t>
            </w:r>
          </w:p>
        </w:tc>
        <w:tc>
          <w:tcPr>
            <w:tcW w:w="1284" w:type="dxa"/>
            <w:gridSpan w:val="4"/>
          </w:tcPr>
          <w:p w14:paraId="70145769" w14:textId="77777777" w:rsidR="00D20908" w:rsidRPr="00C12148" w:rsidRDefault="00C05B1A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3"/>
          </w:tcPr>
          <w:p w14:paraId="576A41F4" w14:textId="77777777" w:rsidR="00D20908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8"/>
          </w:tcPr>
          <w:p w14:paraId="227117F7" w14:textId="77777777" w:rsidR="00D20908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67B12EE7" w14:textId="77777777" w:rsidR="00D20908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2" w:type="dxa"/>
            <w:gridSpan w:val="5"/>
          </w:tcPr>
          <w:p w14:paraId="13613B66" w14:textId="77777777" w:rsidR="00D20908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темпер</w:t>
            </w:r>
            <w:r w:rsidR="00D20908">
              <w:rPr>
                <w:szCs w:val="16"/>
              </w:rPr>
              <w:t>ир.</w:t>
            </w:r>
          </w:p>
        </w:tc>
        <w:tc>
          <w:tcPr>
            <w:tcW w:w="1985" w:type="dxa"/>
            <w:gridSpan w:val="3"/>
          </w:tcPr>
          <w:p w14:paraId="1430659D" w14:textId="77777777" w:rsidR="00D20908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4"/>
          </w:tcPr>
          <w:p w14:paraId="1FB6FC4C" w14:textId="77777777" w:rsidR="00D20908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3E0DD566" w14:textId="77777777" w:rsidTr="00D20908">
        <w:trPr>
          <w:trHeight w:val="20"/>
        </w:trPr>
        <w:tc>
          <w:tcPr>
            <w:tcW w:w="2294" w:type="dxa"/>
            <w:gridSpan w:val="12"/>
          </w:tcPr>
          <w:p w14:paraId="0BACD53E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007D5A95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3"/>
          </w:tcPr>
          <w:p w14:paraId="6408BC4D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E2CBC54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5541A61A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5"/>
          </w:tcPr>
          <w:p w14:paraId="528E0724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3"/>
          </w:tcPr>
          <w:p w14:paraId="2DB4C5CC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4"/>
          </w:tcPr>
          <w:p w14:paraId="0B14F529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6B4D67B" w14:textId="77777777" w:rsidTr="00D20908">
        <w:trPr>
          <w:trHeight w:val="20"/>
        </w:trPr>
        <w:tc>
          <w:tcPr>
            <w:tcW w:w="1553" w:type="dxa"/>
            <w:gridSpan w:val="5"/>
          </w:tcPr>
          <w:p w14:paraId="33C08A0A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7C7C6F41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4CC517B5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3"/>
          </w:tcPr>
          <w:p w14:paraId="402B67C6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дежи </w:t>
            </w:r>
          </w:p>
        </w:tc>
        <w:tc>
          <w:tcPr>
            <w:tcW w:w="3248" w:type="dxa"/>
            <w:gridSpan w:val="16"/>
          </w:tcPr>
          <w:p w14:paraId="5C38FBC8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2"/>
            <w:shd w:val="clear" w:color="auto" w:fill="BFBFBF" w:themeFill="background1" w:themeFillShade="BF"/>
          </w:tcPr>
          <w:p w14:paraId="1120143B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06FD268B" w14:textId="77777777" w:rsidTr="00D20908">
        <w:trPr>
          <w:trHeight w:val="42"/>
        </w:trPr>
        <w:tc>
          <w:tcPr>
            <w:tcW w:w="1873" w:type="dxa"/>
            <w:gridSpan w:val="9"/>
          </w:tcPr>
          <w:p w14:paraId="3294E541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152BCDC6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C81F2A1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теплов.</w:t>
            </w:r>
          </w:p>
        </w:tc>
        <w:tc>
          <w:tcPr>
            <w:tcW w:w="2268" w:type="dxa"/>
            <w:gridSpan w:val="12"/>
          </w:tcPr>
          <w:p w14:paraId="3045F231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06690444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8"/>
          </w:tcPr>
          <w:p w14:paraId="05D55C9A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производ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4"/>
          </w:tcPr>
          <w:p w14:paraId="654E46C0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21CAB322" w14:textId="77777777" w:rsidTr="00D20908">
        <w:trPr>
          <w:trHeight w:val="20"/>
        </w:trPr>
        <w:tc>
          <w:tcPr>
            <w:tcW w:w="1873" w:type="dxa"/>
            <w:gridSpan w:val="9"/>
          </w:tcPr>
          <w:p w14:paraId="38BC6076" w14:textId="40361175" w:rsidR="00D20908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2DCD7106" w14:textId="196D5121" w:rsidR="00D20908" w:rsidRPr="00D20908" w:rsidRDefault="00691ABC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плитка</w:t>
            </w:r>
          </w:p>
        </w:tc>
        <w:tc>
          <w:tcPr>
            <w:tcW w:w="2082" w:type="dxa"/>
            <w:gridSpan w:val="15"/>
          </w:tcPr>
          <w:p w14:paraId="3D75CB12" w14:textId="0E912798" w:rsidR="00D20908" w:rsidRPr="00D2090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60D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19"/>
          </w:tcPr>
          <w:p w14:paraId="6AFC4DD9" w14:textId="77777777" w:rsidR="00D20908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8"/>
          </w:tcPr>
          <w:p w14:paraId="6C4375A4" w14:textId="77777777" w:rsidR="00D20908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4"/>
          </w:tcPr>
          <w:p w14:paraId="7304FF7F" w14:textId="77777777" w:rsidR="00D20908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4BA4C370" w14:textId="77777777" w:rsidTr="00D20908">
        <w:trPr>
          <w:trHeight w:val="20"/>
        </w:trPr>
        <w:tc>
          <w:tcPr>
            <w:tcW w:w="2426" w:type="dxa"/>
            <w:gridSpan w:val="14"/>
          </w:tcPr>
          <w:p w14:paraId="7846ECE6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53FB33AE" w14:textId="77777777" w:rsidR="007A0067" w:rsidRPr="00D2090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D2090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19"/>
          </w:tcPr>
          <w:p w14:paraId="66FA8B6D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2"/>
          </w:tcPr>
          <w:p w14:paraId="34C3C00C" w14:textId="77777777" w:rsidR="007A0067" w:rsidRPr="00430CE5" w:rsidRDefault="00C05B1A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6"/>
          </w:tcPr>
          <w:p w14:paraId="54AB51F8" w14:textId="77777777" w:rsidR="007A0067" w:rsidRPr="00430CE5" w:rsidRDefault="00C05B1A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4"/>
          </w:tcPr>
          <w:p w14:paraId="4B74671E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1412BF19" w14:textId="77777777" w:rsidTr="003B2605">
        <w:trPr>
          <w:trHeight w:val="20"/>
        </w:trPr>
        <w:tc>
          <w:tcPr>
            <w:tcW w:w="2156" w:type="dxa"/>
            <w:gridSpan w:val="11"/>
          </w:tcPr>
          <w:p w14:paraId="0AEA7BDA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609E1DB4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моск. сетки</w:t>
            </w:r>
          </w:p>
        </w:tc>
        <w:tc>
          <w:tcPr>
            <w:tcW w:w="1569" w:type="dxa"/>
            <w:gridSpan w:val="10"/>
          </w:tcPr>
          <w:p w14:paraId="2CE6757B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19"/>
          </w:tcPr>
          <w:p w14:paraId="2035C986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2"/>
            <w:vAlign w:val="center"/>
          </w:tcPr>
          <w:p w14:paraId="4A80EB5A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410" w:type="dxa"/>
            <w:gridSpan w:val="6"/>
            <w:vAlign w:val="center"/>
          </w:tcPr>
          <w:p w14:paraId="4ED1B516" w14:textId="77777777" w:rsidR="007A0067" w:rsidRPr="00046637" w:rsidRDefault="00C05B1A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ферментаторы</w:t>
            </w:r>
          </w:p>
        </w:tc>
        <w:tc>
          <w:tcPr>
            <w:tcW w:w="2831" w:type="dxa"/>
            <w:gridSpan w:val="4"/>
          </w:tcPr>
          <w:p w14:paraId="5E1CDB37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179C032A" w14:textId="77777777" w:rsidTr="00D20908">
        <w:trPr>
          <w:trHeight w:val="20"/>
        </w:trPr>
        <w:tc>
          <w:tcPr>
            <w:tcW w:w="2653" w:type="dxa"/>
            <w:gridSpan w:val="15"/>
          </w:tcPr>
          <w:p w14:paraId="2E39EE10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7F6E9654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508A0F66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2"/>
          </w:tcPr>
          <w:p w14:paraId="5B7D91B2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8"/>
          </w:tcPr>
          <w:p w14:paraId="7B4B4B1A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128D24CD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2"/>
            <w:vAlign w:val="center"/>
          </w:tcPr>
          <w:p w14:paraId="4BC985CB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410" w:type="dxa"/>
            <w:gridSpan w:val="6"/>
            <w:tcMar>
              <w:left w:w="0" w:type="dxa"/>
              <w:right w:w="0" w:type="dxa"/>
            </w:tcMar>
            <w:vAlign w:val="center"/>
          </w:tcPr>
          <w:p w14:paraId="0D1E94DD" w14:textId="77777777" w:rsidR="007A0067" w:rsidRDefault="00C05B1A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4"/>
          </w:tcPr>
          <w:p w14:paraId="6941AD23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0DC5B110" w14:textId="77777777" w:rsidTr="00D20908">
        <w:trPr>
          <w:trHeight w:val="20"/>
        </w:trPr>
        <w:tc>
          <w:tcPr>
            <w:tcW w:w="1579" w:type="dxa"/>
            <w:gridSpan w:val="6"/>
          </w:tcPr>
          <w:p w14:paraId="573227DD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инсек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3A303FAC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68078306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0"/>
          </w:tcPr>
          <w:p w14:paraId="033A5958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7082487A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2"/>
            <w:vAlign w:val="bottom"/>
          </w:tcPr>
          <w:p w14:paraId="51236369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6"/>
            <w:tcMar>
              <w:left w:w="0" w:type="dxa"/>
              <w:right w:w="0" w:type="dxa"/>
            </w:tcMar>
            <w:vAlign w:val="bottom"/>
          </w:tcPr>
          <w:p w14:paraId="55A9A40F" w14:textId="77777777" w:rsidR="007A0067" w:rsidRPr="00046637" w:rsidRDefault="00C05B1A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2831" w:type="dxa"/>
            <w:gridSpan w:val="4"/>
          </w:tcPr>
          <w:p w14:paraId="6807C962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3D6B576" w14:textId="77777777" w:rsidTr="00CC5505">
        <w:trPr>
          <w:trHeight w:val="20"/>
        </w:trPr>
        <w:tc>
          <w:tcPr>
            <w:tcW w:w="5141" w:type="dxa"/>
            <w:gridSpan w:val="35"/>
          </w:tcPr>
          <w:p w14:paraId="74265AF9" w14:textId="77777777" w:rsidR="007A0067" w:rsidRPr="00F83558" w:rsidRDefault="00C05B1A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0"/>
          </w:tcPr>
          <w:p w14:paraId="7E7CEA14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192D0990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4" w:type="dxa"/>
            <w:gridSpan w:val="6"/>
            <w:vAlign w:val="center"/>
          </w:tcPr>
          <w:p w14:paraId="6FD49C5F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43" w:type="dxa"/>
            <w:gridSpan w:val="2"/>
            <w:vAlign w:val="center"/>
          </w:tcPr>
          <w:p w14:paraId="4A7FD828" w14:textId="77777777" w:rsidR="007A0067" w:rsidRPr="0004663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тестораскатки</w:t>
            </w:r>
          </w:p>
        </w:tc>
        <w:tc>
          <w:tcPr>
            <w:tcW w:w="2831" w:type="dxa"/>
            <w:gridSpan w:val="4"/>
          </w:tcPr>
          <w:p w14:paraId="259442E3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163B857" w14:textId="77777777" w:rsidTr="00D20908">
        <w:trPr>
          <w:trHeight w:val="20"/>
        </w:trPr>
        <w:tc>
          <w:tcPr>
            <w:tcW w:w="2294" w:type="dxa"/>
            <w:gridSpan w:val="12"/>
          </w:tcPr>
          <w:p w14:paraId="1EFC5626" w14:textId="77777777" w:rsidR="007A0067" w:rsidRPr="005A42B3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5181A0F5" w14:textId="77777777" w:rsidR="007A0067" w:rsidRPr="005A42B3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19"/>
          </w:tcPr>
          <w:p w14:paraId="7508B6D6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6"/>
            <w:tcMar>
              <w:right w:w="0" w:type="dxa"/>
            </w:tcMar>
            <w:vAlign w:val="center"/>
          </w:tcPr>
          <w:p w14:paraId="6A5B15CB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2"/>
            <w:tcMar>
              <w:left w:w="0" w:type="dxa"/>
              <w:right w:w="0" w:type="dxa"/>
            </w:tcMar>
            <w:vAlign w:val="center"/>
          </w:tcPr>
          <w:p w14:paraId="435FF5DF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4"/>
            <w:vAlign w:val="center"/>
          </w:tcPr>
          <w:p w14:paraId="53683FC8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4EC757E" w14:textId="77777777" w:rsidTr="00D20908">
        <w:trPr>
          <w:trHeight w:val="20"/>
        </w:trPr>
        <w:tc>
          <w:tcPr>
            <w:tcW w:w="1019" w:type="dxa"/>
            <w:gridSpan w:val="2"/>
          </w:tcPr>
          <w:p w14:paraId="49A3D5E5" w14:textId="3170720C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2D51886F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2BEBE6CA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14018C68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19"/>
          </w:tcPr>
          <w:p w14:paraId="1A742E07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6"/>
            <w:vAlign w:val="center"/>
          </w:tcPr>
          <w:p w14:paraId="76167784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2"/>
            <w:vAlign w:val="center"/>
          </w:tcPr>
          <w:p w14:paraId="56F3ECE7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тарталетницы</w:t>
            </w:r>
          </w:p>
        </w:tc>
        <w:tc>
          <w:tcPr>
            <w:tcW w:w="2831" w:type="dxa"/>
            <w:gridSpan w:val="4"/>
            <w:vAlign w:val="center"/>
          </w:tcPr>
          <w:p w14:paraId="66D42DC3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2933FA1D" w14:textId="77777777" w:rsidTr="00CC5505">
        <w:trPr>
          <w:trHeight w:val="20"/>
        </w:trPr>
        <w:tc>
          <w:tcPr>
            <w:tcW w:w="5141" w:type="dxa"/>
            <w:gridSpan w:val="35"/>
          </w:tcPr>
          <w:p w14:paraId="2E6452F1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19"/>
          </w:tcPr>
          <w:p w14:paraId="59CEBE3E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8"/>
            <w:vAlign w:val="center"/>
          </w:tcPr>
          <w:p w14:paraId="6B65306E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4"/>
            <w:vAlign w:val="center"/>
          </w:tcPr>
          <w:p w14:paraId="23FFD8FC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218F244" w14:textId="77777777" w:rsidTr="003B2605">
        <w:trPr>
          <w:trHeight w:val="20"/>
        </w:trPr>
        <w:tc>
          <w:tcPr>
            <w:tcW w:w="1095" w:type="dxa"/>
            <w:gridSpan w:val="3"/>
          </w:tcPr>
          <w:p w14:paraId="4A0EF7B6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3B41DE67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68FDF4B9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71A25F34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8"/>
          </w:tcPr>
          <w:p w14:paraId="7D2B53B6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023756D8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rFonts w:eastAsia="Times New Roman"/>
                <w:szCs w:val="16"/>
              </w:rPr>
              <w:t>расстоеч</w:t>
            </w:r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термочехлы</w:t>
            </w:r>
          </w:p>
        </w:tc>
        <w:tc>
          <w:tcPr>
            <w:tcW w:w="3967" w:type="dxa"/>
            <w:gridSpan w:val="8"/>
            <w:vAlign w:val="center"/>
          </w:tcPr>
          <w:p w14:paraId="200B5B56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4"/>
            <w:vAlign w:val="center"/>
          </w:tcPr>
          <w:p w14:paraId="6EBBB4EE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4A07E3F" w14:textId="77777777" w:rsidTr="00D20908">
        <w:trPr>
          <w:trHeight w:val="20"/>
        </w:trPr>
        <w:tc>
          <w:tcPr>
            <w:tcW w:w="2294" w:type="dxa"/>
            <w:gridSpan w:val="12"/>
          </w:tcPr>
          <w:p w14:paraId="0212F273" w14:textId="77777777" w:rsidR="007A0067" w:rsidRPr="00FA33E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2BEBCDCA" w14:textId="77777777" w:rsidR="007A0067" w:rsidRPr="00FA33E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10429814" w14:textId="77777777" w:rsidR="007A0067" w:rsidRPr="00FA33E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19"/>
          </w:tcPr>
          <w:p w14:paraId="65D0EBA3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3"/>
            <w:vAlign w:val="bottom"/>
          </w:tcPr>
          <w:p w14:paraId="1AECCB25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5"/>
            <w:vAlign w:val="bottom"/>
          </w:tcPr>
          <w:p w14:paraId="093A18BF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4"/>
            <w:vAlign w:val="center"/>
          </w:tcPr>
          <w:p w14:paraId="14D403BF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760F8C8" w14:textId="77777777" w:rsidTr="00D20908">
        <w:trPr>
          <w:trHeight w:val="20"/>
        </w:trPr>
        <w:tc>
          <w:tcPr>
            <w:tcW w:w="2426" w:type="dxa"/>
            <w:gridSpan w:val="14"/>
          </w:tcPr>
          <w:p w14:paraId="3C17F1C8" w14:textId="77777777" w:rsidR="007A0067" w:rsidRPr="00FA33E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7DA356A6" w14:textId="77777777" w:rsidR="007A0067" w:rsidRPr="00FA33E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19"/>
          </w:tcPr>
          <w:p w14:paraId="7E402C11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8"/>
            <w:vAlign w:val="center"/>
          </w:tcPr>
          <w:p w14:paraId="7EE77B7D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4"/>
            <w:vAlign w:val="center"/>
          </w:tcPr>
          <w:p w14:paraId="1179593B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66E1805" w14:textId="77777777" w:rsidTr="00D20908">
        <w:trPr>
          <w:trHeight w:val="20"/>
        </w:trPr>
        <w:tc>
          <w:tcPr>
            <w:tcW w:w="1579" w:type="dxa"/>
            <w:gridSpan w:val="6"/>
          </w:tcPr>
          <w:p w14:paraId="5E351461" w14:textId="77777777" w:rsidR="007A0067" w:rsidRPr="00FA33E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355BB3AB" w14:textId="71D6FC2C" w:rsidR="007A0067" w:rsidRPr="00FA33E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19"/>
          </w:tcPr>
          <w:p w14:paraId="1A086637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8"/>
            <w:vAlign w:val="center"/>
          </w:tcPr>
          <w:p w14:paraId="4F45FD35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минифилы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4"/>
            <w:vAlign w:val="center"/>
          </w:tcPr>
          <w:p w14:paraId="4B0FC10E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8654E12" w14:textId="77777777" w:rsidTr="00CC5505">
        <w:trPr>
          <w:trHeight w:val="20"/>
        </w:trPr>
        <w:tc>
          <w:tcPr>
            <w:tcW w:w="5141" w:type="dxa"/>
            <w:gridSpan w:val="35"/>
          </w:tcPr>
          <w:p w14:paraId="389C3ACE" w14:textId="77777777" w:rsidR="007A0067" w:rsidRPr="00FA33E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19"/>
          </w:tcPr>
          <w:p w14:paraId="5C88B325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5"/>
            <w:vAlign w:val="center"/>
          </w:tcPr>
          <w:p w14:paraId="034D8922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3"/>
            <w:vAlign w:val="center"/>
          </w:tcPr>
          <w:p w14:paraId="50928609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4"/>
            <w:vAlign w:val="center"/>
          </w:tcPr>
          <w:p w14:paraId="202CF951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660BDA7" w14:textId="77777777" w:rsidTr="00D20908">
        <w:trPr>
          <w:trHeight w:val="85"/>
        </w:trPr>
        <w:tc>
          <w:tcPr>
            <w:tcW w:w="2294" w:type="dxa"/>
            <w:gridSpan w:val="12"/>
          </w:tcPr>
          <w:p w14:paraId="61710AD6" w14:textId="77777777" w:rsidR="007A0067" w:rsidRPr="00EF5416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48B9AF26" w14:textId="77777777" w:rsidR="007A0067" w:rsidRPr="00EF5416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19"/>
          </w:tcPr>
          <w:p w14:paraId="168124DE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8"/>
            <w:vAlign w:val="bottom"/>
          </w:tcPr>
          <w:p w14:paraId="737006E0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4"/>
            <w:vAlign w:val="center"/>
          </w:tcPr>
          <w:p w14:paraId="2BC4C25A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F768EB3" w14:textId="77777777" w:rsidTr="00D20908">
        <w:trPr>
          <w:trHeight w:val="20"/>
        </w:trPr>
        <w:tc>
          <w:tcPr>
            <w:tcW w:w="2294" w:type="dxa"/>
            <w:gridSpan w:val="12"/>
          </w:tcPr>
          <w:p w14:paraId="38588A08" w14:textId="77777777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37B430FE" w14:textId="77777777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19"/>
          </w:tcPr>
          <w:p w14:paraId="16C8632E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8"/>
            <w:vAlign w:val="center"/>
          </w:tcPr>
          <w:p w14:paraId="2091AC90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4"/>
            <w:vAlign w:val="center"/>
          </w:tcPr>
          <w:p w14:paraId="0F95C36B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66E118D7" w14:textId="77777777" w:rsidTr="00D20908">
        <w:trPr>
          <w:trHeight w:val="20"/>
        </w:trPr>
        <w:tc>
          <w:tcPr>
            <w:tcW w:w="810" w:type="dxa"/>
          </w:tcPr>
          <w:p w14:paraId="024D5707" w14:textId="7C5C4A47" w:rsidR="00D20908" w:rsidRPr="00B479BF" w:rsidRDefault="00C05B1A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6C104D87" w14:textId="77777777" w:rsidR="00D20908" w:rsidRPr="00B479BF" w:rsidRDefault="00C05B1A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487B37C5" w14:textId="77777777" w:rsidR="00D20908" w:rsidRPr="00B479BF" w:rsidRDefault="00C05B1A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3A17578F" w14:textId="77777777" w:rsidR="00D20908" w:rsidRPr="00B479BF" w:rsidRDefault="00C05B1A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2C86DE5E" w14:textId="77777777" w:rsidR="00D20908" w:rsidRPr="00B479BF" w:rsidRDefault="00C05B1A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19"/>
          </w:tcPr>
          <w:p w14:paraId="4D0D98AF" w14:textId="77777777" w:rsidR="00D2090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8"/>
            <w:vAlign w:val="bottom"/>
          </w:tcPr>
          <w:p w14:paraId="1DA757EE" w14:textId="77777777" w:rsidR="00D2090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4"/>
            <w:vAlign w:val="center"/>
          </w:tcPr>
          <w:p w14:paraId="37E4FD95" w14:textId="77777777" w:rsidR="00D2090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0F28E143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6482D688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19"/>
          </w:tcPr>
          <w:p w14:paraId="0A6D04DD" w14:textId="77777777" w:rsidR="00D20908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8"/>
            <w:vAlign w:val="bottom"/>
          </w:tcPr>
          <w:p w14:paraId="13604384" w14:textId="77777777" w:rsidR="00D20908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4"/>
            <w:vAlign w:val="center"/>
          </w:tcPr>
          <w:p w14:paraId="6F0ADF64" w14:textId="77777777" w:rsidR="00D20908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23C1810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E568A67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19"/>
          </w:tcPr>
          <w:p w14:paraId="49085AB3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2"/>
            <w:vAlign w:val="bottom"/>
          </w:tcPr>
          <w:p w14:paraId="608C513A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6"/>
            <w:vAlign w:val="bottom"/>
          </w:tcPr>
          <w:p w14:paraId="021513DD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4"/>
            <w:vAlign w:val="center"/>
          </w:tcPr>
          <w:p w14:paraId="7DA7A713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6FCB97BB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51800DDC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19"/>
          </w:tcPr>
          <w:p w14:paraId="38A097B9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2"/>
            <w:vAlign w:val="bottom"/>
          </w:tcPr>
          <w:p w14:paraId="03E97624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6"/>
            <w:vAlign w:val="bottom"/>
          </w:tcPr>
          <w:p w14:paraId="2E660611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слайсера</w:t>
            </w:r>
          </w:p>
        </w:tc>
        <w:tc>
          <w:tcPr>
            <w:tcW w:w="2831" w:type="dxa"/>
            <w:gridSpan w:val="4"/>
            <w:vAlign w:val="center"/>
          </w:tcPr>
          <w:p w14:paraId="1B037C7D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3FF225D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7088D65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19"/>
            <w:shd w:val="clear" w:color="auto" w:fill="BFBFBF" w:themeFill="background1" w:themeFillShade="BF"/>
          </w:tcPr>
          <w:p w14:paraId="4C93E01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2"/>
            <w:shd w:val="clear" w:color="auto" w:fill="BFBFBF" w:themeFill="background1" w:themeFillShade="BF"/>
            <w:vAlign w:val="bottom"/>
          </w:tcPr>
          <w:p w14:paraId="6008780B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702B9906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7A2C63B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4"/>
            <w:shd w:val="clear" w:color="auto" w:fill="FFFFFF" w:themeFill="background1"/>
          </w:tcPr>
          <w:p w14:paraId="4A9B9B73" w14:textId="2E335C8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4EA778B2" w14:textId="267CF2C2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225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09CE306A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2"/>
            <w:vMerge w:val="restart"/>
          </w:tcPr>
          <w:p w14:paraId="46240DA0" w14:textId="017D5CF6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EndPr/>
              <w:sdtContent>
                <w:r w:rsidR="00691ABC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EndPr/>
              <w:sdtContent>
                <w:r w:rsidR="00691ABC">
                  <w:rPr>
                    <w:szCs w:val="16"/>
                  </w:rPr>
                  <w:t>1,0 % - 2,0 %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691ABC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E3D223D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539A7C94" w14:textId="755B310C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68AA2E47" w14:textId="26943207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63BE44F0" w14:textId="77777777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1567A1A7" w14:textId="7CEB1B4D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4"/>
          </w:tcPr>
          <w:p w14:paraId="43B13DD0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019D2C9B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2" w:type="dxa"/>
            <w:gridSpan w:val="3"/>
          </w:tcPr>
          <w:p w14:paraId="05C4FA33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2"/>
            <w:vMerge/>
            <w:shd w:val="clear" w:color="auto" w:fill="BFBFBF" w:themeFill="background1" w:themeFillShade="BF"/>
            <w:vAlign w:val="bottom"/>
          </w:tcPr>
          <w:p w14:paraId="70BF195E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0509F5E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3A577F1D" w14:textId="77777777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49B4463D" w14:textId="77777777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23F76FAC" w14:textId="77777777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4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683E755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6D4E9D84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7BFDB188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2"/>
            <w:vMerge w:val="restart"/>
            <w:tcMar>
              <w:left w:w="108" w:type="dxa"/>
              <w:right w:w="108" w:type="dxa"/>
            </w:tcMar>
          </w:tcPr>
          <w:p w14:paraId="4E90B3DA" w14:textId="688F215B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EndPr/>
              <w:sdtContent>
                <w:r w:rsidR="00691ABC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  <w:listItem w:displayText="0,05 % (по НУК)" w:value="0,05 % (по НУК)"/>
                </w:dropDownList>
              </w:sdtPr>
              <w:sdtEndPr/>
              <w:sdtContent>
                <w:r w:rsidR="00691ABC">
                  <w:rPr>
                    <w:szCs w:val="16"/>
                  </w:rPr>
                  <w:t>0,05 %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691ABC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5CF762F0" w14:textId="77777777" w:rsidTr="00D20908">
        <w:trPr>
          <w:trHeight w:val="20"/>
        </w:trPr>
        <w:tc>
          <w:tcPr>
            <w:tcW w:w="1873" w:type="dxa"/>
            <w:gridSpan w:val="9"/>
          </w:tcPr>
          <w:p w14:paraId="4FFEA593" w14:textId="77777777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722DCBA" w14:textId="77777777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19"/>
            <w:shd w:val="clear" w:color="auto" w:fill="BFBFBF" w:themeFill="background1" w:themeFillShade="BF"/>
          </w:tcPr>
          <w:p w14:paraId="0F7AD418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2"/>
            <w:vMerge/>
            <w:vAlign w:val="bottom"/>
          </w:tcPr>
          <w:p w14:paraId="76274E6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C1F081B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199B80E9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7"/>
          </w:tcPr>
          <w:p w14:paraId="7DAD1773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74698871" w14:textId="51204E5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2"/>
            <w:vMerge w:val="restart"/>
            <w:shd w:val="clear" w:color="auto" w:fill="FFFFFF" w:themeFill="background1"/>
          </w:tcPr>
          <w:p w14:paraId="0FA44606" w14:textId="3897708E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EndPr/>
              <w:sdtContent>
                <w:r w:rsidR="00691ABC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EndPr/>
              <w:sdtContent>
                <w:r w:rsidR="00691ABC">
                  <w:rPr>
                    <w:szCs w:val="16"/>
                  </w:rPr>
                  <w:t>1,0 % - 2,0 %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691ABC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07FC2260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3D86C8ED" w14:textId="77777777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76D7131F" w14:textId="77777777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34058319" w14:textId="77777777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shd w:val="clear" w:color="auto" w:fill="F2F2F2" w:themeFill="background1" w:themeFillShade="F2"/>
          </w:tcPr>
          <w:p w14:paraId="52833338" w14:textId="0A8C2C2F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0E50BCB8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4A649C5C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10CF5422" w14:textId="77777777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2"/>
            <w:vMerge/>
            <w:shd w:val="clear" w:color="auto" w:fill="FFFFFF" w:themeFill="background1"/>
          </w:tcPr>
          <w:p w14:paraId="7CDB669A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09B0C56D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6EBF7D3C" w14:textId="4E9BEE05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43346820" w14:textId="23A93B70" w:rsidR="007A0067" w:rsidRPr="00C12148" w:rsidRDefault="00C05B1A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1AB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</w:p>
        </w:tc>
        <w:tc>
          <w:tcPr>
            <w:tcW w:w="4392" w:type="dxa"/>
            <w:gridSpan w:val="19"/>
            <w:shd w:val="clear" w:color="auto" w:fill="FFFFFF" w:themeFill="background1"/>
          </w:tcPr>
          <w:p w14:paraId="4C8B5AE2" w14:textId="5D75FB3B" w:rsidR="007A0067" w:rsidRPr="00C12148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047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2"/>
            <w:vMerge w:val="restart"/>
          </w:tcPr>
          <w:p w14:paraId="192A5FFA" w14:textId="77777777" w:rsidR="007A0067" w:rsidRPr="00C12148" w:rsidRDefault="00C05B1A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13776668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5D92A4A3" w14:textId="77777777" w:rsidR="007A0067" w:rsidRPr="00FC5861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5DC2EA56" w14:textId="77777777" w:rsidR="007A0067" w:rsidRPr="00FC5861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дезин.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19A4DF61" w14:textId="77777777" w:rsidR="007A0067" w:rsidRPr="00FC5861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дезин. ковры</w:t>
            </w:r>
          </w:p>
        </w:tc>
        <w:tc>
          <w:tcPr>
            <w:tcW w:w="4392" w:type="dxa"/>
            <w:gridSpan w:val="19"/>
            <w:shd w:val="clear" w:color="auto" w:fill="BFBFBF" w:themeFill="background1" w:themeFillShade="BF"/>
          </w:tcPr>
          <w:p w14:paraId="651A428F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2"/>
            <w:vMerge/>
          </w:tcPr>
          <w:p w14:paraId="3B785C3D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124F76FD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6A059E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19"/>
          </w:tcPr>
          <w:p w14:paraId="30A4EC20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2"/>
            <w:vMerge w:val="restart"/>
          </w:tcPr>
          <w:p w14:paraId="420343DE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5FDEF3DD" w14:textId="77777777" w:rsidTr="00D20908">
        <w:trPr>
          <w:trHeight w:val="20"/>
        </w:trPr>
        <w:tc>
          <w:tcPr>
            <w:tcW w:w="1149" w:type="dxa"/>
            <w:gridSpan w:val="4"/>
          </w:tcPr>
          <w:p w14:paraId="0D948B80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16B85AD6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39817319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36295821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9"/>
          </w:tcPr>
          <w:p w14:paraId="6B26BFDB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машины таромоечные</w:t>
            </w:r>
          </w:p>
        </w:tc>
        <w:tc>
          <w:tcPr>
            <w:tcW w:w="2272" w:type="dxa"/>
            <w:gridSpan w:val="10"/>
          </w:tcPr>
          <w:p w14:paraId="489B148B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2"/>
            <w:vMerge/>
          </w:tcPr>
          <w:p w14:paraId="006FE633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32A9B628" w14:textId="77777777" w:rsidTr="00D20908">
        <w:trPr>
          <w:trHeight w:val="20"/>
        </w:trPr>
        <w:tc>
          <w:tcPr>
            <w:tcW w:w="3007" w:type="dxa"/>
            <w:gridSpan w:val="19"/>
          </w:tcPr>
          <w:p w14:paraId="073E4E1D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C5861">
                  <w:rPr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СП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7C4771E4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обувницы</w:t>
            </w:r>
          </w:p>
        </w:tc>
        <w:tc>
          <w:tcPr>
            <w:tcW w:w="1000" w:type="dxa"/>
            <w:gridSpan w:val="2"/>
          </w:tcPr>
          <w:p w14:paraId="5BE94358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19"/>
            <w:shd w:val="clear" w:color="auto" w:fill="BFBFBF" w:themeFill="background1" w:themeFillShade="BF"/>
          </w:tcPr>
          <w:p w14:paraId="1EC96934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2"/>
            <w:vMerge w:val="restart"/>
          </w:tcPr>
          <w:p w14:paraId="2FD5A863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7A0067" w:rsidRPr="00D23288" w14:paraId="533BF6FF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33BDEE5B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86DDA06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4951DE2A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64C4BDC2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19"/>
          </w:tcPr>
          <w:p w14:paraId="6AB0A6C6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2"/>
            <w:vMerge/>
          </w:tcPr>
          <w:p w14:paraId="15FAD7F8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355B5125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3E7F6D6D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19"/>
          </w:tcPr>
          <w:p w14:paraId="3995D1CE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2"/>
            <w:shd w:val="clear" w:color="auto" w:fill="BFBFBF" w:themeFill="background1" w:themeFillShade="BF"/>
          </w:tcPr>
          <w:p w14:paraId="439E9232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773D0D3B" w14:textId="77777777" w:rsidTr="00D20908">
        <w:trPr>
          <w:trHeight w:val="20"/>
        </w:trPr>
        <w:tc>
          <w:tcPr>
            <w:tcW w:w="1579" w:type="dxa"/>
            <w:gridSpan w:val="6"/>
          </w:tcPr>
          <w:p w14:paraId="0B44CF23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69CB2B42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32477000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79A06E7D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7"/>
          </w:tcPr>
          <w:p w14:paraId="1ABB9DFC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2AA887AB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2"/>
            <w:vMerge w:val="restart"/>
          </w:tcPr>
          <w:p w14:paraId="1E696AAA" w14:textId="45A67B39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691ABC">
              <w:rPr>
                <w:szCs w:val="16"/>
              </w:rPr>
              <w:t>сотрудник внешнего клининга</w:t>
            </w:r>
          </w:p>
          <w:p w14:paraId="4D2DB06F" w14:textId="729DD17F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691ABC">
              <w:rPr>
                <w:szCs w:val="16"/>
              </w:rPr>
              <w:t xml:space="preserve"> сотрудник внутреннего клининга</w:t>
            </w:r>
          </w:p>
          <w:p w14:paraId="6CD66066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7A0067" w:rsidRPr="00D23288" w14:paraId="0B9E6068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7C318B16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7"/>
          </w:tcPr>
          <w:p w14:paraId="13B1D889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28CCB7E4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50B7818A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2"/>
            <w:vMerge/>
          </w:tcPr>
          <w:p w14:paraId="2AF17190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90B58DE" w14:textId="77777777" w:rsidTr="00D20908">
        <w:trPr>
          <w:trHeight w:val="20"/>
        </w:trPr>
        <w:tc>
          <w:tcPr>
            <w:tcW w:w="1019" w:type="dxa"/>
            <w:gridSpan w:val="2"/>
          </w:tcPr>
          <w:p w14:paraId="55E52702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53165E87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1C3542FA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425733CE" w14:textId="77777777" w:rsidR="007A0067" w:rsidRPr="005E2049" w:rsidRDefault="00C05B1A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7"/>
          </w:tcPr>
          <w:p w14:paraId="266B4E83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7DAFC7E9" w14:textId="77777777" w:rsidR="007A0067" w:rsidRDefault="00C05B1A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5B952B0E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2"/>
            <w:vMerge/>
          </w:tcPr>
          <w:p w14:paraId="04A1AA35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535D1D88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8E9C6" w14:textId="77777777" w:rsidR="00C05B1A" w:rsidRDefault="00C05B1A">
      <w:r>
        <w:separator/>
      </w:r>
    </w:p>
  </w:endnote>
  <w:endnote w:type="continuationSeparator" w:id="0">
    <w:p w14:paraId="67EB117A" w14:textId="77777777" w:rsidR="00C05B1A" w:rsidRDefault="00C05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864B2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B80C9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92572" w14:textId="77777777" w:rsidR="00C05B1A" w:rsidRDefault="00C05B1A">
      <w:r>
        <w:separator/>
      </w:r>
    </w:p>
  </w:footnote>
  <w:footnote w:type="continuationSeparator" w:id="0">
    <w:p w14:paraId="77AE409D" w14:textId="77777777" w:rsidR="00C05B1A" w:rsidRDefault="00C05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CB1A0" w14:textId="77777777" w:rsidR="00F404FC" w:rsidRPr="009B4662" w:rsidRDefault="00691AB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91ABC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20914525">
    <w:abstractNumId w:val="20"/>
  </w:num>
  <w:num w:numId="2" w16cid:durableId="700938580">
    <w:abstractNumId w:val="36"/>
  </w:num>
  <w:num w:numId="3" w16cid:durableId="1492790094">
    <w:abstractNumId w:val="27"/>
  </w:num>
  <w:num w:numId="4" w16cid:durableId="1911958853">
    <w:abstractNumId w:val="17"/>
  </w:num>
  <w:num w:numId="5" w16cid:durableId="1503813217">
    <w:abstractNumId w:val="16"/>
  </w:num>
  <w:num w:numId="6" w16cid:durableId="1556813641">
    <w:abstractNumId w:val="30"/>
  </w:num>
  <w:num w:numId="7" w16cid:durableId="1729108274">
    <w:abstractNumId w:val="26"/>
  </w:num>
  <w:num w:numId="8" w16cid:durableId="908883148">
    <w:abstractNumId w:val="35"/>
  </w:num>
  <w:num w:numId="9" w16cid:durableId="968127704">
    <w:abstractNumId w:val="31"/>
  </w:num>
  <w:num w:numId="10" w16cid:durableId="1766074684">
    <w:abstractNumId w:val="15"/>
  </w:num>
  <w:num w:numId="11" w16cid:durableId="1606229625">
    <w:abstractNumId w:val="24"/>
  </w:num>
  <w:num w:numId="12" w16cid:durableId="737900000">
    <w:abstractNumId w:val="29"/>
  </w:num>
  <w:num w:numId="13" w16cid:durableId="288316164">
    <w:abstractNumId w:val="38"/>
  </w:num>
  <w:num w:numId="14" w16cid:durableId="868108215">
    <w:abstractNumId w:val="23"/>
  </w:num>
  <w:num w:numId="15" w16cid:durableId="2116904191">
    <w:abstractNumId w:val="19"/>
  </w:num>
  <w:num w:numId="16" w16cid:durableId="1168405509">
    <w:abstractNumId w:val="11"/>
  </w:num>
  <w:num w:numId="17" w16cid:durableId="1079712644">
    <w:abstractNumId w:val="21"/>
  </w:num>
  <w:num w:numId="18" w16cid:durableId="1904558059">
    <w:abstractNumId w:val="22"/>
  </w:num>
  <w:num w:numId="19" w16cid:durableId="979572466">
    <w:abstractNumId w:val="37"/>
  </w:num>
  <w:num w:numId="20" w16cid:durableId="2109964111">
    <w:abstractNumId w:val="32"/>
  </w:num>
  <w:num w:numId="21" w16cid:durableId="849494114">
    <w:abstractNumId w:val="12"/>
  </w:num>
  <w:num w:numId="22" w16cid:durableId="1034774756">
    <w:abstractNumId w:val="33"/>
  </w:num>
  <w:num w:numId="23" w16cid:durableId="62340016">
    <w:abstractNumId w:val="25"/>
  </w:num>
  <w:num w:numId="24" w16cid:durableId="692615739">
    <w:abstractNumId w:val="13"/>
  </w:num>
  <w:num w:numId="25" w16cid:durableId="1672680581">
    <w:abstractNumId w:val="28"/>
  </w:num>
  <w:num w:numId="26" w16cid:durableId="524833457">
    <w:abstractNumId w:val="14"/>
  </w:num>
  <w:num w:numId="27" w16cid:durableId="1420908067">
    <w:abstractNumId w:val="9"/>
  </w:num>
  <w:num w:numId="28" w16cid:durableId="875118091">
    <w:abstractNumId w:val="7"/>
  </w:num>
  <w:num w:numId="29" w16cid:durableId="1160849494">
    <w:abstractNumId w:val="6"/>
  </w:num>
  <w:num w:numId="30" w16cid:durableId="954679200">
    <w:abstractNumId w:val="5"/>
  </w:num>
  <w:num w:numId="31" w16cid:durableId="613245312">
    <w:abstractNumId w:val="4"/>
  </w:num>
  <w:num w:numId="32" w16cid:durableId="324823642">
    <w:abstractNumId w:val="8"/>
  </w:num>
  <w:num w:numId="33" w16cid:durableId="1970277359">
    <w:abstractNumId w:val="3"/>
  </w:num>
  <w:num w:numId="34" w16cid:durableId="1896967091">
    <w:abstractNumId w:val="2"/>
  </w:num>
  <w:num w:numId="35" w16cid:durableId="638076890">
    <w:abstractNumId w:val="1"/>
  </w:num>
  <w:num w:numId="36" w16cid:durableId="339696092">
    <w:abstractNumId w:val="0"/>
  </w:num>
  <w:num w:numId="37" w16cid:durableId="81532111">
    <w:abstractNumId w:val="13"/>
  </w:num>
  <w:num w:numId="38" w16cid:durableId="770317455">
    <w:abstractNumId w:val="10"/>
  </w:num>
  <w:num w:numId="39" w16cid:durableId="1816752059">
    <w:abstractNumId w:val="18"/>
  </w:num>
  <w:num w:numId="40" w16cid:durableId="1906645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B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860D2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265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10B6"/>
    <w:rsid w:val="006820F6"/>
    <w:rsid w:val="00684D08"/>
    <w:rsid w:val="006854F0"/>
    <w:rsid w:val="0069061D"/>
    <w:rsid w:val="00691ABC"/>
    <w:rsid w:val="00693875"/>
    <w:rsid w:val="006939F3"/>
    <w:rsid w:val="0069548A"/>
    <w:rsid w:val="00695D62"/>
    <w:rsid w:val="00696E4B"/>
    <w:rsid w:val="00697203"/>
    <w:rsid w:val="006975DE"/>
    <w:rsid w:val="00697F96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05C2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D788F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2251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476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5B1A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8FF22B"/>
  <w15:docId w15:val="{55F78FD6-194A-45E5-B204-877213C5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BF517C52224FEBBD47453F7A8A2A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50BB4-1F3B-43CE-A466-88C051256E9C}"/>
      </w:docPartPr>
      <w:docPartBody>
        <w:p w:rsidR="00E157CC" w:rsidRDefault="00E157CC">
          <w:pPr>
            <w:pStyle w:val="91BF517C52224FEBBD47453F7A8A2AD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472D6E6BFF614C5EBB1C127D3FD574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4A15E0-DF03-4528-9957-D034E74AA18C}"/>
      </w:docPartPr>
      <w:docPartBody>
        <w:p w:rsidR="00E157CC" w:rsidRDefault="00E157CC">
          <w:pPr>
            <w:pStyle w:val="472D6E6BFF614C5EBB1C127D3FD5741E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CC"/>
    <w:rsid w:val="00697F96"/>
    <w:rsid w:val="00BB5873"/>
    <w:rsid w:val="00E1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1BF517C52224FEBBD47453F7A8A2AD7">
    <w:name w:val="91BF517C52224FEBBD47453F7A8A2AD7"/>
  </w:style>
  <w:style w:type="paragraph" w:customStyle="1" w:styleId="472D6E6BFF614C5EBB1C127D3FD5741E">
    <w:name w:val="472D6E6BFF614C5EBB1C127D3FD574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</Template>
  <TotalTime>24</TotalTime>
  <Pages>1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Рочева Наталья Владимировна</dc:creator>
  <cp:lastModifiedBy>Рочева Наталья Владимировна</cp:lastModifiedBy>
  <cp:revision>5</cp:revision>
  <cp:lastPrinted>2026-08-31T08:30:00Z</cp:lastPrinted>
  <dcterms:created xsi:type="dcterms:W3CDTF">2026-09-02T10:47:00Z</dcterms:created>
  <dcterms:modified xsi:type="dcterms:W3CDTF">2026-09-02T12:50:00Z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