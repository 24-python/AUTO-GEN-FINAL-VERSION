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F3FC153" w:rsidR="00F24501" w:rsidRPr="00D23288" w:rsidRDefault="00804671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80467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80467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80467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804671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804671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80467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80467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80467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80467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80467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80467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80467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80467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804671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804671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804671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11B75CBD" w:rsidR="00EB2A92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54D0E3B4" w:rsidR="00EB2A92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804671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80467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804671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804671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804671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804671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804671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80467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80467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80467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804671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804671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804671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804671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804671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804671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80467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80467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80467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80467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80467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80467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80467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804671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80467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804671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80467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80467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80467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804671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804671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804671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804671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804671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804671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80467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804671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43C79052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2145A">
                  <w:rPr>
                    <w:szCs w:val="16"/>
                  </w:rPr>
                  <w:t>0,02 %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80467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80467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80467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80467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80467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80467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80467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80467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80467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68C34" w14:textId="77777777" w:rsidR="00804671" w:rsidRDefault="00804671">
      <w:r>
        <w:separator/>
      </w:r>
    </w:p>
  </w:endnote>
  <w:endnote w:type="continuationSeparator" w:id="0">
    <w:p w14:paraId="0EECE4A8" w14:textId="77777777" w:rsidR="00804671" w:rsidRDefault="00804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BD702" w14:textId="77777777" w:rsidR="00804671" w:rsidRDefault="00804671">
      <w:r>
        <w:separator/>
      </w:r>
    </w:p>
  </w:footnote>
  <w:footnote w:type="continuationSeparator" w:id="0">
    <w:p w14:paraId="2B097D44" w14:textId="77777777" w:rsidR="00804671" w:rsidRDefault="00804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662AB8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45569" w:rsidRPr="00245569">
        <w:rPr>
          <w:rStyle w:val="a6"/>
          <w:lang w:val="en-US"/>
        </w:rPr>
        <w:t>Ф-ХХ</w:t>
      </w:r>
      <w:r w:rsidR="0024556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2AB8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67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6812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4682E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B60A47" w:rsidP="00B60A47">
          <w:pPr>
            <w:pStyle w:val="A0711B191F8A4ACAAA52668F5B5336A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C4D86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66B9A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342</TotalTime>
  <Pages>2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80</cp:revision>
  <cp:lastPrinted>2026-05-14T04:24:00Z</cp:lastPrinted>
  <dcterms:created xsi:type="dcterms:W3CDTF">2026-04-16T09:45:00Z</dcterms:created>
  <dcterms:modified xsi:type="dcterms:W3CDTF">2026-05-20T09:16:00Z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