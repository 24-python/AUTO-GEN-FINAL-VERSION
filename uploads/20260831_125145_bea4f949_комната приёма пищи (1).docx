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2780448B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315E8D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36217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DAD44" w14:textId="77777777" w:rsidR="00103E98" w:rsidRDefault="00103E98">
      <w:r>
        <w:separator/>
      </w:r>
    </w:p>
  </w:endnote>
  <w:endnote w:type="continuationSeparator" w:id="0">
    <w:p w14:paraId="262BCC3F" w14:textId="77777777" w:rsidR="00103E98" w:rsidRDefault="0010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F51DF" w14:textId="77777777" w:rsidR="00103E98" w:rsidRDefault="00103E98">
      <w:r>
        <w:separator/>
      </w:r>
    </w:p>
  </w:footnote>
  <w:footnote w:type="continuationSeparator" w:id="0">
    <w:p w14:paraId="388E01BD" w14:textId="77777777" w:rsidR="00103E98" w:rsidRDefault="00103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E98"/>
    <w:rsid w:val="00103F1A"/>
    <w:rsid w:val="00104D58"/>
    <w:rsid w:val="00105CB1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15E8D"/>
    <w:rsid w:val="003204AD"/>
    <w:rsid w:val="00323347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059"/>
    <w:rsid w:val="004651B0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34A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2734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5A8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07F1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3FAA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028B"/>
    <w:rsid w:val="00F15138"/>
    <w:rsid w:val="00F16016"/>
    <w:rsid w:val="00F1775E"/>
    <w:rsid w:val="00F20D52"/>
    <w:rsid w:val="00F21459"/>
    <w:rsid w:val="00F225B7"/>
    <w:rsid w:val="00F24501"/>
    <w:rsid w:val="00F27FFC"/>
    <w:rsid w:val="00F36217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05054"/>
    <w:rsid w:val="001E3716"/>
    <w:rsid w:val="002C5FB8"/>
    <w:rsid w:val="006F46E9"/>
    <w:rsid w:val="008867F0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63</TotalTime>
  <Pages>1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34</cp:revision>
  <cp:lastPrinted>2026-05-14T04:24:00Z</cp:lastPrinted>
  <dcterms:created xsi:type="dcterms:W3CDTF">2026-08-14T07:55:00Z</dcterms:created>
  <dcterms:modified xsi:type="dcterms:W3CDTF">2026-08-31T04:25:00Z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