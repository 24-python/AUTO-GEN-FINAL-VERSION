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29"/>
        <w:gridCol w:w="54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52195" w:rsidRPr="00D23288" w14:paraId="23CA1E60" w14:textId="77777777" w:rsidTr="00683FCC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52195" w:rsidRPr="00D23288" w:rsidRDefault="00552195" w:rsidP="00DC3916">
            <w:pPr>
              <w:pStyle w:val="-0"/>
              <w:rPr>
                <w:szCs w:val="16"/>
              </w:rPr>
            </w:pPr>
            <w:proofErr w:type="spellStart"/>
            <w:r w:rsidRPr="00D23288">
              <w:rPr>
                <w:szCs w:val="16"/>
              </w:rPr>
              <w:t>Сестрорецкий</w:t>
            </w:r>
            <w:proofErr w:type="spellEnd"/>
            <w:r w:rsidRPr="00D23288">
              <w:rPr>
                <w:szCs w:val="16"/>
              </w:rPr>
              <w:t xml:space="preserve"> хлебозавод</w:t>
            </w:r>
          </w:p>
        </w:tc>
        <w:tc>
          <w:tcPr>
            <w:tcW w:w="2427" w:type="dxa"/>
            <w:gridSpan w:val="6"/>
            <w:tcBorders>
              <w:left w:val="single" w:sz="18" w:space="0" w:color="auto"/>
            </w:tcBorders>
            <w:vAlign w:val="bottom"/>
          </w:tcPr>
          <w:p w14:paraId="6648721C" w14:textId="77777777" w:rsidR="00552195" w:rsidRPr="00647B37" w:rsidRDefault="00552195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>
              <w:rPr>
                <w:szCs w:val="16"/>
              </w:rPr>
              <w:t>40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Вспомогательное" w:value="Вспомогательное"/>
            </w:dropDownList>
          </w:sdtPr>
          <w:sdtEndPr/>
          <w:sdtContent>
            <w:tc>
              <w:tcPr>
                <w:tcW w:w="2428" w:type="dxa"/>
                <w:gridSpan w:val="6"/>
                <w:tcBorders>
                  <w:left w:val="single" w:sz="18" w:space="0" w:color="auto"/>
                </w:tcBorders>
                <w:vAlign w:val="bottom"/>
              </w:tcPr>
              <w:p w14:paraId="1847E256" w14:textId="374B92CE" w:rsidR="00552195" w:rsidRPr="00647B37" w:rsidRDefault="0070652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4237" w:type="dxa"/>
            <w:gridSpan w:val="7"/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3D67D9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427" w:type="dxa"/>
            <w:gridSpan w:val="6"/>
            <w:tcBorders>
              <w:left w:val="single" w:sz="18" w:space="0" w:color="auto"/>
            </w:tcBorders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428" w:type="dxa"/>
            <w:gridSpan w:val="6"/>
            <w:tcBorders>
              <w:left w:val="single" w:sz="18" w:space="0" w:color="auto"/>
            </w:tcBorders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B4D3525" w:rsidR="00F24501" w:rsidRPr="00D23288" w:rsidRDefault="003506EA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755CECC2" w:rsidR="00F24501" w:rsidRPr="00D23288" w:rsidRDefault="003506E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5"/>
          </w:tcPr>
          <w:p w14:paraId="5A0957BA" w14:textId="0830AA4B" w:rsidR="00F24501" w:rsidRPr="00D23288" w:rsidRDefault="003506E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3"/>
          </w:tcPr>
          <w:p w14:paraId="677B152F" w14:textId="34FDF4AD" w:rsidR="00F24501" w:rsidRPr="00D23288" w:rsidRDefault="003506E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3506EA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3506EA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47641FBE" w:rsidR="00EB2A92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27C0B951" w:rsidR="00EB2A92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26359FB" w:rsidR="00EB2A92" w:rsidRPr="00D23288" w:rsidRDefault="003506E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5F8B43B3" w:rsidR="00EB2A92" w:rsidRPr="00D23288" w:rsidRDefault="003506E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3506E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3506E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30A81F0" w:rsidR="00EB2A92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149911A7" w:rsidR="00EB2A92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B4C52A8" w:rsidR="00EB2A92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45FCFF4E" w:rsidR="00EB2A92" w:rsidRPr="00D23288" w:rsidRDefault="003506E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3506E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3506E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3506E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3506EA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25157BE" w:rsidR="009A1C2C" w:rsidRPr="00D23288" w:rsidRDefault="003506E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211C9AE9" w:rsidR="009A1C2C" w:rsidRPr="00D23288" w:rsidRDefault="003506E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5820D33B" w:rsidR="00EB2A92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615C6DFE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5"/>
          </w:tcPr>
          <w:p w14:paraId="73E7D552" w14:textId="10D48D7B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6A86C445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07914729" w:rsidR="000A03B9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34CA1000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5"/>
          </w:tcPr>
          <w:p w14:paraId="50CF4FE1" w14:textId="63731306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3"/>
          </w:tcPr>
          <w:p w14:paraId="0D7D72D7" w14:textId="47812D6E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3506EA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6B1FE6EB" w:rsidR="000A03B9" w:rsidRPr="00D23288" w:rsidRDefault="003506E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67B82C73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5"/>
          </w:tcPr>
          <w:p w14:paraId="40B24991" w14:textId="28972873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B49C95D" w:rsidR="000A03B9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5CFF3FA" w:rsidR="00A76BFD" w:rsidRPr="00D23288" w:rsidRDefault="003506E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39E589F4" w:rsidR="00A76BFD" w:rsidRPr="00D23288" w:rsidRDefault="003506E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2A66E17" w14:textId="6B659DA8" w:rsidR="00A76BFD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3F6479BE" w:rsidR="00A76BFD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71FEAC71" w:rsidR="00A76BFD" w:rsidRPr="00D23288" w:rsidRDefault="003506EA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62217AA6" w14:textId="59F35BF3" w:rsidR="00A76BFD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3506EA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5369F3EB" w:rsidR="00A76BFD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2D40483A" w14:textId="2A99C0A1" w:rsidR="00A76BFD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200CD3C9" w:rsidR="00EB2A92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65B557A8" w:rsidR="00EB2A92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46DCE760" w:rsidR="00EB2A92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C97FB54" w14:textId="5768625D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36438F43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131C5BB5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D4E5132" w14:textId="3D525F4E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3506E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3506E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05594BB2" w:rsidR="00EB2A92" w:rsidRPr="00D23288" w:rsidRDefault="003506EA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69C286B" w:rsidR="00EB2A92" w:rsidRPr="00D23288" w:rsidRDefault="003506EA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4B313C67" w14:textId="6ECAA333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5711BEDF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3BF7279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3194BEC1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10C144F3" w:rsidR="009A1C2C" w:rsidRPr="00D23288" w:rsidRDefault="003506E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7E431038" w:rsidR="009A1C2C" w:rsidRPr="00D23288" w:rsidRDefault="003506E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4530872" w14:textId="4B5C8994" w:rsidR="009A1C2C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59784854" w:rsidR="009A1C2C" w:rsidRPr="00D23288" w:rsidRDefault="003506E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3395B7D9" w:rsidR="009A1C2C" w:rsidRPr="00D23288" w:rsidRDefault="003506E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77AEECE" w14:textId="5CFC3041" w:rsidR="009A1C2C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3506E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495160BE" w:rsidR="00C728D3" w:rsidRPr="00D23288" w:rsidRDefault="003506EA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2E6C3E5" w14:textId="532545A6" w:rsidR="00C728D3" w:rsidRPr="00D23288" w:rsidRDefault="003506E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3506EA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5E43EF6C" w:rsidR="00FF7C90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5B827A7D" w:rsidR="00FF7C90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3506E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3506E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4472E042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F56B4DF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419F98F" w14:textId="65B225EE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14D89ACA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73CABB5E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28020BC8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690D4C5" w14:textId="2D8DE273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0A1A578D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364B2C60" w14:textId="0C6B295A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47C44153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E196E9D" w14:textId="4CFC3530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729F752C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5BE90888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264B9D0" w14:textId="1C0E071F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1CA5554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156A6FCA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77BC451B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7487B0BC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0F9583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0DF9F026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CCE43D3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BCFD5B7" w:rsidR="00FF7C90" w:rsidRPr="00D23288" w:rsidRDefault="003506E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5AB6D619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4503A129" w:rsidR="00FF7C90" w:rsidRPr="00D23288" w:rsidRDefault="003506EA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D156884" w:rsidR="00FF7C90" w:rsidRPr="00D23288" w:rsidRDefault="003506E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28C1CB16" w:rsidR="00FF7C90" w:rsidRPr="00D23288" w:rsidRDefault="003506E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58E3C6D9" w:rsidR="00FF7C90" w:rsidRPr="00D23288" w:rsidRDefault="003506E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</w:tcPr>
          <w:p w14:paraId="4815ED0D" w14:textId="6E2EC712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538D811E" w:rsidR="002C3191" w:rsidRPr="00D23288" w:rsidRDefault="003506E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687CC768" w:rsidR="002C3191" w:rsidRPr="00D23288" w:rsidRDefault="003506E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361D05E" w14:textId="4855E8F0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таромоечная</w:t>
            </w:r>
            <w:proofErr w:type="spellEnd"/>
            <w:r w:rsidR="002C3191" w:rsidRPr="00D23288">
              <w:rPr>
                <w:szCs w:val="16"/>
              </w:rPr>
              <w:t xml:space="preserve">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541FADDE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565F42E8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73504126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D0ADF22" w14:textId="5AD30E96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3506E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000A5410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47BB18D4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033E7C7B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73B16A06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79470176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45155790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75C4A667" w14:textId="14AB5648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638CC43D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0828D97A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6E4890D" w:rsidR="00A76BFD" w:rsidRPr="00D23288" w:rsidRDefault="003506EA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7609B069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5D11C33F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719C0668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1011B2C3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267A621F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9177C9F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40043B59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31C6AF47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338FFD9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3FC5FF14" w:rsidR="00A76BFD" w:rsidRPr="00D23288" w:rsidRDefault="003506E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4359B800" w:rsidR="00A76BFD" w:rsidRPr="00D23288" w:rsidRDefault="003506E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3F5CBF80" w:rsidR="00A76BFD" w:rsidRPr="00D23288" w:rsidRDefault="003506E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78878847" w:rsidR="00A76BFD" w:rsidRPr="00D23288" w:rsidRDefault="003506E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6EC2114B" w:rsidR="00A76BFD" w:rsidRPr="00D23288" w:rsidRDefault="003506E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1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1FB01D3E" w:rsidR="00A76BFD" w:rsidRPr="00D23288" w:rsidRDefault="003506E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44675A62" w:rsidR="00A76BFD" w:rsidRPr="00D23288" w:rsidRDefault="003506E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33FDA4DC" w:rsidR="00A76BFD" w:rsidRPr="00D23288" w:rsidRDefault="003506E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37DAFDD7" w:rsidR="00A76BFD" w:rsidRPr="00D23288" w:rsidRDefault="003506E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886CE" w14:textId="77777777" w:rsidR="003506EA" w:rsidRDefault="003506EA">
      <w:r>
        <w:separator/>
      </w:r>
    </w:p>
  </w:endnote>
  <w:endnote w:type="continuationSeparator" w:id="0">
    <w:p w14:paraId="156B6F3D" w14:textId="77777777" w:rsidR="003506EA" w:rsidRDefault="00350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673D" w14:textId="77777777" w:rsidR="003506EA" w:rsidRDefault="003506EA">
      <w:r>
        <w:separator/>
      </w:r>
    </w:p>
  </w:footnote>
  <w:footnote w:type="continuationSeparator" w:id="0">
    <w:p w14:paraId="08F09562" w14:textId="77777777" w:rsidR="003506EA" w:rsidRDefault="00350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0D427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27A"/>
    <w:rsid w:val="000D4FBA"/>
    <w:rsid w:val="000D5CFC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3333B4"/>
    <w:rsid w:val="00383E49"/>
    <w:rsid w:val="006E0DC2"/>
    <w:rsid w:val="009624B5"/>
    <w:rsid w:val="00EE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33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83</TotalTime>
  <Pages>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24</cp:revision>
  <cp:lastPrinted>2026-02-18T13:06:00Z</cp:lastPrinted>
  <dcterms:created xsi:type="dcterms:W3CDTF">2026-04-16T09:45:00Z</dcterms:created>
  <dcterms:modified xsi:type="dcterms:W3CDTF">2026-04-27T07:47:00Z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