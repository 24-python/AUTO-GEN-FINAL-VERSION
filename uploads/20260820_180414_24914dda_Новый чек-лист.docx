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0A768786" w:rsidR="00552195" w:rsidRPr="00647B37" w:rsidRDefault="00DB220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76EDE7F1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5911A8">
                  <w:rPr>
                    <w:szCs w:val="16"/>
                  </w:rPr>
                  <w:t>зелёный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DE0A4" w14:textId="77777777" w:rsidR="00CA475A" w:rsidRDefault="00CA475A">
      <w:r>
        <w:separator/>
      </w:r>
    </w:p>
  </w:endnote>
  <w:endnote w:type="continuationSeparator" w:id="0">
    <w:p w14:paraId="59D09C22" w14:textId="77777777" w:rsidR="00CA475A" w:rsidRDefault="00CA4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E8F2C" w14:textId="77777777" w:rsidR="00CA475A" w:rsidRDefault="00CA475A">
      <w:r>
        <w:separator/>
      </w:r>
    </w:p>
  </w:footnote>
  <w:footnote w:type="continuationSeparator" w:id="0">
    <w:p w14:paraId="5582F2D3" w14:textId="77777777" w:rsidR="00CA475A" w:rsidRDefault="00CA47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5F0B8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F0B8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475A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4008DD"/>
    <w:rsid w:val="004912C4"/>
    <w:rsid w:val="004A02E0"/>
    <w:rsid w:val="005029F0"/>
    <w:rsid w:val="00AA09A8"/>
    <w:rsid w:val="00C15292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4</TotalTime>
  <Pages>1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5</cp:revision>
  <cp:lastPrinted>2026-05-14T04:24:00Z</cp:lastPrinted>
  <dcterms:created xsi:type="dcterms:W3CDTF">2026-08-19T16:06:00Z</dcterms:created>
  <dcterms:modified xsi:type="dcterms:W3CDTF">2026-08-20T15:03:00Z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