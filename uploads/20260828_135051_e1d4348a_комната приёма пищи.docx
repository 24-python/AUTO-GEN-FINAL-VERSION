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0C7BE178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5B122A0E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62E45212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6C2D6776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4E6FB6D" w14:textId="46F45B6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EA152C">
                  <w:rPr>
                    <w:szCs w:val="16"/>
                  </w:rPr>
                  <w:t>жёлтый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C484B41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09579048" w14:textId="77777777" w:rsidTr="00DE18CC">
        <w:trPr>
          <w:trHeight w:val="20"/>
        </w:trPr>
        <w:tc>
          <w:tcPr>
            <w:tcW w:w="4962" w:type="dxa"/>
            <w:gridSpan w:val="47"/>
          </w:tcPr>
          <w:p w14:paraId="07857ECE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275E5FE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6A9119A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5B92BAA4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270F19A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45537389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7F46DC9D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C8A77A8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471D555A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4B60380F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16964BD1" w14:textId="77777777" w:rsidTr="00DE18CC">
        <w:trPr>
          <w:trHeight w:val="20"/>
        </w:trPr>
        <w:tc>
          <w:tcPr>
            <w:tcW w:w="3533" w:type="dxa"/>
            <w:gridSpan w:val="39"/>
          </w:tcPr>
          <w:p w14:paraId="2D8431AD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43728AB2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1C3FA822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5121CF2E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7" w:type="dxa"/>
            <w:gridSpan w:val="6"/>
          </w:tcPr>
          <w:p w14:paraId="191605B5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7CE5BD1A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1494922C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2B8620D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028D1DAC" w14:textId="77777777" w:rsidTr="00DE18CC">
        <w:trPr>
          <w:trHeight w:val="20"/>
        </w:trPr>
        <w:tc>
          <w:tcPr>
            <w:tcW w:w="2177" w:type="dxa"/>
            <w:gridSpan w:val="17"/>
          </w:tcPr>
          <w:p w14:paraId="1EE74228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28E1B8F9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7681E406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7015A387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092F5ADF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78BDD4FB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5A09553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1C8D599C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5B381F2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34E570EE" w14:textId="77777777" w:rsidTr="00DE18CC">
        <w:trPr>
          <w:trHeight w:val="20"/>
        </w:trPr>
        <w:tc>
          <w:tcPr>
            <w:tcW w:w="2470" w:type="dxa"/>
            <w:gridSpan w:val="25"/>
          </w:tcPr>
          <w:p w14:paraId="7AB81397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2D48C56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F1868D4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67A5F97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2FB1F4C8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590856B9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2FF3EEA5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C16F7F3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5832EE1B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35626668" w14:textId="77777777" w:rsidTr="00DE18CC">
        <w:trPr>
          <w:trHeight w:val="50"/>
        </w:trPr>
        <w:tc>
          <w:tcPr>
            <w:tcW w:w="1682" w:type="dxa"/>
            <w:gridSpan w:val="10"/>
          </w:tcPr>
          <w:p w14:paraId="612A1C3F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278A8929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08BCAF6F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49A2D804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745EF1E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20F30753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046637" w:rsidRPr="00C12148">
              <w:rPr>
                <w:szCs w:val="16"/>
              </w:rPr>
              <w:t>расстоечные</w:t>
            </w:r>
            <w:proofErr w:type="spellEnd"/>
            <w:r w:rsidR="00046637" w:rsidRPr="00C12148">
              <w:rPr>
                <w:szCs w:val="16"/>
              </w:rPr>
              <w:t xml:space="preserve"> шкафы</w:t>
            </w:r>
          </w:p>
        </w:tc>
        <w:tc>
          <w:tcPr>
            <w:tcW w:w="3197" w:type="dxa"/>
            <w:gridSpan w:val="6"/>
          </w:tcPr>
          <w:p w14:paraId="266CC230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3131B6E" w14:textId="77777777" w:rsidTr="00DE18CC">
        <w:trPr>
          <w:trHeight w:val="20"/>
        </w:trPr>
        <w:tc>
          <w:tcPr>
            <w:tcW w:w="1682" w:type="dxa"/>
            <w:gridSpan w:val="10"/>
          </w:tcPr>
          <w:p w14:paraId="1AFF7BC0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563B31A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37ED3A73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2E812A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3C1FCE48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B397C8B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576BB8E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5AA1A95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06EB7C7A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3401D11D" w14:textId="77777777" w:rsidTr="00DE18CC">
        <w:trPr>
          <w:trHeight w:val="20"/>
        </w:trPr>
        <w:tc>
          <w:tcPr>
            <w:tcW w:w="1682" w:type="dxa"/>
            <w:gridSpan w:val="10"/>
          </w:tcPr>
          <w:p w14:paraId="5F100CE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05CBA767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0E1D7B5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231D2AEC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104766D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13401382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1C3928E3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57E24AF4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1F625F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1BEB7C07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автоматические </w:t>
            </w:r>
            <w:proofErr w:type="spellStart"/>
            <w:r w:rsidR="001F48D9" w:rsidRPr="00C12148">
              <w:rPr>
                <w:szCs w:val="16"/>
              </w:rPr>
              <w:t>клипсаторы</w:t>
            </w:r>
            <w:proofErr w:type="spellEnd"/>
          </w:p>
        </w:tc>
      </w:tr>
      <w:tr w:rsidR="001F48D9" w:rsidRPr="00D23288" w14:paraId="11A322B1" w14:textId="77777777" w:rsidTr="00DE18CC">
        <w:trPr>
          <w:trHeight w:val="20"/>
        </w:trPr>
        <w:tc>
          <w:tcPr>
            <w:tcW w:w="3387" w:type="dxa"/>
            <w:gridSpan w:val="35"/>
          </w:tcPr>
          <w:p w14:paraId="44C024B2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1A4C8E5E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05FE6D7D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CBB16E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00694747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4" w:type="dxa"/>
            <w:gridSpan w:val="11"/>
          </w:tcPr>
          <w:p w14:paraId="61E00F3C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6BB56396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28BA6436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6519F195" w14:textId="77777777" w:rsidTr="00DE18CC">
        <w:trPr>
          <w:trHeight w:val="20"/>
        </w:trPr>
        <w:tc>
          <w:tcPr>
            <w:tcW w:w="3387" w:type="dxa"/>
            <w:gridSpan w:val="35"/>
          </w:tcPr>
          <w:p w14:paraId="3A76A72F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74F88977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7DBEA0CC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152BBB02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49B1E9C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496378E0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0820F894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3ECF904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181FDA0" w14:textId="77777777" w:rsidTr="00DE18CC">
        <w:trPr>
          <w:trHeight w:val="20"/>
        </w:trPr>
        <w:tc>
          <w:tcPr>
            <w:tcW w:w="3422" w:type="dxa"/>
            <w:gridSpan w:val="36"/>
          </w:tcPr>
          <w:p w14:paraId="2F55C6F5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08BE7914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0E37A0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F48D9" w:rsidRPr="00C12148">
              <w:rPr>
                <w:szCs w:val="16"/>
              </w:rPr>
              <w:t>дежи</w:t>
            </w:r>
            <w:proofErr w:type="spellEnd"/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251" w:type="dxa"/>
            <w:gridSpan w:val="15"/>
          </w:tcPr>
          <w:p w14:paraId="0705C2E4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03125636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4AD376B" w14:textId="77777777" w:rsidTr="00DE18CC">
        <w:trPr>
          <w:trHeight w:val="42"/>
        </w:trPr>
        <w:tc>
          <w:tcPr>
            <w:tcW w:w="3940" w:type="dxa"/>
            <w:gridSpan w:val="44"/>
          </w:tcPr>
          <w:p w14:paraId="22EBE32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4E77367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4E70B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5476A84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  <w:shd w:val="clear" w:color="auto" w:fill="auto"/>
          </w:tcPr>
          <w:p w14:paraId="672231C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  <w:shd w:val="clear" w:color="auto" w:fill="auto"/>
          </w:tcPr>
          <w:p w14:paraId="25DCDA3E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2080249D" w14:textId="77777777" w:rsidTr="00DE18CC">
        <w:trPr>
          <w:trHeight w:val="20"/>
        </w:trPr>
        <w:tc>
          <w:tcPr>
            <w:tcW w:w="4962" w:type="dxa"/>
            <w:gridSpan w:val="47"/>
          </w:tcPr>
          <w:p w14:paraId="2433D4D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737A300C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31922FAD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503BC84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4D5AEB04" w14:textId="77777777" w:rsidTr="00DE18CC">
        <w:trPr>
          <w:trHeight w:val="20"/>
        </w:trPr>
        <w:tc>
          <w:tcPr>
            <w:tcW w:w="3450" w:type="dxa"/>
            <w:gridSpan w:val="37"/>
          </w:tcPr>
          <w:p w14:paraId="6F09716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58514CFF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8"/>
          </w:tcPr>
          <w:p w14:paraId="4203A9C7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21951AA6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702C2699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68D1A2AE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081452A9" w14:textId="77777777" w:rsidTr="00DE18CC">
        <w:trPr>
          <w:trHeight w:val="20"/>
        </w:trPr>
        <w:tc>
          <w:tcPr>
            <w:tcW w:w="4962" w:type="dxa"/>
            <w:gridSpan w:val="47"/>
          </w:tcPr>
          <w:p w14:paraId="33F6D152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1EC8FA9A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1F42A82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солодоварки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vAlign w:val="center"/>
          </w:tcPr>
          <w:p w14:paraId="5B3ADC6D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3197" w:type="dxa"/>
            <w:gridSpan w:val="6"/>
          </w:tcPr>
          <w:p w14:paraId="7C273B2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428FC463" w14:textId="77777777" w:rsidTr="00DE18CC">
        <w:trPr>
          <w:trHeight w:val="20"/>
        </w:trPr>
        <w:tc>
          <w:tcPr>
            <w:tcW w:w="4962" w:type="dxa"/>
            <w:gridSpan w:val="47"/>
          </w:tcPr>
          <w:p w14:paraId="0EB3BFA4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20CBAA6E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40560C1D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401B7952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790A0EE2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бисквиторезки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11E9FAFA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584DFA7F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0F6E71BC" w14:textId="77777777" w:rsidTr="00DE18CC">
        <w:trPr>
          <w:trHeight w:val="20"/>
        </w:trPr>
        <w:tc>
          <w:tcPr>
            <w:tcW w:w="1490" w:type="dxa"/>
            <w:gridSpan w:val="8"/>
          </w:tcPr>
          <w:p w14:paraId="206DD3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304B0438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48EDABE3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60E8119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41F867F6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71B91D7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5AD0512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3197" w:type="dxa"/>
            <w:gridSpan w:val="6"/>
          </w:tcPr>
          <w:p w14:paraId="39A87A73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42A2EBF3" w14:textId="77777777" w:rsidTr="00DE18CC">
        <w:trPr>
          <w:trHeight w:val="20"/>
        </w:trPr>
        <w:tc>
          <w:tcPr>
            <w:tcW w:w="2223" w:type="dxa"/>
            <w:gridSpan w:val="19"/>
          </w:tcPr>
          <w:p w14:paraId="1B0DF89D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0207652C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0C0FD0F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36B90B82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силапеновые</w:t>
            </w:r>
            <w:proofErr w:type="spellEnd"/>
            <w:r w:rsidR="00430CE5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6" w:type="dxa"/>
            <w:gridSpan w:val="12"/>
            <w:vAlign w:val="center"/>
          </w:tcPr>
          <w:p w14:paraId="73FB49B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тестоокруглители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1828" w:type="dxa"/>
            <w:gridSpan w:val="2"/>
            <w:vAlign w:val="center"/>
          </w:tcPr>
          <w:p w14:paraId="0A4833B3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0EF4065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F2BD706" w14:textId="77777777" w:rsidTr="00DE18CC">
        <w:trPr>
          <w:trHeight w:val="20"/>
        </w:trPr>
        <w:tc>
          <w:tcPr>
            <w:tcW w:w="962" w:type="dxa"/>
            <w:gridSpan w:val="2"/>
          </w:tcPr>
          <w:p w14:paraId="7F42AEA7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3C3333A8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13517898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378C1A6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4DE1B0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27BF3F5F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6EEEED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D50E544" w14:textId="77777777" w:rsidTr="00DE18CC">
        <w:trPr>
          <w:trHeight w:val="20"/>
        </w:trPr>
        <w:tc>
          <w:tcPr>
            <w:tcW w:w="2979" w:type="dxa"/>
            <w:gridSpan w:val="30"/>
          </w:tcPr>
          <w:p w14:paraId="2FE4E74F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B8A8B47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0D0E0ADF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EC3CC0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6876F92A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3741AB2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0EF6624C" w14:textId="77777777" w:rsidTr="00DE18CC">
        <w:trPr>
          <w:trHeight w:val="20"/>
        </w:trPr>
        <w:tc>
          <w:tcPr>
            <w:tcW w:w="2048" w:type="dxa"/>
            <w:gridSpan w:val="15"/>
          </w:tcPr>
          <w:p w14:paraId="53784E93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96B3465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30C5DC1C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3199FAB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7B33D81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CECB76A" w14:textId="77777777" w:rsidTr="00DE18CC">
        <w:trPr>
          <w:trHeight w:val="20"/>
        </w:trPr>
        <w:tc>
          <w:tcPr>
            <w:tcW w:w="2223" w:type="dxa"/>
            <w:gridSpan w:val="19"/>
          </w:tcPr>
          <w:p w14:paraId="1D25B309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A52274D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4CBA964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2D25064E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006F9B42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4A3D9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4B3BFAFE" w14:textId="77777777" w:rsidTr="00DE18CC">
        <w:trPr>
          <w:trHeight w:val="20"/>
        </w:trPr>
        <w:tc>
          <w:tcPr>
            <w:tcW w:w="1379" w:type="dxa"/>
            <w:gridSpan w:val="7"/>
          </w:tcPr>
          <w:p w14:paraId="104519AE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5F6D638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2984EA0D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6B13C80A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C5660D" w:rsidRPr="00C1214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C5660D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C5660D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1814" w:type="dxa"/>
            <w:gridSpan w:val="9"/>
            <w:vAlign w:val="bottom"/>
          </w:tcPr>
          <w:p w14:paraId="70EE273C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7B640F85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8B462B8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3663C73E" w14:textId="77777777" w:rsidTr="00DE18CC">
        <w:trPr>
          <w:trHeight w:val="20"/>
        </w:trPr>
        <w:tc>
          <w:tcPr>
            <w:tcW w:w="2384" w:type="dxa"/>
            <w:gridSpan w:val="21"/>
          </w:tcPr>
          <w:p w14:paraId="5718CD6B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6D8D785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674E356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E62EF02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7477E39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EC0BDBD" w14:textId="77777777" w:rsidTr="00DE18CC">
        <w:trPr>
          <w:trHeight w:val="20"/>
        </w:trPr>
        <w:tc>
          <w:tcPr>
            <w:tcW w:w="2200" w:type="dxa"/>
            <w:gridSpan w:val="18"/>
          </w:tcPr>
          <w:p w14:paraId="2CDF5AD5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AC77E5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66804F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38438DB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62862184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4187D24D" w14:textId="77777777" w:rsidTr="00DE18CC">
        <w:trPr>
          <w:trHeight w:val="20"/>
        </w:trPr>
        <w:tc>
          <w:tcPr>
            <w:tcW w:w="2200" w:type="dxa"/>
            <w:gridSpan w:val="18"/>
          </w:tcPr>
          <w:p w14:paraId="533BCE01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385AEE1B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136D5150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63D512D2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03FFB4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19879DD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BC10A1A" w14:textId="77777777" w:rsidTr="00DE18CC">
        <w:trPr>
          <w:trHeight w:val="20"/>
        </w:trPr>
        <w:tc>
          <w:tcPr>
            <w:tcW w:w="715" w:type="dxa"/>
          </w:tcPr>
          <w:p w14:paraId="129BB2FC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A2E2D4F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588D1FA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3903BECE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FBBB1B6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3E9D7AE5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3A806C9F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6BD3E9E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C757B6C" w14:textId="77777777" w:rsidTr="00DE18CC">
        <w:trPr>
          <w:trHeight w:val="20"/>
        </w:trPr>
        <w:tc>
          <w:tcPr>
            <w:tcW w:w="4962" w:type="dxa"/>
            <w:gridSpan w:val="47"/>
          </w:tcPr>
          <w:p w14:paraId="77AD507F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4EF61C29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52A32CD5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8FBBC59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2B399CAD" w14:textId="77777777" w:rsidTr="00DE18CC">
        <w:trPr>
          <w:trHeight w:val="20"/>
        </w:trPr>
        <w:tc>
          <w:tcPr>
            <w:tcW w:w="4962" w:type="dxa"/>
            <w:gridSpan w:val="47"/>
          </w:tcPr>
          <w:p w14:paraId="520CB6F3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CD36483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4C3E66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4A6BF8E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63CF82D2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C3C66FF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14482FCA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305E021F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1841969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17812812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ADA9C8A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1FB42357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5CBC85D6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47675CA6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635A3A73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0596441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50EAE94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5F04C945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55AA52E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023B44E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36CF3BB8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732C79B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022053EA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2D3FD9E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2A819BE5" w14:textId="77777777" w:rsidTr="00DE18CC">
        <w:trPr>
          <w:trHeight w:val="20"/>
        </w:trPr>
        <w:tc>
          <w:tcPr>
            <w:tcW w:w="1674" w:type="dxa"/>
            <w:gridSpan w:val="9"/>
          </w:tcPr>
          <w:p w14:paraId="70BFDFED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0BFE8DAC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F8DBBA7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B64CA0A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4A7A95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4F1841ED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0A5FA56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B37372F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49467456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2EE9E069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52D577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4DD40E58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5D2ED3DA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704CF185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52DA674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1FB951F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238AEAB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235A6058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7B0C25B2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688241C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6821C16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7206B9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6FCFA95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9" w:type="dxa"/>
            <w:gridSpan w:val="2"/>
          </w:tcPr>
          <w:p w14:paraId="3225DA35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7130DFF1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710043A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1C0F1554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09B1EE24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0A099E8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E12F3B6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281C6B1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6544AF90" w14:textId="122E9B6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EB2FD3BA5DAA4787928D7A5ECE95F602"/>
                </w:placeholder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343466">
                  <w:rPr>
                    <w:szCs w:val="16"/>
                  </w:rPr>
                  <w:t>ХИМИТЕК УНИВЕРСАЛ-ДЕЗ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343466">
                  <w:rPr>
                    <w:szCs w:val="16"/>
                  </w:rPr>
                  <w:t>3,0 %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343466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3FE86146" w14:textId="77777777" w:rsidTr="00DE18CC">
        <w:trPr>
          <w:trHeight w:val="20"/>
        </w:trPr>
        <w:tc>
          <w:tcPr>
            <w:tcW w:w="2902" w:type="dxa"/>
            <w:gridSpan w:val="29"/>
          </w:tcPr>
          <w:p w14:paraId="5C7EE1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0A9F350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18C191A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54FE6EA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B6B98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50E89B63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069E0075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768433A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48BECC3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5AAD0A28" w14:textId="39BBEE9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4778B">
                  <w:rPr>
                    <w:szCs w:val="16"/>
                  </w:rPr>
                  <w:t>спрей-система ProTwin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439B39E3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29D44B8D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50631DF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58159F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4E65D67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3E061E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4217AA6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0F073E7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02BBEA1A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508928E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24EB2A4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6CC2A835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314EA9CBF6B54D0C97562F0515324D90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044D7C10590246FFB8F9B59A09869774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2ED8DD76755547EEA36B503B95F5E9BB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60F5E3E0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7E1089D5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5B84BEE5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0E9C342E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198A8C2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732F538F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79A59945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053EEBC" w14:textId="77777777" w:rsidTr="00DE18CC">
        <w:trPr>
          <w:trHeight w:val="20"/>
        </w:trPr>
        <w:tc>
          <w:tcPr>
            <w:tcW w:w="2395" w:type="dxa"/>
            <w:gridSpan w:val="22"/>
          </w:tcPr>
          <w:p w14:paraId="5433F34C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68098C2A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51531421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7B380CE7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9724E23BC2D94197A1E807004D434C06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65146498210A43D08B268EC50F975AA5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AA3E047C95AA437BB1B3BCE8FBC4C56E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796ED0B3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FA5CAB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5C1D2B5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389" w:type="dxa"/>
            <w:gridSpan w:val="4"/>
          </w:tcPr>
          <w:p w14:paraId="77BD214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2DB26B20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машины </w:t>
            </w:r>
            <w:proofErr w:type="spellStart"/>
            <w:r w:rsidR="00C5660D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7149" w:type="dxa"/>
            <w:gridSpan w:val="19"/>
            <w:vMerge/>
          </w:tcPr>
          <w:p w14:paraId="30C4654C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1365247" w14:textId="77777777" w:rsidTr="00DE18CC">
        <w:trPr>
          <w:trHeight w:val="20"/>
        </w:trPr>
        <w:tc>
          <w:tcPr>
            <w:tcW w:w="1977" w:type="dxa"/>
            <w:gridSpan w:val="14"/>
          </w:tcPr>
          <w:p w14:paraId="2B4956CB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379375A6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2F153B3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C8DABF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420BB7D1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6979B86" w14:textId="7FC310B4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CF91B8EB5413461093EE67530F9476ED"/>
                </w:placeholder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без разведения" w:value="без разведения"/>
                </w:dropDownList>
              </w:sdtPr>
              <w:sdtContent>
                <w:r w:rsidR="00107998">
                  <w:rPr>
                    <w:szCs w:val="16"/>
                  </w:rPr>
                  <w:t>без разведения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1079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DE18CC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178BD43C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6BFF252A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36419F04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0E7E1F8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02EE6E04" w14:textId="77777777" w:rsidTr="00DE18CC">
        <w:trPr>
          <w:trHeight w:val="20"/>
        </w:trPr>
        <w:tc>
          <w:tcPr>
            <w:tcW w:w="1358" w:type="dxa"/>
            <w:gridSpan w:val="6"/>
          </w:tcPr>
          <w:p w14:paraId="6A59CDF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1240A56D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55170EC1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709DD8E1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7296169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3E26554D" w14:textId="77777777" w:rsidTr="00DE18CC">
        <w:trPr>
          <w:trHeight w:val="20"/>
        </w:trPr>
        <w:tc>
          <w:tcPr>
            <w:tcW w:w="1358" w:type="dxa"/>
            <w:gridSpan w:val="6"/>
          </w:tcPr>
          <w:p w14:paraId="0FFF2F0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BBAD889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A11DFD4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7AC49C9B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63B8E94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7DA5C7A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1F1A8EB0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 уборщик служебных помещений</w:t>
            </w:r>
          </w:p>
          <w:p w14:paraId="58E0ABA9" w14:textId="77777777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EF5416" w:rsidRPr="00D23288" w14:paraId="4BEA383B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FA33BD2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143AC0C2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2D01814F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DCA7B55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09E163D0" w14:textId="77777777" w:rsidTr="00DE18CC">
        <w:trPr>
          <w:trHeight w:val="58"/>
        </w:trPr>
        <w:tc>
          <w:tcPr>
            <w:tcW w:w="1012" w:type="dxa"/>
            <w:gridSpan w:val="4"/>
          </w:tcPr>
          <w:p w14:paraId="737C0CCB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903AE05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1D37F3C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068FB372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51E3DEF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2DECF582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76933EE9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26BEDD15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03344327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0700DE7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62ACDC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2F8E3E8B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5DCED" w14:textId="77777777" w:rsidR="00B516D9" w:rsidRDefault="00B516D9">
      <w:r>
        <w:separator/>
      </w:r>
    </w:p>
  </w:endnote>
  <w:endnote w:type="continuationSeparator" w:id="0">
    <w:p w14:paraId="660942AF" w14:textId="77777777" w:rsidR="00B516D9" w:rsidRDefault="00B51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C64DC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511A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3D0AD" w14:textId="77777777" w:rsidR="00B516D9" w:rsidRDefault="00B516D9">
      <w:r>
        <w:separator/>
      </w:r>
    </w:p>
  </w:footnote>
  <w:footnote w:type="continuationSeparator" w:id="0">
    <w:p w14:paraId="7C7FA585" w14:textId="77777777" w:rsidR="00B516D9" w:rsidRDefault="00B51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A747A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824591785">
    <w:abstractNumId w:val="20"/>
  </w:num>
  <w:num w:numId="2" w16cid:durableId="550848905">
    <w:abstractNumId w:val="36"/>
  </w:num>
  <w:num w:numId="3" w16cid:durableId="513689280">
    <w:abstractNumId w:val="27"/>
  </w:num>
  <w:num w:numId="4" w16cid:durableId="337850728">
    <w:abstractNumId w:val="17"/>
  </w:num>
  <w:num w:numId="5" w16cid:durableId="1496803301">
    <w:abstractNumId w:val="16"/>
  </w:num>
  <w:num w:numId="6" w16cid:durableId="387462313">
    <w:abstractNumId w:val="30"/>
  </w:num>
  <w:num w:numId="7" w16cid:durableId="1748307310">
    <w:abstractNumId w:val="26"/>
  </w:num>
  <w:num w:numId="8" w16cid:durableId="519584703">
    <w:abstractNumId w:val="35"/>
  </w:num>
  <w:num w:numId="9" w16cid:durableId="649939918">
    <w:abstractNumId w:val="31"/>
  </w:num>
  <w:num w:numId="10" w16cid:durableId="442723117">
    <w:abstractNumId w:val="15"/>
  </w:num>
  <w:num w:numId="11" w16cid:durableId="339504150">
    <w:abstractNumId w:val="24"/>
  </w:num>
  <w:num w:numId="12" w16cid:durableId="1958369562">
    <w:abstractNumId w:val="29"/>
  </w:num>
  <w:num w:numId="13" w16cid:durableId="1120952977">
    <w:abstractNumId w:val="38"/>
  </w:num>
  <w:num w:numId="14" w16cid:durableId="1623000420">
    <w:abstractNumId w:val="23"/>
  </w:num>
  <w:num w:numId="15" w16cid:durableId="615253400">
    <w:abstractNumId w:val="19"/>
  </w:num>
  <w:num w:numId="16" w16cid:durableId="1345473136">
    <w:abstractNumId w:val="11"/>
  </w:num>
  <w:num w:numId="17" w16cid:durableId="751777421">
    <w:abstractNumId w:val="21"/>
  </w:num>
  <w:num w:numId="18" w16cid:durableId="1090614869">
    <w:abstractNumId w:val="22"/>
  </w:num>
  <w:num w:numId="19" w16cid:durableId="1526404886">
    <w:abstractNumId w:val="37"/>
  </w:num>
  <w:num w:numId="20" w16cid:durableId="1337924067">
    <w:abstractNumId w:val="32"/>
  </w:num>
  <w:num w:numId="21" w16cid:durableId="92171704">
    <w:abstractNumId w:val="12"/>
  </w:num>
  <w:num w:numId="22" w16cid:durableId="1187060276">
    <w:abstractNumId w:val="33"/>
  </w:num>
  <w:num w:numId="23" w16cid:durableId="1263492667">
    <w:abstractNumId w:val="25"/>
  </w:num>
  <w:num w:numId="24" w16cid:durableId="1359967493">
    <w:abstractNumId w:val="13"/>
  </w:num>
  <w:num w:numId="25" w16cid:durableId="1129861681">
    <w:abstractNumId w:val="28"/>
  </w:num>
  <w:num w:numId="26" w16cid:durableId="2067102794">
    <w:abstractNumId w:val="14"/>
  </w:num>
  <w:num w:numId="27" w16cid:durableId="1023021171">
    <w:abstractNumId w:val="9"/>
  </w:num>
  <w:num w:numId="28" w16cid:durableId="1999265102">
    <w:abstractNumId w:val="7"/>
  </w:num>
  <w:num w:numId="29" w16cid:durableId="1853176936">
    <w:abstractNumId w:val="6"/>
  </w:num>
  <w:num w:numId="30" w16cid:durableId="1437209951">
    <w:abstractNumId w:val="5"/>
  </w:num>
  <w:num w:numId="31" w16cid:durableId="1233275541">
    <w:abstractNumId w:val="4"/>
  </w:num>
  <w:num w:numId="32" w16cid:durableId="1220896502">
    <w:abstractNumId w:val="8"/>
  </w:num>
  <w:num w:numId="33" w16cid:durableId="1564754397">
    <w:abstractNumId w:val="3"/>
  </w:num>
  <w:num w:numId="34" w16cid:durableId="654182433">
    <w:abstractNumId w:val="2"/>
  </w:num>
  <w:num w:numId="35" w16cid:durableId="1274241363">
    <w:abstractNumId w:val="1"/>
  </w:num>
  <w:num w:numId="36" w16cid:durableId="368533826">
    <w:abstractNumId w:val="0"/>
  </w:num>
  <w:num w:numId="37" w16cid:durableId="224991965">
    <w:abstractNumId w:val="13"/>
  </w:num>
  <w:num w:numId="38" w16cid:durableId="729883914">
    <w:abstractNumId w:val="10"/>
  </w:num>
  <w:num w:numId="39" w16cid:durableId="1137575703">
    <w:abstractNumId w:val="18"/>
  </w:num>
  <w:num w:numId="40" w16cid:durableId="195247263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3680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998"/>
    <w:rsid w:val="00107A3B"/>
    <w:rsid w:val="001102E5"/>
    <w:rsid w:val="00110C3F"/>
    <w:rsid w:val="0011294C"/>
    <w:rsid w:val="0011584E"/>
    <w:rsid w:val="0011717D"/>
    <w:rsid w:val="001216F9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3A5B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256C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3466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3F04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13AD2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248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44F3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C25C5"/>
    <w:rsid w:val="006C2B71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579C6"/>
    <w:rsid w:val="00760F6A"/>
    <w:rsid w:val="00762021"/>
    <w:rsid w:val="007627D8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7F3"/>
    <w:rsid w:val="008F6D63"/>
    <w:rsid w:val="008F75F5"/>
    <w:rsid w:val="00900098"/>
    <w:rsid w:val="0090040B"/>
    <w:rsid w:val="009015F2"/>
    <w:rsid w:val="0090333F"/>
    <w:rsid w:val="009070D4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886"/>
    <w:rsid w:val="00AA0963"/>
    <w:rsid w:val="00AA2F2F"/>
    <w:rsid w:val="00AA4BD9"/>
    <w:rsid w:val="00AA6EB5"/>
    <w:rsid w:val="00AB0A63"/>
    <w:rsid w:val="00AB1315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16D9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3C28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4A39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5A22"/>
    <w:rsid w:val="00CE6767"/>
    <w:rsid w:val="00CE72DC"/>
    <w:rsid w:val="00CF0E2C"/>
    <w:rsid w:val="00CF2324"/>
    <w:rsid w:val="00CF44C7"/>
    <w:rsid w:val="00CF5A7B"/>
    <w:rsid w:val="00D00600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4778B"/>
    <w:rsid w:val="00D506A0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5148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2144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52C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2B3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2F6C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701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EF9F91"/>
  <w15:docId w15:val="{CC8F74C7-BAED-4363-AE2E-01CE7CC5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B56FD7" w:rsidP="00B56FD7">
          <w:pPr>
            <w:pStyle w:val="2DEFA48CAD7E458C83222B463CCD55E01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EB2FD3BA5DAA4787928D7A5ECE95F6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B2DC27-CFE1-434D-ADFB-81753FA4C5A0}"/>
      </w:docPartPr>
      <w:docPartBody>
        <w:p w:rsidR="00110A0A" w:rsidRDefault="00B56FD7" w:rsidP="00B56FD7">
          <w:pPr>
            <w:pStyle w:val="EB2FD3BA5DAA4787928D7A5ECE95F602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314EA9CBF6B54D0C97562F0515324D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40A0BE-F103-46F9-A377-4F95B22A9DD8}"/>
      </w:docPartPr>
      <w:docPartBody>
        <w:p w:rsidR="00110A0A" w:rsidRDefault="00843248" w:rsidP="00843248">
          <w:pPr>
            <w:pStyle w:val="314EA9CBF6B54D0C97562F0515324D90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044D7C10590246FFB8F9B59A09869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9C79E3-05C4-4B92-B286-DE01C984E9EA}"/>
      </w:docPartPr>
      <w:docPartBody>
        <w:p w:rsidR="00110A0A" w:rsidRDefault="00843248" w:rsidP="00843248">
          <w:pPr>
            <w:pStyle w:val="044D7C10590246FFB8F9B59A09869774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2ED8DD76755547EEA36B503B95F5E9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634ED5-E714-4315-8FBD-D6999CEDC1D9}"/>
      </w:docPartPr>
      <w:docPartBody>
        <w:p w:rsidR="00110A0A" w:rsidRDefault="00843248" w:rsidP="00843248">
          <w:pPr>
            <w:pStyle w:val="2ED8DD76755547EEA36B503B95F5E9BB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9724E23BC2D94197A1E807004D434C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D65C3C-0A61-41D6-9E42-87CBE3315379}"/>
      </w:docPartPr>
      <w:docPartBody>
        <w:p w:rsidR="00110A0A" w:rsidRDefault="00843248" w:rsidP="00843248">
          <w:pPr>
            <w:pStyle w:val="9724E23BC2D94197A1E807004D434C06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65146498210A43D08B268EC50F975A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CE47F6-10FF-44AD-9307-652AD259B78F}"/>
      </w:docPartPr>
      <w:docPartBody>
        <w:p w:rsidR="00110A0A" w:rsidRDefault="00843248" w:rsidP="00843248">
          <w:pPr>
            <w:pStyle w:val="65146498210A43D08B268EC50F975AA5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AA3E047C95AA437BB1B3BCE8FBC4C5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F76031-446E-4C0C-98EB-519E5E9FE6A2}"/>
      </w:docPartPr>
      <w:docPartBody>
        <w:p w:rsidR="00110A0A" w:rsidRDefault="00843248" w:rsidP="00843248">
          <w:pPr>
            <w:pStyle w:val="AA3E047C95AA437BB1B3BCE8FBC4C56E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CF91B8EB5413461093EE67530F9476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DBF1FA-E261-4DED-8B8B-200012413B0B}"/>
      </w:docPartPr>
      <w:docPartBody>
        <w:p w:rsidR="00110A0A" w:rsidRDefault="00843248" w:rsidP="00843248">
          <w:pPr>
            <w:pStyle w:val="CF91B8EB5413461093EE67530F9476ED1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023680"/>
    <w:rsid w:val="00110A0A"/>
    <w:rsid w:val="00383E43"/>
    <w:rsid w:val="00393B89"/>
    <w:rsid w:val="00433F04"/>
    <w:rsid w:val="004A0B47"/>
    <w:rsid w:val="004E5FF8"/>
    <w:rsid w:val="00513AD2"/>
    <w:rsid w:val="00843248"/>
    <w:rsid w:val="008D3C58"/>
    <w:rsid w:val="00901EB1"/>
    <w:rsid w:val="00B56FD7"/>
    <w:rsid w:val="00C23C28"/>
    <w:rsid w:val="00C47F24"/>
    <w:rsid w:val="00CD7AD6"/>
    <w:rsid w:val="00DE2360"/>
    <w:rsid w:val="00E62144"/>
    <w:rsid w:val="00FB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43248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1">
    <w:name w:val="2DEFA48CAD7E458C83222B463CCD55E01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EB2FD3BA5DAA4787928D7A5ECE95F602">
    <w:name w:val="EB2FD3BA5DAA4787928D7A5ECE95F602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314EA9CBF6B54D0C97562F0515324D901">
    <w:name w:val="314EA9CBF6B54D0C97562F0515324D90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44D7C10590246FFB8F9B59A098697741">
    <w:name w:val="044D7C10590246FFB8F9B59A09869774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2ED8DD76755547EEA36B503B95F5E9BB1">
    <w:name w:val="2ED8DD76755547EEA36B503B95F5E9BB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724E23BC2D94197A1E807004D434C061">
    <w:name w:val="9724E23BC2D94197A1E807004D434C06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65146498210A43D08B268EC50F975AA51">
    <w:name w:val="65146498210A43D08B268EC50F975AA5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A3E047C95AA437BB1B3BCE8FBC4C56E1">
    <w:name w:val="AA3E047C95AA437BB1B3BCE8FBC4C56E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CF91B8EB5413461093EE67530F9476ED1">
    <w:name w:val="CF91B8EB5413461093EE67530F9476ED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29</TotalTime>
  <Pages>1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13</cp:revision>
  <cp:lastPrinted>2026-05-14T04:24:00Z</cp:lastPrinted>
  <dcterms:created xsi:type="dcterms:W3CDTF">2026-08-14T07:55:00Z</dcterms:created>
  <dcterms:modified xsi:type="dcterms:W3CDTF">2026-08-28T06:40:00Z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