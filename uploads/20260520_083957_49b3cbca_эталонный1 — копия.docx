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F3FC153" w:rsidR="00F24501" w:rsidRPr="00D23288" w:rsidRDefault="00662AB8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662AB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662AB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662AB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662AB8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662AB8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662AB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662AB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662AB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662AB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662AB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662AB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662AB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662AB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662AB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662AB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662AB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662AB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662AB8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662AB8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662AB8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662AB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662AB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662AB8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662AB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662AB8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662AB8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662AB8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662AB8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662AB8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662AB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662AB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662AB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662AB8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662AB8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662AB8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662AB8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662AB8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662AB8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662AB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662AB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662AB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662AB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662AB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662AB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662AB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662AB8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662AB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662AB8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662AB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662AB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662AB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662AB8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662AB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662AB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662AB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662AB8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662AB8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662AB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060CDAFF" w:rsidR="004D5542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662AB8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43C79052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22145A">
                  <w:rPr>
                    <w:szCs w:val="16"/>
                  </w:rPr>
                  <w:t>0,02 %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662AB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662AB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662AB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662AB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662AB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662AB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662AB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662AB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662AB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19FB5" w14:textId="77777777" w:rsidR="00662AB8" w:rsidRDefault="00662AB8">
      <w:r>
        <w:separator/>
      </w:r>
    </w:p>
  </w:endnote>
  <w:endnote w:type="continuationSeparator" w:id="0">
    <w:p w14:paraId="6BDE4845" w14:textId="77777777" w:rsidR="00662AB8" w:rsidRDefault="00662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DB456" w14:textId="77777777" w:rsidR="00662AB8" w:rsidRDefault="00662AB8">
      <w:r>
        <w:separator/>
      </w:r>
    </w:p>
  </w:footnote>
  <w:footnote w:type="continuationSeparator" w:id="0">
    <w:p w14:paraId="7F1421C3" w14:textId="77777777" w:rsidR="00662AB8" w:rsidRDefault="00662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662AB8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2AB8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4682E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195E81" w:rsidP="00195E81">
          <w:pPr>
            <w:pStyle w:val="0227A1FFA51349A4A572F623226BF50F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B60A47" w:rsidP="00B60A47">
          <w:pPr>
            <w:pStyle w:val="A0711B191F8A4ACAAA52668F5B5336A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66B9A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333</TotalTime>
  <Pages>2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79</cp:revision>
  <cp:lastPrinted>2026-05-14T04:24:00Z</cp:lastPrinted>
  <dcterms:created xsi:type="dcterms:W3CDTF">2026-04-16T09:45:00Z</dcterms:created>
  <dcterms:modified xsi:type="dcterms:W3CDTF">2026-05-20T01:39:00Z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