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77471D">
        <w:trPr>
          <w:trHeight w:val="288"/>
        </w:trPr>
        <w:tc>
          <w:tcPr>
            <w:tcW w:w="4775" w:type="dxa"/>
            <w:gridSpan w:val="4"/>
            <w:tcBorders>
              <w:bottom w:val="single" w:sz="4" w:space="0" w:color="auto"/>
            </w:tcBorders>
            <w:vAlign w:val="bottom"/>
          </w:tcPr>
          <w:p w14:paraId="23709DAD" w14:textId="77777777" w:rsidR="00576DFD" w:rsidRPr="00B87913" w:rsidRDefault="00576DFD" w:rsidP="00DC3916">
            <w:pPr>
              <w:pStyle w:val="-0"/>
            </w:pPr>
          </w:p>
        </w:tc>
        <w:tc>
          <w:tcPr>
            <w:tcW w:w="4858" w:type="dxa"/>
            <w:gridSpan w:val="3"/>
            <w:tcBorders>
              <w:bottom w:val="single" w:sz="4" w:space="0" w:color="auto"/>
            </w:tcBorders>
            <w:vAlign w:val="bottom"/>
          </w:tcPr>
          <w:p w14:paraId="325DCA4B" w14:textId="77777777" w:rsidR="00576DFD" w:rsidRPr="00B87913" w:rsidRDefault="00576DFD" w:rsidP="00DC3916">
            <w:pPr>
              <w:pStyle w:val="-0"/>
            </w:pP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tcBorders>
              <w:bottom w:val="single" w:sz="4" w:space="0" w:color="auto"/>
            </w:tcBorders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77471D">
        <w:trPr>
          <w:trHeight w:val="80"/>
        </w:trPr>
        <w:tc>
          <w:tcPr>
            <w:tcW w:w="4775" w:type="dxa"/>
            <w:gridSpan w:val="4"/>
            <w:tcBorders>
              <w:bottom w:val="single" w:sz="18" w:space="0" w:color="auto"/>
            </w:tcBorders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  <w:bottom w:val="single" w:sz="18" w:space="0" w:color="auto"/>
            </w:tcBorders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  <w:tcBorders>
              <w:bottom w:val="single" w:sz="18" w:space="0" w:color="auto"/>
            </w:tcBorders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18" w:space="0" w:color="auto"/>
            </w:tcBorders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7747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</w:tcPr>
          <w:p w14:paraId="658FED27" w14:textId="18E96A83" w:rsidR="00381B47" w:rsidRPr="009D61E9" w:rsidRDefault="00000000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14:paraId="0D6878EF" w14:textId="77777777" w:rsidR="00381B47" w:rsidRPr="00837888" w:rsidRDefault="00000000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D2E1BD1" w14:textId="77777777" w:rsidR="00381B47" w:rsidRPr="001F1277" w:rsidRDefault="00000000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381B47">
              <w:t>индук</w:t>
            </w:r>
            <w:proofErr w:type="spellEnd"/>
            <w:r w:rsidR="00381B47">
              <w:t xml:space="preserve">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proofErr w:type="spellStart"/>
            <w:r w:rsidR="00381B47">
              <w:t>элек</w:t>
            </w:r>
            <w:proofErr w:type="spellEnd"/>
            <w:r w:rsidR="00381B47">
              <w:t xml:space="preserve">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509D136" w14:textId="77777777" w:rsidR="00381B47" w:rsidRPr="00461184" w:rsidRDefault="00000000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3A45F269" w14:textId="5AB01C2F" w:rsidR="00381B47" w:rsidRPr="009D61E9" w:rsidRDefault="00000000" w:rsidP="001B7E10">
            <w:pPr>
              <w:pStyle w:val="--2"/>
            </w:pPr>
            <w:sdt>
              <w:sdt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</w:tcPr>
          <w:p w14:paraId="21C400B3" w14:textId="77777777" w:rsidR="00381B47" w:rsidRPr="00837888" w:rsidRDefault="00000000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10C78C0F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CAF9375" w14:textId="70CF1381" w:rsidR="00381B47" w:rsidRPr="00461184" w:rsidRDefault="00000000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77471D">
        <w:trPr>
          <w:trHeight w:val="94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110C28E" w14:textId="3B5443E0" w:rsidR="00381B47" w:rsidRPr="009D61E9" w:rsidRDefault="00000000" w:rsidP="00C06F80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5E99EA6D" w14:textId="77777777" w:rsidR="00381B47" w:rsidRPr="00837888" w:rsidRDefault="00000000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4B96A177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33447E33" w14:textId="77777777" w:rsidR="00381B47" w:rsidRPr="001F1277" w:rsidRDefault="00000000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A7E4E">
              <w:t>этикетировщики</w:t>
            </w:r>
            <w:proofErr w:type="spellEnd"/>
            <w:r w:rsidR="007A7E4E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7C443354" w14:textId="49815632" w:rsidR="00381B47" w:rsidRPr="009D61E9" w:rsidRDefault="00000000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7695024E" w14:textId="77777777" w:rsidR="00381B47" w:rsidRPr="001F1277" w:rsidRDefault="00000000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3564E7E7" w14:textId="77777777" w:rsidR="00381B47" w:rsidRPr="001F1277" w:rsidRDefault="00000000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CC3C927" w14:textId="53747712" w:rsidR="00381B47" w:rsidRPr="009D61E9" w:rsidRDefault="00000000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14:paraId="230D8F43" w14:textId="77777777" w:rsidR="00381B47" w:rsidRPr="001F1277" w:rsidRDefault="00000000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CFFA4BB" w14:textId="77777777" w:rsidR="00381B47" w:rsidRPr="00461184" w:rsidRDefault="00000000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4F0FFF00" w14:textId="6093A62B" w:rsidR="00381B47" w:rsidRPr="00461184" w:rsidRDefault="00000000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</w:tcPr>
          <w:p w14:paraId="4E6A6E6B" w14:textId="08F58701" w:rsidR="00381B47" w:rsidRPr="009D61E9" w:rsidRDefault="00000000" w:rsidP="00381B47">
            <w:pPr>
              <w:pStyle w:val="--2"/>
            </w:pPr>
            <w:sdt>
              <w:sdt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39B19D66" w14:textId="77777777" w:rsidR="00381B47" w:rsidRPr="001F1277" w:rsidRDefault="00000000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proofErr w:type="spellStart"/>
            <w:r w:rsidR="00381B47" w:rsidRPr="001F1277">
              <w:t>мусаты</w:t>
            </w:r>
            <w:proofErr w:type="spellEnd"/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254FBEA" w14:textId="77777777" w:rsidR="00381B47" w:rsidRPr="00461184" w:rsidRDefault="00000000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381B47" w:rsidRPr="00461184">
              <w:t>расстоечные</w:t>
            </w:r>
            <w:proofErr w:type="spellEnd"/>
            <w:r w:rsidR="00381B47" w:rsidRPr="00461184">
              <w:t xml:space="preserve"> шкафы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1F9E6867" w14:textId="77777777" w:rsidR="00D0491A" w:rsidRPr="00D0491A" w:rsidRDefault="00000000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автоматический </w:t>
            </w:r>
            <w:proofErr w:type="spellStart"/>
            <w:r w:rsidR="007A7E4E">
              <w:t>клипсаторы</w:t>
            </w:r>
            <w:proofErr w:type="spellEnd"/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</w:tcPr>
          <w:p w14:paraId="755E24DC" w14:textId="5E40751C" w:rsidR="00100736" w:rsidRPr="009D61E9" w:rsidRDefault="00000000" w:rsidP="007A4884">
            <w:pPr>
              <w:pStyle w:val="--2"/>
            </w:pPr>
            <w:sdt>
              <w:sdt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3071649B" w14:textId="77777777" w:rsidR="00100736" w:rsidRDefault="00000000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D26D54F" w14:textId="77777777" w:rsidR="00100736" w:rsidRDefault="00000000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221824EF" w14:textId="77777777" w:rsidR="00100736" w:rsidRDefault="00000000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4F760838" w14:textId="72CB36C7" w:rsidR="00C728D3" w:rsidRPr="009D61E9" w:rsidRDefault="00000000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171B1BB1" w14:textId="77777777" w:rsidR="00C728D3" w:rsidRPr="001F1277" w:rsidRDefault="00000000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proofErr w:type="spellStart"/>
            <w:r w:rsidR="00C728D3" w:rsidRPr="001F1277">
              <w:t>гастроёмкости</w:t>
            </w:r>
            <w:proofErr w:type="spellEnd"/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520075F8" w14:textId="679C1D61" w:rsidR="00C728D3" w:rsidRPr="009D61E9" w:rsidRDefault="00000000" w:rsidP="00EA2062">
            <w:pPr>
              <w:pStyle w:val="--2"/>
            </w:pPr>
            <w:sdt>
              <w:sdt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6F22989F" w14:textId="77777777" w:rsidR="00C728D3" w:rsidRPr="001F1277" w:rsidRDefault="00000000" w:rsidP="00EA2062">
            <w:pPr>
              <w:pStyle w:val="--2"/>
            </w:pPr>
            <w:sdt>
              <w:sdt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</w:tcPr>
          <w:p w14:paraId="1E88CB0E" w14:textId="77777777" w:rsidR="00C728D3" w:rsidRPr="00E96B43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</w:tcPr>
          <w:p w14:paraId="10F3A3C0" w14:textId="00B21388" w:rsidR="00C728D3" w:rsidRDefault="00000000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2A0A15A" w14:textId="4379C3E3" w:rsidR="00C728D3" w:rsidRPr="009D61E9" w:rsidRDefault="00000000" w:rsidP="00EA2062">
            <w:pPr>
              <w:pStyle w:val="--2"/>
            </w:pPr>
            <w:sdt>
              <w:sdt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04AB26D7" w14:textId="04441955" w:rsidR="00C728D3" w:rsidRPr="001F1277" w:rsidRDefault="00000000" w:rsidP="00EA2062">
            <w:pPr>
              <w:pStyle w:val="--2"/>
            </w:pPr>
            <w:sdt>
              <w:sdt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3276D6D" w14:textId="77777777" w:rsidR="00C728D3" w:rsidRPr="00E96B43" w:rsidRDefault="00000000" w:rsidP="007A4884">
            <w:pPr>
              <w:pStyle w:val="--2"/>
            </w:pPr>
            <w:sdt>
              <w:sdt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2F002651" w14:textId="77777777" w:rsidR="00C728D3" w:rsidRPr="00837888" w:rsidRDefault="00000000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61184">
              <w:t>слайсера</w:t>
            </w:r>
            <w:proofErr w:type="spellEnd"/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8911DFD" w14:textId="41B1FFAA" w:rsidR="00C728D3" w:rsidRDefault="00000000" w:rsidP="00F225B7">
            <w:pPr>
              <w:pStyle w:val="--2"/>
            </w:pPr>
            <w:sdt>
              <w:sdt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24A04D88" w14:textId="7F8BD53F" w:rsidR="00C728D3" w:rsidRDefault="00000000" w:rsidP="00EA2062">
            <w:pPr>
              <w:pStyle w:val="--2"/>
            </w:pPr>
            <w:sdt>
              <w:sdt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EC632EA" w14:textId="77777777" w:rsidR="00C728D3" w:rsidRPr="0044600B" w:rsidRDefault="00000000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37A4036F" w14:textId="77777777" w:rsidR="00C728D3" w:rsidRDefault="00000000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4A47DD3" w14:textId="5D59EA73" w:rsidR="00C728D3" w:rsidRPr="009D61E9" w:rsidRDefault="00000000" w:rsidP="00EA2062">
            <w:pPr>
              <w:pStyle w:val="--2"/>
            </w:pPr>
            <w:sdt>
              <w:sdt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4D276934" w14:textId="77777777" w:rsidR="00C728D3" w:rsidRPr="001F1277" w:rsidRDefault="00000000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с</w:t>
            </w:r>
            <w:r w:rsidR="00C728D3" w:rsidRPr="001A30F0">
              <w:t>илапеновы</w:t>
            </w:r>
            <w:r w:rsidR="00C728D3">
              <w:t>е</w:t>
            </w:r>
            <w:proofErr w:type="spellEnd"/>
            <w:r w:rsidR="00C728D3">
              <w:t xml:space="preserve"> коврики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4E9E6B" w14:textId="77777777" w:rsidR="00C728D3" w:rsidRPr="0044600B" w:rsidRDefault="00000000" w:rsidP="007A4884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4600B">
              <w:t>бисквиторезки</w:t>
            </w:r>
            <w:proofErr w:type="spellEnd"/>
            <w:r w:rsidR="00C728D3">
              <w:t xml:space="preserve"> 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52A6E16A" w14:textId="77777777" w:rsidR="00C728D3" w:rsidRPr="00837888" w:rsidRDefault="00000000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72562958" w14:textId="5AEBA59C" w:rsidR="00C728D3" w:rsidRPr="009D61E9" w:rsidRDefault="00000000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4B88DA02" w14:textId="77777777" w:rsidR="00C728D3" w:rsidRPr="001F1277" w:rsidRDefault="00000000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32E5F1A" w14:textId="77777777" w:rsidR="00C728D3" w:rsidRPr="0044600B" w:rsidRDefault="00000000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proofErr w:type="spellStart"/>
            <w:r w:rsidR="00C728D3" w:rsidRPr="00461184">
              <w:t>тестоделители</w:t>
            </w:r>
            <w:proofErr w:type="spellEnd"/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695D78D4" w14:textId="77777777" w:rsidR="00C728D3" w:rsidRPr="00837888" w:rsidRDefault="00000000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799EAAE3" w14:textId="530AE09A" w:rsidR="00C728D3" w:rsidRPr="009D61E9" w:rsidRDefault="00000000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6B085563" w14:textId="77777777" w:rsidR="00C728D3" w:rsidRPr="001F1277" w:rsidRDefault="00000000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1F1277">
              <w:t>дежи</w:t>
            </w:r>
            <w:proofErr w:type="spellEnd"/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30D5633B" w14:textId="77777777" w:rsidR="00C728D3" w:rsidRPr="0044600B" w:rsidRDefault="00000000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т</w:t>
            </w:r>
            <w:r w:rsidR="00C728D3" w:rsidRPr="0044600B">
              <w:t>естоокруглители</w:t>
            </w:r>
            <w:proofErr w:type="spellEnd"/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тестораскатки</w:t>
            </w:r>
            <w:proofErr w:type="spellEnd"/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6500A3B8" w14:textId="77777777" w:rsidR="00C728D3" w:rsidRPr="0044600B" w:rsidRDefault="00000000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189B9B8C" w14:textId="74658E9F" w:rsidR="00C728D3" w:rsidRPr="009D61E9" w:rsidRDefault="00000000" w:rsidP="00753F79">
            <w:pPr>
              <w:pStyle w:val="--2"/>
            </w:pPr>
            <w:sdt>
              <w:sdt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4E6F61CB" w14:textId="77777777" w:rsidR="00C728D3" w:rsidRPr="001F1277" w:rsidRDefault="00000000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proofErr w:type="spellStart"/>
            <w:r w:rsidR="00C728D3">
              <w:t>перетаривания</w:t>
            </w:r>
            <w:proofErr w:type="spellEnd"/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165FF833" w14:textId="77777777" w:rsidR="00C728D3" w:rsidRPr="0044600B" w:rsidRDefault="00000000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6C2BCE6D" w14:textId="77777777" w:rsidR="00C728D3" w:rsidRPr="00461184" w:rsidRDefault="00000000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55A9972" w14:textId="3C661246" w:rsidR="00C728D3" w:rsidRDefault="00000000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0595B722" w14:textId="77777777" w:rsidR="00C728D3" w:rsidRDefault="00000000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07CC0BEF" w14:textId="77777777" w:rsidR="00C728D3" w:rsidRPr="0044600B" w:rsidRDefault="00000000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61184">
              <w:t>тарталетницы</w:t>
            </w:r>
            <w:proofErr w:type="spellEnd"/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7A9B263" w14:textId="77777777" w:rsidR="00C728D3" w:rsidRDefault="00000000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57872A4C" w14:textId="1E8DE9E1" w:rsidR="00C728D3" w:rsidRPr="00185A34" w:rsidRDefault="00000000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демосистема</w:t>
            </w:r>
            <w:proofErr w:type="spellEnd"/>
            <w:r w:rsidR="00C728D3">
              <w:t xml:space="preserve"> (контактная поверхность)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685AEB12" w14:textId="12565620" w:rsidR="00C728D3" w:rsidRPr="001F1277" w:rsidRDefault="00000000" w:rsidP="00F225B7">
            <w:pPr>
              <w:pStyle w:val="--2"/>
            </w:pPr>
            <w:sdt>
              <w:sdt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27D9FB51" w14:textId="77777777" w:rsidR="00C728D3" w:rsidRPr="0044600B" w:rsidRDefault="00000000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62855A3" w14:textId="77777777" w:rsidR="00C728D3" w:rsidRPr="00461184" w:rsidRDefault="00000000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77471D">
        <w:trPr>
          <w:trHeight w:val="183"/>
        </w:trPr>
        <w:tc>
          <w:tcPr>
            <w:tcW w:w="1837" w:type="dxa"/>
            <w:gridSpan w:val="2"/>
            <w:tcBorders>
              <w:left w:val="single" w:sz="18" w:space="0" w:color="auto"/>
            </w:tcBorders>
          </w:tcPr>
          <w:p w14:paraId="60CBB7C3" w14:textId="7AB78375" w:rsidR="00C728D3" w:rsidRPr="009D61E9" w:rsidRDefault="00000000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60C5C3DE" w14:textId="77777777" w:rsidR="00C728D3" w:rsidRPr="001F1277" w:rsidRDefault="00000000" w:rsidP="00EA2062">
            <w:pPr>
              <w:pStyle w:val="--2"/>
            </w:pPr>
            <w:sdt>
              <w:sdt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bottom"/>
          </w:tcPr>
          <w:p w14:paraId="5145F7E5" w14:textId="77777777" w:rsidR="00C728D3" w:rsidRPr="0044600B" w:rsidRDefault="00000000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BBCF400" w14:textId="77777777" w:rsidR="00C728D3" w:rsidRPr="00461184" w:rsidRDefault="00000000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967122C" w14:textId="5FFD9F49" w:rsidR="00C728D3" w:rsidRPr="009D61E9" w:rsidRDefault="00000000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599EBD54" w14:textId="77777777" w:rsidR="00C728D3" w:rsidRPr="001F1277" w:rsidRDefault="00000000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4BA50F6C" w14:textId="77777777" w:rsidR="00C728D3" w:rsidRPr="0044600B" w:rsidRDefault="00000000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3FA0975" w14:textId="77777777" w:rsidR="00C728D3" w:rsidRPr="00461184" w:rsidRDefault="00000000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77471D">
        <w:trPr>
          <w:trHeight w:val="14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0EA76B57" w14:textId="28150A3C" w:rsidR="00C728D3" w:rsidRPr="009D61E9" w:rsidRDefault="00000000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363CFF8D" w14:textId="77777777" w:rsidR="00C728D3" w:rsidRPr="001F1277" w:rsidRDefault="00000000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6015C5E4" w14:textId="77777777" w:rsidR="00C728D3" w:rsidRPr="0044600B" w:rsidRDefault="00000000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 xml:space="preserve">машина для резки </w:t>
            </w:r>
            <w:proofErr w:type="spellStart"/>
            <w:r w:rsidR="00C728D3" w:rsidRPr="00461184">
              <w:t>конд</w:t>
            </w:r>
            <w:proofErr w:type="spellEnd"/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743074BB" w14:textId="77777777" w:rsidR="00C728D3" w:rsidRPr="0044600B" w:rsidRDefault="00000000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77471D">
        <w:trPr>
          <w:trHeight w:val="13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2E46D84" w14:textId="20E5CB32" w:rsidR="00C728D3" w:rsidRPr="009D61E9" w:rsidRDefault="00000000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25746C55" w14:textId="77777777" w:rsidR="00C728D3" w:rsidRPr="001F1277" w:rsidRDefault="00000000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2D786A10" w14:textId="77777777" w:rsidR="00C728D3" w:rsidRPr="0044600B" w:rsidRDefault="00000000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62193DE0" w14:textId="77777777" w:rsidR="00C728D3" w:rsidRPr="0044600B" w:rsidRDefault="00000000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79E12D6" w14:textId="63E6B466" w:rsidR="0077471D" w:rsidRPr="009D61E9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</w:tcPr>
          <w:p w14:paraId="5E94EB24" w14:textId="77777777" w:rsidR="0077471D" w:rsidRPr="001F1277" w:rsidRDefault="00000000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</w:t>
            </w:r>
            <w:proofErr w:type="spellStart"/>
            <w:r w:rsidR="0077471D" w:rsidRPr="001F1277">
              <w:t>bigbox</w:t>
            </w:r>
            <w:proofErr w:type="spellEnd"/>
            <w:r w:rsidR="0077471D" w:rsidRPr="001F1277">
              <w:t>)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2C668" w14:textId="77777777" w:rsidR="0077471D" w:rsidRPr="00461184" w:rsidRDefault="00000000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9561B71" w14:textId="77777777" w:rsidR="0077471D" w:rsidRPr="00461184" w:rsidRDefault="00000000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13D8F219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</w:tcPr>
          <w:p w14:paraId="32352706" w14:textId="77777777" w:rsidR="0077471D" w:rsidRPr="001F1277" w:rsidRDefault="00000000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>
              <w:rPr>
                <w:rFonts w:eastAsia="Times New Roman"/>
              </w:rPr>
              <w:t>расстоечные</w:t>
            </w:r>
            <w:proofErr w:type="spellEnd"/>
            <w:r w:rsidR="0077471D">
              <w:rPr>
                <w:rFonts w:eastAsia="Times New Roman"/>
              </w:rPr>
              <w:t xml:space="preserve"> </w:t>
            </w:r>
            <w:proofErr w:type="spellStart"/>
            <w:r w:rsidR="0077471D">
              <w:rPr>
                <w:rFonts w:eastAsia="Times New Roman"/>
              </w:rPr>
              <w:t>термочехлы</w:t>
            </w:r>
            <w:proofErr w:type="spellEnd"/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B46BC7" w14:textId="77777777" w:rsidR="0077471D" w:rsidRPr="00461184" w:rsidRDefault="00000000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минифилы</w:t>
            </w:r>
            <w:proofErr w:type="spellEnd"/>
            <w:r w:rsidR="0077471D" w:rsidRPr="00461184">
              <w:t xml:space="preserve"> (дозаторы крема)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3C49FEB" w14:textId="77777777" w:rsidR="0077471D" w:rsidRDefault="00000000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4E12AB25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40222F8" w14:textId="77777777" w:rsidR="0077471D" w:rsidRDefault="00000000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EDB2FF" w14:textId="77777777" w:rsidR="0077471D" w:rsidRPr="00461184" w:rsidRDefault="00000000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55589D82" w14:textId="77777777" w:rsidR="0077471D" w:rsidRDefault="00000000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2009DBA1" w14:textId="77777777" w:rsidR="00732401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bottom"/>
          </w:tcPr>
          <w:p w14:paraId="08BEC6CE" w14:textId="77777777" w:rsidR="00732401" w:rsidRDefault="00000000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6231477E" w14:textId="77777777" w:rsidR="00732401" w:rsidRDefault="00000000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01F95CAE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14:paraId="00CF98B7" w14:textId="77777777" w:rsidR="0077471D" w:rsidRDefault="00000000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proofErr w:type="spellStart"/>
            <w:r w:rsidR="0077471D" w:rsidRPr="00837888">
              <w:t>мопы</w:t>
            </w:r>
            <w:proofErr w:type="spellEnd"/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30B3B7" w14:textId="77777777" w:rsidR="0077471D" w:rsidRPr="0044600B" w:rsidRDefault="00000000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просеивател</w:t>
            </w:r>
            <w:r w:rsidR="0077471D">
              <w:t>и</w:t>
            </w:r>
            <w:proofErr w:type="spellEnd"/>
            <w:r w:rsidR="0077471D">
              <w:t xml:space="preserve">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77471D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1" w:type="dxa"/>
                <w:gridSpan w:val="3"/>
                <w:tcBorders>
                  <w:left w:val="single" w:sz="18" w:space="0" w:color="auto"/>
                  <w:bottom w:val="single" w:sz="2" w:space="0" w:color="auto"/>
                  <w:right w:val="single" w:sz="2" w:space="0" w:color="auto"/>
                </w:tcBorders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1D102D94" w14:textId="77777777" w:rsidR="0077471D" w:rsidRDefault="00000000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69E7C8" w14:textId="77777777" w:rsidR="0077471D" w:rsidRPr="00461184" w:rsidRDefault="00000000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солодоварки</w:t>
            </w:r>
            <w:proofErr w:type="spellEnd"/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ферментаторы</w:t>
            </w:r>
            <w:proofErr w:type="spellEnd"/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18E74344" w14:textId="77777777" w:rsidR="00C728D3" w:rsidRDefault="00000000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bottom"/>
          </w:tcPr>
          <w:p w14:paraId="1FDC9EA9" w14:textId="7420F23A" w:rsidR="00C728D3" w:rsidRDefault="00000000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</w:tcPr>
          <w:p w14:paraId="7105BA4A" w14:textId="77777777" w:rsidR="0077471D" w:rsidRPr="009D61E9" w:rsidRDefault="00000000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bottom"/>
          </w:tcPr>
          <w:p w14:paraId="5FB9CED2" w14:textId="36179D03" w:rsidR="0077471D" w:rsidRDefault="00000000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6F352C83" w14:textId="77777777" w:rsidR="0077471D" w:rsidRPr="009D61E9" w:rsidRDefault="00000000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14:paraId="2FAC5A05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</w:tcPr>
          <w:p w14:paraId="19774E03" w14:textId="77777777" w:rsidR="0077471D" w:rsidRPr="009D61E9" w:rsidRDefault="00000000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7EF36ED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</w:t>
            </w:r>
            <w:proofErr w:type="spellStart"/>
            <w:r w:rsidRPr="009272CB">
              <w:t>таромоечная</w:t>
            </w:r>
            <w:proofErr w:type="spellEnd"/>
            <w:r w:rsidRPr="009272CB">
              <w:t xml:space="preserve"> </w:t>
            </w:r>
            <w:r w:rsidRPr="00BD3AD2">
              <w:t>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</w:tcPr>
          <w:p w14:paraId="1A8A9970" w14:textId="77777777" w:rsidR="0077471D" w:rsidRPr="00837888" w:rsidRDefault="00000000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2676C43E" w14:textId="5965FB77" w:rsidR="0077471D" w:rsidRPr="00E96B43" w:rsidRDefault="00000000" w:rsidP="007A4884">
            <w:pPr>
              <w:pStyle w:val="--2"/>
            </w:pPr>
            <w:sdt>
              <w:sdt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606F7EF1" w14:textId="77777777" w:rsidR="0077471D" w:rsidRPr="009D61E9" w:rsidRDefault="00000000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4C2D7F55" w14:textId="77777777" w:rsidR="0077471D" w:rsidRPr="00E96B43" w:rsidRDefault="00000000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13FF8552" w14:textId="77777777" w:rsidR="0077471D" w:rsidRPr="009D61E9" w:rsidRDefault="00000000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3E3884FA" w14:textId="77777777" w:rsidR="0077471D" w:rsidRPr="00E96B43" w:rsidRDefault="00000000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0F420304" w14:textId="77777777" w:rsidR="0077471D" w:rsidRPr="009D61E9" w:rsidRDefault="00000000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FCAEB6E" w14:textId="471F6137" w:rsidR="0077471D" w:rsidRPr="00E96B43" w:rsidRDefault="00000000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501B951F" w14:textId="77777777" w:rsidR="0077471D" w:rsidRPr="00DE7EFE" w:rsidRDefault="00000000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</w:tcBorders>
            <w:vAlign w:val="bottom"/>
          </w:tcPr>
          <w:p w14:paraId="62C945D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top w:val="single" w:sz="2" w:space="0" w:color="auto"/>
            </w:tcBorders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</w:tcBorders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right w:val="single" w:sz="18" w:space="0" w:color="auto"/>
            </w:tcBorders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</w:tcPr>
          <w:p w14:paraId="3C07E13D" w14:textId="77777777" w:rsidR="0077471D" w:rsidRPr="00DE7EFE" w:rsidRDefault="00000000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0147BFBF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707DD1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707DD1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</w:tcPr>
          <w:p w14:paraId="5E50B0A6" w14:textId="77777777" w:rsidR="0077471D" w:rsidRPr="00837888" w:rsidRDefault="00000000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2057A1C5" w14:textId="77777777" w:rsidR="0077471D" w:rsidRPr="00837888" w:rsidRDefault="00000000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50DA0530" w14:textId="77777777" w:rsidR="0077471D" w:rsidRPr="00837888" w:rsidRDefault="00000000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proofErr w:type="spellStart"/>
            <w:r w:rsidR="0077471D" w:rsidRPr="00837888">
              <w:t>обувниц</w:t>
            </w:r>
            <w:r w:rsidR="0077471D">
              <w:t>ы</w:t>
            </w:r>
            <w:proofErr w:type="spellEnd"/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</w:tcPr>
          <w:p w14:paraId="38C0A414" w14:textId="77777777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679C6B29" w14:textId="3485A24F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502D9E11" w14:textId="77777777" w:rsidR="0077471D" w:rsidRDefault="0077471D" w:rsidP="00DE7EFE">
            <w:pPr>
              <w:pStyle w:val="--2"/>
              <w:tabs>
                <w:tab w:val="left" w:pos="2303"/>
              </w:tabs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фартуки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сапоги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перчатки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нарукавники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8" w:space="0" w:color="auto"/>
              <w:right w:val="single" w:sz="2" w:space="0" w:color="auto"/>
            </w:tcBorders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bottom w:val="single" w:sz="18" w:space="0" w:color="auto"/>
            </w:tcBorders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bottom w:val="single" w:sz="18" w:space="0" w:color="auto"/>
            </w:tcBorders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bottom w:val="single" w:sz="18" w:space="0" w:color="auto"/>
            </w:tcBorders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68498" w14:textId="77777777" w:rsidR="005F534B" w:rsidRDefault="005F534B">
      <w:r>
        <w:separator/>
      </w:r>
    </w:p>
  </w:endnote>
  <w:endnote w:type="continuationSeparator" w:id="0">
    <w:p w14:paraId="053D3346" w14:textId="77777777" w:rsidR="005F534B" w:rsidRDefault="005F5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DFC32" w14:textId="77777777" w:rsidR="005F534B" w:rsidRDefault="005F534B">
      <w:r>
        <w:separator/>
      </w:r>
    </w:p>
  </w:footnote>
  <w:footnote w:type="continuationSeparator" w:id="0">
    <w:p w14:paraId="75B36C9F" w14:textId="77777777" w:rsidR="005F534B" w:rsidRDefault="005F5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162CB" w14:textId="77777777" w:rsidR="00EA1EAC" w:rsidRPr="009B4662" w:rsidRDefault="006156FB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6156FB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321473597">
    <w:abstractNumId w:val="20"/>
  </w:num>
  <w:num w:numId="2" w16cid:durableId="113138641">
    <w:abstractNumId w:val="36"/>
  </w:num>
  <w:num w:numId="3" w16cid:durableId="291904607">
    <w:abstractNumId w:val="27"/>
  </w:num>
  <w:num w:numId="4" w16cid:durableId="2073893250">
    <w:abstractNumId w:val="17"/>
  </w:num>
  <w:num w:numId="5" w16cid:durableId="1844974007">
    <w:abstractNumId w:val="16"/>
  </w:num>
  <w:num w:numId="6" w16cid:durableId="129982250">
    <w:abstractNumId w:val="30"/>
  </w:num>
  <w:num w:numId="7" w16cid:durableId="897394689">
    <w:abstractNumId w:val="26"/>
  </w:num>
  <w:num w:numId="8" w16cid:durableId="183517670">
    <w:abstractNumId w:val="35"/>
  </w:num>
  <w:num w:numId="9" w16cid:durableId="519124469">
    <w:abstractNumId w:val="31"/>
  </w:num>
  <w:num w:numId="10" w16cid:durableId="1182937510">
    <w:abstractNumId w:val="15"/>
  </w:num>
  <w:num w:numId="11" w16cid:durableId="1820153768">
    <w:abstractNumId w:val="24"/>
  </w:num>
  <w:num w:numId="12" w16cid:durableId="543980536">
    <w:abstractNumId w:val="29"/>
  </w:num>
  <w:num w:numId="13" w16cid:durableId="901675315">
    <w:abstractNumId w:val="38"/>
  </w:num>
  <w:num w:numId="14" w16cid:durableId="126748619">
    <w:abstractNumId w:val="23"/>
  </w:num>
  <w:num w:numId="15" w16cid:durableId="706414037">
    <w:abstractNumId w:val="19"/>
  </w:num>
  <w:num w:numId="16" w16cid:durableId="884021719">
    <w:abstractNumId w:val="11"/>
  </w:num>
  <w:num w:numId="17" w16cid:durableId="760831092">
    <w:abstractNumId w:val="21"/>
  </w:num>
  <w:num w:numId="18" w16cid:durableId="101189462">
    <w:abstractNumId w:val="22"/>
  </w:num>
  <w:num w:numId="19" w16cid:durableId="257645321">
    <w:abstractNumId w:val="37"/>
  </w:num>
  <w:num w:numId="20" w16cid:durableId="102648914">
    <w:abstractNumId w:val="32"/>
  </w:num>
  <w:num w:numId="21" w16cid:durableId="1594440073">
    <w:abstractNumId w:val="12"/>
  </w:num>
  <w:num w:numId="22" w16cid:durableId="1893493468">
    <w:abstractNumId w:val="33"/>
  </w:num>
  <w:num w:numId="23" w16cid:durableId="1017076915">
    <w:abstractNumId w:val="25"/>
  </w:num>
  <w:num w:numId="24" w16cid:durableId="1094595382">
    <w:abstractNumId w:val="13"/>
  </w:num>
  <w:num w:numId="25" w16cid:durableId="340818058">
    <w:abstractNumId w:val="28"/>
  </w:num>
  <w:num w:numId="26" w16cid:durableId="1661228352">
    <w:abstractNumId w:val="14"/>
  </w:num>
  <w:num w:numId="27" w16cid:durableId="1352760073">
    <w:abstractNumId w:val="9"/>
  </w:num>
  <w:num w:numId="28" w16cid:durableId="1202980089">
    <w:abstractNumId w:val="7"/>
  </w:num>
  <w:num w:numId="29" w16cid:durableId="641889610">
    <w:abstractNumId w:val="6"/>
  </w:num>
  <w:num w:numId="30" w16cid:durableId="748817201">
    <w:abstractNumId w:val="5"/>
  </w:num>
  <w:num w:numId="31" w16cid:durableId="1076124799">
    <w:abstractNumId w:val="4"/>
  </w:num>
  <w:num w:numId="32" w16cid:durableId="257688020">
    <w:abstractNumId w:val="8"/>
  </w:num>
  <w:num w:numId="33" w16cid:durableId="1807745435">
    <w:abstractNumId w:val="3"/>
  </w:num>
  <w:num w:numId="34" w16cid:durableId="280381402">
    <w:abstractNumId w:val="2"/>
  </w:num>
  <w:num w:numId="35" w16cid:durableId="1516454650">
    <w:abstractNumId w:val="1"/>
  </w:num>
  <w:num w:numId="36" w16cid:durableId="854345734">
    <w:abstractNumId w:val="0"/>
  </w:num>
  <w:num w:numId="37" w16cid:durableId="2130853579">
    <w:abstractNumId w:val="13"/>
  </w:num>
  <w:num w:numId="38" w16cid:durableId="942959398">
    <w:abstractNumId w:val="10"/>
  </w:num>
  <w:num w:numId="39" w16cid:durableId="131824444">
    <w:abstractNumId w:val="18"/>
  </w:num>
  <w:num w:numId="40" w16cid:durableId="20396959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7B5"/>
    <w:rsid w:val="00096573"/>
    <w:rsid w:val="00097E4C"/>
    <w:rsid w:val="00097F34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4FE1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4F75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34B"/>
    <w:rsid w:val="005F5441"/>
    <w:rsid w:val="005F6EEA"/>
    <w:rsid w:val="00600F22"/>
    <w:rsid w:val="00601166"/>
    <w:rsid w:val="00610A84"/>
    <w:rsid w:val="00611607"/>
    <w:rsid w:val="006156FB"/>
    <w:rsid w:val="00620F4E"/>
    <w:rsid w:val="00622A7B"/>
    <w:rsid w:val="00623024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2D23"/>
    <w:rsid w:val="00882E3E"/>
    <w:rsid w:val="00885FD8"/>
    <w:rsid w:val="008874C5"/>
    <w:rsid w:val="00887A33"/>
    <w:rsid w:val="0089101C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957"/>
    <w:rsid w:val="00925BAD"/>
    <w:rsid w:val="00925DC3"/>
    <w:rsid w:val="009272CB"/>
    <w:rsid w:val="00930196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73070"/>
    <w:rsid w:val="00A80537"/>
    <w:rsid w:val="00A8062B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203E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D0324F"/>
    <w:rsid w:val="00D0353A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2</TotalTime>
  <Pages>1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3</cp:revision>
  <cp:lastPrinted>2026-02-18T13:06:00Z</cp:lastPrinted>
  <dcterms:created xsi:type="dcterms:W3CDTF">2026-02-21T18:45:00Z</dcterms:created>
  <dcterms:modified xsi:type="dcterms:W3CDTF">2026-02-22T09:31:00Z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