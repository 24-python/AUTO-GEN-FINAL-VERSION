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6"/>
        <w:gridCol w:w="248"/>
        <w:gridCol w:w="29"/>
        <w:gridCol w:w="20"/>
        <w:gridCol w:w="86"/>
        <w:gridCol w:w="261"/>
        <w:gridCol w:w="23"/>
        <w:gridCol w:w="111"/>
        <w:gridCol w:w="184"/>
        <w:gridCol w:w="8"/>
        <w:gridCol w:w="16"/>
        <w:gridCol w:w="191"/>
        <w:gridCol w:w="71"/>
        <w:gridCol w:w="15"/>
        <w:gridCol w:w="73"/>
        <w:gridCol w:w="46"/>
        <w:gridCol w:w="83"/>
        <w:gridCol w:w="23"/>
        <w:gridCol w:w="23"/>
        <w:gridCol w:w="100"/>
        <w:gridCol w:w="61"/>
        <w:gridCol w:w="9"/>
        <w:gridCol w:w="10"/>
        <w:gridCol w:w="34"/>
        <w:gridCol w:w="33"/>
        <w:gridCol w:w="75"/>
        <w:gridCol w:w="193"/>
        <w:gridCol w:w="58"/>
        <w:gridCol w:w="106"/>
        <w:gridCol w:w="77"/>
        <w:gridCol w:w="76"/>
        <w:gridCol w:w="170"/>
        <w:gridCol w:w="28"/>
        <w:gridCol w:w="42"/>
        <w:gridCol w:w="92"/>
        <w:gridCol w:w="35"/>
        <w:gridCol w:w="28"/>
        <w:gridCol w:w="63"/>
        <w:gridCol w:w="20"/>
        <w:gridCol w:w="8"/>
        <w:gridCol w:w="26"/>
        <w:gridCol w:w="2"/>
        <w:gridCol w:w="141"/>
        <w:gridCol w:w="230"/>
        <w:gridCol w:w="39"/>
        <w:gridCol w:w="965"/>
        <w:gridCol w:w="10"/>
        <w:gridCol w:w="826"/>
        <w:gridCol w:w="184"/>
        <w:gridCol w:w="138"/>
        <w:gridCol w:w="283"/>
        <w:gridCol w:w="391"/>
        <w:gridCol w:w="57"/>
        <w:gridCol w:w="79"/>
        <w:gridCol w:w="60"/>
        <w:gridCol w:w="26"/>
        <w:gridCol w:w="117"/>
        <w:gridCol w:w="111"/>
        <w:gridCol w:w="240"/>
        <w:gridCol w:w="164"/>
        <w:gridCol w:w="32"/>
        <w:gridCol w:w="322"/>
        <w:gridCol w:w="340"/>
        <w:gridCol w:w="1029"/>
        <w:gridCol w:w="548"/>
        <w:gridCol w:w="1052"/>
        <w:gridCol w:w="86"/>
        <w:gridCol w:w="6"/>
        <w:gridCol w:w="56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:rsidTr="00C5660D">
        <w:trPr>
          <w:trHeight w:val="20"/>
        </w:trPr>
        <w:tc>
          <w:tcPr>
            <w:tcW w:w="4948" w:type="dxa"/>
            <w:gridSpan w:val="46"/>
            <w:vAlign w:val="bottom"/>
          </w:tcPr>
          <w:p w:rsidR="00552195" w:rsidRPr="00D23288" w:rsidRDefault="004078C8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86" w:type="dxa"/>
            <w:gridSpan w:val="14"/>
            <w:vAlign w:val="bottom"/>
          </w:tcPr>
          <w:p w:rsidR="00552195" w:rsidRPr="00647B37" w:rsidRDefault="00317498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душевая (мужская, женская)</w:t>
            </w:r>
            <w:bookmarkStart w:id="0" w:name="_GoBack"/>
            <w:bookmarkEnd w:id="0"/>
          </w:p>
        </w:tc>
        <w:sdt>
          <w:sdtPr>
            <w:rPr>
              <w:szCs w:val="16"/>
            </w:rPr>
            <w:id w:val="425692899"/>
            <w:placeholder>
              <w:docPart w:val="FBA6C3A206F4488FAB4479A2FABB77B4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EndPr/>
          <w:sdtContent>
            <w:tc>
              <w:tcPr>
                <w:tcW w:w="2271" w:type="dxa"/>
                <w:gridSpan w:val="5"/>
                <w:vAlign w:val="bottom"/>
              </w:tcPr>
              <w:p w:rsidR="00552195" w:rsidRPr="00647B37" w:rsidRDefault="004078C8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Санитарное</w:t>
                </w:r>
              </w:p>
            </w:tc>
          </w:sdtContent>
        </w:sdt>
        <w:tc>
          <w:tcPr>
            <w:tcW w:w="5168" w:type="dxa"/>
            <w:gridSpan w:val="15"/>
            <w:vAlign w:val="bottom"/>
          </w:tcPr>
          <w:p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A3769DAEB50A4F759A6CD7C2DD6A0171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EndPr/>
              <w:sdtContent>
                <w:r w:rsidR="00C50430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:rsidTr="00C5660D">
        <w:trPr>
          <w:trHeight w:val="20"/>
        </w:trPr>
        <w:tc>
          <w:tcPr>
            <w:tcW w:w="4948" w:type="dxa"/>
            <w:gridSpan w:val="46"/>
          </w:tcPr>
          <w:p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86" w:type="dxa"/>
            <w:gridSpan w:val="14"/>
          </w:tcPr>
          <w:p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5"/>
          </w:tcPr>
          <w:p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5"/>
          </w:tcPr>
          <w:p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:rsidTr="00C5660D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48" w:type="dxa"/>
            <w:gridSpan w:val="46"/>
            <w:shd w:val="clear" w:color="auto" w:fill="BFBFBF" w:themeFill="background1" w:themeFillShade="BF"/>
          </w:tcPr>
          <w:p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409" w:type="dxa"/>
            <w:gridSpan w:val="18"/>
            <w:shd w:val="clear" w:color="auto" w:fill="BFBFBF" w:themeFill="background1" w:themeFillShade="BF"/>
          </w:tcPr>
          <w:p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2"/>
            <w:shd w:val="clear" w:color="auto" w:fill="BFBFBF" w:themeFill="background1" w:themeFillShade="BF"/>
          </w:tcPr>
          <w:p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:rsidTr="004078C8">
        <w:trPr>
          <w:trHeight w:val="20"/>
        </w:trPr>
        <w:tc>
          <w:tcPr>
            <w:tcW w:w="3537" w:type="dxa"/>
            <w:gridSpan w:val="39"/>
          </w:tcPr>
          <w:p w:rsidR="00046637" w:rsidRPr="00090474" w:rsidRDefault="00884C5C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gramStart"/>
            <w:r w:rsidR="00046637" w:rsidRPr="00D23288">
              <w:rPr>
                <w:szCs w:val="16"/>
              </w:rPr>
              <w:t>ОК</w:t>
            </w:r>
            <w:proofErr w:type="gramEnd"/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11" w:type="dxa"/>
            <w:gridSpan w:val="7"/>
          </w:tcPr>
          <w:p w:rsidR="00046637" w:rsidRPr="00090474" w:rsidRDefault="00884C5C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58" w:type="dxa"/>
            <w:gridSpan w:val="4"/>
          </w:tcPr>
          <w:p w:rsidR="00046637" w:rsidRPr="00D23288" w:rsidRDefault="00884C5C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:rsidR="00046637" w:rsidRPr="00D23288" w:rsidRDefault="00884C5C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5"/>
          </w:tcPr>
          <w:p w:rsidR="00046637" w:rsidRPr="00090474" w:rsidRDefault="00884C5C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2"/>
          </w:tcPr>
          <w:p w:rsidR="00046637" w:rsidRPr="000C46D1" w:rsidRDefault="00884C5C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:rsidR="00046637" w:rsidRPr="00E44B84" w:rsidRDefault="00884C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:rsidR="00046637" w:rsidRPr="00E44B84" w:rsidRDefault="00884C5C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:rsidTr="004078C8">
        <w:trPr>
          <w:trHeight w:val="20"/>
        </w:trPr>
        <w:tc>
          <w:tcPr>
            <w:tcW w:w="2181" w:type="dxa"/>
            <w:gridSpan w:val="17"/>
          </w:tcPr>
          <w:p w:rsidR="004C591F" w:rsidRPr="00090474" w:rsidRDefault="00884C5C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:rsidR="004C591F" w:rsidRPr="00090474" w:rsidRDefault="00884C5C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31" w:type="dxa"/>
            <w:gridSpan w:val="8"/>
          </w:tcPr>
          <w:p w:rsidR="004C591F" w:rsidRPr="00090474" w:rsidRDefault="00884C5C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89" w:type="dxa"/>
            <w:gridSpan w:val="7"/>
          </w:tcPr>
          <w:p w:rsidR="004C591F" w:rsidRPr="00D23288" w:rsidRDefault="00884C5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1"/>
          </w:tcPr>
          <w:p w:rsidR="004C591F" w:rsidRPr="00090474" w:rsidRDefault="00884C5C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6"/>
          </w:tcPr>
          <w:p w:rsidR="004C591F" w:rsidRPr="00D23288" w:rsidRDefault="00884C5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:rsidR="004C591F" w:rsidRPr="000C46D1" w:rsidRDefault="00884C5C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:rsidR="004C591F" w:rsidRPr="00E44B84" w:rsidRDefault="00884C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:rsidR="004C591F" w:rsidRPr="00E44B84" w:rsidRDefault="00884C5C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:rsidTr="004078C8">
        <w:trPr>
          <w:trHeight w:val="20"/>
        </w:trPr>
        <w:tc>
          <w:tcPr>
            <w:tcW w:w="2474" w:type="dxa"/>
            <w:gridSpan w:val="25"/>
          </w:tcPr>
          <w:p w:rsidR="001D14F4" w:rsidRPr="00090474" w:rsidRDefault="00884C5C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74" w:type="dxa"/>
            <w:gridSpan w:val="21"/>
          </w:tcPr>
          <w:p w:rsidR="001D14F4" w:rsidRPr="00090474" w:rsidRDefault="00884C5C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89" w:type="dxa"/>
            <w:gridSpan w:val="7"/>
            <w:tcMar>
              <w:right w:w="0" w:type="dxa"/>
            </w:tcMar>
          </w:tcPr>
          <w:p w:rsidR="001D14F4" w:rsidRPr="00D23288" w:rsidRDefault="00884C5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1"/>
            <w:tcMar>
              <w:left w:w="0" w:type="dxa"/>
              <w:right w:w="0" w:type="dxa"/>
            </w:tcMar>
          </w:tcPr>
          <w:p w:rsidR="001D14F4" w:rsidRPr="00090474" w:rsidRDefault="00884C5C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2"/>
          </w:tcPr>
          <w:p w:rsidR="001D14F4" w:rsidRPr="00D23288" w:rsidRDefault="00884C5C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9"/>
          </w:tcPr>
          <w:p w:rsidR="001D14F4" w:rsidRPr="00B158E4" w:rsidRDefault="00884C5C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:rsidR="001D14F4" w:rsidRPr="00B158E4" w:rsidRDefault="00884C5C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:rsidR="001D14F4" w:rsidRPr="00E44B84" w:rsidRDefault="00884C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:rsidR="001D14F4" w:rsidRPr="00E44B84" w:rsidRDefault="00884C5C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:rsidTr="004078C8">
        <w:trPr>
          <w:trHeight w:val="50"/>
        </w:trPr>
        <w:tc>
          <w:tcPr>
            <w:tcW w:w="1686" w:type="dxa"/>
            <w:gridSpan w:val="10"/>
          </w:tcPr>
          <w:p w:rsidR="00046637" w:rsidRPr="00C12148" w:rsidRDefault="00884C5C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:rsidR="00046637" w:rsidRPr="00C12148" w:rsidRDefault="00884C5C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691" w:type="dxa"/>
            <w:gridSpan w:val="13"/>
          </w:tcPr>
          <w:p w:rsidR="00046637" w:rsidRPr="00C12148" w:rsidRDefault="00884C5C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409" w:type="dxa"/>
            <w:gridSpan w:val="18"/>
            <w:shd w:val="clear" w:color="auto" w:fill="BFBFBF" w:themeFill="background1" w:themeFillShade="BF"/>
          </w:tcPr>
          <w:p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8"/>
          </w:tcPr>
          <w:p w:rsidR="00046637" w:rsidRPr="00C12148" w:rsidRDefault="00884C5C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:rsidR="00046637" w:rsidRPr="00C12148" w:rsidRDefault="00884C5C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:rsidR="00046637" w:rsidRPr="00C12148" w:rsidRDefault="00884C5C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:rsidTr="004078C8">
        <w:trPr>
          <w:trHeight w:val="20"/>
        </w:trPr>
        <w:tc>
          <w:tcPr>
            <w:tcW w:w="1686" w:type="dxa"/>
            <w:gridSpan w:val="10"/>
          </w:tcPr>
          <w:p w:rsidR="001F48D9" w:rsidRPr="00C45ED4" w:rsidRDefault="00884C5C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:rsidR="001F48D9" w:rsidRPr="00C45ED4" w:rsidRDefault="00884C5C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691" w:type="dxa"/>
            <w:gridSpan w:val="13"/>
          </w:tcPr>
          <w:p w:rsidR="001F48D9" w:rsidRPr="00C45ED4" w:rsidRDefault="00884C5C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58" w:type="dxa"/>
            <w:gridSpan w:val="4"/>
          </w:tcPr>
          <w:p w:rsidR="001F48D9" w:rsidRPr="00C12148" w:rsidRDefault="00884C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:rsidR="001F48D9" w:rsidRPr="00C12148" w:rsidRDefault="00884C5C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6"/>
          </w:tcPr>
          <w:p w:rsidR="001F48D9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:rsidR="001F48D9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2"/>
          </w:tcPr>
          <w:p w:rsidR="001F48D9" w:rsidRPr="00C12148" w:rsidRDefault="00884C5C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proofErr w:type="gramStart"/>
            <w:r w:rsidR="001F48D9">
              <w:rPr>
                <w:szCs w:val="16"/>
              </w:rPr>
              <w:t>Р</w:t>
            </w:r>
            <w:proofErr w:type="gramEnd"/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:rsidR="001F48D9" w:rsidRPr="00C12148" w:rsidRDefault="00884C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:rsidTr="004078C8">
        <w:trPr>
          <w:trHeight w:val="20"/>
        </w:trPr>
        <w:tc>
          <w:tcPr>
            <w:tcW w:w="1686" w:type="dxa"/>
            <w:gridSpan w:val="10"/>
          </w:tcPr>
          <w:p w:rsidR="001F48D9" w:rsidRDefault="00884C5C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:rsidR="001F48D9" w:rsidRDefault="00884C5C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691" w:type="dxa"/>
            <w:gridSpan w:val="13"/>
          </w:tcPr>
          <w:p w:rsidR="001F48D9" w:rsidRDefault="00884C5C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58" w:type="dxa"/>
            <w:gridSpan w:val="4"/>
          </w:tcPr>
          <w:p w:rsidR="001F48D9" w:rsidRDefault="00884C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:rsidR="001F48D9" w:rsidRDefault="00884C5C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6"/>
          </w:tcPr>
          <w:p w:rsidR="001F48D9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:rsidR="001F48D9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9"/>
          </w:tcPr>
          <w:p w:rsidR="001F48D9" w:rsidRDefault="00884C5C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:rsidR="001F48D9" w:rsidRDefault="00884C5C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:rsidR="001F48D9" w:rsidRDefault="00884C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:rsidTr="004078C8">
        <w:trPr>
          <w:trHeight w:val="20"/>
        </w:trPr>
        <w:tc>
          <w:tcPr>
            <w:tcW w:w="3391" w:type="dxa"/>
            <w:gridSpan w:val="35"/>
          </w:tcPr>
          <w:p w:rsidR="001F48D9" w:rsidRPr="00C12148" w:rsidRDefault="00884C5C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gramStart"/>
            <w:r w:rsidR="001F48D9" w:rsidRPr="00D23288">
              <w:rPr>
                <w:szCs w:val="16"/>
              </w:rPr>
              <w:t>ОК</w:t>
            </w:r>
            <w:proofErr w:type="gramEnd"/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57" w:type="dxa"/>
            <w:gridSpan w:val="11"/>
          </w:tcPr>
          <w:p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58" w:type="dxa"/>
            <w:gridSpan w:val="4"/>
          </w:tcPr>
          <w:p w:rsidR="001F48D9" w:rsidRPr="00C12148" w:rsidRDefault="00884C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:rsidR="001F48D9" w:rsidRPr="00C12148" w:rsidRDefault="00884C5C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7"/>
          </w:tcPr>
          <w:p w:rsidR="001F48D9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9"/>
          </w:tcPr>
          <w:p w:rsidR="001F48D9" w:rsidRPr="00C12148" w:rsidRDefault="00884C5C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:rsidR="001F48D9" w:rsidRPr="00C12148" w:rsidRDefault="00884C5C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:rsidR="001F48D9" w:rsidRPr="00C12148" w:rsidRDefault="00884C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:rsidTr="004078C8">
        <w:trPr>
          <w:trHeight w:val="20"/>
        </w:trPr>
        <w:tc>
          <w:tcPr>
            <w:tcW w:w="3391" w:type="dxa"/>
            <w:gridSpan w:val="35"/>
          </w:tcPr>
          <w:p w:rsidR="001F48D9" w:rsidRDefault="00884C5C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gramStart"/>
            <w:r w:rsidR="001F48D9" w:rsidRPr="00D23288">
              <w:rPr>
                <w:szCs w:val="16"/>
              </w:rPr>
              <w:t>ОК</w:t>
            </w:r>
            <w:proofErr w:type="gramEnd"/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57" w:type="dxa"/>
            <w:gridSpan w:val="11"/>
          </w:tcPr>
          <w:p w:rsidR="001F48D9" w:rsidRDefault="00884C5C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58" w:type="dxa"/>
            <w:gridSpan w:val="4"/>
          </w:tcPr>
          <w:p w:rsidR="001F48D9" w:rsidRDefault="00884C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1"/>
          </w:tcPr>
          <w:p w:rsidR="001F48D9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:rsidR="001F48D9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9"/>
          </w:tcPr>
          <w:p w:rsidR="001F48D9" w:rsidRDefault="00884C5C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:rsidR="001F48D9" w:rsidRDefault="00884C5C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:rsidR="001F48D9" w:rsidRDefault="00884C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:rsidTr="004078C8">
        <w:trPr>
          <w:trHeight w:val="20"/>
        </w:trPr>
        <w:tc>
          <w:tcPr>
            <w:tcW w:w="3426" w:type="dxa"/>
            <w:gridSpan w:val="36"/>
          </w:tcPr>
          <w:p w:rsidR="001F48D9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gramStart"/>
            <w:r w:rsidR="001F48D9" w:rsidRPr="00C12148">
              <w:rPr>
                <w:szCs w:val="16"/>
              </w:rPr>
              <w:t>кабель-каналы</w:t>
            </w:r>
            <w:proofErr w:type="gramEnd"/>
            <w:r w:rsidR="001F48D9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22" w:type="dxa"/>
            <w:gridSpan w:val="10"/>
          </w:tcPr>
          <w:p w:rsidR="001F48D9" w:rsidRPr="00C12148" w:rsidRDefault="00884C5C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58" w:type="dxa"/>
            <w:gridSpan w:val="4"/>
          </w:tcPr>
          <w:p w:rsidR="001F48D9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4"/>
          </w:tcPr>
          <w:p w:rsidR="001F48D9" w:rsidRPr="00C12148" w:rsidRDefault="00884C5C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18"/>
            <w:shd w:val="clear" w:color="auto" w:fill="BFBFBF" w:themeFill="background1" w:themeFillShade="BF"/>
          </w:tcPr>
          <w:p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:rsidTr="004078C8">
        <w:trPr>
          <w:trHeight w:val="42"/>
        </w:trPr>
        <w:tc>
          <w:tcPr>
            <w:tcW w:w="3944" w:type="dxa"/>
            <w:gridSpan w:val="44"/>
          </w:tcPr>
          <w:p w:rsidR="001F48D9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04" w:type="dxa"/>
            <w:gridSpan w:val="2"/>
          </w:tcPr>
          <w:p w:rsidR="001F48D9" w:rsidRPr="00C12148" w:rsidRDefault="00884C5C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82" w:type="dxa"/>
            <w:gridSpan w:val="12"/>
          </w:tcPr>
          <w:p w:rsidR="001F48D9" w:rsidRPr="00C12148" w:rsidRDefault="00884C5C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6"/>
          </w:tcPr>
          <w:p w:rsidR="001F48D9" w:rsidRPr="00C12148" w:rsidRDefault="00884C5C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3"/>
            <w:shd w:val="clear" w:color="auto" w:fill="auto"/>
          </w:tcPr>
          <w:p w:rsidR="001F48D9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proofErr w:type="gramStart"/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  <w:proofErr w:type="gramEnd"/>
          </w:p>
        </w:tc>
        <w:tc>
          <w:tcPr>
            <w:tcW w:w="3191" w:type="dxa"/>
            <w:gridSpan w:val="5"/>
            <w:shd w:val="clear" w:color="auto" w:fill="auto"/>
          </w:tcPr>
          <w:p w:rsidR="001F48D9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5762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1F48D9" w:rsidRPr="00D23288" w:rsidTr="001F48D9">
        <w:trPr>
          <w:trHeight w:val="20"/>
        </w:trPr>
        <w:tc>
          <w:tcPr>
            <w:tcW w:w="4948" w:type="dxa"/>
            <w:gridSpan w:val="46"/>
          </w:tcPr>
          <w:p w:rsidR="001F48D9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409" w:type="dxa"/>
            <w:gridSpan w:val="18"/>
          </w:tcPr>
          <w:p w:rsidR="001F48D9" w:rsidRPr="00C12148" w:rsidRDefault="00884C5C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2"/>
          </w:tcPr>
          <w:p w:rsidR="001F48D9" w:rsidRPr="00C12148" w:rsidRDefault="00884C5C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:rsidR="001F48D9" w:rsidRPr="00C12148" w:rsidRDefault="00884C5C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448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1F48D9" w:rsidRPr="00D23288" w:rsidTr="004078C8">
        <w:trPr>
          <w:trHeight w:val="20"/>
        </w:trPr>
        <w:tc>
          <w:tcPr>
            <w:tcW w:w="3454" w:type="dxa"/>
            <w:gridSpan w:val="37"/>
          </w:tcPr>
          <w:p w:rsidR="001F48D9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494" w:type="dxa"/>
            <w:gridSpan w:val="9"/>
          </w:tcPr>
          <w:p w:rsidR="001F48D9" w:rsidRPr="00C12148" w:rsidRDefault="00884C5C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409" w:type="dxa"/>
            <w:gridSpan w:val="18"/>
          </w:tcPr>
          <w:p w:rsidR="001F48D9" w:rsidRPr="00C12148" w:rsidRDefault="00884C5C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4"/>
          </w:tcPr>
          <w:p w:rsidR="001F48D9" w:rsidRPr="00430CE5" w:rsidRDefault="00884C5C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8"/>
          </w:tcPr>
          <w:p w:rsidR="001F48D9" w:rsidRPr="00430CE5" w:rsidRDefault="00884C5C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:rsidR="001F48D9" w:rsidRPr="00C12148" w:rsidRDefault="00884C5C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:rsidTr="00937931">
        <w:trPr>
          <w:trHeight w:val="20"/>
        </w:trPr>
        <w:tc>
          <w:tcPr>
            <w:tcW w:w="4948" w:type="dxa"/>
            <w:gridSpan w:val="46"/>
          </w:tcPr>
          <w:p w:rsidR="00430CE5" w:rsidRPr="00C12148" w:rsidRDefault="00884C5C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409" w:type="dxa"/>
            <w:gridSpan w:val="18"/>
          </w:tcPr>
          <w:p w:rsidR="00430CE5" w:rsidRPr="00C12148" w:rsidRDefault="00884C5C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3"/>
            <w:vAlign w:val="center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9"/>
            <w:vAlign w:val="center"/>
          </w:tcPr>
          <w:p w:rsidR="00430CE5" w:rsidRPr="00046637" w:rsidRDefault="00884C5C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:rsidTr="00C5660D">
        <w:trPr>
          <w:trHeight w:val="20"/>
        </w:trPr>
        <w:tc>
          <w:tcPr>
            <w:tcW w:w="4948" w:type="dxa"/>
            <w:gridSpan w:val="46"/>
          </w:tcPr>
          <w:p w:rsidR="00430CE5" w:rsidRDefault="00884C5C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0" w:type="dxa"/>
            <w:gridSpan w:val="3"/>
          </w:tcPr>
          <w:p w:rsidR="00430CE5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1008" w:type="dxa"/>
            <w:gridSpan w:val="6"/>
          </w:tcPr>
          <w:p w:rsidR="00430CE5" w:rsidRDefault="00884C5C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381" w:type="dxa"/>
            <w:gridSpan w:val="9"/>
          </w:tcPr>
          <w:p w:rsidR="00430CE5" w:rsidRDefault="00884C5C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3"/>
            <w:vAlign w:val="center"/>
          </w:tcPr>
          <w:p w:rsidR="00430CE5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9"/>
            <w:tcMar>
              <w:left w:w="0" w:type="dxa"/>
              <w:right w:w="0" w:type="dxa"/>
            </w:tcMar>
            <w:vAlign w:val="center"/>
          </w:tcPr>
          <w:p w:rsidR="00430CE5" w:rsidRDefault="00884C5C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:rsidR="00430CE5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:rsidTr="004078C8">
        <w:trPr>
          <w:trHeight w:val="20"/>
        </w:trPr>
        <w:tc>
          <w:tcPr>
            <w:tcW w:w="1494" w:type="dxa"/>
            <w:gridSpan w:val="8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:rsidR="00430CE5" w:rsidRPr="00C12148" w:rsidRDefault="00884C5C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19" w:type="dxa"/>
            <w:gridSpan w:val="14"/>
          </w:tcPr>
          <w:p w:rsidR="00430CE5" w:rsidRPr="00C12148" w:rsidRDefault="00884C5C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028" w:type="dxa"/>
            <w:gridSpan w:val="9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381" w:type="dxa"/>
            <w:gridSpan w:val="9"/>
          </w:tcPr>
          <w:p w:rsidR="00430CE5" w:rsidRPr="00C12148" w:rsidRDefault="00884C5C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3"/>
            <w:vAlign w:val="bottom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9"/>
            <w:tcMar>
              <w:left w:w="0" w:type="dxa"/>
              <w:right w:w="0" w:type="dxa"/>
            </w:tcMar>
            <w:vAlign w:val="bottom"/>
          </w:tcPr>
          <w:p w:rsidR="00430CE5" w:rsidRPr="00046637" w:rsidRDefault="00884C5C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:rsidTr="004078C8">
        <w:trPr>
          <w:trHeight w:val="20"/>
        </w:trPr>
        <w:tc>
          <w:tcPr>
            <w:tcW w:w="2227" w:type="dxa"/>
            <w:gridSpan w:val="19"/>
          </w:tcPr>
          <w:p w:rsidR="00430CE5" w:rsidRPr="00C12148" w:rsidRDefault="00884C5C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21" w:type="dxa"/>
            <w:gridSpan w:val="27"/>
          </w:tcPr>
          <w:p w:rsidR="00430CE5" w:rsidRPr="00F83558" w:rsidRDefault="00884C5C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028" w:type="dxa"/>
            <w:gridSpan w:val="9"/>
          </w:tcPr>
          <w:p w:rsidR="00430CE5" w:rsidRPr="00C12148" w:rsidRDefault="00884C5C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381" w:type="dxa"/>
            <w:gridSpan w:val="9"/>
          </w:tcPr>
          <w:p w:rsidR="00430CE5" w:rsidRPr="00C12148" w:rsidRDefault="00884C5C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0"/>
            <w:vAlign w:val="center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:rsidR="00430CE5" w:rsidRPr="00046637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:rsidTr="004078C8">
        <w:trPr>
          <w:trHeight w:val="20"/>
        </w:trPr>
        <w:tc>
          <w:tcPr>
            <w:tcW w:w="964" w:type="dxa"/>
            <w:gridSpan w:val="2"/>
          </w:tcPr>
          <w:p w:rsidR="00430CE5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3" w:type="dxa"/>
            <w:gridSpan w:val="17"/>
          </w:tcPr>
          <w:p w:rsidR="00430CE5" w:rsidRPr="005A42B3" w:rsidRDefault="00884C5C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21" w:type="dxa"/>
            <w:gridSpan w:val="27"/>
          </w:tcPr>
          <w:p w:rsidR="00430CE5" w:rsidRPr="005A42B3" w:rsidRDefault="00884C5C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409" w:type="dxa"/>
            <w:gridSpan w:val="18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0"/>
            <w:tcMar>
              <w:right w:w="0" w:type="dxa"/>
            </w:tcMar>
            <w:vAlign w:val="center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:rsidR="00430CE5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:rsidTr="004078C8">
        <w:trPr>
          <w:trHeight w:val="20"/>
        </w:trPr>
        <w:tc>
          <w:tcPr>
            <w:tcW w:w="2983" w:type="dxa"/>
            <w:gridSpan w:val="30"/>
          </w:tcPr>
          <w:p w:rsidR="00430CE5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65" w:type="dxa"/>
            <w:gridSpan w:val="16"/>
          </w:tcPr>
          <w:p w:rsidR="00430CE5" w:rsidRPr="00C12148" w:rsidRDefault="00884C5C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</w:t>
            </w:r>
            <w:proofErr w:type="gramStart"/>
            <w:r w:rsidR="00430CE5" w:rsidRPr="00C12148">
              <w:rPr>
                <w:szCs w:val="16"/>
              </w:rPr>
              <w:t>.</w:t>
            </w:r>
            <w:proofErr w:type="gramEnd"/>
            <w:r w:rsidR="00430CE5" w:rsidRPr="00C12148">
              <w:rPr>
                <w:szCs w:val="16"/>
              </w:rPr>
              <w:t xml:space="preserve"> </w:t>
            </w:r>
            <w:proofErr w:type="gramStart"/>
            <w:r w:rsidR="00430CE5" w:rsidRPr="00C12148">
              <w:rPr>
                <w:szCs w:val="16"/>
              </w:rPr>
              <w:t>о</w:t>
            </w:r>
            <w:proofErr w:type="gramEnd"/>
            <w:r w:rsidR="00430CE5" w:rsidRPr="00C12148">
              <w:rPr>
                <w:szCs w:val="16"/>
              </w:rPr>
              <w:t>борудование</w:t>
            </w:r>
          </w:p>
        </w:tc>
        <w:tc>
          <w:tcPr>
            <w:tcW w:w="4409" w:type="dxa"/>
            <w:gridSpan w:val="18"/>
          </w:tcPr>
          <w:p w:rsidR="00430CE5" w:rsidRPr="00C12148" w:rsidRDefault="00884C5C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proofErr w:type="spellStart"/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proofErr w:type="spellEnd"/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0"/>
            <w:vAlign w:val="center"/>
          </w:tcPr>
          <w:p w:rsidR="00430CE5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:rsidR="00430CE5" w:rsidRPr="00C12148" w:rsidRDefault="00884C5C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:rsidTr="004078C8">
        <w:trPr>
          <w:trHeight w:val="20"/>
        </w:trPr>
        <w:tc>
          <w:tcPr>
            <w:tcW w:w="2052" w:type="dxa"/>
            <w:gridSpan w:val="15"/>
          </w:tcPr>
          <w:p w:rsidR="00430CE5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896" w:type="dxa"/>
            <w:gridSpan w:val="31"/>
          </w:tcPr>
          <w:p w:rsidR="00430CE5" w:rsidRPr="00C12148" w:rsidRDefault="00884C5C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409" w:type="dxa"/>
            <w:gridSpan w:val="18"/>
          </w:tcPr>
          <w:p w:rsidR="00430CE5" w:rsidRPr="00C12148" w:rsidRDefault="00884C5C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2"/>
            <w:vAlign w:val="center"/>
          </w:tcPr>
          <w:p w:rsidR="00430CE5" w:rsidRPr="00C12148" w:rsidRDefault="00884C5C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:rsidR="00430CE5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:rsidTr="004078C8">
        <w:trPr>
          <w:trHeight w:val="20"/>
        </w:trPr>
        <w:tc>
          <w:tcPr>
            <w:tcW w:w="2227" w:type="dxa"/>
            <w:gridSpan w:val="19"/>
          </w:tcPr>
          <w:p w:rsidR="00C5660D" w:rsidRPr="00C12148" w:rsidRDefault="00884C5C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:rsidR="00C5660D" w:rsidRPr="00C12148" w:rsidRDefault="00884C5C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31" w:type="dxa"/>
            <w:gridSpan w:val="8"/>
          </w:tcPr>
          <w:p w:rsidR="00C5660D" w:rsidRPr="00C12148" w:rsidRDefault="00884C5C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409" w:type="dxa"/>
            <w:gridSpan w:val="18"/>
          </w:tcPr>
          <w:p w:rsidR="00C5660D" w:rsidRPr="00C12148" w:rsidRDefault="00884C5C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2"/>
            <w:vAlign w:val="center"/>
          </w:tcPr>
          <w:p w:rsidR="00C5660D" w:rsidRPr="00C12148" w:rsidRDefault="00884C5C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:rsidTr="004078C8">
        <w:trPr>
          <w:trHeight w:val="20"/>
        </w:trPr>
        <w:tc>
          <w:tcPr>
            <w:tcW w:w="1383" w:type="dxa"/>
            <w:gridSpan w:val="7"/>
          </w:tcPr>
          <w:p w:rsidR="001D14F4" w:rsidRPr="00FA33E7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:rsidR="001D14F4" w:rsidRPr="00FA33E7" w:rsidRDefault="00884C5C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31" w:type="dxa"/>
            <w:gridSpan w:val="8"/>
          </w:tcPr>
          <w:p w:rsidR="001D14F4" w:rsidRPr="00FA33E7" w:rsidRDefault="00884C5C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409" w:type="dxa"/>
            <w:gridSpan w:val="18"/>
          </w:tcPr>
          <w:p w:rsidR="001D14F4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7"/>
            <w:vAlign w:val="bottom"/>
          </w:tcPr>
          <w:p w:rsidR="001D14F4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C12148">
              <w:rPr>
                <w:szCs w:val="16"/>
              </w:rPr>
              <w:t>термощупы</w:t>
            </w:r>
            <w:proofErr w:type="spellEnd"/>
          </w:p>
        </w:tc>
        <w:tc>
          <w:tcPr>
            <w:tcW w:w="2140" w:type="dxa"/>
            <w:gridSpan w:val="5"/>
            <w:vAlign w:val="bottom"/>
          </w:tcPr>
          <w:p w:rsidR="001D14F4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:rsidR="001D14F4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:rsidTr="004078C8">
        <w:trPr>
          <w:trHeight w:val="20"/>
        </w:trPr>
        <w:tc>
          <w:tcPr>
            <w:tcW w:w="2388" w:type="dxa"/>
            <w:gridSpan w:val="21"/>
          </w:tcPr>
          <w:p w:rsidR="00C5660D" w:rsidRPr="00FA33E7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60" w:type="dxa"/>
            <w:gridSpan w:val="25"/>
          </w:tcPr>
          <w:p w:rsidR="00C5660D" w:rsidRPr="00FA33E7" w:rsidRDefault="00884C5C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409" w:type="dxa"/>
            <w:gridSpan w:val="18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2"/>
            <w:vAlign w:val="center"/>
          </w:tcPr>
          <w:p w:rsidR="00C5660D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:rsidTr="004078C8">
        <w:trPr>
          <w:trHeight w:val="20"/>
        </w:trPr>
        <w:tc>
          <w:tcPr>
            <w:tcW w:w="2204" w:type="dxa"/>
            <w:gridSpan w:val="18"/>
          </w:tcPr>
          <w:p w:rsidR="004161A9" w:rsidRPr="00FA33E7" w:rsidRDefault="00884C5C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44" w:type="dxa"/>
            <w:gridSpan w:val="28"/>
          </w:tcPr>
          <w:p w:rsidR="004161A9" w:rsidRPr="00FA33E7" w:rsidRDefault="00884C5C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409" w:type="dxa"/>
            <w:gridSpan w:val="18"/>
          </w:tcPr>
          <w:p w:rsidR="004161A9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2"/>
            <w:vAlign w:val="center"/>
          </w:tcPr>
          <w:p w:rsidR="004161A9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:rsidR="004161A9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1D14F4" w:rsidRPr="00D23288" w:rsidTr="004078C8">
        <w:trPr>
          <w:trHeight w:val="20"/>
        </w:trPr>
        <w:tc>
          <w:tcPr>
            <w:tcW w:w="2742" w:type="dxa"/>
            <w:gridSpan w:val="27"/>
          </w:tcPr>
          <w:p w:rsidR="001D14F4" w:rsidRPr="00FA33E7" w:rsidRDefault="00884C5C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лестницы</w:t>
            </w:r>
            <w:r w:rsidR="001D14F4">
              <w:rPr>
                <w:szCs w:val="16"/>
              </w:rPr>
              <w:t>:</w:t>
            </w:r>
            <w:r w:rsidR="001D14F4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ЛП </w:t>
            </w:r>
            <w:sdt>
              <w:sdtPr>
                <w:rPr>
                  <w:szCs w:val="16"/>
                </w:rPr>
                <w:id w:val="425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ЛП</w:t>
            </w:r>
            <w:r w:rsidR="001D14F4">
              <w:rPr>
                <w:szCs w:val="16"/>
              </w:rPr>
              <w:t>Р</w:t>
            </w:r>
          </w:p>
        </w:tc>
        <w:tc>
          <w:tcPr>
            <w:tcW w:w="2206" w:type="dxa"/>
            <w:gridSpan w:val="19"/>
          </w:tcPr>
          <w:p w:rsidR="001D14F4" w:rsidRPr="00FA33E7" w:rsidRDefault="00884C5C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409" w:type="dxa"/>
            <w:gridSpan w:val="18"/>
          </w:tcPr>
          <w:p w:rsidR="001D14F4" w:rsidRPr="00C12148" w:rsidRDefault="00884C5C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5"/>
            <w:vAlign w:val="center"/>
          </w:tcPr>
          <w:p w:rsidR="001D14F4" w:rsidRPr="00C12148" w:rsidRDefault="00884C5C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gramStart"/>
            <w:r w:rsidR="001D14F4" w:rsidRPr="00C12148">
              <w:rPr>
                <w:szCs w:val="16"/>
              </w:rPr>
              <w:t>шприц-дозатор</w:t>
            </w:r>
            <w:r w:rsidR="001D14F4">
              <w:rPr>
                <w:szCs w:val="16"/>
              </w:rPr>
              <w:t>ы</w:t>
            </w:r>
            <w:proofErr w:type="gramEnd"/>
            <w:r w:rsidR="001D14F4">
              <w:rPr>
                <w:szCs w:val="16"/>
              </w:rPr>
              <w:t xml:space="preserve"> </w:t>
            </w:r>
          </w:p>
        </w:tc>
        <w:tc>
          <w:tcPr>
            <w:tcW w:w="2206" w:type="dxa"/>
            <w:gridSpan w:val="7"/>
            <w:vAlign w:val="center"/>
          </w:tcPr>
          <w:p w:rsidR="001D14F4" w:rsidRPr="00C12148" w:rsidRDefault="00884C5C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:rsidR="001D14F4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4326CB" w:rsidRPr="00D23288" w:rsidTr="004078C8">
        <w:trPr>
          <w:trHeight w:val="20"/>
        </w:trPr>
        <w:tc>
          <w:tcPr>
            <w:tcW w:w="716" w:type="dxa"/>
          </w:tcPr>
          <w:p w:rsidR="004326CB" w:rsidRPr="00C12148" w:rsidRDefault="00884C5C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70" w:type="dxa"/>
            <w:gridSpan w:val="9"/>
          </w:tcPr>
          <w:p w:rsidR="004326CB" w:rsidRPr="00EF5416" w:rsidRDefault="00884C5C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:rsidR="004326CB" w:rsidRPr="00EF5416" w:rsidRDefault="00884C5C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:rsidR="004326CB" w:rsidRPr="00EF5416" w:rsidRDefault="00884C5C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34" w:type="dxa"/>
            <w:gridSpan w:val="3"/>
          </w:tcPr>
          <w:p w:rsidR="004326CB" w:rsidRPr="00EF5416" w:rsidRDefault="00884C5C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409" w:type="dxa"/>
            <w:gridSpan w:val="18"/>
          </w:tcPr>
          <w:p w:rsidR="004326CB" w:rsidRPr="00C12148" w:rsidRDefault="00884C5C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2"/>
            <w:vAlign w:val="bottom"/>
          </w:tcPr>
          <w:p w:rsidR="004326CB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рентгеновские системы контроля</w:t>
            </w:r>
          </w:p>
        </w:tc>
        <w:tc>
          <w:tcPr>
            <w:tcW w:w="3197" w:type="dxa"/>
            <w:gridSpan w:val="6"/>
            <w:vAlign w:val="center"/>
          </w:tcPr>
          <w:p w:rsidR="004326CB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:rsidTr="001F48D9">
        <w:trPr>
          <w:trHeight w:val="20"/>
        </w:trPr>
        <w:tc>
          <w:tcPr>
            <w:tcW w:w="4948" w:type="dxa"/>
            <w:gridSpan w:val="46"/>
          </w:tcPr>
          <w:p w:rsidR="004326CB" w:rsidRPr="00C12148" w:rsidRDefault="00884C5C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409" w:type="dxa"/>
            <w:gridSpan w:val="18"/>
          </w:tcPr>
          <w:p w:rsidR="004326CB" w:rsidRPr="00C12148" w:rsidRDefault="00884C5C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2"/>
            <w:vAlign w:val="center"/>
          </w:tcPr>
          <w:p w:rsidR="004326CB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26CB" w:rsidRPr="00C12148">
              <w:rPr>
                <w:szCs w:val="16"/>
              </w:rPr>
              <w:t>просеиватели</w:t>
            </w:r>
            <w:proofErr w:type="spellEnd"/>
            <w:r w:rsidR="004326CB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:rsidR="004326CB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:rsidTr="00C5660D">
        <w:trPr>
          <w:trHeight w:val="20"/>
        </w:trPr>
        <w:tc>
          <w:tcPr>
            <w:tcW w:w="4948" w:type="dxa"/>
            <w:gridSpan w:val="46"/>
          </w:tcPr>
          <w:p w:rsidR="00AE044C" w:rsidRPr="00B479BF" w:rsidRDefault="00884C5C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409" w:type="dxa"/>
            <w:gridSpan w:val="18"/>
          </w:tcPr>
          <w:p w:rsidR="00AE044C" w:rsidRDefault="00884C5C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2"/>
            <w:vAlign w:val="bottom"/>
          </w:tcPr>
          <w:p w:rsidR="00AE044C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044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 w:rsidRPr="00C12148">
              <w:rPr>
                <w:szCs w:val="16"/>
              </w:rPr>
              <w:t>дозатор</w:t>
            </w:r>
            <w:r w:rsidR="00AE044C">
              <w:rPr>
                <w:szCs w:val="16"/>
              </w:rPr>
              <w:t>ы</w:t>
            </w:r>
            <w:r w:rsidR="00AE044C" w:rsidRPr="00C12148">
              <w:rPr>
                <w:szCs w:val="16"/>
              </w:rPr>
              <w:t xml:space="preserve"> для геля (пульверизатор</w:t>
            </w:r>
            <w:r w:rsidR="00AE044C">
              <w:rPr>
                <w:szCs w:val="16"/>
              </w:rPr>
              <w:t>ы</w:t>
            </w:r>
            <w:r w:rsidR="00AE044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:rsidR="00AE044C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:rsidTr="00C474EF">
        <w:trPr>
          <w:trHeight w:val="20"/>
        </w:trPr>
        <w:tc>
          <w:tcPr>
            <w:tcW w:w="4948" w:type="dxa"/>
            <w:gridSpan w:val="46"/>
            <w:shd w:val="clear" w:color="auto" w:fill="FFFFFF" w:themeFill="background1"/>
          </w:tcPr>
          <w:p w:rsidR="00046637" w:rsidRPr="00C12148" w:rsidRDefault="00884C5C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409" w:type="dxa"/>
            <w:gridSpan w:val="18"/>
          </w:tcPr>
          <w:p w:rsidR="00046637" w:rsidRPr="00C12148" w:rsidRDefault="00884C5C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2"/>
            <w:vAlign w:val="bottom"/>
          </w:tcPr>
          <w:p w:rsidR="00046637" w:rsidRPr="00C12148" w:rsidRDefault="00884C5C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1D14F4">
              <w:rPr>
                <w:szCs w:val="16"/>
              </w:rPr>
              <w:t xml:space="preserve"> </w:t>
            </w:r>
            <w:r w:rsidR="00046637" w:rsidRPr="00C12148">
              <w:rPr>
                <w:szCs w:val="16"/>
              </w:rPr>
              <w:t>депозиторы волюм</w:t>
            </w:r>
            <w:r w:rsidR="00046637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:rsidR="00046637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C474EF" w:rsidRPr="00D23288" w:rsidTr="00C474EF">
        <w:trPr>
          <w:trHeight w:val="20"/>
        </w:trPr>
        <w:tc>
          <w:tcPr>
            <w:tcW w:w="4948" w:type="dxa"/>
            <w:gridSpan w:val="46"/>
            <w:shd w:val="clear" w:color="auto" w:fill="BFBFBF" w:themeFill="background1" w:themeFillShade="BF"/>
          </w:tcPr>
          <w:p w:rsidR="00C474EF" w:rsidRPr="00C12148" w:rsidRDefault="00C474EF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409" w:type="dxa"/>
            <w:gridSpan w:val="18"/>
          </w:tcPr>
          <w:p w:rsidR="00C474EF" w:rsidRPr="00C12148" w:rsidRDefault="00884C5C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2"/>
            <w:vAlign w:val="bottom"/>
          </w:tcPr>
          <w:p w:rsidR="00C474EF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:rsidR="00C474EF" w:rsidRPr="00C12148" w:rsidRDefault="00884C5C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>
              <w:rPr>
                <w:szCs w:val="16"/>
              </w:rPr>
              <w:t xml:space="preserve"> </w:t>
            </w:r>
          </w:p>
        </w:tc>
      </w:tr>
      <w:tr w:rsidR="00C474EF" w:rsidRPr="00D23288" w:rsidTr="004078C8">
        <w:trPr>
          <w:trHeight w:val="20"/>
        </w:trPr>
        <w:tc>
          <w:tcPr>
            <w:tcW w:w="1099" w:type="dxa"/>
            <w:gridSpan w:val="5"/>
            <w:tcMar>
              <w:left w:w="108" w:type="dxa"/>
              <w:right w:w="0" w:type="dxa"/>
            </w:tcMar>
          </w:tcPr>
          <w:p w:rsidR="00C474EF" w:rsidRPr="00C12148" w:rsidRDefault="00884C5C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szCs w:val="16"/>
                  </w:rPr>
                  <w:t>☐</w:t>
                </w:r>
              </w:sdtContent>
            </w:sdt>
            <w:r w:rsidR="00C474EF" w:rsidRPr="00C12148">
              <w:rPr>
                <w:szCs w:val="16"/>
              </w:rPr>
              <w:t>раковин</w:t>
            </w:r>
            <w:r w:rsidR="00C474EF">
              <w:rPr>
                <w:szCs w:val="16"/>
              </w:rPr>
              <w:t>ы</w:t>
            </w:r>
          </w:p>
        </w:tc>
        <w:tc>
          <w:tcPr>
            <w:tcW w:w="1308" w:type="dxa"/>
            <w:gridSpan w:val="18"/>
          </w:tcPr>
          <w:p w:rsidR="00C474EF" w:rsidRPr="00C12148" w:rsidRDefault="00884C5C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b/>
                    <w:bCs/>
                    <w:szCs w:val="16"/>
                  </w:rPr>
                  <w:t>☒</w:t>
                </w:r>
              </w:sdtContent>
            </w:sdt>
            <w:r w:rsidR="00C474EF" w:rsidRPr="00C12148">
              <w:rPr>
                <w:szCs w:val="16"/>
              </w:rPr>
              <w:t>смесител</w:t>
            </w:r>
            <w:r w:rsidR="00C474EF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:rsidR="00C474EF" w:rsidRPr="00C12148" w:rsidRDefault="00884C5C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 w:rsidRPr="00C12148">
              <w:rPr>
                <w:szCs w:val="16"/>
              </w:rPr>
              <w:t>писсуар</w:t>
            </w:r>
            <w:r w:rsidR="00C474EF">
              <w:rPr>
                <w:szCs w:val="16"/>
              </w:rPr>
              <w:t xml:space="preserve">ы </w:t>
            </w:r>
          </w:p>
        </w:tc>
        <w:tc>
          <w:tcPr>
            <w:tcW w:w="1377" w:type="dxa"/>
            <w:gridSpan w:val="5"/>
          </w:tcPr>
          <w:p w:rsidR="00C474EF" w:rsidRPr="00C12148" w:rsidRDefault="00884C5C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szCs w:val="16"/>
                  </w:rPr>
                  <w:t>☐</w:t>
                </w:r>
              </w:sdtContent>
            </w:sdt>
            <w:r w:rsidR="00C474EF" w:rsidRPr="00C12148">
              <w:rPr>
                <w:szCs w:val="16"/>
              </w:rPr>
              <w:t xml:space="preserve"> унитаз</w:t>
            </w:r>
            <w:r w:rsidR="00C474EF">
              <w:rPr>
                <w:szCs w:val="16"/>
              </w:rPr>
              <w:t>ы</w:t>
            </w:r>
          </w:p>
        </w:tc>
        <w:tc>
          <w:tcPr>
            <w:tcW w:w="4409" w:type="dxa"/>
            <w:gridSpan w:val="18"/>
          </w:tcPr>
          <w:p w:rsidR="00C474EF" w:rsidRPr="00C12148" w:rsidRDefault="00884C5C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2"/>
            <w:vAlign w:val="bottom"/>
          </w:tcPr>
          <w:p w:rsidR="00C474EF" w:rsidRPr="00C12148" w:rsidRDefault="00884C5C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 w:rsidRPr="00C12148">
              <w:rPr>
                <w:szCs w:val="16"/>
              </w:rPr>
              <w:t>ультразвуковые нарезки</w:t>
            </w:r>
          </w:p>
        </w:tc>
        <w:tc>
          <w:tcPr>
            <w:tcW w:w="3197" w:type="dxa"/>
            <w:gridSpan w:val="6"/>
            <w:vAlign w:val="center"/>
          </w:tcPr>
          <w:p w:rsidR="00C474EF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>
              <w:rPr>
                <w:szCs w:val="16"/>
              </w:rPr>
              <w:t xml:space="preserve"> </w:t>
            </w:r>
          </w:p>
        </w:tc>
      </w:tr>
      <w:tr w:rsidR="00C474EF" w:rsidRPr="00D23288" w:rsidTr="004078C8">
        <w:trPr>
          <w:trHeight w:val="20"/>
        </w:trPr>
        <w:tc>
          <w:tcPr>
            <w:tcW w:w="1678" w:type="dxa"/>
            <w:gridSpan w:val="9"/>
          </w:tcPr>
          <w:p w:rsidR="00C474EF" w:rsidRPr="00C12148" w:rsidRDefault="00884C5C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474EF" w:rsidRPr="00C12148">
              <w:rPr>
                <w:szCs w:val="16"/>
              </w:rPr>
              <w:t xml:space="preserve"> душев</w:t>
            </w:r>
            <w:r w:rsidR="00C474EF">
              <w:rPr>
                <w:szCs w:val="16"/>
              </w:rPr>
              <w:t>ые</w:t>
            </w:r>
            <w:r w:rsidR="00C474EF" w:rsidRPr="00C12148">
              <w:rPr>
                <w:szCs w:val="16"/>
              </w:rPr>
              <w:t xml:space="preserve"> кабин</w:t>
            </w:r>
            <w:r w:rsidR="00C474EF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:rsidR="00C474EF" w:rsidRPr="00C12148" w:rsidRDefault="00884C5C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szCs w:val="16"/>
                  </w:rPr>
                  <w:t>☒</w:t>
                </w:r>
              </w:sdtContent>
            </w:sdt>
            <w:r w:rsidR="00C474EF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77" w:type="dxa"/>
            <w:gridSpan w:val="5"/>
          </w:tcPr>
          <w:p w:rsidR="00C474EF" w:rsidRPr="00C12148" w:rsidRDefault="00884C5C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 w:rsidRPr="00C12148">
              <w:rPr>
                <w:szCs w:val="16"/>
              </w:rPr>
              <w:t xml:space="preserve"> </w:t>
            </w:r>
            <w:r w:rsidR="00C474EF">
              <w:rPr>
                <w:szCs w:val="16"/>
              </w:rPr>
              <w:t>шторы</w:t>
            </w:r>
          </w:p>
        </w:tc>
        <w:tc>
          <w:tcPr>
            <w:tcW w:w="4409" w:type="dxa"/>
            <w:gridSpan w:val="18"/>
          </w:tcPr>
          <w:p w:rsidR="00C474EF" w:rsidRPr="00C12148" w:rsidRDefault="00884C5C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>
              <w:rPr>
                <w:szCs w:val="16"/>
              </w:rPr>
              <w:t xml:space="preserve"> </w:t>
            </w:r>
          </w:p>
        </w:tc>
        <w:tc>
          <w:tcPr>
            <w:tcW w:w="1686" w:type="dxa"/>
            <w:gridSpan w:val="3"/>
            <w:vAlign w:val="bottom"/>
          </w:tcPr>
          <w:p w:rsidR="00C474EF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 w:rsidRPr="00C12148">
              <w:rPr>
                <w:szCs w:val="16"/>
              </w:rPr>
              <w:t>овощерезки</w:t>
            </w:r>
          </w:p>
        </w:tc>
        <w:tc>
          <w:tcPr>
            <w:tcW w:w="2268" w:type="dxa"/>
            <w:gridSpan w:val="9"/>
            <w:vAlign w:val="bottom"/>
          </w:tcPr>
          <w:p w:rsidR="00C474EF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:rsidR="00C474EF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>
              <w:rPr>
                <w:szCs w:val="16"/>
              </w:rPr>
              <w:t xml:space="preserve"> </w:t>
            </w:r>
          </w:p>
        </w:tc>
      </w:tr>
      <w:tr w:rsidR="00C474EF" w:rsidRPr="00D23288" w:rsidTr="004078C8">
        <w:trPr>
          <w:trHeight w:val="20"/>
        </w:trPr>
        <w:tc>
          <w:tcPr>
            <w:tcW w:w="1893" w:type="dxa"/>
            <w:gridSpan w:val="12"/>
            <w:shd w:val="clear" w:color="auto" w:fill="FFFFFF" w:themeFill="background1"/>
          </w:tcPr>
          <w:p w:rsidR="00C474EF" w:rsidRPr="00C12148" w:rsidRDefault="00884C5C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474EF" w:rsidRPr="00C12148">
              <w:rPr>
                <w:szCs w:val="16"/>
              </w:rPr>
              <w:t xml:space="preserve"> душев</w:t>
            </w:r>
            <w:r w:rsidR="00C474EF">
              <w:rPr>
                <w:szCs w:val="16"/>
              </w:rPr>
              <w:t>ые</w:t>
            </w:r>
            <w:r w:rsidR="00C474EF" w:rsidRPr="00C12148">
              <w:rPr>
                <w:szCs w:val="16"/>
              </w:rPr>
              <w:t xml:space="preserve"> </w:t>
            </w:r>
            <w:r w:rsidR="00C474EF">
              <w:rPr>
                <w:szCs w:val="16"/>
              </w:rPr>
              <w:t>поддоны</w:t>
            </w:r>
          </w:p>
        </w:tc>
        <w:tc>
          <w:tcPr>
            <w:tcW w:w="3055" w:type="dxa"/>
            <w:gridSpan w:val="34"/>
            <w:shd w:val="clear" w:color="auto" w:fill="FFFFFF" w:themeFill="background1"/>
          </w:tcPr>
          <w:p w:rsidR="00C474EF" w:rsidRPr="00C12148" w:rsidRDefault="00884C5C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>
              <w:rPr>
                <w:szCs w:val="16"/>
              </w:rPr>
              <w:t xml:space="preserve"> </w:t>
            </w:r>
            <w:r w:rsidR="00C474EF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409" w:type="dxa"/>
            <w:gridSpan w:val="18"/>
            <w:shd w:val="clear" w:color="auto" w:fill="BFBFBF" w:themeFill="background1" w:themeFillShade="BF"/>
          </w:tcPr>
          <w:p w:rsidR="00C474EF" w:rsidRPr="00C12148" w:rsidRDefault="00C474EF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1686" w:type="dxa"/>
            <w:gridSpan w:val="3"/>
            <w:vAlign w:val="bottom"/>
          </w:tcPr>
          <w:p w:rsidR="00C474EF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 w:rsidRPr="00C12148">
              <w:rPr>
                <w:szCs w:val="16"/>
              </w:rPr>
              <w:t>измельчители</w:t>
            </w:r>
          </w:p>
        </w:tc>
        <w:tc>
          <w:tcPr>
            <w:tcW w:w="2268" w:type="dxa"/>
            <w:gridSpan w:val="9"/>
            <w:vAlign w:val="bottom"/>
          </w:tcPr>
          <w:p w:rsidR="00C474EF" w:rsidRPr="00C12148" w:rsidRDefault="00884C5C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:rsidR="00C474EF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28746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4E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474EF">
              <w:rPr>
                <w:szCs w:val="16"/>
              </w:rPr>
              <w:t xml:space="preserve"> </w:t>
            </w:r>
          </w:p>
        </w:tc>
      </w:tr>
      <w:tr w:rsidR="00C5660D" w:rsidRPr="00D23288" w:rsidTr="00C5660D">
        <w:trPr>
          <w:trHeight w:val="20"/>
        </w:trPr>
        <w:tc>
          <w:tcPr>
            <w:tcW w:w="4948" w:type="dxa"/>
            <w:gridSpan w:val="46"/>
            <w:shd w:val="clear" w:color="auto" w:fill="BFBFBF" w:themeFill="background1" w:themeFillShade="BF"/>
          </w:tcPr>
          <w:p w:rsidR="00C5660D" w:rsidRPr="00C12148" w:rsidRDefault="00C5660D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41" w:type="dxa"/>
            <w:gridSpan w:val="5"/>
            <w:shd w:val="clear" w:color="auto" w:fill="FFFFFF" w:themeFill="background1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1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1686" w:type="dxa"/>
            <w:gridSpan w:val="3"/>
            <w:vAlign w:val="bottom"/>
          </w:tcPr>
          <w:p w:rsidR="00C5660D" w:rsidRPr="001D14F4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картофелечистки</w:t>
            </w:r>
          </w:p>
        </w:tc>
        <w:tc>
          <w:tcPr>
            <w:tcW w:w="2268" w:type="dxa"/>
            <w:gridSpan w:val="9"/>
            <w:vAlign w:val="bottom"/>
          </w:tcPr>
          <w:p w:rsidR="00C5660D" w:rsidRPr="001D14F4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9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</w:tr>
      <w:tr w:rsidR="00C5660D" w:rsidRPr="00D23288" w:rsidTr="004078C8">
        <w:trPr>
          <w:trHeight w:val="20"/>
        </w:trPr>
        <w:tc>
          <w:tcPr>
            <w:tcW w:w="1964" w:type="dxa"/>
            <w:gridSpan w:val="13"/>
            <w:tcMar>
              <w:right w:w="0" w:type="dxa"/>
            </w:tcMar>
          </w:tcPr>
          <w:p w:rsidR="00C5660D" w:rsidRPr="00C12148" w:rsidRDefault="00884C5C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санитарны</w:t>
            </w:r>
            <w:r w:rsidR="00C5660D">
              <w:rPr>
                <w:szCs w:val="16"/>
              </w:rPr>
              <w:t>е</w:t>
            </w:r>
            <w:r w:rsidR="00C5660D" w:rsidRPr="00C12148">
              <w:rPr>
                <w:szCs w:val="16"/>
              </w:rPr>
              <w:t xml:space="preserve"> пост</w:t>
            </w:r>
            <w:r w:rsidR="00C5660D">
              <w:rPr>
                <w:szCs w:val="16"/>
              </w:rPr>
              <w:t>ы</w:t>
            </w:r>
          </w:p>
        </w:tc>
        <w:tc>
          <w:tcPr>
            <w:tcW w:w="2984" w:type="dxa"/>
            <w:gridSpan w:val="33"/>
          </w:tcPr>
          <w:p w:rsidR="00C5660D" w:rsidRPr="00C12148" w:rsidRDefault="00884C5C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корзины/диспенсеры для </w:t>
            </w:r>
            <w:proofErr w:type="gramStart"/>
            <w:r w:rsidR="00C5660D" w:rsidRPr="00C12148">
              <w:rPr>
                <w:szCs w:val="16"/>
              </w:rPr>
              <w:t>СИЗ</w:t>
            </w:r>
            <w:proofErr w:type="gramEnd"/>
          </w:p>
        </w:tc>
        <w:tc>
          <w:tcPr>
            <w:tcW w:w="1441" w:type="dxa"/>
            <w:gridSpan w:val="5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1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18"/>
            <w:shd w:val="clear" w:color="auto" w:fill="BFBFBF" w:themeFill="background1" w:themeFillShade="BF"/>
            <w:vAlign w:val="bottom"/>
          </w:tcPr>
          <w:p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C5660D" w:rsidRPr="00D23288" w:rsidTr="004078C8">
        <w:trPr>
          <w:trHeight w:val="20"/>
        </w:trPr>
        <w:tc>
          <w:tcPr>
            <w:tcW w:w="2549" w:type="dxa"/>
            <w:gridSpan w:val="26"/>
            <w:tcMar>
              <w:left w:w="108" w:type="dxa"/>
              <w:right w:w="108" w:type="dxa"/>
            </w:tcMar>
          </w:tcPr>
          <w:p w:rsidR="00C5660D" w:rsidRPr="00C12148" w:rsidRDefault="00884C5C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399" w:type="dxa"/>
            <w:gridSpan w:val="20"/>
          </w:tcPr>
          <w:p w:rsidR="00C5660D" w:rsidRPr="00C12148" w:rsidRDefault="00884C5C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 xml:space="preserve">диспенсеры для </w:t>
            </w:r>
            <w:proofErr w:type="gramStart"/>
            <w:r w:rsidR="00C5660D">
              <w:rPr>
                <w:szCs w:val="16"/>
              </w:rPr>
              <w:t>т/б</w:t>
            </w:r>
            <w:proofErr w:type="gramEnd"/>
          </w:p>
        </w:tc>
        <w:tc>
          <w:tcPr>
            <w:tcW w:w="1441" w:type="dxa"/>
            <w:gridSpan w:val="5"/>
            <w:tcMar>
              <w:left w:w="108" w:type="dxa"/>
              <w:right w:w="108" w:type="dxa"/>
            </w:tcMar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1"/>
          </w:tcPr>
          <w:p w:rsidR="00C5660D" w:rsidRPr="00C12148" w:rsidRDefault="00884C5C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18"/>
            <w:vMerge w:val="restart"/>
            <w:tcMar>
              <w:left w:w="108" w:type="dxa"/>
              <w:right w:w="108" w:type="dxa"/>
            </w:tcMar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EndPr/>
              <w:sdtContent>
                <w:r w:rsidR="004078C8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EndPr/>
              <w:sdtContent>
                <w:r w:rsidR="004078C8">
                  <w:rPr>
                    <w:szCs w:val="16"/>
                  </w:rPr>
                  <w:t>3,0 % - 4,0 %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4078C8">
                  <w:rPr>
                    <w:szCs w:val="16"/>
                  </w:rPr>
                  <w:t>дозирующая система ProMax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C5660D" w:rsidRPr="00D23288" w:rsidTr="004078C8">
        <w:trPr>
          <w:trHeight w:val="20"/>
        </w:trPr>
        <w:tc>
          <w:tcPr>
            <w:tcW w:w="2906" w:type="dxa"/>
            <w:gridSpan w:val="29"/>
          </w:tcPr>
          <w:p w:rsidR="00C5660D" w:rsidRPr="00C12148" w:rsidRDefault="00884C5C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42" w:type="dxa"/>
            <w:gridSpan w:val="17"/>
          </w:tcPr>
          <w:p w:rsidR="00C5660D" w:rsidRPr="00C12148" w:rsidRDefault="00884C5C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409" w:type="dxa"/>
            <w:gridSpan w:val="18"/>
            <w:shd w:val="clear" w:color="auto" w:fill="BFBFBF" w:themeFill="background1" w:themeFillShade="BF"/>
          </w:tcPr>
          <w:p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18"/>
            <w:vMerge/>
            <w:vAlign w:val="bottom"/>
          </w:tcPr>
          <w:p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:rsidTr="004078C8">
        <w:trPr>
          <w:trHeight w:val="20"/>
        </w:trPr>
        <w:tc>
          <w:tcPr>
            <w:tcW w:w="1702" w:type="dxa"/>
            <w:gridSpan w:val="11"/>
          </w:tcPr>
          <w:p w:rsidR="00C5660D" w:rsidRPr="005A42B3" w:rsidRDefault="00884C5C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46" w:type="dxa"/>
            <w:gridSpan w:val="35"/>
          </w:tcPr>
          <w:p w:rsidR="00C5660D" w:rsidRPr="005A42B3" w:rsidRDefault="00884C5C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68" w:type="dxa"/>
            <w:gridSpan w:val="8"/>
          </w:tcPr>
          <w:p w:rsidR="00C5660D" w:rsidRPr="00C12148" w:rsidRDefault="00884C5C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1" w:type="dxa"/>
            <w:gridSpan w:val="10"/>
          </w:tcPr>
          <w:p w:rsidR="00C5660D" w:rsidRPr="00C12148" w:rsidRDefault="00884C5C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51" w:type="dxa"/>
            <w:gridSpan w:val="18"/>
            <w:vMerge w:val="restart"/>
            <w:shd w:val="clear" w:color="auto" w:fill="FFFFFF" w:themeFill="background1"/>
          </w:tcPr>
          <w:p w:rsidR="00C5660D" w:rsidRPr="00C12148" w:rsidRDefault="00884C5C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EndPr/>
              <w:sdtContent>
                <w:r w:rsidR="004078C8">
                  <w:rPr>
                    <w:szCs w:val="16"/>
                  </w:rPr>
                  <w:t>ХИМИТЕК УНИВЕСАЛ-ДЕЗ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2,0 % - 3,0 %" w:value="2,0 % - 3,0 %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EndPr/>
              <w:sdtContent>
                <w:r w:rsidR="004078C8">
                  <w:rPr>
                    <w:szCs w:val="16"/>
                  </w:rPr>
                  <w:t>3,0 %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4078C8">
                  <w:rPr>
                    <w:szCs w:val="16"/>
                  </w:rPr>
                  <w:t>дозирующая система ProMax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:rsidTr="001F48D9">
        <w:trPr>
          <w:trHeight w:val="177"/>
        </w:trPr>
        <w:tc>
          <w:tcPr>
            <w:tcW w:w="2327" w:type="dxa"/>
            <w:gridSpan w:val="20"/>
            <w:shd w:val="clear" w:color="auto" w:fill="FFFFFF" w:themeFill="background1"/>
          </w:tcPr>
          <w:p w:rsidR="00C5660D" w:rsidRPr="00C12148" w:rsidRDefault="00884C5C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21" w:type="dxa"/>
            <w:gridSpan w:val="26"/>
            <w:shd w:val="clear" w:color="auto" w:fill="FFFFFF" w:themeFill="background1"/>
          </w:tcPr>
          <w:p w:rsidR="00C5660D" w:rsidRPr="00C12148" w:rsidRDefault="00884C5C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36" w:type="dxa"/>
            <w:gridSpan w:val="2"/>
            <w:shd w:val="clear" w:color="auto" w:fill="F2F2F2" w:themeFill="background1" w:themeFillShade="F2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3" w:type="dxa"/>
            <w:gridSpan w:val="4"/>
            <w:shd w:val="clear" w:color="auto" w:fill="F2F2F2" w:themeFill="background1" w:themeFillShade="F2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51" w:type="dxa"/>
            <w:gridSpan w:val="18"/>
            <w:vMerge/>
            <w:shd w:val="clear" w:color="auto" w:fill="FFFFFF" w:themeFill="background1"/>
          </w:tcPr>
          <w:p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:rsidTr="00C23011">
        <w:trPr>
          <w:trHeight w:val="126"/>
        </w:trPr>
        <w:tc>
          <w:tcPr>
            <w:tcW w:w="4948" w:type="dxa"/>
            <w:gridSpan w:val="46"/>
            <w:shd w:val="clear" w:color="auto" w:fill="BFBFBF" w:themeFill="background1" w:themeFillShade="BF"/>
          </w:tcPr>
          <w:p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409" w:type="dxa"/>
            <w:gridSpan w:val="18"/>
            <w:shd w:val="clear" w:color="auto" w:fill="FFFFFF" w:themeFill="background1"/>
          </w:tcPr>
          <w:p w:rsidR="00C5660D" w:rsidRPr="00C12148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51" w:type="dxa"/>
            <w:gridSpan w:val="18"/>
            <w:vMerge w:val="restart"/>
          </w:tcPr>
          <w:p w:rsidR="00C5660D" w:rsidRPr="00C12148" w:rsidRDefault="00884C5C" w:rsidP="00430CE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EndPr/>
              <w:sdtContent>
                <w:r w:rsidR="004078C8">
                  <w:rPr>
                    <w:szCs w:val="16"/>
                  </w:rPr>
                  <w:t>ХИМИТЕК ЧУДОДЕЙ®-ПОЛИПРОМ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1,0 % - 1,5 %" w:value="1,0 % - 1,5 %"/>
                  <w:listItem w:displayText="2,5 % - 3,5 %" w:value="2,5 % - 3,5 %"/>
                  <w:listItem w:displayText="0,5 % - 0,7 %" w:value="0,5 % - 0,7 %"/>
                  <w:listItem w:displayText="0,5 % - 1,0 %" w:value="0,5 % - 1,0 %"/>
                </w:dropDownList>
              </w:sdtPr>
              <w:sdtEndPr/>
              <w:sdtContent>
                <w:r w:rsidR="004078C8">
                  <w:rPr>
                    <w:szCs w:val="16"/>
                  </w:rPr>
                  <w:t>0,5 % - 1,0 %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4078C8">
                  <w:rPr>
                    <w:szCs w:val="16"/>
                  </w:rPr>
                  <w:t>дозирующая система ProMax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5E028F" w:rsidTr="00C23011">
        <w:trPr>
          <w:trHeight w:val="20"/>
        </w:trPr>
        <w:tc>
          <w:tcPr>
            <w:tcW w:w="993" w:type="dxa"/>
            <w:gridSpan w:val="3"/>
            <w:tcMar>
              <w:right w:w="0" w:type="dxa"/>
            </w:tcMar>
          </w:tcPr>
          <w:p w:rsidR="00C5660D" w:rsidRPr="00C12148" w:rsidRDefault="00884C5C" w:rsidP="00160B6B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5" w:type="dxa"/>
            <w:gridSpan w:val="13"/>
          </w:tcPr>
          <w:p w:rsidR="00C5660D" w:rsidRPr="00C12148" w:rsidRDefault="00884C5C" w:rsidP="00160B6B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:rsidR="00C5660D" w:rsidRPr="00C12148" w:rsidRDefault="00884C5C" w:rsidP="00160B6B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49" w:type="dxa"/>
            <w:gridSpan w:val="12"/>
          </w:tcPr>
          <w:p w:rsidR="00C5660D" w:rsidRPr="00C12148" w:rsidRDefault="00884C5C" w:rsidP="00160B6B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409" w:type="dxa"/>
            <w:gridSpan w:val="18"/>
            <w:shd w:val="clear" w:color="auto" w:fill="BFBFBF" w:themeFill="background1" w:themeFillShade="BF"/>
          </w:tcPr>
          <w:p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51" w:type="dxa"/>
            <w:gridSpan w:val="18"/>
            <w:vMerge/>
          </w:tcPr>
          <w:p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:rsidTr="00C23011">
        <w:trPr>
          <w:trHeight w:val="20"/>
        </w:trPr>
        <w:tc>
          <w:tcPr>
            <w:tcW w:w="2397" w:type="dxa"/>
            <w:gridSpan w:val="22"/>
          </w:tcPr>
          <w:p w:rsidR="00C5660D" w:rsidRPr="00BD25E2" w:rsidRDefault="00884C5C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1" w:type="dxa"/>
            <w:gridSpan w:val="25"/>
          </w:tcPr>
          <w:p w:rsidR="00C5660D" w:rsidRPr="00BD25E2" w:rsidRDefault="00884C5C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17"/>
            <w:shd w:val="clear" w:color="auto" w:fill="F2F2F2" w:themeFill="background1" w:themeFillShade="F2"/>
          </w:tcPr>
          <w:p w:rsidR="00C5660D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51" w:type="dxa"/>
            <w:gridSpan w:val="18"/>
            <w:vMerge w:val="restart"/>
          </w:tcPr>
          <w:p w:rsidR="00C5660D" w:rsidRDefault="00884C5C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EndPr/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EndPr/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:rsidTr="00C23011">
        <w:trPr>
          <w:trHeight w:val="20"/>
        </w:trPr>
        <w:tc>
          <w:tcPr>
            <w:tcW w:w="2397" w:type="dxa"/>
            <w:gridSpan w:val="22"/>
          </w:tcPr>
          <w:p w:rsidR="00C5660D" w:rsidRPr="0099096E" w:rsidRDefault="00884C5C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</w:t>
            </w:r>
            <w:proofErr w:type="gramStart"/>
            <w:r w:rsidR="00C5660D">
              <w:rPr>
                <w:szCs w:val="16"/>
              </w:rPr>
              <w:t>.</w:t>
            </w:r>
            <w:proofErr w:type="gramEnd"/>
            <w:r w:rsidR="00C5660D">
              <w:rPr>
                <w:szCs w:val="16"/>
              </w:rPr>
              <w:t xml:space="preserve"> </w:t>
            </w:r>
            <w:proofErr w:type="gramStart"/>
            <w:r w:rsidR="00C5660D">
              <w:rPr>
                <w:szCs w:val="16"/>
              </w:rPr>
              <w:t>о</w:t>
            </w:r>
            <w:proofErr w:type="gramEnd"/>
            <w:r w:rsidR="00C5660D">
              <w:rPr>
                <w:szCs w:val="16"/>
              </w:rPr>
              <w:t>дежды</w:t>
            </w:r>
          </w:p>
        </w:tc>
        <w:tc>
          <w:tcPr>
            <w:tcW w:w="1176" w:type="dxa"/>
            <w:gridSpan w:val="20"/>
          </w:tcPr>
          <w:p w:rsidR="00C5660D" w:rsidRPr="0099096E" w:rsidRDefault="00884C5C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5" w:type="dxa"/>
            <w:gridSpan w:val="5"/>
          </w:tcPr>
          <w:p w:rsidR="00C5660D" w:rsidRPr="0099096E" w:rsidRDefault="00884C5C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8C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17"/>
            <w:shd w:val="clear" w:color="auto" w:fill="F2F2F2" w:themeFill="background1" w:themeFillShade="F2"/>
          </w:tcPr>
          <w:p w:rsidR="00C5660D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51" w:type="dxa"/>
            <w:gridSpan w:val="18"/>
            <w:vMerge/>
          </w:tcPr>
          <w:p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:rsidTr="00C23011">
        <w:trPr>
          <w:trHeight w:val="20"/>
        </w:trPr>
        <w:tc>
          <w:tcPr>
            <w:tcW w:w="1979" w:type="dxa"/>
            <w:gridSpan w:val="14"/>
          </w:tcPr>
          <w:p w:rsidR="00C5660D" w:rsidRPr="0099096E" w:rsidRDefault="00884C5C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:rsidR="00C5660D" w:rsidRPr="0099096E" w:rsidRDefault="00884C5C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:rsidR="00C5660D" w:rsidRPr="0099096E" w:rsidRDefault="00884C5C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5" w:type="dxa"/>
            <w:gridSpan w:val="2"/>
          </w:tcPr>
          <w:p w:rsidR="00C5660D" w:rsidRPr="0099096E" w:rsidRDefault="00884C5C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17"/>
            <w:shd w:val="clear" w:color="auto" w:fill="F2F2F2" w:themeFill="background1" w:themeFillShade="F2"/>
          </w:tcPr>
          <w:p w:rsidR="00C5660D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51" w:type="dxa"/>
            <w:gridSpan w:val="18"/>
            <w:vMerge w:val="restart"/>
          </w:tcPr>
          <w:p w:rsidR="00C5660D" w:rsidRDefault="00884C5C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</w:dropDownList>
              </w:sdtPr>
              <w:sdtEndPr/>
              <w:sdtContent>
                <w:r w:rsidR="00C375A2">
                  <w:rPr>
                    <w:szCs w:val="16"/>
                  </w:rPr>
                  <w:t>ХИМИТЕК ЧАРОИТ®-СПРЕЙ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</w:dropDownList>
              </w:sdtPr>
              <w:sdtEndPr/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C375A2">
                  <w:rPr>
                    <w:szCs w:val="16"/>
                  </w:rPr>
                  <w:t>готовая форма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proofErr w:type="gramStart"/>
            <w:r w:rsidR="00C5660D" w:rsidRPr="00C12148">
              <w:rPr>
                <w:b/>
                <w:bCs/>
                <w:color w:val="FF0000"/>
                <w:szCs w:val="16"/>
              </w:rPr>
              <w:t>З</w:t>
            </w:r>
            <w:proofErr w:type="gramEnd"/>
            <w:r w:rsidR="00C5660D" w:rsidRPr="00C12148">
              <w:rPr>
                <w:b/>
                <w:bCs/>
                <w:color w:val="FF0000"/>
                <w:szCs w:val="16"/>
              </w:rPr>
              <w:t xml:space="preserve">, Ок, </w:t>
            </w:r>
            <w:proofErr w:type="spellStart"/>
            <w:r w:rsidR="00C5660D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:rsidTr="00C23011">
        <w:trPr>
          <w:trHeight w:val="20"/>
        </w:trPr>
        <w:tc>
          <w:tcPr>
            <w:tcW w:w="4958" w:type="dxa"/>
            <w:gridSpan w:val="47"/>
            <w:shd w:val="clear" w:color="auto" w:fill="BFBFBF" w:themeFill="background1" w:themeFillShade="BF"/>
          </w:tcPr>
          <w:p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17"/>
            <w:shd w:val="clear" w:color="auto" w:fill="BFBFBF" w:themeFill="background1" w:themeFillShade="BF"/>
          </w:tcPr>
          <w:p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51" w:type="dxa"/>
            <w:gridSpan w:val="18"/>
            <w:vMerge/>
          </w:tcPr>
          <w:p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:rsidTr="00C23011">
        <w:trPr>
          <w:trHeight w:val="20"/>
        </w:trPr>
        <w:tc>
          <w:tcPr>
            <w:tcW w:w="1360" w:type="dxa"/>
            <w:gridSpan w:val="6"/>
          </w:tcPr>
          <w:p w:rsidR="00EF5416" w:rsidRPr="0099096E" w:rsidRDefault="00884C5C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:rsidR="00EF5416" w:rsidRPr="0099096E" w:rsidRDefault="00884C5C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58" w:type="dxa"/>
            <w:gridSpan w:val="19"/>
          </w:tcPr>
          <w:p w:rsidR="00EF5416" w:rsidRPr="0099096E" w:rsidRDefault="00884C5C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17"/>
            <w:shd w:val="clear" w:color="auto" w:fill="F2F2F2" w:themeFill="background1" w:themeFillShade="F2"/>
          </w:tcPr>
          <w:p w:rsidR="00EF5416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холод</w:t>
            </w:r>
            <w:proofErr w:type="gramStart"/>
            <w:r w:rsidR="00EF5416" w:rsidRPr="00C12148">
              <w:rPr>
                <w:szCs w:val="16"/>
              </w:rPr>
              <w:t>.</w:t>
            </w:r>
            <w:proofErr w:type="gramEnd"/>
            <w:r w:rsidR="00EF5416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gramStart"/>
            <w:r w:rsidR="00EF5416" w:rsidRPr="00C12148">
              <w:rPr>
                <w:szCs w:val="16"/>
              </w:rPr>
              <w:t>м</w:t>
            </w:r>
            <w:proofErr w:type="gramEnd"/>
            <w:r w:rsidR="00EF5416" w:rsidRPr="00C12148">
              <w:rPr>
                <w:szCs w:val="16"/>
              </w:rPr>
              <w:t>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51" w:type="dxa"/>
            <w:gridSpan w:val="18"/>
            <w:shd w:val="clear" w:color="auto" w:fill="BFBFBF" w:themeFill="background1" w:themeFillShade="BF"/>
          </w:tcPr>
          <w:p w:rsidR="00EF5416" w:rsidRDefault="005432A4" w:rsidP="003E18A0">
            <w:pPr>
              <w:pStyle w:val="--2"/>
              <w:rPr>
                <w:szCs w:val="16"/>
              </w:rPr>
            </w:pPr>
            <w:r w:rsidRPr="005432A4">
              <w:rPr>
                <w:b/>
                <w:szCs w:val="16"/>
              </w:rPr>
              <w:t>Исполнитель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:rsidTr="00C23011">
        <w:trPr>
          <w:trHeight w:val="20"/>
        </w:trPr>
        <w:tc>
          <w:tcPr>
            <w:tcW w:w="1360" w:type="dxa"/>
            <w:gridSpan w:val="6"/>
          </w:tcPr>
          <w:p w:rsidR="00EF5416" w:rsidRPr="0099096E" w:rsidRDefault="00884C5C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:rsidR="00EF5416" w:rsidRPr="0099096E" w:rsidRDefault="00884C5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58" w:type="dxa"/>
            <w:gridSpan w:val="19"/>
          </w:tcPr>
          <w:p w:rsidR="00EF5416" w:rsidRPr="0099096E" w:rsidRDefault="00884C5C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  <w:shd w:val="clear" w:color="auto" w:fill="F2F2F2" w:themeFill="background1" w:themeFillShade="F2"/>
          </w:tcPr>
          <w:p w:rsidR="00EF5416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8"/>
            <w:shd w:val="clear" w:color="auto" w:fill="F2F2F2" w:themeFill="background1" w:themeFillShade="F2"/>
          </w:tcPr>
          <w:p w:rsidR="00EF5416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51" w:type="dxa"/>
            <w:gridSpan w:val="18"/>
            <w:vMerge w:val="restart"/>
          </w:tcPr>
          <w:p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4078C8">
              <w:rPr>
                <w:szCs w:val="16"/>
              </w:rPr>
              <w:t>сотрудник внутреннего клининга</w:t>
            </w:r>
          </w:p>
          <w:p w:rsidR="00B56A29" w:rsidRDefault="00B56A29" w:rsidP="004078C8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до 2 м </w:t>
            </w:r>
            <w:r w:rsidR="004078C8">
              <w:rPr>
                <w:szCs w:val="16"/>
              </w:rPr>
              <w:t>– уборщик служебных помещений</w:t>
            </w:r>
          </w:p>
        </w:tc>
      </w:tr>
      <w:tr w:rsidR="00EF5416" w:rsidRPr="00D23288" w:rsidTr="00C23011">
        <w:trPr>
          <w:trHeight w:val="58"/>
        </w:trPr>
        <w:tc>
          <w:tcPr>
            <w:tcW w:w="4958" w:type="dxa"/>
            <w:gridSpan w:val="47"/>
            <w:shd w:val="clear" w:color="auto" w:fill="BFBFBF" w:themeFill="background1" w:themeFillShade="BF"/>
          </w:tcPr>
          <w:p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  <w:shd w:val="clear" w:color="auto" w:fill="F2F2F2" w:themeFill="background1" w:themeFillShade="F2"/>
          </w:tcPr>
          <w:p w:rsidR="00EF5416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8"/>
            <w:shd w:val="clear" w:color="auto" w:fill="F2F2F2" w:themeFill="background1" w:themeFillShade="F2"/>
          </w:tcPr>
          <w:p w:rsidR="00EF5416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51" w:type="dxa"/>
            <w:gridSpan w:val="18"/>
            <w:vMerge/>
          </w:tcPr>
          <w:p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:rsidTr="00C23011">
        <w:trPr>
          <w:trHeight w:val="58"/>
        </w:trPr>
        <w:tc>
          <w:tcPr>
            <w:tcW w:w="1013" w:type="dxa"/>
            <w:gridSpan w:val="4"/>
          </w:tcPr>
          <w:p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8" w:type="dxa"/>
            <w:gridSpan w:val="20"/>
          </w:tcPr>
          <w:p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:rsidR="00EF5416" w:rsidRPr="0099096E" w:rsidRDefault="00884C5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3" w:type="dxa"/>
            <w:gridSpan w:val="7"/>
          </w:tcPr>
          <w:p w:rsidR="00EF5416" w:rsidRPr="0099096E" w:rsidRDefault="00884C5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  <w:shd w:val="clear" w:color="auto" w:fill="F2F2F2" w:themeFill="background1" w:themeFillShade="F2"/>
          </w:tcPr>
          <w:p w:rsidR="00EF5416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8"/>
            <w:shd w:val="clear" w:color="auto" w:fill="F2F2F2" w:themeFill="background1" w:themeFillShade="F2"/>
          </w:tcPr>
          <w:p w:rsidR="00EF5416" w:rsidRDefault="00884C5C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  <w:proofErr w:type="spellStart"/>
            <w:r w:rsidR="00EF5416">
              <w:rPr>
                <w:szCs w:val="16"/>
              </w:rPr>
              <w:t>шокеры</w:t>
            </w:r>
            <w:proofErr w:type="spellEnd"/>
          </w:p>
        </w:tc>
        <w:tc>
          <w:tcPr>
            <w:tcW w:w="7151" w:type="dxa"/>
            <w:gridSpan w:val="18"/>
            <w:vMerge/>
          </w:tcPr>
          <w:p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:rsidR="00753F79" w:rsidRDefault="00753F79" w:rsidP="004D5542">
      <w:pPr>
        <w:pStyle w:val="-0"/>
        <w:jc w:val="left"/>
        <w:rPr>
          <w:sz w:val="2"/>
          <w:szCs w:val="2"/>
        </w:rPr>
      </w:pPr>
    </w:p>
    <w:p w:rsidR="00E273C2" w:rsidRDefault="00E273C2" w:rsidP="004D5542">
      <w:pPr>
        <w:pStyle w:val="-0"/>
        <w:jc w:val="left"/>
        <w:rPr>
          <w:sz w:val="2"/>
          <w:szCs w:val="2"/>
        </w:rPr>
      </w:pPr>
    </w:p>
    <w:p w:rsidR="00E273C2" w:rsidRDefault="00E273C2" w:rsidP="004D5542">
      <w:pPr>
        <w:pStyle w:val="-0"/>
        <w:jc w:val="left"/>
        <w:rPr>
          <w:sz w:val="2"/>
          <w:szCs w:val="2"/>
        </w:rPr>
      </w:pPr>
    </w:p>
    <w:p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78C8" w:rsidRDefault="004078C8">
      <w:r>
        <w:separator/>
      </w:r>
    </w:p>
  </w:endnote>
  <w:endnote w:type="continuationSeparator" w:id="0">
    <w:p w:rsidR="004078C8" w:rsidRDefault="00407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48D9" w:rsidRDefault="001F48D9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48D9" w:rsidRPr="003E06E8" w:rsidRDefault="001F48D9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78C8" w:rsidRDefault="004078C8">
      <w:r>
        <w:separator/>
      </w:r>
    </w:p>
  </w:footnote>
  <w:footnote w:type="continuationSeparator" w:id="0">
    <w:p w:rsidR="004078C8" w:rsidRDefault="004078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48D9" w:rsidRPr="009B4662" w:rsidRDefault="004078C8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4078C8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9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8C8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17498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078C8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4C5C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375A2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7-0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BA6C3A206F4488FAB4479A2FABB77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9E9543-A03B-4916-AC0C-20CC7EAF67F6}"/>
      </w:docPartPr>
      <w:docPartBody>
        <w:p w:rsidR="00F51699" w:rsidRDefault="00F51699">
          <w:pPr>
            <w:pStyle w:val="FBA6C3A206F4488FAB4479A2FABB77B4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A3769DAEB50A4F759A6CD7C2DD6A01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DFA293-4A86-4D9F-9EA7-BED1D7D5B4BE}"/>
      </w:docPartPr>
      <w:docPartBody>
        <w:p w:rsidR="00F51699" w:rsidRDefault="00F51699">
          <w:pPr>
            <w:pStyle w:val="A3769DAEB50A4F759A6CD7C2DD6A0171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699"/>
    <w:rsid w:val="00F5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FBA6C3A206F4488FAB4479A2FABB77B4">
    <w:name w:val="FBA6C3A206F4488FAB4479A2FABB77B4"/>
  </w:style>
  <w:style w:type="paragraph" w:customStyle="1" w:styleId="A3769DAEB50A4F759A6CD7C2DD6A0171">
    <w:name w:val="A3769DAEB50A4F759A6CD7C2DD6A017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FBA6C3A206F4488FAB4479A2FABB77B4">
    <w:name w:val="FBA6C3A206F4488FAB4479A2FABB77B4"/>
  </w:style>
  <w:style w:type="paragraph" w:customStyle="1" w:styleId="A3769DAEB50A4F759A6CD7C2DD6A0171">
    <w:name w:val="A3769DAEB50A4F759A6CD7C2DD6A01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04F76-393F-49EE-857B-9E731F9EE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2026-07-03</Template>
  <TotalTime>2</TotalTime>
  <Pages>1</Pages>
  <Words>934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Мамлеева Наталья Владимировна</cp:lastModifiedBy>
  <cp:revision>3</cp:revision>
  <cp:lastPrinted>2026-05-14T04:24:00Z</cp:lastPrinted>
  <dcterms:created xsi:type="dcterms:W3CDTF">2026-08-11T13:31:00Z</dcterms:created>
  <dcterms:modified xsi:type="dcterms:W3CDTF">2026-08-11T13:34:00Z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