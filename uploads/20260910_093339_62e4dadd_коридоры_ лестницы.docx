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2EEAC048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03B8ACDE" w14:textId="7E5F4D23" w:rsidR="007A0067" w:rsidRPr="00D23288" w:rsidRDefault="00910284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«ФАБРИКА СЧАСТЬЯ»</w:t>
            </w:r>
          </w:p>
        </w:tc>
        <w:tc>
          <w:tcPr>
            <w:tcW w:w="2672" w:type="dxa"/>
            <w:gridSpan w:val="16"/>
            <w:vAlign w:val="bottom"/>
          </w:tcPr>
          <w:p w14:paraId="5ECC85E1" w14:textId="36D2DCE1" w:rsidR="007A0067" w:rsidRPr="00647B37" w:rsidRDefault="00436249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коридоры</w:t>
            </w:r>
          </w:p>
        </w:tc>
        <w:sdt>
          <w:sdtPr>
            <w:rPr>
              <w:szCs w:val="16"/>
            </w:rPr>
            <w:id w:val="425692899"/>
            <w:placeholder>
              <w:docPart w:val="29B78D4781BA4560AEDD11EB415606C0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EndPr/>
          <w:sdtContent>
            <w:tc>
              <w:tcPr>
                <w:tcW w:w="2328" w:type="dxa"/>
                <w:gridSpan w:val="7"/>
                <w:vAlign w:val="bottom"/>
              </w:tcPr>
              <w:p w14:paraId="673902A5" w14:textId="05D58425" w:rsidR="007A0067" w:rsidRPr="00647B37" w:rsidRDefault="00B645D3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Вспомогательное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11276217" w14:textId="7D9182A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B03C7CE1FF3342769FB059BF56FA5B0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EndPr/>
              <w:sdtContent>
                <w:r w:rsidR="00F46A37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4A01F486" w14:textId="77777777" w:rsidTr="00CC5505">
        <w:trPr>
          <w:trHeight w:val="20"/>
        </w:trPr>
        <w:tc>
          <w:tcPr>
            <w:tcW w:w="5141" w:type="dxa"/>
            <w:gridSpan w:val="35"/>
          </w:tcPr>
          <w:p w14:paraId="7EDF5F45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5A56E774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52FA440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66118AA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4EC4AAE7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80EA52D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4E389C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5829C7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55C702D6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07331322" w14:textId="77777777" w:rsidTr="00D20908">
        <w:trPr>
          <w:trHeight w:val="20"/>
        </w:trPr>
        <w:tc>
          <w:tcPr>
            <w:tcW w:w="1681" w:type="dxa"/>
            <w:gridSpan w:val="7"/>
          </w:tcPr>
          <w:p w14:paraId="69DD2D9E" w14:textId="3D80CE59" w:rsidR="007A0067" w:rsidRPr="000F1EEC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652BEE19" w14:textId="77777777" w:rsidR="007A0067" w:rsidRPr="000F1EEC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2445" w:type="dxa"/>
            <w:gridSpan w:val="19"/>
          </w:tcPr>
          <w:p w14:paraId="615A1DE8" w14:textId="0A5C1C73" w:rsidR="007A0067" w:rsidRPr="000F1EEC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75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A2B8A" w14:textId="77777777" w:rsidR="007A0067" w:rsidRPr="00D23288" w:rsidRDefault="00FE53FB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27A53A4E" w14:textId="77777777" w:rsidR="007A0067" w:rsidRPr="00D23288" w:rsidRDefault="00FE53FB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4" w:type="dxa"/>
            <w:gridSpan w:val="7"/>
          </w:tcPr>
          <w:p w14:paraId="08BA8EC4" w14:textId="77777777" w:rsidR="007A0067" w:rsidRPr="00090474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803B32A" w14:textId="77777777" w:rsidR="007A0067" w:rsidRPr="000C46D1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40FD5AC7" w14:textId="77777777" w:rsidR="007A0067" w:rsidRPr="000C46D1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52905C55" w14:textId="77777777" w:rsidR="007A0067" w:rsidRPr="00E44B84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6A5134A6" w14:textId="77777777" w:rsidTr="00D20908">
        <w:trPr>
          <w:trHeight w:val="20"/>
        </w:trPr>
        <w:tc>
          <w:tcPr>
            <w:tcW w:w="1917" w:type="dxa"/>
            <w:gridSpan w:val="10"/>
          </w:tcPr>
          <w:p w14:paraId="4D71A231" w14:textId="0F815E12" w:rsidR="007A0067" w:rsidRPr="00090474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1B681D66" w14:textId="77777777" w:rsidR="007A0067" w:rsidRPr="00090474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043CA59B" w14:textId="77777777" w:rsidR="007A0067" w:rsidRPr="00D2328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25A9CCBB" w14:textId="77777777" w:rsidR="007A0067" w:rsidRPr="00090474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7E1FD5DB" w14:textId="77777777" w:rsidR="007A0067" w:rsidRPr="00D23288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265C2E0B" w14:textId="77777777" w:rsidR="007A0067" w:rsidRPr="000C46D1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395F1CA9" w14:textId="77777777" w:rsidR="007A0067" w:rsidRPr="000C46D1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10DB4FDF" w14:textId="77777777" w:rsidR="007A0067" w:rsidRPr="00E44B84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4893D4A2" w14:textId="77777777" w:rsidR="007A0067" w:rsidRPr="00E44B84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9522C03" w14:textId="77777777" w:rsidTr="00D20908">
        <w:trPr>
          <w:trHeight w:val="20"/>
        </w:trPr>
        <w:tc>
          <w:tcPr>
            <w:tcW w:w="2377" w:type="dxa"/>
            <w:gridSpan w:val="13"/>
          </w:tcPr>
          <w:p w14:paraId="485DB06D" w14:textId="3526B49E" w:rsidR="007A0067" w:rsidRPr="00090474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4D46238F" w14:textId="77777777" w:rsidR="007A0067" w:rsidRPr="003B2605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1642" w:type="dxa"/>
            <w:gridSpan w:val="11"/>
          </w:tcPr>
          <w:p w14:paraId="16CEF640" w14:textId="5D440325" w:rsidR="007A0067" w:rsidRPr="003B2605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диф.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1CC9ABCD" w14:textId="77777777" w:rsidR="007A0067" w:rsidRPr="00D2328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7FD093F0" w14:textId="77777777" w:rsidR="007A0067" w:rsidRPr="00090474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7FC84E6D" w14:textId="77777777" w:rsidR="007A0067" w:rsidRPr="00B158E4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4275AFB2" w14:textId="77777777" w:rsidR="007A0067" w:rsidRPr="00E44B84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132" w:type="dxa"/>
          </w:tcPr>
          <w:p w14:paraId="37E2227F" w14:textId="77777777" w:rsidR="007A0067" w:rsidRPr="00E44B84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098CA134" w14:textId="77777777" w:rsidTr="00D20908">
        <w:trPr>
          <w:trHeight w:val="50"/>
        </w:trPr>
        <w:tc>
          <w:tcPr>
            <w:tcW w:w="3499" w:type="dxa"/>
            <w:gridSpan w:val="24"/>
          </w:tcPr>
          <w:p w14:paraId="606F7309" w14:textId="7EFF1815" w:rsidR="007A0067" w:rsidRPr="00C12148" w:rsidRDefault="00FE53FB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2E9D1B87" w14:textId="77777777" w:rsidR="007A0067" w:rsidRPr="00C12148" w:rsidRDefault="00FE53FB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35DC2A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94C1419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16ABB895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расстоечные шкафы</w:t>
            </w:r>
          </w:p>
        </w:tc>
        <w:tc>
          <w:tcPr>
            <w:tcW w:w="2831" w:type="dxa"/>
            <w:gridSpan w:val="5"/>
          </w:tcPr>
          <w:p w14:paraId="54D4FA21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0A144FA" w14:textId="77777777" w:rsidTr="00D20908">
        <w:trPr>
          <w:trHeight w:val="20"/>
        </w:trPr>
        <w:tc>
          <w:tcPr>
            <w:tcW w:w="2700" w:type="dxa"/>
            <w:gridSpan w:val="16"/>
          </w:tcPr>
          <w:p w14:paraId="7310F9DD" w14:textId="77777777" w:rsidR="007A0067" w:rsidRPr="00C45ED4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6D4E9968" w14:textId="77777777" w:rsidR="007A0067" w:rsidRPr="00C45ED4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7B600A03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2E6D1033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91338CA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61766310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15C35A2C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0266F90B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436CD12B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2DC000DD" w14:textId="77777777" w:rsidTr="00D20908">
        <w:trPr>
          <w:trHeight w:val="20"/>
        </w:trPr>
        <w:tc>
          <w:tcPr>
            <w:tcW w:w="3857" w:type="dxa"/>
            <w:gridSpan w:val="31"/>
          </w:tcPr>
          <w:p w14:paraId="05DFF9F3" w14:textId="7512D471" w:rsidR="00D2090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7C848B8E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EAD434" w14:textId="77777777" w:rsidR="00D2090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62DB8E0E" w14:textId="77777777" w:rsidR="00D2090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1BE58DA6" w14:textId="77777777" w:rsidR="00D2090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5077D59F" w14:textId="77777777" w:rsidR="00D2090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204B1712" w14:textId="77777777" w:rsidR="00D2090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7BC0CD00" w14:textId="77777777" w:rsidR="00D2090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2E85736F" w14:textId="77777777" w:rsidR="00D2090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клипсаторы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50AA3BAB" w14:textId="77777777" w:rsidR="00D2090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датеры</w:t>
            </w:r>
          </w:p>
        </w:tc>
      </w:tr>
      <w:tr w:rsidR="00D20908" w:rsidRPr="00D23288" w14:paraId="4A9C02D9" w14:textId="77777777" w:rsidTr="00D20908">
        <w:trPr>
          <w:trHeight w:val="20"/>
        </w:trPr>
        <w:tc>
          <w:tcPr>
            <w:tcW w:w="2700" w:type="dxa"/>
            <w:gridSpan w:val="16"/>
          </w:tcPr>
          <w:p w14:paraId="39EDEDC9" w14:textId="7763C463" w:rsidR="00D20908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0A1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77C80724" w14:textId="7D28C813" w:rsidR="00D20908" w:rsidRPr="00C12148" w:rsidRDefault="00FE53FB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51E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8C66C0" w:rsidRPr="008C66C0">
              <w:rPr>
                <w:szCs w:val="16"/>
              </w:rPr>
              <w:t>бойлеры</w:t>
            </w:r>
          </w:p>
        </w:tc>
        <w:tc>
          <w:tcPr>
            <w:tcW w:w="1284" w:type="dxa"/>
            <w:gridSpan w:val="4"/>
          </w:tcPr>
          <w:p w14:paraId="4FC6E916" w14:textId="71A3FA2E" w:rsidR="00D20908" w:rsidRPr="00C12148" w:rsidRDefault="00FE53FB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1CE8D852" w14:textId="77777777" w:rsidR="00D20908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2BBF87C6" w14:textId="77777777" w:rsidR="00D20908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6DC8836E" w14:textId="77777777" w:rsidR="00D20908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2" w:type="dxa"/>
            <w:gridSpan w:val="6"/>
          </w:tcPr>
          <w:p w14:paraId="4066FE42" w14:textId="77777777" w:rsidR="00D20908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темпер</w:t>
            </w:r>
            <w:r w:rsidR="00D20908">
              <w:rPr>
                <w:szCs w:val="16"/>
              </w:rPr>
              <w:t>ир.</w:t>
            </w:r>
          </w:p>
        </w:tc>
        <w:tc>
          <w:tcPr>
            <w:tcW w:w="1985" w:type="dxa"/>
            <w:gridSpan w:val="4"/>
          </w:tcPr>
          <w:p w14:paraId="4A350803" w14:textId="77777777" w:rsidR="00D20908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6F81335A" w14:textId="77777777" w:rsidR="00D20908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00AA049C" w14:textId="77777777" w:rsidTr="00D20908">
        <w:trPr>
          <w:trHeight w:val="20"/>
        </w:trPr>
        <w:tc>
          <w:tcPr>
            <w:tcW w:w="2294" w:type="dxa"/>
            <w:gridSpan w:val="12"/>
          </w:tcPr>
          <w:p w14:paraId="5E26221C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7F77FDC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6CF10624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75859094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20088790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0245544A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8BF5E78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2097F54B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2352C30" w14:textId="77777777" w:rsidTr="00D20908">
        <w:trPr>
          <w:trHeight w:val="20"/>
        </w:trPr>
        <w:tc>
          <w:tcPr>
            <w:tcW w:w="1553" w:type="dxa"/>
            <w:gridSpan w:val="5"/>
          </w:tcPr>
          <w:p w14:paraId="157F774B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6102893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44F17AD0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F0152D4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дежи </w:t>
            </w:r>
          </w:p>
        </w:tc>
        <w:tc>
          <w:tcPr>
            <w:tcW w:w="3248" w:type="dxa"/>
            <w:gridSpan w:val="17"/>
          </w:tcPr>
          <w:p w14:paraId="70D383FA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7D7AFC7C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486C24" w14:textId="77777777" w:rsidTr="00D20908">
        <w:trPr>
          <w:trHeight w:val="42"/>
        </w:trPr>
        <w:tc>
          <w:tcPr>
            <w:tcW w:w="1873" w:type="dxa"/>
            <w:gridSpan w:val="9"/>
          </w:tcPr>
          <w:p w14:paraId="7CED131D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2E032C1C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ABFE94A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теплов.</w:t>
            </w:r>
          </w:p>
        </w:tc>
        <w:tc>
          <w:tcPr>
            <w:tcW w:w="2268" w:type="dxa"/>
            <w:gridSpan w:val="14"/>
          </w:tcPr>
          <w:p w14:paraId="3F65A1C9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38FC770F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48704886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производ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169B20DD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1F26B4E9" w14:textId="77777777" w:rsidTr="00D20908">
        <w:trPr>
          <w:trHeight w:val="20"/>
        </w:trPr>
        <w:tc>
          <w:tcPr>
            <w:tcW w:w="1873" w:type="dxa"/>
            <w:gridSpan w:val="9"/>
          </w:tcPr>
          <w:p w14:paraId="6D698135" w14:textId="73F8F895" w:rsidR="00D20908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038ED02F" w14:textId="77777777" w:rsidR="00D20908" w:rsidRPr="00D20908" w:rsidRDefault="00D20908" w:rsidP="00CC5505">
            <w:pPr>
              <w:pStyle w:val="--2"/>
              <w:rPr>
                <w:szCs w:val="16"/>
              </w:rPr>
            </w:pPr>
          </w:p>
        </w:tc>
        <w:tc>
          <w:tcPr>
            <w:tcW w:w="2082" w:type="dxa"/>
            <w:gridSpan w:val="15"/>
          </w:tcPr>
          <w:p w14:paraId="18D54D5B" w14:textId="78A72A97" w:rsidR="00D20908" w:rsidRPr="00D2090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7DD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4A054AF7" w14:textId="77777777" w:rsidR="00D20908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4819B455" w14:textId="77777777" w:rsidR="00D20908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1D27E91D" w14:textId="77777777" w:rsidR="00D20908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146BBFA8" w14:textId="77777777" w:rsidTr="00D20908">
        <w:trPr>
          <w:trHeight w:val="20"/>
        </w:trPr>
        <w:tc>
          <w:tcPr>
            <w:tcW w:w="2426" w:type="dxa"/>
            <w:gridSpan w:val="14"/>
          </w:tcPr>
          <w:p w14:paraId="2AF70B0A" w14:textId="6D41926E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626F418B" w14:textId="69FC68D8" w:rsidR="007A0067" w:rsidRPr="00D2090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1325333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62AEC655" w14:textId="77777777" w:rsidR="007A0067" w:rsidRPr="00430CE5" w:rsidRDefault="00FE53FB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65FB9FEA" w14:textId="77777777" w:rsidR="007A0067" w:rsidRPr="00430CE5" w:rsidRDefault="00FE53FB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0132C993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5EEB0430" w14:textId="77777777" w:rsidTr="003B2605">
        <w:trPr>
          <w:trHeight w:val="20"/>
        </w:trPr>
        <w:tc>
          <w:tcPr>
            <w:tcW w:w="2156" w:type="dxa"/>
            <w:gridSpan w:val="11"/>
          </w:tcPr>
          <w:p w14:paraId="04A44CCE" w14:textId="3849E991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776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2E231F5D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моск. сетки</w:t>
            </w:r>
          </w:p>
        </w:tc>
        <w:tc>
          <w:tcPr>
            <w:tcW w:w="1569" w:type="dxa"/>
            <w:gridSpan w:val="10"/>
          </w:tcPr>
          <w:p w14:paraId="14770E8A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6757480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530322B6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410" w:type="dxa"/>
            <w:gridSpan w:val="7"/>
            <w:vAlign w:val="center"/>
          </w:tcPr>
          <w:p w14:paraId="3A5777EF" w14:textId="77777777" w:rsidR="007A0067" w:rsidRPr="00046637" w:rsidRDefault="00FE53FB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ферментаторы</w:t>
            </w:r>
          </w:p>
        </w:tc>
        <w:tc>
          <w:tcPr>
            <w:tcW w:w="2831" w:type="dxa"/>
            <w:gridSpan w:val="5"/>
          </w:tcPr>
          <w:p w14:paraId="48A0E12B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0814043F" w14:textId="77777777" w:rsidTr="00D20908">
        <w:trPr>
          <w:trHeight w:val="20"/>
        </w:trPr>
        <w:tc>
          <w:tcPr>
            <w:tcW w:w="2653" w:type="dxa"/>
            <w:gridSpan w:val="15"/>
          </w:tcPr>
          <w:p w14:paraId="790C8FE8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71F9BBC0" w14:textId="39DDEDCC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4A4BA5A" w14:textId="5B7F456F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0E8DBD14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6E9B6C73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B9C5CDB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18A318C0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43F93366" w14:textId="77777777" w:rsidR="007A0067" w:rsidRDefault="00FE53FB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4A35ABFE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6C225136" w14:textId="77777777" w:rsidTr="00D20908">
        <w:trPr>
          <w:trHeight w:val="20"/>
        </w:trPr>
        <w:tc>
          <w:tcPr>
            <w:tcW w:w="1579" w:type="dxa"/>
            <w:gridSpan w:val="6"/>
          </w:tcPr>
          <w:p w14:paraId="02F3979E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инсек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60C3AC0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2E36B3FE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03A3D265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3ECB2C3B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36CAE79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4B6E2608" w14:textId="77777777" w:rsidR="007A0067" w:rsidRPr="00046637" w:rsidRDefault="00FE53FB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2831" w:type="dxa"/>
            <w:gridSpan w:val="5"/>
          </w:tcPr>
          <w:p w14:paraId="5BB5E516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A7F58CB" w14:textId="77777777" w:rsidTr="00CC5505">
        <w:trPr>
          <w:trHeight w:val="20"/>
        </w:trPr>
        <w:tc>
          <w:tcPr>
            <w:tcW w:w="5141" w:type="dxa"/>
            <w:gridSpan w:val="35"/>
          </w:tcPr>
          <w:p w14:paraId="7B9264BF" w14:textId="5A87C486" w:rsidR="007A0067" w:rsidRPr="00F83558" w:rsidRDefault="00FE53FB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A2FF563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5CE5B67F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4" w:type="dxa"/>
            <w:gridSpan w:val="7"/>
            <w:vAlign w:val="center"/>
          </w:tcPr>
          <w:p w14:paraId="739716AD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43" w:type="dxa"/>
            <w:gridSpan w:val="3"/>
            <w:vAlign w:val="center"/>
          </w:tcPr>
          <w:p w14:paraId="064DE44F" w14:textId="77777777" w:rsidR="007A0067" w:rsidRPr="0004663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тестораскатки</w:t>
            </w:r>
          </w:p>
        </w:tc>
        <w:tc>
          <w:tcPr>
            <w:tcW w:w="2831" w:type="dxa"/>
            <w:gridSpan w:val="5"/>
          </w:tcPr>
          <w:p w14:paraId="753C6F1B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BADD40C" w14:textId="77777777" w:rsidTr="00D20908">
        <w:trPr>
          <w:trHeight w:val="20"/>
        </w:trPr>
        <w:tc>
          <w:tcPr>
            <w:tcW w:w="2294" w:type="dxa"/>
            <w:gridSpan w:val="12"/>
          </w:tcPr>
          <w:p w14:paraId="727E327E" w14:textId="46EEBE07" w:rsidR="007A0067" w:rsidRPr="005A42B3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6E64084D" w14:textId="77777777" w:rsidR="007A0067" w:rsidRPr="005A42B3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0E9F6DFB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154B0157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797F2132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1D297D04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6D69114" w14:textId="77777777" w:rsidTr="00D20908">
        <w:trPr>
          <w:trHeight w:val="20"/>
        </w:trPr>
        <w:tc>
          <w:tcPr>
            <w:tcW w:w="1019" w:type="dxa"/>
            <w:gridSpan w:val="2"/>
          </w:tcPr>
          <w:p w14:paraId="36ACC925" w14:textId="25C5A188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1DAD62CA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1FB3AAC3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4AAACA57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15213ABC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36D6EA95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6DF21704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тарталетницы</w:t>
            </w:r>
          </w:p>
        </w:tc>
        <w:tc>
          <w:tcPr>
            <w:tcW w:w="2831" w:type="dxa"/>
            <w:gridSpan w:val="5"/>
            <w:vAlign w:val="center"/>
          </w:tcPr>
          <w:p w14:paraId="7B69D9D4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7B3ECFA1" w14:textId="77777777" w:rsidTr="00CC5505">
        <w:trPr>
          <w:trHeight w:val="20"/>
        </w:trPr>
        <w:tc>
          <w:tcPr>
            <w:tcW w:w="5141" w:type="dxa"/>
            <w:gridSpan w:val="35"/>
          </w:tcPr>
          <w:p w14:paraId="108877DF" w14:textId="32B0E21D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5E6B640D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8EA2FD9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2B3A6B9A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4FEF3EA" w14:textId="77777777" w:rsidTr="003B2605">
        <w:trPr>
          <w:trHeight w:val="20"/>
        </w:trPr>
        <w:tc>
          <w:tcPr>
            <w:tcW w:w="1095" w:type="dxa"/>
            <w:gridSpan w:val="3"/>
          </w:tcPr>
          <w:p w14:paraId="33B047C7" w14:textId="59C2DD3F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0CBE738A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01632B3C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547E55D1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0DAF1589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10D9E936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rFonts w:eastAsia="Times New Roman"/>
                <w:szCs w:val="16"/>
              </w:rPr>
              <w:t>расстоеч</w:t>
            </w:r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термочехлы</w:t>
            </w:r>
          </w:p>
        </w:tc>
        <w:tc>
          <w:tcPr>
            <w:tcW w:w="3967" w:type="dxa"/>
            <w:gridSpan w:val="10"/>
            <w:vAlign w:val="center"/>
          </w:tcPr>
          <w:p w14:paraId="12D47830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7C138C6C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7254657" w14:textId="77777777" w:rsidTr="00D20908">
        <w:trPr>
          <w:trHeight w:val="20"/>
        </w:trPr>
        <w:tc>
          <w:tcPr>
            <w:tcW w:w="2294" w:type="dxa"/>
            <w:gridSpan w:val="12"/>
          </w:tcPr>
          <w:p w14:paraId="13E0020C" w14:textId="7FB5E694" w:rsidR="007A0067" w:rsidRPr="00FA33E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3BB3604" w14:textId="77777777" w:rsidR="007A0067" w:rsidRPr="00FA33E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1013FF03" w14:textId="77777777" w:rsidR="007A0067" w:rsidRPr="00FA33E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A2ADB79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09329271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7428B896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593E53E4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1EDC322" w14:textId="77777777" w:rsidTr="00D20908">
        <w:trPr>
          <w:trHeight w:val="20"/>
        </w:trPr>
        <w:tc>
          <w:tcPr>
            <w:tcW w:w="2426" w:type="dxa"/>
            <w:gridSpan w:val="14"/>
          </w:tcPr>
          <w:p w14:paraId="7C0862C0" w14:textId="77777777" w:rsidR="007A0067" w:rsidRPr="00FA33E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68C15636" w14:textId="43DA4798" w:rsidR="007A0067" w:rsidRPr="00FA33E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58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5C153633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34CD218A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3C8C6AE6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51B2F7" w14:textId="77777777" w:rsidTr="00D20908">
        <w:trPr>
          <w:trHeight w:val="20"/>
        </w:trPr>
        <w:tc>
          <w:tcPr>
            <w:tcW w:w="1579" w:type="dxa"/>
            <w:gridSpan w:val="6"/>
          </w:tcPr>
          <w:p w14:paraId="4963D76D" w14:textId="77777777" w:rsidR="007A0067" w:rsidRPr="00FA33E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164C55FA" w14:textId="455F7DE0" w:rsidR="007A0067" w:rsidRPr="00FA33E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5C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098B2872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3A9B61F9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минифилы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760A6F03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C65B072" w14:textId="77777777" w:rsidTr="00CC5505">
        <w:trPr>
          <w:trHeight w:val="20"/>
        </w:trPr>
        <w:tc>
          <w:tcPr>
            <w:tcW w:w="5141" w:type="dxa"/>
            <w:gridSpan w:val="35"/>
          </w:tcPr>
          <w:p w14:paraId="1E4B5E5C" w14:textId="77777777" w:rsidR="007A0067" w:rsidRPr="00FA33E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4C6FC4D7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76DF48A4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6EF2A1ED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6D3B0618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CD860D" w14:textId="77777777" w:rsidTr="00D20908">
        <w:trPr>
          <w:trHeight w:val="85"/>
        </w:trPr>
        <w:tc>
          <w:tcPr>
            <w:tcW w:w="2294" w:type="dxa"/>
            <w:gridSpan w:val="12"/>
          </w:tcPr>
          <w:p w14:paraId="342EC448" w14:textId="77777777" w:rsidR="007A0067" w:rsidRPr="00EF5416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012CC0D9" w14:textId="77777777" w:rsidR="007A0067" w:rsidRPr="00EF5416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2CEEEB46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64C496DF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64DCE86D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FED1061" w14:textId="77777777" w:rsidTr="00D20908">
        <w:trPr>
          <w:trHeight w:val="20"/>
        </w:trPr>
        <w:tc>
          <w:tcPr>
            <w:tcW w:w="2294" w:type="dxa"/>
            <w:gridSpan w:val="12"/>
          </w:tcPr>
          <w:p w14:paraId="2C9C5C24" w14:textId="2EB88CDD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587AC7F" w14:textId="77777777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40F12854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7EA4EE16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184EBE73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256BA8E2" w14:textId="77777777" w:rsidTr="00D20908">
        <w:trPr>
          <w:trHeight w:val="20"/>
        </w:trPr>
        <w:tc>
          <w:tcPr>
            <w:tcW w:w="810" w:type="dxa"/>
          </w:tcPr>
          <w:p w14:paraId="649A2178" w14:textId="12D9673C" w:rsidR="00D20908" w:rsidRPr="00B479BF" w:rsidRDefault="00FE53FB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802D655" w14:textId="77777777" w:rsidR="00D20908" w:rsidRPr="00B479BF" w:rsidRDefault="00FE53FB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6FE53745" w14:textId="77777777" w:rsidR="00D20908" w:rsidRPr="00B479BF" w:rsidRDefault="00FE53FB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47863B57" w14:textId="77777777" w:rsidR="00D20908" w:rsidRPr="00B479BF" w:rsidRDefault="00FE53FB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039F5A64" w14:textId="77777777" w:rsidR="00D20908" w:rsidRPr="00B479BF" w:rsidRDefault="00FE53FB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135B6361" w14:textId="77777777" w:rsidR="00D2090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4004ACB" w14:textId="77777777" w:rsidR="00D2090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0A421D53" w14:textId="77777777" w:rsidR="00D2090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745F0B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E3AB4A1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D3045C1" w14:textId="77777777" w:rsidR="00D20908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5FF0B89B" w14:textId="77777777" w:rsidR="00D20908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30E6F4B1" w14:textId="77777777" w:rsidR="00D20908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35BC47C2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41312C3F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67B3F76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113E4BCA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1DEE4785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593A8990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3356E15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1319AD4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B19416D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2EFDB1F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76B61D02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слайсера</w:t>
            </w:r>
          </w:p>
        </w:tc>
        <w:tc>
          <w:tcPr>
            <w:tcW w:w="2831" w:type="dxa"/>
            <w:gridSpan w:val="5"/>
            <w:vAlign w:val="center"/>
          </w:tcPr>
          <w:p w14:paraId="4383D388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F2044B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0FDE1D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26C8BCA7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7DFA1C6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B11B1C0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13F88A8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0E72E7E" w14:textId="1E386CDA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7FEF5C41" w14:textId="2C14905E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CB32A91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074C762" w14:textId="1D580B06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EndPr/>
              <w:sdtContent>
                <w:r w:rsidR="00910284">
                  <w:rPr>
                    <w:szCs w:val="16"/>
                  </w:rPr>
                  <w:t>ХИМИТЕК КУХМАСТЕР для дозирующих систем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EndPr/>
              <w:sdtContent>
                <w:r w:rsidR="00910284">
                  <w:rPr>
                    <w:szCs w:val="16"/>
                  </w:rPr>
                  <w:t>3,0 % - 4,0 %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00A57BC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30DCE09A" w14:textId="77777777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24A14339" w14:textId="77777777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599C9BED" w14:textId="77777777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816B21B" w14:textId="77777777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49BB9BF0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3D5A0FC4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2" w:type="dxa"/>
            <w:gridSpan w:val="3"/>
          </w:tcPr>
          <w:p w14:paraId="431BBA47" w14:textId="2E5E123D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9C61B19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2EF5B84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07D4B658" w14:textId="77777777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66408CB" w14:textId="77777777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46B1F769" w14:textId="77777777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46D62AB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636F06B2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60CCEE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5DA2A060" w14:textId="0F099409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EndPr/>
              <w:sdtContent>
                <w:r w:rsidR="00910284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EndPr/>
              <w:sdtContent>
                <w:r w:rsidR="00910284">
                  <w:rPr>
                    <w:szCs w:val="16"/>
                  </w:rPr>
                  <w:t>0,03 % - 0,05 %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005249C3" w14:textId="77777777" w:rsidTr="00D20908">
        <w:trPr>
          <w:trHeight w:val="20"/>
        </w:trPr>
        <w:tc>
          <w:tcPr>
            <w:tcW w:w="1873" w:type="dxa"/>
            <w:gridSpan w:val="9"/>
          </w:tcPr>
          <w:p w14:paraId="7396AC38" w14:textId="77777777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659D54E" w14:textId="77777777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6F590001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44620B2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1E4FBAE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FE45D9B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26E8041D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2DF297B1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4EB21BE5" w14:textId="129BFB76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EndPr/>
              <w:sdtContent>
                <w:r w:rsidR="00910284">
                  <w:rPr>
                    <w:szCs w:val="16"/>
                  </w:rPr>
                  <w:t>ХИМИТЕК ЧУДОДЕЙ®-ПОЛИПРОМ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EndPr/>
              <w:sdtContent>
                <w:r w:rsidR="00910284">
                  <w:rPr>
                    <w:szCs w:val="16"/>
                  </w:rPr>
                  <w:t>0,5 % - 1,0 %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509CBD0A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689813BB" w14:textId="471DBE9F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2D39DEC0" w14:textId="77777777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20234238" w14:textId="77777777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3B0295A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182F0E5B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046766C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0A3A0460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6EC68301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48701BE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280D1641" w14:textId="0522BCA8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191B8B7D" w14:textId="54F5D80B" w:rsidR="007A0067" w:rsidRPr="00C12148" w:rsidRDefault="00FE53FB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  <w:r w:rsidR="00257DD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8263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57DD5">
              <w:rPr>
                <w:szCs w:val="16"/>
              </w:rPr>
              <w:t xml:space="preserve"> </w:t>
            </w:r>
            <w:r w:rsidR="00257DD5">
              <w:rPr>
                <w:szCs w:val="16"/>
              </w:rPr>
              <w:t>ОС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50C30603" w14:textId="77777777" w:rsidR="007A0067" w:rsidRPr="00C12148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64CA857E" w14:textId="77777777" w:rsidR="007A0067" w:rsidRPr="00C12148" w:rsidRDefault="00FE53FB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071DF317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0FEB1A54" w14:textId="77777777" w:rsidR="007A0067" w:rsidRPr="00FC5861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495DBED7" w14:textId="6407794E" w:rsidR="007A0067" w:rsidRPr="00FC5861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74B4F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дезин.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2C6F0C08" w14:textId="77777777" w:rsidR="007A0067" w:rsidRPr="00FC5861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дезин.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3B2D652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578E3F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63B46B7B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303759A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56C349EB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1CF7A652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21DF25FF" w14:textId="77777777" w:rsidTr="00D20908">
        <w:trPr>
          <w:trHeight w:val="20"/>
        </w:trPr>
        <w:tc>
          <w:tcPr>
            <w:tcW w:w="1149" w:type="dxa"/>
            <w:gridSpan w:val="4"/>
          </w:tcPr>
          <w:p w14:paraId="1B8C49C4" w14:textId="77777777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6FF6B63F" w14:textId="4D5C4680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28D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66BA8B1E" w14:textId="77777777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1D77DE09" w14:textId="77777777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1A8DB479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машины таромоечные</w:t>
            </w:r>
          </w:p>
        </w:tc>
        <w:tc>
          <w:tcPr>
            <w:tcW w:w="2272" w:type="dxa"/>
            <w:gridSpan w:val="10"/>
          </w:tcPr>
          <w:p w14:paraId="49513815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4BE16B53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4A46306" w14:textId="77777777" w:rsidTr="00D20908">
        <w:trPr>
          <w:trHeight w:val="20"/>
        </w:trPr>
        <w:tc>
          <w:tcPr>
            <w:tcW w:w="3007" w:type="dxa"/>
            <w:gridSpan w:val="19"/>
          </w:tcPr>
          <w:p w14:paraId="08C16F1F" w14:textId="439FEA2A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7FD0B6AC" w14:textId="77777777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обувницы</w:t>
            </w:r>
          </w:p>
        </w:tc>
        <w:tc>
          <w:tcPr>
            <w:tcW w:w="1000" w:type="dxa"/>
            <w:gridSpan w:val="2"/>
          </w:tcPr>
          <w:p w14:paraId="04FCF074" w14:textId="0F0FCA51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6A1514D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25B8FBE6" w14:textId="2C7D6442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EndPr/>
              <w:sdtContent>
                <w:r w:rsidR="00910284">
                  <w:rPr>
                    <w:szCs w:val="16"/>
                  </w:rPr>
                  <w:t>ХИМИТЕК ЧАРОИТ® для дозирующих систем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EndPr/>
              <w:sdtContent>
                <w:r w:rsidR="00910284">
                  <w:rPr>
                    <w:szCs w:val="16"/>
                  </w:rPr>
                  <w:t>10 %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910284">
                  <w:rPr>
                    <w:szCs w:val="16"/>
                  </w:rPr>
                  <w:t>ручное разведение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7A0067" w:rsidRPr="00D23288" w14:paraId="3530CE13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7177A70E" w14:textId="77777777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650C80A" w14:textId="77777777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416D62A" w14:textId="57F08BE0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6B22DB60" w14:textId="6A41F417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346F513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4434B5D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0A79354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C5E87FE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4193F3FD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64040D25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262F5111" w14:textId="77777777" w:rsidTr="00D20908">
        <w:trPr>
          <w:trHeight w:val="20"/>
        </w:trPr>
        <w:tc>
          <w:tcPr>
            <w:tcW w:w="1579" w:type="dxa"/>
            <w:gridSpan w:val="6"/>
          </w:tcPr>
          <w:p w14:paraId="66FDFA1F" w14:textId="378F6AD3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387177D7" w14:textId="1E05CB65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740F4141" w14:textId="407EFF2E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084745C4" w14:textId="16A16B70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314C1A17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4F91AC70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2291147D" w14:textId="4DC30749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910284" w:rsidRPr="00910284">
              <w:rPr>
                <w:szCs w:val="16"/>
              </w:rPr>
              <w:t>сотрудник внешнего клининга</w:t>
            </w:r>
          </w:p>
          <w:p w14:paraId="32CBC40C" w14:textId="06505BFA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19AE2B53" w14:textId="77777777" w:rsidR="00910284" w:rsidRDefault="007A0067" w:rsidP="00910284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4E2CC285" w14:textId="49C0BEA8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15BC54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045D079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115B5686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78131EBB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108EE228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5486C5B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650030B" w14:textId="77777777" w:rsidTr="00D20908">
        <w:trPr>
          <w:trHeight w:val="20"/>
        </w:trPr>
        <w:tc>
          <w:tcPr>
            <w:tcW w:w="1019" w:type="dxa"/>
            <w:gridSpan w:val="2"/>
          </w:tcPr>
          <w:p w14:paraId="48AB75A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4CC769B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62EEFF55" w14:textId="77777777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05C656CB" w14:textId="77777777" w:rsidR="007A0067" w:rsidRPr="005E2049" w:rsidRDefault="00FE53FB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24FC6757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021533ED" w14:textId="77777777" w:rsidR="007A0067" w:rsidRDefault="00FE53FB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0275AAD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7728E11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7691B182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5626A" w14:textId="77777777" w:rsidR="00FE53FB" w:rsidRDefault="00FE53FB">
      <w:r>
        <w:separator/>
      </w:r>
    </w:p>
  </w:endnote>
  <w:endnote w:type="continuationSeparator" w:id="0">
    <w:p w14:paraId="604B62E6" w14:textId="77777777" w:rsidR="00FE53FB" w:rsidRDefault="00FE5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F3C5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4F40A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20698" w14:textId="77777777" w:rsidR="00FE53FB" w:rsidRDefault="00FE53FB">
      <w:r>
        <w:separator/>
      </w:r>
    </w:p>
  </w:footnote>
  <w:footnote w:type="continuationSeparator" w:id="0">
    <w:p w14:paraId="01496951" w14:textId="77777777" w:rsidR="00FE53FB" w:rsidRDefault="00FE5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D134D" w14:textId="77777777" w:rsidR="00F404FC" w:rsidRPr="009B4662" w:rsidRDefault="00910284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910284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20914525">
    <w:abstractNumId w:val="20"/>
  </w:num>
  <w:num w:numId="2" w16cid:durableId="700938580">
    <w:abstractNumId w:val="36"/>
  </w:num>
  <w:num w:numId="3" w16cid:durableId="1492790094">
    <w:abstractNumId w:val="27"/>
  </w:num>
  <w:num w:numId="4" w16cid:durableId="1911958853">
    <w:abstractNumId w:val="17"/>
  </w:num>
  <w:num w:numId="5" w16cid:durableId="1503813217">
    <w:abstractNumId w:val="16"/>
  </w:num>
  <w:num w:numId="6" w16cid:durableId="1556813641">
    <w:abstractNumId w:val="30"/>
  </w:num>
  <w:num w:numId="7" w16cid:durableId="1729108274">
    <w:abstractNumId w:val="26"/>
  </w:num>
  <w:num w:numId="8" w16cid:durableId="908883148">
    <w:abstractNumId w:val="35"/>
  </w:num>
  <w:num w:numId="9" w16cid:durableId="968127704">
    <w:abstractNumId w:val="31"/>
  </w:num>
  <w:num w:numId="10" w16cid:durableId="1766074684">
    <w:abstractNumId w:val="15"/>
  </w:num>
  <w:num w:numId="11" w16cid:durableId="1606229625">
    <w:abstractNumId w:val="24"/>
  </w:num>
  <w:num w:numId="12" w16cid:durableId="737900000">
    <w:abstractNumId w:val="29"/>
  </w:num>
  <w:num w:numId="13" w16cid:durableId="288316164">
    <w:abstractNumId w:val="38"/>
  </w:num>
  <w:num w:numId="14" w16cid:durableId="868108215">
    <w:abstractNumId w:val="23"/>
  </w:num>
  <w:num w:numId="15" w16cid:durableId="2116904191">
    <w:abstractNumId w:val="19"/>
  </w:num>
  <w:num w:numId="16" w16cid:durableId="1168405509">
    <w:abstractNumId w:val="11"/>
  </w:num>
  <w:num w:numId="17" w16cid:durableId="1079712644">
    <w:abstractNumId w:val="21"/>
  </w:num>
  <w:num w:numId="18" w16cid:durableId="1904558059">
    <w:abstractNumId w:val="22"/>
  </w:num>
  <w:num w:numId="19" w16cid:durableId="979572466">
    <w:abstractNumId w:val="37"/>
  </w:num>
  <w:num w:numId="20" w16cid:durableId="2109964111">
    <w:abstractNumId w:val="32"/>
  </w:num>
  <w:num w:numId="21" w16cid:durableId="849494114">
    <w:abstractNumId w:val="12"/>
  </w:num>
  <w:num w:numId="22" w16cid:durableId="1034774756">
    <w:abstractNumId w:val="33"/>
  </w:num>
  <w:num w:numId="23" w16cid:durableId="62340016">
    <w:abstractNumId w:val="25"/>
  </w:num>
  <w:num w:numId="24" w16cid:durableId="692615739">
    <w:abstractNumId w:val="13"/>
  </w:num>
  <w:num w:numId="25" w16cid:durableId="1672680581">
    <w:abstractNumId w:val="28"/>
  </w:num>
  <w:num w:numId="26" w16cid:durableId="524833457">
    <w:abstractNumId w:val="14"/>
  </w:num>
  <w:num w:numId="27" w16cid:durableId="1420908067">
    <w:abstractNumId w:val="9"/>
  </w:num>
  <w:num w:numId="28" w16cid:durableId="875118091">
    <w:abstractNumId w:val="7"/>
  </w:num>
  <w:num w:numId="29" w16cid:durableId="1160849494">
    <w:abstractNumId w:val="6"/>
  </w:num>
  <w:num w:numId="30" w16cid:durableId="954679200">
    <w:abstractNumId w:val="5"/>
  </w:num>
  <w:num w:numId="31" w16cid:durableId="613245312">
    <w:abstractNumId w:val="4"/>
  </w:num>
  <w:num w:numId="32" w16cid:durableId="324823642">
    <w:abstractNumId w:val="8"/>
  </w:num>
  <w:num w:numId="33" w16cid:durableId="1970277359">
    <w:abstractNumId w:val="3"/>
  </w:num>
  <w:num w:numId="34" w16cid:durableId="1896967091">
    <w:abstractNumId w:val="2"/>
  </w:num>
  <w:num w:numId="35" w16cid:durableId="638076890">
    <w:abstractNumId w:val="1"/>
  </w:num>
  <w:num w:numId="36" w16cid:durableId="339696092">
    <w:abstractNumId w:val="0"/>
  </w:num>
  <w:num w:numId="37" w16cid:durableId="81532111">
    <w:abstractNumId w:val="13"/>
  </w:num>
  <w:num w:numId="38" w16cid:durableId="770317455">
    <w:abstractNumId w:val="10"/>
  </w:num>
  <w:num w:numId="39" w16cid:durableId="1816752059">
    <w:abstractNumId w:val="18"/>
  </w:num>
  <w:num w:numId="40" w16cid:durableId="19066452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8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1932"/>
    <w:rsid w:val="000645B3"/>
    <w:rsid w:val="00065E3E"/>
    <w:rsid w:val="00070AC6"/>
    <w:rsid w:val="00073244"/>
    <w:rsid w:val="0007430C"/>
    <w:rsid w:val="00074B4F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6F8C"/>
    <w:rsid w:val="0017768F"/>
    <w:rsid w:val="001825DA"/>
    <w:rsid w:val="001828F9"/>
    <w:rsid w:val="00185A34"/>
    <w:rsid w:val="00186192"/>
    <w:rsid w:val="00186661"/>
    <w:rsid w:val="00190A19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DD5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2F3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32BB"/>
    <w:rsid w:val="00364F63"/>
    <w:rsid w:val="003675A4"/>
    <w:rsid w:val="00372D12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B2605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249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93CFC"/>
    <w:rsid w:val="004A0EAD"/>
    <w:rsid w:val="004A3D91"/>
    <w:rsid w:val="004A4580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12E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15E1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77760"/>
    <w:rsid w:val="006810B6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471D"/>
    <w:rsid w:val="00780B5C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A7D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6C0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284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303D0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655D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45D3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2650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31A3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574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759"/>
    <w:rsid w:val="00CF0E2C"/>
    <w:rsid w:val="00CF2324"/>
    <w:rsid w:val="00CF44C7"/>
    <w:rsid w:val="00CF5834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6F0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28D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46A3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1A51"/>
    <w:rsid w:val="00F96646"/>
    <w:rsid w:val="00F97D43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3FB"/>
    <w:rsid w:val="00FE5431"/>
    <w:rsid w:val="00FE57DD"/>
    <w:rsid w:val="00FF51EC"/>
    <w:rsid w:val="00FF5C6B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7BAB61"/>
  <w15:docId w15:val="{3AA5E7CB-AB6F-4A99-93C3-5ED094DB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B78D4781BA4560AEDD11EB415606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EE75BE-12FE-40FD-9FA8-8BA2664A2A7A}"/>
      </w:docPartPr>
      <w:docPartBody>
        <w:p w:rsidR="005729B8" w:rsidRDefault="005729B8">
          <w:pPr>
            <w:pStyle w:val="29B78D4781BA4560AEDD11EB415606C0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B03C7CE1FF3342769FB059BF56FA5B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88484C-8689-4C1D-9D85-D7577F7BAF4B}"/>
      </w:docPartPr>
      <w:docPartBody>
        <w:p w:rsidR="005729B8" w:rsidRDefault="005729B8">
          <w:pPr>
            <w:pStyle w:val="B03C7CE1FF3342769FB059BF56FA5B0F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B8"/>
    <w:rsid w:val="00176F8C"/>
    <w:rsid w:val="003122F3"/>
    <w:rsid w:val="005729B8"/>
    <w:rsid w:val="006373C9"/>
    <w:rsid w:val="00D7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29B78D4781BA4560AEDD11EB415606C0">
    <w:name w:val="29B78D4781BA4560AEDD11EB415606C0"/>
  </w:style>
  <w:style w:type="paragraph" w:customStyle="1" w:styleId="B03C7CE1FF3342769FB059BF56FA5B0F">
    <w:name w:val="B03C7CE1FF3342769FB059BF56FA5B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</Template>
  <TotalTime>8</TotalTime>
  <Pages>2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Рочева Наталья Владимировна</dc:creator>
  <cp:lastModifiedBy>Рочева Наталья Владимировна</cp:lastModifiedBy>
  <cp:revision>4</cp:revision>
  <cp:lastPrinted>2026-08-31T08:30:00Z</cp:lastPrinted>
  <dcterms:created xsi:type="dcterms:W3CDTF">2026-09-07T11:16:00Z</dcterms:created>
  <dcterms:modified xsi:type="dcterms:W3CDTF">2026-09-07T11:30:00Z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