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208"/>
        <w:gridCol w:w="2"/>
        <w:gridCol w:w="73"/>
        <w:gridCol w:w="53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4"/>
        <w:gridCol w:w="223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41"/>
        <w:gridCol w:w="10"/>
        <w:gridCol w:w="43"/>
        <w:gridCol w:w="134"/>
        <w:gridCol w:w="45"/>
        <w:gridCol w:w="114"/>
        <w:gridCol w:w="170"/>
        <w:gridCol w:w="21"/>
        <w:gridCol w:w="983"/>
        <w:gridCol w:w="5"/>
        <w:gridCol w:w="822"/>
        <w:gridCol w:w="312"/>
        <w:gridCol w:w="10"/>
        <w:gridCol w:w="286"/>
        <w:gridCol w:w="388"/>
        <w:gridCol w:w="57"/>
        <w:gridCol w:w="60"/>
        <w:gridCol w:w="5"/>
        <w:gridCol w:w="160"/>
        <w:gridCol w:w="20"/>
        <w:gridCol w:w="7"/>
        <w:gridCol w:w="30"/>
        <w:gridCol w:w="111"/>
        <w:gridCol w:w="240"/>
        <w:gridCol w:w="164"/>
        <w:gridCol w:w="32"/>
        <w:gridCol w:w="326"/>
        <w:gridCol w:w="115"/>
        <w:gridCol w:w="221"/>
        <w:gridCol w:w="1021"/>
        <w:gridCol w:w="4"/>
        <w:gridCol w:w="608"/>
        <w:gridCol w:w="948"/>
        <w:gridCol w:w="255"/>
        <w:gridCol w:w="16"/>
        <w:gridCol w:w="154"/>
        <w:gridCol w:w="142"/>
        <w:gridCol w:w="709"/>
        <w:gridCol w:w="1133"/>
        <w:gridCol w:w="1273"/>
        <w:gridCol w:w="154"/>
        <w:gridCol w:w="271"/>
        <w:gridCol w:w="1131"/>
      </w:tblGrid>
      <w:tr w:rsidR="007A0067" w:rsidRPr="00E35BBA" w14:paraId="738B2EE1" w14:textId="77777777" w:rsidTr="00CC5505">
        <w:trPr>
          <w:trHeight w:val="20"/>
        </w:trPr>
        <w:tc>
          <w:tcPr>
            <w:tcW w:w="5141" w:type="dxa"/>
            <w:gridSpan w:val="38"/>
            <w:vAlign w:val="bottom"/>
          </w:tcPr>
          <w:p w14:paraId="544BD26E" w14:textId="79DD483A" w:rsidR="007A0067" w:rsidRPr="00D23288" w:rsidRDefault="00691ABC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«БАЛТИЙСКИЙ ХЛЕБ»</w:t>
            </w:r>
          </w:p>
        </w:tc>
        <w:tc>
          <w:tcPr>
            <w:tcW w:w="2672" w:type="dxa"/>
            <w:gridSpan w:val="15"/>
            <w:vAlign w:val="bottom"/>
          </w:tcPr>
          <w:p w14:paraId="7BD4989B" w14:textId="4F3C4B52" w:rsidR="007A0067" w:rsidRPr="00647B37" w:rsidRDefault="00691ABC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санитарный узел</w:t>
            </w:r>
          </w:p>
        </w:tc>
        <w:sdt>
          <w:sdtPr>
            <w:rPr>
              <w:szCs w:val="16"/>
            </w:rPr>
            <w:id w:val="425692899"/>
            <w:placeholder>
              <w:docPart w:val="91BF517C52224FEBBD47453F7A8A2AD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25EF5990" w14:textId="78FBE870" w:rsidR="007A0067" w:rsidRPr="00647B37" w:rsidRDefault="00F9634F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6190" w:type="dxa"/>
            <w:gridSpan w:val="11"/>
            <w:vAlign w:val="bottom"/>
          </w:tcPr>
          <w:p w14:paraId="6A4BA87A" w14:textId="4E1781C2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472D6E6BFF614C5EBB1C127D3FD5741E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1ABC">
                  <w:rPr>
                    <w:szCs w:val="16"/>
                  </w:rPr>
                  <w:t>красный</w:t>
                </w:r>
              </w:sdtContent>
            </w:sdt>
          </w:p>
        </w:tc>
      </w:tr>
      <w:tr w:rsidR="007A0067" w:rsidRPr="00D23288" w14:paraId="6D7CE045" w14:textId="77777777" w:rsidTr="00CC5505">
        <w:trPr>
          <w:trHeight w:val="20"/>
        </w:trPr>
        <w:tc>
          <w:tcPr>
            <w:tcW w:w="5141" w:type="dxa"/>
            <w:gridSpan w:val="38"/>
          </w:tcPr>
          <w:p w14:paraId="3D92506B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5"/>
          </w:tcPr>
          <w:p w14:paraId="3123FB41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4C6AB30C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1"/>
          </w:tcPr>
          <w:p w14:paraId="3463A34F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72609E0A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8"/>
            <w:shd w:val="clear" w:color="auto" w:fill="BFBFBF" w:themeFill="background1" w:themeFillShade="BF"/>
          </w:tcPr>
          <w:p w14:paraId="6AB49759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D1F1AE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8"/>
            <w:shd w:val="clear" w:color="auto" w:fill="BFBFBF" w:themeFill="background1" w:themeFillShade="BF"/>
          </w:tcPr>
          <w:p w14:paraId="1D580D80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4"/>
            <w:shd w:val="clear" w:color="auto" w:fill="BFBFBF" w:themeFill="background1" w:themeFillShade="BF"/>
          </w:tcPr>
          <w:p w14:paraId="560AAB75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1E7D9C01" w14:textId="77777777" w:rsidTr="00D20908">
        <w:trPr>
          <w:trHeight w:val="20"/>
        </w:trPr>
        <w:tc>
          <w:tcPr>
            <w:tcW w:w="1681" w:type="dxa"/>
            <w:gridSpan w:val="8"/>
          </w:tcPr>
          <w:p w14:paraId="7F9BCD1B" w14:textId="3EDE5891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1"/>
          </w:tcPr>
          <w:p w14:paraId="17187F2B" w14:textId="36D0B62C" w:rsidR="007A0067" w:rsidRPr="000F1EEC" w:rsidRDefault="00691ABC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подвесной</w:t>
            </w:r>
          </w:p>
        </w:tc>
        <w:tc>
          <w:tcPr>
            <w:tcW w:w="2445" w:type="dxa"/>
            <w:gridSpan w:val="19"/>
          </w:tcPr>
          <w:p w14:paraId="21D35FED" w14:textId="1225AFF6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3"/>
          </w:tcPr>
          <w:p w14:paraId="4513CFA1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1"/>
          </w:tcPr>
          <w:p w14:paraId="241126BC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4" w:type="dxa"/>
            <w:gridSpan w:val="7"/>
          </w:tcPr>
          <w:p w14:paraId="4107CC92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7"/>
          </w:tcPr>
          <w:p w14:paraId="633FC172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</w:tcPr>
          <w:p w14:paraId="1FED2C66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68CD13CD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392265" w:rsidRPr="00D23288" w14:paraId="140006EE" w14:textId="77777777" w:rsidTr="00392265">
        <w:trPr>
          <w:trHeight w:val="20"/>
        </w:trPr>
        <w:tc>
          <w:tcPr>
            <w:tcW w:w="1917" w:type="dxa"/>
            <w:gridSpan w:val="11"/>
          </w:tcPr>
          <w:p w14:paraId="53D6A7DB" w14:textId="77777777" w:rsidR="00392265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 вен</w:t>
            </w:r>
            <w:r w:rsidR="00392265">
              <w:rPr>
                <w:szCs w:val="16"/>
              </w:rPr>
              <w:t>.</w:t>
            </w:r>
            <w:r w:rsidR="00392265" w:rsidRPr="00D23288">
              <w:rPr>
                <w:szCs w:val="16"/>
              </w:rPr>
              <w:t xml:space="preserve"> трубы</w:t>
            </w:r>
            <w:r w:rsidR="0039226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 </w:t>
            </w:r>
            <w:r w:rsidR="00392265">
              <w:rPr>
                <w:szCs w:val="16"/>
              </w:rPr>
              <w:t>В</w:t>
            </w:r>
            <w:r w:rsidR="00392265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>
              <w:rPr>
                <w:szCs w:val="16"/>
              </w:rPr>
              <w:t>Н</w:t>
            </w:r>
          </w:p>
        </w:tc>
        <w:tc>
          <w:tcPr>
            <w:tcW w:w="1890" w:type="dxa"/>
            <w:gridSpan w:val="21"/>
          </w:tcPr>
          <w:p w14:paraId="6CF26010" w14:textId="77777777" w:rsidR="00392265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 </w:t>
            </w:r>
            <w:r w:rsidR="00392265">
              <w:rPr>
                <w:szCs w:val="16"/>
              </w:rPr>
              <w:t>В</w:t>
            </w:r>
            <w:r w:rsidR="00392265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>
              <w:rPr>
                <w:szCs w:val="16"/>
              </w:rPr>
              <w:t>Н</w:t>
            </w:r>
          </w:p>
        </w:tc>
        <w:tc>
          <w:tcPr>
            <w:tcW w:w="1334" w:type="dxa"/>
            <w:gridSpan w:val="6"/>
          </w:tcPr>
          <w:p w14:paraId="6D8A9333" w14:textId="78D5B9BB" w:rsidR="00392265" w:rsidRPr="00090474" w:rsidRDefault="00000000" w:rsidP="0039226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5514509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92265" w:rsidRPr="00C12148">
              <w:rPr>
                <w:szCs w:val="16"/>
              </w:rPr>
              <w:t xml:space="preserve"> стены </w:t>
            </w:r>
            <w:r w:rsidR="00392265">
              <w:rPr>
                <w:szCs w:val="16"/>
              </w:rPr>
              <w:t>НВ</w:t>
            </w:r>
          </w:p>
        </w:tc>
        <w:tc>
          <w:tcPr>
            <w:tcW w:w="1875" w:type="dxa"/>
            <w:gridSpan w:val="6"/>
          </w:tcPr>
          <w:p w14:paraId="295C280C" w14:textId="6CE6CE70" w:rsidR="00392265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5"/>
          </w:tcPr>
          <w:p w14:paraId="4F790CEE" w14:textId="6D1B96AE" w:rsidR="00392265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63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92265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2"/>
          </w:tcPr>
          <w:p w14:paraId="71F1E59E" w14:textId="77777777" w:rsidR="00392265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вар</w:t>
            </w:r>
            <w:r w:rsidR="00392265">
              <w:rPr>
                <w:szCs w:val="16"/>
              </w:rPr>
              <w:t>.</w:t>
            </w:r>
            <w:r w:rsidR="00392265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6802D276" w14:textId="77777777" w:rsidR="00392265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</w:tcPr>
          <w:p w14:paraId="4F50E0A4" w14:textId="77777777" w:rsidR="00392265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vAlign w:val="center"/>
          </w:tcPr>
          <w:p w14:paraId="6CC6E35E" w14:textId="77777777" w:rsidR="00392265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250D8DA7" w14:textId="77777777" w:rsidR="00392265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C12148">
              <w:rPr>
                <w:szCs w:val="16"/>
              </w:rPr>
              <w:t>туннели</w:t>
            </w:r>
            <w:r w:rsidR="00392265">
              <w:rPr>
                <w:szCs w:val="16"/>
              </w:rPr>
              <w:t xml:space="preserve"> ТУ</w:t>
            </w:r>
          </w:p>
        </w:tc>
      </w:tr>
      <w:tr w:rsidR="007A0067" w:rsidRPr="00D23288" w14:paraId="7077E33F" w14:textId="77777777" w:rsidTr="00D20908">
        <w:trPr>
          <w:trHeight w:val="20"/>
        </w:trPr>
        <w:tc>
          <w:tcPr>
            <w:tcW w:w="2377" w:type="dxa"/>
            <w:gridSpan w:val="14"/>
          </w:tcPr>
          <w:p w14:paraId="601681F8" w14:textId="6A801F50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2"/>
          </w:tcPr>
          <w:p w14:paraId="5A84F90F" w14:textId="09F351B4" w:rsidR="007A0067" w:rsidRPr="003B2605" w:rsidRDefault="00691ABC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1642" w:type="dxa"/>
            <w:gridSpan w:val="12"/>
          </w:tcPr>
          <w:p w14:paraId="3A5398DB" w14:textId="77777777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диф. </w:t>
            </w:r>
            <w:sdt>
              <w:sdtPr>
                <w:rPr>
                  <w:szCs w:val="16"/>
                </w:rPr>
                <w:id w:val="1183937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341BCC52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5"/>
            <w:tcMar>
              <w:left w:w="0" w:type="dxa"/>
              <w:right w:w="0" w:type="dxa"/>
            </w:tcMar>
          </w:tcPr>
          <w:p w14:paraId="297A399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8"/>
          </w:tcPr>
          <w:p w14:paraId="50FEFFA3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3"/>
          </w:tcPr>
          <w:p w14:paraId="61A1DE23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132" w:type="dxa"/>
          </w:tcPr>
          <w:p w14:paraId="19D3E153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37223C71" w14:textId="77777777" w:rsidTr="00D20908">
        <w:trPr>
          <w:trHeight w:val="50"/>
        </w:trPr>
        <w:tc>
          <w:tcPr>
            <w:tcW w:w="3499" w:type="dxa"/>
            <w:gridSpan w:val="26"/>
          </w:tcPr>
          <w:p w14:paraId="4255EDA2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2"/>
          </w:tcPr>
          <w:p w14:paraId="758A42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4273DB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4"/>
          </w:tcPr>
          <w:p w14:paraId="007754F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4"/>
          </w:tcPr>
          <w:p w14:paraId="7D029B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расстоечные шкафы</w:t>
            </w:r>
          </w:p>
        </w:tc>
        <w:tc>
          <w:tcPr>
            <w:tcW w:w="2831" w:type="dxa"/>
            <w:gridSpan w:val="4"/>
          </w:tcPr>
          <w:p w14:paraId="6826E4B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0FD17475" w14:textId="77777777" w:rsidTr="00D20908">
        <w:trPr>
          <w:trHeight w:val="20"/>
        </w:trPr>
        <w:tc>
          <w:tcPr>
            <w:tcW w:w="2700" w:type="dxa"/>
            <w:gridSpan w:val="18"/>
          </w:tcPr>
          <w:p w14:paraId="377598B6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20"/>
          </w:tcPr>
          <w:p w14:paraId="357059E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3"/>
          </w:tcPr>
          <w:p w14:paraId="3235E05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57EB3E6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76C580A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  <w:gridSpan w:val="2"/>
          </w:tcPr>
          <w:p w14:paraId="11E5905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4"/>
          </w:tcPr>
          <w:p w14:paraId="2EDE1A7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4"/>
          </w:tcPr>
          <w:p w14:paraId="19AA1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4"/>
          </w:tcPr>
          <w:p w14:paraId="2CA9F9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06B24796" w14:textId="77777777" w:rsidTr="00D20908">
        <w:trPr>
          <w:trHeight w:val="20"/>
        </w:trPr>
        <w:tc>
          <w:tcPr>
            <w:tcW w:w="3857" w:type="dxa"/>
            <w:gridSpan w:val="33"/>
          </w:tcPr>
          <w:p w14:paraId="716D5B08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5"/>
          </w:tcPr>
          <w:p w14:paraId="0B4A3A65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3"/>
          </w:tcPr>
          <w:p w14:paraId="39AEEB2A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0680862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A6214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  <w:gridSpan w:val="2"/>
          </w:tcPr>
          <w:p w14:paraId="7F56E48C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5"/>
          </w:tcPr>
          <w:p w14:paraId="438ACD9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3"/>
          </w:tcPr>
          <w:p w14:paraId="3EFCED25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2"/>
          </w:tcPr>
          <w:p w14:paraId="08228A7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3027ECC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датеры</w:t>
            </w:r>
          </w:p>
        </w:tc>
      </w:tr>
      <w:tr w:rsidR="00D20908" w:rsidRPr="00D23288" w14:paraId="49F9B54B" w14:textId="77777777" w:rsidTr="00D20908">
        <w:trPr>
          <w:trHeight w:val="20"/>
        </w:trPr>
        <w:tc>
          <w:tcPr>
            <w:tcW w:w="2700" w:type="dxa"/>
            <w:gridSpan w:val="18"/>
          </w:tcPr>
          <w:p w14:paraId="00710410" w14:textId="04DB0E0B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0D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0D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0AB580A1" w14:textId="77777777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бойлера</w:t>
            </w:r>
          </w:p>
        </w:tc>
        <w:tc>
          <w:tcPr>
            <w:tcW w:w="1284" w:type="dxa"/>
            <w:gridSpan w:val="5"/>
          </w:tcPr>
          <w:p w14:paraId="70145769" w14:textId="77777777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3"/>
          </w:tcPr>
          <w:p w14:paraId="576A41F4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27117F7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9"/>
          </w:tcPr>
          <w:p w14:paraId="67B12EE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5"/>
          </w:tcPr>
          <w:p w14:paraId="13613B66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темпер</w:t>
            </w:r>
            <w:r w:rsidR="00D20908">
              <w:rPr>
                <w:szCs w:val="16"/>
              </w:rPr>
              <w:t>ир.</w:t>
            </w:r>
          </w:p>
        </w:tc>
        <w:tc>
          <w:tcPr>
            <w:tcW w:w="1985" w:type="dxa"/>
            <w:gridSpan w:val="3"/>
          </w:tcPr>
          <w:p w14:paraId="1430659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4"/>
          </w:tcPr>
          <w:p w14:paraId="1FB6FC4C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3E0DD566" w14:textId="77777777" w:rsidTr="00D20908">
        <w:trPr>
          <w:trHeight w:val="20"/>
        </w:trPr>
        <w:tc>
          <w:tcPr>
            <w:tcW w:w="2294" w:type="dxa"/>
            <w:gridSpan w:val="13"/>
          </w:tcPr>
          <w:p w14:paraId="0BACD53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5"/>
          </w:tcPr>
          <w:p w14:paraId="007D5A9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3"/>
          </w:tcPr>
          <w:p w14:paraId="6408BC4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3E2CBC5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5"/>
          </w:tcPr>
          <w:p w14:paraId="5541A61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5"/>
          </w:tcPr>
          <w:p w14:paraId="528E07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3"/>
          </w:tcPr>
          <w:p w14:paraId="2DB4C5C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4"/>
          </w:tcPr>
          <w:p w14:paraId="0B14F52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6B4D67B" w14:textId="77777777" w:rsidTr="00D20908">
        <w:trPr>
          <w:trHeight w:val="20"/>
        </w:trPr>
        <w:tc>
          <w:tcPr>
            <w:tcW w:w="1553" w:type="dxa"/>
            <w:gridSpan w:val="6"/>
          </w:tcPr>
          <w:p w14:paraId="33C08A0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7"/>
          </w:tcPr>
          <w:p w14:paraId="7C7C6F4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5"/>
          </w:tcPr>
          <w:p w14:paraId="4CC517B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3"/>
          </w:tcPr>
          <w:p w14:paraId="402B67C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48" w:type="dxa"/>
            <w:gridSpan w:val="18"/>
          </w:tcPr>
          <w:p w14:paraId="5C38FBC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2"/>
            <w:shd w:val="clear" w:color="auto" w:fill="BFBFBF" w:themeFill="background1" w:themeFillShade="BF"/>
          </w:tcPr>
          <w:p w14:paraId="1120143B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06FD268B" w14:textId="77777777" w:rsidTr="00D20908">
        <w:trPr>
          <w:trHeight w:val="42"/>
        </w:trPr>
        <w:tc>
          <w:tcPr>
            <w:tcW w:w="1873" w:type="dxa"/>
            <w:gridSpan w:val="10"/>
          </w:tcPr>
          <w:p w14:paraId="3294E54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7"/>
          </w:tcPr>
          <w:p w14:paraId="152BCDC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1"/>
          </w:tcPr>
          <w:p w14:paraId="4C81F2A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теплов.</w:t>
            </w:r>
          </w:p>
        </w:tc>
        <w:tc>
          <w:tcPr>
            <w:tcW w:w="2268" w:type="dxa"/>
            <w:gridSpan w:val="13"/>
          </w:tcPr>
          <w:p w14:paraId="3045F23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8"/>
          </w:tcPr>
          <w:p w14:paraId="0669044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8"/>
          </w:tcPr>
          <w:p w14:paraId="05D55C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производ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4"/>
          </w:tcPr>
          <w:p w14:paraId="654E46C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21CAB322" w14:textId="77777777" w:rsidTr="00D20908">
        <w:trPr>
          <w:trHeight w:val="20"/>
        </w:trPr>
        <w:tc>
          <w:tcPr>
            <w:tcW w:w="1873" w:type="dxa"/>
            <w:gridSpan w:val="10"/>
          </w:tcPr>
          <w:p w14:paraId="38BC6076" w14:textId="4036117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2"/>
          </w:tcPr>
          <w:p w14:paraId="2DCD7106" w14:textId="196D5121" w:rsidR="00D20908" w:rsidRPr="00D20908" w:rsidRDefault="00691ABC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2082" w:type="dxa"/>
            <w:gridSpan w:val="16"/>
          </w:tcPr>
          <w:p w14:paraId="3D75CB12" w14:textId="0E912798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0D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6AFC4DD9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8"/>
          </w:tcPr>
          <w:p w14:paraId="6C4375A4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4"/>
          </w:tcPr>
          <w:p w14:paraId="7304FF7F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4BA4C370" w14:textId="77777777" w:rsidTr="00D20908">
        <w:trPr>
          <w:trHeight w:val="20"/>
        </w:trPr>
        <w:tc>
          <w:tcPr>
            <w:tcW w:w="2426" w:type="dxa"/>
            <w:gridSpan w:val="15"/>
          </w:tcPr>
          <w:p w14:paraId="7846ECE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3"/>
          </w:tcPr>
          <w:p w14:paraId="53FB33AE" w14:textId="77777777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D2090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6FA8B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2"/>
          </w:tcPr>
          <w:p w14:paraId="34C3C00C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6"/>
          </w:tcPr>
          <w:p w14:paraId="54AB51F8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4"/>
          </w:tcPr>
          <w:p w14:paraId="4B74671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1412BF19" w14:textId="77777777" w:rsidTr="003B2605">
        <w:trPr>
          <w:trHeight w:val="20"/>
        </w:trPr>
        <w:tc>
          <w:tcPr>
            <w:tcW w:w="2156" w:type="dxa"/>
            <w:gridSpan w:val="12"/>
          </w:tcPr>
          <w:p w14:paraId="0AEA7BD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5"/>
          </w:tcPr>
          <w:p w14:paraId="609E1DB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моск. сетки</w:t>
            </w:r>
          </w:p>
        </w:tc>
        <w:tc>
          <w:tcPr>
            <w:tcW w:w="1569" w:type="dxa"/>
            <w:gridSpan w:val="11"/>
          </w:tcPr>
          <w:p w14:paraId="2CE6757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2035C9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2"/>
            <w:vAlign w:val="center"/>
          </w:tcPr>
          <w:p w14:paraId="4A80EB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410" w:type="dxa"/>
            <w:gridSpan w:val="6"/>
            <w:vAlign w:val="center"/>
          </w:tcPr>
          <w:p w14:paraId="4ED1B516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ферментаторы</w:t>
            </w:r>
          </w:p>
        </w:tc>
        <w:tc>
          <w:tcPr>
            <w:tcW w:w="2831" w:type="dxa"/>
            <w:gridSpan w:val="4"/>
          </w:tcPr>
          <w:p w14:paraId="5E1CDB3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179C032A" w14:textId="77777777" w:rsidTr="00D20908">
        <w:trPr>
          <w:trHeight w:val="20"/>
        </w:trPr>
        <w:tc>
          <w:tcPr>
            <w:tcW w:w="2653" w:type="dxa"/>
            <w:gridSpan w:val="17"/>
          </w:tcPr>
          <w:p w14:paraId="2E39EE1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F6E965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6"/>
          </w:tcPr>
          <w:p w14:paraId="508A0F6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2"/>
          </w:tcPr>
          <w:p w14:paraId="5B7D91B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7B4B4B1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10"/>
          </w:tcPr>
          <w:p w14:paraId="128D24C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2"/>
            <w:vAlign w:val="center"/>
          </w:tcPr>
          <w:p w14:paraId="4BC985C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10" w:type="dxa"/>
            <w:gridSpan w:val="6"/>
            <w:tcMar>
              <w:left w:w="0" w:type="dxa"/>
              <w:right w:w="0" w:type="dxa"/>
            </w:tcMar>
            <w:vAlign w:val="center"/>
          </w:tcPr>
          <w:p w14:paraId="0D1E94DD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4"/>
          </w:tcPr>
          <w:p w14:paraId="6941AD2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0DC5B110" w14:textId="77777777" w:rsidTr="00D20908">
        <w:trPr>
          <w:trHeight w:val="20"/>
        </w:trPr>
        <w:tc>
          <w:tcPr>
            <w:tcW w:w="1579" w:type="dxa"/>
            <w:gridSpan w:val="7"/>
          </w:tcPr>
          <w:p w14:paraId="573227D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инсек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7"/>
          </w:tcPr>
          <w:p w14:paraId="3A303FA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4"/>
          </w:tcPr>
          <w:p w14:paraId="6807830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1"/>
          </w:tcPr>
          <w:p w14:paraId="033A595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10"/>
          </w:tcPr>
          <w:p w14:paraId="7082487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2"/>
            <w:vAlign w:val="bottom"/>
          </w:tcPr>
          <w:p w14:paraId="5123636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6"/>
            <w:tcMar>
              <w:left w:w="0" w:type="dxa"/>
              <w:right w:w="0" w:type="dxa"/>
            </w:tcMar>
            <w:vAlign w:val="bottom"/>
          </w:tcPr>
          <w:p w14:paraId="55A9A40F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831" w:type="dxa"/>
            <w:gridSpan w:val="4"/>
          </w:tcPr>
          <w:p w14:paraId="6807C96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3D6B576" w14:textId="77777777" w:rsidTr="00CC5505">
        <w:trPr>
          <w:trHeight w:val="20"/>
        </w:trPr>
        <w:tc>
          <w:tcPr>
            <w:tcW w:w="5141" w:type="dxa"/>
            <w:gridSpan w:val="38"/>
          </w:tcPr>
          <w:p w14:paraId="74265AF9" w14:textId="77777777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1"/>
          </w:tcPr>
          <w:p w14:paraId="7E7CEA1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10"/>
          </w:tcPr>
          <w:p w14:paraId="192D0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6"/>
            <w:vAlign w:val="center"/>
          </w:tcPr>
          <w:p w14:paraId="6FD49C5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2"/>
            <w:vAlign w:val="center"/>
          </w:tcPr>
          <w:p w14:paraId="4A7FD828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тестораскатки</w:t>
            </w:r>
          </w:p>
        </w:tc>
        <w:tc>
          <w:tcPr>
            <w:tcW w:w="2831" w:type="dxa"/>
            <w:gridSpan w:val="4"/>
          </w:tcPr>
          <w:p w14:paraId="259442E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163B857" w14:textId="77777777" w:rsidTr="00D20908">
        <w:trPr>
          <w:trHeight w:val="20"/>
        </w:trPr>
        <w:tc>
          <w:tcPr>
            <w:tcW w:w="2294" w:type="dxa"/>
            <w:gridSpan w:val="13"/>
          </w:tcPr>
          <w:p w14:paraId="1EFC5626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5"/>
          </w:tcPr>
          <w:p w14:paraId="5181A0F5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7508B6D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6"/>
            <w:tcMar>
              <w:right w:w="0" w:type="dxa"/>
            </w:tcMar>
            <w:vAlign w:val="center"/>
          </w:tcPr>
          <w:p w14:paraId="6A5B15C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2"/>
            <w:tcMar>
              <w:left w:w="0" w:type="dxa"/>
              <w:right w:w="0" w:type="dxa"/>
            </w:tcMar>
            <w:vAlign w:val="center"/>
          </w:tcPr>
          <w:p w14:paraId="435FF5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4"/>
            <w:vAlign w:val="center"/>
          </w:tcPr>
          <w:p w14:paraId="53683FC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4EC757E" w14:textId="77777777" w:rsidTr="00D20908">
        <w:trPr>
          <w:trHeight w:val="20"/>
        </w:trPr>
        <w:tc>
          <w:tcPr>
            <w:tcW w:w="1019" w:type="dxa"/>
            <w:gridSpan w:val="2"/>
          </w:tcPr>
          <w:p w14:paraId="49A3D5E5" w14:textId="3170720C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1"/>
          </w:tcPr>
          <w:p w14:paraId="2D51886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4"/>
          </w:tcPr>
          <w:p w14:paraId="2BEBE6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1"/>
          </w:tcPr>
          <w:p w14:paraId="14018C68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A742E0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6"/>
            <w:vAlign w:val="center"/>
          </w:tcPr>
          <w:p w14:paraId="7616778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2"/>
            <w:vAlign w:val="center"/>
          </w:tcPr>
          <w:p w14:paraId="56F3ECE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тарталетницы</w:t>
            </w:r>
          </w:p>
        </w:tc>
        <w:tc>
          <w:tcPr>
            <w:tcW w:w="2831" w:type="dxa"/>
            <w:gridSpan w:val="4"/>
            <w:vAlign w:val="center"/>
          </w:tcPr>
          <w:p w14:paraId="66D42DC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2933FA1D" w14:textId="77777777" w:rsidTr="00CC5505">
        <w:trPr>
          <w:trHeight w:val="20"/>
        </w:trPr>
        <w:tc>
          <w:tcPr>
            <w:tcW w:w="5141" w:type="dxa"/>
            <w:gridSpan w:val="38"/>
          </w:tcPr>
          <w:p w14:paraId="2E6452F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9CEBE3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8"/>
            <w:vAlign w:val="center"/>
          </w:tcPr>
          <w:p w14:paraId="6B65306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4"/>
            <w:vAlign w:val="center"/>
          </w:tcPr>
          <w:p w14:paraId="23FFD8F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218F244" w14:textId="77777777" w:rsidTr="003B2605">
        <w:trPr>
          <w:trHeight w:val="20"/>
        </w:trPr>
        <w:tc>
          <w:tcPr>
            <w:tcW w:w="1095" w:type="dxa"/>
            <w:gridSpan w:val="4"/>
          </w:tcPr>
          <w:p w14:paraId="4A0EF7B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3B41DE6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3"/>
          </w:tcPr>
          <w:p w14:paraId="68FDF4B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3"/>
          </w:tcPr>
          <w:p w14:paraId="71A25F3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9"/>
          </w:tcPr>
          <w:p w14:paraId="7D2B53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2"/>
          </w:tcPr>
          <w:p w14:paraId="023756D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rFonts w:eastAsia="Times New Roman"/>
                <w:szCs w:val="16"/>
              </w:rPr>
              <w:t>расстоеч</w:t>
            </w:r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термочехлы</w:t>
            </w:r>
          </w:p>
        </w:tc>
        <w:tc>
          <w:tcPr>
            <w:tcW w:w="3967" w:type="dxa"/>
            <w:gridSpan w:val="8"/>
            <w:vAlign w:val="center"/>
          </w:tcPr>
          <w:p w14:paraId="200B5B5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4"/>
            <w:vAlign w:val="center"/>
          </w:tcPr>
          <w:p w14:paraId="6EBBB4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4A07E3F" w14:textId="77777777" w:rsidTr="00D20908">
        <w:trPr>
          <w:trHeight w:val="20"/>
        </w:trPr>
        <w:tc>
          <w:tcPr>
            <w:tcW w:w="2294" w:type="dxa"/>
            <w:gridSpan w:val="13"/>
          </w:tcPr>
          <w:p w14:paraId="0212F27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20"/>
          </w:tcPr>
          <w:p w14:paraId="2BEBCDCA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5"/>
          </w:tcPr>
          <w:p w14:paraId="1042981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5D0EBA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3"/>
            <w:vAlign w:val="bottom"/>
          </w:tcPr>
          <w:p w14:paraId="1AECCB2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5"/>
            <w:vAlign w:val="bottom"/>
          </w:tcPr>
          <w:p w14:paraId="093A18B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4"/>
            <w:vAlign w:val="center"/>
          </w:tcPr>
          <w:p w14:paraId="14D403B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760F8C8" w14:textId="77777777" w:rsidTr="00D20908">
        <w:trPr>
          <w:trHeight w:val="20"/>
        </w:trPr>
        <w:tc>
          <w:tcPr>
            <w:tcW w:w="2426" w:type="dxa"/>
            <w:gridSpan w:val="15"/>
          </w:tcPr>
          <w:p w14:paraId="3C17F1C8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3"/>
          </w:tcPr>
          <w:p w14:paraId="7DA356A6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7E402C1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8"/>
            <w:vAlign w:val="center"/>
          </w:tcPr>
          <w:p w14:paraId="7EE77B7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4"/>
            <w:vAlign w:val="center"/>
          </w:tcPr>
          <w:p w14:paraId="117959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66E1805" w14:textId="77777777" w:rsidTr="00D20908">
        <w:trPr>
          <w:trHeight w:val="20"/>
        </w:trPr>
        <w:tc>
          <w:tcPr>
            <w:tcW w:w="1579" w:type="dxa"/>
            <w:gridSpan w:val="7"/>
          </w:tcPr>
          <w:p w14:paraId="5E351461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31"/>
          </w:tcPr>
          <w:p w14:paraId="355BB3AB" w14:textId="71D6FC2C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1A08663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8"/>
            <w:vAlign w:val="center"/>
          </w:tcPr>
          <w:p w14:paraId="4F45FD3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минифилы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4"/>
            <w:vAlign w:val="center"/>
          </w:tcPr>
          <w:p w14:paraId="4B0FC10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8654E12" w14:textId="77777777" w:rsidTr="00CC5505">
        <w:trPr>
          <w:trHeight w:val="20"/>
        </w:trPr>
        <w:tc>
          <w:tcPr>
            <w:tcW w:w="5141" w:type="dxa"/>
            <w:gridSpan w:val="38"/>
          </w:tcPr>
          <w:p w14:paraId="389C3ACE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5C88B32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5"/>
            <w:vAlign w:val="center"/>
          </w:tcPr>
          <w:p w14:paraId="034D892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3"/>
            <w:vAlign w:val="center"/>
          </w:tcPr>
          <w:p w14:paraId="5092860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4"/>
            <w:vAlign w:val="center"/>
          </w:tcPr>
          <w:p w14:paraId="202CF95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660BDA7" w14:textId="77777777" w:rsidTr="00D20908">
        <w:trPr>
          <w:trHeight w:val="85"/>
        </w:trPr>
        <w:tc>
          <w:tcPr>
            <w:tcW w:w="2294" w:type="dxa"/>
            <w:gridSpan w:val="13"/>
          </w:tcPr>
          <w:p w14:paraId="61710AD6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5"/>
          </w:tcPr>
          <w:p w14:paraId="48B9AF26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168124D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8"/>
            <w:vAlign w:val="bottom"/>
          </w:tcPr>
          <w:p w14:paraId="737006E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4"/>
            <w:vAlign w:val="center"/>
          </w:tcPr>
          <w:p w14:paraId="2BC4C2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F768EB3" w14:textId="77777777" w:rsidTr="00D20908">
        <w:trPr>
          <w:trHeight w:val="20"/>
        </w:trPr>
        <w:tc>
          <w:tcPr>
            <w:tcW w:w="2294" w:type="dxa"/>
            <w:gridSpan w:val="13"/>
          </w:tcPr>
          <w:p w14:paraId="38588A0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5"/>
          </w:tcPr>
          <w:p w14:paraId="37B430F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16C8632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8"/>
            <w:vAlign w:val="center"/>
          </w:tcPr>
          <w:p w14:paraId="2091AC9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4"/>
            <w:vAlign w:val="center"/>
          </w:tcPr>
          <w:p w14:paraId="0F95C36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66E118D7" w14:textId="77777777" w:rsidTr="00D20908">
        <w:trPr>
          <w:trHeight w:val="20"/>
        </w:trPr>
        <w:tc>
          <w:tcPr>
            <w:tcW w:w="810" w:type="dxa"/>
          </w:tcPr>
          <w:p w14:paraId="024D5707" w14:textId="7C5C4A4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9"/>
          </w:tcPr>
          <w:p w14:paraId="6C104D8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1"/>
          </w:tcPr>
          <w:p w14:paraId="487B37C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3A17578F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  <w:gridSpan w:val="2"/>
          </w:tcPr>
          <w:p w14:paraId="2C86DE5E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4D0D98A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8"/>
            <w:vAlign w:val="bottom"/>
          </w:tcPr>
          <w:p w14:paraId="1DA757E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4"/>
            <w:vAlign w:val="center"/>
          </w:tcPr>
          <w:p w14:paraId="37E4FD95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0F28E143" w14:textId="77777777" w:rsidTr="00C06BEA">
        <w:trPr>
          <w:trHeight w:val="20"/>
        </w:trPr>
        <w:tc>
          <w:tcPr>
            <w:tcW w:w="5141" w:type="dxa"/>
            <w:gridSpan w:val="38"/>
            <w:shd w:val="clear" w:color="auto" w:fill="FFFFFF" w:themeFill="background1"/>
          </w:tcPr>
          <w:p w14:paraId="6482D688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0A6D04D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8"/>
            <w:vAlign w:val="bottom"/>
          </w:tcPr>
          <w:p w14:paraId="13604384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4"/>
            <w:vAlign w:val="center"/>
          </w:tcPr>
          <w:p w14:paraId="6F0ADF64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23C18109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FFFFFF" w:themeFill="background1"/>
          </w:tcPr>
          <w:p w14:paraId="2E568A67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49085AB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2"/>
            <w:vAlign w:val="bottom"/>
          </w:tcPr>
          <w:p w14:paraId="608C513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6"/>
            <w:vAlign w:val="bottom"/>
          </w:tcPr>
          <w:p w14:paraId="021513D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4"/>
            <w:vAlign w:val="center"/>
          </w:tcPr>
          <w:p w14:paraId="7DA7A71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FCB97BB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51800DDC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38A097B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2"/>
            <w:vAlign w:val="bottom"/>
          </w:tcPr>
          <w:p w14:paraId="03E9762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6"/>
            <w:vAlign w:val="bottom"/>
          </w:tcPr>
          <w:p w14:paraId="2E66061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слайсера</w:t>
            </w:r>
          </w:p>
        </w:tc>
        <w:tc>
          <w:tcPr>
            <w:tcW w:w="2831" w:type="dxa"/>
            <w:gridSpan w:val="4"/>
            <w:vAlign w:val="center"/>
          </w:tcPr>
          <w:p w14:paraId="1B037C7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FF225D9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FFFFFF" w:themeFill="background1"/>
          </w:tcPr>
          <w:p w14:paraId="7088D65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C93E01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2"/>
            <w:shd w:val="clear" w:color="auto" w:fill="BFBFBF" w:themeFill="background1" w:themeFillShade="BF"/>
            <w:vAlign w:val="bottom"/>
          </w:tcPr>
          <w:p w14:paraId="6008780B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702B9906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BFBFBF" w:themeFill="background1" w:themeFillShade="BF"/>
          </w:tcPr>
          <w:p w14:paraId="47A2C63B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4"/>
            <w:shd w:val="clear" w:color="auto" w:fill="FFFFFF" w:themeFill="background1"/>
          </w:tcPr>
          <w:p w14:paraId="4A9B9B73" w14:textId="2E335C8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3"/>
          </w:tcPr>
          <w:p w14:paraId="4EA778B2" w14:textId="267CF2C2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0225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4"/>
          </w:tcPr>
          <w:p w14:paraId="09CE306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2"/>
            <w:vMerge w:val="restart"/>
          </w:tcPr>
          <w:p w14:paraId="46240DA0" w14:textId="017D5CF6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691ABC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691ABC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691ABC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E3D223D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539A7C94" w14:textId="755B310C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1"/>
          </w:tcPr>
          <w:p w14:paraId="68AA2E47" w14:textId="2694320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4"/>
          </w:tcPr>
          <w:p w14:paraId="63BE44F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1"/>
          </w:tcPr>
          <w:p w14:paraId="1567A1A7" w14:textId="7CEB1B4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4"/>
          </w:tcPr>
          <w:p w14:paraId="43B13DD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3"/>
          </w:tcPr>
          <w:p w14:paraId="019D2C9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2" w:type="dxa"/>
            <w:gridSpan w:val="4"/>
          </w:tcPr>
          <w:p w14:paraId="05C4FA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2"/>
            <w:vMerge/>
            <w:shd w:val="clear" w:color="auto" w:fill="BFBFBF" w:themeFill="background1" w:themeFillShade="BF"/>
            <w:vAlign w:val="bottom"/>
          </w:tcPr>
          <w:p w14:paraId="70BF195E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0509F5E" w14:textId="77777777" w:rsidTr="00D20908">
        <w:trPr>
          <w:trHeight w:val="20"/>
        </w:trPr>
        <w:tc>
          <w:tcPr>
            <w:tcW w:w="1873" w:type="dxa"/>
            <w:gridSpan w:val="10"/>
            <w:tcMar>
              <w:left w:w="108" w:type="dxa"/>
              <w:right w:w="108" w:type="dxa"/>
            </w:tcMar>
          </w:tcPr>
          <w:p w14:paraId="3A577F1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1"/>
          </w:tcPr>
          <w:p w14:paraId="49B4463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7"/>
          </w:tcPr>
          <w:p w14:paraId="23F76FAC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4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683E75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3"/>
            <w:shd w:val="clear" w:color="auto" w:fill="FFFFFF" w:themeFill="background1"/>
          </w:tcPr>
          <w:p w14:paraId="6D4E9D8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4"/>
            <w:shd w:val="clear" w:color="auto" w:fill="FFFFFF" w:themeFill="background1"/>
          </w:tcPr>
          <w:p w14:paraId="7BFDB1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2"/>
            <w:vMerge w:val="restart"/>
            <w:tcMar>
              <w:left w:w="108" w:type="dxa"/>
              <w:right w:w="108" w:type="dxa"/>
            </w:tcMar>
          </w:tcPr>
          <w:p w14:paraId="4E90B3DA" w14:textId="688F215B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691ABC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  <w:listItem w:displayText="0,05 % (по НУК)" w:value="0,05 % (по НУК)"/>
                </w:dropDownList>
              </w:sdtPr>
              <w:sdtContent>
                <w:r w:rsidR="00691ABC">
                  <w:rPr>
                    <w:szCs w:val="16"/>
                  </w:rPr>
                  <w:t>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691ABC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5CF762F0" w14:textId="77777777" w:rsidTr="00D20908">
        <w:trPr>
          <w:trHeight w:val="20"/>
        </w:trPr>
        <w:tc>
          <w:tcPr>
            <w:tcW w:w="1873" w:type="dxa"/>
            <w:gridSpan w:val="10"/>
          </w:tcPr>
          <w:p w14:paraId="4FFEA593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8"/>
          </w:tcPr>
          <w:p w14:paraId="7722DCB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0F7AD418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2"/>
            <w:vMerge/>
            <w:vAlign w:val="bottom"/>
          </w:tcPr>
          <w:p w14:paraId="76274E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C1F081B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BFBFBF" w:themeFill="background1" w:themeFillShade="BF"/>
          </w:tcPr>
          <w:p w14:paraId="199B80E9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8"/>
          </w:tcPr>
          <w:p w14:paraId="7DAD17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3"/>
          </w:tcPr>
          <w:p w14:paraId="74698871" w14:textId="51204E5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2"/>
            <w:vMerge w:val="restart"/>
            <w:shd w:val="clear" w:color="auto" w:fill="FFFFFF" w:themeFill="background1"/>
          </w:tcPr>
          <w:p w14:paraId="0FA44606" w14:textId="3897708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691ABC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691ABC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691ABC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07FC2260" w14:textId="77777777" w:rsidTr="00D20908">
        <w:trPr>
          <w:trHeight w:val="177"/>
        </w:trPr>
        <w:tc>
          <w:tcPr>
            <w:tcW w:w="1873" w:type="dxa"/>
            <w:gridSpan w:val="10"/>
            <w:shd w:val="clear" w:color="auto" w:fill="FFFFFF" w:themeFill="background1"/>
          </w:tcPr>
          <w:p w14:paraId="3D86C8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8"/>
            <w:shd w:val="clear" w:color="auto" w:fill="FFFFFF" w:themeFill="background1"/>
          </w:tcPr>
          <w:p w14:paraId="76D7131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10"/>
            <w:shd w:val="clear" w:color="auto" w:fill="FFFFFF" w:themeFill="background1"/>
          </w:tcPr>
          <w:p w14:paraId="3405831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shd w:val="clear" w:color="auto" w:fill="F2F2F2" w:themeFill="background1" w:themeFillShade="F2"/>
          </w:tcPr>
          <w:p w14:paraId="52833338" w14:textId="0A8C2C2F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0E50BCB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10"/>
            <w:shd w:val="clear" w:color="auto" w:fill="F2F2F2" w:themeFill="background1" w:themeFillShade="F2"/>
          </w:tcPr>
          <w:p w14:paraId="4A649C5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6"/>
            <w:shd w:val="clear" w:color="auto" w:fill="F2F2F2" w:themeFill="background1" w:themeFillShade="F2"/>
          </w:tcPr>
          <w:p w14:paraId="10CF542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2"/>
            <w:vMerge/>
            <w:shd w:val="clear" w:color="auto" w:fill="FFFFFF" w:themeFill="background1"/>
          </w:tcPr>
          <w:p w14:paraId="7CDB669A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09B0C56D" w14:textId="77777777" w:rsidTr="00D20908">
        <w:trPr>
          <w:trHeight w:val="126"/>
        </w:trPr>
        <w:tc>
          <w:tcPr>
            <w:tcW w:w="1873" w:type="dxa"/>
            <w:gridSpan w:val="10"/>
            <w:shd w:val="clear" w:color="auto" w:fill="FFFFFF" w:themeFill="background1"/>
          </w:tcPr>
          <w:p w14:paraId="6EBF7D3C" w14:textId="4E9BEE05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8"/>
            <w:shd w:val="clear" w:color="auto" w:fill="FFFFFF" w:themeFill="background1"/>
          </w:tcPr>
          <w:p w14:paraId="43346820" w14:textId="23A93B70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4C8B5AE2" w14:textId="5D75FB3B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2"/>
            <w:vMerge w:val="restart"/>
          </w:tcPr>
          <w:p w14:paraId="192A5FF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13776668" w14:textId="77777777" w:rsidTr="00D20908">
        <w:trPr>
          <w:trHeight w:val="20"/>
        </w:trPr>
        <w:tc>
          <w:tcPr>
            <w:tcW w:w="1690" w:type="dxa"/>
            <w:gridSpan w:val="9"/>
            <w:shd w:val="clear" w:color="auto" w:fill="FFFFFF" w:themeFill="background1"/>
            <w:tcMar>
              <w:right w:w="0" w:type="dxa"/>
            </w:tcMar>
          </w:tcPr>
          <w:p w14:paraId="5D92A4A3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5"/>
            <w:shd w:val="clear" w:color="auto" w:fill="FFFFFF" w:themeFill="background1"/>
          </w:tcPr>
          <w:p w14:paraId="5DC2EA56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маты</w:t>
            </w:r>
          </w:p>
        </w:tc>
        <w:tc>
          <w:tcPr>
            <w:tcW w:w="1879" w:type="dxa"/>
            <w:gridSpan w:val="14"/>
            <w:shd w:val="clear" w:color="auto" w:fill="FFFFFF" w:themeFill="background1"/>
          </w:tcPr>
          <w:p w14:paraId="19A4DF61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51A428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2"/>
            <w:vMerge/>
          </w:tcPr>
          <w:p w14:paraId="3B785C3D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24F76FD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BFBFBF" w:themeFill="background1" w:themeFillShade="BF"/>
          </w:tcPr>
          <w:p w14:paraId="66A059E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30A4EC2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2"/>
            <w:vMerge w:val="restart"/>
          </w:tcPr>
          <w:p w14:paraId="420343D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5FDEF3DD" w14:textId="77777777" w:rsidTr="00D20908">
        <w:trPr>
          <w:trHeight w:val="20"/>
        </w:trPr>
        <w:tc>
          <w:tcPr>
            <w:tcW w:w="1149" w:type="dxa"/>
            <w:gridSpan w:val="5"/>
          </w:tcPr>
          <w:p w14:paraId="0D948B80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16B85AD6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6"/>
          </w:tcPr>
          <w:p w14:paraId="3981731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8"/>
          </w:tcPr>
          <w:p w14:paraId="36295821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0"/>
          </w:tcPr>
          <w:p w14:paraId="6B26BF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машины таромоечные</w:t>
            </w:r>
          </w:p>
        </w:tc>
        <w:tc>
          <w:tcPr>
            <w:tcW w:w="2272" w:type="dxa"/>
            <w:gridSpan w:val="11"/>
          </w:tcPr>
          <w:p w14:paraId="489B148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2"/>
            <w:vMerge/>
          </w:tcPr>
          <w:p w14:paraId="006FE63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2A9B628" w14:textId="77777777" w:rsidTr="00D20908">
        <w:trPr>
          <w:trHeight w:val="20"/>
        </w:trPr>
        <w:tc>
          <w:tcPr>
            <w:tcW w:w="3007" w:type="dxa"/>
            <w:gridSpan w:val="21"/>
          </w:tcPr>
          <w:p w14:paraId="073E4E1D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СП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C4771E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обувницы</w:t>
            </w:r>
          </w:p>
        </w:tc>
        <w:tc>
          <w:tcPr>
            <w:tcW w:w="1000" w:type="dxa"/>
            <w:gridSpan w:val="3"/>
          </w:tcPr>
          <w:p w14:paraId="5BE94358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EC96934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2"/>
            <w:vMerge w:val="restart"/>
          </w:tcPr>
          <w:p w14:paraId="2FD5A86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7A0067" w:rsidRPr="00D23288" w14:paraId="533BF6FF" w14:textId="77777777" w:rsidTr="00D20908">
        <w:trPr>
          <w:trHeight w:val="20"/>
        </w:trPr>
        <w:tc>
          <w:tcPr>
            <w:tcW w:w="1873" w:type="dxa"/>
            <w:gridSpan w:val="10"/>
            <w:shd w:val="clear" w:color="auto" w:fill="FFFFFF" w:themeFill="background1"/>
          </w:tcPr>
          <w:p w14:paraId="33BDEE5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1"/>
            <w:shd w:val="clear" w:color="auto" w:fill="FFFFFF" w:themeFill="background1"/>
          </w:tcPr>
          <w:p w14:paraId="186DDA06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4951DE2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3"/>
            <w:shd w:val="clear" w:color="auto" w:fill="FFFFFF" w:themeFill="background1"/>
          </w:tcPr>
          <w:p w14:paraId="64C4BDC2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6AB0A6C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2"/>
            <w:vMerge/>
          </w:tcPr>
          <w:p w14:paraId="15FAD7F8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55B5125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BFBFBF" w:themeFill="background1" w:themeFillShade="BF"/>
          </w:tcPr>
          <w:p w14:paraId="3E7F6D6D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3995D1C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2"/>
            <w:shd w:val="clear" w:color="auto" w:fill="BFBFBF" w:themeFill="background1" w:themeFillShade="BF"/>
          </w:tcPr>
          <w:p w14:paraId="439E9232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773D0D3B" w14:textId="77777777" w:rsidTr="00D20908">
        <w:trPr>
          <w:trHeight w:val="20"/>
        </w:trPr>
        <w:tc>
          <w:tcPr>
            <w:tcW w:w="1579" w:type="dxa"/>
            <w:gridSpan w:val="7"/>
          </w:tcPr>
          <w:p w14:paraId="0B44CF23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3"/>
          </w:tcPr>
          <w:p w14:paraId="69CB2B42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32477000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4"/>
          </w:tcPr>
          <w:p w14:paraId="79A06E7D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8"/>
          </w:tcPr>
          <w:p w14:paraId="1ABB9DF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3"/>
          </w:tcPr>
          <w:p w14:paraId="2AA887A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2"/>
            <w:vMerge w:val="restart"/>
          </w:tcPr>
          <w:p w14:paraId="1E696AAA" w14:textId="45A67B3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691ABC">
              <w:rPr>
                <w:szCs w:val="16"/>
              </w:rPr>
              <w:t>сотрудник внешнего клининга</w:t>
            </w:r>
          </w:p>
          <w:p w14:paraId="4D2DB06F" w14:textId="729DD17F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691ABC">
              <w:rPr>
                <w:szCs w:val="16"/>
              </w:rPr>
              <w:t xml:space="preserve"> сотрудник внутреннего клининга</w:t>
            </w:r>
          </w:p>
          <w:p w14:paraId="6CD66066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7A0067" w:rsidRPr="00D23288" w14:paraId="0B9E6068" w14:textId="77777777" w:rsidTr="00CC5505">
        <w:trPr>
          <w:trHeight w:val="20"/>
        </w:trPr>
        <w:tc>
          <w:tcPr>
            <w:tcW w:w="5141" w:type="dxa"/>
            <w:gridSpan w:val="37"/>
            <w:shd w:val="clear" w:color="auto" w:fill="BFBFBF" w:themeFill="background1" w:themeFillShade="BF"/>
          </w:tcPr>
          <w:p w14:paraId="7C318B16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8"/>
          </w:tcPr>
          <w:p w14:paraId="13B1D88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1"/>
          </w:tcPr>
          <w:p w14:paraId="28CCB7E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50B7818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3"/>
            <w:vMerge/>
          </w:tcPr>
          <w:p w14:paraId="2AF17190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90B58DE" w14:textId="77777777" w:rsidTr="00D20908">
        <w:trPr>
          <w:trHeight w:val="20"/>
        </w:trPr>
        <w:tc>
          <w:tcPr>
            <w:tcW w:w="1019" w:type="dxa"/>
            <w:gridSpan w:val="3"/>
          </w:tcPr>
          <w:p w14:paraId="55E52702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3"/>
          </w:tcPr>
          <w:p w14:paraId="53165E87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1C3542F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425733C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8"/>
          </w:tcPr>
          <w:p w14:paraId="266B4E8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1"/>
          </w:tcPr>
          <w:p w14:paraId="7DAFC7E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5B952B0E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3"/>
            <w:vMerge/>
          </w:tcPr>
          <w:p w14:paraId="04A1AA35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535D1D88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DDE60" w14:textId="77777777" w:rsidR="006C55FF" w:rsidRDefault="006C55FF">
      <w:r>
        <w:separator/>
      </w:r>
    </w:p>
  </w:endnote>
  <w:endnote w:type="continuationSeparator" w:id="0">
    <w:p w14:paraId="49C1CB1B" w14:textId="77777777" w:rsidR="006C55FF" w:rsidRDefault="006C5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64B2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B80C9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76278" w14:textId="77777777" w:rsidR="006C55FF" w:rsidRDefault="006C55FF">
      <w:r>
        <w:separator/>
      </w:r>
    </w:p>
  </w:footnote>
  <w:footnote w:type="continuationSeparator" w:id="0">
    <w:p w14:paraId="28B8741E" w14:textId="77777777" w:rsidR="006C55FF" w:rsidRDefault="006C5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CB1A0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691ABC" w:rsidRPr="00691ABC">
        <w:rPr>
          <w:rStyle w:val="a6"/>
          <w:lang w:val="en-US"/>
        </w:rPr>
        <w:t>Ф-ХХ</w:t>
      </w:r>
      <w:r w:rsidR="00691AB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B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55CAD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860D2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265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4AD4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10B6"/>
    <w:rsid w:val="006820F6"/>
    <w:rsid w:val="00684D08"/>
    <w:rsid w:val="006854F0"/>
    <w:rsid w:val="0069061D"/>
    <w:rsid w:val="00691ABC"/>
    <w:rsid w:val="00693875"/>
    <w:rsid w:val="006939F3"/>
    <w:rsid w:val="0069548A"/>
    <w:rsid w:val="00695D62"/>
    <w:rsid w:val="00696E4B"/>
    <w:rsid w:val="00697203"/>
    <w:rsid w:val="006975DE"/>
    <w:rsid w:val="00697F96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55F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2D0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05C2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D788F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2251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476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5B1A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01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5C13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0244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34F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8FF22B"/>
  <w15:docId w15:val="{55F78FD6-194A-45E5-B204-877213C5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BF517C52224FEBBD47453F7A8A2A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50BB4-1F3B-43CE-A466-88C051256E9C}"/>
      </w:docPartPr>
      <w:docPartBody>
        <w:p w:rsidR="00E157CC" w:rsidRDefault="00E157CC">
          <w:pPr>
            <w:pStyle w:val="91BF517C52224FEBBD47453F7A8A2AD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472D6E6BFF614C5EBB1C127D3FD574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4A15E0-DF03-4528-9957-D034E74AA18C}"/>
      </w:docPartPr>
      <w:docPartBody>
        <w:p w:rsidR="00E157CC" w:rsidRDefault="00E157CC">
          <w:pPr>
            <w:pStyle w:val="472D6E6BFF614C5EBB1C127D3FD5741E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CC"/>
    <w:rsid w:val="001938E1"/>
    <w:rsid w:val="00697F96"/>
    <w:rsid w:val="009E3A6B"/>
    <w:rsid w:val="00BB5873"/>
    <w:rsid w:val="00E157CC"/>
    <w:rsid w:val="00EB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1BF517C52224FEBBD47453F7A8A2AD7">
    <w:name w:val="91BF517C52224FEBBD47453F7A8A2AD7"/>
  </w:style>
  <w:style w:type="paragraph" w:customStyle="1" w:styleId="472D6E6BFF614C5EBB1C127D3FD5741E">
    <w:name w:val="472D6E6BFF614C5EBB1C127D3FD574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28</TotalTime>
  <Pages>2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8</cp:revision>
  <cp:lastPrinted>2026-08-31T08:30:00Z</cp:lastPrinted>
  <dcterms:created xsi:type="dcterms:W3CDTF">2026-09-02T10:47:00Z</dcterms:created>
  <dcterms:modified xsi:type="dcterms:W3CDTF">2026-09-04T01:52:00Z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