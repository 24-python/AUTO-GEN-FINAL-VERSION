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616286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616286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616286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616286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616286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616286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61628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61628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61628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61628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61628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61628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61628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61628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61628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616286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61628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616286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616286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616286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616286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61628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61628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616286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616286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616286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616286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616286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B504C5B" w:rsidR="00A76BFD" w:rsidRPr="00D23288" w:rsidRDefault="00616286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616286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8C69002" w:rsidR="00A76BFD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61628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61628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61628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616286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616286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616286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616286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616286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616286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61628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61628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61628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61628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616286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61628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616286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616286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616286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616286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616286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616286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616286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616286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616286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616286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616286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616286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616286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616286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ADCB9B4" w:rsidR="00A76BFD" w:rsidRPr="002A258C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616286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78A94A3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616286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61628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61628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61628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616286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61628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61628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61628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616286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ED7B2" w14:textId="77777777" w:rsidR="00616286" w:rsidRDefault="00616286">
      <w:r>
        <w:separator/>
      </w:r>
    </w:p>
  </w:endnote>
  <w:endnote w:type="continuationSeparator" w:id="0">
    <w:p w14:paraId="7038C9C2" w14:textId="77777777" w:rsidR="00616286" w:rsidRDefault="0061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0B42B" w14:textId="77777777" w:rsidR="00616286" w:rsidRDefault="00616286">
      <w:r>
        <w:separator/>
      </w:r>
    </w:p>
  </w:footnote>
  <w:footnote w:type="continuationSeparator" w:id="0">
    <w:p w14:paraId="14888E0F" w14:textId="77777777" w:rsidR="00616286" w:rsidRDefault="00616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8604F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45569" w:rsidRPr="00245569">
        <w:rPr>
          <w:rStyle w:val="a6"/>
          <w:lang w:val="en-US"/>
        </w:rPr>
        <w:t>Ф-ХХ</w:t>
      </w:r>
      <w:r w:rsidR="0024556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23142E"/>
    <w:rsid w:val="00253E06"/>
    <w:rsid w:val="00315D5F"/>
    <w:rsid w:val="003333B4"/>
    <w:rsid w:val="00383E49"/>
    <w:rsid w:val="003D7D00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D2596"/>
    <w:rsid w:val="007D3F62"/>
    <w:rsid w:val="007E37B4"/>
    <w:rsid w:val="008722D5"/>
    <w:rsid w:val="00914D54"/>
    <w:rsid w:val="009609F1"/>
    <w:rsid w:val="009624B5"/>
    <w:rsid w:val="00963635"/>
    <w:rsid w:val="00A0342A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320</TotalTime>
  <Pages>2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68</cp:revision>
  <cp:lastPrinted>2026-05-14T04:24:00Z</cp:lastPrinted>
  <dcterms:created xsi:type="dcterms:W3CDTF">2026-04-16T09:45:00Z</dcterms:created>
  <dcterms:modified xsi:type="dcterms:W3CDTF">2026-05-15T06:06:00Z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