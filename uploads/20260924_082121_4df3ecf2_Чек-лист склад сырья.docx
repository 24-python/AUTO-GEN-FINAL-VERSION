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6486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30"/>
        <w:gridCol w:w="275"/>
        <w:gridCol w:w="65"/>
        <w:gridCol w:w="48"/>
        <w:gridCol w:w="327"/>
        <w:gridCol w:w="75"/>
        <w:gridCol w:w="102"/>
        <w:gridCol w:w="26"/>
        <w:gridCol w:w="9"/>
        <w:gridCol w:w="214"/>
        <w:gridCol w:w="13"/>
        <w:gridCol w:w="239"/>
        <w:gridCol w:w="127"/>
        <w:gridCol w:w="15"/>
        <w:gridCol w:w="79"/>
        <w:gridCol w:w="57"/>
        <w:gridCol w:w="201"/>
        <w:gridCol w:w="76"/>
        <w:gridCol w:w="7"/>
        <w:gridCol w:w="63"/>
        <w:gridCol w:w="192"/>
        <w:gridCol w:w="34"/>
        <w:gridCol w:w="125"/>
        <w:gridCol w:w="51"/>
        <w:gridCol w:w="79"/>
        <w:gridCol w:w="59"/>
        <w:gridCol w:w="25"/>
        <w:gridCol w:w="153"/>
        <w:gridCol w:w="77"/>
        <w:gridCol w:w="8"/>
        <w:gridCol w:w="45"/>
        <w:gridCol w:w="6"/>
        <w:gridCol w:w="10"/>
        <w:gridCol w:w="33"/>
        <w:gridCol w:w="37"/>
        <w:gridCol w:w="8"/>
        <w:gridCol w:w="144"/>
        <w:gridCol w:w="79"/>
        <w:gridCol w:w="25"/>
        <w:gridCol w:w="170"/>
        <w:gridCol w:w="47"/>
        <w:gridCol w:w="188"/>
        <w:gridCol w:w="100"/>
        <w:gridCol w:w="9"/>
        <w:gridCol w:w="964"/>
        <w:gridCol w:w="822"/>
        <w:gridCol w:w="312"/>
        <w:gridCol w:w="10"/>
        <w:gridCol w:w="286"/>
        <w:gridCol w:w="388"/>
        <w:gridCol w:w="57"/>
        <w:gridCol w:w="65"/>
        <w:gridCol w:w="160"/>
        <w:gridCol w:w="27"/>
        <w:gridCol w:w="30"/>
        <w:gridCol w:w="111"/>
        <w:gridCol w:w="240"/>
        <w:gridCol w:w="164"/>
        <w:gridCol w:w="32"/>
        <w:gridCol w:w="326"/>
        <w:gridCol w:w="120"/>
        <w:gridCol w:w="216"/>
        <w:gridCol w:w="1028"/>
        <w:gridCol w:w="7"/>
        <w:gridCol w:w="8"/>
        <w:gridCol w:w="590"/>
        <w:gridCol w:w="956"/>
        <w:gridCol w:w="208"/>
        <w:gridCol w:w="43"/>
        <w:gridCol w:w="16"/>
        <w:gridCol w:w="76"/>
        <w:gridCol w:w="78"/>
        <w:gridCol w:w="142"/>
        <w:gridCol w:w="15"/>
        <w:gridCol w:w="125"/>
        <w:gridCol w:w="571"/>
        <w:gridCol w:w="1132"/>
        <w:gridCol w:w="15"/>
        <w:gridCol w:w="1257"/>
        <w:gridCol w:w="154"/>
        <w:gridCol w:w="135"/>
        <w:gridCol w:w="1133"/>
        <w:gridCol w:w="15"/>
      </w:tblGrid>
      <w:tr w:rsidR="007A0067" w:rsidRPr="00E35BBA" w14:paraId="581BC58A" w14:textId="77777777" w:rsidTr="00F34032">
        <w:trPr>
          <w:gridAfter w:val="1"/>
          <w:wAfter w:w="15" w:type="dxa"/>
          <w:trHeight w:val="20"/>
        </w:trPr>
        <w:tc>
          <w:tcPr>
            <w:tcW w:w="5416" w:type="dxa"/>
            <w:gridSpan w:val="45"/>
            <w:vAlign w:val="bottom"/>
          </w:tcPr>
          <w:p w14:paraId="54B51BD1" w14:textId="77777777" w:rsidR="007A0067" w:rsidRPr="00D23288" w:rsidRDefault="00D96BDF" w:rsidP="00290D03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ООО «ПОЛЁТ»</w:t>
            </w:r>
          </w:p>
        </w:tc>
        <w:tc>
          <w:tcPr>
            <w:tcW w:w="2672" w:type="dxa"/>
            <w:gridSpan w:val="13"/>
            <w:vAlign w:val="bottom"/>
          </w:tcPr>
          <w:p w14:paraId="42F90E06" w14:textId="77495CD4" w:rsidR="007A0067" w:rsidRPr="00647B37" w:rsidRDefault="003E591C" w:rsidP="00E6747B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склад сырья</w:t>
            </w:r>
          </w:p>
        </w:tc>
        <w:sdt>
          <w:sdtPr>
            <w:rPr>
              <w:szCs w:val="16"/>
            </w:rPr>
            <w:id w:val="425692899"/>
            <w:placeholder>
              <w:docPart w:val="C3B2319811E7466FA4A9AC51A0AA7C4E"/>
            </w:placeholder>
            <w:dropDownList>
              <w:listItem w:value="Выберите элемент."/>
              <w:listItem w:displayText="Общего назначения" w:value="Общего назначения"/>
              <w:listItem w:displayText="Производственное" w:value="Производственное"/>
              <w:listItem w:displayText="Бытовое" w:value="Бытовое"/>
              <w:listItem w:displayText="Складское" w:value="Складское"/>
              <w:listItem w:displayText="Санитарное" w:value="Санитарное"/>
              <w:listItem w:displayText="Вспомогательное" w:value="Вспомогательное"/>
              <w:listItem w:displayText="Моечное" w:value="Моечное"/>
              <w:listItem w:displayText="Техническое" w:value="Техническое"/>
              <w:listItem w:displayText="Офисное" w:value="Офисное"/>
              <w:listItem w:displayText="холодильная камера" w:value="холодильная камера"/>
              <w:listItem w:displayText="морозильная камера" w:value="морозильная камера"/>
              <w:listItem w:displayText="грузовой лифт" w:value="грузовой лифт"/>
            </w:dropDownList>
          </w:sdtPr>
          <w:sdtEndPr/>
          <w:sdtContent>
            <w:tc>
              <w:tcPr>
                <w:tcW w:w="2327" w:type="dxa"/>
                <w:gridSpan w:val="8"/>
                <w:vAlign w:val="bottom"/>
              </w:tcPr>
              <w:p w14:paraId="679BC1A3" w14:textId="09275612" w:rsidR="007A0067" w:rsidRPr="00647B37" w:rsidRDefault="003D0FE1" w:rsidP="00290D03">
                <w:pPr>
                  <w:pStyle w:val="-0"/>
                  <w:rPr>
                    <w:szCs w:val="16"/>
                  </w:rPr>
                </w:pPr>
                <w:r>
                  <w:rPr>
                    <w:szCs w:val="16"/>
                  </w:rPr>
                  <w:t>Складское</w:t>
                </w:r>
              </w:p>
            </w:tc>
          </w:sdtContent>
        </w:sdt>
        <w:tc>
          <w:tcPr>
            <w:tcW w:w="6056" w:type="dxa"/>
            <w:gridSpan w:val="16"/>
            <w:vAlign w:val="bottom"/>
          </w:tcPr>
          <w:p w14:paraId="5D6072AA" w14:textId="77777777" w:rsidR="007A0067" w:rsidRPr="00D23288" w:rsidRDefault="007A0067" w:rsidP="00290D03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  <w:r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alias w:val="Цветовое кодирование инвентаря"/>
                <w:tag w:val="Цветовое кодирование инвентаря"/>
                <w:id w:val="-720211300"/>
                <w:placeholder>
                  <w:docPart w:val="2E920255C6F643AEADE4FC728F8C36DF"/>
                </w:placeholder>
                <w:showingPlcHdr/>
                <w:dropDownList>
                  <w:listItem w:value="Выберите элемент."/>
                  <w:listItem w:displayText="белый" w:value="белый"/>
                  <w:listItem w:displayText="голубой" w:value="голубой"/>
                  <w:listItem w:displayText="жёлтый" w:value="жёлтый"/>
                  <w:listItem w:displayText="зелёный" w:value="зелёный"/>
                  <w:listItem w:displayText="коричневый" w:value="коричневый"/>
                  <w:listItem w:displayText="красный" w:value="красный"/>
                  <w:listItem w:displayText="лаймовый" w:value="лаймовый"/>
                  <w:listItem w:displayText="оранжевый" w:value="оранжевый"/>
                  <w:listItem w:displayText="розовый" w:value="розовый"/>
                  <w:listItem w:displayText="серый" w:value="серый"/>
                  <w:listItem w:displayText="синий" w:value="синий"/>
                  <w:listItem w:displayText="сиреневый" w:value="сиреневый"/>
                  <w:listItem w:displayText="фиолетовый" w:value="фиолетовый"/>
                  <w:listItem w:displayText="чёрный" w:value="чёрный"/>
                </w:dropDownList>
              </w:sdtPr>
              <w:sdtEndPr/>
              <w:sdtContent>
                <w:r w:rsidRPr="00B4065C">
                  <w:rPr>
                    <w:rStyle w:val="af"/>
                  </w:rPr>
                  <w:t>Выберите элемент.</w:t>
                </w:r>
              </w:sdtContent>
            </w:sdt>
          </w:p>
        </w:tc>
      </w:tr>
      <w:tr w:rsidR="007A0067" w:rsidRPr="00D23288" w14:paraId="7F9C8BBA" w14:textId="77777777" w:rsidTr="00F34032">
        <w:trPr>
          <w:gridAfter w:val="1"/>
          <w:wAfter w:w="15" w:type="dxa"/>
          <w:trHeight w:val="20"/>
        </w:trPr>
        <w:tc>
          <w:tcPr>
            <w:tcW w:w="5416" w:type="dxa"/>
            <w:gridSpan w:val="45"/>
          </w:tcPr>
          <w:p w14:paraId="3C761A8C" w14:textId="77777777" w:rsidR="007A0067" w:rsidRPr="00D23288" w:rsidRDefault="007A0067" w:rsidP="00290D03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2672" w:type="dxa"/>
            <w:gridSpan w:val="13"/>
          </w:tcPr>
          <w:p w14:paraId="19E5376A" w14:textId="77777777" w:rsidR="007A0067" w:rsidRPr="00D23288" w:rsidRDefault="007A0067" w:rsidP="00290D03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2327" w:type="dxa"/>
            <w:gridSpan w:val="8"/>
          </w:tcPr>
          <w:p w14:paraId="098BAD16" w14:textId="77777777" w:rsidR="007A0067" w:rsidRPr="00D23288" w:rsidRDefault="007A0067" w:rsidP="00290D03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(категория помещения)</w:t>
            </w:r>
          </w:p>
        </w:tc>
        <w:tc>
          <w:tcPr>
            <w:tcW w:w="6056" w:type="dxa"/>
            <w:gridSpan w:val="16"/>
          </w:tcPr>
          <w:p w14:paraId="4E7BD4B9" w14:textId="77777777" w:rsidR="007A0067" w:rsidRPr="00D23288" w:rsidRDefault="007A0067" w:rsidP="00290D03">
            <w:pPr>
              <w:pStyle w:val="-0"/>
              <w:rPr>
                <w:szCs w:val="16"/>
              </w:rPr>
            </w:pPr>
          </w:p>
        </w:tc>
      </w:tr>
      <w:tr w:rsidR="000A6E34" w:rsidRPr="00D23288" w14:paraId="05637473" w14:textId="77777777" w:rsidTr="00F34032">
        <w:tblPrEx>
          <w:tblLook w:val="0000" w:firstRow="0" w:lastRow="0" w:firstColumn="0" w:lastColumn="0" w:noHBand="0" w:noVBand="0"/>
        </w:tblPrEx>
        <w:trPr>
          <w:gridAfter w:val="1"/>
          <w:wAfter w:w="15" w:type="dxa"/>
          <w:trHeight w:val="20"/>
        </w:trPr>
        <w:tc>
          <w:tcPr>
            <w:tcW w:w="5416" w:type="dxa"/>
            <w:gridSpan w:val="45"/>
            <w:shd w:val="clear" w:color="auto" w:fill="BFBFBF" w:themeFill="background1" w:themeFillShade="BF"/>
          </w:tcPr>
          <w:p w14:paraId="33A96C8F" w14:textId="77777777" w:rsidR="000A6E34" w:rsidRPr="00D23288" w:rsidRDefault="000A6E34" w:rsidP="00290D03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394" w:type="dxa"/>
            <w:gridSpan w:val="18"/>
            <w:shd w:val="clear" w:color="auto" w:fill="BFBFBF" w:themeFill="background1" w:themeFillShade="BF"/>
          </w:tcPr>
          <w:p w14:paraId="05B68BE2" w14:textId="77777777" w:rsidR="000A6E34" w:rsidRPr="00D23288" w:rsidRDefault="000A6E34" w:rsidP="00290D03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3967" w:type="dxa"/>
            <w:gridSpan w:val="14"/>
            <w:shd w:val="clear" w:color="auto" w:fill="BFBFBF" w:themeFill="background1" w:themeFillShade="BF"/>
          </w:tcPr>
          <w:p w14:paraId="47212016" w14:textId="77777777" w:rsidR="000A6E34" w:rsidRPr="00D23288" w:rsidRDefault="000A6E34" w:rsidP="00290D03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2694" w:type="dxa"/>
            <w:gridSpan w:val="5"/>
            <w:shd w:val="clear" w:color="auto" w:fill="BFBFBF" w:themeFill="background1" w:themeFillShade="BF"/>
          </w:tcPr>
          <w:p w14:paraId="5CD8D4AA" w14:textId="77777777" w:rsidR="000A6E34" w:rsidRPr="00D23288" w:rsidRDefault="000A6E34" w:rsidP="00290D03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0A6E34" w:rsidRPr="00D23288" w14:paraId="7BC322D0" w14:textId="77777777" w:rsidTr="00F34032">
        <w:trPr>
          <w:gridAfter w:val="1"/>
          <w:wAfter w:w="15" w:type="dxa"/>
          <w:trHeight w:val="20"/>
        </w:trPr>
        <w:tc>
          <w:tcPr>
            <w:tcW w:w="1648" w:type="dxa"/>
            <w:gridSpan w:val="8"/>
          </w:tcPr>
          <w:p w14:paraId="53770876" w14:textId="56453210" w:rsidR="000A6E34" w:rsidRPr="000F1EEC" w:rsidRDefault="003E088C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A1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A6E34" w:rsidRPr="00D23288">
              <w:rPr>
                <w:szCs w:val="16"/>
              </w:rPr>
              <w:t xml:space="preserve">потолок </w:t>
            </w:r>
            <w:sdt>
              <w:sdtPr>
                <w:rPr>
                  <w:szCs w:val="16"/>
                </w:rPr>
                <w:id w:val="-17329971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925F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A6E34" w:rsidRPr="00D23288">
              <w:rPr>
                <w:szCs w:val="16"/>
              </w:rPr>
              <w:t xml:space="preserve"> </w:t>
            </w:r>
            <w:r w:rsidR="000A6E34">
              <w:rPr>
                <w:szCs w:val="16"/>
              </w:rPr>
              <w:t>В</w:t>
            </w:r>
            <w:r w:rsidR="000A6E34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536999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A6E34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0A6E34">
              <w:rPr>
                <w:szCs w:val="16"/>
              </w:rPr>
              <w:t>Н</w:t>
            </w:r>
          </w:p>
        </w:tc>
        <w:tc>
          <w:tcPr>
            <w:tcW w:w="1030" w:type="dxa"/>
            <w:gridSpan w:val="10"/>
          </w:tcPr>
          <w:p w14:paraId="188C88E9" w14:textId="0BCC91BC" w:rsidR="000A6E34" w:rsidRPr="001F1822" w:rsidRDefault="00B925F4" w:rsidP="00290D03">
            <w:pPr>
              <w:pStyle w:val="--2"/>
              <w:rPr>
                <w:color w:val="EE0000"/>
                <w:szCs w:val="16"/>
              </w:rPr>
            </w:pPr>
            <w:r>
              <w:rPr>
                <w:color w:val="EE0000"/>
                <w:szCs w:val="16"/>
              </w:rPr>
              <w:t>ОК</w:t>
            </w:r>
          </w:p>
        </w:tc>
        <w:tc>
          <w:tcPr>
            <w:tcW w:w="2738" w:type="dxa"/>
            <w:gridSpan w:val="27"/>
          </w:tcPr>
          <w:p w14:paraId="626D17A7" w14:textId="320A2CC7" w:rsidR="000A6E34" w:rsidRPr="000F1EEC" w:rsidRDefault="003E088C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718085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925F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A6E34" w:rsidRPr="00D23288">
              <w:rPr>
                <w:szCs w:val="16"/>
              </w:rPr>
              <w:t xml:space="preserve"> светильники</w:t>
            </w:r>
            <w:r w:rsidR="000A6E3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8930403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925F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A6E34" w:rsidRPr="00D23288">
              <w:rPr>
                <w:szCs w:val="16"/>
              </w:rPr>
              <w:t xml:space="preserve"> </w:t>
            </w:r>
            <w:r w:rsidR="000A6E34">
              <w:rPr>
                <w:szCs w:val="16"/>
              </w:rPr>
              <w:t>В</w:t>
            </w:r>
            <w:r w:rsidR="000A6E34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018164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A6E34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0A6E34">
              <w:rPr>
                <w:szCs w:val="16"/>
              </w:rPr>
              <w:t>Н</w:t>
            </w:r>
          </w:p>
        </w:tc>
        <w:tc>
          <w:tcPr>
            <w:tcW w:w="1144" w:type="dxa"/>
            <w:gridSpan w:val="3"/>
          </w:tcPr>
          <w:p w14:paraId="0E3146AD" w14:textId="77777777" w:rsidR="000A6E34" w:rsidRPr="00D23288" w:rsidRDefault="003E088C" w:rsidP="00290D03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A6E3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6E34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364" w:type="dxa"/>
            <w:gridSpan w:val="9"/>
          </w:tcPr>
          <w:p w14:paraId="137108A2" w14:textId="77777777" w:rsidR="000A6E34" w:rsidRPr="00D23288" w:rsidRDefault="003E088C" w:rsidP="00290D03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A6E3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6E34" w:rsidRPr="00D23288">
              <w:rPr>
                <w:szCs w:val="16"/>
              </w:rPr>
              <w:t xml:space="preserve"> термопоты</w:t>
            </w:r>
          </w:p>
        </w:tc>
        <w:tc>
          <w:tcPr>
            <w:tcW w:w="1886" w:type="dxa"/>
            <w:gridSpan w:val="6"/>
          </w:tcPr>
          <w:p w14:paraId="7264E1A6" w14:textId="77777777" w:rsidR="000A6E34" w:rsidRPr="00090474" w:rsidRDefault="003E088C" w:rsidP="00290D0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A6E3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6E34" w:rsidRPr="00D23288">
              <w:rPr>
                <w:szCs w:val="16"/>
              </w:rPr>
              <w:t>кулер</w:t>
            </w:r>
            <w:r w:rsidR="000A6E34">
              <w:rPr>
                <w:szCs w:val="16"/>
              </w:rPr>
              <w:t>ы</w:t>
            </w:r>
          </w:p>
        </w:tc>
        <w:tc>
          <w:tcPr>
            <w:tcW w:w="2835" w:type="dxa"/>
            <w:gridSpan w:val="13"/>
          </w:tcPr>
          <w:p w14:paraId="2331A35A" w14:textId="77777777" w:rsidR="000A6E34" w:rsidRPr="000C46D1" w:rsidRDefault="003E088C" w:rsidP="00290D0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A6E3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6E34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A6E3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0A6E34" w:rsidRPr="00D23288">
              <w:rPr>
                <w:szCs w:val="16"/>
              </w:rPr>
              <w:t>индук</w:t>
            </w:r>
            <w:proofErr w:type="spellEnd"/>
            <w:r w:rsidR="000A6E34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A6E3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6E34" w:rsidRPr="00D23288">
              <w:rPr>
                <w:szCs w:val="16"/>
              </w:rPr>
              <w:t xml:space="preserve"> </w:t>
            </w:r>
            <w:proofErr w:type="spellStart"/>
            <w:r w:rsidR="000A6E34" w:rsidRPr="00D23288">
              <w:rPr>
                <w:szCs w:val="16"/>
              </w:rPr>
              <w:t>элек</w:t>
            </w:r>
            <w:proofErr w:type="spellEnd"/>
            <w:r w:rsidR="000A6E34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203835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A6E3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6E34" w:rsidRPr="00D23288">
              <w:rPr>
                <w:szCs w:val="16"/>
              </w:rPr>
              <w:t>газ.</w:t>
            </w:r>
          </w:p>
        </w:tc>
        <w:tc>
          <w:tcPr>
            <w:tcW w:w="1132" w:type="dxa"/>
          </w:tcPr>
          <w:p w14:paraId="42548BE3" w14:textId="77777777" w:rsidR="000A6E34" w:rsidRPr="000C46D1" w:rsidRDefault="003E088C" w:rsidP="00290D0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A6E3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0A6E34" w:rsidRPr="00D23288">
              <w:rPr>
                <w:szCs w:val="16"/>
              </w:rPr>
              <w:t xml:space="preserve"> грили</w:t>
            </w:r>
          </w:p>
        </w:tc>
        <w:tc>
          <w:tcPr>
            <w:tcW w:w="1561" w:type="dxa"/>
            <w:gridSpan w:val="4"/>
            <w:vAlign w:val="center"/>
          </w:tcPr>
          <w:p w14:paraId="40875549" w14:textId="77777777" w:rsidR="000A6E34" w:rsidRPr="00E44B84" w:rsidRDefault="003E088C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A6E3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0A6E34" w:rsidRPr="00D23288">
              <w:rPr>
                <w:szCs w:val="16"/>
              </w:rPr>
              <w:t>вак</w:t>
            </w:r>
            <w:proofErr w:type="spellEnd"/>
            <w:r w:rsidR="000A6E34">
              <w:rPr>
                <w:szCs w:val="16"/>
              </w:rPr>
              <w:t xml:space="preserve">. </w:t>
            </w:r>
            <w:proofErr w:type="spellStart"/>
            <w:r w:rsidR="000A6E34" w:rsidRPr="00D23288">
              <w:rPr>
                <w:szCs w:val="16"/>
              </w:rPr>
              <w:t>упаков</w:t>
            </w:r>
            <w:r w:rsidR="000A6E34">
              <w:rPr>
                <w:szCs w:val="16"/>
              </w:rPr>
              <w:t>-</w:t>
            </w:r>
            <w:r w:rsidR="000A6E34" w:rsidRPr="00D23288">
              <w:rPr>
                <w:szCs w:val="16"/>
              </w:rPr>
              <w:t>ки</w:t>
            </w:r>
            <w:proofErr w:type="spellEnd"/>
          </w:p>
        </w:tc>
        <w:tc>
          <w:tcPr>
            <w:tcW w:w="1133" w:type="dxa"/>
            <w:vAlign w:val="center"/>
          </w:tcPr>
          <w:p w14:paraId="22DFB8D9" w14:textId="77777777" w:rsidR="000A6E34" w:rsidRPr="00E44B84" w:rsidRDefault="003E088C" w:rsidP="000A6E3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723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A6E3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6E34">
              <w:rPr>
                <w:szCs w:val="16"/>
              </w:rPr>
              <w:t xml:space="preserve"> </w:t>
            </w:r>
            <w:r w:rsidR="000A6E34" w:rsidRPr="00D23288">
              <w:rPr>
                <w:szCs w:val="16"/>
                <w:lang w:val="en-US"/>
              </w:rPr>
              <w:t>flow</w:t>
            </w:r>
            <w:r w:rsidR="000A6E34" w:rsidRPr="000C46D1">
              <w:rPr>
                <w:szCs w:val="16"/>
              </w:rPr>
              <w:t xml:space="preserve"> </w:t>
            </w:r>
            <w:r w:rsidR="000A6E34" w:rsidRPr="00D23288">
              <w:rPr>
                <w:szCs w:val="16"/>
                <w:lang w:val="en-US"/>
              </w:rPr>
              <w:t>pack</w:t>
            </w:r>
          </w:p>
        </w:tc>
      </w:tr>
      <w:tr w:rsidR="008A1920" w:rsidRPr="00D23288" w14:paraId="38CF2DF8" w14:textId="77777777" w:rsidTr="00F34032">
        <w:trPr>
          <w:gridAfter w:val="1"/>
          <w:wAfter w:w="15" w:type="dxa"/>
          <w:trHeight w:val="20"/>
        </w:trPr>
        <w:tc>
          <w:tcPr>
            <w:tcW w:w="1884" w:type="dxa"/>
            <w:gridSpan w:val="11"/>
          </w:tcPr>
          <w:p w14:paraId="081B786E" w14:textId="2A560F20" w:rsidR="008A1920" w:rsidRPr="00090474" w:rsidRDefault="003E088C" w:rsidP="00290D0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625844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8A1920" w:rsidRPr="00D23288">
              <w:rPr>
                <w:szCs w:val="16"/>
              </w:rPr>
              <w:t xml:space="preserve"> вен</w:t>
            </w:r>
            <w:r w:rsidR="008A1920">
              <w:rPr>
                <w:szCs w:val="16"/>
              </w:rPr>
              <w:t>.</w:t>
            </w:r>
            <w:r w:rsidR="008A1920" w:rsidRPr="00D23288">
              <w:rPr>
                <w:szCs w:val="16"/>
              </w:rPr>
              <w:t xml:space="preserve"> трубы</w:t>
            </w:r>
            <w:r w:rsidR="008A1920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708046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8A1920" w:rsidRPr="00D23288">
              <w:rPr>
                <w:szCs w:val="16"/>
              </w:rPr>
              <w:t xml:space="preserve"> </w:t>
            </w:r>
            <w:r w:rsidR="008A1920">
              <w:rPr>
                <w:szCs w:val="16"/>
              </w:rPr>
              <w:t>В</w:t>
            </w:r>
            <w:r w:rsidR="008A1920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70105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A1920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8A1920">
              <w:rPr>
                <w:szCs w:val="16"/>
              </w:rPr>
              <w:t>Н</w:t>
            </w:r>
          </w:p>
        </w:tc>
        <w:tc>
          <w:tcPr>
            <w:tcW w:w="1798" w:type="dxa"/>
            <w:gridSpan w:val="24"/>
          </w:tcPr>
          <w:p w14:paraId="20E7D8F9" w14:textId="02E76A3B" w:rsidR="008A1920" w:rsidRPr="00090474" w:rsidRDefault="003E088C" w:rsidP="00290D0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202955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8A1920">
              <w:rPr>
                <w:szCs w:val="16"/>
              </w:rPr>
              <w:t xml:space="preserve"> решётки </w:t>
            </w:r>
            <w:sdt>
              <w:sdtPr>
                <w:rPr>
                  <w:szCs w:val="16"/>
                </w:rPr>
                <w:id w:val="9899025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8A1920" w:rsidRPr="00D23288">
              <w:rPr>
                <w:szCs w:val="16"/>
              </w:rPr>
              <w:t xml:space="preserve"> </w:t>
            </w:r>
            <w:r w:rsidR="008A1920">
              <w:rPr>
                <w:szCs w:val="16"/>
              </w:rPr>
              <w:t>В</w:t>
            </w:r>
            <w:r w:rsidR="008A1920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49629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A1920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8A1920">
              <w:rPr>
                <w:szCs w:val="16"/>
              </w:rPr>
              <w:t>Н</w:t>
            </w:r>
          </w:p>
        </w:tc>
        <w:tc>
          <w:tcPr>
            <w:tcW w:w="1734" w:type="dxa"/>
            <w:gridSpan w:val="10"/>
          </w:tcPr>
          <w:p w14:paraId="797B8718" w14:textId="77777777" w:rsidR="008A1920" w:rsidRPr="00090474" w:rsidRDefault="003E088C" w:rsidP="008A192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182773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A1920" w:rsidRPr="003B2605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8A1920">
              <w:rPr>
                <w:szCs w:val="16"/>
              </w:rPr>
              <w:t xml:space="preserve"> </w:t>
            </w:r>
            <w:proofErr w:type="spellStart"/>
            <w:r w:rsidR="008A1920">
              <w:rPr>
                <w:szCs w:val="16"/>
              </w:rPr>
              <w:t>диф</w:t>
            </w:r>
            <w:proofErr w:type="spellEnd"/>
            <w:r w:rsidR="008A1920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1183937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A1920" w:rsidRPr="003B2605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8A1920" w:rsidRPr="00D23288">
              <w:rPr>
                <w:szCs w:val="16"/>
              </w:rPr>
              <w:t xml:space="preserve"> </w:t>
            </w:r>
            <w:r w:rsidR="008A1920">
              <w:rPr>
                <w:szCs w:val="16"/>
              </w:rPr>
              <w:t>В</w:t>
            </w:r>
            <w:r w:rsidR="008A1920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596851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A1920" w:rsidRPr="003B2605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8A1920">
              <w:rPr>
                <w:szCs w:val="16"/>
              </w:rPr>
              <w:t>Н</w:t>
            </w:r>
          </w:p>
        </w:tc>
        <w:tc>
          <w:tcPr>
            <w:tcW w:w="1875" w:type="dxa"/>
            <w:gridSpan w:val="6"/>
          </w:tcPr>
          <w:p w14:paraId="12FA9E3B" w14:textId="77777777" w:rsidR="008A1920" w:rsidRPr="00D23288" w:rsidRDefault="003E088C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A192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8A1920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2519" w:type="dxa"/>
            <w:gridSpan w:val="12"/>
          </w:tcPr>
          <w:p w14:paraId="3394F050" w14:textId="77777777" w:rsidR="008A1920" w:rsidRPr="00090474" w:rsidRDefault="003E088C" w:rsidP="00290D0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A192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8A1920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1561" w:type="dxa"/>
            <w:gridSpan w:val="4"/>
          </w:tcPr>
          <w:p w14:paraId="73D3ED59" w14:textId="77777777" w:rsidR="008A1920" w:rsidRPr="00D23288" w:rsidRDefault="003E088C" w:rsidP="00290D03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A192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8A1920" w:rsidRPr="00D23288">
              <w:rPr>
                <w:szCs w:val="16"/>
              </w:rPr>
              <w:t>вар</w:t>
            </w:r>
            <w:r w:rsidR="008A1920">
              <w:rPr>
                <w:szCs w:val="16"/>
              </w:rPr>
              <w:t>.</w:t>
            </w:r>
            <w:r w:rsidR="008A1920" w:rsidRPr="00D23288">
              <w:rPr>
                <w:szCs w:val="16"/>
              </w:rPr>
              <w:t xml:space="preserve"> котлы </w:t>
            </w:r>
          </w:p>
        </w:tc>
        <w:tc>
          <w:tcPr>
            <w:tcW w:w="1274" w:type="dxa"/>
            <w:gridSpan w:val="9"/>
          </w:tcPr>
          <w:p w14:paraId="244569B1" w14:textId="77777777" w:rsidR="008A1920" w:rsidRPr="000C46D1" w:rsidRDefault="003E088C" w:rsidP="00290D0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A192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8A1920" w:rsidRPr="00D23288">
              <w:rPr>
                <w:szCs w:val="16"/>
              </w:rPr>
              <w:t>сковороды</w:t>
            </w:r>
          </w:p>
        </w:tc>
        <w:tc>
          <w:tcPr>
            <w:tcW w:w="1132" w:type="dxa"/>
          </w:tcPr>
          <w:p w14:paraId="15F4769B" w14:textId="77777777" w:rsidR="008A1920" w:rsidRPr="000C46D1" w:rsidRDefault="003E088C" w:rsidP="00290D0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A1920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8A1920" w:rsidRPr="00D23288">
              <w:rPr>
                <w:szCs w:val="16"/>
              </w:rPr>
              <w:t>фритюры</w:t>
            </w:r>
          </w:p>
        </w:tc>
        <w:tc>
          <w:tcPr>
            <w:tcW w:w="1272" w:type="dxa"/>
            <w:gridSpan w:val="2"/>
            <w:vAlign w:val="center"/>
          </w:tcPr>
          <w:p w14:paraId="5E76E0D6" w14:textId="77777777" w:rsidR="008A1920" w:rsidRPr="00E44B84" w:rsidRDefault="003E088C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A192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8A1920" w:rsidRPr="00D23288">
              <w:rPr>
                <w:szCs w:val="16"/>
              </w:rPr>
              <w:t>запайщики</w:t>
            </w:r>
          </w:p>
        </w:tc>
        <w:tc>
          <w:tcPr>
            <w:tcW w:w="1422" w:type="dxa"/>
            <w:gridSpan w:val="3"/>
            <w:vAlign w:val="center"/>
          </w:tcPr>
          <w:p w14:paraId="119C6B5B" w14:textId="77777777" w:rsidR="008A1920" w:rsidRPr="00E44B84" w:rsidRDefault="003E088C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A1920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8A1920" w:rsidRPr="00C12148">
              <w:rPr>
                <w:szCs w:val="16"/>
              </w:rPr>
              <w:t>туннели</w:t>
            </w:r>
            <w:r w:rsidR="008A1920">
              <w:rPr>
                <w:szCs w:val="16"/>
              </w:rPr>
              <w:t xml:space="preserve"> ТУ</w:t>
            </w:r>
          </w:p>
        </w:tc>
      </w:tr>
      <w:tr w:rsidR="001F1822" w:rsidRPr="00D23288" w14:paraId="14815E02" w14:textId="77777777" w:rsidTr="00F34032">
        <w:trPr>
          <w:gridAfter w:val="1"/>
          <w:wAfter w:w="15" w:type="dxa"/>
          <w:trHeight w:val="20"/>
        </w:trPr>
        <w:tc>
          <w:tcPr>
            <w:tcW w:w="2678" w:type="dxa"/>
            <w:gridSpan w:val="18"/>
          </w:tcPr>
          <w:p w14:paraId="7F234780" w14:textId="109D50B2" w:rsidR="001F1822" w:rsidRPr="003B2605" w:rsidRDefault="003E088C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226393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1822" w:rsidRPr="00C12148">
              <w:rPr>
                <w:szCs w:val="16"/>
              </w:rPr>
              <w:t xml:space="preserve"> стены (выше 2 м)</w:t>
            </w:r>
            <w:r w:rsidR="001F1822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666669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1822" w:rsidRPr="00D23288">
              <w:rPr>
                <w:szCs w:val="16"/>
              </w:rPr>
              <w:t xml:space="preserve"> </w:t>
            </w:r>
            <w:r w:rsidR="001F1822">
              <w:rPr>
                <w:szCs w:val="16"/>
              </w:rPr>
              <w:t>В</w:t>
            </w:r>
            <w:r w:rsidR="001F1822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459758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1822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1822">
              <w:rPr>
                <w:szCs w:val="16"/>
              </w:rPr>
              <w:t>Н</w:t>
            </w:r>
          </w:p>
        </w:tc>
        <w:tc>
          <w:tcPr>
            <w:tcW w:w="788" w:type="dxa"/>
            <w:gridSpan w:val="10"/>
          </w:tcPr>
          <w:p w14:paraId="077AF37D" w14:textId="7AC3BE46" w:rsidR="001F1822" w:rsidRPr="001F1822" w:rsidRDefault="003E591C" w:rsidP="001F1822">
            <w:pPr>
              <w:pStyle w:val="--2"/>
              <w:rPr>
                <w:color w:val="EE0000"/>
                <w:szCs w:val="16"/>
              </w:rPr>
            </w:pPr>
            <w:r>
              <w:rPr>
                <w:color w:val="EE0000"/>
                <w:szCs w:val="16"/>
              </w:rPr>
              <w:t>ОК</w:t>
            </w:r>
          </w:p>
        </w:tc>
        <w:tc>
          <w:tcPr>
            <w:tcW w:w="1950" w:type="dxa"/>
            <w:gridSpan w:val="17"/>
          </w:tcPr>
          <w:p w14:paraId="12DBAACD" w14:textId="77777777" w:rsidR="001F1822" w:rsidRPr="003B2605" w:rsidRDefault="003E088C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337237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182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стены </w:t>
            </w:r>
            <w:r w:rsidR="001F1822">
              <w:rPr>
                <w:szCs w:val="16"/>
              </w:rPr>
              <w:t>НВ</w:t>
            </w:r>
          </w:p>
        </w:tc>
        <w:tc>
          <w:tcPr>
            <w:tcW w:w="1875" w:type="dxa"/>
            <w:gridSpan w:val="6"/>
            <w:tcMar>
              <w:right w:w="0" w:type="dxa"/>
            </w:tcMar>
          </w:tcPr>
          <w:p w14:paraId="10342A48" w14:textId="77777777" w:rsidR="001F1822" w:rsidRPr="00D23288" w:rsidRDefault="003E088C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2519" w:type="dxa"/>
            <w:gridSpan w:val="12"/>
            <w:tcMar>
              <w:left w:w="0" w:type="dxa"/>
              <w:right w:w="0" w:type="dxa"/>
            </w:tcMar>
          </w:tcPr>
          <w:p w14:paraId="3C46BB49" w14:textId="77777777" w:rsidR="001F1822" w:rsidRPr="00090474" w:rsidRDefault="003E088C" w:rsidP="00290D0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3967" w:type="dxa"/>
            <w:gridSpan w:val="14"/>
          </w:tcPr>
          <w:p w14:paraId="008BC307" w14:textId="77777777" w:rsidR="001F1822" w:rsidRPr="00B158E4" w:rsidRDefault="003E088C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1822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1822">
              <w:rPr>
                <w:szCs w:val="16"/>
              </w:rPr>
              <w:t xml:space="preserve">печи </w:t>
            </w:r>
            <w:sdt>
              <w:sdtPr>
                <w:rPr>
                  <w:szCs w:val="16"/>
                </w:rPr>
                <w:id w:val="849600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8288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>
              <w:rPr>
                <w:szCs w:val="16"/>
              </w:rPr>
              <w:t xml:space="preserve"> Р </w:t>
            </w:r>
            <w:sdt>
              <w:sdtPr>
                <w:rPr>
                  <w:szCs w:val="16"/>
                </w:rPr>
                <w:id w:val="1790701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>
              <w:rPr>
                <w:szCs w:val="16"/>
              </w:rPr>
              <w:t xml:space="preserve"> К </w:t>
            </w:r>
            <w:sdt>
              <w:sdtPr>
                <w:rPr>
                  <w:szCs w:val="16"/>
                </w:rPr>
                <w:id w:val="-97711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>
              <w:rPr>
                <w:szCs w:val="16"/>
              </w:rPr>
              <w:t xml:space="preserve"> ХК </w:t>
            </w:r>
            <w:sdt>
              <w:sdtPr>
                <w:rPr>
                  <w:szCs w:val="16"/>
                </w:rPr>
                <w:id w:val="1685708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>
              <w:rPr>
                <w:szCs w:val="16"/>
              </w:rPr>
              <w:t xml:space="preserve"> ГК</w:t>
            </w:r>
          </w:p>
        </w:tc>
        <w:tc>
          <w:tcPr>
            <w:tcW w:w="2694" w:type="dxa"/>
            <w:gridSpan w:val="5"/>
          </w:tcPr>
          <w:p w14:paraId="0CC59F6A" w14:textId="77777777" w:rsidR="001F1822" w:rsidRPr="00E44B84" w:rsidRDefault="003E088C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1F1822" w:rsidRPr="00D23288">
              <w:rPr>
                <w:szCs w:val="16"/>
              </w:rPr>
              <w:t>этикетировщики</w:t>
            </w:r>
            <w:proofErr w:type="spellEnd"/>
            <w:r w:rsidR="001F1822" w:rsidRPr="00D23288">
              <w:rPr>
                <w:szCs w:val="16"/>
              </w:rPr>
              <w:t xml:space="preserve"> </w:t>
            </w:r>
          </w:p>
        </w:tc>
      </w:tr>
      <w:tr w:rsidR="001F1822" w:rsidRPr="00D23288" w14:paraId="2A03B5D8" w14:textId="77777777" w:rsidTr="00F34032">
        <w:trPr>
          <w:gridAfter w:val="1"/>
          <w:wAfter w:w="15" w:type="dxa"/>
          <w:trHeight w:val="50"/>
        </w:trPr>
        <w:tc>
          <w:tcPr>
            <w:tcW w:w="3466" w:type="dxa"/>
            <w:gridSpan w:val="28"/>
          </w:tcPr>
          <w:p w14:paraId="4200300E" w14:textId="3846F5F2" w:rsidR="001F1822" w:rsidRPr="00C12148" w:rsidRDefault="003E088C" w:rsidP="00290D03">
            <w:pPr>
              <w:pStyle w:val="--2"/>
              <w:tabs>
                <w:tab w:val="left" w:pos="1736"/>
                <w:tab w:val="left" w:pos="3011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113970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1822" w:rsidRPr="00C12148">
              <w:rPr>
                <w:szCs w:val="16"/>
              </w:rPr>
              <w:t xml:space="preserve"> кабель-каналы (выше 2 м)</w:t>
            </w:r>
            <w:r w:rsidR="001F1822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6443236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1822" w:rsidRPr="00D23288">
              <w:rPr>
                <w:szCs w:val="16"/>
              </w:rPr>
              <w:t xml:space="preserve"> </w:t>
            </w:r>
            <w:r w:rsidR="001F1822">
              <w:rPr>
                <w:szCs w:val="16"/>
              </w:rPr>
              <w:t>В</w:t>
            </w:r>
            <w:r w:rsidR="001F1822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4278825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1822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1822">
              <w:rPr>
                <w:szCs w:val="16"/>
              </w:rPr>
              <w:t>Н</w:t>
            </w:r>
          </w:p>
        </w:tc>
        <w:tc>
          <w:tcPr>
            <w:tcW w:w="1950" w:type="dxa"/>
            <w:gridSpan w:val="17"/>
          </w:tcPr>
          <w:p w14:paraId="1C40698F" w14:textId="77777777" w:rsidR="001F1822" w:rsidRPr="00C12148" w:rsidRDefault="003E088C" w:rsidP="00290D03">
            <w:pPr>
              <w:pStyle w:val="--2"/>
              <w:tabs>
                <w:tab w:val="left" w:pos="1736"/>
                <w:tab w:val="left" w:pos="3011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381548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182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</w:t>
            </w:r>
            <w:r w:rsidR="001F1822">
              <w:rPr>
                <w:szCs w:val="16"/>
              </w:rPr>
              <w:t>подоконники</w:t>
            </w:r>
          </w:p>
        </w:tc>
        <w:tc>
          <w:tcPr>
            <w:tcW w:w="4394" w:type="dxa"/>
            <w:gridSpan w:val="18"/>
            <w:shd w:val="clear" w:color="auto" w:fill="BFBFBF" w:themeFill="background1" w:themeFillShade="BF"/>
          </w:tcPr>
          <w:p w14:paraId="6E1E5449" w14:textId="77777777" w:rsidR="001F1822" w:rsidRPr="00C12148" w:rsidRDefault="001F1822" w:rsidP="00290D03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1828" w:type="dxa"/>
            <w:gridSpan w:val="7"/>
          </w:tcPr>
          <w:p w14:paraId="1C945D59" w14:textId="77777777" w:rsidR="001F1822" w:rsidRPr="00C12148" w:rsidRDefault="003E088C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1822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пароконвектоматы </w:t>
            </w:r>
          </w:p>
        </w:tc>
        <w:tc>
          <w:tcPr>
            <w:tcW w:w="2139" w:type="dxa"/>
            <w:gridSpan w:val="7"/>
          </w:tcPr>
          <w:p w14:paraId="02CDD74F" w14:textId="77777777" w:rsidR="001F1822" w:rsidRPr="00C12148" w:rsidRDefault="003E088C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1822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>расстоечные шкафы</w:t>
            </w:r>
          </w:p>
        </w:tc>
        <w:tc>
          <w:tcPr>
            <w:tcW w:w="2694" w:type="dxa"/>
            <w:gridSpan w:val="5"/>
          </w:tcPr>
          <w:p w14:paraId="2DC9991D" w14:textId="77777777" w:rsidR="001F1822" w:rsidRPr="00C12148" w:rsidRDefault="003E088C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182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>принтеры для этикеток</w:t>
            </w:r>
          </w:p>
        </w:tc>
      </w:tr>
      <w:tr w:rsidR="007A0067" w:rsidRPr="00D23288" w14:paraId="798CD476" w14:textId="77777777" w:rsidTr="00F34032">
        <w:trPr>
          <w:gridAfter w:val="1"/>
          <w:wAfter w:w="15" w:type="dxa"/>
          <w:trHeight w:val="20"/>
        </w:trPr>
        <w:tc>
          <w:tcPr>
            <w:tcW w:w="2678" w:type="dxa"/>
            <w:gridSpan w:val="18"/>
          </w:tcPr>
          <w:p w14:paraId="6B63F4CF" w14:textId="092A7533" w:rsidR="007A0067" w:rsidRPr="00C45ED4" w:rsidRDefault="003E088C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8779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7D0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окна </w:t>
            </w:r>
            <w:r w:rsidR="00AE3FA6">
              <w:rPr>
                <w:szCs w:val="16"/>
              </w:rPr>
              <w:t>внешние</w:t>
            </w:r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(выше 2 м)</w:t>
            </w:r>
            <w:r w:rsidR="007A0067">
              <w:rPr>
                <w:szCs w:val="16"/>
              </w:rPr>
              <w:t xml:space="preserve"> </w:t>
            </w:r>
          </w:p>
        </w:tc>
        <w:tc>
          <w:tcPr>
            <w:tcW w:w="2738" w:type="dxa"/>
            <w:gridSpan w:val="27"/>
          </w:tcPr>
          <w:p w14:paraId="74B3A521" w14:textId="77777777" w:rsidR="007A0067" w:rsidRPr="00C45ED4" w:rsidRDefault="003E088C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11688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окна </w:t>
            </w:r>
            <w:r w:rsidR="00AE3FA6">
              <w:rPr>
                <w:szCs w:val="16"/>
              </w:rPr>
              <w:t>внутренние</w:t>
            </w:r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(выше 2 м)</w:t>
            </w:r>
            <w:r w:rsidR="007A0067">
              <w:rPr>
                <w:szCs w:val="16"/>
              </w:rPr>
              <w:t xml:space="preserve"> </w:t>
            </w:r>
          </w:p>
        </w:tc>
        <w:tc>
          <w:tcPr>
            <w:tcW w:w="1144" w:type="dxa"/>
            <w:gridSpan w:val="3"/>
          </w:tcPr>
          <w:p w14:paraId="2AD2CD9D" w14:textId="06AE326E" w:rsidR="007A0067" w:rsidRPr="00C12148" w:rsidRDefault="003E088C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6747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доски </w:t>
            </w:r>
          </w:p>
        </w:tc>
        <w:tc>
          <w:tcPr>
            <w:tcW w:w="1013" w:type="dxa"/>
            <w:gridSpan w:val="7"/>
          </w:tcPr>
          <w:p w14:paraId="7426C5CA" w14:textId="72976164" w:rsidR="007A0067" w:rsidRPr="00C12148" w:rsidRDefault="003E088C" w:rsidP="00290D0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6747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посуда</w:t>
            </w:r>
          </w:p>
        </w:tc>
        <w:tc>
          <w:tcPr>
            <w:tcW w:w="1209" w:type="dxa"/>
            <w:gridSpan w:val="7"/>
          </w:tcPr>
          <w:p w14:paraId="0E7EDAB6" w14:textId="32A550C3" w:rsidR="007A0067" w:rsidRPr="00C12148" w:rsidRDefault="003E088C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6747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инвентарь</w:t>
            </w:r>
          </w:p>
        </w:tc>
        <w:tc>
          <w:tcPr>
            <w:tcW w:w="1028" w:type="dxa"/>
          </w:tcPr>
          <w:p w14:paraId="33992334" w14:textId="3764A57B" w:rsidR="007A0067" w:rsidRPr="00C12148" w:rsidRDefault="003E088C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6747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ножи</w:t>
            </w:r>
          </w:p>
        </w:tc>
        <w:tc>
          <w:tcPr>
            <w:tcW w:w="1828" w:type="dxa"/>
            <w:gridSpan w:val="7"/>
          </w:tcPr>
          <w:p w14:paraId="14E84661" w14:textId="77777777" w:rsidR="007A0067" w:rsidRPr="00C12148" w:rsidRDefault="003E088C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90161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шкафы духовые</w:t>
            </w:r>
          </w:p>
        </w:tc>
        <w:tc>
          <w:tcPr>
            <w:tcW w:w="2139" w:type="dxa"/>
            <w:gridSpan w:val="7"/>
          </w:tcPr>
          <w:p w14:paraId="2DE0AB77" w14:textId="77777777" w:rsidR="007A0067" w:rsidRPr="00C12148" w:rsidRDefault="003E088C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5346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шкафы сушильные</w:t>
            </w:r>
          </w:p>
        </w:tc>
        <w:tc>
          <w:tcPr>
            <w:tcW w:w="2694" w:type="dxa"/>
            <w:gridSpan w:val="5"/>
          </w:tcPr>
          <w:p w14:paraId="1F1EBEDD" w14:textId="77777777" w:rsidR="007A0067" w:rsidRPr="00C12148" w:rsidRDefault="003E088C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870290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металлодетекторы</w:t>
            </w:r>
          </w:p>
        </w:tc>
      </w:tr>
      <w:tr w:rsidR="00D20908" w:rsidRPr="00D23288" w14:paraId="4095EA87" w14:textId="77777777" w:rsidTr="00F34032">
        <w:trPr>
          <w:gridAfter w:val="1"/>
          <w:wAfter w:w="15" w:type="dxa"/>
          <w:trHeight w:val="20"/>
        </w:trPr>
        <w:tc>
          <w:tcPr>
            <w:tcW w:w="3834" w:type="dxa"/>
            <w:gridSpan w:val="37"/>
          </w:tcPr>
          <w:p w14:paraId="2ABFAB34" w14:textId="2EFA8BB2" w:rsidR="00D20908" w:rsidRDefault="003E088C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82941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C12148">
              <w:rPr>
                <w:szCs w:val="16"/>
              </w:rPr>
              <w:t xml:space="preserve"> металлоконструкции (выше 2 м)</w:t>
            </w:r>
            <w:r w:rsidR="00D2090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31368408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D23288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>В</w:t>
            </w:r>
            <w:r w:rsidR="00D20908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718162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A192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>Н</w:t>
            </w:r>
          </w:p>
        </w:tc>
        <w:tc>
          <w:tcPr>
            <w:tcW w:w="1582" w:type="dxa"/>
            <w:gridSpan w:val="8"/>
          </w:tcPr>
          <w:p w14:paraId="1617B8F1" w14:textId="2048306F" w:rsidR="00D20908" w:rsidRDefault="003E088C" w:rsidP="00D20908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1473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703CD" w:rsidRPr="00C12148">
              <w:rPr>
                <w:szCs w:val="16"/>
              </w:rPr>
              <w:t xml:space="preserve"> </w:t>
            </w:r>
            <w:r w:rsidR="009703CD">
              <w:rPr>
                <w:szCs w:val="16"/>
              </w:rPr>
              <w:t>розетки</w:t>
            </w:r>
            <w:r w:rsidR="00E263E6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6895983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263E6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263E6" w:rsidRPr="00D23288">
              <w:rPr>
                <w:szCs w:val="16"/>
              </w:rPr>
              <w:t xml:space="preserve"> </w:t>
            </w:r>
            <w:r w:rsidR="00E263E6">
              <w:rPr>
                <w:szCs w:val="16"/>
              </w:rPr>
              <w:t>М/Н</w:t>
            </w:r>
          </w:p>
        </w:tc>
        <w:tc>
          <w:tcPr>
            <w:tcW w:w="1144" w:type="dxa"/>
            <w:gridSpan w:val="3"/>
          </w:tcPr>
          <w:p w14:paraId="271EC13B" w14:textId="77777777" w:rsidR="00D20908" w:rsidRDefault="003E088C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вешала</w:t>
            </w:r>
          </w:p>
        </w:tc>
        <w:tc>
          <w:tcPr>
            <w:tcW w:w="1013" w:type="dxa"/>
            <w:gridSpan w:val="7"/>
          </w:tcPr>
          <w:p w14:paraId="61E7B971" w14:textId="77777777" w:rsidR="00D20908" w:rsidRDefault="003E088C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мусаты</w:t>
            </w:r>
          </w:p>
        </w:tc>
        <w:tc>
          <w:tcPr>
            <w:tcW w:w="1209" w:type="dxa"/>
            <w:gridSpan w:val="7"/>
          </w:tcPr>
          <w:p w14:paraId="11C2090F" w14:textId="77777777" w:rsidR="00D20908" w:rsidRDefault="003E088C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секачи</w:t>
            </w:r>
          </w:p>
        </w:tc>
        <w:tc>
          <w:tcPr>
            <w:tcW w:w="1028" w:type="dxa"/>
          </w:tcPr>
          <w:p w14:paraId="5BE2323B" w14:textId="77777777" w:rsidR="00D20908" w:rsidRDefault="003E088C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крючки</w:t>
            </w:r>
          </w:p>
        </w:tc>
        <w:tc>
          <w:tcPr>
            <w:tcW w:w="1982" w:type="dxa"/>
            <w:gridSpan w:val="9"/>
          </w:tcPr>
          <w:p w14:paraId="0FADDA9A" w14:textId="77777777" w:rsidR="00D20908" w:rsidRDefault="003E088C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 w:rsidRPr="00D23288">
              <w:rPr>
                <w:szCs w:val="16"/>
              </w:rPr>
              <w:t>вафельницы</w:t>
            </w:r>
          </w:p>
        </w:tc>
        <w:tc>
          <w:tcPr>
            <w:tcW w:w="1985" w:type="dxa"/>
            <w:gridSpan w:val="5"/>
          </w:tcPr>
          <w:p w14:paraId="1BA7FF45" w14:textId="77777777" w:rsidR="00D20908" w:rsidRDefault="003E088C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209447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камеры</w:t>
            </w:r>
            <w:r w:rsidR="00D20908" w:rsidRPr="00C12148">
              <w:rPr>
                <w:szCs w:val="16"/>
              </w:rPr>
              <w:t xml:space="preserve"> сушильные</w:t>
            </w:r>
          </w:p>
        </w:tc>
        <w:tc>
          <w:tcPr>
            <w:tcW w:w="1426" w:type="dxa"/>
            <w:gridSpan w:val="3"/>
          </w:tcPr>
          <w:p w14:paraId="16F8ABD2" w14:textId="77777777" w:rsidR="00D20908" w:rsidRDefault="003E088C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proofErr w:type="spellStart"/>
            <w:r w:rsidR="00D20908" w:rsidRPr="00C12148">
              <w:rPr>
                <w:szCs w:val="16"/>
              </w:rPr>
              <w:t>клипсаторы</w:t>
            </w:r>
            <w:proofErr w:type="spellEnd"/>
            <w:r w:rsidR="00D20908">
              <w:rPr>
                <w:szCs w:val="16"/>
              </w:rPr>
              <w:t xml:space="preserve"> </w:t>
            </w:r>
          </w:p>
        </w:tc>
        <w:tc>
          <w:tcPr>
            <w:tcW w:w="1268" w:type="dxa"/>
            <w:gridSpan w:val="2"/>
          </w:tcPr>
          <w:p w14:paraId="5CE46224" w14:textId="77777777" w:rsidR="00D20908" w:rsidRDefault="003E088C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5637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proofErr w:type="spellStart"/>
            <w:r w:rsidR="00D20908">
              <w:rPr>
                <w:szCs w:val="16"/>
              </w:rPr>
              <w:t>датеры</w:t>
            </w:r>
            <w:proofErr w:type="spellEnd"/>
          </w:p>
        </w:tc>
      </w:tr>
      <w:tr w:rsidR="00F34032" w:rsidRPr="00D23288" w14:paraId="6C778E7A" w14:textId="77777777" w:rsidTr="00F34032">
        <w:trPr>
          <w:gridAfter w:val="1"/>
          <w:wAfter w:w="15" w:type="dxa"/>
          <w:trHeight w:val="20"/>
        </w:trPr>
        <w:tc>
          <w:tcPr>
            <w:tcW w:w="2678" w:type="dxa"/>
            <w:gridSpan w:val="18"/>
          </w:tcPr>
          <w:p w14:paraId="525302A7" w14:textId="13B29ADD" w:rsidR="00F34032" w:rsidRPr="00C12148" w:rsidRDefault="003E088C" w:rsidP="00290D0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96966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6747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 xml:space="preserve"> трубы (выше 2 м)</w:t>
            </w:r>
            <w:r w:rsidR="00F34032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4268426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6747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D23288">
              <w:rPr>
                <w:szCs w:val="16"/>
              </w:rPr>
              <w:t xml:space="preserve"> </w:t>
            </w:r>
            <w:r w:rsidR="00F34032">
              <w:rPr>
                <w:szCs w:val="16"/>
              </w:rPr>
              <w:t>В</w:t>
            </w:r>
            <w:r w:rsidR="00F34032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6068126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34032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34032">
              <w:rPr>
                <w:szCs w:val="16"/>
              </w:rPr>
              <w:t>Н</w:t>
            </w:r>
          </w:p>
        </w:tc>
        <w:tc>
          <w:tcPr>
            <w:tcW w:w="1665" w:type="dxa"/>
            <w:gridSpan w:val="24"/>
          </w:tcPr>
          <w:p w14:paraId="559990B1" w14:textId="77777777" w:rsidR="00F34032" w:rsidRPr="00C12148" w:rsidRDefault="003E088C" w:rsidP="00D20908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4468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34032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 xml:space="preserve"> бойлер</w:t>
            </w:r>
            <w:r w:rsidR="00F34032">
              <w:rPr>
                <w:szCs w:val="16"/>
              </w:rPr>
              <w:t xml:space="preserve">ы </w:t>
            </w:r>
            <w:sdt>
              <w:sdtPr>
                <w:rPr>
                  <w:szCs w:val="16"/>
                </w:rPr>
                <w:id w:val="12401435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34032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34032" w:rsidRPr="00D23288">
              <w:rPr>
                <w:szCs w:val="16"/>
              </w:rPr>
              <w:t xml:space="preserve"> </w:t>
            </w:r>
            <w:r w:rsidR="00F34032">
              <w:rPr>
                <w:szCs w:val="16"/>
              </w:rPr>
              <w:t>М/Н</w:t>
            </w:r>
          </w:p>
        </w:tc>
        <w:tc>
          <w:tcPr>
            <w:tcW w:w="1073" w:type="dxa"/>
            <w:gridSpan w:val="3"/>
          </w:tcPr>
          <w:p w14:paraId="7F50AFD6" w14:textId="77777777" w:rsidR="00F34032" w:rsidRPr="00E263E6" w:rsidRDefault="00F34032" w:rsidP="00E263E6">
            <w:pPr>
              <w:pStyle w:val="--2"/>
              <w:rPr>
                <w:szCs w:val="16"/>
              </w:rPr>
            </w:pPr>
          </w:p>
        </w:tc>
        <w:tc>
          <w:tcPr>
            <w:tcW w:w="1144" w:type="dxa"/>
            <w:gridSpan w:val="3"/>
          </w:tcPr>
          <w:p w14:paraId="5576A744" w14:textId="77777777" w:rsidR="00F34032" w:rsidRPr="00C12148" w:rsidRDefault="003E088C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3403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>шампура</w:t>
            </w:r>
          </w:p>
        </w:tc>
        <w:tc>
          <w:tcPr>
            <w:tcW w:w="1013" w:type="dxa"/>
            <w:gridSpan w:val="7"/>
          </w:tcPr>
          <w:p w14:paraId="43FBC5BA" w14:textId="77777777" w:rsidR="00F34032" w:rsidRPr="00C12148" w:rsidRDefault="003E088C" w:rsidP="00290D0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01742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3403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>шпажки</w:t>
            </w:r>
          </w:p>
        </w:tc>
        <w:tc>
          <w:tcPr>
            <w:tcW w:w="2237" w:type="dxa"/>
            <w:gridSpan w:val="8"/>
          </w:tcPr>
          <w:p w14:paraId="2CDD4B3C" w14:textId="77777777" w:rsidR="00F34032" w:rsidRPr="00C12148" w:rsidRDefault="003E088C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50267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34032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 xml:space="preserve"> гастроёмкости</w:t>
            </w:r>
          </w:p>
        </w:tc>
        <w:tc>
          <w:tcPr>
            <w:tcW w:w="1982" w:type="dxa"/>
            <w:gridSpan w:val="9"/>
          </w:tcPr>
          <w:p w14:paraId="409C0E65" w14:textId="77777777" w:rsidR="00F34032" w:rsidRPr="00C12148" w:rsidRDefault="003E088C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84369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340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>
              <w:rPr>
                <w:szCs w:val="16"/>
              </w:rPr>
              <w:t xml:space="preserve"> </w:t>
            </w:r>
            <w:r w:rsidR="00F34032" w:rsidRPr="00725B82">
              <w:rPr>
                <w:szCs w:val="16"/>
              </w:rPr>
              <w:t>машин</w:t>
            </w:r>
            <w:r w:rsidR="00F34032">
              <w:rPr>
                <w:szCs w:val="16"/>
              </w:rPr>
              <w:t>ы</w:t>
            </w:r>
            <w:r w:rsidR="00F34032" w:rsidRPr="00725B82">
              <w:rPr>
                <w:szCs w:val="16"/>
              </w:rPr>
              <w:t xml:space="preserve"> </w:t>
            </w:r>
            <w:proofErr w:type="spellStart"/>
            <w:r w:rsidR="00F34032" w:rsidRPr="00725B82">
              <w:rPr>
                <w:szCs w:val="16"/>
              </w:rPr>
              <w:t>темпер</w:t>
            </w:r>
            <w:r w:rsidR="00F34032">
              <w:rPr>
                <w:szCs w:val="16"/>
              </w:rPr>
              <w:t>ир</w:t>
            </w:r>
            <w:proofErr w:type="spellEnd"/>
            <w:r w:rsidR="00F34032">
              <w:rPr>
                <w:szCs w:val="16"/>
              </w:rPr>
              <w:t>.</w:t>
            </w:r>
          </w:p>
        </w:tc>
        <w:tc>
          <w:tcPr>
            <w:tcW w:w="1985" w:type="dxa"/>
            <w:gridSpan w:val="5"/>
          </w:tcPr>
          <w:p w14:paraId="3DE10B1D" w14:textId="77777777" w:rsidR="00F34032" w:rsidRPr="00C12148" w:rsidRDefault="003E088C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090059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340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>
              <w:rPr>
                <w:szCs w:val="16"/>
              </w:rPr>
              <w:t xml:space="preserve"> водяные бани</w:t>
            </w:r>
          </w:p>
        </w:tc>
        <w:tc>
          <w:tcPr>
            <w:tcW w:w="2694" w:type="dxa"/>
            <w:gridSpan w:val="5"/>
          </w:tcPr>
          <w:p w14:paraId="7D7429E1" w14:textId="77777777" w:rsidR="00F34032" w:rsidRPr="00C12148" w:rsidRDefault="003E088C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6805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3403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>линии</w:t>
            </w:r>
            <w:r w:rsidR="00F34032">
              <w:rPr>
                <w:szCs w:val="16"/>
              </w:rPr>
              <w:t xml:space="preserve"> МАР </w:t>
            </w:r>
            <w:sdt>
              <w:sdtPr>
                <w:rPr>
                  <w:szCs w:val="16"/>
                </w:rPr>
                <w:id w:val="-379706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3403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>линии</w:t>
            </w:r>
            <w:r w:rsidR="00F34032">
              <w:rPr>
                <w:szCs w:val="16"/>
              </w:rPr>
              <w:t xml:space="preserve"> УПАК</w:t>
            </w:r>
          </w:p>
        </w:tc>
      </w:tr>
      <w:tr w:rsidR="00F34032" w:rsidRPr="00D23288" w14:paraId="749EBC09" w14:textId="77777777" w:rsidTr="00F34032">
        <w:trPr>
          <w:gridAfter w:val="1"/>
          <w:wAfter w:w="15" w:type="dxa"/>
          <w:trHeight w:val="20"/>
        </w:trPr>
        <w:tc>
          <w:tcPr>
            <w:tcW w:w="2265" w:type="dxa"/>
            <w:gridSpan w:val="14"/>
          </w:tcPr>
          <w:p w14:paraId="41A1D455" w14:textId="4B1FD032" w:rsidR="00F34032" w:rsidRDefault="003E088C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921359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14567522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675184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340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D23288">
              <w:rPr>
                <w:szCs w:val="16"/>
              </w:rPr>
              <w:t>А</w:t>
            </w:r>
          </w:p>
        </w:tc>
        <w:tc>
          <w:tcPr>
            <w:tcW w:w="2078" w:type="dxa"/>
            <w:gridSpan w:val="28"/>
          </w:tcPr>
          <w:p w14:paraId="785B9E03" w14:textId="77777777" w:rsidR="00F34032" w:rsidRDefault="003E088C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58515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90D03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 xml:space="preserve"> </w:t>
            </w:r>
            <w:r w:rsidR="00F34032">
              <w:rPr>
                <w:szCs w:val="16"/>
              </w:rPr>
              <w:t>воздухоохладители</w:t>
            </w:r>
          </w:p>
        </w:tc>
        <w:tc>
          <w:tcPr>
            <w:tcW w:w="1073" w:type="dxa"/>
            <w:gridSpan w:val="3"/>
          </w:tcPr>
          <w:p w14:paraId="6DC9D0D3" w14:textId="77777777" w:rsidR="00F34032" w:rsidRDefault="00F34032" w:rsidP="00E263E6">
            <w:pPr>
              <w:pStyle w:val="--2"/>
              <w:rPr>
                <w:szCs w:val="16"/>
              </w:rPr>
            </w:pPr>
          </w:p>
        </w:tc>
        <w:tc>
          <w:tcPr>
            <w:tcW w:w="1144" w:type="dxa"/>
            <w:gridSpan w:val="3"/>
          </w:tcPr>
          <w:p w14:paraId="725D12AE" w14:textId="77777777" w:rsidR="00F34032" w:rsidRDefault="003E088C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8076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3403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 xml:space="preserve"> рамы</w:t>
            </w:r>
          </w:p>
        </w:tc>
        <w:tc>
          <w:tcPr>
            <w:tcW w:w="1560" w:type="dxa"/>
            <w:gridSpan w:val="11"/>
          </w:tcPr>
          <w:p w14:paraId="77A289EE" w14:textId="77777777" w:rsidR="00F34032" w:rsidRDefault="003E088C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22082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3403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>перекладины</w:t>
            </w:r>
          </w:p>
        </w:tc>
        <w:tc>
          <w:tcPr>
            <w:tcW w:w="1690" w:type="dxa"/>
            <w:gridSpan w:val="4"/>
          </w:tcPr>
          <w:p w14:paraId="31925EE1" w14:textId="77777777" w:rsidR="00F34032" w:rsidRDefault="003E088C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37138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340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>
              <w:rPr>
                <w:szCs w:val="16"/>
              </w:rPr>
              <w:t xml:space="preserve"> </w:t>
            </w:r>
            <w:r w:rsidR="00F34032" w:rsidRPr="00AE044C">
              <w:rPr>
                <w:szCs w:val="16"/>
              </w:rPr>
              <w:t>шомпола</w:t>
            </w:r>
          </w:p>
        </w:tc>
        <w:tc>
          <w:tcPr>
            <w:tcW w:w="1982" w:type="dxa"/>
            <w:gridSpan w:val="9"/>
          </w:tcPr>
          <w:p w14:paraId="574EBB79" w14:textId="77777777" w:rsidR="00F34032" w:rsidRDefault="003E088C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85614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340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>
              <w:rPr>
                <w:szCs w:val="16"/>
              </w:rPr>
              <w:t xml:space="preserve"> </w:t>
            </w:r>
          </w:p>
        </w:tc>
        <w:tc>
          <w:tcPr>
            <w:tcW w:w="1985" w:type="dxa"/>
            <w:gridSpan w:val="5"/>
          </w:tcPr>
          <w:p w14:paraId="027AF3B7" w14:textId="77777777" w:rsidR="00F34032" w:rsidRDefault="003E088C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7248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340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>
              <w:rPr>
                <w:szCs w:val="16"/>
              </w:rPr>
              <w:t xml:space="preserve"> </w:t>
            </w:r>
          </w:p>
        </w:tc>
        <w:tc>
          <w:tcPr>
            <w:tcW w:w="2694" w:type="dxa"/>
            <w:gridSpan w:val="5"/>
          </w:tcPr>
          <w:p w14:paraId="41E47664" w14:textId="77777777" w:rsidR="00F34032" w:rsidRDefault="00F34032" w:rsidP="00290D03">
            <w:pPr>
              <w:pStyle w:val="--2"/>
              <w:rPr>
                <w:szCs w:val="16"/>
              </w:rPr>
            </w:pPr>
          </w:p>
        </w:tc>
      </w:tr>
      <w:tr w:rsidR="007A0067" w:rsidRPr="00D23288" w14:paraId="512B1C2A" w14:textId="77777777" w:rsidTr="00F34032">
        <w:trPr>
          <w:gridAfter w:val="1"/>
          <w:wAfter w:w="15" w:type="dxa"/>
          <w:trHeight w:val="20"/>
        </w:trPr>
        <w:tc>
          <w:tcPr>
            <w:tcW w:w="1520" w:type="dxa"/>
            <w:gridSpan w:val="6"/>
          </w:tcPr>
          <w:p w14:paraId="08A090B8" w14:textId="77777777" w:rsidR="007A0067" w:rsidRPr="00C12148" w:rsidRDefault="003E088C" w:rsidP="00290D0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3217382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кондиционер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579" w:type="dxa"/>
            <w:gridSpan w:val="17"/>
          </w:tcPr>
          <w:p w14:paraId="12DCA89B" w14:textId="77777777" w:rsidR="007A0067" w:rsidRPr="00C12148" w:rsidRDefault="003E088C" w:rsidP="00290D0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663891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сплит-системы</w:t>
            </w:r>
          </w:p>
        </w:tc>
        <w:tc>
          <w:tcPr>
            <w:tcW w:w="2317" w:type="dxa"/>
            <w:gridSpan w:val="22"/>
          </w:tcPr>
          <w:p w14:paraId="363CF9E8" w14:textId="77777777" w:rsidR="007A0067" w:rsidRPr="00C12148" w:rsidRDefault="003E088C" w:rsidP="00290D0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447895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вентиляторы</w:t>
            </w:r>
            <w:r w:rsidR="00F34032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4079994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34032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34032" w:rsidRPr="00D23288">
              <w:rPr>
                <w:szCs w:val="16"/>
              </w:rPr>
              <w:t xml:space="preserve"> </w:t>
            </w:r>
            <w:r w:rsidR="00F34032">
              <w:rPr>
                <w:szCs w:val="16"/>
              </w:rPr>
              <w:t>М/Н</w:t>
            </w:r>
          </w:p>
        </w:tc>
        <w:tc>
          <w:tcPr>
            <w:tcW w:w="1144" w:type="dxa"/>
            <w:gridSpan w:val="3"/>
          </w:tcPr>
          <w:p w14:paraId="5C4C0A94" w14:textId="77777777" w:rsidR="007A0067" w:rsidRPr="00C12148" w:rsidRDefault="003E088C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дежи </w:t>
            </w:r>
          </w:p>
        </w:tc>
        <w:tc>
          <w:tcPr>
            <w:tcW w:w="3250" w:type="dxa"/>
            <w:gridSpan w:val="15"/>
          </w:tcPr>
          <w:p w14:paraId="6C3EACAD" w14:textId="77777777" w:rsidR="007A0067" w:rsidRPr="00C12148" w:rsidRDefault="003E088C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ёмкости передвижные</w:t>
            </w:r>
          </w:p>
        </w:tc>
        <w:tc>
          <w:tcPr>
            <w:tcW w:w="6661" w:type="dxa"/>
            <w:gridSpan w:val="19"/>
            <w:shd w:val="clear" w:color="auto" w:fill="BFBFBF" w:themeFill="background1" w:themeFillShade="BF"/>
          </w:tcPr>
          <w:p w14:paraId="3B734BAE" w14:textId="77777777" w:rsidR="007A0067" w:rsidRPr="00C12148" w:rsidRDefault="007A0067" w:rsidP="00290D03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Технологическое оборудование:</w:t>
            </w:r>
          </w:p>
        </w:tc>
      </w:tr>
      <w:tr w:rsidR="007A0067" w:rsidRPr="00D23288" w14:paraId="665F261C" w14:textId="77777777" w:rsidTr="00F34032">
        <w:trPr>
          <w:gridAfter w:val="1"/>
          <w:wAfter w:w="15" w:type="dxa"/>
          <w:trHeight w:val="42"/>
        </w:trPr>
        <w:tc>
          <w:tcPr>
            <w:tcW w:w="1871" w:type="dxa"/>
            <w:gridSpan w:val="10"/>
          </w:tcPr>
          <w:p w14:paraId="7DE45BCF" w14:textId="77777777" w:rsidR="007A0067" w:rsidRPr="00C12148" w:rsidRDefault="003E088C" w:rsidP="00290D0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2869265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F59D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45ED4">
              <w:rPr>
                <w:szCs w:val="16"/>
              </w:rPr>
              <w:t>тепловые пушки</w:t>
            </w:r>
          </w:p>
        </w:tc>
        <w:tc>
          <w:tcPr>
            <w:tcW w:w="1672" w:type="dxa"/>
            <w:gridSpan w:val="19"/>
          </w:tcPr>
          <w:p w14:paraId="3CA30B43" w14:textId="77777777" w:rsidR="007A0067" w:rsidRPr="00C12148" w:rsidRDefault="003E088C" w:rsidP="00290D0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482632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обогреватели</w:t>
            </w:r>
          </w:p>
        </w:tc>
        <w:tc>
          <w:tcPr>
            <w:tcW w:w="1873" w:type="dxa"/>
            <w:gridSpan w:val="16"/>
          </w:tcPr>
          <w:p w14:paraId="55F3D4F1" w14:textId="5BEE7082" w:rsidR="007A0067" w:rsidRPr="00C12148" w:rsidRDefault="003E088C" w:rsidP="00290D0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3924205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>
              <w:rPr>
                <w:szCs w:val="16"/>
              </w:rPr>
              <w:t xml:space="preserve"> завесы </w:t>
            </w:r>
            <w:proofErr w:type="spellStart"/>
            <w:r w:rsidR="007A0067">
              <w:rPr>
                <w:szCs w:val="16"/>
              </w:rPr>
              <w:t>теплов</w:t>
            </w:r>
            <w:proofErr w:type="spellEnd"/>
            <w:r w:rsidR="007A0067">
              <w:rPr>
                <w:szCs w:val="16"/>
              </w:rPr>
              <w:t>.</w:t>
            </w:r>
          </w:p>
        </w:tc>
        <w:tc>
          <w:tcPr>
            <w:tcW w:w="2268" w:type="dxa"/>
            <w:gridSpan w:val="11"/>
          </w:tcPr>
          <w:p w14:paraId="063D05F5" w14:textId="77777777" w:rsidR="007A0067" w:rsidRPr="00C12148" w:rsidRDefault="003E088C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формы </w:t>
            </w:r>
            <w:sdt>
              <w:sdtPr>
                <w:rPr>
                  <w:szCs w:val="16"/>
                </w:r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С </w:t>
            </w:r>
            <w:sdt>
              <w:sdtPr>
                <w:rPr>
                  <w:szCs w:val="16"/>
                </w:r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А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616282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Т</w:t>
            </w:r>
          </w:p>
        </w:tc>
        <w:tc>
          <w:tcPr>
            <w:tcW w:w="2126" w:type="dxa"/>
            <w:gridSpan w:val="7"/>
          </w:tcPr>
          <w:p w14:paraId="6E1A4AC3" w14:textId="77777777" w:rsidR="007A0067" w:rsidRPr="00C12148" w:rsidRDefault="003E088C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листы </w:t>
            </w:r>
            <w:sdt>
              <w:sdtPr>
                <w:rPr>
                  <w:szCs w:val="16"/>
                </w:r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А</w:t>
            </w:r>
          </w:p>
        </w:tc>
        <w:tc>
          <w:tcPr>
            <w:tcW w:w="3967" w:type="dxa"/>
            <w:gridSpan w:val="14"/>
          </w:tcPr>
          <w:p w14:paraId="01B314FA" w14:textId="7C89F2E3" w:rsidR="007A0067" w:rsidRPr="00C12148" w:rsidRDefault="003E088C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6747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C12148">
              <w:rPr>
                <w:szCs w:val="16"/>
              </w:rPr>
              <w:t>производ</w:t>
            </w:r>
            <w:proofErr w:type="spellEnd"/>
            <w:r w:rsidR="007A0067">
              <w:rPr>
                <w:szCs w:val="16"/>
              </w:rPr>
              <w:t>.</w:t>
            </w:r>
            <w:r w:rsidR="007A0067" w:rsidRPr="00C12148">
              <w:rPr>
                <w:szCs w:val="16"/>
              </w:rPr>
              <w:t xml:space="preserve">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6747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Д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816753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30538D">
              <w:rPr>
                <w:szCs w:val="16"/>
              </w:rPr>
              <w:t xml:space="preserve">НК </w:t>
            </w:r>
            <w:sdt>
              <w:sdtPr>
                <w:rPr>
                  <w:szCs w:val="16"/>
                </w:rPr>
                <w:id w:val="1558428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 xml:space="preserve">Т </w:t>
            </w:r>
            <w:sdt>
              <w:sdtPr>
                <w:rPr>
                  <w:szCs w:val="16"/>
                </w:rPr>
                <w:id w:val="-11290885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30538D">
              <w:rPr>
                <w:rFonts w:cs="Arial"/>
                <w:szCs w:val="16"/>
              </w:rPr>
              <w:t>ОБ</w:t>
            </w:r>
            <w:r w:rsidR="00D20908" w:rsidRPr="0030538D">
              <w:rPr>
                <w:szCs w:val="16"/>
              </w:rPr>
              <w:t>Р</w:t>
            </w:r>
          </w:p>
        </w:tc>
        <w:tc>
          <w:tcPr>
            <w:tcW w:w="2694" w:type="dxa"/>
            <w:gridSpan w:val="5"/>
          </w:tcPr>
          <w:p w14:paraId="4E38714B" w14:textId="77777777" w:rsidR="007A0067" w:rsidRPr="00C12148" w:rsidRDefault="003E088C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80961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D568F3">
              <w:rPr>
                <w:szCs w:val="16"/>
              </w:rPr>
              <w:t xml:space="preserve">машины </w:t>
            </w:r>
            <w:proofErr w:type="spellStart"/>
            <w:r w:rsidR="00D568F3">
              <w:rPr>
                <w:szCs w:val="16"/>
              </w:rPr>
              <w:t>отсад</w:t>
            </w:r>
            <w:proofErr w:type="spellEnd"/>
            <w:r w:rsidR="00D568F3">
              <w:rPr>
                <w:szCs w:val="16"/>
              </w:rPr>
              <w:t>/форм</w:t>
            </w:r>
          </w:p>
        </w:tc>
      </w:tr>
      <w:tr w:rsidR="009703CD" w:rsidRPr="00D23288" w14:paraId="3B57C120" w14:textId="77777777" w:rsidTr="00F34032">
        <w:trPr>
          <w:gridAfter w:val="1"/>
          <w:wAfter w:w="15" w:type="dxa"/>
          <w:trHeight w:val="20"/>
        </w:trPr>
        <w:tc>
          <w:tcPr>
            <w:tcW w:w="2250" w:type="dxa"/>
            <w:gridSpan w:val="13"/>
          </w:tcPr>
          <w:p w14:paraId="6B45E52C" w14:textId="0A2E4EF0" w:rsidR="009703CD" w:rsidRPr="00E263E6" w:rsidRDefault="003E088C" w:rsidP="009703CD">
            <w:pPr>
              <w:pStyle w:val="--2"/>
              <w:rPr>
                <w:rFonts w:asciiTheme="minorHAnsi" w:hAnsiTheme="minorHAnsi"/>
                <w:szCs w:val="16"/>
              </w:rPr>
            </w:pPr>
            <w:sdt>
              <w:sdtPr>
                <w:rPr>
                  <w:szCs w:val="16"/>
                </w:rPr>
                <w:id w:val="-11959275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9703CD" w:rsidRPr="00C12148">
              <w:rPr>
                <w:szCs w:val="16"/>
              </w:rPr>
              <w:t xml:space="preserve"> стены </w:t>
            </w:r>
            <w:r w:rsidR="009703CD">
              <w:rPr>
                <w:szCs w:val="16"/>
              </w:rPr>
              <w:t xml:space="preserve">(до 2 м) </w:t>
            </w:r>
            <w:sdt>
              <w:sdtPr>
                <w:rPr>
                  <w:szCs w:val="16"/>
                </w:rPr>
                <w:id w:val="-6132211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A0BD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9703CD" w:rsidRPr="00D23288">
              <w:rPr>
                <w:szCs w:val="16"/>
              </w:rPr>
              <w:t xml:space="preserve"> </w:t>
            </w:r>
            <w:r w:rsidR="009703CD">
              <w:rPr>
                <w:szCs w:val="16"/>
              </w:rPr>
              <w:t>М</w:t>
            </w:r>
          </w:p>
        </w:tc>
        <w:tc>
          <w:tcPr>
            <w:tcW w:w="690" w:type="dxa"/>
            <w:gridSpan w:val="8"/>
          </w:tcPr>
          <w:p w14:paraId="7375C37D" w14:textId="40689F33" w:rsidR="009703CD" w:rsidRPr="001F1822" w:rsidRDefault="003E591C" w:rsidP="009703CD">
            <w:pPr>
              <w:pStyle w:val="--2"/>
              <w:rPr>
                <w:color w:val="EE0000"/>
                <w:szCs w:val="16"/>
              </w:rPr>
            </w:pPr>
            <w:r>
              <w:rPr>
                <w:color w:val="EE0000"/>
                <w:szCs w:val="16"/>
              </w:rPr>
              <w:t>СП</w:t>
            </w:r>
          </w:p>
        </w:tc>
        <w:tc>
          <w:tcPr>
            <w:tcW w:w="2476" w:type="dxa"/>
            <w:gridSpan w:val="24"/>
          </w:tcPr>
          <w:p w14:paraId="07D99204" w14:textId="15EEA1A3" w:rsidR="009703CD" w:rsidRPr="00D20908" w:rsidRDefault="003E088C" w:rsidP="009703C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204507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6747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703CD" w:rsidRPr="00C12148">
              <w:rPr>
                <w:szCs w:val="16"/>
              </w:rPr>
              <w:t xml:space="preserve"> трубы (</w:t>
            </w:r>
            <w:r w:rsidR="009703CD">
              <w:rPr>
                <w:szCs w:val="16"/>
              </w:rPr>
              <w:t>до</w:t>
            </w:r>
            <w:r w:rsidR="009703CD" w:rsidRPr="00C12148">
              <w:rPr>
                <w:szCs w:val="16"/>
              </w:rPr>
              <w:t xml:space="preserve"> 2 м)</w:t>
            </w:r>
            <w:r w:rsidR="009703C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8029213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263E6" w:rsidRPr="00D23288">
              <w:rPr>
                <w:szCs w:val="16"/>
              </w:rPr>
              <w:t xml:space="preserve"> </w:t>
            </w:r>
            <w:r w:rsidR="00E263E6">
              <w:rPr>
                <w:szCs w:val="16"/>
              </w:rPr>
              <w:t>М/Н</w:t>
            </w:r>
          </w:p>
        </w:tc>
        <w:tc>
          <w:tcPr>
            <w:tcW w:w="4394" w:type="dxa"/>
            <w:gridSpan w:val="18"/>
          </w:tcPr>
          <w:p w14:paraId="40C363D1" w14:textId="77777777" w:rsidR="009703CD" w:rsidRPr="00C12148" w:rsidRDefault="003E088C" w:rsidP="009703C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90BE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703CD">
              <w:rPr>
                <w:szCs w:val="16"/>
              </w:rPr>
              <w:t xml:space="preserve"> </w:t>
            </w:r>
            <w:r w:rsidR="009703CD" w:rsidRPr="00C1214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90BE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703CD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90BE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703CD" w:rsidRPr="00C12148">
              <w:rPr>
                <w:szCs w:val="16"/>
              </w:rPr>
              <w:t>А</w:t>
            </w:r>
            <w:r w:rsidR="009703C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591366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90BE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703CD">
              <w:rPr>
                <w:szCs w:val="16"/>
              </w:rPr>
              <w:t xml:space="preserve"> Т</w:t>
            </w:r>
          </w:p>
        </w:tc>
        <w:tc>
          <w:tcPr>
            <w:tcW w:w="3967" w:type="dxa"/>
            <w:gridSpan w:val="14"/>
          </w:tcPr>
          <w:p w14:paraId="22D923E4" w14:textId="52302234" w:rsidR="009703CD" w:rsidRPr="00C12148" w:rsidRDefault="003E088C" w:rsidP="009703CD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A1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9703CD">
              <w:rPr>
                <w:szCs w:val="16"/>
              </w:rPr>
              <w:t xml:space="preserve"> </w:t>
            </w:r>
            <w:r w:rsidR="009703CD" w:rsidRPr="00C1214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A1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9703CD" w:rsidRPr="00C1214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C6CC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703CD" w:rsidRPr="00C12148">
              <w:rPr>
                <w:szCs w:val="16"/>
              </w:rPr>
              <w:t xml:space="preserve"> настольные</w:t>
            </w:r>
          </w:p>
        </w:tc>
        <w:tc>
          <w:tcPr>
            <w:tcW w:w="2694" w:type="dxa"/>
            <w:gridSpan w:val="5"/>
          </w:tcPr>
          <w:p w14:paraId="7F42A8EE" w14:textId="00C2AE77" w:rsidR="009703CD" w:rsidRPr="00C12148" w:rsidRDefault="003E088C" w:rsidP="00284AE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84AE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703CD">
              <w:rPr>
                <w:szCs w:val="16"/>
              </w:rPr>
              <w:t xml:space="preserve"> </w:t>
            </w:r>
          </w:p>
        </w:tc>
      </w:tr>
      <w:tr w:rsidR="009703CD" w:rsidRPr="00D23288" w14:paraId="7161F9B6" w14:textId="77777777" w:rsidTr="00F34032">
        <w:trPr>
          <w:gridAfter w:val="1"/>
          <w:wAfter w:w="15" w:type="dxa"/>
          <w:trHeight w:val="20"/>
        </w:trPr>
        <w:tc>
          <w:tcPr>
            <w:tcW w:w="3288" w:type="dxa"/>
            <w:gridSpan w:val="26"/>
          </w:tcPr>
          <w:p w14:paraId="3098BC79" w14:textId="6378DEC9" w:rsidR="009703CD" w:rsidRPr="00D20908" w:rsidRDefault="003E088C" w:rsidP="009703C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76094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9703CD" w:rsidRPr="00C12148">
              <w:rPr>
                <w:szCs w:val="16"/>
              </w:rPr>
              <w:t xml:space="preserve"> металлоконструкции (</w:t>
            </w:r>
            <w:r w:rsidR="009703CD">
              <w:rPr>
                <w:szCs w:val="16"/>
              </w:rPr>
              <w:t>до</w:t>
            </w:r>
            <w:r w:rsidR="009703CD" w:rsidRPr="00C12148">
              <w:rPr>
                <w:szCs w:val="16"/>
              </w:rPr>
              <w:t xml:space="preserve"> 2 м)</w:t>
            </w:r>
            <w:r w:rsidR="009703C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8605788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D742A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263E6" w:rsidRPr="00D23288">
              <w:rPr>
                <w:szCs w:val="16"/>
              </w:rPr>
              <w:t xml:space="preserve"> </w:t>
            </w:r>
            <w:r w:rsidR="00E263E6">
              <w:rPr>
                <w:szCs w:val="16"/>
              </w:rPr>
              <w:t>М</w:t>
            </w:r>
          </w:p>
        </w:tc>
        <w:tc>
          <w:tcPr>
            <w:tcW w:w="2128" w:type="dxa"/>
            <w:gridSpan w:val="19"/>
          </w:tcPr>
          <w:p w14:paraId="6E832B3F" w14:textId="77777777" w:rsidR="009703CD" w:rsidRPr="00D20908" w:rsidRDefault="003E088C" w:rsidP="009703C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467041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E3FA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3FA6" w:rsidRPr="00C12148">
              <w:rPr>
                <w:szCs w:val="16"/>
              </w:rPr>
              <w:t xml:space="preserve"> </w:t>
            </w:r>
            <w:r w:rsidR="00AE3FA6">
              <w:rPr>
                <w:szCs w:val="16"/>
              </w:rPr>
              <w:t xml:space="preserve">ПЖ щиты </w:t>
            </w:r>
            <w:sdt>
              <w:sdtPr>
                <w:rPr>
                  <w:szCs w:val="16"/>
                </w:rPr>
                <w:id w:val="1723637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E3FA6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AE3FA6" w:rsidRPr="00D23288">
              <w:rPr>
                <w:szCs w:val="16"/>
              </w:rPr>
              <w:t xml:space="preserve"> </w:t>
            </w:r>
            <w:r w:rsidR="00AE3FA6">
              <w:rPr>
                <w:szCs w:val="16"/>
              </w:rPr>
              <w:t>М/Н</w:t>
            </w:r>
          </w:p>
        </w:tc>
        <w:tc>
          <w:tcPr>
            <w:tcW w:w="4394" w:type="dxa"/>
            <w:gridSpan w:val="18"/>
          </w:tcPr>
          <w:p w14:paraId="391F000E" w14:textId="77777777" w:rsidR="009703CD" w:rsidRPr="00C12148" w:rsidRDefault="003E088C" w:rsidP="009703C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703C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703CD">
              <w:rPr>
                <w:szCs w:val="16"/>
              </w:rPr>
              <w:t xml:space="preserve"> </w:t>
            </w:r>
            <w:r w:rsidR="009703CD" w:rsidRPr="00C12148">
              <w:rPr>
                <w:szCs w:val="16"/>
              </w:rPr>
              <w:t xml:space="preserve">внутрицеховая тара </w:t>
            </w:r>
            <w:sdt>
              <w:sdtPr>
                <w:rPr>
                  <w:szCs w:val="16"/>
                </w:rPr>
                <w:id w:val="-324946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703C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703CD">
              <w:rPr>
                <w:szCs w:val="16"/>
              </w:rPr>
              <w:t xml:space="preserve"> ЯЩ </w:t>
            </w:r>
            <w:sdt>
              <w:sdtPr>
                <w:rPr>
                  <w:szCs w:val="16"/>
                </w:rPr>
                <w:id w:val="851074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703C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703CD">
              <w:rPr>
                <w:szCs w:val="16"/>
              </w:rPr>
              <w:t xml:space="preserve"> В </w:t>
            </w:r>
            <w:sdt>
              <w:sdtPr>
                <w:rPr>
                  <w:szCs w:val="16"/>
                </w:rPr>
                <w:id w:val="-996724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703C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703CD">
              <w:rPr>
                <w:szCs w:val="16"/>
              </w:rPr>
              <w:t xml:space="preserve"> Б </w:t>
            </w:r>
            <w:sdt>
              <w:sdtPr>
                <w:rPr>
                  <w:szCs w:val="16"/>
                </w:rPr>
                <w:id w:val="-1331054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703C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703CD">
              <w:rPr>
                <w:szCs w:val="16"/>
              </w:rPr>
              <w:t xml:space="preserve"> К</w:t>
            </w:r>
          </w:p>
        </w:tc>
        <w:tc>
          <w:tcPr>
            <w:tcW w:w="1561" w:type="dxa"/>
            <w:gridSpan w:val="4"/>
          </w:tcPr>
          <w:p w14:paraId="7551EFC6" w14:textId="77777777" w:rsidR="009703CD" w:rsidRPr="00430CE5" w:rsidRDefault="003E088C" w:rsidP="009703CD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703CD" w:rsidRPr="00430CE5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9703CD">
              <w:rPr>
                <w:szCs w:val="16"/>
              </w:rPr>
              <w:t xml:space="preserve"> </w:t>
            </w:r>
            <w:r w:rsidR="009703CD" w:rsidRPr="00C12148">
              <w:rPr>
                <w:szCs w:val="16"/>
              </w:rPr>
              <w:t>блендеры</w:t>
            </w:r>
          </w:p>
        </w:tc>
        <w:tc>
          <w:tcPr>
            <w:tcW w:w="2406" w:type="dxa"/>
            <w:gridSpan w:val="10"/>
          </w:tcPr>
          <w:p w14:paraId="63688533" w14:textId="77777777" w:rsidR="009703CD" w:rsidRPr="00430CE5" w:rsidRDefault="003E088C" w:rsidP="009703CD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987287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90BE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703CD" w:rsidRPr="00C12148">
              <w:rPr>
                <w:szCs w:val="16"/>
              </w:rPr>
              <w:t xml:space="preserve">миксеры </w:t>
            </w:r>
            <w:sdt>
              <w:sdtPr>
                <w:rPr>
                  <w:szCs w:val="16"/>
                </w:rPr>
                <w:id w:val="1579005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90BE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703CD">
              <w:rPr>
                <w:szCs w:val="16"/>
              </w:rPr>
              <w:t xml:space="preserve"> П</w:t>
            </w:r>
            <w:r w:rsidR="009703CD" w:rsidRPr="0030538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77738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703C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703CD">
              <w:rPr>
                <w:szCs w:val="16"/>
              </w:rPr>
              <w:t xml:space="preserve"> </w:t>
            </w:r>
            <w:r w:rsidR="009703CD">
              <w:rPr>
                <w:rFonts w:cs="Arial"/>
                <w:szCs w:val="16"/>
              </w:rPr>
              <w:t>Н</w:t>
            </w:r>
          </w:p>
        </w:tc>
        <w:tc>
          <w:tcPr>
            <w:tcW w:w="2694" w:type="dxa"/>
            <w:gridSpan w:val="5"/>
          </w:tcPr>
          <w:p w14:paraId="3BCAE28C" w14:textId="421A29CE" w:rsidR="009703CD" w:rsidRPr="00C12148" w:rsidRDefault="003E088C" w:rsidP="00284AE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84AE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703CD">
              <w:rPr>
                <w:szCs w:val="16"/>
              </w:rPr>
              <w:t xml:space="preserve"> </w:t>
            </w:r>
          </w:p>
        </w:tc>
      </w:tr>
      <w:tr w:rsidR="001F1822" w:rsidRPr="00D23288" w14:paraId="46888DB1" w14:textId="77777777" w:rsidTr="00F34032">
        <w:trPr>
          <w:gridAfter w:val="1"/>
          <w:wAfter w:w="15" w:type="dxa"/>
          <w:trHeight w:val="20"/>
        </w:trPr>
        <w:tc>
          <w:tcPr>
            <w:tcW w:w="2748" w:type="dxa"/>
            <w:gridSpan w:val="20"/>
          </w:tcPr>
          <w:p w14:paraId="56B5A7B0" w14:textId="2918AC96" w:rsidR="001F1822" w:rsidRPr="009703CD" w:rsidRDefault="003E088C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176791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1822" w:rsidRPr="00C12148">
              <w:rPr>
                <w:szCs w:val="16"/>
              </w:rPr>
              <w:t xml:space="preserve"> кабель-каналы (</w:t>
            </w:r>
            <w:r w:rsidR="001F1822">
              <w:rPr>
                <w:szCs w:val="16"/>
              </w:rPr>
              <w:t xml:space="preserve">до </w:t>
            </w:r>
            <w:r w:rsidR="001F1822" w:rsidRPr="00C12148">
              <w:rPr>
                <w:szCs w:val="16"/>
              </w:rPr>
              <w:t>2 м)</w:t>
            </w:r>
            <w:r w:rsidR="001F1822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415061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D742A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1822" w:rsidRPr="00D23288">
              <w:rPr>
                <w:szCs w:val="16"/>
              </w:rPr>
              <w:t xml:space="preserve"> </w:t>
            </w:r>
            <w:r w:rsidR="001F1822">
              <w:rPr>
                <w:szCs w:val="16"/>
              </w:rPr>
              <w:t>М</w:t>
            </w:r>
          </w:p>
        </w:tc>
        <w:tc>
          <w:tcPr>
            <w:tcW w:w="1695" w:type="dxa"/>
            <w:gridSpan w:val="23"/>
          </w:tcPr>
          <w:p w14:paraId="11EEEC6C" w14:textId="77777777" w:rsidR="001F1822" w:rsidRPr="009703CD" w:rsidRDefault="003E088C" w:rsidP="00030B9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996058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F59D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</w:t>
            </w:r>
            <w:r w:rsidR="001F1822">
              <w:rPr>
                <w:szCs w:val="16"/>
              </w:rPr>
              <w:t xml:space="preserve">ЭЛ щиты </w:t>
            </w:r>
            <w:sdt>
              <w:sdtPr>
                <w:rPr>
                  <w:szCs w:val="16"/>
                </w:rPr>
                <w:id w:val="-2721771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1822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1822" w:rsidRPr="00D23288">
              <w:rPr>
                <w:szCs w:val="16"/>
              </w:rPr>
              <w:t xml:space="preserve"> </w:t>
            </w:r>
            <w:r w:rsidR="001F1822">
              <w:rPr>
                <w:szCs w:val="16"/>
              </w:rPr>
              <w:t>М/Н</w:t>
            </w:r>
          </w:p>
        </w:tc>
        <w:tc>
          <w:tcPr>
            <w:tcW w:w="973" w:type="dxa"/>
            <w:gridSpan w:val="2"/>
          </w:tcPr>
          <w:p w14:paraId="15F0AAC7" w14:textId="77777777" w:rsidR="001F1822" w:rsidRPr="009703CD" w:rsidRDefault="003E088C" w:rsidP="00030B9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675757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1822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B479BF">
              <w:rPr>
                <w:szCs w:val="16"/>
              </w:rPr>
              <w:t xml:space="preserve"> </w:t>
            </w:r>
            <w:r w:rsidR="00D12F7B">
              <w:rPr>
                <w:szCs w:val="16"/>
              </w:rPr>
              <w:t>МС</w:t>
            </w:r>
          </w:p>
        </w:tc>
        <w:tc>
          <w:tcPr>
            <w:tcW w:w="4394" w:type="dxa"/>
            <w:gridSpan w:val="18"/>
          </w:tcPr>
          <w:p w14:paraId="4CD448F8" w14:textId="77777777" w:rsidR="001F1822" w:rsidRPr="00C12148" w:rsidRDefault="003E088C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555543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>
              <w:rPr>
                <w:szCs w:val="16"/>
              </w:rPr>
              <w:t xml:space="preserve"> </w:t>
            </w:r>
            <w:r w:rsidR="001F1822" w:rsidRPr="00C12148">
              <w:rPr>
                <w:szCs w:val="16"/>
              </w:rPr>
              <w:t xml:space="preserve">съёмные детали </w:t>
            </w:r>
            <w:r w:rsidR="001F1822">
              <w:rPr>
                <w:szCs w:val="16"/>
              </w:rPr>
              <w:t xml:space="preserve">вытяжных зонтов </w:t>
            </w:r>
            <w:sdt>
              <w:sdtPr>
                <w:rPr>
                  <w:szCs w:val="16"/>
                </w:rPr>
                <w:id w:val="-1277087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2136482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>А</w:t>
            </w:r>
          </w:p>
        </w:tc>
        <w:tc>
          <w:tcPr>
            <w:tcW w:w="3967" w:type="dxa"/>
            <w:gridSpan w:val="14"/>
            <w:vAlign w:val="center"/>
          </w:tcPr>
          <w:p w14:paraId="0700202C" w14:textId="77777777" w:rsidR="001F1822" w:rsidRPr="00046637" w:rsidRDefault="003E088C" w:rsidP="00DA0CFE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>
              <w:rPr>
                <w:szCs w:val="16"/>
              </w:rPr>
              <w:t xml:space="preserve"> дозаторы </w:t>
            </w:r>
            <w:sdt>
              <w:sdtPr>
                <w:rPr>
                  <w:szCs w:val="16"/>
                </w:rPr>
                <w:id w:val="-440303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</w:t>
            </w:r>
            <w:r w:rsidR="001F1822">
              <w:rPr>
                <w:szCs w:val="16"/>
              </w:rPr>
              <w:t xml:space="preserve">П </w:t>
            </w:r>
            <w:sdt>
              <w:sdtPr>
                <w:rPr>
                  <w:szCs w:val="16"/>
                </w:rPr>
                <w:id w:val="-19045899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</w:t>
            </w:r>
            <w:r w:rsidR="001F1822">
              <w:rPr>
                <w:szCs w:val="16"/>
              </w:rPr>
              <w:t xml:space="preserve">Ш </w:t>
            </w:r>
            <w:sdt>
              <w:sdtPr>
                <w:rPr>
                  <w:szCs w:val="16"/>
                </w:rPr>
                <w:id w:val="1961915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</w:t>
            </w:r>
            <w:r w:rsidR="001F1822">
              <w:rPr>
                <w:szCs w:val="16"/>
              </w:rPr>
              <w:t xml:space="preserve">Р </w:t>
            </w:r>
            <w:sdt>
              <w:sdtPr>
                <w:rPr>
                  <w:szCs w:val="16"/>
                </w:rPr>
                <w:id w:val="-11408045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</w:t>
            </w:r>
            <w:r w:rsidR="001F1822">
              <w:rPr>
                <w:szCs w:val="16"/>
              </w:rPr>
              <w:t>КР</w:t>
            </w:r>
          </w:p>
        </w:tc>
        <w:tc>
          <w:tcPr>
            <w:tcW w:w="2694" w:type="dxa"/>
            <w:gridSpan w:val="5"/>
          </w:tcPr>
          <w:p w14:paraId="2ADEF5CD" w14:textId="77777777" w:rsidR="001F1822" w:rsidRPr="00C12148" w:rsidRDefault="003E088C" w:rsidP="00E90BE8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93351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90BE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>
              <w:rPr>
                <w:szCs w:val="16"/>
              </w:rPr>
              <w:t xml:space="preserve"> </w:t>
            </w:r>
          </w:p>
        </w:tc>
      </w:tr>
      <w:tr w:rsidR="00AE3FA6" w:rsidRPr="00D23288" w14:paraId="4B7A5B64" w14:textId="77777777" w:rsidTr="00290D03">
        <w:trPr>
          <w:gridAfter w:val="1"/>
          <w:wAfter w:w="15" w:type="dxa"/>
          <w:trHeight w:val="20"/>
        </w:trPr>
        <w:tc>
          <w:tcPr>
            <w:tcW w:w="2748" w:type="dxa"/>
            <w:gridSpan w:val="20"/>
          </w:tcPr>
          <w:p w14:paraId="7FB09F6E" w14:textId="77777777" w:rsidR="00AE3FA6" w:rsidRDefault="003E088C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606561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E3FA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3FA6" w:rsidRPr="00C12148">
              <w:rPr>
                <w:szCs w:val="16"/>
              </w:rPr>
              <w:t xml:space="preserve"> окна внутрицеховые</w:t>
            </w:r>
            <w:r w:rsidR="00AE3FA6">
              <w:rPr>
                <w:szCs w:val="16"/>
              </w:rPr>
              <w:t xml:space="preserve"> </w:t>
            </w:r>
            <w:r w:rsidR="00AE3FA6" w:rsidRPr="00C12148">
              <w:rPr>
                <w:szCs w:val="16"/>
              </w:rPr>
              <w:t>(до 2 м)</w:t>
            </w:r>
          </w:p>
        </w:tc>
        <w:tc>
          <w:tcPr>
            <w:tcW w:w="2668" w:type="dxa"/>
            <w:gridSpan w:val="25"/>
          </w:tcPr>
          <w:p w14:paraId="35E140E3" w14:textId="112F4A3D" w:rsidR="00AE3FA6" w:rsidRDefault="003E088C" w:rsidP="00030B9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752623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7D0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3FA6" w:rsidRPr="009703CD">
              <w:rPr>
                <w:szCs w:val="16"/>
              </w:rPr>
              <w:t xml:space="preserve"> окна внешние (до 2 м)</w:t>
            </w:r>
          </w:p>
        </w:tc>
        <w:tc>
          <w:tcPr>
            <w:tcW w:w="1134" w:type="dxa"/>
            <w:gridSpan w:val="2"/>
          </w:tcPr>
          <w:p w14:paraId="1D831D1C" w14:textId="77777777" w:rsidR="00AE3FA6" w:rsidRDefault="003E088C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E3FA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3FA6" w:rsidRPr="00C12148">
              <w:rPr>
                <w:szCs w:val="16"/>
              </w:rPr>
              <w:t>шпильки</w:t>
            </w:r>
          </w:p>
        </w:tc>
        <w:tc>
          <w:tcPr>
            <w:tcW w:w="993" w:type="dxa"/>
            <w:gridSpan w:val="7"/>
          </w:tcPr>
          <w:p w14:paraId="4A006A14" w14:textId="77777777" w:rsidR="00AE3FA6" w:rsidRDefault="003E088C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841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E3FA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3FA6" w:rsidRPr="00C12148">
              <w:rPr>
                <w:szCs w:val="16"/>
              </w:rPr>
              <w:t>тележки</w:t>
            </w:r>
          </w:p>
        </w:tc>
        <w:tc>
          <w:tcPr>
            <w:tcW w:w="2267" w:type="dxa"/>
            <w:gridSpan w:val="9"/>
          </w:tcPr>
          <w:p w14:paraId="0CF24FDE" w14:textId="77777777" w:rsidR="00AE3FA6" w:rsidRDefault="003E088C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99244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E3FA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3FA6" w:rsidRPr="00C12148">
              <w:rPr>
                <w:szCs w:val="16"/>
              </w:rPr>
              <w:t>тележки подкатные</w:t>
            </w:r>
          </w:p>
        </w:tc>
        <w:tc>
          <w:tcPr>
            <w:tcW w:w="1561" w:type="dxa"/>
            <w:gridSpan w:val="4"/>
            <w:vAlign w:val="center"/>
          </w:tcPr>
          <w:p w14:paraId="46EEBFE1" w14:textId="77777777" w:rsidR="00AE3FA6" w:rsidRDefault="003E088C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E3FA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3FA6">
              <w:rPr>
                <w:szCs w:val="16"/>
              </w:rPr>
              <w:t xml:space="preserve"> </w:t>
            </w:r>
            <w:proofErr w:type="spellStart"/>
            <w:r w:rsidR="00AE3FA6" w:rsidRPr="00C12148">
              <w:rPr>
                <w:szCs w:val="16"/>
              </w:rPr>
              <w:t>бисквиторезки</w:t>
            </w:r>
            <w:proofErr w:type="spellEnd"/>
            <w:r w:rsidR="00AE3FA6" w:rsidRPr="00C12148">
              <w:rPr>
                <w:szCs w:val="16"/>
              </w:rPr>
              <w:t xml:space="preserve"> </w:t>
            </w:r>
          </w:p>
        </w:tc>
        <w:tc>
          <w:tcPr>
            <w:tcW w:w="2406" w:type="dxa"/>
            <w:gridSpan w:val="10"/>
            <w:tcMar>
              <w:left w:w="0" w:type="dxa"/>
              <w:right w:w="0" w:type="dxa"/>
            </w:tcMar>
            <w:vAlign w:val="center"/>
          </w:tcPr>
          <w:p w14:paraId="5043F879" w14:textId="77777777" w:rsidR="00AE3FA6" w:rsidRDefault="003E088C" w:rsidP="00DA0CFE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E3FA6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E3FA6" w:rsidRPr="00C12148">
              <w:rPr>
                <w:szCs w:val="16"/>
              </w:rPr>
              <w:t xml:space="preserve"> отсадочные машины</w:t>
            </w:r>
          </w:p>
        </w:tc>
        <w:tc>
          <w:tcPr>
            <w:tcW w:w="2694" w:type="dxa"/>
            <w:gridSpan w:val="5"/>
          </w:tcPr>
          <w:p w14:paraId="5AA01CB6" w14:textId="77777777" w:rsidR="00AE3FA6" w:rsidRDefault="003E088C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79738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E3FA6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E3FA6">
              <w:rPr>
                <w:szCs w:val="16"/>
              </w:rPr>
              <w:t xml:space="preserve"> </w:t>
            </w:r>
          </w:p>
        </w:tc>
      </w:tr>
      <w:tr w:rsidR="00DA0CFE" w:rsidRPr="00D23288" w14:paraId="49146D3D" w14:textId="77777777" w:rsidTr="00F34032">
        <w:trPr>
          <w:gridAfter w:val="1"/>
          <w:wAfter w:w="15" w:type="dxa"/>
          <w:trHeight w:val="20"/>
        </w:trPr>
        <w:tc>
          <w:tcPr>
            <w:tcW w:w="1445" w:type="dxa"/>
            <w:gridSpan w:val="5"/>
          </w:tcPr>
          <w:p w14:paraId="3010ED09" w14:textId="1CCC59E7" w:rsidR="00DA0CFE" w:rsidRPr="00C12148" w:rsidRDefault="003E088C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133931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proofErr w:type="spellStart"/>
            <w:r w:rsidR="00DA0CFE" w:rsidRPr="00C12148">
              <w:rPr>
                <w:szCs w:val="16"/>
              </w:rPr>
              <w:t>инсек</w:t>
            </w:r>
            <w:proofErr w:type="spellEnd"/>
            <w:r w:rsidR="00DA0CFE">
              <w:rPr>
                <w:szCs w:val="16"/>
              </w:rPr>
              <w:t>.</w:t>
            </w:r>
            <w:r w:rsidR="00DA0CFE" w:rsidRPr="00C12148">
              <w:rPr>
                <w:szCs w:val="16"/>
              </w:rPr>
              <w:t xml:space="preserve"> лампы</w:t>
            </w:r>
          </w:p>
        </w:tc>
        <w:tc>
          <w:tcPr>
            <w:tcW w:w="1784" w:type="dxa"/>
            <w:gridSpan w:val="20"/>
          </w:tcPr>
          <w:p w14:paraId="146246B7" w14:textId="77777777" w:rsidR="00DA0CFE" w:rsidRPr="00C12148" w:rsidRDefault="003E088C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034576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стерилизатор</w:t>
            </w:r>
            <w:r w:rsidR="00DA0CFE">
              <w:rPr>
                <w:szCs w:val="16"/>
              </w:rPr>
              <w:t>ы</w:t>
            </w:r>
          </w:p>
        </w:tc>
        <w:tc>
          <w:tcPr>
            <w:tcW w:w="2187" w:type="dxa"/>
            <w:gridSpan w:val="20"/>
          </w:tcPr>
          <w:p w14:paraId="193FA928" w14:textId="77777777" w:rsidR="00DA0CFE" w:rsidRPr="00C12148" w:rsidRDefault="003E088C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980533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F59D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бакт</w:t>
            </w:r>
            <w:r w:rsidR="00DA0CFE">
              <w:rPr>
                <w:szCs w:val="16"/>
              </w:rPr>
              <w:t>.</w:t>
            </w:r>
            <w:r w:rsidR="00DA0CFE" w:rsidRPr="00C12148">
              <w:rPr>
                <w:szCs w:val="16"/>
              </w:rPr>
              <w:t xml:space="preserve"> лампы</w:t>
            </w:r>
          </w:p>
        </w:tc>
        <w:tc>
          <w:tcPr>
            <w:tcW w:w="2127" w:type="dxa"/>
            <w:gridSpan w:val="9"/>
          </w:tcPr>
          <w:p w14:paraId="3A4932BB" w14:textId="77777777" w:rsidR="00DA0CFE" w:rsidRPr="00C12148" w:rsidRDefault="003E088C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578504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клетки для копчения</w:t>
            </w:r>
          </w:p>
        </w:tc>
        <w:tc>
          <w:tcPr>
            <w:tcW w:w="2267" w:type="dxa"/>
            <w:gridSpan w:val="9"/>
          </w:tcPr>
          <w:p w14:paraId="252C098D" w14:textId="77777777" w:rsidR="00DA0CFE" w:rsidRPr="00C12148" w:rsidRDefault="003E088C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28925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сетки для копчения</w:t>
            </w:r>
          </w:p>
        </w:tc>
        <w:tc>
          <w:tcPr>
            <w:tcW w:w="1561" w:type="dxa"/>
            <w:gridSpan w:val="4"/>
            <w:vAlign w:val="bottom"/>
          </w:tcPr>
          <w:p w14:paraId="257722FE" w14:textId="77777777" w:rsidR="00DA0CFE" w:rsidRPr="00C12148" w:rsidRDefault="003E088C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90BE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  <w:r w:rsidR="00DA0CFE" w:rsidRPr="00C12148">
              <w:rPr>
                <w:szCs w:val="16"/>
              </w:rPr>
              <w:t xml:space="preserve">тестомесы </w:t>
            </w:r>
          </w:p>
        </w:tc>
        <w:tc>
          <w:tcPr>
            <w:tcW w:w="2406" w:type="dxa"/>
            <w:gridSpan w:val="10"/>
            <w:tcMar>
              <w:left w:w="0" w:type="dxa"/>
              <w:right w:w="0" w:type="dxa"/>
            </w:tcMar>
            <w:vAlign w:val="bottom"/>
          </w:tcPr>
          <w:p w14:paraId="668629A9" w14:textId="77777777" w:rsidR="00DA0CFE" w:rsidRPr="00046637" w:rsidRDefault="003E088C" w:rsidP="00DA0CFE">
            <w:pPr>
              <w:pStyle w:val="--2"/>
              <w:ind w:left="156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90BE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proofErr w:type="spellStart"/>
            <w:r w:rsidR="00DA0CFE" w:rsidRPr="00C12148">
              <w:rPr>
                <w:szCs w:val="16"/>
              </w:rPr>
              <w:t>тестоделители</w:t>
            </w:r>
            <w:proofErr w:type="spellEnd"/>
          </w:p>
        </w:tc>
        <w:tc>
          <w:tcPr>
            <w:tcW w:w="2694" w:type="dxa"/>
            <w:gridSpan w:val="5"/>
          </w:tcPr>
          <w:p w14:paraId="43F92BDC" w14:textId="77777777" w:rsidR="00DA0CFE" w:rsidRPr="00C12148" w:rsidRDefault="003E088C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78947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</w:p>
        </w:tc>
      </w:tr>
      <w:tr w:rsidR="00F34032" w:rsidRPr="00D23288" w14:paraId="0167DDF0" w14:textId="77777777" w:rsidTr="00F34032">
        <w:trPr>
          <w:gridAfter w:val="1"/>
          <w:wAfter w:w="15" w:type="dxa"/>
          <w:trHeight w:val="20"/>
        </w:trPr>
        <w:tc>
          <w:tcPr>
            <w:tcW w:w="3913" w:type="dxa"/>
            <w:gridSpan w:val="38"/>
          </w:tcPr>
          <w:p w14:paraId="2FAFA097" w14:textId="13CA24E8" w:rsidR="00F34032" w:rsidRPr="00F83558" w:rsidRDefault="003E088C" w:rsidP="001F1822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096905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34032" w:rsidRPr="00B81C8D">
              <w:rPr>
                <w:szCs w:val="16"/>
              </w:rPr>
              <w:t xml:space="preserve"> стеллажи складские </w:t>
            </w:r>
            <w:sdt>
              <w:sdtPr>
                <w:rPr>
                  <w:szCs w:val="16"/>
                </w:rPr>
                <w:id w:val="-147005426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34032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106414834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34032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503" w:type="dxa"/>
            <w:gridSpan w:val="7"/>
          </w:tcPr>
          <w:p w14:paraId="7FB09C1D" w14:textId="641CE9B7" w:rsidR="00F34032" w:rsidRPr="00F83558" w:rsidRDefault="003E088C" w:rsidP="00F34032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915146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6747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>
              <w:rPr>
                <w:szCs w:val="16"/>
              </w:rPr>
              <w:t xml:space="preserve"> </w:t>
            </w:r>
            <w:r w:rsidR="00F34032" w:rsidRPr="00FA33E7">
              <w:rPr>
                <w:szCs w:val="16"/>
              </w:rPr>
              <w:t>тех</w:t>
            </w:r>
            <w:r w:rsidR="00F34032">
              <w:rPr>
                <w:szCs w:val="16"/>
              </w:rPr>
              <w:t>.</w:t>
            </w:r>
            <w:r w:rsidR="00F34032" w:rsidRPr="00FA33E7">
              <w:rPr>
                <w:szCs w:val="16"/>
              </w:rPr>
              <w:t xml:space="preserve"> </w:t>
            </w:r>
            <w:r w:rsidR="00F34032">
              <w:rPr>
                <w:szCs w:val="16"/>
              </w:rPr>
              <w:t>мойки</w:t>
            </w:r>
          </w:p>
        </w:tc>
        <w:tc>
          <w:tcPr>
            <w:tcW w:w="2127" w:type="dxa"/>
            <w:gridSpan w:val="9"/>
          </w:tcPr>
          <w:p w14:paraId="35620DE1" w14:textId="77777777" w:rsidR="00F34032" w:rsidRPr="00C12148" w:rsidRDefault="003E088C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34032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>отсадочные мешки</w:t>
            </w:r>
          </w:p>
        </w:tc>
        <w:tc>
          <w:tcPr>
            <w:tcW w:w="2267" w:type="dxa"/>
            <w:gridSpan w:val="9"/>
          </w:tcPr>
          <w:p w14:paraId="0DBB48A2" w14:textId="77777777" w:rsidR="00F34032" w:rsidRPr="00C12148" w:rsidRDefault="003E088C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56135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3403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>силапеновые коврики</w:t>
            </w:r>
          </w:p>
        </w:tc>
        <w:tc>
          <w:tcPr>
            <w:tcW w:w="2124" w:type="dxa"/>
            <w:gridSpan w:val="10"/>
            <w:vAlign w:val="center"/>
          </w:tcPr>
          <w:p w14:paraId="64DE24CC" w14:textId="77777777" w:rsidR="00F34032" w:rsidRPr="00C12148" w:rsidRDefault="003E088C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90BE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>
              <w:rPr>
                <w:szCs w:val="16"/>
              </w:rPr>
              <w:t xml:space="preserve"> </w:t>
            </w:r>
            <w:proofErr w:type="spellStart"/>
            <w:r w:rsidR="00F34032" w:rsidRPr="00C12148">
              <w:rPr>
                <w:szCs w:val="16"/>
              </w:rPr>
              <w:t>тестоокруглители</w:t>
            </w:r>
            <w:proofErr w:type="spellEnd"/>
            <w:r w:rsidR="00F34032" w:rsidRPr="00C12148">
              <w:rPr>
                <w:szCs w:val="16"/>
              </w:rPr>
              <w:t xml:space="preserve"> </w:t>
            </w:r>
          </w:p>
        </w:tc>
        <w:tc>
          <w:tcPr>
            <w:tcW w:w="1843" w:type="dxa"/>
            <w:gridSpan w:val="4"/>
            <w:vAlign w:val="center"/>
          </w:tcPr>
          <w:p w14:paraId="39369DEC" w14:textId="77777777" w:rsidR="00F34032" w:rsidRPr="00046637" w:rsidRDefault="003E088C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90BE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34032" w:rsidRPr="00C12148">
              <w:rPr>
                <w:szCs w:val="16"/>
              </w:rPr>
              <w:t>тестораскатки</w:t>
            </w:r>
            <w:proofErr w:type="spellEnd"/>
          </w:p>
        </w:tc>
        <w:tc>
          <w:tcPr>
            <w:tcW w:w="2694" w:type="dxa"/>
            <w:gridSpan w:val="5"/>
          </w:tcPr>
          <w:p w14:paraId="7F552B37" w14:textId="77777777" w:rsidR="00F34032" w:rsidRPr="00C12148" w:rsidRDefault="003E088C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7659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34032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 xml:space="preserve"> </w:t>
            </w:r>
          </w:p>
        </w:tc>
      </w:tr>
      <w:tr w:rsidR="00F34032" w:rsidRPr="00D23288" w14:paraId="22EC219A" w14:textId="77777777" w:rsidTr="00290D03">
        <w:trPr>
          <w:trHeight w:val="20"/>
        </w:trPr>
        <w:tc>
          <w:tcPr>
            <w:tcW w:w="2265" w:type="dxa"/>
            <w:gridSpan w:val="14"/>
          </w:tcPr>
          <w:p w14:paraId="08B9E488" w14:textId="4D4E790F" w:rsidR="00F34032" w:rsidRPr="005A42B3" w:rsidRDefault="003E088C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14166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7D0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 xml:space="preserve"> отопительные приборы</w:t>
            </w:r>
          </w:p>
        </w:tc>
        <w:tc>
          <w:tcPr>
            <w:tcW w:w="1425" w:type="dxa"/>
            <w:gridSpan w:val="22"/>
          </w:tcPr>
          <w:p w14:paraId="5E80EC8E" w14:textId="1C751927" w:rsidR="00F34032" w:rsidRPr="005A42B3" w:rsidRDefault="003E088C" w:rsidP="00F3403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94648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6747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 xml:space="preserve"> доз. </w:t>
            </w:r>
            <w:r w:rsidR="00F34032">
              <w:rPr>
                <w:szCs w:val="16"/>
              </w:rPr>
              <w:t>системы</w:t>
            </w:r>
          </w:p>
        </w:tc>
        <w:tc>
          <w:tcPr>
            <w:tcW w:w="1726" w:type="dxa"/>
            <w:gridSpan w:val="9"/>
          </w:tcPr>
          <w:p w14:paraId="12FFDCF1" w14:textId="26BB2B28" w:rsidR="00F34032" w:rsidRPr="005A42B3" w:rsidRDefault="003E088C" w:rsidP="00F3403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259790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6747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12F7B">
              <w:rPr>
                <w:szCs w:val="16"/>
              </w:rPr>
              <w:t xml:space="preserve"> часы </w:t>
            </w:r>
            <w:sdt>
              <w:sdtPr>
                <w:rPr>
                  <w:szCs w:val="16"/>
                </w:rPr>
                <w:id w:val="303109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12F7B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12F7B" w:rsidRPr="00D23288">
              <w:rPr>
                <w:szCs w:val="16"/>
              </w:rPr>
              <w:t xml:space="preserve"> </w:t>
            </w:r>
            <w:r w:rsidR="00D12F7B">
              <w:rPr>
                <w:szCs w:val="16"/>
              </w:rPr>
              <w:t>М/Н</w:t>
            </w:r>
          </w:p>
        </w:tc>
        <w:tc>
          <w:tcPr>
            <w:tcW w:w="4409" w:type="dxa"/>
            <w:gridSpan w:val="20"/>
          </w:tcPr>
          <w:p w14:paraId="7CCBC125" w14:textId="77777777" w:rsidR="00F34032" w:rsidRPr="00C12148" w:rsidRDefault="003E088C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3403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>корзины для расстойки теста</w:t>
            </w:r>
          </w:p>
        </w:tc>
        <w:tc>
          <w:tcPr>
            <w:tcW w:w="2124" w:type="dxa"/>
            <w:gridSpan w:val="9"/>
            <w:tcMar>
              <w:right w:w="0" w:type="dxa"/>
            </w:tcMar>
            <w:vAlign w:val="center"/>
          </w:tcPr>
          <w:p w14:paraId="2FBDA01A" w14:textId="77777777" w:rsidR="00F34032" w:rsidRPr="00C12148" w:rsidRDefault="003E088C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340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>
              <w:rPr>
                <w:szCs w:val="16"/>
              </w:rPr>
              <w:t xml:space="preserve"> </w:t>
            </w:r>
            <w:r w:rsidR="00F34032" w:rsidRPr="00C12148">
              <w:rPr>
                <w:szCs w:val="16"/>
              </w:rPr>
              <w:t>прессы для теста</w:t>
            </w:r>
          </w:p>
        </w:tc>
        <w:tc>
          <w:tcPr>
            <w:tcW w:w="1843" w:type="dxa"/>
            <w:gridSpan w:val="4"/>
            <w:tcMar>
              <w:left w:w="0" w:type="dxa"/>
              <w:right w:w="0" w:type="dxa"/>
            </w:tcMar>
            <w:vAlign w:val="center"/>
          </w:tcPr>
          <w:p w14:paraId="18B3E26F" w14:textId="77777777" w:rsidR="00F34032" w:rsidRPr="009F30FD" w:rsidRDefault="003E088C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93825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340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9F30FD">
              <w:rPr>
                <w:szCs w:val="16"/>
              </w:rPr>
              <w:t xml:space="preserve"> </w:t>
            </w:r>
            <w:r w:rsidR="00F34032">
              <w:rPr>
                <w:szCs w:val="16"/>
              </w:rPr>
              <w:t>мясорубки</w:t>
            </w:r>
          </w:p>
        </w:tc>
        <w:tc>
          <w:tcPr>
            <w:tcW w:w="2694" w:type="dxa"/>
            <w:gridSpan w:val="5"/>
            <w:vAlign w:val="center"/>
          </w:tcPr>
          <w:p w14:paraId="48027FC2" w14:textId="77777777" w:rsidR="00F34032" w:rsidRPr="00C12148" w:rsidRDefault="003E088C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7318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34032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 xml:space="preserve"> </w:t>
            </w:r>
          </w:p>
        </w:tc>
      </w:tr>
      <w:tr w:rsidR="00F34032" w:rsidRPr="00D23288" w14:paraId="0B594342" w14:textId="77777777" w:rsidTr="00F34032">
        <w:trPr>
          <w:gridAfter w:val="1"/>
          <w:wAfter w:w="15" w:type="dxa"/>
          <w:trHeight w:val="20"/>
        </w:trPr>
        <w:tc>
          <w:tcPr>
            <w:tcW w:w="1445" w:type="dxa"/>
            <w:gridSpan w:val="5"/>
          </w:tcPr>
          <w:p w14:paraId="57D1C88A" w14:textId="0585A898" w:rsidR="00F34032" w:rsidRPr="00C12148" w:rsidRDefault="003E088C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954602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34032" w:rsidRPr="00C12148">
              <w:rPr>
                <w:szCs w:val="16"/>
              </w:rPr>
              <w:t xml:space="preserve"> двери</w:t>
            </w:r>
            <w:r w:rsidR="00F34032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6854494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7451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34032" w:rsidRPr="00D23288">
              <w:rPr>
                <w:szCs w:val="16"/>
              </w:rPr>
              <w:t xml:space="preserve"> </w:t>
            </w:r>
            <w:r w:rsidR="00F34032">
              <w:rPr>
                <w:szCs w:val="16"/>
              </w:rPr>
              <w:t>М</w:t>
            </w:r>
          </w:p>
        </w:tc>
        <w:tc>
          <w:tcPr>
            <w:tcW w:w="1705" w:type="dxa"/>
            <w:gridSpan w:val="19"/>
          </w:tcPr>
          <w:p w14:paraId="26074DCC" w14:textId="1602F9A2" w:rsidR="00F34032" w:rsidRPr="00C12148" w:rsidRDefault="003E088C" w:rsidP="00F3403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80227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34032" w:rsidRPr="005A42B3">
              <w:rPr>
                <w:szCs w:val="16"/>
              </w:rPr>
              <w:t xml:space="preserve"> </w:t>
            </w:r>
            <w:r w:rsidR="00F34032">
              <w:rPr>
                <w:szCs w:val="16"/>
              </w:rPr>
              <w:t xml:space="preserve">роллеты </w:t>
            </w:r>
            <w:sdt>
              <w:sdtPr>
                <w:rPr>
                  <w:szCs w:val="16"/>
                </w:rPr>
                <w:id w:val="2694433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7451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34032" w:rsidRPr="00D23288">
              <w:rPr>
                <w:szCs w:val="16"/>
              </w:rPr>
              <w:t xml:space="preserve"> </w:t>
            </w:r>
            <w:r w:rsidR="00F34032">
              <w:rPr>
                <w:szCs w:val="16"/>
              </w:rPr>
              <w:t>М</w:t>
            </w:r>
          </w:p>
        </w:tc>
        <w:tc>
          <w:tcPr>
            <w:tcW w:w="2266" w:type="dxa"/>
            <w:gridSpan w:val="21"/>
          </w:tcPr>
          <w:p w14:paraId="014041A9" w14:textId="77777777" w:rsidR="00F34032" w:rsidRPr="00C12148" w:rsidRDefault="003E088C" w:rsidP="00F3403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081252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340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>
              <w:rPr>
                <w:szCs w:val="16"/>
              </w:rPr>
              <w:t xml:space="preserve"> ограждения </w:t>
            </w:r>
            <w:sdt>
              <w:sdtPr>
                <w:rPr>
                  <w:szCs w:val="16"/>
                </w:rPr>
                <w:id w:val="19401694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34032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34032" w:rsidRPr="00D23288">
              <w:rPr>
                <w:szCs w:val="16"/>
              </w:rPr>
              <w:t xml:space="preserve"> </w:t>
            </w:r>
            <w:r w:rsidR="00F34032">
              <w:rPr>
                <w:szCs w:val="16"/>
              </w:rPr>
              <w:t>М/Н</w:t>
            </w:r>
          </w:p>
        </w:tc>
        <w:tc>
          <w:tcPr>
            <w:tcW w:w="4394" w:type="dxa"/>
            <w:gridSpan w:val="18"/>
          </w:tcPr>
          <w:p w14:paraId="1923ACDD" w14:textId="77777777" w:rsidR="00F34032" w:rsidRPr="00C12148" w:rsidRDefault="003E088C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3403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>
              <w:rPr>
                <w:szCs w:val="16"/>
              </w:rPr>
              <w:t xml:space="preserve">контейнеры </w:t>
            </w:r>
            <w:r w:rsidR="00F34032" w:rsidRPr="00F16016">
              <w:rPr>
                <w:szCs w:val="16"/>
              </w:rPr>
              <w:t>Big</w:t>
            </w:r>
            <w:r w:rsidR="00F34032">
              <w:rPr>
                <w:szCs w:val="16"/>
              </w:rPr>
              <w:t>-</w:t>
            </w:r>
            <w:r w:rsidR="00F34032" w:rsidRPr="00F16016">
              <w:rPr>
                <w:szCs w:val="16"/>
              </w:rPr>
              <w:t>Box</w:t>
            </w:r>
            <w:r w:rsidR="00F34032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94542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3403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>
              <w:rPr>
                <w:szCs w:val="16"/>
              </w:rPr>
              <w:t>П</w:t>
            </w:r>
            <w:r w:rsidR="00F34032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737519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3403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>
              <w:rPr>
                <w:szCs w:val="16"/>
              </w:rPr>
              <w:t>Н</w:t>
            </w:r>
          </w:p>
        </w:tc>
        <w:tc>
          <w:tcPr>
            <w:tcW w:w="2124" w:type="dxa"/>
            <w:gridSpan w:val="10"/>
            <w:vAlign w:val="center"/>
          </w:tcPr>
          <w:p w14:paraId="08AB642B" w14:textId="77777777" w:rsidR="00F34032" w:rsidRPr="00C12148" w:rsidRDefault="003E088C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011493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3403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 xml:space="preserve"> </w:t>
            </w:r>
            <w:r w:rsidR="00F34032">
              <w:rPr>
                <w:szCs w:val="16"/>
              </w:rPr>
              <w:t>рентгены</w:t>
            </w:r>
          </w:p>
        </w:tc>
        <w:tc>
          <w:tcPr>
            <w:tcW w:w="1843" w:type="dxa"/>
            <w:gridSpan w:val="4"/>
            <w:vAlign w:val="center"/>
          </w:tcPr>
          <w:p w14:paraId="322E8859" w14:textId="77777777" w:rsidR="00F34032" w:rsidRPr="009F30FD" w:rsidRDefault="003E088C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34032" w:rsidRPr="009F30FD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proofErr w:type="spellStart"/>
            <w:r w:rsidR="00F34032" w:rsidRPr="00C12148">
              <w:rPr>
                <w:szCs w:val="16"/>
              </w:rPr>
              <w:t>тарталетницы</w:t>
            </w:r>
            <w:proofErr w:type="spellEnd"/>
          </w:p>
        </w:tc>
        <w:tc>
          <w:tcPr>
            <w:tcW w:w="2694" w:type="dxa"/>
            <w:gridSpan w:val="5"/>
            <w:vAlign w:val="center"/>
          </w:tcPr>
          <w:p w14:paraId="3E317B70" w14:textId="77777777" w:rsidR="00F34032" w:rsidRPr="00C12148" w:rsidRDefault="003E088C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75860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340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</w:tr>
      <w:tr w:rsidR="001F1822" w:rsidRPr="00D23288" w14:paraId="392B9EE2" w14:textId="77777777" w:rsidTr="00F34032">
        <w:trPr>
          <w:gridAfter w:val="1"/>
          <w:wAfter w:w="15" w:type="dxa"/>
          <w:trHeight w:val="20"/>
        </w:trPr>
        <w:tc>
          <w:tcPr>
            <w:tcW w:w="5416" w:type="dxa"/>
            <w:gridSpan w:val="45"/>
          </w:tcPr>
          <w:p w14:paraId="7A75E263" w14:textId="4B5521D5" w:rsidR="001F1822" w:rsidRPr="00C12148" w:rsidRDefault="003E088C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86141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6747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держатели </w:t>
            </w:r>
            <w:sdt>
              <w:sdtPr>
                <w:rPr>
                  <w:szCs w:val="16"/>
                </w:rPr>
                <w:id w:val="-2082052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182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Н </w:t>
            </w:r>
            <w:sdt>
              <w:sdtPr>
                <w:rPr>
                  <w:szCs w:val="16"/>
                </w:rPr>
                <w:id w:val="1595678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6747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Д </w:t>
            </w:r>
            <w:sdt>
              <w:sdtPr>
                <w:rPr>
                  <w:szCs w:val="16"/>
                </w:rPr>
                <w:id w:val="14066418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182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К</w:t>
            </w:r>
            <w:r w:rsidR="001F1822">
              <w:rPr>
                <w:szCs w:val="16"/>
              </w:rPr>
              <w:t>Ф</w:t>
            </w:r>
            <w:r w:rsidR="001F1822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88408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182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</w:t>
            </w:r>
            <w:r w:rsidR="001F1822">
              <w:rPr>
                <w:szCs w:val="16"/>
              </w:rPr>
              <w:t xml:space="preserve">КМ </w:t>
            </w:r>
            <w:sdt>
              <w:sdtPr>
                <w:rPr>
                  <w:szCs w:val="16"/>
                </w:rPr>
                <w:id w:val="-20986988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</w:t>
            </w:r>
            <w:r w:rsidR="001F1822">
              <w:rPr>
                <w:szCs w:val="16"/>
              </w:rPr>
              <w:t xml:space="preserve">УИ </w:t>
            </w:r>
            <w:sdt>
              <w:sdtPr>
                <w:rPr>
                  <w:szCs w:val="16"/>
                </w:rPr>
                <w:id w:val="-6310924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182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</w:t>
            </w:r>
            <w:r w:rsidR="001F1822">
              <w:rPr>
                <w:szCs w:val="16"/>
              </w:rPr>
              <w:t xml:space="preserve">МП </w:t>
            </w:r>
            <w:sdt>
              <w:sdtPr>
                <w:rPr>
                  <w:szCs w:val="16"/>
                </w:rPr>
                <w:id w:val="19335450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182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</w:t>
            </w:r>
          </w:p>
        </w:tc>
        <w:tc>
          <w:tcPr>
            <w:tcW w:w="4394" w:type="dxa"/>
            <w:gridSpan w:val="18"/>
          </w:tcPr>
          <w:p w14:paraId="177ADEA3" w14:textId="77777777" w:rsidR="001F1822" w:rsidRPr="00C12148" w:rsidRDefault="003E088C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182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>
              <w:t xml:space="preserve"> </w:t>
            </w:r>
            <w:r w:rsidR="001F1822">
              <w:rPr>
                <w:szCs w:val="16"/>
              </w:rPr>
              <w:t>к</w:t>
            </w:r>
            <w:r w:rsidR="001F1822" w:rsidRPr="00F16016">
              <w:rPr>
                <w:szCs w:val="16"/>
              </w:rPr>
              <w:t>онтейнер</w:t>
            </w:r>
            <w:r w:rsidR="001F1822">
              <w:rPr>
                <w:szCs w:val="16"/>
              </w:rPr>
              <w:t>ы</w:t>
            </w:r>
            <w:r w:rsidR="001F1822" w:rsidRPr="00F16016">
              <w:rPr>
                <w:szCs w:val="16"/>
              </w:rPr>
              <w:t xml:space="preserve"> для сыпучих продуктов</w:t>
            </w:r>
          </w:p>
        </w:tc>
        <w:tc>
          <w:tcPr>
            <w:tcW w:w="3967" w:type="dxa"/>
            <w:gridSpan w:val="14"/>
            <w:vAlign w:val="center"/>
          </w:tcPr>
          <w:p w14:paraId="5FBBD1A1" w14:textId="77777777" w:rsidR="001F1822" w:rsidRPr="009F30FD" w:rsidRDefault="003E088C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1822" w:rsidRPr="009F30FD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1822">
              <w:rPr>
                <w:szCs w:val="16"/>
              </w:rPr>
              <w:t xml:space="preserve"> </w:t>
            </w:r>
            <w:r w:rsidR="001F1822" w:rsidRPr="00C12148">
              <w:rPr>
                <w:szCs w:val="16"/>
              </w:rPr>
              <w:t>вакуумные роторные шприцы</w:t>
            </w:r>
          </w:p>
        </w:tc>
        <w:tc>
          <w:tcPr>
            <w:tcW w:w="2694" w:type="dxa"/>
            <w:gridSpan w:val="5"/>
            <w:vAlign w:val="center"/>
          </w:tcPr>
          <w:p w14:paraId="4365F317" w14:textId="77777777" w:rsidR="001F1822" w:rsidRPr="00C12148" w:rsidRDefault="003E088C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1822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</w:t>
            </w:r>
          </w:p>
        </w:tc>
      </w:tr>
      <w:tr w:rsidR="00DA0CFE" w:rsidRPr="00D23288" w14:paraId="2C617E41" w14:textId="77777777" w:rsidTr="00F34032">
        <w:trPr>
          <w:gridAfter w:val="1"/>
          <w:wAfter w:w="15" w:type="dxa"/>
          <w:trHeight w:val="20"/>
        </w:trPr>
        <w:tc>
          <w:tcPr>
            <w:tcW w:w="1070" w:type="dxa"/>
            <w:gridSpan w:val="3"/>
          </w:tcPr>
          <w:p w14:paraId="597B22A9" w14:textId="0C6E6B07" w:rsidR="00DA0CFE" w:rsidRPr="00C12148" w:rsidRDefault="003E088C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5035984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A0CFE" w:rsidRPr="00C12148">
              <w:rPr>
                <w:szCs w:val="16"/>
              </w:rPr>
              <w:t xml:space="preserve"> паллеты</w:t>
            </w:r>
          </w:p>
        </w:tc>
        <w:tc>
          <w:tcPr>
            <w:tcW w:w="1053" w:type="dxa"/>
            <w:gridSpan w:val="9"/>
          </w:tcPr>
          <w:p w14:paraId="63ED9013" w14:textId="0A7521D9" w:rsidR="00DA0CFE" w:rsidRPr="00C12148" w:rsidRDefault="003E088C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6167196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6747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подкаты</w:t>
            </w:r>
          </w:p>
        </w:tc>
        <w:tc>
          <w:tcPr>
            <w:tcW w:w="1190" w:type="dxa"/>
            <w:gridSpan w:val="15"/>
          </w:tcPr>
          <w:p w14:paraId="2BBD0B36" w14:textId="77777777" w:rsidR="00DA0CFE" w:rsidRPr="00C12148" w:rsidRDefault="003E088C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44665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F59D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под</w:t>
            </w:r>
            <w:r w:rsidR="00DA0CFE">
              <w:rPr>
                <w:szCs w:val="16"/>
              </w:rPr>
              <w:t>ставки</w:t>
            </w:r>
          </w:p>
        </w:tc>
        <w:tc>
          <w:tcPr>
            <w:tcW w:w="2103" w:type="dxa"/>
            <w:gridSpan w:val="18"/>
          </w:tcPr>
          <w:p w14:paraId="0E63D616" w14:textId="77777777" w:rsidR="00DA0CFE" w:rsidRPr="00C12148" w:rsidRDefault="003E088C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8013504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r w:rsidR="00DA0CFE">
              <w:rPr>
                <w:szCs w:val="16"/>
              </w:rPr>
              <w:t>лестницы перед.</w:t>
            </w:r>
          </w:p>
        </w:tc>
        <w:tc>
          <w:tcPr>
            <w:tcW w:w="2100" w:type="dxa"/>
            <w:gridSpan w:val="8"/>
          </w:tcPr>
          <w:p w14:paraId="2718B7B3" w14:textId="77777777" w:rsidR="00DA0CFE" w:rsidRPr="00C12148" w:rsidRDefault="003E088C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листы от шпилек </w:t>
            </w:r>
          </w:p>
        </w:tc>
        <w:tc>
          <w:tcPr>
            <w:tcW w:w="2294" w:type="dxa"/>
            <w:gridSpan w:val="10"/>
          </w:tcPr>
          <w:p w14:paraId="7A4C2038" w14:textId="77777777" w:rsidR="00DA0CFE" w:rsidRPr="00C12148" w:rsidRDefault="003E088C" w:rsidP="00DA0CFE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DA0CFE" w:rsidRPr="00C12148">
              <w:rPr>
                <w:rFonts w:eastAsia="Times New Roman"/>
                <w:szCs w:val="16"/>
              </w:rPr>
              <w:t>расстоеч</w:t>
            </w:r>
            <w:proofErr w:type="spellEnd"/>
            <w:r w:rsidR="00DA0CFE">
              <w:rPr>
                <w:rFonts w:eastAsia="Times New Roman"/>
                <w:szCs w:val="16"/>
              </w:rPr>
              <w:t>.</w:t>
            </w:r>
            <w:r w:rsidR="00DA0CFE" w:rsidRPr="00C12148">
              <w:rPr>
                <w:rFonts w:eastAsia="Times New Roman"/>
                <w:szCs w:val="16"/>
              </w:rPr>
              <w:t xml:space="preserve"> </w:t>
            </w:r>
            <w:proofErr w:type="spellStart"/>
            <w:r w:rsidR="00DA0CFE" w:rsidRPr="00C12148">
              <w:rPr>
                <w:rFonts w:eastAsia="Times New Roman"/>
                <w:szCs w:val="16"/>
              </w:rPr>
              <w:t>термочехлы</w:t>
            </w:r>
            <w:proofErr w:type="spellEnd"/>
          </w:p>
        </w:tc>
        <w:tc>
          <w:tcPr>
            <w:tcW w:w="3967" w:type="dxa"/>
            <w:gridSpan w:val="14"/>
            <w:vAlign w:val="center"/>
          </w:tcPr>
          <w:p w14:paraId="557D0E83" w14:textId="77777777" w:rsidR="00DA0CFE" w:rsidRPr="00C12148" w:rsidRDefault="003E088C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  <w:r w:rsidR="00DA0CFE" w:rsidRPr="00C12148">
              <w:rPr>
                <w:szCs w:val="16"/>
              </w:rPr>
              <w:t>распылители</w:t>
            </w:r>
            <w:r w:rsidR="00DA0CFE">
              <w:rPr>
                <w:szCs w:val="16"/>
              </w:rPr>
              <w:t xml:space="preserve"> </w:t>
            </w:r>
            <w:r w:rsidR="00DA0CFE" w:rsidRPr="00C12148">
              <w:rPr>
                <w:szCs w:val="16"/>
              </w:rPr>
              <w:t>пневматические</w:t>
            </w:r>
          </w:p>
        </w:tc>
        <w:tc>
          <w:tcPr>
            <w:tcW w:w="2694" w:type="dxa"/>
            <w:gridSpan w:val="5"/>
            <w:vAlign w:val="center"/>
          </w:tcPr>
          <w:p w14:paraId="39A28F55" w14:textId="77777777" w:rsidR="00DA0CFE" w:rsidRPr="00C12148" w:rsidRDefault="003E088C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</w:p>
        </w:tc>
      </w:tr>
      <w:tr w:rsidR="00DA0CFE" w:rsidRPr="00D23288" w14:paraId="2B4EB3F8" w14:textId="77777777" w:rsidTr="00F34032">
        <w:trPr>
          <w:gridAfter w:val="1"/>
          <w:wAfter w:w="15" w:type="dxa"/>
          <w:trHeight w:val="20"/>
        </w:trPr>
        <w:tc>
          <w:tcPr>
            <w:tcW w:w="2265" w:type="dxa"/>
            <w:gridSpan w:val="14"/>
          </w:tcPr>
          <w:p w14:paraId="33355D4E" w14:textId="17409DD5" w:rsidR="00DA0CFE" w:rsidRPr="00FA33E7" w:rsidRDefault="003E088C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0632128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A0CFE" w:rsidRPr="00C12148">
              <w:rPr>
                <w:szCs w:val="16"/>
              </w:rPr>
              <w:t>гидравлические тележки</w:t>
            </w:r>
          </w:p>
        </w:tc>
        <w:tc>
          <w:tcPr>
            <w:tcW w:w="1569" w:type="dxa"/>
            <w:gridSpan w:val="23"/>
          </w:tcPr>
          <w:p w14:paraId="21493D13" w14:textId="3532EEEF" w:rsidR="00DA0CFE" w:rsidRPr="00FA33E7" w:rsidRDefault="003E088C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43785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A0CFE" w:rsidRPr="00C12148">
              <w:rPr>
                <w:szCs w:val="16"/>
              </w:rPr>
              <w:t xml:space="preserve"> погрузчики</w:t>
            </w:r>
          </w:p>
        </w:tc>
        <w:tc>
          <w:tcPr>
            <w:tcW w:w="1582" w:type="dxa"/>
            <w:gridSpan w:val="8"/>
          </w:tcPr>
          <w:p w14:paraId="11B8BD2C" w14:textId="25B76BF3" w:rsidR="00DA0CFE" w:rsidRPr="00FA33E7" w:rsidRDefault="003E088C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00107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A0CFE" w:rsidRPr="00C12148">
              <w:rPr>
                <w:szCs w:val="16"/>
              </w:rPr>
              <w:t>штабелёры</w:t>
            </w:r>
          </w:p>
        </w:tc>
        <w:tc>
          <w:tcPr>
            <w:tcW w:w="4394" w:type="dxa"/>
            <w:gridSpan w:val="18"/>
          </w:tcPr>
          <w:p w14:paraId="773E0E75" w14:textId="77777777" w:rsidR="00DA0CFE" w:rsidRPr="00C12148" w:rsidRDefault="003E088C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795722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>изотермические контейнеры</w:t>
            </w:r>
          </w:p>
        </w:tc>
        <w:tc>
          <w:tcPr>
            <w:tcW w:w="1812" w:type="dxa"/>
            <w:gridSpan w:val="6"/>
            <w:vAlign w:val="bottom"/>
          </w:tcPr>
          <w:p w14:paraId="22BD97AA" w14:textId="77777777" w:rsidR="00DA0CFE" w:rsidRPr="00C12148" w:rsidRDefault="003E088C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  <w:r w:rsidR="00DA0CFE" w:rsidRPr="00C12148">
              <w:rPr>
                <w:szCs w:val="16"/>
              </w:rPr>
              <w:t>термощупы</w:t>
            </w:r>
          </w:p>
        </w:tc>
        <w:tc>
          <w:tcPr>
            <w:tcW w:w="2155" w:type="dxa"/>
            <w:gridSpan w:val="8"/>
            <w:vAlign w:val="bottom"/>
          </w:tcPr>
          <w:p w14:paraId="5E7023A8" w14:textId="77777777" w:rsidR="00DA0CFE" w:rsidRPr="00C12148" w:rsidRDefault="003E088C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>дробилки</w:t>
            </w:r>
          </w:p>
        </w:tc>
        <w:tc>
          <w:tcPr>
            <w:tcW w:w="2694" w:type="dxa"/>
            <w:gridSpan w:val="5"/>
            <w:vAlign w:val="center"/>
          </w:tcPr>
          <w:p w14:paraId="0F14C824" w14:textId="77777777" w:rsidR="00DA0CFE" w:rsidRPr="00C12148" w:rsidRDefault="003E088C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</w:p>
        </w:tc>
      </w:tr>
      <w:tr w:rsidR="00DA0CFE" w:rsidRPr="00D23288" w14:paraId="4F1F1C50" w14:textId="77777777" w:rsidTr="00F34032">
        <w:trPr>
          <w:gridAfter w:val="1"/>
          <w:wAfter w:w="15" w:type="dxa"/>
          <w:trHeight w:val="20"/>
        </w:trPr>
        <w:tc>
          <w:tcPr>
            <w:tcW w:w="2401" w:type="dxa"/>
            <w:gridSpan w:val="16"/>
          </w:tcPr>
          <w:p w14:paraId="055AEEFD" w14:textId="50C0423E" w:rsidR="00DA0CFE" w:rsidRPr="00FA33E7" w:rsidRDefault="003E088C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734985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  <w:r w:rsidR="00DA0CFE" w:rsidRPr="00C12148">
              <w:rPr>
                <w:szCs w:val="16"/>
              </w:rPr>
              <w:t>контейнеры для отходов</w:t>
            </w:r>
          </w:p>
        </w:tc>
        <w:tc>
          <w:tcPr>
            <w:tcW w:w="3015" w:type="dxa"/>
            <w:gridSpan w:val="29"/>
          </w:tcPr>
          <w:p w14:paraId="0C8F14BD" w14:textId="77777777" w:rsidR="00DA0CFE" w:rsidRPr="00FA33E7" w:rsidRDefault="003E088C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34506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  <w:r w:rsidR="00DA0CFE" w:rsidRPr="00C12148">
              <w:rPr>
                <w:szCs w:val="16"/>
              </w:rPr>
              <w:t xml:space="preserve">контейнеры для </w:t>
            </w:r>
            <w:r w:rsidR="00DA0CFE">
              <w:rPr>
                <w:szCs w:val="16"/>
              </w:rPr>
              <w:t>мусора</w:t>
            </w:r>
          </w:p>
        </w:tc>
        <w:tc>
          <w:tcPr>
            <w:tcW w:w="4394" w:type="dxa"/>
            <w:gridSpan w:val="18"/>
          </w:tcPr>
          <w:p w14:paraId="681B4C4F" w14:textId="77777777" w:rsidR="00DA0CFE" w:rsidRPr="00C12148" w:rsidRDefault="003E088C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01585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 w:rsidRPr="0099096E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соединительные шланги</w:t>
            </w:r>
          </w:p>
        </w:tc>
        <w:tc>
          <w:tcPr>
            <w:tcW w:w="3967" w:type="dxa"/>
            <w:gridSpan w:val="14"/>
            <w:vAlign w:val="center"/>
          </w:tcPr>
          <w:p w14:paraId="7A4B4EA2" w14:textId="77777777" w:rsidR="00DA0CFE" w:rsidRPr="00C12148" w:rsidRDefault="003E088C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  <w:r w:rsidR="00DA0CFE" w:rsidRPr="00C12148">
              <w:rPr>
                <w:szCs w:val="16"/>
              </w:rPr>
              <w:t>машина для резки кондитерских изделий</w:t>
            </w:r>
          </w:p>
        </w:tc>
        <w:tc>
          <w:tcPr>
            <w:tcW w:w="2694" w:type="dxa"/>
            <w:gridSpan w:val="5"/>
            <w:vAlign w:val="center"/>
          </w:tcPr>
          <w:p w14:paraId="3614982F" w14:textId="77777777" w:rsidR="00DA0CFE" w:rsidRPr="00C12148" w:rsidRDefault="003E088C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</w:p>
        </w:tc>
      </w:tr>
      <w:tr w:rsidR="00DA0CFE" w:rsidRPr="00D23288" w14:paraId="0E8D3297" w14:textId="77777777" w:rsidTr="00F34032">
        <w:trPr>
          <w:gridAfter w:val="1"/>
          <w:wAfter w:w="15" w:type="dxa"/>
          <w:trHeight w:val="20"/>
        </w:trPr>
        <w:tc>
          <w:tcPr>
            <w:tcW w:w="1445" w:type="dxa"/>
            <w:gridSpan w:val="5"/>
          </w:tcPr>
          <w:p w14:paraId="778E0FB6" w14:textId="77777777" w:rsidR="00DA0CFE" w:rsidRPr="00FA33E7" w:rsidRDefault="003E088C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23128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пепельницы</w:t>
            </w:r>
          </w:p>
        </w:tc>
        <w:tc>
          <w:tcPr>
            <w:tcW w:w="3971" w:type="dxa"/>
            <w:gridSpan w:val="40"/>
          </w:tcPr>
          <w:p w14:paraId="1FFDB37A" w14:textId="77777777" w:rsidR="00DA0CFE" w:rsidRPr="00FA33E7" w:rsidRDefault="003E088C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4525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мусорные корзины</w:t>
            </w:r>
          </w:p>
        </w:tc>
        <w:tc>
          <w:tcPr>
            <w:tcW w:w="4394" w:type="dxa"/>
            <w:gridSpan w:val="18"/>
          </w:tcPr>
          <w:p w14:paraId="62DB1A9F" w14:textId="77777777" w:rsidR="00DA0CFE" w:rsidRPr="00C12148" w:rsidRDefault="003E088C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крючки для ящиков</w:t>
            </w:r>
          </w:p>
        </w:tc>
        <w:tc>
          <w:tcPr>
            <w:tcW w:w="2264" w:type="dxa"/>
            <w:gridSpan w:val="12"/>
            <w:vAlign w:val="center"/>
          </w:tcPr>
          <w:p w14:paraId="0A9934A9" w14:textId="77777777" w:rsidR="00DA0CFE" w:rsidRPr="00C12148" w:rsidRDefault="003E088C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  <w:r w:rsidR="00DA0CFE" w:rsidRPr="00C12148">
              <w:rPr>
                <w:szCs w:val="16"/>
              </w:rPr>
              <w:t>ультразвуковые нарезки</w:t>
            </w:r>
          </w:p>
        </w:tc>
        <w:tc>
          <w:tcPr>
            <w:tcW w:w="1703" w:type="dxa"/>
            <w:gridSpan w:val="2"/>
            <w:vAlign w:val="center"/>
          </w:tcPr>
          <w:p w14:paraId="3285E447" w14:textId="77777777" w:rsidR="00DA0CFE" w:rsidRPr="00C12148" w:rsidRDefault="003E088C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70969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пилы ленточные</w:t>
            </w:r>
          </w:p>
        </w:tc>
        <w:tc>
          <w:tcPr>
            <w:tcW w:w="2694" w:type="dxa"/>
            <w:gridSpan w:val="5"/>
            <w:vAlign w:val="center"/>
          </w:tcPr>
          <w:p w14:paraId="55934A10" w14:textId="77777777" w:rsidR="00DA0CFE" w:rsidRPr="00C12148" w:rsidRDefault="003E088C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</w:p>
        </w:tc>
      </w:tr>
      <w:tr w:rsidR="00DA0CFE" w:rsidRPr="00D23288" w14:paraId="7B07A475" w14:textId="77777777" w:rsidTr="00F34032">
        <w:trPr>
          <w:gridAfter w:val="1"/>
          <w:wAfter w:w="15" w:type="dxa"/>
          <w:trHeight w:val="20"/>
        </w:trPr>
        <w:tc>
          <w:tcPr>
            <w:tcW w:w="5416" w:type="dxa"/>
            <w:gridSpan w:val="45"/>
          </w:tcPr>
          <w:p w14:paraId="59DA781C" w14:textId="77777777" w:rsidR="00DA0CFE" w:rsidRPr="00FA33E7" w:rsidRDefault="003E088C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29701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  <w:r w:rsidR="00DA0CFE" w:rsidRPr="00C12148">
              <w:rPr>
                <w:szCs w:val="16"/>
              </w:rPr>
              <w:t>держатели</w:t>
            </w:r>
            <w:r w:rsidR="00DA0CFE">
              <w:rPr>
                <w:szCs w:val="16"/>
              </w:rPr>
              <w:t xml:space="preserve"> </w:t>
            </w:r>
            <w:r w:rsidR="00DA0CFE" w:rsidRPr="00C12148">
              <w:rPr>
                <w:szCs w:val="16"/>
              </w:rPr>
              <w:t>рамочны</w:t>
            </w:r>
            <w:r w:rsidR="00DA0CFE">
              <w:rPr>
                <w:szCs w:val="16"/>
              </w:rPr>
              <w:t>е</w:t>
            </w:r>
            <w:r w:rsidR="00DA0CFE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001784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r w:rsidR="00DA0CFE">
              <w:rPr>
                <w:szCs w:val="16"/>
              </w:rPr>
              <w:t>НС</w:t>
            </w:r>
            <w:r w:rsidR="00DA0CFE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175265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r w:rsidR="00DA0CFE">
              <w:rPr>
                <w:szCs w:val="16"/>
              </w:rPr>
              <w:t>ПЕР</w:t>
            </w:r>
          </w:p>
        </w:tc>
        <w:tc>
          <w:tcPr>
            <w:tcW w:w="4394" w:type="dxa"/>
            <w:gridSpan w:val="18"/>
          </w:tcPr>
          <w:p w14:paraId="2D3EBF49" w14:textId="77777777" w:rsidR="00DA0CFE" w:rsidRPr="00C12148" w:rsidRDefault="003E088C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74103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столовая посуда</w:t>
            </w:r>
          </w:p>
        </w:tc>
        <w:tc>
          <w:tcPr>
            <w:tcW w:w="1769" w:type="dxa"/>
            <w:gridSpan w:val="5"/>
            <w:vAlign w:val="center"/>
          </w:tcPr>
          <w:p w14:paraId="5B3D29B0" w14:textId="77777777" w:rsidR="00DA0CFE" w:rsidRPr="00C12148" w:rsidRDefault="003E088C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  <w:r w:rsidR="00DA0CFE" w:rsidRPr="00C12148">
              <w:rPr>
                <w:szCs w:val="16"/>
              </w:rPr>
              <w:t>измельчители</w:t>
            </w:r>
          </w:p>
        </w:tc>
        <w:tc>
          <w:tcPr>
            <w:tcW w:w="2198" w:type="dxa"/>
            <w:gridSpan w:val="9"/>
            <w:vAlign w:val="center"/>
          </w:tcPr>
          <w:p w14:paraId="54751A6E" w14:textId="77777777" w:rsidR="00DA0CFE" w:rsidRPr="00C12148" w:rsidRDefault="003E088C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  <w:r w:rsidR="00DA0CFE" w:rsidRPr="00C12148">
              <w:rPr>
                <w:szCs w:val="16"/>
              </w:rPr>
              <w:t>слайсер</w:t>
            </w:r>
            <w:r w:rsidR="00DA0CFE">
              <w:rPr>
                <w:szCs w:val="16"/>
              </w:rPr>
              <w:t>ы</w:t>
            </w:r>
          </w:p>
        </w:tc>
        <w:tc>
          <w:tcPr>
            <w:tcW w:w="2694" w:type="dxa"/>
            <w:gridSpan w:val="5"/>
            <w:vAlign w:val="center"/>
          </w:tcPr>
          <w:p w14:paraId="2B83D178" w14:textId="77777777" w:rsidR="00DA0CFE" w:rsidRPr="00C12148" w:rsidRDefault="003E088C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</w:p>
        </w:tc>
      </w:tr>
      <w:tr w:rsidR="00DA0CFE" w:rsidRPr="00D23288" w14:paraId="355BF63F" w14:textId="77777777" w:rsidTr="00F34032">
        <w:trPr>
          <w:gridAfter w:val="1"/>
          <w:wAfter w:w="15" w:type="dxa"/>
          <w:trHeight w:val="85"/>
        </w:trPr>
        <w:tc>
          <w:tcPr>
            <w:tcW w:w="2265" w:type="dxa"/>
            <w:gridSpan w:val="14"/>
          </w:tcPr>
          <w:p w14:paraId="6F3D21B9" w14:textId="77777777" w:rsidR="00DA0CFE" w:rsidRPr="00EF5416" w:rsidRDefault="003E088C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8777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  <w:r w:rsidR="00DA0CFE" w:rsidRPr="00FA33E7">
              <w:rPr>
                <w:szCs w:val="16"/>
              </w:rPr>
              <w:t>стены туалетных кабин</w:t>
            </w:r>
          </w:p>
        </w:tc>
        <w:tc>
          <w:tcPr>
            <w:tcW w:w="3151" w:type="dxa"/>
            <w:gridSpan w:val="31"/>
          </w:tcPr>
          <w:p w14:paraId="1743B4EA" w14:textId="77777777" w:rsidR="00DA0CFE" w:rsidRPr="00EF5416" w:rsidRDefault="003E088C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27114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  <w:r w:rsidR="00DA0CFE" w:rsidRPr="00FA33E7">
              <w:rPr>
                <w:szCs w:val="16"/>
              </w:rPr>
              <w:t>двери туалетных кабин</w:t>
            </w:r>
          </w:p>
        </w:tc>
        <w:tc>
          <w:tcPr>
            <w:tcW w:w="4394" w:type="dxa"/>
            <w:gridSpan w:val="18"/>
          </w:tcPr>
          <w:p w14:paraId="1B802E7B" w14:textId="77777777" w:rsidR="00DA0CFE" w:rsidRPr="00C12148" w:rsidRDefault="003E088C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841898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насадки для кондитерских мешков</w:t>
            </w:r>
          </w:p>
        </w:tc>
        <w:tc>
          <w:tcPr>
            <w:tcW w:w="3967" w:type="dxa"/>
            <w:gridSpan w:val="14"/>
            <w:vAlign w:val="bottom"/>
          </w:tcPr>
          <w:p w14:paraId="1F83E460" w14:textId="1FBABA38" w:rsidR="00DA0CFE" w:rsidRPr="00C12148" w:rsidRDefault="003E088C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84AE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  <w:proofErr w:type="spellStart"/>
            <w:r w:rsidR="00DA0CFE" w:rsidRPr="00C12148">
              <w:rPr>
                <w:szCs w:val="16"/>
              </w:rPr>
              <w:t>просеиватели</w:t>
            </w:r>
            <w:proofErr w:type="spellEnd"/>
            <w:r w:rsidR="00DA0CFE" w:rsidRPr="00C12148">
              <w:rPr>
                <w:szCs w:val="16"/>
              </w:rPr>
              <w:t xml:space="preserve">: </w:t>
            </w:r>
            <w:sdt>
              <w:sdtPr>
                <w:rPr>
                  <w:szCs w:val="16"/>
                </w:rPr>
                <w:id w:val="-14335458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6747B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A0CFE" w:rsidRPr="00C1214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6747B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A0CFE" w:rsidRPr="00C12148">
              <w:rPr>
                <w:szCs w:val="16"/>
              </w:rPr>
              <w:t xml:space="preserve">сахар </w:t>
            </w:r>
            <w:sdt>
              <w:sdtPr>
                <w:rPr>
                  <w:szCs w:val="16"/>
                </w:rPr>
                <w:id w:val="-28704683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6747B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A0CFE" w:rsidRPr="00C12148">
              <w:rPr>
                <w:szCs w:val="16"/>
              </w:rPr>
              <w:t>пудра</w:t>
            </w:r>
          </w:p>
        </w:tc>
        <w:tc>
          <w:tcPr>
            <w:tcW w:w="2694" w:type="dxa"/>
            <w:gridSpan w:val="5"/>
            <w:vAlign w:val="center"/>
          </w:tcPr>
          <w:p w14:paraId="21DCF97D" w14:textId="77777777" w:rsidR="00DA0CFE" w:rsidRPr="00C12148" w:rsidRDefault="003E088C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</w:p>
        </w:tc>
      </w:tr>
      <w:tr w:rsidR="001F1822" w:rsidRPr="00D23288" w14:paraId="384D6A30" w14:textId="77777777" w:rsidTr="00F34032">
        <w:trPr>
          <w:gridAfter w:val="1"/>
          <w:wAfter w:w="15" w:type="dxa"/>
          <w:trHeight w:val="20"/>
        </w:trPr>
        <w:tc>
          <w:tcPr>
            <w:tcW w:w="2265" w:type="dxa"/>
            <w:gridSpan w:val="14"/>
          </w:tcPr>
          <w:p w14:paraId="24028D74" w14:textId="77777777" w:rsidR="001F1822" w:rsidRPr="00C12148" w:rsidRDefault="003E088C" w:rsidP="00DA0CFE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80255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1822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лестницы</w:t>
            </w:r>
            <w:r w:rsidR="001F1822">
              <w:rPr>
                <w:szCs w:val="16"/>
              </w:rPr>
              <w:t>:</w:t>
            </w:r>
            <w:r w:rsidR="001F1822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201330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1822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ЛО </w:t>
            </w:r>
            <w:sdt>
              <w:sdtPr>
                <w:rPr>
                  <w:szCs w:val="16"/>
                </w:rPr>
                <w:id w:val="11858645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1822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ЛП</w:t>
            </w:r>
          </w:p>
        </w:tc>
        <w:tc>
          <w:tcPr>
            <w:tcW w:w="1890" w:type="dxa"/>
            <w:gridSpan w:val="27"/>
          </w:tcPr>
          <w:p w14:paraId="10F96852" w14:textId="77777777" w:rsidR="001F1822" w:rsidRPr="00C12148" w:rsidRDefault="003E088C" w:rsidP="00DA0CFE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100557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1822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резиновые коврики</w:t>
            </w:r>
          </w:p>
        </w:tc>
        <w:tc>
          <w:tcPr>
            <w:tcW w:w="1261" w:type="dxa"/>
            <w:gridSpan w:val="4"/>
          </w:tcPr>
          <w:p w14:paraId="4B23C8B6" w14:textId="77777777" w:rsidR="001F1822" w:rsidRPr="00C12148" w:rsidRDefault="003E088C" w:rsidP="001F1822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6167224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1822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B479BF">
              <w:rPr>
                <w:szCs w:val="16"/>
              </w:rPr>
              <w:t xml:space="preserve"> </w:t>
            </w:r>
            <w:r w:rsidR="001F1822">
              <w:rPr>
                <w:szCs w:val="16"/>
              </w:rPr>
              <w:t>отбойники</w:t>
            </w:r>
          </w:p>
        </w:tc>
        <w:tc>
          <w:tcPr>
            <w:tcW w:w="4394" w:type="dxa"/>
            <w:gridSpan w:val="18"/>
          </w:tcPr>
          <w:p w14:paraId="36D7CD6D" w14:textId="4B8479B2" w:rsidR="001F1822" w:rsidRPr="00C12148" w:rsidRDefault="003E088C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59952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C6CC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>
              <w:rPr>
                <w:szCs w:val="16"/>
              </w:rPr>
              <w:t xml:space="preserve"> </w:t>
            </w:r>
            <w:r w:rsidR="00D33E3E">
              <w:t xml:space="preserve">съёмные детали </w:t>
            </w:r>
            <w:proofErr w:type="spellStart"/>
            <w:r w:rsidR="00D33E3E">
              <w:t>хлеборезательной</w:t>
            </w:r>
            <w:proofErr w:type="spellEnd"/>
            <w:r w:rsidR="00D33E3E">
              <w:t xml:space="preserve"> машины</w:t>
            </w:r>
          </w:p>
        </w:tc>
        <w:tc>
          <w:tcPr>
            <w:tcW w:w="3967" w:type="dxa"/>
            <w:gridSpan w:val="14"/>
            <w:vAlign w:val="center"/>
          </w:tcPr>
          <w:p w14:paraId="0FF0AA3D" w14:textId="77777777" w:rsidR="001F1822" w:rsidRPr="00C12148" w:rsidRDefault="003E088C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182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>
              <w:rPr>
                <w:szCs w:val="16"/>
              </w:rPr>
              <w:t xml:space="preserve"> </w:t>
            </w:r>
            <w:r w:rsidR="001F1822" w:rsidRPr="00C12148">
              <w:rPr>
                <w:szCs w:val="16"/>
              </w:rPr>
              <w:t>дозатор</w:t>
            </w:r>
            <w:r w:rsidR="001F1822">
              <w:rPr>
                <w:szCs w:val="16"/>
              </w:rPr>
              <w:t>ы</w:t>
            </w:r>
            <w:r w:rsidR="001F1822" w:rsidRPr="00C12148">
              <w:rPr>
                <w:szCs w:val="16"/>
              </w:rPr>
              <w:t xml:space="preserve"> для геля (пульверизатор</w:t>
            </w:r>
            <w:r w:rsidR="001F1822">
              <w:rPr>
                <w:szCs w:val="16"/>
              </w:rPr>
              <w:t>ы</w:t>
            </w:r>
            <w:r w:rsidR="001F1822" w:rsidRPr="00C12148">
              <w:rPr>
                <w:szCs w:val="16"/>
              </w:rPr>
              <w:t>)</w:t>
            </w:r>
          </w:p>
        </w:tc>
        <w:tc>
          <w:tcPr>
            <w:tcW w:w="2694" w:type="dxa"/>
            <w:gridSpan w:val="5"/>
            <w:vAlign w:val="center"/>
          </w:tcPr>
          <w:p w14:paraId="1EBF9F42" w14:textId="77777777" w:rsidR="001F1822" w:rsidRPr="00C12148" w:rsidRDefault="003E088C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1822" w:rsidRPr="00C50430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</w:t>
            </w:r>
          </w:p>
        </w:tc>
      </w:tr>
      <w:tr w:rsidR="001F1822" w:rsidRPr="00D23288" w14:paraId="552176BE" w14:textId="77777777" w:rsidTr="00F34032">
        <w:trPr>
          <w:gridAfter w:val="1"/>
          <w:wAfter w:w="15" w:type="dxa"/>
          <w:trHeight w:val="20"/>
        </w:trPr>
        <w:tc>
          <w:tcPr>
            <w:tcW w:w="730" w:type="dxa"/>
          </w:tcPr>
          <w:p w14:paraId="0CEF8AA8" w14:textId="0664A59D" w:rsidR="001F1822" w:rsidRPr="00B479BF" w:rsidRDefault="003E088C" w:rsidP="00DA0CFE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68855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93A2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</w:t>
            </w:r>
            <w:r w:rsidR="001F1822">
              <w:rPr>
                <w:szCs w:val="16"/>
              </w:rPr>
              <w:t>пол</w:t>
            </w:r>
          </w:p>
        </w:tc>
        <w:tc>
          <w:tcPr>
            <w:tcW w:w="892" w:type="dxa"/>
            <w:gridSpan w:val="6"/>
          </w:tcPr>
          <w:p w14:paraId="5CA712FD" w14:textId="736305C7" w:rsidR="001F1822" w:rsidRPr="00B479BF" w:rsidRDefault="003E088C" w:rsidP="00DA0CFE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5142597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1822">
              <w:rPr>
                <w:szCs w:val="16"/>
              </w:rPr>
              <w:t xml:space="preserve"> </w:t>
            </w:r>
            <w:r w:rsidR="001F1822" w:rsidRPr="00EF5416">
              <w:rPr>
                <w:szCs w:val="16"/>
              </w:rPr>
              <w:t>пол</w:t>
            </w:r>
            <w:r w:rsidR="001F1822">
              <w:rPr>
                <w:szCs w:val="16"/>
              </w:rPr>
              <w:t xml:space="preserve"> М</w:t>
            </w:r>
          </w:p>
        </w:tc>
        <w:tc>
          <w:tcPr>
            <w:tcW w:w="980" w:type="dxa"/>
            <w:gridSpan w:val="10"/>
          </w:tcPr>
          <w:p w14:paraId="10906A73" w14:textId="14498209" w:rsidR="001F1822" w:rsidRPr="00B479BF" w:rsidRDefault="003E088C" w:rsidP="00DA0CFE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599967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1822">
              <w:rPr>
                <w:szCs w:val="16"/>
              </w:rPr>
              <w:t xml:space="preserve"> </w:t>
            </w:r>
            <w:r w:rsidR="001F1822" w:rsidRPr="00EF5416">
              <w:rPr>
                <w:szCs w:val="16"/>
              </w:rPr>
              <w:t>пол</w:t>
            </w:r>
            <w:r w:rsidR="001F1822">
              <w:rPr>
                <w:szCs w:val="16"/>
              </w:rPr>
              <w:t xml:space="preserve"> ПП</w:t>
            </w:r>
          </w:p>
        </w:tc>
        <w:tc>
          <w:tcPr>
            <w:tcW w:w="1010" w:type="dxa"/>
            <w:gridSpan w:val="16"/>
          </w:tcPr>
          <w:p w14:paraId="0F507EE5" w14:textId="77777777" w:rsidR="001F1822" w:rsidRPr="00B479BF" w:rsidRDefault="003E088C" w:rsidP="00DA0CFE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751106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>
              <w:rPr>
                <w:szCs w:val="16"/>
              </w:rPr>
              <w:t xml:space="preserve"> </w:t>
            </w:r>
            <w:r w:rsidR="001F1822" w:rsidRPr="00EF5416">
              <w:rPr>
                <w:szCs w:val="16"/>
              </w:rPr>
              <w:t>пол</w:t>
            </w:r>
            <w:r w:rsidR="001F1822">
              <w:rPr>
                <w:szCs w:val="16"/>
              </w:rPr>
              <w:t xml:space="preserve"> ДС</w:t>
            </w:r>
          </w:p>
        </w:tc>
        <w:tc>
          <w:tcPr>
            <w:tcW w:w="840" w:type="dxa"/>
            <w:gridSpan w:val="11"/>
          </w:tcPr>
          <w:p w14:paraId="1E20C4C0" w14:textId="77777777" w:rsidR="001F1822" w:rsidRPr="00B479BF" w:rsidRDefault="003E088C" w:rsidP="00DA0CFE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173080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>трапы</w:t>
            </w:r>
          </w:p>
        </w:tc>
        <w:tc>
          <w:tcPr>
            <w:tcW w:w="964" w:type="dxa"/>
          </w:tcPr>
          <w:p w14:paraId="6A28BE02" w14:textId="77777777" w:rsidR="001F1822" w:rsidRPr="00B479BF" w:rsidRDefault="003E088C" w:rsidP="00DA0CFE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341849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стоки</w:t>
            </w:r>
          </w:p>
        </w:tc>
        <w:tc>
          <w:tcPr>
            <w:tcW w:w="4394" w:type="dxa"/>
            <w:gridSpan w:val="18"/>
          </w:tcPr>
          <w:p w14:paraId="380E3EC6" w14:textId="0FB1B8F0" w:rsidR="001F1822" w:rsidRDefault="003E088C" w:rsidP="00E6747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03098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6747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>
              <w:rPr>
                <w:szCs w:val="16"/>
              </w:rPr>
              <w:t xml:space="preserve"> </w:t>
            </w:r>
          </w:p>
        </w:tc>
        <w:tc>
          <w:tcPr>
            <w:tcW w:w="1561" w:type="dxa"/>
            <w:gridSpan w:val="4"/>
            <w:vAlign w:val="bottom"/>
          </w:tcPr>
          <w:p w14:paraId="158B08ED" w14:textId="77777777" w:rsidR="001F1822" w:rsidRDefault="003E088C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03523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1D14F4">
              <w:rPr>
                <w:szCs w:val="16"/>
              </w:rPr>
              <w:t xml:space="preserve"> </w:t>
            </w:r>
            <w:proofErr w:type="spellStart"/>
            <w:r w:rsidR="001F1822" w:rsidRPr="00C12148">
              <w:rPr>
                <w:szCs w:val="16"/>
              </w:rPr>
              <w:t>солодоварки</w:t>
            </w:r>
            <w:proofErr w:type="spellEnd"/>
          </w:p>
        </w:tc>
        <w:tc>
          <w:tcPr>
            <w:tcW w:w="2406" w:type="dxa"/>
            <w:gridSpan w:val="10"/>
            <w:vAlign w:val="bottom"/>
          </w:tcPr>
          <w:p w14:paraId="11E21B28" w14:textId="77777777" w:rsidR="001F1822" w:rsidRDefault="003E088C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1822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proofErr w:type="spellStart"/>
            <w:r w:rsidR="001F1822" w:rsidRPr="00C12148">
              <w:rPr>
                <w:szCs w:val="16"/>
              </w:rPr>
              <w:t>ферментаторы</w:t>
            </w:r>
            <w:proofErr w:type="spellEnd"/>
          </w:p>
        </w:tc>
        <w:tc>
          <w:tcPr>
            <w:tcW w:w="2694" w:type="dxa"/>
            <w:gridSpan w:val="5"/>
            <w:vAlign w:val="center"/>
          </w:tcPr>
          <w:p w14:paraId="2A3883B5" w14:textId="77777777" w:rsidR="001F1822" w:rsidRDefault="003E088C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4639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>
              <w:rPr>
                <w:szCs w:val="16"/>
              </w:rPr>
              <w:t xml:space="preserve"> </w:t>
            </w:r>
          </w:p>
        </w:tc>
      </w:tr>
      <w:tr w:rsidR="00DA0CFE" w:rsidRPr="00D23288" w14:paraId="211E4701" w14:textId="77777777" w:rsidTr="00F34032">
        <w:trPr>
          <w:gridAfter w:val="1"/>
          <w:wAfter w:w="15" w:type="dxa"/>
          <w:trHeight w:val="20"/>
        </w:trPr>
        <w:tc>
          <w:tcPr>
            <w:tcW w:w="5416" w:type="dxa"/>
            <w:gridSpan w:val="45"/>
            <w:shd w:val="clear" w:color="auto" w:fill="FFFFFF" w:themeFill="background1"/>
          </w:tcPr>
          <w:p w14:paraId="7FD53581" w14:textId="77777777" w:rsidR="00DA0CFE" w:rsidRPr="00C12148" w:rsidRDefault="003E088C" w:rsidP="00DA0CFE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9274609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</w:p>
        </w:tc>
        <w:tc>
          <w:tcPr>
            <w:tcW w:w="4394" w:type="dxa"/>
            <w:gridSpan w:val="18"/>
          </w:tcPr>
          <w:p w14:paraId="317297F1" w14:textId="77777777" w:rsidR="00DA0CFE" w:rsidRPr="00C12148" w:rsidRDefault="003E088C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9048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</w:p>
        </w:tc>
        <w:tc>
          <w:tcPr>
            <w:tcW w:w="3967" w:type="dxa"/>
            <w:gridSpan w:val="14"/>
            <w:vAlign w:val="bottom"/>
          </w:tcPr>
          <w:p w14:paraId="143BB89E" w14:textId="77777777" w:rsidR="00DA0CFE" w:rsidRPr="00C12148" w:rsidRDefault="003E088C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  <w:r w:rsidR="00DA0CFE" w:rsidRPr="00C12148">
              <w:rPr>
                <w:szCs w:val="16"/>
              </w:rPr>
              <w:t>распылители для желе и сиропов</w:t>
            </w:r>
          </w:p>
        </w:tc>
        <w:tc>
          <w:tcPr>
            <w:tcW w:w="2694" w:type="dxa"/>
            <w:gridSpan w:val="5"/>
            <w:vAlign w:val="center"/>
          </w:tcPr>
          <w:p w14:paraId="5226447D" w14:textId="77777777" w:rsidR="00DA0CFE" w:rsidRPr="00C12148" w:rsidRDefault="003E088C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9699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</w:p>
        </w:tc>
      </w:tr>
      <w:tr w:rsidR="00DA0CFE" w:rsidRPr="00D23288" w14:paraId="251DAADD" w14:textId="77777777" w:rsidTr="00F34032">
        <w:trPr>
          <w:gridAfter w:val="1"/>
          <w:wAfter w:w="15" w:type="dxa"/>
          <w:trHeight w:val="20"/>
        </w:trPr>
        <w:tc>
          <w:tcPr>
            <w:tcW w:w="5416" w:type="dxa"/>
            <w:gridSpan w:val="45"/>
            <w:shd w:val="clear" w:color="auto" w:fill="FFFFFF" w:themeFill="background1"/>
          </w:tcPr>
          <w:p w14:paraId="2196B1CE" w14:textId="77777777" w:rsidR="00DA0CFE" w:rsidRPr="00C12148" w:rsidRDefault="003E088C" w:rsidP="00DA0CFE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5789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</w:p>
        </w:tc>
        <w:tc>
          <w:tcPr>
            <w:tcW w:w="4394" w:type="dxa"/>
            <w:gridSpan w:val="18"/>
          </w:tcPr>
          <w:p w14:paraId="2D2FE768" w14:textId="77777777" w:rsidR="00DA0CFE" w:rsidRPr="00C12148" w:rsidRDefault="003E088C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</w:p>
        </w:tc>
        <w:tc>
          <w:tcPr>
            <w:tcW w:w="1904" w:type="dxa"/>
            <w:gridSpan w:val="8"/>
            <w:vAlign w:val="bottom"/>
          </w:tcPr>
          <w:p w14:paraId="21CD43C5" w14:textId="77777777" w:rsidR="00DA0CFE" w:rsidRPr="00C12148" w:rsidRDefault="003E088C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735033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  <w:r w:rsidR="00DA0CFE" w:rsidRPr="00C12148">
              <w:rPr>
                <w:szCs w:val="16"/>
              </w:rPr>
              <w:t>овощерезки</w:t>
            </w:r>
          </w:p>
        </w:tc>
        <w:tc>
          <w:tcPr>
            <w:tcW w:w="2063" w:type="dxa"/>
            <w:gridSpan w:val="6"/>
          </w:tcPr>
          <w:p w14:paraId="5AAD9EE0" w14:textId="77777777" w:rsidR="00DA0CFE" w:rsidRPr="00C12148" w:rsidRDefault="003E088C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756382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  <w:r w:rsidR="00DA0CFE" w:rsidRPr="00C12148">
              <w:rPr>
                <w:szCs w:val="16"/>
              </w:rPr>
              <w:t>овощечистки</w:t>
            </w:r>
          </w:p>
        </w:tc>
        <w:tc>
          <w:tcPr>
            <w:tcW w:w="2694" w:type="dxa"/>
            <w:gridSpan w:val="5"/>
            <w:vAlign w:val="center"/>
          </w:tcPr>
          <w:p w14:paraId="51B4EE10" w14:textId="77777777" w:rsidR="00DA0CFE" w:rsidRPr="00C12148" w:rsidRDefault="003E088C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53690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</w:p>
        </w:tc>
      </w:tr>
      <w:tr w:rsidR="00DA0CFE" w:rsidRPr="00D23288" w14:paraId="2AB4AF84" w14:textId="77777777" w:rsidTr="00F34032">
        <w:trPr>
          <w:gridAfter w:val="1"/>
          <w:wAfter w:w="15" w:type="dxa"/>
          <w:trHeight w:val="20"/>
        </w:trPr>
        <w:tc>
          <w:tcPr>
            <w:tcW w:w="5416" w:type="dxa"/>
            <w:gridSpan w:val="45"/>
            <w:shd w:val="clear" w:color="auto" w:fill="FFFFFF" w:themeFill="background1"/>
            <w:tcMar>
              <w:left w:w="108" w:type="dxa"/>
              <w:right w:w="0" w:type="dxa"/>
            </w:tcMar>
          </w:tcPr>
          <w:p w14:paraId="7E30ABF6" w14:textId="77777777" w:rsidR="00DA0CFE" w:rsidRPr="000F1EEC" w:rsidRDefault="003E088C" w:rsidP="00DA0CFE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462430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</w:p>
        </w:tc>
        <w:tc>
          <w:tcPr>
            <w:tcW w:w="4394" w:type="dxa"/>
            <w:gridSpan w:val="18"/>
          </w:tcPr>
          <w:p w14:paraId="2C41E7BE" w14:textId="77777777" w:rsidR="00DA0CFE" w:rsidRPr="00C12148" w:rsidRDefault="003E088C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9217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</w:p>
        </w:tc>
        <w:tc>
          <w:tcPr>
            <w:tcW w:w="1904" w:type="dxa"/>
            <w:gridSpan w:val="8"/>
            <w:vAlign w:val="bottom"/>
          </w:tcPr>
          <w:p w14:paraId="776422BC" w14:textId="77777777" w:rsidR="00DA0CFE" w:rsidRPr="00C12148" w:rsidRDefault="003E088C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>картофелечистки</w:t>
            </w:r>
          </w:p>
        </w:tc>
        <w:tc>
          <w:tcPr>
            <w:tcW w:w="2063" w:type="dxa"/>
            <w:gridSpan w:val="6"/>
            <w:vAlign w:val="bottom"/>
          </w:tcPr>
          <w:p w14:paraId="579587C6" w14:textId="77777777" w:rsidR="00DA0CFE" w:rsidRPr="00C12148" w:rsidRDefault="003E088C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>протирочные машины</w:t>
            </w:r>
          </w:p>
        </w:tc>
        <w:tc>
          <w:tcPr>
            <w:tcW w:w="2694" w:type="dxa"/>
            <w:gridSpan w:val="5"/>
            <w:vAlign w:val="center"/>
          </w:tcPr>
          <w:p w14:paraId="1E868BFA" w14:textId="77777777" w:rsidR="00DA0CFE" w:rsidRPr="00C12148" w:rsidRDefault="003E088C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86559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</w:p>
        </w:tc>
      </w:tr>
      <w:tr w:rsidR="00DA0CFE" w:rsidRPr="00D23288" w14:paraId="4395ED5F" w14:textId="77777777" w:rsidTr="00F34032">
        <w:trPr>
          <w:gridAfter w:val="1"/>
          <w:wAfter w:w="15" w:type="dxa"/>
          <w:trHeight w:val="20"/>
        </w:trPr>
        <w:tc>
          <w:tcPr>
            <w:tcW w:w="5416" w:type="dxa"/>
            <w:gridSpan w:val="45"/>
            <w:shd w:val="clear" w:color="auto" w:fill="FFFFFF" w:themeFill="background1"/>
          </w:tcPr>
          <w:p w14:paraId="70BE2F8B" w14:textId="77777777" w:rsidR="00DA0CFE" w:rsidRPr="00C12148" w:rsidRDefault="003E088C" w:rsidP="00DA0CFE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6761779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</w:p>
        </w:tc>
        <w:tc>
          <w:tcPr>
            <w:tcW w:w="4394" w:type="dxa"/>
            <w:gridSpan w:val="18"/>
            <w:shd w:val="clear" w:color="auto" w:fill="BFBFBF" w:themeFill="background1" w:themeFillShade="BF"/>
          </w:tcPr>
          <w:p w14:paraId="4B32EA78" w14:textId="77777777" w:rsidR="00DA0CFE" w:rsidRPr="00C12148" w:rsidRDefault="00DA0CFE" w:rsidP="00DA0CFE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Контактные поверхности:</w:t>
            </w:r>
          </w:p>
        </w:tc>
        <w:tc>
          <w:tcPr>
            <w:tcW w:w="6661" w:type="dxa"/>
            <w:gridSpan w:val="19"/>
            <w:shd w:val="clear" w:color="auto" w:fill="BFBFBF" w:themeFill="background1" w:themeFillShade="BF"/>
            <w:vAlign w:val="bottom"/>
          </w:tcPr>
          <w:p w14:paraId="7B59EAE9" w14:textId="77777777" w:rsidR="00DA0CFE" w:rsidRPr="00C12148" w:rsidRDefault="00DA0CFE" w:rsidP="00DA0CFE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Дополнительная информация:</w:t>
            </w:r>
          </w:p>
        </w:tc>
      </w:tr>
      <w:tr w:rsidR="00DA0CFE" w:rsidRPr="00D23288" w14:paraId="7D024054" w14:textId="77777777" w:rsidTr="00F34032">
        <w:trPr>
          <w:trHeight w:val="20"/>
        </w:trPr>
        <w:tc>
          <w:tcPr>
            <w:tcW w:w="5416" w:type="dxa"/>
            <w:gridSpan w:val="45"/>
            <w:shd w:val="clear" w:color="auto" w:fill="BFBFBF" w:themeFill="background1" w:themeFillShade="BF"/>
          </w:tcPr>
          <w:p w14:paraId="69C031BF" w14:textId="77777777" w:rsidR="00DA0CFE" w:rsidRPr="00C12148" w:rsidRDefault="00DA0CFE" w:rsidP="00DA0CFE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1430" w:type="dxa"/>
            <w:gridSpan w:val="4"/>
            <w:shd w:val="clear" w:color="auto" w:fill="FFFFFF" w:themeFill="background1"/>
          </w:tcPr>
          <w:p w14:paraId="0D415D3B" w14:textId="78ABBFDF" w:rsidR="00DA0CFE" w:rsidRPr="00C12148" w:rsidRDefault="003E088C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48175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925F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A0CFE" w:rsidRPr="00C12148">
              <w:rPr>
                <w:szCs w:val="16"/>
              </w:rPr>
              <w:t xml:space="preserve"> выключатели</w:t>
            </w:r>
          </w:p>
        </w:tc>
        <w:tc>
          <w:tcPr>
            <w:tcW w:w="1600" w:type="dxa"/>
            <w:gridSpan w:val="11"/>
          </w:tcPr>
          <w:p w14:paraId="1FA2690B" w14:textId="2733C0A3" w:rsidR="00DA0CFE" w:rsidRPr="00C12148" w:rsidRDefault="003E088C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3255149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A1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A0CFE" w:rsidRPr="00C12148">
              <w:rPr>
                <w:szCs w:val="16"/>
              </w:rPr>
              <w:t xml:space="preserve"> дверные ручки</w:t>
            </w:r>
          </w:p>
        </w:tc>
        <w:tc>
          <w:tcPr>
            <w:tcW w:w="1364" w:type="dxa"/>
            <w:gridSpan w:val="4"/>
          </w:tcPr>
          <w:p w14:paraId="34A47ED9" w14:textId="6F93F42D" w:rsidR="00DA0CFE" w:rsidRPr="00C12148" w:rsidRDefault="003E088C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4004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925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r w:rsidR="00AE3FA6">
              <w:rPr>
                <w:szCs w:val="16"/>
              </w:rPr>
              <w:t>пульты УПР</w:t>
            </w:r>
          </w:p>
        </w:tc>
        <w:tc>
          <w:tcPr>
            <w:tcW w:w="6661" w:type="dxa"/>
            <w:gridSpan w:val="19"/>
            <w:vMerge w:val="restart"/>
          </w:tcPr>
          <w:p w14:paraId="25A318FC" w14:textId="679D1ED5" w:rsidR="00DA0CFE" w:rsidRPr="00C12148" w:rsidRDefault="003E088C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2055286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ЧУДОДЕЙ®–АНТИНАГАР-ПЕНАКТИВ модификация 180028" w:value="ХИМИТЕК ЧУДОДЕЙ®–АНТИНАГАР-ПЕНАКТИВ модификация 180028"/>
                  <w:listItem w:displayText="ХИМИТЕК ЧУДОДЕЙ®-КОМБИ-ПЕНАКТИВ" w:value="ХИМИТЕК ЧУДОДЕЙ®-КОМБИ-ПЕНАКТИВ"/>
                  <w:listItem w:displayText="ХИМИТЕК ПЕКАРЬ-АНТИНАГАР" w:value="ХИМИТЕК ПЕКАРЬ-АНТИНАГАР"/>
                  <w:listItem w:displayText="ХИМИТЕК КУХМАСТЕР-ФОРТЕ для дозирующих систем" w:value="ХИМИТЕК КУХМАСТЕР-ФОРТЕ для дозирующих систем"/>
                  <w:listItem w:displayText="ХИМИТЕК ЧУДОДЕЙ®-ПОЛИПРОМ 190022" w:value="ХИМИТЕК ЧУДОДЕЙ®-ПОЛИПРОМ 190022"/>
                  <w:listItem w:displayText="ХИМИТЕК СПЕЦ-УНИВЕРСАЛ-ЦВМ" w:value="ХИМИТЕК СПЕЦ-УНИВЕРСАЛ-ЦВМ"/>
                  <w:listItem w:displayText="ХИМИТЕК КУХМАСТЕР для дозирующих систем" w:value="ХИМИТЕК КУХМАСТЕР для дозирующих систем"/>
                </w:dropDownList>
              </w:sdtPr>
              <w:sdtEndPr/>
              <w:sdtContent>
                <w:r w:rsidR="00D96BDF">
                  <w:rPr>
                    <w:szCs w:val="16"/>
                  </w:rPr>
                  <w:t>ХИМИТЕК ИЗУМРУД 310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270847159"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  <w:listItem w:displayText="4,5 % - 5,5 %" w:value="4,5 % - 5,5 %"/>
                </w:dropDownList>
              </w:sdtPr>
              <w:sdtEndPr/>
              <w:sdtContent>
                <w:r w:rsidR="00D96BDF">
                  <w:rPr>
                    <w:szCs w:val="16"/>
                  </w:rPr>
                  <w:t>1,0 % - 2,0 %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22648796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  <w:listItem w:displayText="помповый дозатор" w:value="помповый дозатор"/>
                </w:dropDownList>
              </w:sdtPr>
              <w:sdtEndPr/>
              <w:sdtContent>
                <w:r w:rsidR="00A5174C">
                  <w:rPr>
                    <w:szCs w:val="16"/>
                  </w:rPr>
                  <w:t>дозирующая система ProMax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r w:rsidR="00DA0CFE" w:rsidRPr="00C12148">
              <w:rPr>
                <w:b/>
                <w:bCs/>
                <w:color w:val="FF0000"/>
                <w:szCs w:val="16"/>
              </w:rPr>
              <w:t>МС ОБЩЕЕ</w:t>
            </w:r>
          </w:p>
        </w:tc>
      </w:tr>
      <w:tr w:rsidR="00DA0CFE" w:rsidRPr="00D23288" w14:paraId="5434F0A9" w14:textId="77777777" w:rsidTr="00F34032">
        <w:trPr>
          <w:trHeight w:val="20"/>
        </w:trPr>
        <w:tc>
          <w:tcPr>
            <w:tcW w:w="1005" w:type="dxa"/>
            <w:gridSpan w:val="2"/>
            <w:tcMar>
              <w:right w:w="0" w:type="dxa"/>
            </w:tcMar>
          </w:tcPr>
          <w:p w14:paraId="5A6ACCFA" w14:textId="77777777" w:rsidR="00DA0CFE" w:rsidRPr="00C12148" w:rsidRDefault="003E088C" w:rsidP="00DA0CFE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>раковин</w:t>
            </w:r>
            <w:r w:rsidR="00DA0CFE">
              <w:rPr>
                <w:szCs w:val="16"/>
              </w:rPr>
              <w:t>ы</w:t>
            </w:r>
          </w:p>
        </w:tc>
        <w:tc>
          <w:tcPr>
            <w:tcW w:w="1260" w:type="dxa"/>
            <w:gridSpan w:val="12"/>
          </w:tcPr>
          <w:p w14:paraId="4E467367" w14:textId="77777777" w:rsidR="00DA0CFE" w:rsidRPr="00C12148" w:rsidRDefault="003E088C" w:rsidP="00DA0CFE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23083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>смесител</w:t>
            </w:r>
            <w:r w:rsidR="00DA0CFE">
              <w:rPr>
                <w:szCs w:val="16"/>
              </w:rPr>
              <w:t>и</w:t>
            </w:r>
          </w:p>
        </w:tc>
        <w:tc>
          <w:tcPr>
            <w:tcW w:w="1278" w:type="dxa"/>
            <w:gridSpan w:val="15"/>
          </w:tcPr>
          <w:p w14:paraId="7FC6156C" w14:textId="77777777" w:rsidR="00DA0CFE" w:rsidRPr="00C12148" w:rsidRDefault="003E088C" w:rsidP="00DA0CFE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91507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>писсуар</w:t>
            </w:r>
            <w:r w:rsidR="00DA0CFE">
              <w:rPr>
                <w:szCs w:val="16"/>
              </w:rPr>
              <w:t xml:space="preserve">ы </w:t>
            </w:r>
          </w:p>
        </w:tc>
        <w:tc>
          <w:tcPr>
            <w:tcW w:w="1873" w:type="dxa"/>
            <w:gridSpan w:val="16"/>
          </w:tcPr>
          <w:p w14:paraId="6D30DCB9" w14:textId="77777777" w:rsidR="00DA0CFE" w:rsidRPr="00C12148" w:rsidRDefault="003E088C" w:rsidP="00DA0CFE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051689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унитаз</w:t>
            </w:r>
            <w:r w:rsidR="00DA0CFE">
              <w:rPr>
                <w:szCs w:val="16"/>
              </w:rPr>
              <w:t>ы</w:t>
            </w:r>
          </w:p>
        </w:tc>
        <w:tc>
          <w:tcPr>
            <w:tcW w:w="1430" w:type="dxa"/>
            <w:gridSpan w:val="4"/>
          </w:tcPr>
          <w:p w14:paraId="0690953B" w14:textId="205FD09C" w:rsidR="00DA0CFE" w:rsidRPr="00C12148" w:rsidRDefault="003E088C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37759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84AE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завесы ПВХ</w:t>
            </w:r>
          </w:p>
        </w:tc>
        <w:tc>
          <w:tcPr>
            <w:tcW w:w="1600" w:type="dxa"/>
            <w:gridSpan w:val="11"/>
          </w:tcPr>
          <w:p w14:paraId="73B99AD3" w14:textId="77777777" w:rsidR="00DA0CFE" w:rsidRPr="00C12148" w:rsidRDefault="003E088C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7345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proofErr w:type="spellStart"/>
            <w:r w:rsidR="00DA0CFE" w:rsidRPr="00C12148">
              <w:rPr>
                <w:szCs w:val="16"/>
              </w:rPr>
              <w:t>демосистемы</w:t>
            </w:r>
            <w:proofErr w:type="spellEnd"/>
          </w:p>
        </w:tc>
        <w:tc>
          <w:tcPr>
            <w:tcW w:w="1364" w:type="dxa"/>
            <w:gridSpan w:val="4"/>
          </w:tcPr>
          <w:p w14:paraId="327578CE" w14:textId="77777777" w:rsidR="00DA0CFE" w:rsidRPr="00C12148" w:rsidRDefault="003E088C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386859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r w:rsidR="00DA0CFE">
              <w:rPr>
                <w:szCs w:val="16"/>
              </w:rPr>
              <w:t>перила</w:t>
            </w:r>
          </w:p>
        </w:tc>
        <w:tc>
          <w:tcPr>
            <w:tcW w:w="6661" w:type="dxa"/>
            <w:gridSpan w:val="19"/>
            <w:vMerge/>
            <w:shd w:val="clear" w:color="auto" w:fill="BFBFBF" w:themeFill="background1" w:themeFillShade="BF"/>
            <w:vAlign w:val="bottom"/>
          </w:tcPr>
          <w:p w14:paraId="5FA83CE4" w14:textId="77777777" w:rsidR="00DA0CFE" w:rsidRPr="00C12148" w:rsidRDefault="00DA0CFE" w:rsidP="00DA0CFE">
            <w:pPr>
              <w:pStyle w:val="--2"/>
              <w:rPr>
                <w:szCs w:val="16"/>
              </w:rPr>
            </w:pPr>
          </w:p>
        </w:tc>
      </w:tr>
      <w:tr w:rsidR="00DA0CFE" w:rsidRPr="00D23288" w14:paraId="56B893A4" w14:textId="77777777" w:rsidTr="00F34032">
        <w:trPr>
          <w:trHeight w:val="20"/>
        </w:trPr>
        <w:tc>
          <w:tcPr>
            <w:tcW w:w="1871" w:type="dxa"/>
            <w:gridSpan w:val="10"/>
            <w:tcMar>
              <w:left w:w="108" w:type="dxa"/>
              <w:right w:w="108" w:type="dxa"/>
            </w:tcMar>
          </w:tcPr>
          <w:p w14:paraId="0E016A93" w14:textId="77777777" w:rsidR="00DA0CFE" w:rsidRPr="00C12148" w:rsidRDefault="003E088C" w:rsidP="00DA0CFE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душев</w:t>
            </w:r>
            <w:r w:rsidR="00DA0CFE">
              <w:rPr>
                <w:szCs w:val="16"/>
              </w:rPr>
              <w:t>ые</w:t>
            </w:r>
            <w:r w:rsidR="00DA0CFE" w:rsidRPr="00C12148">
              <w:rPr>
                <w:szCs w:val="16"/>
              </w:rPr>
              <w:t xml:space="preserve"> кабин</w:t>
            </w:r>
            <w:r w:rsidR="00DA0CFE">
              <w:rPr>
                <w:szCs w:val="16"/>
              </w:rPr>
              <w:t>ы</w:t>
            </w:r>
          </w:p>
        </w:tc>
        <w:tc>
          <w:tcPr>
            <w:tcW w:w="1774" w:type="dxa"/>
            <w:gridSpan w:val="24"/>
          </w:tcPr>
          <w:p w14:paraId="67624172" w14:textId="77777777" w:rsidR="00DA0CFE" w:rsidRPr="00C12148" w:rsidRDefault="003E088C" w:rsidP="00DA0CFE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душевые секции</w:t>
            </w:r>
          </w:p>
        </w:tc>
        <w:tc>
          <w:tcPr>
            <w:tcW w:w="1771" w:type="dxa"/>
            <w:gridSpan w:val="11"/>
          </w:tcPr>
          <w:p w14:paraId="3F75AD86" w14:textId="77777777" w:rsidR="00DA0CFE" w:rsidRPr="00C12148" w:rsidRDefault="003E088C" w:rsidP="00DA0CFE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742560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r w:rsidR="00DA0CFE">
              <w:rPr>
                <w:szCs w:val="16"/>
              </w:rPr>
              <w:t>шторы</w:t>
            </w:r>
          </w:p>
        </w:tc>
        <w:tc>
          <w:tcPr>
            <w:tcW w:w="1430" w:type="dxa"/>
            <w:gridSpan w:val="4"/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208EB1DE" w14:textId="77777777" w:rsidR="00DA0CFE" w:rsidRPr="00C12148" w:rsidRDefault="003E088C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11443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r w:rsidR="00DA0CFE" w:rsidRPr="00160B6B">
              <w:rPr>
                <w:szCs w:val="16"/>
              </w:rPr>
              <w:t>столешница</w:t>
            </w:r>
          </w:p>
        </w:tc>
        <w:tc>
          <w:tcPr>
            <w:tcW w:w="1600" w:type="dxa"/>
            <w:gridSpan w:val="11"/>
            <w:shd w:val="clear" w:color="auto" w:fill="FFFFFF" w:themeFill="background1"/>
          </w:tcPr>
          <w:p w14:paraId="1D4A505E" w14:textId="77777777" w:rsidR="00DA0CFE" w:rsidRPr="00C12148" w:rsidRDefault="003E088C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</w:p>
        </w:tc>
        <w:tc>
          <w:tcPr>
            <w:tcW w:w="1364" w:type="dxa"/>
            <w:gridSpan w:val="4"/>
            <w:shd w:val="clear" w:color="auto" w:fill="FFFFFF" w:themeFill="background1"/>
          </w:tcPr>
          <w:p w14:paraId="46F9DAE6" w14:textId="77777777" w:rsidR="00DA0CFE" w:rsidRPr="00C12148" w:rsidRDefault="003E088C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0062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</w:p>
        </w:tc>
        <w:tc>
          <w:tcPr>
            <w:tcW w:w="6661" w:type="dxa"/>
            <w:gridSpan w:val="19"/>
            <w:vMerge w:val="restart"/>
            <w:tcMar>
              <w:left w:w="108" w:type="dxa"/>
              <w:right w:w="108" w:type="dxa"/>
            </w:tcMar>
          </w:tcPr>
          <w:p w14:paraId="7A4F7E98" w14:textId="77777777" w:rsidR="00DA0CFE" w:rsidRPr="00C12148" w:rsidRDefault="003E088C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8795217"/>
                <w:dropDownList>
                  <w:listItem w:value="Выберите элемент."/>
                  <w:listItem w:displayText="ПОЛИДЕЗ®" w:value="ПОЛИДЕЗ®"/>
                  <w:listItem w:displayText="ХИМИТЕК ПОЛИДЕЗ®" w:value="ХИМИТЕК ПОЛИДЕЗ®"/>
                  <w:listItem w:displayText="ХИМИТЕК ПОЛИДЕЗ®-СУПЕР" w:value="ХИМИТЕК ПОЛИДЕЗ®-СУПЕР"/>
                  <w:listItem w:displayText="ХИМИТЕК УНИВЕСАЛ-ДЕЗ" w:value="ХИМИТЕК УНИВЕСАЛ-ДЕЗ"/>
                </w:dropDownList>
              </w:sdtPr>
              <w:sdtEndPr/>
              <w:sdtContent>
                <w:r w:rsidR="00D96BDF">
                  <w:rPr>
                    <w:szCs w:val="16"/>
                  </w:rPr>
                  <w:t>ХИМИТЕК ПОЛИДЕЗ®-СУПЕР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32668032"/>
                <w:dropDownList>
                  <w:listItem w:value="Выберите элемент."/>
                  <w:listItem w:displayText="0,02 % (по НУК)" w:value="0,02 % (по НУК)"/>
                  <w:listItem w:displayText="0,03 % - 0,05 % (по НУК)" w:value="0,03 % - 0,05 % (по НУК)"/>
                  <w:listItem w:displayText="0,02 % - 0,05 % (по НУК)" w:value="0,02 % - 0,05 % (по НУК)"/>
                  <w:listItem w:displayText="0,02 % - 0,04 % (по НУК)" w:value="0,02 % - 0,04 % (по НУК)"/>
                  <w:listItem w:displayText="0,5 %" w:value="0,5 %"/>
                  <w:listItem w:displayText="1,0 %" w:value="1,0 %"/>
                  <w:listItem w:displayText="3,0 %" w:value="3,0 %"/>
                  <w:listItem w:displayText="0,05 % - 0,1 %" w:value="0,05 % - 0,1 %"/>
                  <w:listItem w:displayText="0,03 % (по НУК)" w:value="0,03 % (по НУК)"/>
                </w:dropDownList>
              </w:sdtPr>
              <w:sdtEndPr/>
              <w:sdtContent>
                <w:r w:rsidR="00D96BDF">
                  <w:rPr>
                    <w:szCs w:val="16"/>
                  </w:rPr>
                  <w:t>0,02 % - 0,04 % (по НУК)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23583955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EndPr/>
              <w:sdtContent>
                <w:r w:rsidR="00D96BDF">
                  <w:rPr>
                    <w:szCs w:val="16"/>
                  </w:rPr>
                  <w:t>дозирующая система ProMax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r w:rsidR="00DA0CFE" w:rsidRPr="00C12148">
              <w:rPr>
                <w:b/>
                <w:bCs/>
                <w:color w:val="FF0000"/>
                <w:szCs w:val="16"/>
              </w:rPr>
              <w:t>ДЕЗ ОБЩЕЕ</w:t>
            </w:r>
          </w:p>
        </w:tc>
      </w:tr>
      <w:tr w:rsidR="00DA0CFE" w:rsidRPr="00D23288" w14:paraId="43560A42" w14:textId="77777777" w:rsidTr="00F34032">
        <w:trPr>
          <w:trHeight w:val="20"/>
        </w:trPr>
        <w:tc>
          <w:tcPr>
            <w:tcW w:w="1871" w:type="dxa"/>
            <w:gridSpan w:val="10"/>
          </w:tcPr>
          <w:p w14:paraId="0204CF53" w14:textId="77777777" w:rsidR="00DA0CFE" w:rsidRPr="00C12148" w:rsidRDefault="003E088C" w:rsidP="00DA0CFE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91876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душев</w:t>
            </w:r>
            <w:r w:rsidR="00DA0CFE">
              <w:rPr>
                <w:szCs w:val="16"/>
              </w:rPr>
              <w:t>ые</w:t>
            </w:r>
            <w:r w:rsidR="00DA0CFE" w:rsidRPr="00C12148">
              <w:rPr>
                <w:szCs w:val="16"/>
              </w:rPr>
              <w:t xml:space="preserve"> </w:t>
            </w:r>
            <w:r w:rsidR="00DA0CFE">
              <w:rPr>
                <w:szCs w:val="16"/>
              </w:rPr>
              <w:t>поддоны</w:t>
            </w:r>
          </w:p>
        </w:tc>
        <w:tc>
          <w:tcPr>
            <w:tcW w:w="3545" w:type="dxa"/>
            <w:gridSpan w:val="35"/>
          </w:tcPr>
          <w:p w14:paraId="0D926757" w14:textId="77777777" w:rsidR="00DA0CFE" w:rsidRPr="00C12148" w:rsidRDefault="003E088C" w:rsidP="00DA0CFE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10973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  <w:r w:rsidR="00DA0CFE" w:rsidRPr="00646C1C">
              <w:rPr>
                <w:szCs w:val="16"/>
              </w:rPr>
              <w:t>питьевые фонтанчики</w:t>
            </w:r>
          </w:p>
        </w:tc>
        <w:tc>
          <w:tcPr>
            <w:tcW w:w="4394" w:type="dxa"/>
            <w:gridSpan w:val="19"/>
            <w:shd w:val="clear" w:color="auto" w:fill="BFBFBF" w:themeFill="background1" w:themeFillShade="BF"/>
          </w:tcPr>
          <w:p w14:paraId="44933353" w14:textId="77777777" w:rsidR="00DA0CFE" w:rsidRPr="00C12148" w:rsidRDefault="00DA0CFE" w:rsidP="00DA0CFE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6661" w:type="dxa"/>
            <w:gridSpan w:val="19"/>
            <w:vMerge/>
            <w:vAlign w:val="bottom"/>
          </w:tcPr>
          <w:p w14:paraId="5E24C2E7" w14:textId="77777777" w:rsidR="00DA0CFE" w:rsidRPr="00C12148" w:rsidRDefault="00DA0CFE" w:rsidP="00DA0CFE">
            <w:pPr>
              <w:pStyle w:val="--2"/>
              <w:rPr>
                <w:szCs w:val="16"/>
              </w:rPr>
            </w:pPr>
          </w:p>
        </w:tc>
      </w:tr>
      <w:tr w:rsidR="00DA0CFE" w:rsidRPr="00D23288" w14:paraId="5FF2B403" w14:textId="77777777" w:rsidTr="00F34032">
        <w:trPr>
          <w:trHeight w:val="20"/>
        </w:trPr>
        <w:tc>
          <w:tcPr>
            <w:tcW w:w="5416" w:type="dxa"/>
            <w:gridSpan w:val="45"/>
            <w:shd w:val="clear" w:color="auto" w:fill="BFBFBF" w:themeFill="background1" w:themeFillShade="BF"/>
          </w:tcPr>
          <w:p w14:paraId="56D466DC" w14:textId="77777777" w:rsidR="00DA0CFE" w:rsidRPr="005A42B3" w:rsidRDefault="00DA0CFE" w:rsidP="00DA0CFE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Санитарный пост</w:t>
            </w:r>
            <w:r>
              <w:rPr>
                <w:rStyle w:val="ac"/>
                <w:szCs w:val="16"/>
              </w:rPr>
              <w:t>:</w:t>
            </w:r>
          </w:p>
        </w:tc>
        <w:tc>
          <w:tcPr>
            <w:tcW w:w="1940" w:type="dxa"/>
            <w:gridSpan w:val="7"/>
          </w:tcPr>
          <w:p w14:paraId="2D7ADA71" w14:textId="77777777" w:rsidR="00DA0CFE" w:rsidRPr="00C12148" w:rsidRDefault="003E088C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205568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моечный инвентарь</w:t>
            </w:r>
          </w:p>
        </w:tc>
        <w:tc>
          <w:tcPr>
            <w:tcW w:w="2454" w:type="dxa"/>
            <w:gridSpan w:val="12"/>
          </w:tcPr>
          <w:p w14:paraId="5D1AF6B1" w14:textId="77777777" w:rsidR="00DA0CFE" w:rsidRPr="00C12148" w:rsidRDefault="003E088C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17183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уборочный инвентарь</w:t>
            </w:r>
          </w:p>
        </w:tc>
        <w:tc>
          <w:tcPr>
            <w:tcW w:w="6661" w:type="dxa"/>
            <w:gridSpan w:val="19"/>
            <w:vMerge w:val="restart"/>
            <w:shd w:val="clear" w:color="auto" w:fill="FFFFFF" w:themeFill="background1"/>
          </w:tcPr>
          <w:p w14:paraId="6E76D5BD" w14:textId="77777777" w:rsidR="00DA0CFE" w:rsidRPr="00C12148" w:rsidRDefault="003E088C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9129476"/>
                <w:dropDownList>
                  <w:listItem w:value="Выберите элемент."/>
                  <w:listItem w:displayText="ХИМИТЕК ЧУДОДЕЙ®-ПОЛИПРОМ" w:value="ХИМИТЕК ЧУДОДЕЙ®-ПОЛИПРОМ"/>
                  <w:listItem w:displayText="ХИМИТЕК УНИВЕСАЛ-ПД" w:value="ХИМИТЕК УНИВЕСАЛ-ПД"/>
                  <w:listItem w:displayText="ХИМИТЕК ЧУДОДЕЙ®-КОМБИ-ПЕНАКТИВ" w:value="ХИМИТЕК ЧУДОДЕЙ®-КОМБИ-ПЕНАКТИВ"/>
                  <w:listItem w:displayText="ХИМИТЕК ЧУДОДЕЙ®" w:value="ХИМИТЕК ЧУДОДЕЙ®"/>
                  <w:listItem w:displayText="ХИМИТЕК ЧУДОДЕЙ®-ПОЛИПРОМ 190022" w:value="ХИМИТЕК ЧУДОДЕЙ®-ПОЛИПРОМ 190022"/>
                  <w:listItem w:displayText="ХИМИТЕК ПЕНАПОЛ-ПРОФИ" w:value="ХИМИТЕК ПЕНАПОЛ-ПРОФИ"/>
                </w:dropDownList>
              </w:sdtPr>
              <w:sdtEndPr/>
              <w:sdtContent>
                <w:r w:rsidR="00D96BDF">
                  <w:rPr>
                    <w:szCs w:val="16"/>
                  </w:rPr>
                  <w:t>ХИМИТЕК ЧУДОДЕЙ®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99568735"/>
                <w:dropDownList>
                  <w:listItem w:value="Выберите элемент."/>
                  <w:listItem w:displayText="1,0 % - 2,0 %" w:value="1,0 % - 2,0 %"/>
                  <w:listItem w:displayText="1,0 % - 1,5 %" w:value="1,0 % - 1,5 %"/>
                  <w:listItem w:displayText="0,5 % - 0,7 %" w:value="0,5 % - 0,7 %"/>
                  <w:listItem w:displayText="0,5 % - 1,0 %" w:value="0,5 % - 1,0 %"/>
                </w:dropDownList>
              </w:sdtPr>
              <w:sdtEndPr/>
              <w:sdtContent>
                <w:r w:rsidR="00D96BDF">
                  <w:rPr>
                    <w:szCs w:val="16"/>
                  </w:rPr>
                  <w:t>0,5 % - 0,7 %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31103572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EndPr/>
              <w:sdtContent>
                <w:r w:rsidR="00D96BDF">
                  <w:rPr>
                    <w:szCs w:val="16"/>
                  </w:rPr>
                  <w:t>дозирующая система ProMax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r w:rsidR="00DA0CFE" w:rsidRPr="00C12148">
              <w:rPr>
                <w:b/>
                <w:bCs/>
                <w:color w:val="FF0000"/>
                <w:szCs w:val="16"/>
              </w:rPr>
              <w:t>МС ПОЛ, ТРАПЫ</w:t>
            </w:r>
          </w:p>
        </w:tc>
      </w:tr>
      <w:tr w:rsidR="00DA0CFE" w:rsidRPr="00D23288" w14:paraId="57BEDE56" w14:textId="77777777" w:rsidTr="00F34032">
        <w:trPr>
          <w:trHeight w:val="177"/>
        </w:trPr>
        <w:tc>
          <w:tcPr>
            <w:tcW w:w="1871" w:type="dxa"/>
            <w:gridSpan w:val="10"/>
            <w:shd w:val="clear" w:color="auto" w:fill="FFFFFF" w:themeFill="background1"/>
          </w:tcPr>
          <w:p w14:paraId="7CF0B6C5" w14:textId="77777777" w:rsidR="00DA0CFE" w:rsidRPr="00C12148" w:rsidRDefault="003E088C" w:rsidP="00DA0CFE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санитарны</w:t>
            </w:r>
            <w:r w:rsidR="00DA0CFE">
              <w:rPr>
                <w:szCs w:val="16"/>
              </w:rPr>
              <w:t>е</w:t>
            </w:r>
            <w:r w:rsidR="00DA0CFE" w:rsidRPr="00C12148">
              <w:rPr>
                <w:szCs w:val="16"/>
              </w:rPr>
              <w:t xml:space="preserve"> пост</w:t>
            </w:r>
            <w:r w:rsidR="00DA0CFE">
              <w:rPr>
                <w:szCs w:val="16"/>
              </w:rPr>
              <w:t>ы</w:t>
            </w:r>
          </w:p>
        </w:tc>
        <w:tc>
          <w:tcPr>
            <w:tcW w:w="1680" w:type="dxa"/>
            <w:gridSpan w:val="20"/>
            <w:shd w:val="clear" w:color="auto" w:fill="FFFFFF" w:themeFill="background1"/>
          </w:tcPr>
          <w:p w14:paraId="39A0A20C" w14:textId="77777777" w:rsidR="00DA0CFE" w:rsidRPr="00C12148" w:rsidRDefault="003E088C" w:rsidP="00DA0CFE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сушилк</w:t>
            </w:r>
            <w:r w:rsidR="00DA0CFE">
              <w:rPr>
                <w:szCs w:val="16"/>
              </w:rPr>
              <w:t>и</w:t>
            </w:r>
            <w:r w:rsidR="00DA0CFE" w:rsidRPr="00C12148">
              <w:rPr>
                <w:szCs w:val="16"/>
              </w:rPr>
              <w:t xml:space="preserve"> для рук</w:t>
            </w:r>
          </w:p>
        </w:tc>
        <w:tc>
          <w:tcPr>
            <w:tcW w:w="1865" w:type="dxa"/>
            <w:gridSpan w:val="15"/>
            <w:shd w:val="clear" w:color="auto" w:fill="FFFFFF" w:themeFill="background1"/>
          </w:tcPr>
          <w:p w14:paraId="62757136" w14:textId="77777777" w:rsidR="00DA0CFE" w:rsidRPr="00C12148" w:rsidRDefault="003E088C" w:rsidP="00DA0CFE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>бак</w:t>
            </w:r>
            <w:r w:rsidR="00DA0CFE">
              <w:rPr>
                <w:szCs w:val="16"/>
              </w:rPr>
              <w:t>и</w:t>
            </w:r>
            <w:r w:rsidR="00DA0CFE" w:rsidRPr="00C12148">
              <w:rPr>
                <w:szCs w:val="16"/>
              </w:rPr>
              <w:t xml:space="preserve"> для </w:t>
            </w:r>
            <w:r w:rsidR="00DA0CFE">
              <w:rPr>
                <w:szCs w:val="16"/>
              </w:rPr>
              <w:t>Г/СП</w:t>
            </w:r>
          </w:p>
        </w:tc>
        <w:tc>
          <w:tcPr>
            <w:tcW w:w="822" w:type="dxa"/>
            <w:shd w:val="clear" w:color="auto" w:fill="F2F2F2" w:themeFill="background1" w:themeFillShade="F2"/>
          </w:tcPr>
          <w:p w14:paraId="4E851010" w14:textId="77777777" w:rsidR="00DA0CFE" w:rsidRPr="00C12148" w:rsidRDefault="003E088C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105907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r w:rsidR="00DA0CFE">
              <w:rPr>
                <w:szCs w:val="16"/>
              </w:rPr>
              <w:t>мопы</w:t>
            </w:r>
          </w:p>
        </w:tc>
        <w:tc>
          <w:tcPr>
            <w:tcW w:w="996" w:type="dxa"/>
            <w:gridSpan w:val="4"/>
            <w:shd w:val="clear" w:color="auto" w:fill="F2F2F2" w:themeFill="background1" w:themeFillShade="F2"/>
          </w:tcPr>
          <w:p w14:paraId="61C621C8" w14:textId="77777777" w:rsidR="00DA0CFE" w:rsidRPr="00C12148" w:rsidRDefault="003E088C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23249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>ветошь</w:t>
            </w:r>
          </w:p>
        </w:tc>
        <w:tc>
          <w:tcPr>
            <w:tcW w:w="854" w:type="dxa"/>
            <w:gridSpan w:val="8"/>
            <w:shd w:val="clear" w:color="auto" w:fill="F2F2F2" w:themeFill="background1" w:themeFillShade="F2"/>
          </w:tcPr>
          <w:p w14:paraId="090AEC0C" w14:textId="77777777" w:rsidR="00DA0CFE" w:rsidRPr="00C12148" w:rsidRDefault="003E088C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8952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r w:rsidR="00DA0CFE">
              <w:rPr>
                <w:szCs w:val="16"/>
              </w:rPr>
              <w:t>ПММ</w:t>
            </w:r>
          </w:p>
        </w:tc>
        <w:tc>
          <w:tcPr>
            <w:tcW w:w="1722" w:type="dxa"/>
            <w:gridSpan w:val="6"/>
            <w:shd w:val="clear" w:color="auto" w:fill="F2F2F2" w:themeFill="background1" w:themeFillShade="F2"/>
          </w:tcPr>
          <w:p w14:paraId="030E3B8A" w14:textId="77777777" w:rsidR="00DA0CFE" w:rsidRPr="00C12148" w:rsidRDefault="003E088C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98555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ёршики</w:t>
            </w:r>
          </w:p>
        </w:tc>
        <w:tc>
          <w:tcPr>
            <w:tcW w:w="6661" w:type="dxa"/>
            <w:gridSpan w:val="19"/>
            <w:vMerge/>
            <w:shd w:val="clear" w:color="auto" w:fill="FFFFFF" w:themeFill="background1"/>
          </w:tcPr>
          <w:p w14:paraId="540ED2EE" w14:textId="77777777" w:rsidR="00DA0CFE" w:rsidRPr="00C12148" w:rsidRDefault="00DA0CFE" w:rsidP="00DA0CFE">
            <w:pPr>
              <w:pStyle w:val="--2"/>
              <w:rPr>
                <w:sz w:val="4"/>
                <w:szCs w:val="16"/>
              </w:rPr>
            </w:pPr>
          </w:p>
        </w:tc>
      </w:tr>
      <w:tr w:rsidR="00DA0CFE" w:rsidRPr="00D23288" w14:paraId="7635B28C" w14:textId="77777777" w:rsidTr="00F34032">
        <w:trPr>
          <w:trHeight w:val="126"/>
        </w:trPr>
        <w:tc>
          <w:tcPr>
            <w:tcW w:w="1871" w:type="dxa"/>
            <w:gridSpan w:val="10"/>
            <w:shd w:val="clear" w:color="auto" w:fill="FFFFFF" w:themeFill="background1"/>
          </w:tcPr>
          <w:p w14:paraId="50646CF9" w14:textId="35D0FE27" w:rsidR="00DA0CFE" w:rsidRPr="00C12148" w:rsidRDefault="003E088C" w:rsidP="00DA0CFE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A0CFE" w:rsidRPr="00C12148">
              <w:rPr>
                <w:szCs w:val="16"/>
              </w:rPr>
              <w:t xml:space="preserve"> дозаторы для </w:t>
            </w:r>
            <w:r w:rsidR="00DA0CFE">
              <w:rPr>
                <w:szCs w:val="16"/>
              </w:rPr>
              <w:t>М/А</w:t>
            </w:r>
          </w:p>
        </w:tc>
        <w:tc>
          <w:tcPr>
            <w:tcW w:w="3545" w:type="dxa"/>
            <w:gridSpan w:val="35"/>
            <w:shd w:val="clear" w:color="auto" w:fill="FFFFFF" w:themeFill="background1"/>
          </w:tcPr>
          <w:p w14:paraId="37B55D3B" w14:textId="32163406" w:rsidR="00DA0CFE" w:rsidRPr="00C12148" w:rsidRDefault="003E088C" w:rsidP="00DA0CFE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27060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6747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диспенсер</w:t>
            </w:r>
            <w:r w:rsidR="00DA0CFE">
              <w:rPr>
                <w:szCs w:val="16"/>
              </w:rPr>
              <w:t xml:space="preserve">ы </w:t>
            </w:r>
            <w:sdt>
              <w:sdtPr>
                <w:rPr>
                  <w:szCs w:val="16"/>
                </w:rPr>
                <w:id w:val="1109861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6747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ПЛ </w:t>
            </w:r>
            <w:sdt>
              <w:sdtPr>
                <w:rPr>
                  <w:szCs w:val="16"/>
                </w:rPr>
                <w:id w:val="-13073204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Т\Б </w:t>
            </w:r>
            <w:sdt>
              <w:sdtPr>
                <w:rPr>
                  <w:szCs w:val="16"/>
                </w:rPr>
                <w:id w:val="14821943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  <w:r w:rsidR="00DA0CFE" w:rsidRPr="00C12148">
              <w:rPr>
                <w:szCs w:val="16"/>
              </w:rPr>
              <w:t>СИЗ</w:t>
            </w:r>
          </w:p>
        </w:tc>
        <w:tc>
          <w:tcPr>
            <w:tcW w:w="4394" w:type="dxa"/>
            <w:gridSpan w:val="19"/>
            <w:shd w:val="clear" w:color="auto" w:fill="FFFFFF" w:themeFill="background1"/>
          </w:tcPr>
          <w:p w14:paraId="43C672EE" w14:textId="77777777" w:rsidR="00DA0CFE" w:rsidRPr="00C12148" w:rsidRDefault="003E088C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6268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КУИ: </w:t>
            </w:r>
            <w:sdt>
              <w:sdtPr>
                <w:rPr>
                  <w:szCs w:val="16"/>
                </w:rPr>
                <w:id w:val="-1272086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ведра </w:t>
            </w:r>
            <w:sdt>
              <w:sdtPr>
                <w:rPr>
                  <w:szCs w:val="16"/>
                </w:rPr>
                <w:id w:val="11203331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УТ </w:t>
            </w:r>
            <w:sdt>
              <w:sdtPr>
                <w:rPr>
                  <w:szCs w:val="16"/>
                </w:rPr>
                <w:id w:val="-214479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АВД  </w:t>
            </w:r>
            <w:sdt>
              <w:sdtPr>
                <w:rPr>
                  <w:szCs w:val="16"/>
                </w:rPr>
                <w:id w:val="-1297680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пылесосы</w:t>
            </w:r>
          </w:p>
        </w:tc>
        <w:tc>
          <w:tcPr>
            <w:tcW w:w="6661" w:type="dxa"/>
            <w:gridSpan w:val="19"/>
            <w:vMerge w:val="restart"/>
          </w:tcPr>
          <w:p w14:paraId="2F33EDC7" w14:textId="6A06D7DC" w:rsidR="00DA0CFE" w:rsidRPr="00C12148" w:rsidRDefault="003E088C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37576294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КУХМАСТЕР-ФОРТЕ для дозирующих систем" w:value="ХИМИТЕК КУХМАСТЕР-ФОРТЕ для дозирующих систем"/>
                </w:dropDownList>
              </w:sdtPr>
              <w:sdtEndPr/>
              <w:sdtContent>
                <w:r w:rsidR="00ED1A14">
                  <w:rPr>
                    <w:szCs w:val="16"/>
                  </w:rPr>
                  <w:t>ХИМИТЕК ИЗУМРУД 310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058968655"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</w:dropDownList>
              </w:sdtPr>
              <w:sdtEndPr/>
              <w:sdtContent>
                <w:r w:rsidR="00ED1A14">
                  <w:rPr>
                    <w:szCs w:val="16"/>
                  </w:rPr>
                  <w:t>1,0 % - 2,0 %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247157506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EndPr/>
              <w:sdtContent>
                <w:r w:rsidR="00ED1A14">
                  <w:rPr>
                    <w:szCs w:val="16"/>
                  </w:rPr>
                  <w:t>дозирующая система ProMax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r w:rsidR="00DA0CFE" w:rsidRPr="00C12148">
              <w:rPr>
                <w:b/>
                <w:bCs/>
                <w:color w:val="FF0000"/>
                <w:szCs w:val="16"/>
              </w:rPr>
              <w:t xml:space="preserve">МС </w:t>
            </w:r>
            <w:r w:rsidR="00DA0CFE">
              <w:rPr>
                <w:b/>
                <w:bCs/>
                <w:color w:val="FF0000"/>
                <w:szCs w:val="16"/>
              </w:rPr>
              <w:t>ТЕХН</w:t>
            </w:r>
            <w:r w:rsidR="00DA0CFE" w:rsidRPr="00C12148">
              <w:rPr>
                <w:b/>
                <w:bCs/>
                <w:color w:val="FF0000"/>
                <w:szCs w:val="16"/>
              </w:rPr>
              <w:t>. ОБОР</w:t>
            </w:r>
          </w:p>
        </w:tc>
      </w:tr>
      <w:tr w:rsidR="00DA0CFE" w:rsidRPr="005E028F" w14:paraId="3B107100" w14:textId="77777777" w:rsidTr="00F34032">
        <w:trPr>
          <w:trHeight w:val="20"/>
        </w:trPr>
        <w:tc>
          <w:tcPr>
            <w:tcW w:w="1657" w:type="dxa"/>
            <w:gridSpan w:val="9"/>
            <w:shd w:val="clear" w:color="auto" w:fill="FFFFFF" w:themeFill="background1"/>
            <w:tcMar>
              <w:right w:w="0" w:type="dxa"/>
            </w:tcMar>
          </w:tcPr>
          <w:p w14:paraId="050F9B1A" w14:textId="77777777" w:rsidR="00DA0CFE" w:rsidRPr="00FC5861" w:rsidRDefault="003E088C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санпропускник</w:t>
            </w:r>
            <w:r w:rsidR="00DA0CFE">
              <w:rPr>
                <w:szCs w:val="16"/>
              </w:rPr>
              <w:t>и</w:t>
            </w:r>
          </w:p>
        </w:tc>
        <w:tc>
          <w:tcPr>
            <w:tcW w:w="1572" w:type="dxa"/>
            <w:gridSpan w:val="16"/>
            <w:shd w:val="clear" w:color="auto" w:fill="FFFFFF" w:themeFill="background1"/>
          </w:tcPr>
          <w:p w14:paraId="42BDD9D6" w14:textId="77777777" w:rsidR="00DA0CFE" w:rsidRPr="00FC5861" w:rsidRDefault="003E088C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3357686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  <w:proofErr w:type="spellStart"/>
            <w:r w:rsidR="00DA0CFE">
              <w:rPr>
                <w:szCs w:val="16"/>
              </w:rPr>
              <w:t>дезин</w:t>
            </w:r>
            <w:proofErr w:type="spellEnd"/>
            <w:r w:rsidR="00DA0CFE">
              <w:rPr>
                <w:szCs w:val="16"/>
              </w:rPr>
              <w:t>. маты</w:t>
            </w:r>
          </w:p>
        </w:tc>
        <w:tc>
          <w:tcPr>
            <w:tcW w:w="2187" w:type="dxa"/>
            <w:gridSpan w:val="20"/>
            <w:shd w:val="clear" w:color="auto" w:fill="FFFFFF" w:themeFill="background1"/>
          </w:tcPr>
          <w:p w14:paraId="085AB2B9" w14:textId="77777777" w:rsidR="00DA0CFE" w:rsidRPr="00FC5861" w:rsidRDefault="003E088C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4312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  <w:proofErr w:type="spellStart"/>
            <w:r w:rsidR="00DA0CFE">
              <w:rPr>
                <w:szCs w:val="16"/>
              </w:rPr>
              <w:t>дезин</w:t>
            </w:r>
            <w:proofErr w:type="spellEnd"/>
            <w:r w:rsidR="00DA0CFE">
              <w:rPr>
                <w:szCs w:val="16"/>
              </w:rPr>
              <w:t>. ковры</w:t>
            </w:r>
          </w:p>
        </w:tc>
        <w:tc>
          <w:tcPr>
            <w:tcW w:w="4394" w:type="dxa"/>
            <w:gridSpan w:val="19"/>
            <w:shd w:val="clear" w:color="auto" w:fill="BFBFBF" w:themeFill="background1" w:themeFillShade="BF"/>
          </w:tcPr>
          <w:p w14:paraId="1A871DBB" w14:textId="77777777" w:rsidR="00DA0CFE" w:rsidRPr="00C12148" w:rsidRDefault="00DA0CFE" w:rsidP="00DA0CFE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6661" w:type="dxa"/>
            <w:gridSpan w:val="19"/>
            <w:vMerge/>
          </w:tcPr>
          <w:p w14:paraId="4C8C3D17" w14:textId="77777777" w:rsidR="00DA0CFE" w:rsidRPr="00C12148" w:rsidRDefault="00DA0CFE" w:rsidP="00DA0CFE">
            <w:pPr>
              <w:pStyle w:val="--2"/>
              <w:rPr>
                <w:szCs w:val="16"/>
              </w:rPr>
            </w:pPr>
          </w:p>
        </w:tc>
      </w:tr>
      <w:tr w:rsidR="00DA0CFE" w:rsidRPr="00D23288" w14:paraId="73FC095A" w14:textId="77777777" w:rsidTr="00F34032">
        <w:trPr>
          <w:trHeight w:val="20"/>
        </w:trPr>
        <w:tc>
          <w:tcPr>
            <w:tcW w:w="5416" w:type="dxa"/>
            <w:gridSpan w:val="45"/>
            <w:shd w:val="clear" w:color="auto" w:fill="BFBFBF" w:themeFill="background1" w:themeFillShade="BF"/>
          </w:tcPr>
          <w:p w14:paraId="00CBD815" w14:textId="77777777" w:rsidR="00DA0CFE" w:rsidRPr="005E2049" w:rsidRDefault="00DA0CFE" w:rsidP="00DA0CFE">
            <w:pPr>
              <w:pStyle w:val="--2"/>
              <w:tabs>
                <w:tab w:val="left" w:pos="1593"/>
              </w:tabs>
              <w:rPr>
                <w:bCs/>
              </w:rPr>
            </w:pPr>
            <w:r w:rsidRPr="00C12148">
              <w:rPr>
                <w:rStyle w:val="ac"/>
                <w:szCs w:val="16"/>
              </w:rPr>
              <w:t>Мебель:</w:t>
            </w:r>
          </w:p>
        </w:tc>
        <w:tc>
          <w:tcPr>
            <w:tcW w:w="4394" w:type="dxa"/>
            <w:gridSpan w:val="19"/>
          </w:tcPr>
          <w:p w14:paraId="272D5142" w14:textId="77777777" w:rsidR="00DA0CFE" w:rsidRDefault="003E088C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>туннельная</w:t>
            </w:r>
          </w:p>
        </w:tc>
        <w:tc>
          <w:tcPr>
            <w:tcW w:w="6661" w:type="dxa"/>
            <w:gridSpan w:val="19"/>
            <w:vMerge w:val="restart"/>
          </w:tcPr>
          <w:p w14:paraId="10930A3A" w14:textId="77777777" w:rsidR="00DA0CFE" w:rsidRDefault="003E088C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3277199"/>
                <w:showingPlcHdr/>
                <w:dropDownList>
                  <w:listItem w:value="Выберите элемент."/>
                  <w:listItem w:displayText="ХИМИТЕК ЧУДОДЕЙ®-АНТИНАГАР-ПЕНАКТИВ" w:value="ХИМИТЕК ЧУДОДЕЙ®-АНТИНАГАР-ПЕНАКТИВ"/>
                  <w:listItem w:displayText="ХИМИТЕК ЧУДОДЕЙ®-ЭКСПРЕС" w:value="ХИМИТЕК ЧУДОДЕЙ®-ЭКСПРЕС"/>
                  <w:listItem w:displayText="ХИМИТЕК КУХМАСТЕР" w:value="ХИМИТЕК КУХМАСТЕР"/>
                </w:dropDownList>
              </w:sdtPr>
              <w:sdtEndPr/>
              <w:sdtContent>
                <w:r w:rsidR="00DA0CFE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643241740"/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</w:dropDownList>
              </w:sdtPr>
              <w:sdtEndPr/>
              <w:sdtContent>
                <w:r w:rsidR="00DA0CFE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914858937"/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EndPr/>
              <w:sdtContent>
                <w:r w:rsidR="00DA0CFE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DA0CFE" w:rsidRPr="00C12148">
              <w:rPr>
                <w:szCs w:val="16"/>
              </w:rPr>
              <w:t xml:space="preserve">  </w:t>
            </w:r>
            <w:r w:rsidR="00DA0CFE" w:rsidRPr="00C12148">
              <w:rPr>
                <w:b/>
                <w:bCs/>
                <w:color w:val="FF0000"/>
                <w:szCs w:val="16"/>
              </w:rPr>
              <w:t>МС ТЕПЛ. ОБОР</w:t>
            </w:r>
          </w:p>
        </w:tc>
      </w:tr>
      <w:tr w:rsidR="00DA0CFE" w:rsidRPr="00D23288" w14:paraId="0EE30BF8" w14:textId="77777777" w:rsidTr="00F34032">
        <w:trPr>
          <w:trHeight w:val="20"/>
        </w:trPr>
        <w:tc>
          <w:tcPr>
            <w:tcW w:w="1118" w:type="dxa"/>
            <w:gridSpan w:val="4"/>
          </w:tcPr>
          <w:p w14:paraId="26FFC5AF" w14:textId="77777777" w:rsidR="00DA0CFE" w:rsidRPr="005E2049" w:rsidRDefault="003E088C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278877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 w:rsidRPr="005E2049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зеркала</w:t>
            </w:r>
          </w:p>
        </w:tc>
        <w:tc>
          <w:tcPr>
            <w:tcW w:w="1226" w:type="dxa"/>
            <w:gridSpan w:val="11"/>
          </w:tcPr>
          <w:p w14:paraId="3D4F8FBC" w14:textId="473D06C0" w:rsidR="00DA0CFE" w:rsidRPr="005E2049" w:rsidRDefault="003E088C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4789164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A0CFE" w:rsidRPr="00C12148">
              <w:rPr>
                <w:szCs w:val="16"/>
              </w:rPr>
              <w:t xml:space="preserve"> стеллажи</w:t>
            </w:r>
          </w:p>
        </w:tc>
        <w:tc>
          <w:tcPr>
            <w:tcW w:w="1258" w:type="dxa"/>
            <w:gridSpan w:val="17"/>
          </w:tcPr>
          <w:p w14:paraId="3049EBE0" w14:textId="77777777" w:rsidR="00DA0CFE" w:rsidRPr="005E2049" w:rsidRDefault="003E088C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1276279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 w:rsidRPr="00FC5861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r w:rsidR="00DA0CFE">
              <w:rPr>
                <w:szCs w:val="16"/>
              </w:rPr>
              <w:t>скамейки</w:t>
            </w:r>
          </w:p>
        </w:tc>
        <w:tc>
          <w:tcPr>
            <w:tcW w:w="1814" w:type="dxa"/>
            <w:gridSpan w:val="13"/>
          </w:tcPr>
          <w:p w14:paraId="1EEABC48" w14:textId="77777777" w:rsidR="00DA0CFE" w:rsidRPr="005E2049" w:rsidRDefault="003E088C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6321435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 w:rsidRPr="00FC5861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r w:rsidR="00DA0CFE">
              <w:rPr>
                <w:szCs w:val="16"/>
              </w:rPr>
              <w:t>тумбочки</w:t>
            </w:r>
          </w:p>
        </w:tc>
        <w:tc>
          <w:tcPr>
            <w:tcW w:w="2120" w:type="dxa"/>
            <w:gridSpan w:val="9"/>
          </w:tcPr>
          <w:p w14:paraId="2E45C9B5" w14:textId="77777777" w:rsidR="00DA0CFE" w:rsidRDefault="003E088C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07063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>машины таромоечные</w:t>
            </w:r>
          </w:p>
        </w:tc>
        <w:tc>
          <w:tcPr>
            <w:tcW w:w="2274" w:type="dxa"/>
            <w:gridSpan w:val="10"/>
          </w:tcPr>
          <w:p w14:paraId="4657FD65" w14:textId="77777777" w:rsidR="00DA0CFE" w:rsidRDefault="003E088C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19117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ванна для замачивания</w:t>
            </w:r>
          </w:p>
        </w:tc>
        <w:tc>
          <w:tcPr>
            <w:tcW w:w="6661" w:type="dxa"/>
            <w:gridSpan w:val="19"/>
            <w:vMerge/>
          </w:tcPr>
          <w:p w14:paraId="38A0E0F6" w14:textId="77777777" w:rsidR="00DA0CFE" w:rsidRDefault="00DA0CFE" w:rsidP="00DA0CFE">
            <w:pPr>
              <w:pStyle w:val="--2"/>
              <w:rPr>
                <w:szCs w:val="16"/>
              </w:rPr>
            </w:pPr>
          </w:p>
        </w:tc>
      </w:tr>
      <w:tr w:rsidR="00DA0CFE" w:rsidRPr="00D23288" w14:paraId="4F3BC541" w14:textId="77777777" w:rsidTr="00F34032">
        <w:trPr>
          <w:trHeight w:val="20"/>
        </w:trPr>
        <w:tc>
          <w:tcPr>
            <w:tcW w:w="2974" w:type="dxa"/>
            <w:gridSpan w:val="22"/>
          </w:tcPr>
          <w:p w14:paraId="374EF153" w14:textId="0CA73B88" w:rsidR="00DA0CFE" w:rsidRPr="005E2049" w:rsidRDefault="003E088C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58342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7D0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шкафы</w:t>
            </w:r>
            <w:r w:rsidR="00DA0CFE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545409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СО </w:t>
            </w:r>
            <w:sdt>
              <w:sdtPr>
                <w:rPr>
                  <w:szCs w:val="16"/>
                </w:rPr>
                <w:id w:val="254561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ЛВ </w:t>
            </w:r>
            <w:sdt>
              <w:sdtPr>
                <w:rPr>
                  <w:szCs w:val="16"/>
                </w:rPr>
                <w:id w:val="667831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ВО </w:t>
            </w:r>
            <w:sdt>
              <w:sdtPr>
                <w:rPr>
                  <w:szCs w:val="16"/>
                </w:rPr>
                <w:id w:val="-484159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r w:rsidR="00DA0CFE">
              <w:rPr>
                <w:szCs w:val="16"/>
              </w:rPr>
              <w:t>УИ</w:t>
            </w:r>
          </w:p>
        </w:tc>
        <w:tc>
          <w:tcPr>
            <w:tcW w:w="1134" w:type="dxa"/>
            <w:gridSpan w:val="18"/>
          </w:tcPr>
          <w:p w14:paraId="6A8CDAE3" w14:textId="77777777" w:rsidR="00DA0CFE" w:rsidRPr="005E2049" w:rsidRDefault="003E088C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8261694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 w:rsidRPr="005E2049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r w:rsidR="00DA0CFE">
              <w:rPr>
                <w:szCs w:val="16"/>
              </w:rPr>
              <w:t>обувницы</w:t>
            </w:r>
          </w:p>
        </w:tc>
        <w:tc>
          <w:tcPr>
            <w:tcW w:w="1308" w:type="dxa"/>
            <w:gridSpan w:val="5"/>
          </w:tcPr>
          <w:p w14:paraId="38B61939" w14:textId="1D258C2D" w:rsidR="00DA0CFE" w:rsidRPr="005E2049" w:rsidRDefault="003E088C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15948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A0CFE" w:rsidRPr="00C12148">
              <w:rPr>
                <w:szCs w:val="16"/>
              </w:rPr>
              <w:t xml:space="preserve"> полки</w:t>
            </w:r>
          </w:p>
        </w:tc>
        <w:tc>
          <w:tcPr>
            <w:tcW w:w="4394" w:type="dxa"/>
            <w:gridSpan w:val="19"/>
            <w:shd w:val="clear" w:color="auto" w:fill="BFBFBF" w:themeFill="background1" w:themeFillShade="BF"/>
          </w:tcPr>
          <w:p w14:paraId="3CF2629E" w14:textId="77777777" w:rsidR="00DA0CFE" w:rsidRDefault="00DA0CFE" w:rsidP="00DA0CFE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6661" w:type="dxa"/>
            <w:gridSpan w:val="19"/>
            <w:vMerge w:val="restart"/>
          </w:tcPr>
          <w:p w14:paraId="39BE291B" w14:textId="671D1414" w:rsidR="00DA0CFE" w:rsidRDefault="003E088C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2434372"/>
                <w:dropDownList>
                  <w:listItem w:value="Выберите элемент."/>
                  <w:listItem w:displayText="ХИМИТЕК КУХМАСТЕР" w:value="ХИМИТЕК КУХМАСТЕР"/>
                  <w:listItem w:displayText="ХИМИТЕК КУХМАСТЕР-ФОРТЕ для дозирующих систем" w:value="ХИМИТЕК КУХМАСТЕР-ФОРТЕ для дозирующих систем"/>
                  <w:listItem w:displayText="ХИМИТЕК ЧАРОИТ®" w:value="ХИМИТЕК ЧАРОИТ®"/>
                  <w:listItem w:displayText="ХИМИТЕК ЧАРОИТ®-СПРЕЙ" w:value="ХИМИТЕК ЧАРОИТ®-СПРЕЙ"/>
                  <w:listItem w:displayText="ХИМИТЕК ЧАРОИТ® для дозирующих систем" w:value="ХИМИТЕК ЧАРОИТ® для дозирующих систем"/>
                  <w:listItem w:displayText="ХИМИТЕК ЧУДОДЕЙ®-КОМБИ-ПЕНАКТИВ" w:value="ХИМИТЕК ЧУДОДЕЙ®-КОМБИ-ПЕНАКТИВ"/>
                  <w:listItem w:displayText="ХИМИТЕК УНИВЕСАЛ-ПД" w:value="ХИМИТЕК УНИВЕСАЛ-ПД"/>
                  <w:listItem w:displayText="ХИМИТЕК ИНТЕРЬЕР-ОФИС-СПРЕЙ" w:value="ХИМИТЕК ИНТЕРЬЕР-ОФИС-СПРЕЙ"/>
                  <w:listItem w:displayText="ХИМИТЕК ИНТЕРЬЕР-ОФИС" w:value="ХИМИТЕК ИНТЕРЬЕР-ОФИС"/>
                  <w:listItem w:displayText="ХИМИТЕК ИЗУМРУД 310" w:value="ХИМИТЕК ИЗУМРУД 310"/>
                </w:dropDownList>
              </w:sdtPr>
              <w:sdtEndPr/>
              <w:sdtContent>
                <w:r w:rsidR="009D45EA">
                  <w:rPr>
                    <w:szCs w:val="16"/>
                  </w:rPr>
                  <w:t>ХИМИТЕК ЧАРОИТ®-СПРЕЙ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30901091"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10 %" w:value="10 %"/>
                  <w:listItem w:displayText="3,0 % - 4,0 %" w:value="3,0 % - 4,0 %"/>
                  <w:listItem w:displayText="100 %" w:value="100 %"/>
                  <w:listItem w:displayText="5,0 %" w:value="5,0 %"/>
                  <w:listItem w:displayText="1 %" w:value="1 %"/>
                </w:dropDownList>
              </w:sdtPr>
              <w:sdtEndPr/>
              <w:sdtContent>
                <w:r w:rsidR="009D45EA">
                  <w:rPr>
                    <w:szCs w:val="16"/>
                  </w:rPr>
                  <w:t>100 %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607503642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  <w:listItem w:displayText="помповый дозатор" w:value="помповый дозатор"/>
                </w:dropDownList>
              </w:sdtPr>
              <w:sdtEndPr/>
              <w:sdtContent>
                <w:r w:rsidR="009D45EA">
                  <w:rPr>
                    <w:szCs w:val="16"/>
                  </w:rPr>
                  <w:t>готовая форма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r w:rsidR="00DA0CFE" w:rsidRPr="00C12148">
              <w:rPr>
                <w:b/>
                <w:bCs/>
                <w:color w:val="FF0000"/>
                <w:szCs w:val="16"/>
              </w:rPr>
              <w:t xml:space="preserve">МС З, Ок, </w:t>
            </w:r>
            <w:proofErr w:type="spellStart"/>
            <w:r w:rsidR="00DA0CFE" w:rsidRPr="00C12148">
              <w:rPr>
                <w:b/>
                <w:bCs/>
                <w:color w:val="FF0000"/>
                <w:szCs w:val="16"/>
              </w:rPr>
              <w:t>Монит</w:t>
            </w:r>
            <w:proofErr w:type="spellEnd"/>
          </w:p>
        </w:tc>
      </w:tr>
      <w:tr w:rsidR="00DA0CFE" w:rsidRPr="00D23288" w14:paraId="083ECE74" w14:textId="77777777" w:rsidTr="00F34032">
        <w:trPr>
          <w:trHeight w:val="20"/>
        </w:trPr>
        <w:tc>
          <w:tcPr>
            <w:tcW w:w="1871" w:type="dxa"/>
            <w:gridSpan w:val="10"/>
            <w:shd w:val="clear" w:color="auto" w:fill="FFFFFF" w:themeFill="background1"/>
          </w:tcPr>
          <w:p w14:paraId="430B1D4A" w14:textId="77777777" w:rsidR="00DA0CFE" w:rsidRPr="005E2049" w:rsidRDefault="003E088C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5391599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сушилка для обуви</w:t>
            </w:r>
          </w:p>
        </w:tc>
        <w:tc>
          <w:tcPr>
            <w:tcW w:w="1103" w:type="dxa"/>
            <w:gridSpan w:val="12"/>
            <w:shd w:val="clear" w:color="auto" w:fill="FFFFFF" w:themeFill="background1"/>
          </w:tcPr>
          <w:p w14:paraId="1C6F6F16" w14:textId="77777777" w:rsidR="00DA0CFE" w:rsidRPr="005E2049" w:rsidRDefault="003E088C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3647523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F59D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FA33E7">
              <w:rPr>
                <w:szCs w:val="16"/>
              </w:rPr>
              <w:t xml:space="preserve"> вешалки</w:t>
            </w:r>
          </w:p>
        </w:tc>
        <w:tc>
          <w:tcPr>
            <w:tcW w:w="1134" w:type="dxa"/>
            <w:gridSpan w:val="18"/>
            <w:shd w:val="clear" w:color="auto" w:fill="FFFFFF" w:themeFill="background1"/>
          </w:tcPr>
          <w:p w14:paraId="7A05523D" w14:textId="218FDF45" w:rsidR="00DA0CFE" w:rsidRPr="005E2049" w:rsidRDefault="003E088C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397906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A0CFE" w:rsidRPr="00C12148">
              <w:rPr>
                <w:szCs w:val="16"/>
              </w:rPr>
              <w:t xml:space="preserve"> стулья</w:t>
            </w:r>
          </w:p>
        </w:tc>
        <w:tc>
          <w:tcPr>
            <w:tcW w:w="1308" w:type="dxa"/>
            <w:gridSpan w:val="5"/>
            <w:shd w:val="clear" w:color="auto" w:fill="FFFFFF" w:themeFill="background1"/>
          </w:tcPr>
          <w:p w14:paraId="3930F7A8" w14:textId="65DEA689" w:rsidR="00DA0CFE" w:rsidRPr="005E2049" w:rsidRDefault="003E088C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8992002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r w:rsidR="00DA0CFE">
              <w:rPr>
                <w:szCs w:val="16"/>
              </w:rPr>
              <w:t>столы</w:t>
            </w:r>
          </w:p>
        </w:tc>
        <w:tc>
          <w:tcPr>
            <w:tcW w:w="4394" w:type="dxa"/>
            <w:gridSpan w:val="19"/>
          </w:tcPr>
          <w:p w14:paraId="2699A77F" w14:textId="77777777" w:rsidR="00DA0CFE" w:rsidRDefault="003E088C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207048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камеры: </w:t>
            </w:r>
            <w:sdt>
              <w:sdtPr>
                <w:rPr>
                  <w:szCs w:val="16"/>
                </w:rPr>
                <w:id w:val="-1746785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холод. </w:t>
            </w:r>
            <w:sdt>
              <w:sdtPr>
                <w:rPr>
                  <w:szCs w:val="16"/>
                </w:rPr>
                <w:id w:val="-170061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>мороз.</w:t>
            </w:r>
            <w:sdt>
              <w:sdtPr>
                <w:rPr>
                  <w:szCs w:val="16"/>
                </w:rPr>
                <w:id w:val="13230797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шоковой заморозки</w:t>
            </w:r>
          </w:p>
        </w:tc>
        <w:tc>
          <w:tcPr>
            <w:tcW w:w="6661" w:type="dxa"/>
            <w:gridSpan w:val="19"/>
            <w:vMerge/>
          </w:tcPr>
          <w:p w14:paraId="6FBB8734" w14:textId="77777777" w:rsidR="00DA0CFE" w:rsidRDefault="00DA0CFE" w:rsidP="00DA0CFE">
            <w:pPr>
              <w:pStyle w:val="--2"/>
              <w:rPr>
                <w:szCs w:val="16"/>
              </w:rPr>
            </w:pPr>
          </w:p>
        </w:tc>
      </w:tr>
      <w:tr w:rsidR="00DA0CFE" w:rsidRPr="00D23288" w14:paraId="11FB40EF" w14:textId="77777777" w:rsidTr="00F34032">
        <w:trPr>
          <w:trHeight w:val="20"/>
        </w:trPr>
        <w:tc>
          <w:tcPr>
            <w:tcW w:w="5416" w:type="dxa"/>
            <w:gridSpan w:val="45"/>
            <w:shd w:val="clear" w:color="auto" w:fill="BFBFBF" w:themeFill="background1" w:themeFillShade="BF"/>
          </w:tcPr>
          <w:p w14:paraId="6C82F5A8" w14:textId="77777777" w:rsidR="00DA0CFE" w:rsidRPr="005E2049" w:rsidRDefault="00DA0CFE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Офисная техника:</w:t>
            </w:r>
          </w:p>
        </w:tc>
        <w:tc>
          <w:tcPr>
            <w:tcW w:w="4394" w:type="dxa"/>
            <w:gridSpan w:val="19"/>
          </w:tcPr>
          <w:p w14:paraId="77170CBD" w14:textId="77777777" w:rsidR="00DA0CFE" w:rsidRDefault="003E088C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41204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90D03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внешние поверхности камеры </w:t>
            </w:r>
            <w:sdt>
              <w:sdtPr>
                <w:rPr>
                  <w:szCs w:val="16"/>
                </w:rPr>
                <w:id w:val="-2088682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90D03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19305423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90D03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С </w:t>
            </w:r>
            <w:sdt>
              <w:sdtPr>
                <w:rPr>
                  <w:szCs w:val="16"/>
                </w:rPr>
                <w:id w:val="-16182935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90D03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Д</w:t>
            </w:r>
          </w:p>
        </w:tc>
        <w:tc>
          <w:tcPr>
            <w:tcW w:w="6661" w:type="dxa"/>
            <w:gridSpan w:val="19"/>
            <w:shd w:val="clear" w:color="auto" w:fill="BFBFBF" w:themeFill="background1" w:themeFillShade="BF"/>
          </w:tcPr>
          <w:p w14:paraId="4A509F47" w14:textId="77777777" w:rsidR="00DA0CFE" w:rsidRDefault="00DA0CFE" w:rsidP="00DA0CFE">
            <w:pPr>
              <w:pStyle w:val="--2"/>
              <w:rPr>
                <w:szCs w:val="16"/>
              </w:rPr>
            </w:pPr>
            <w:r>
              <w:rPr>
                <w:b/>
                <w:szCs w:val="16"/>
              </w:rPr>
              <w:t>Ответственный за санитарную обработку</w:t>
            </w:r>
            <w:r w:rsidRPr="002D2C30">
              <w:rPr>
                <w:b/>
                <w:szCs w:val="16"/>
              </w:rPr>
              <w:t>:</w:t>
            </w:r>
          </w:p>
        </w:tc>
      </w:tr>
      <w:tr w:rsidR="00DA0CFE" w:rsidRPr="00D23288" w14:paraId="5117A44E" w14:textId="77777777" w:rsidTr="00F34032">
        <w:trPr>
          <w:trHeight w:val="50"/>
        </w:trPr>
        <w:tc>
          <w:tcPr>
            <w:tcW w:w="1445" w:type="dxa"/>
            <w:gridSpan w:val="5"/>
          </w:tcPr>
          <w:p w14:paraId="6EF6D801" w14:textId="503C432D" w:rsidR="00DA0CFE" w:rsidRPr="005E2049" w:rsidRDefault="003E088C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5590536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A0CFE" w:rsidRPr="00C12148">
              <w:rPr>
                <w:szCs w:val="16"/>
              </w:rPr>
              <w:t xml:space="preserve"> компьютеры</w:t>
            </w:r>
          </w:p>
        </w:tc>
        <w:tc>
          <w:tcPr>
            <w:tcW w:w="1240" w:type="dxa"/>
            <w:gridSpan w:val="14"/>
          </w:tcPr>
          <w:p w14:paraId="0EC98DA3" w14:textId="77777777" w:rsidR="00DA0CFE" w:rsidRPr="005E2049" w:rsidRDefault="003E088C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19769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>мониторы</w:t>
            </w:r>
          </w:p>
        </w:tc>
        <w:tc>
          <w:tcPr>
            <w:tcW w:w="1253" w:type="dxa"/>
            <w:gridSpan w:val="20"/>
          </w:tcPr>
          <w:p w14:paraId="654B4FA6" w14:textId="15C37897" w:rsidR="00DA0CFE" w:rsidRPr="005E2049" w:rsidRDefault="003E088C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974698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A0CFE">
              <w:rPr>
                <w:szCs w:val="16"/>
              </w:rPr>
              <w:t>телефоны</w:t>
            </w:r>
          </w:p>
        </w:tc>
        <w:tc>
          <w:tcPr>
            <w:tcW w:w="1478" w:type="dxa"/>
            <w:gridSpan w:val="6"/>
          </w:tcPr>
          <w:p w14:paraId="153B7E4E" w14:textId="555E6107" w:rsidR="00DA0CFE" w:rsidRPr="005E2049" w:rsidRDefault="003E088C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73299282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A0CFE">
              <w:rPr>
                <w:szCs w:val="16"/>
              </w:rPr>
              <w:t>принтеры</w:t>
            </w:r>
          </w:p>
        </w:tc>
        <w:tc>
          <w:tcPr>
            <w:tcW w:w="1940" w:type="dxa"/>
            <w:gridSpan w:val="7"/>
          </w:tcPr>
          <w:p w14:paraId="26693880" w14:textId="77777777" w:rsidR="00DA0CFE" w:rsidRDefault="003E088C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185134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морозильные лари</w:t>
            </w:r>
          </w:p>
        </w:tc>
        <w:tc>
          <w:tcPr>
            <w:tcW w:w="2454" w:type="dxa"/>
            <w:gridSpan w:val="12"/>
          </w:tcPr>
          <w:p w14:paraId="2DA948E3" w14:textId="77777777" w:rsidR="00DA0CFE" w:rsidRDefault="003E088C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072691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холодильные лари</w:t>
            </w:r>
          </w:p>
        </w:tc>
        <w:tc>
          <w:tcPr>
            <w:tcW w:w="6661" w:type="dxa"/>
            <w:gridSpan w:val="19"/>
            <w:vMerge w:val="restart"/>
          </w:tcPr>
          <w:p w14:paraId="525E03C1" w14:textId="77777777" w:rsidR="00D96BDF" w:rsidRPr="00D96BDF" w:rsidRDefault="00D96BDF" w:rsidP="00D96BDF">
            <w:pPr>
              <w:pStyle w:val="--2"/>
              <w:rPr>
                <w:szCs w:val="16"/>
              </w:rPr>
            </w:pPr>
            <w:r w:rsidRPr="00D96BDF">
              <w:rPr>
                <w:szCs w:val="16"/>
              </w:rPr>
              <w:t>поверхности выше 2 м – сотрудник внутреннего клининга</w:t>
            </w:r>
          </w:p>
          <w:p w14:paraId="7BC2F467" w14:textId="77777777" w:rsidR="00D96BDF" w:rsidRPr="00D96BDF" w:rsidRDefault="00D96BDF" w:rsidP="00D96BDF">
            <w:pPr>
              <w:pStyle w:val="--2"/>
              <w:rPr>
                <w:szCs w:val="16"/>
              </w:rPr>
            </w:pPr>
            <w:r w:rsidRPr="00D96BDF">
              <w:rPr>
                <w:szCs w:val="16"/>
              </w:rPr>
              <w:t>поверхности до 2 м – сотрудник внутреннего клининга</w:t>
            </w:r>
          </w:p>
          <w:p w14:paraId="012705D6" w14:textId="77777777" w:rsidR="00DA0CFE" w:rsidRDefault="00D96BDF" w:rsidP="00D96BDF">
            <w:pPr>
              <w:pStyle w:val="--2"/>
              <w:rPr>
                <w:szCs w:val="16"/>
              </w:rPr>
            </w:pPr>
            <w:r w:rsidRPr="00D96BDF">
              <w:rPr>
                <w:szCs w:val="16"/>
              </w:rPr>
              <w:t>оборудование – сотрудник производства</w:t>
            </w:r>
          </w:p>
        </w:tc>
      </w:tr>
      <w:tr w:rsidR="00DA0CFE" w:rsidRPr="00D23288" w14:paraId="45A40835" w14:textId="77777777" w:rsidTr="00F34032">
        <w:trPr>
          <w:trHeight w:val="20"/>
        </w:trPr>
        <w:tc>
          <w:tcPr>
            <w:tcW w:w="5416" w:type="dxa"/>
            <w:gridSpan w:val="45"/>
            <w:shd w:val="clear" w:color="auto" w:fill="BFBFBF" w:themeFill="background1" w:themeFillShade="BF"/>
          </w:tcPr>
          <w:p w14:paraId="13071BB5" w14:textId="77777777" w:rsidR="00DA0CFE" w:rsidRPr="005E2049" w:rsidRDefault="00DA0CFE" w:rsidP="00DA0CFE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20593A">
              <w:rPr>
                <w:rStyle w:val="ac"/>
              </w:rPr>
              <w:t>Многоразовые СИЗ</w:t>
            </w:r>
          </w:p>
        </w:tc>
        <w:tc>
          <w:tcPr>
            <w:tcW w:w="1940" w:type="dxa"/>
            <w:gridSpan w:val="7"/>
          </w:tcPr>
          <w:p w14:paraId="12BEA5C1" w14:textId="77777777" w:rsidR="00DA0CFE" w:rsidRDefault="003E088C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10178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холодильные столы</w:t>
            </w:r>
          </w:p>
        </w:tc>
        <w:tc>
          <w:tcPr>
            <w:tcW w:w="1210" w:type="dxa"/>
            <w:gridSpan w:val="9"/>
          </w:tcPr>
          <w:p w14:paraId="36E99D07" w14:textId="77777777" w:rsidR="00DA0CFE" w:rsidRDefault="003E088C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3160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ШХЛ</w:t>
            </w:r>
          </w:p>
        </w:tc>
        <w:tc>
          <w:tcPr>
            <w:tcW w:w="1244" w:type="dxa"/>
            <w:gridSpan w:val="3"/>
          </w:tcPr>
          <w:p w14:paraId="3B39ED0F" w14:textId="77777777" w:rsidR="00DA0CFE" w:rsidRDefault="003E088C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43461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ШМР</w:t>
            </w:r>
          </w:p>
        </w:tc>
        <w:tc>
          <w:tcPr>
            <w:tcW w:w="6661" w:type="dxa"/>
            <w:gridSpan w:val="19"/>
            <w:vMerge/>
          </w:tcPr>
          <w:p w14:paraId="38483849" w14:textId="77777777" w:rsidR="00DA0CFE" w:rsidRDefault="00DA0CFE" w:rsidP="00DA0CFE">
            <w:pPr>
              <w:pStyle w:val="--2"/>
              <w:rPr>
                <w:szCs w:val="16"/>
              </w:rPr>
            </w:pPr>
          </w:p>
        </w:tc>
      </w:tr>
      <w:tr w:rsidR="00DA0CFE" w:rsidRPr="00D23288" w14:paraId="7BF7F9AD" w14:textId="77777777" w:rsidTr="00F34032">
        <w:trPr>
          <w:trHeight w:val="20"/>
        </w:trPr>
        <w:tc>
          <w:tcPr>
            <w:tcW w:w="1005" w:type="dxa"/>
            <w:gridSpan w:val="2"/>
          </w:tcPr>
          <w:p w14:paraId="40DBC23B" w14:textId="77777777" w:rsidR="00DA0CFE" w:rsidRPr="005E2049" w:rsidRDefault="00DA0CFE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сапоги</w:t>
            </w:r>
          </w:p>
        </w:tc>
        <w:tc>
          <w:tcPr>
            <w:tcW w:w="1396" w:type="dxa"/>
            <w:gridSpan w:val="14"/>
          </w:tcPr>
          <w:p w14:paraId="49B71744" w14:textId="77777777" w:rsidR="00DA0CFE" w:rsidRPr="005E2049" w:rsidRDefault="00DA0CFE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нарукавники</w:t>
            </w:r>
          </w:p>
        </w:tc>
        <w:tc>
          <w:tcPr>
            <w:tcW w:w="1195" w:type="dxa"/>
            <w:gridSpan w:val="15"/>
          </w:tcPr>
          <w:p w14:paraId="100470A3" w14:textId="77777777" w:rsidR="00DA0CFE" w:rsidRPr="005E2049" w:rsidRDefault="003E088C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691369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фартуки</w:t>
            </w:r>
          </w:p>
        </w:tc>
        <w:tc>
          <w:tcPr>
            <w:tcW w:w="1820" w:type="dxa"/>
            <w:gridSpan w:val="14"/>
          </w:tcPr>
          <w:p w14:paraId="1561C408" w14:textId="77777777" w:rsidR="00DA0CFE" w:rsidRPr="005E2049" w:rsidRDefault="003E088C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1185170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перчатки</w:t>
            </w:r>
          </w:p>
        </w:tc>
        <w:tc>
          <w:tcPr>
            <w:tcW w:w="1940" w:type="dxa"/>
            <w:gridSpan w:val="7"/>
          </w:tcPr>
          <w:p w14:paraId="62AA1DD4" w14:textId="77777777" w:rsidR="00DA0CFE" w:rsidRDefault="003E088C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05096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ледогенераторы</w:t>
            </w:r>
          </w:p>
        </w:tc>
        <w:tc>
          <w:tcPr>
            <w:tcW w:w="1210" w:type="dxa"/>
            <w:gridSpan w:val="9"/>
          </w:tcPr>
          <w:p w14:paraId="33472D53" w14:textId="77777777" w:rsidR="00DA0CFE" w:rsidRDefault="003E088C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7605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шокеры</w:t>
            </w:r>
          </w:p>
        </w:tc>
        <w:tc>
          <w:tcPr>
            <w:tcW w:w="1244" w:type="dxa"/>
            <w:gridSpan w:val="3"/>
          </w:tcPr>
          <w:p w14:paraId="4CA2A4CA" w14:textId="77777777" w:rsidR="00DA0CFE" w:rsidRDefault="00DA0CFE" w:rsidP="00DA0CFE">
            <w:pPr>
              <w:pStyle w:val="--2"/>
              <w:rPr>
                <w:szCs w:val="16"/>
              </w:rPr>
            </w:pPr>
          </w:p>
        </w:tc>
        <w:tc>
          <w:tcPr>
            <w:tcW w:w="6661" w:type="dxa"/>
            <w:gridSpan w:val="19"/>
            <w:vMerge/>
          </w:tcPr>
          <w:p w14:paraId="1698B8D8" w14:textId="77777777" w:rsidR="00DA0CFE" w:rsidRDefault="00DA0CFE" w:rsidP="00DA0CFE">
            <w:pPr>
              <w:pStyle w:val="--2"/>
              <w:rPr>
                <w:szCs w:val="16"/>
              </w:rPr>
            </w:pPr>
          </w:p>
        </w:tc>
      </w:tr>
    </w:tbl>
    <w:p w14:paraId="73325F6D" w14:textId="77777777" w:rsidR="00753F79" w:rsidRPr="007A0067" w:rsidRDefault="00753F79" w:rsidP="007A0067">
      <w:pPr>
        <w:rPr>
          <w:sz w:val="2"/>
          <w:szCs w:val="2"/>
        </w:rPr>
      </w:pPr>
    </w:p>
    <w:sectPr w:rsidR="00753F79" w:rsidRPr="007A0067" w:rsidSect="004D5542">
      <w:footerReference w:type="even" r:id="rId8"/>
      <w:headerReference w:type="first" r:id="rId9"/>
      <w:footerReference w:type="first" r:id="rId10"/>
      <w:type w:val="oddPage"/>
      <w:pgSz w:w="16838" w:h="11906" w:orient="landscape" w:code="9"/>
      <w:pgMar w:top="284" w:right="567" w:bottom="284" w:left="567" w:header="510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215E6" w14:textId="77777777" w:rsidR="003E088C" w:rsidRDefault="003E088C">
      <w:r>
        <w:separator/>
      </w:r>
    </w:p>
  </w:endnote>
  <w:endnote w:type="continuationSeparator" w:id="0">
    <w:p w14:paraId="4DE561FC" w14:textId="77777777" w:rsidR="003E088C" w:rsidRDefault="003E08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C309D" w14:textId="77777777" w:rsidR="003E591C" w:rsidRDefault="003E591C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3F62A" w14:textId="77777777" w:rsidR="003E591C" w:rsidRPr="003E06E8" w:rsidRDefault="003E591C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2C829" w14:textId="77777777" w:rsidR="003E088C" w:rsidRDefault="003E088C">
      <w:r>
        <w:separator/>
      </w:r>
    </w:p>
  </w:footnote>
  <w:footnote w:type="continuationSeparator" w:id="0">
    <w:p w14:paraId="3296797E" w14:textId="77777777" w:rsidR="003E088C" w:rsidRDefault="003E08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F8C95" w14:textId="77777777" w:rsidR="003E591C" w:rsidRPr="009B4662" w:rsidRDefault="003E591C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Pr="00FD18C8">
        <w:rPr>
          <w:rStyle w:val="a6"/>
          <w:lang w:val="en-US"/>
        </w:rPr>
        <w:t>Ф-ХХ</w:t>
      </w:r>
      <w:r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2140417988">
    <w:abstractNumId w:val="20"/>
  </w:num>
  <w:num w:numId="2" w16cid:durableId="401755645">
    <w:abstractNumId w:val="36"/>
  </w:num>
  <w:num w:numId="3" w16cid:durableId="1774084976">
    <w:abstractNumId w:val="27"/>
  </w:num>
  <w:num w:numId="4" w16cid:durableId="1854145955">
    <w:abstractNumId w:val="17"/>
  </w:num>
  <w:num w:numId="5" w16cid:durableId="475731425">
    <w:abstractNumId w:val="16"/>
  </w:num>
  <w:num w:numId="6" w16cid:durableId="1313876254">
    <w:abstractNumId w:val="30"/>
  </w:num>
  <w:num w:numId="7" w16cid:durableId="1352301516">
    <w:abstractNumId w:val="26"/>
  </w:num>
  <w:num w:numId="8" w16cid:durableId="872772099">
    <w:abstractNumId w:val="35"/>
  </w:num>
  <w:num w:numId="9" w16cid:durableId="1137798946">
    <w:abstractNumId w:val="31"/>
  </w:num>
  <w:num w:numId="10" w16cid:durableId="867449510">
    <w:abstractNumId w:val="15"/>
  </w:num>
  <w:num w:numId="11" w16cid:durableId="939331862">
    <w:abstractNumId w:val="24"/>
  </w:num>
  <w:num w:numId="12" w16cid:durableId="2001611346">
    <w:abstractNumId w:val="29"/>
  </w:num>
  <w:num w:numId="13" w16cid:durableId="1909611479">
    <w:abstractNumId w:val="38"/>
  </w:num>
  <w:num w:numId="14" w16cid:durableId="1048651183">
    <w:abstractNumId w:val="23"/>
  </w:num>
  <w:num w:numId="15" w16cid:durableId="661809009">
    <w:abstractNumId w:val="19"/>
  </w:num>
  <w:num w:numId="16" w16cid:durableId="516845230">
    <w:abstractNumId w:val="11"/>
  </w:num>
  <w:num w:numId="17" w16cid:durableId="1417166366">
    <w:abstractNumId w:val="21"/>
  </w:num>
  <w:num w:numId="18" w16cid:durableId="365915507">
    <w:abstractNumId w:val="22"/>
  </w:num>
  <w:num w:numId="19" w16cid:durableId="227082972">
    <w:abstractNumId w:val="37"/>
  </w:num>
  <w:num w:numId="20" w16cid:durableId="1726686148">
    <w:abstractNumId w:val="32"/>
  </w:num>
  <w:num w:numId="21" w16cid:durableId="1873302032">
    <w:abstractNumId w:val="12"/>
  </w:num>
  <w:num w:numId="22" w16cid:durableId="297420022">
    <w:abstractNumId w:val="33"/>
  </w:num>
  <w:num w:numId="23" w16cid:durableId="135950640">
    <w:abstractNumId w:val="25"/>
  </w:num>
  <w:num w:numId="24" w16cid:durableId="1703630639">
    <w:abstractNumId w:val="13"/>
  </w:num>
  <w:num w:numId="25" w16cid:durableId="2113746840">
    <w:abstractNumId w:val="28"/>
  </w:num>
  <w:num w:numId="26" w16cid:durableId="765614969">
    <w:abstractNumId w:val="14"/>
  </w:num>
  <w:num w:numId="27" w16cid:durableId="631600615">
    <w:abstractNumId w:val="9"/>
  </w:num>
  <w:num w:numId="28" w16cid:durableId="1334071108">
    <w:abstractNumId w:val="7"/>
  </w:num>
  <w:num w:numId="29" w16cid:durableId="1862667688">
    <w:abstractNumId w:val="6"/>
  </w:num>
  <w:num w:numId="30" w16cid:durableId="73554251">
    <w:abstractNumId w:val="5"/>
  </w:num>
  <w:num w:numId="31" w16cid:durableId="1989018456">
    <w:abstractNumId w:val="4"/>
  </w:num>
  <w:num w:numId="32" w16cid:durableId="826677058">
    <w:abstractNumId w:val="8"/>
  </w:num>
  <w:num w:numId="33" w16cid:durableId="1152990995">
    <w:abstractNumId w:val="3"/>
  </w:num>
  <w:num w:numId="34" w16cid:durableId="99449838">
    <w:abstractNumId w:val="2"/>
  </w:num>
  <w:num w:numId="35" w16cid:durableId="810442367">
    <w:abstractNumId w:val="1"/>
  </w:num>
  <w:num w:numId="36" w16cid:durableId="1559047123">
    <w:abstractNumId w:val="0"/>
  </w:num>
  <w:num w:numId="37" w16cid:durableId="203758635">
    <w:abstractNumId w:val="13"/>
  </w:num>
  <w:num w:numId="38" w16cid:durableId="357122286">
    <w:abstractNumId w:val="10"/>
  </w:num>
  <w:num w:numId="39" w16cid:durableId="1759592388">
    <w:abstractNumId w:val="18"/>
  </w:num>
  <w:num w:numId="40" w16cid:durableId="173885981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D18C8"/>
    <w:rsid w:val="0000249D"/>
    <w:rsid w:val="00002CB5"/>
    <w:rsid w:val="00003205"/>
    <w:rsid w:val="00003333"/>
    <w:rsid w:val="00006B4F"/>
    <w:rsid w:val="00007B09"/>
    <w:rsid w:val="0001099F"/>
    <w:rsid w:val="00011DCC"/>
    <w:rsid w:val="00013AED"/>
    <w:rsid w:val="00014C27"/>
    <w:rsid w:val="00014C76"/>
    <w:rsid w:val="0001671D"/>
    <w:rsid w:val="000278A9"/>
    <w:rsid w:val="00030B94"/>
    <w:rsid w:val="000349FA"/>
    <w:rsid w:val="000350CE"/>
    <w:rsid w:val="0003521C"/>
    <w:rsid w:val="00036A92"/>
    <w:rsid w:val="00042131"/>
    <w:rsid w:val="00044F93"/>
    <w:rsid w:val="0004515C"/>
    <w:rsid w:val="000456E3"/>
    <w:rsid w:val="00046637"/>
    <w:rsid w:val="00051DC7"/>
    <w:rsid w:val="000531CA"/>
    <w:rsid w:val="000553F1"/>
    <w:rsid w:val="00060E1F"/>
    <w:rsid w:val="000645B3"/>
    <w:rsid w:val="00065E3E"/>
    <w:rsid w:val="00070AC6"/>
    <w:rsid w:val="00073244"/>
    <w:rsid w:val="000732D8"/>
    <w:rsid w:val="0007430C"/>
    <w:rsid w:val="00074D34"/>
    <w:rsid w:val="00074FB9"/>
    <w:rsid w:val="000776B9"/>
    <w:rsid w:val="00084619"/>
    <w:rsid w:val="000901BC"/>
    <w:rsid w:val="00090474"/>
    <w:rsid w:val="00096573"/>
    <w:rsid w:val="00096B06"/>
    <w:rsid w:val="00097E4C"/>
    <w:rsid w:val="00097F34"/>
    <w:rsid w:val="000A03B9"/>
    <w:rsid w:val="000A0B06"/>
    <w:rsid w:val="000A1E17"/>
    <w:rsid w:val="000A2089"/>
    <w:rsid w:val="000A2834"/>
    <w:rsid w:val="000A2929"/>
    <w:rsid w:val="000A6840"/>
    <w:rsid w:val="000A6AB3"/>
    <w:rsid w:val="000A6E34"/>
    <w:rsid w:val="000A6EB0"/>
    <w:rsid w:val="000A7E5E"/>
    <w:rsid w:val="000B4923"/>
    <w:rsid w:val="000B4EAF"/>
    <w:rsid w:val="000B6CBD"/>
    <w:rsid w:val="000C19DE"/>
    <w:rsid w:val="000C319B"/>
    <w:rsid w:val="000C46D1"/>
    <w:rsid w:val="000C6CCD"/>
    <w:rsid w:val="000C7448"/>
    <w:rsid w:val="000D3416"/>
    <w:rsid w:val="000D427A"/>
    <w:rsid w:val="000D4FBA"/>
    <w:rsid w:val="000D58CF"/>
    <w:rsid w:val="000D5CFC"/>
    <w:rsid w:val="000D742A"/>
    <w:rsid w:val="000D7430"/>
    <w:rsid w:val="000D75CD"/>
    <w:rsid w:val="000D7D3A"/>
    <w:rsid w:val="000E00E6"/>
    <w:rsid w:val="000F1EEC"/>
    <w:rsid w:val="000F33BB"/>
    <w:rsid w:val="000F3B17"/>
    <w:rsid w:val="000F4D20"/>
    <w:rsid w:val="000F4EB3"/>
    <w:rsid w:val="000F5606"/>
    <w:rsid w:val="000F7E92"/>
    <w:rsid w:val="00100736"/>
    <w:rsid w:val="00103F1A"/>
    <w:rsid w:val="00104D58"/>
    <w:rsid w:val="00105CBB"/>
    <w:rsid w:val="0010767E"/>
    <w:rsid w:val="00107A3B"/>
    <w:rsid w:val="001102E5"/>
    <w:rsid w:val="00110C3F"/>
    <w:rsid w:val="0011294C"/>
    <w:rsid w:val="0011584E"/>
    <w:rsid w:val="0011717D"/>
    <w:rsid w:val="00122615"/>
    <w:rsid w:val="00123D7A"/>
    <w:rsid w:val="00130FBC"/>
    <w:rsid w:val="00137B49"/>
    <w:rsid w:val="00141CEB"/>
    <w:rsid w:val="001435A3"/>
    <w:rsid w:val="00144A98"/>
    <w:rsid w:val="0014655E"/>
    <w:rsid w:val="0014789B"/>
    <w:rsid w:val="001514C4"/>
    <w:rsid w:val="00151B86"/>
    <w:rsid w:val="00152310"/>
    <w:rsid w:val="0015589D"/>
    <w:rsid w:val="0015615E"/>
    <w:rsid w:val="00160B6B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4D56"/>
    <w:rsid w:val="00175C96"/>
    <w:rsid w:val="0017768F"/>
    <w:rsid w:val="001825DA"/>
    <w:rsid w:val="001828F9"/>
    <w:rsid w:val="00185A34"/>
    <w:rsid w:val="00186192"/>
    <w:rsid w:val="00186661"/>
    <w:rsid w:val="00193377"/>
    <w:rsid w:val="001A109A"/>
    <w:rsid w:val="001A1505"/>
    <w:rsid w:val="001A2BF1"/>
    <w:rsid w:val="001A30F0"/>
    <w:rsid w:val="001A4A6F"/>
    <w:rsid w:val="001A648C"/>
    <w:rsid w:val="001A697F"/>
    <w:rsid w:val="001A6CE1"/>
    <w:rsid w:val="001B02A6"/>
    <w:rsid w:val="001B04CA"/>
    <w:rsid w:val="001B0C8D"/>
    <w:rsid w:val="001B43BD"/>
    <w:rsid w:val="001B441D"/>
    <w:rsid w:val="001B477E"/>
    <w:rsid w:val="001B6098"/>
    <w:rsid w:val="001B7E10"/>
    <w:rsid w:val="001C0924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14F4"/>
    <w:rsid w:val="001D349D"/>
    <w:rsid w:val="001D38EE"/>
    <w:rsid w:val="001D5280"/>
    <w:rsid w:val="001D76FD"/>
    <w:rsid w:val="001E264B"/>
    <w:rsid w:val="001E3B1C"/>
    <w:rsid w:val="001E3D3E"/>
    <w:rsid w:val="001E59B4"/>
    <w:rsid w:val="001E6559"/>
    <w:rsid w:val="001F1277"/>
    <w:rsid w:val="001F1822"/>
    <w:rsid w:val="001F48D9"/>
    <w:rsid w:val="001F5010"/>
    <w:rsid w:val="001F69C7"/>
    <w:rsid w:val="0020593A"/>
    <w:rsid w:val="0020771D"/>
    <w:rsid w:val="0021170C"/>
    <w:rsid w:val="00211730"/>
    <w:rsid w:val="00212954"/>
    <w:rsid w:val="00214370"/>
    <w:rsid w:val="002148D2"/>
    <w:rsid w:val="00220C3B"/>
    <w:rsid w:val="0022145A"/>
    <w:rsid w:val="00226010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5569"/>
    <w:rsid w:val="00246877"/>
    <w:rsid w:val="00253E06"/>
    <w:rsid w:val="002545EF"/>
    <w:rsid w:val="0025731B"/>
    <w:rsid w:val="00257F47"/>
    <w:rsid w:val="00260A6B"/>
    <w:rsid w:val="00260F23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84AEB"/>
    <w:rsid w:val="00290D03"/>
    <w:rsid w:val="00294640"/>
    <w:rsid w:val="00296499"/>
    <w:rsid w:val="002A01B1"/>
    <w:rsid w:val="002A0400"/>
    <w:rsid w:val="002A04DA"/>
    <w:rsid w:val="002A15CB"/>
    <w:rsid w:val="002A258C"/>
    <w:rsid w:val="002A3333"/>
    <w:rsid w:val="002A3749"/>
    <w:rsid w:val="002A4787"/>
    <w:rsid w:val="002A5CCD"/>
    <w:rsid w:val="002A626F"/>
    <w:rsid w:val="002A7AB8"/>
    <w:rsid w:val="002B09FD"/>
    <w:rsid w:val="002B2589"/>
    <w:rsid w:val="002B30F3"/>
    <w:rsid w:val="002B415B"/>
    <w:rsid w:val="002B5163"/>
    <w:rsid w:val="002B60AF"/>
    <w:rsid w:val="002B65B6"/>
    <w:rsid w:val="002B7788"/>
    <w:rsid w:val="002B7E05"/>
    <w:rsid w:val="002C00C9"/>
    <w:rsid w:val="002C1FB0"/>
    <w:rsid w:val="002C3191"/>
    <w:rsid w:val="002C4125"/>
    <w:rsid w:val="002C47A8"/>
    <w:rsid w:val="002C6A41"/>
    <w:rsid w:val="002D03E7"/>
    <w:rsid w:val="002D181B"/>
    <w:rsid w:val="002D1855"/>
    <w:rsid w:val="002D18B6"/>
    <w:rsid w:val="002D2C30"/>
    <w:rsid w:val="002D4260"/>
    <w:rsid w:val="002D6810"/>
    <w:rsid w:val="002E1BDF"/>
    <w:rsid w:val="002E287D"/>
    <w:rsid w:val="002E4FC9"/>
    <w:rsid w:val="002E526C"/>
    <w:rsid w:val="002E7EA8"/>
    <w:rsid w:val="002F16A1"/>
    <w:rsid w:val="002F71EB"/>
    <w:rsid w:val="00302875"/>
    <w:rsid w:val="00302FFB"/>
    <w:rsid w:val="0030538D"/>
    <w:rsid w:val="00305CDB"/>
    <w:rsid w:val="003060DC"/>
    <w:rsid w:val="00306DB9"/>
    <w:rsid w:val="00307F25"/>
    <w:rsid w:val="00310A9A"/>
    <w:rsid w:val="00312480"/>
    <w:rsid w:val="00315146"/>
    <w:rsid w:val="003204AD"/>
    <w:rsid w:val="00323F3A"/>
    <w:rsid w:val="003252B3"/>
    <w:rsid w:val="00326C74"/>
    <w:rsid w:val="00327CEF"/>
    <w:rsid w:val="0033717E"/>
    <w:rsid w:val="00337C0F"/>
    <w:rsid w:val="00344F75"/>
    <w:rsid w:val="0034573C"/>
    <w:rsid w:val="003506EA"/>
    <w:rsid w:val="003527FE"/>
    <w:rsid w:val="00352D03"/>
    <w:rsid w:val="003536C6"/>
    <w:rsid w:val="003537F7"/>
    <w:rsid w:val="00354A2E"/>
    <w:rsid w:val="003553B3"/>
    <w:rsid w:val="0036066E"/>
    <w:rsid w:val="0036327C"/>
    <w:rsid w:val="00364F63"/>
    <w:rsid w:val="003675A4"/>
    <w:rsid w:val="00376589"/>
    <w:rsid w:val="003776FD"/>
    <w:rsid w:val="00377878"/>
    <w:rsid w:val="00381B47"/>
    <w:rsid w:val="00382400"/>
    <w:rsid w:val="00383801"/>
    <w:rsid w:val="00383EEB"/>
    <w:rsid w:val="00384F4A"/>
    <w:rsid w:val="00386995"/>
    <w:rsid w:val="00387FB0"/>
    <w:rsid w:val="00392A07"/>
    <w:rsid w:val="00395297"/>
    <w:rsid w:val="003A5C9D"/>
    <w:rsid w:val="003A6553"/>
    <w:rsid w:val="003A691F"/>
    <w:rsid w:val="003A7C3A"/>
    <w:rsid w:val="003B0EB6"/>
    <w:rsid w:val="003B16DC"/>
    <w:rsid w:val="003B2605"/>
    <w:rsid w:val="003C012D"/>
    <w:rsid w:val="003C0F32"/>
    <w:rsid w:val="003C27BB"/>
    <w:rsid w:val="003C2A4E"/>
    <w:rsid w:val="003C7E13"/>
    <w:rsid w:val="003D0BD9"/>
    <w:rsid w:val="003D0FE1"/>
    <w:rsid w:val="003E06E8"/>
    <w:rsid w:val="003E088C"/>
    <w:rsid w:val="003E18A0"/>
    <w:rsid w:val="003E591C"/>
    <w:rsid w:val="003E59D0"/>
    <w:rsid w:val="003E5A60"/>
    <w:rsid w:val="003E5D12"/>
    <w:rsid w:val="003E6E1A"/>
    <w:rsid w:val="003E6F06"/>
    <w:rsid w:val="003F0C8A"/>
    <w:rsid w:val="003F1989"/>
    <w:rsid w:val="003F56F1"/>
    <w:rsid w:val="003F7582"/>
    <w:rsid w:val="00402F67"/>
    <w:rsid w:val="00404306"/>
    <w:rsid w:val="0040564D"/>
    <w:rsid w:val="00415D5A"/>
    <w:rsid w:val="004161A9"/>
    <w:rsid w:val="0041638D"/>
    <w:rsid w:val="004167DE"/>
    <w:rsid w:val="004225CB"/>
    <w:rsid w:val="0042639C"/>
    <w:rsid w:val="004268ED"/>
    <w:rsid w:val="00430CE5"/>
    <w:rsid w:val="004326CB"/>
    <w:rsid w:val="00433489"/>
    <w:rsid w:val="0043391F"/>
    <w:rsid w:val="004339F1"/>
    <w:rsid w:val="004365FF"/>
    <w:rsid w:val="00437EB0"/>
    <w:rsid w:val="0044019A"/>
    <w:rsid w:val="0044167A"/>
    <w:rsid w:val="00442842"/>
    <w:rsid w:val="00442DD9"/>
    <w:rsid w:val="00443296"/>
    <w:rsid w:val="00443636"/>
    <w:rsid w:val="00443F52"/>
    <w:rsid w:val="004454E0"/>
    <w:rsid w:val="0044600B"/>
    <w:rsid w:val="00450242"/>
    <w:rsid w:val="00450C17"/>
    <w:rsid w:val="0045148E"/>
    <w:rsid w:val="004544EC"/>
    <w:rsid w:val="00454C32"/>
    <w:rsid w:val="00455369"/>
    <w:rsid w:val="00456342"/>
    <w:rsid w:val="00461184"/>
    <w:rsid w:val="004651B0"/>
    <w:rsid w:val="00473B13"/>
    <w:rsid w:val="004745BD"/>
    <w:rsid w:val="00477B27"/>
    <w:rsid w:val="00483C96"/>
    <w:rsid w:val="0048547E"/>
    <w:rsid w:val="004866A7"/>
    <w:rsid w:val="00487DCF"/>
    <w:rsid w:val="00490D8E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C2623"/>
    <w:rsid w:val="004C322C"/>
    <w:rsid w:val="004C54DD"/>
    <w:rsid w:val="004C560B"/>
    <w:rsid w:val="004C591F"/>
    <w:rsid w:val="004C6D9E"/>
    <w:rsid w:val="004C7BD9"/>
    <w:rsid w:val="004D328F"/>
    <w:rsid w:val="004D3BCD"/>
    <w:rsid w:val="004D503B"/>
    <w:rsid w:val="004D5542"/>
    <w:rsid w:val="004D5DF2"/>
    <w:rsid w:val="004D7E9B"/>
    <w:rsid w:val="004E234D"/>
    <w:rsid w:val="004E5F6F"/>
    <w:rsid w:val="004E679A"/>
    <w:rsid w:val="004F0C87"/>
    <w:rsid w:val="004F3671"/>
    <w:rsid w:val="005034D5"/>
    <w:rsid w:val="00504740"/>
    <w:rsid w:val="0050527E"/>
    <w:rsid w:val="005058B3"/>
    <w:rsid w:val="00506DDC"/>
    <w:rsid w:val="00507A44"/>
    <w:rsid w:val="00510D95"/>
    <w:rsid w:val="0052350C"/>
    <w:rsid w:val="00523568"/>
    <w:rsid w:val="00523A9A"/>
    <w:rsid w:val="00523C46"/>
    <w:rsid w:val="00525ABF"/>
    <w:rsid w:val="0052783F"/>
    <w:rsid w:val="005317BB"/>
    <w:rsid w:val="00531E9B"/>
    <w:rsid w:val="005365D7"/>
    <w:rsid w:val="005368E8"/>
    <w:rsid w:val="00536EBC"/>
    <w:rsid w:val="00537F8E"/>
    <w:rsid w:val="005401B9"/>
    <w:rsid w:val="005401D2"/>
    <w:rsid w:val="00540457"/>
    <w:rsid w:val="00541156"/>
    <w:rsid w:val="00542513"/>
    <w:rsid w:val="00542D88"/>
    <w:rsid w:val="005432A4"/>
    <w:rsid w:val="005456F6"/>
    <w:rsid w:val="00552195"/>
    <w:rsid w:val="0055236B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7A"/>
    <w:rsid w:val="005815AB"/>
    <w:rsid w:val="00583D6C"/>
    <w:rsid w:val="0059024E"/>
    <w:rsid w:val="005913AC"/>
    <w:rsid w:val="00591837"/>
    <w:rsid w:val="00593CDC"/>
    <w:rsid w:val="005942AA"/>
    <w:rsid w:val="00595E23"/>
    <w:rsid w:val="005962CD"/>
    <w:rsid w:val="0059636C"/>
    <w:rsid w:val="005965D6"/>
    <w:rsid w:val="005965E4"/>
    <w:rsid w:val="00597291"/>
    <w:rsid w:val="005A0BAE"/>
    <w:rsid w:val="005A42B3"/>
    <w:rsid w:val="005A6C97"/>
    <w:rsid w:val="005B2DBC"/>
    <w:rsid w:val="005B3C94"/>
    <w:rsid w:val="005B3EA4"/>
    <w:rsid w:val="005C634F"/>
    <w:rsid w:val="005C6716"/>
    <w:rsid w:val="005C7079"/>
    <w:rsid w:val="005D0B23"/>
    <w:rsid w:val="005D4392"/>
    <w:rsid w:val="005D444E"/>
    <w:rsid w:val="005D4990"/>
    <w:rsid w:val="005D6F53"/>
    <w:rsid w:val="005E028F"/>
    <w:rsid w:val="005E2049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01448"/>
    <w:rsid w:val="00607560"/>
    <w:rsid w:val="00610A84"/>
    <w:rsid w:val="00611607"/>
    <w:rsid w:val="00616286"/>
    <w:rsid w:val="006169DE"/>
    <w:rsid w:val="00620F4E"/>
    <w:rsid w:val="00622A7B"/>
    <w:rsid w:val="00623024"/>
    <w:rsid w:val="00624074"/>
    <w:rsid w:val="006311E5"/>
    <w:rsid w:val="006328BA"/>
    <w:rsid w:val="00634415"/>
    <w:rsid w:val="0063567C"/>
    <w:rsid w:val="006362F8"/>
    <w:rsid w:val="0063663B"/>
    <w:rsid w:val="00637975"/>
    <w:rsid w:val="006467BA"/>
    <w:rsid w:val="00646C1C"/>
    <w:rsid w:val="00647B37"/>
    <w:rsid w:val="006537F7"/>
    <w:rsid w:val="00655882"/>
    <w:rsid w:val="00660049"/>
    <w:rsid w:val="006629FA"/>
    <w:rsid w:val="00663640"/>
    <w:rsid w:val="00665DC8"/>
    <w:rsid w:val="00666BE1"/>
    <w:rsid w:val="00671E83"/>
    <w:rsid w:val="00673B7E"/>
    <w:rsid w:val="00674510"/>
    <w:rsid w:val="00675B65"/>
    <w:rsid w:val="006810B6"/>
    <w:rsid w:val="006820F6"/>
    <w:rsid w:val="00684250"/>
    <w:rsid w:val="00684D08"/>
    <w:rsid w:val="006854F0"/>
    <w:rsid w:val="00685790"/>
    <w:rsid w:val="0069061D"/>
    <w:rsid w:val="00693875"/>
    <w:rsid w:val="006939F3"/>
    <w:rsid w:val="0069548A"/>
    <w:rsid w:val="00695D62"/>
    <w:rsid w:val="00696E4B"/>
    <w:rsid w:val="00697203"/>
    <w:rsid w:val="006975DE"/>
    <w:rsid w:val="006A11B1"/>
    <w:rsid w:val="006A1CED"/>
    <w:rsid w:val="006A5289"/>
    <w:rsid w:val="006B22FF"/>
    <w:rsid w:val="006B2711"/>
    <w:rsid w:val="006B2FF2"/>
    <w:rsid w:val="006B507D"/>
    <w:rsid w:val="006B536A"/>
    <w:rsid w:val="006C105F"/>
    <w:rsid w:val="006D13A9"/>
    <w:rsid w:val="006D1867"/>
    <w:rsid w:val="006D43EF"/>
    <w:rsid w:val="006D5D0A"/>
    <w:rsid w:val="006D5E65"/>
    <w:rsid w:val="006D6581"/>
    <w:rsid w:val="006E4BD9"/>
    <w:rsid w:val="006E4DEC"/>
    <w:rsid w:val="006E51AD"/>
    <w:rsid w:val="006E6A10"/>
    <w:rsid w:val="006E7541"/>
    <w:rsid w:val="006E7F7E"/>
    <w:rsid w:val="006F03E9"/>
    <w:rsid w:val="006F0DD1"/>
    <w:rsid w:val="006F207C"/>
    <w:rsid w:val="006F3348"/>
    <w:rsid w:val="006F37DD"/>
    <w:rsid w:val="006F44DE"/>
    <w:rsid w:val="006F7630"/>
    <w:rsid w:val="00701E4B"/>
    <w:rsid w:val="00703141"/>
    <w:rsid w:val="00706075"/>
    <w:rsid w:val="0070652C"/>
    <w:rsid w:val="00707594"/>
    <w:rsid w:val="00707A4E"/>
    <w:rsid w:val="00707D87"/>
    <w:rsid w:val="00707DD1"/>
    <w:rsid w:val="00710D76"/>
    <w:rsid w:val="007139AD"/>
    <w:rsid w:val="00713F7F"/>
    <w:rsid w:val="00714461"/>
    <w:rsid w:val="007201B2"/>
    <w:rsid w:val="007221C8"/>
    <w:rsid w:val="00725176"/>
    <w:rsid w:val="0072567F"/>
    <w:rsid w:val="00725B82"/>
    <w:rsid w:val="0073078A"/>
    <w:rsid w:val="00732401"/>
    <w:rsid w:val="00732DEE"/>
    <w:rsid w:val="007365BD"/>
    <w:rsid w:val="0073762D"/>
    <w:rsid w:val="00737791"/>
    <w:rsid w:val="00742159"/>
    <w:rsid w:val="0074588D"/>
    <w:rsid w:val="00746749"/>
    <w:rsid w:val="00746F5E"/>
    <w:rsid w:val="00751BD4"/>
    <w:rsid w:val="00753251"/>
    <w:rsid w:val="00753B66"/>
    <w:rsid w:val="00753B6A"/>
    <w:rsid w:val="00753F79"/>
    <w:rsid w:val="007573FF"/>
    <w:rsid w:val="00760F6A"/>
    <w:rsid w:val="00762021"/>
    <w:rsid w:val="007662C9"/>
    <w:rsid w:val="007674D0"/>
    <w:rsid w:val="00771DC8"/>
    <w:rsid w:val="0077281E"/>
    <w:rsid w:val="0077471D"/>
    <w:rsid w:val="00783FF7"/>
    <w:rsid w:val="00786463"/>
    <w:rsid w:val="00786482"/>
    <w:rsid w:val="00792B3C"/>
    <w:rsid w:val="007949FA"/>
    <w:rsid w:val="007961BD"/>
    <w:rsid w:val="007A0067"/>
    <w:rsid w:val="007A01A5"/>
    <w:rsid w:val="007A1818"/>
    <w:rsid w:val="007A22B4"/>
    <w:rsid w:val="007A7E11"/>
    <w:rsid w:val="007A7E4E"/>
    <w:rsid w:val="007A7FB3"/>
    <w:rsid w:val="007B12D0"/>
    <w:rsid w:val="007B1CF7"/>
    <w:rsid w:val="007B30A2"/>
    <w:rsid w:val="007B34FF"/>
    <w:rsid w:val="007B471B"/>
    <w:rsid w:val="007B754B"/>
    <w:rsid w:val="007D15F4"/>
    <w:rsid w:val="007D195E"/>
    <w:rsid w:val="007D2596"/>
    <w:rsid w:val="007D54E3"/>
    <w:rsid w:val="007E2B19"/>
    <w:rsid w:val="007E4F46"/>
    <w:rsid w:val="007E5109"/>
    <w:rsid w:val="007E603E"/>
    <w:rsid w:val="007E6ECC"/>
    <w:rsid w:val="007F03F4"/>
    <w:rsid w:val="007F1F31"/>
    <w:rsid w:val="007F2806"/>
    <w:rsid w:val="007F30D8"/>
    <w:rsid w:val="007F59D2"/>
    <w:rsid w:val="007F7411"/>
    <w:rsid w:val="008047A2"/>
    <w:rsid w:val="00811E15"/>
    <w:rsid w:val="0081274F"/>
    <w:rsid w:val="00813AA3"/>
    <w:rsid w:val="00813FF3"/>
    <w:rsid w:val="008143D4"/>
    <w:rsid w:val="00814AE2"/>
    <w:rsid w:val="00817422"/>
    <w:rsid w:val="00824AB3"/>
    <w:rsid w:val="00834367"/>
    <w:rsid w:val="00837888"/>
    <w:rsid w:val="00837D78"/>
    <w:rsid w:val="00845D54"/>
    <w:rsid w:val="00846A94"/>
    <w:rsid w:val="00847ED3"/>
    <w:rsid w:val="00851474"/>
    <w:rsid w:val="00851A49"/>
    <w:rsid w:val="00854B55"/>
    <w:rsid w:val="00855593"/>
    <w:rsid w:val="00857F20"/>
    <w:rsid w:val="008604FF"/>
    <w:rsid w:val="0086160B"/>
    <w:rsid w:val="008744F5"/>
    <w:rsid w:val="00877D0C"/>
    <w:rsid w:val="008817F3"/>
    <w:rsid w:val="00882655"/>
    <w:rsid w:val="00882D23"/>
    <w:rsid w:val="00882E3E"/>
    <w:rsid w:val="00885FD8"/>
    <w:rsid w:val="008874C5"/>
    <w:rsid w:val="00887A33"/>
    <w:rsid w:val="0089101C"/>
    <w:rsid w:val="00892649"/>
    <w:rsid w:val="008973A0"/>
    <w:rsid w:val="008A0687"/>
    <w:rsid w:val="008A1920"/>
    <w:rsid w:val="008A28B9"/>
    <w:rsid w:val="008A2BC1"/>
    <w:rsid w:val="008B1E43"/>
    <w:rsid w:val="008B2B1F"/>
    <w:rsid w:val="008B477D"/>
    <w:rsid w:val="008B5C00"/>
    <w:rsid w:val="008B6720"/>
    <w:rsid w:val="008B6AB9"/>
    <w:rsid w:val="008B6E0A"/>
    <w:rsid w:val="008B7D85"/>
    <w:rsid w:val="008C1E0A"/>
    <w:rsid w:val="008C2432"/>
    <w:rsid w:val="008C476B"/>
    <w:rsid w:val="008C58A8"/>
    <w:rsid w:val="008C5E63"/>
    <w:rsid w:val="008C6F5B"/>
    <w:rsid w:val="008D0063"/>
    <w:rsid w:val="008D1E8D"/>
    <w:rsid w:val="008D2DEE"/>
    <w:rsid w:val="008D3D17"/>
    <w:rsid w:val="008D6856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866"/>
    <w:rsid w:val="008F5D8C"/>
    <w:rsid w:val="008F664E"/>
    <w:rsid w:val="008F6D63"/>
    <w:rsid w:val="008F75F5"/>
    <w:rsid w:val="00900098"/>
    <w:rsid w:val="0090040B"/>
    <w:rsid w:val="009015F2"/>
    <w:rsid w:val="0090333F"/>
    <w:rsid w:val="00907B50"/>
    <w:rsid w:val="00910943"/>
    <w:rsid w:val="00911BCD"/>
    <w:rsid w:val="00914037"/>
    <w:rsid w:val="00915197"/>
    <w:rsid w:val="00916058"/>
    <w:rsid w:val="00916CB8"/>
    <w:rsid w:val="009176D9"/>
    <w:rsid w:val="00920C22"/>
    <w:rsid w:val="00920F0C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41CD4"/>
    <w:rsid w:val="0094739B"/>
    <w:rsid w:val="009506B3"/>
    <w:rsid w:val="009515FA"/>
    <w:rsid w:val="00952208"/>
    <w:rsid w:val="0095629E"/>
    <w:rsid w:val="00961456"/>
    <w:rsid w:val="00965C74"/>
    <w:rsid w:val="009703CD"/>
    <w:rsid w:val="0097058D"/>
    <w:rsid w:val="00970FB6"/>
    <w:rsid w:val="00972548"/>
    <w:rsid w:val="00980B50"/>
    <w:rsid w:val="00980B98"/>
    <w:rsid w:val="0098202A"/>
    <w:rsid w:val="009832CD"/>
    <w:rsid w:val="00984153"/>
    <w:rsid w:val="00985C23"/>
    <w:rsid w:val="0099096E"/>
    <w:rsid w:val="009912D5"/>
    <w:rsid w:val="00991713"/>
    <w:rsid w:val="00994CE4"/>
    <w:rsid w:val="00996644"/>
    <w:rsid w:val="009A061F"/>
    <w:rsid w:val="009A1C2C"/>
    <w:rsid w:val="009A675C"/>
    <w:rsid w:val="009B1496"/>
    <w:rsid w:val="009B4354"/>
    <w:rsid w:val="009B4662"/>
    <w:rsid w:val="009B7914"/>
    <w:rsid w:val="009C6571"/>
    <w:rsid w:val="009C7A69"/>
    <w:rsid w:val="009D0DC4"/>
    <w:rsid w:val="009D2479"/>
    <w:rsid w:val="009D3142"/>
    <w:rsid w:val="009D3851"/>
    <w:rsid w:val="009D45EA"/>
    <w:rsid w:val="009D61E9"/>
    <w:rsid w:val="009D6D9A"/>
    <w:rsid w:val="009E031F"/>
    <w:rsid w:val="009E183A"/>
    <w:rsid w:val="009E199F"/>
    <w:rsid w:val="009E1EFF"/>
    <w:rsid w:val="009E2F09"/>
    <w:rsid w:val="009E2FEE"/>
    <w:rsid w:val="009E3387"/>
    <w:rsid w:val="009E35D6"/>
    <w:rsid w:val="009E41EE"/>
    <w:rsid w:val="009E7102"/>
    <w:rsid w:val="009F29BF"/>
    <w:rsid w:val="009F30FD"/>
    <w:rsid w:val="009F6E51"/>
    <w:rsid w:val="00A006F3"/>
    <w:rsid w:val="00A05B38"/>
    <w:rsid w:val="00A06B3A"/>
    <w:rsid w:val="00A07ACF"/>
    <w:rsid w:val="00A07E68"/>
    <w:rsid w:val="00A11545"/>
    <w:rsid w:val="00A14FA2"/>
    <w:rsid w:val="00A1761D"/>
    <w:rsid w:val="00A17F21"/>
    <w:rsid w:val="00A2348D"/>
    <w:rsid w:val="00A24271"/>
    <w:rsid w:val="00A26A27"/>
    <w:rsid w:val="00A307CA"/>
    <w:rsid w:val="00A30D07"/>
    <w:rsid w:val="00A317A0"/>
    <w:rsid w:val="00A32C02"/>
    <w:rsid w:val="00A358C3"/>
    <w:rsid w:val="00A36628"/>
    <w:rsid w:val="00A37428"/>
    <w:rsid w:val="00A37B03"/>
    <w:rsid w:val="00A42058"/>
    <w:rsid w:val="00A42280"/>
    <w:rsid w:val="00A4640E"/>
    <w:rsid w:val="00A5174C"/>
    <w:rsid w:val="00A53AB7"/>
    <w:rsid w:val="00A61CF5"/>
    <w:rsid w:val="00A6298B"/>
    <w:rsid w:val="00A63156"/>
    <w:rsid w:val="00A66DB0"/>
    <w:rsid w:val="00A70FFE"/>
    <w:rsid w:val="00A713A7"/>
    <w:rsid w:val="00A76AFE"/>
    <w:rsid w:val="00A76BFD"/>
    <w:rsid w:val="00A80524"/>
    <w:rsid w:val="00A80537"/>
    <w:rsid w:val="00A8062B"/>
    <w:rsid w:val="00A81CCB"/>
    <w:rsid w:val="00A8482F"/>
    <w:rsid w:val="00A8797C"/>
    <w:rsid w:val="00A93CC9"/>
    <w:rsid w:val="00A940C8"/>
    <w:rsid w:val="00A94511"/>
    <w:rsid w:val="00A96B4D"/>
    <w:rsid w:val="00AA0963"/>
    <w:rsid w:val="00AA0BD0"/>
    <w:rsid w:val="00AA2F2F"/>
    <w:rsid w:val="00AA4BD9"/>
    <w:rsid w:val="00AA6EB5"/>
    <w:rsid w:val="00AB0A63"/>
    <w:rsid w:val="00AB1EE0"/>
    <w:rsid w:val="00AB25CC"/>
    <w:rsid w:val="00AB2DA9"/>
    <w:rsid w:val="00AB32F8"/>
    <w:rsid w:val="00AB4803"/>
    <w:rsid w:val="00AB4D27"/>
    <w:rsid w:val="00AB6331"/>
    <w:rsid w:val="00AB695D"/>
    <w:rsid w:val="00AB751C"/>
    <w:rsid w:val="00AB7FEE"/>
    <w:rsid w:val="00AC26AD"/>
    <w:rsid w:val="00AC6FEF"/>
    <w:rsid w:val="00AC7DF9"/>
    <w:rsid w:val="00AD2A2E"/>
    <w:rsid w:val="00AD3A8A"/>
    <w:rsid w:val="00AD6FD1"/>
    <w:rsid w:val="00AE044C"/>
    <w:rsid w:val="00AE0467"/>
    <w:rsid w:val="00AE182B"/>
    <w:rsid w:val="00AE278D"/>
    <w:rsid w:val="00AE3FA6"/>
    <w:rsid w:val="00AE63DB"/>
    <w:rsid w:val="00AE6C29"/>
    <w:rsid w:val="00AE7BF0"/>
    <w:rsid w:val="00AF7018"/>
    <w:rsid w:val="00AF7CD6"/>
    <w:rsid w:val="00B04E78"/>
    <w:rsid w:val="00B05B36"/>
    <w:rsid w:val="00B10887"/>
    <w:rsid w:val="00B158E4"/>
    <w:rsid w:val="00B22163"/>
    <w:rsid w:val="00B23E1A"/>
    <w:rsid w:val="00B24212"/>
    <w:rsid w:val="00B30CB6"/>
    <w:rsid w:val="00B320C3"/>
    <w:rsid w:val="00B33DB1"/>
    <w:rsid w:val="00B3590F"/>
    <w:rsid w:val="00B35FCD"/>
    <w:rsid w:val="00B41476"/>
    <w:rsid w:val="00B4211D"/>
    <w:rsid w:val="00B421E0"/>
    <w:rsid w:val="00B43C6E"/>
    <w:rsid w:val="00B4688E"/>
    <w:rsid w:val="00B46B12"/>
    <w:rsid w:val="00B5042A"/>
    <w:rsid w:val="00B50878"/>
    <w:rsid w:val="00B52843"/>
    <w:rsid w:val="00B557CD"/>
    <w:rsid w:val="00B56607"/>
    <w:rsid w:val="00B56A29"/>
    <w:rsid w:val="00B60430"/>
    <w:rsid w:val="00B6179C"/>
    <w:rsid w:val="00B6184E"/>
    <w:rsid w:val="00B61DE6"/>
    <w:rsid w:val="00B62141"/>
    <w:rsid w:val="00B65D0F"/>
    <w:rsid w:val="00B669D0"/>
    <w:rsid w:val="00B71C6C"/>
    <w:rsid w:val="00B72E55"/>
    <w:rsid w:val="00B740DD"/>
    <w:rsid w:val="00B74334"/>
    <w:rsid w:val="00B80D29"/>
    <w:rsid w:val="00B82FA2"/>
    <w:rsid w:val="00B87913"/>
    <w:rsid w:val="00B91EE5"/>
    <w:rsid w:val="00B925CC"/>
    <w:rsid w:val="00B925F4"/>
    <w:rsid w:val="00B92C81"/>
    <w:rsid w:val="00B93A2D"/>
    <w:rsid w:val="00B96695"/>
    <w:rsid w:val="00BA2636"/>
    <w:rsid w:val="00BA6DCB"/>
    <w:rsid w:val="00BB0884"/>
    <w:rsid w:val="00BB2089"/>
    <w:rsid w:val="00BB6963"/>
    <w:rsid w:val="00BC3FBF"/>
    <w:rsid w:val="00BC4BA4"/>
    <w:rsid w:val="00BC651D"/>
    <w:rsid w:val="00BD1E68"/>
    <w:rsid w:val="00BD25E2"/>
    <w:rsid w:val="00BD3AD2"/>
    <w:rsid w:val="00BD784F"/>
    <w:rsid w:val="00BE0CD4"/>
    <w:rsid w:val="00BE0D63"/>
    <w:rsid w:val="00BE0F91"/>
    <w:rsid w:val="00BE1ACE"/>
    <w:rsid w:val="00BE7CE0"/>
    <w:rsid w:val="00BF5B23"/>
    <w:rsid w:val="00BF5EF9"/>
    <w:rsid w:val="00C0277E"/>
    <w:rsid w:val="00C02932"/>
    <w:rsid w:val="00C06D04"/>
    <w:rsid w:val="00C06F80"/>
    <w:rsid w:val="00C1040D"/>
    <w:rsid w:val="00C12148"/>
    <w:rsid w:val="00C12675"/>
    <w:rsid w:val="00C12E9D"/>
    <w:rsid w:val="00C1443B"/>
    <w:rsid w:val="00C21083"/>
    <w:rsid w:val="00C21216"/>
    <w:rsid w:val="00C21B7D"/>
    <w:rsid w:val="00C23011"/>
    <w:rsid w:val="00C23137"/>
    <w:rsid w:val="00C27162"/>
    <w:rsid w:val="00C27778"/>
    <w:rsid w:val="00C27AA3"/>
    <w:rsid w:val="00C30E80"/>
    <w:rsid w:val="00C33138"/>
    <w:rsid w:val="00C35537"/>
    <w:rsid w:val="00C35693"/>
    <w:rsid w:val="00C360FF"/>
    <w:rsid w:val="00C37370"/>
    <w:rsid w:val="00C40639"/>
    <w:rsid w:val="00C422C2"/>
    <w:rsid w:val="00C441C3"/>
    <w:rsid w:val="00C45ED4"/>
    <w:rsid w:val="00C474EF"/>
    <w:rsid w:val="00C50430"/>
    <w:rsid w:val="00C5660D"/>
    <w:rsid w:val="00C61034"/>
    <w:rsid w:val="00C61A0A"/>
    <w:rsid w:val="00C6203E"/>
    <w:rsid w:val="00C702F0"/>
    <w:rsid w:val="00C725B6"/>
    <w:rsid w:val="00C728D3"/>
    <w:rsid w:val="00C73F8C"/>
    <w:rsid w:val="00C75E3C"/>
    <w:rsid w:val="00C76E78"/>
    <w:rsid w:val="00C81001"/>
    <w:rsid w:val="00C83BBB"/>
    <w:rsid w:val="00C846AA"/>
    <w:rsid w:val="00C86C99"/>
    <w:rsid w:val="00C92DD1"/>
    <w:rsid w:val="00C935F8"/>
    <w:rsid w:val="00C97573"/>
    <w:rsid w:val="00CA1247"/>
    <w:rsid w:val="00CA12B4"/>
    <w:rsid w:val="00CA3596"/>
    <w:rsid w:val="00CA5D65"/>
    <w:rsid w:val="00CA62FF"/>
    <w:rsid w:val="00CA728D"/>
    <w:rsid w:val="00CA7376"/>
    <w:rsid w:val="00CB09B4"/>
    <w:rsid w:val="00CB2071"/>
    <w:rsid w:val="00CB5C2D"/>
    <w:rsid w:val="00CB6FA8"/>
    <w:rsid w:val="00CC1872"/>
    <w:rsid w:val="00CC3A49"/>
    <w:rsid w:val="00CC3F14"/>
    <w:rsid w:val="00CC5624"/>
    <w:rsid w:val="00CC70C6"/>
    <w:rsid w:val="00CC7993"/>
    <w:rsid w:val="00CC7BA0"/>
    <w:rsid w:val="00CD4795"/>
    <w:rsid w:val="00CD4B3F"/>
    <w:rsid w:val="00CE0632"/>
    <w:rsid w:val="00CE1254"/>
    <w:rsid w:val="00CE1C37"/>
    <w:rsid w:val="00CE28A9"/>
    <w:rsid w:val="00CE4419"/>
    <w:rsid w:val="00CE6767"/>
    <w:rsid w:val="00CE72DC"/>
    <w:rsid w:val="00CF0E2C"/>
    <w:rsid w:val="00CF2324"/>
    <w:rsid w:val="00CF44C7"/>
    <w:rsid w:val="00CF5A7B"/>
    <w:rsid w:val="00D0324F"/>
    <w:rsid w:val="00D0491A"/>
    <w:rsid w:val="00D05A0F"/>
    <w:rsid w:val="00D1001D"/>
    <w:rsid w:val="00D12F7B"/>
    <w:rsid w:val="00D13DC3"/>
    <w:rsid w:val="00D16D53"/>
    <w:rsid w:val="00D16E40"/>
    <w:rsid w:val="00D20908"/>
    <w:rsid w:val="00D217C3"/>
    <w:rsid w:val="00D23288"/>
    <w:rsid w:val="00D23B1F"/>
    <w:rsid w:val="00D250D2"/>
    <w:rsid w:val="00D25C93"/>
    <w:rsid w:val="00D25E5D"/>
    <w:rsid w:val="00D26849"/>
    <w:rsid w:val="00D26E11"/>
    <w:rsid w:val="00D276C3"/>
    <w:rsid w:val="00D30EC9"/>
    <w:rsid w:val="00D313FA"/>
    <w:rsid w:val="00D33A55"/>
    <w:rsid w:val="00D33E3E"/>
    <w:rsid w:val="00D33FBD"/>
    <w:rsid w:val="00D3426C"/>
    <w:rsid w:val="00D35B80"/>
    <w:rsid w:val="00D36B59"/>
    <w:rsid w:val="00D4083D"/>
    <w:rsid w:val="00D4297F"/>
    <w:rsid w:val="00D46A77"/>
    <w:rsid w:val="00D5135E"/>
    <w:rsid w:val="00D54A34"/>
    <w:rsid w:val="00D56200"/>
    <w:rsid w:val="00D568F3"/>
    <w:rsid w:val="00D61367"/>
    <w:rsid w:val="00D61990"/>
    <w:rsid w:val="00D61CA8"/>
    <w:rsid w:val="00D65BE1"/>
    <w:rsid w:val="00D70E8B"/>
    <w:rsid w:val="00D75930"/>
    <w:rsid w:val="00D766B6"/>
    <w:rsid w:val="00D76DD2"/>
    <w:rsid w:val="00D8399E"/>
    <w:rsid w:val="00D85D0F"/>
    <w:rsid w:val="00D9138E"/>
    <w:rsid w:val="00D91B15"/>
    <w:rsid w:val="00D955B4"/>
    <w:rsid w:val="00D96BDF"/>
    <w:rsid w:val="00D96EE8"/>
    <w:rsid w:val="00D97D83"/>
    <w:rsid w:val="00DA0C27"/>
    <w:rsid w:val="00DA0CFE"/>
    <w:rsid w:val="00DA0E55"/>
    <w:rsid w:val="00DA0F7A"/>
    <w:rsid w:val="00DA10B5"/>
    <w:rsid w:val="00DA2FF2"/>
    <w:rsid w:val="00DA328D"/>
    <w:rsid w:val="00DA3C02"/>
    <w:rsid w:val="00DB2312"/>
    <w:rsid w:val="00DB66D1"/>
    <w:rsid w:val="00DB74CD"/>
    <w:rsid w:val="00DB790D"/>
    <w:rsid w:val="00DC09FA"/>
    <w:rsid w:val="00DC0B48"/>
    <w:rsid w:val="00DC187F"/>
    <w:rsid w:val="00DC3916"/>
    <w:rsid w:val="00DC7203"/>
    <w:rsid w:val="00DC76BF"/>
    <w:rsid w:val="00DD16B6"/>
    <w:rsid w:val="00DD3498"/>
    <w:rsid w:val="00DD4EDA"/>
    <w:rsid w:val="00DD5A51"/>
    <w:rsid w:val="00DD7E55"/>
    <w:rsid w:val="00DE18F9"/>
    <w:rsid w:val="00DE21EE"/>
    <w:rsid w:val="00DE2229"/>
    <w:rsid w:val="00DE2CF9"/>
    <w:rsid w:val="00DE5675"/>
    <w:rsid w:val="00DE661B"/>
    <w:rsid w:val="00DE72F0"/>
    <w:rsid w:val="00DE7EFE"/>
    <w:rsid w:val="00E002DA"/>
    <w:rsid w:val="00E01DF0"/>
    <w:rsid w:val="00E02830"/>
    <w:rsid w:val="00E0337F"/>
    <w:rsid w:val="00E035C3"/>
    <w:rsid w:val="00E0572A"/>
    <w:rsid w:val="00E05796"/>
    <w:rsid w:val="00E10CD0"/>
    <w:rsid w:val="00E117B7"/>
    <w:rsid w:val="00E1376E"/>
    <w:rsid w:val="00E1605D"/>
    <w:rsid w:val="00E168EE"/>
    <w:rsid w:val="00E16E54"/>
    <w:rsid w:val="00E170C8"/>
    <w:rsid w:val="00E20CFC"/>
    <w:rsid w:val="00E22156"/>
    <w:rsid w:val="00E23009"/>
    <w:rsid w:val="00E237ED"/>
    <w:rsid w:val="00E2411E"/>
    <w:rsid w:val="00E24532"/>
    <w:rsid w:val="00E24906"/>
    <w:rsid w:val="00E263E6"/>
    <w:rsid w:val="00E273C2"/>
    <w:rsid w:val="00E32196"/>
    <w:rsid w:val="00E3255E"/>
    <w:rsid w:val="00E35BBA"/>
    <w:rsid w:val="00E3690B"/>
    <w:rsid w:val="00E37DD3"/>
    <w:rsid w:val="00E42204"/>
    <w:rsid w:val="00E425B0"/>
    <w:rsid w:val="00E44B84"/>
    <w:rsid w:val="00E4540A"/>
    <w:rsid w:val="00E45AAF"/>
    <w:rsid w:val="00E50FE8"/>
    <w:rsid w:val="00E517A0"/>
    <w:rsid w:val="00E57FD0"/>
    <w:rsid w:val="00E64DAB"/>
    <w:rsid w:val="00E67249"/>
    <w:rsid w:val="00E6747B"/>
    <w:rsid w:val="00E71322"/>
    <w:rsid w:val="00E7276C"/>
    <w:rsid w:val="00E72E71"/>
    <w:rsid w:val="00E8063B"/>
    <w:rsid w:val="00E81E00"/>
    <w:rsid w:val="00E8340D"/>
    <w:rsid w:val="00E8501E"/>
    <w:rsid w:val="00E8694A"/>
    <w:rsid w:val="00E90BE8"/>
    <w:rsid w:val="00E95F23"/>
    <w:rsid w:val="00E96B43"/>
    <w:rsid w:val="00E97525"/>
    <w:rsid w:val="00EA03CD"/>
    <w:rsid w:val="00EA1EAC"/>
    <w:rsid w:val="00EA2062"/>
    <w:rsid w:val="00EA4532"/>
    <w:rsid w:val="00EA57B2"/>
    <w:rsid w:val="00EA5FA8"/>
    <w:rsid w:val="00EA6421"/>
    <w:rsid w:val="00EA6D92"/>
    <w:rsid w:val="00EA6DB6"/>
    <w:rsid w:val="00EB13BD"/>
    <w:rsid w:val="00EB1419"/>
    <w:rsid w:val="00EB221C"/>
    <w:rsid w:val="00EB2A92"/>
    <w:rsid w:val="00EB42B4"/>
    <w:rsid w:val="00EB5AF2"/>
    <w:rsid w:val="00EC0D2B"/>
    <w:rsid w:val="00EC2B7C"/>
    <w:rsid w:val="00EC3121"/>
    <w:rsid w:val="00EC5603"/>
    <w:rsid w:val="00EC5CA0"/>
    <w:rsid w:val="00ED1A14"/>
    <w:rsid w:val="00ED1BB8"/>
    <w:rsid w:val="00ED23B0"/>
    <w:rsid w:val="00ED25AD"/>
    <w:rsid w:val="00ED651E"/>
    <w:rsid w:val="00ED7556"/>
    <w:rsid w:val="00EE0809"/>
    <w:rsid w:val="00EE463F"/>
    <w:rsid w:val="00EF5416"/>
    <w:rsid w:val="00EF6670"/>
    <w:rsid w:val="00EF6901"/>
    <w:rsid w:val="00F03F45"/>
    <w:rsid w:val="00F042E5"/>
    <w:rsid w:val="00F100E4"/>
    <w:rsid w:val="00F15138"/>
    <w:rsid w:val="00F16016"/>
    <w:rsid w:val="00F1775E"/>
    <w:rsid w:val="00F20D52"/>
    <w:rsid w:val="00F21459"/>
    <w:rsid w:val="00F225B7"/>
    <w:rsid w:val="00F24501"/>
    <w:rsid w:val="00F27FFC"/>
    <w:rsid w:val="00F34032"/>
    <w:rsid w:val="00F36E85"/>
    <w:rsid w:val="00F37018"/>
    <w:rsid w:val="00F404FC"/>
    <w:rsid w:val="00F4246D"/>
    <w:rsid w:val="00F42F4F"/>
    <w:rsid w:val="00F44B17"/>
    <w:rsid w:val="00F537C1"/>
    <w:rsid w:val="00F54DEA"/>
    <w:rsid w:val="00F55A41"/>
    <w:rsid w:val="00F57724"/>
    <w:rsid w:val="00F642C6"/>
    <w:rsid w:val="00F6548E"/>
    <w:rsid w:val="00F675E1"/>
    <w:rsid w:val="00F67AA2"/>
    <w:rsid w:val="00F719D0"/>
    <w:rsid w:val="00F72EA4"/>
    <w:rsid w:val="00F72F0B"/>
    <w:rsid w:val="00F774D1"/>
    <w:rsid w:val="00F80175"/>
    <w:rsid w:val="00F81BAD"/>
    <w:rsid w:val="00F83558"/>
    <w:rsid w:val="00F86F0C"/>
    <w:rsid w:val="00F87820"/>
    <w:rsid w:val="00F87978"/>
    <w:rsid w:val="00F90B70"/>
    <w:rsid w:val="00F96646"/>
    <w:rsid w:val="00FA1149"/>
    <w:rsid w:val="00FA2675"/>
    <w:rsid w:val="00FA33E7"/>
    <w:rsid w:val="00FA36C5"/>
    <w:rsid w:val="00FA6C9F"/>
    <w:rsid w:val="00FB29D5"/>
    <w:rsid w:val="00FB558B"/>
    <w:rsid w:val="00FB7234"/>
    <w:rsid w:val="00FC0F83"/>
    <w:rsid w:val="00FC3478"/>
    <w:rsid w:val="00FC5861"/>
    <w:rsid w:val="00FC6A6C"/>
    <w:rsid w:val="00FC70E3"/>
    <w:rsid w:val="00FD1505"/>
    <w:rsid w:val="00FD18C8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E57DD"/>
    <w:rsid w:val="00FF4E89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A45BDED"/>
  <w15:docId w15:val="{875EA64B-2082-4FCC-BA6A-E1911E2D8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9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Y:\ISO\!&#1089;&#1072;&#1085;&#1080;&#1090;&#1072;&#1088;&#1085;&#1099;&#1077;%20&#1087;&#1088;&#1086;&#1075;&#1088;&#1072;&#1084;&#1084;&#1099;\&#1075;&#1077;&#1085;&#1077;&#1088;&#1072;&#1090;&#1086;&#1088;%20&#1082;&#1072;&#1088;&#1090;\&#1095;&#1077;&#1082;-&#1083;&#1080;&#1089;&#1090;%20(&#1096;&#1072;&#1073;&#1083;&#1086;&#1085;)%20-%20&#1088;&#1077;&#1076;.%202026-09-1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3B2319811E7466FA4A9AC51A0AA7C4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4972E32-4EE4-4AFE-BF76-1089C4654FCC}"/>
      </w:docPartPr>
      <w:docPartBody>
        <w:p w:rsidR="00D124EB" w:rsidRDefault="00D124EB">
          <w:pPr>
            <w:pStyle w:val="C3B2319811E7466FA4A9AC51A0AA7C4E"/>
          </w:pPr>
          <w:r w:rsidRPr="00E26104">
            <w:rPr>
              <w:rStyle w:val="a3"/>
            </w:rPr>
            <w:t>Выберите элемент.</w:t>
          </w:r>
        </w:p>
      </w:docPartBody>
    </w:docPart>
    <w:docPart>
      <w:docPartPr>
        <w:name w:val="2E920255C6F643AEADE4FC728F8C36D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66A31C1-B115-4821-A75E-744CEC94DF2F}"/>
      </w:docPartPr>
      <w:docPartBody>
        <w:p w:rsidR="00D124EB" w:rsidRDefault="00D124EB">
          <w:pPr>
            <w:pStyle w:val="2E920255C6F643AEADE4FC728F8C36DF"/>
          </w:pPr>
          <w:r w:rsidRPr="00B4065C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 w:insDel="0" w:formatting="0" w:inkAnnotations="0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124EB"/>
    <w:rsid w:val="000F0DD8"/>
    <w:rsid w:val="00380BC5"/>
    <w:rsid w:val="003B7D4D"/>
    <w:rsid w:val="004A6239"/>
    <w:rsid w:val="0093027D"/>
    <w:rsid w:val="009E183A"/>
    <w:rsid w:val="00D124EB"/>
    <w:rsid w:val="00F52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C3B2319811E7466FA4A9AC51A0AA7C4E">
    <w:name w:val="C3B2319811E7466FA4A9AC51A0AA7C4E"/>
  </w:style>
  <w:style w:type="paragraph" w:customStyle="1" w:styleId="2E920255C6F643AEADE4FC728F8C36DF">
    <w:name w:val="2E920255C6F643AEADE4FC728F8C36D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6FB99C-5716-4559-8152-87D4B3605A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(шаблон) - ред. 2026-09-10</Template>
  <TotalTime>133</TotalTime>
  <Pages>1</Pages>
  <Words>924</Words>
  <Characters>5268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6180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Федосеева Наталья Евгеньевна</dc:creator>
  <cp:lastModifiedBy>Рочева Наталья Владимировна</cp:lastModifiedBy>
  <cp:revision>24</cp:revision>
  <cp:lastPrinted>2026-09-16T09:50:00Z</cp:lastPrinted>
  <dcterms:created xsi:type="dcterms:W3CDTF">2026-09-17T11:39:00Z</dcterms:created>
  <dcterms:modified xsi:type="dcterms:W3CDTF">2026-09-21T11:07:00Z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