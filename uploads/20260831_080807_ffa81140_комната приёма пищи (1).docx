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4"/>
        <w:gridCol w:w="246"/>
        <w:gridCol w:w="29"/>
        <w:gridCol w:w="19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8"/>
        <w:gridCol w:w="139"/>
        <w:gridCol w:w="230"/>
        <w:gridCol w:w="41"/>
        <w:gridCol w:w="985"/>
        <w:gridCol w:w="822"/>
        <w:gridCol w:w="312"/>
        <w:gridCol w:w="10"/>
        <w:gridCol w:w="283"/>
        <w:gridCol w:w="391"/>
        <w:gridCol w:w="57"/>
        <w:gridCol w:w="79"/>
        <w:gridCol w:w="90"/>
        <w:gridCol w:w="83"/>
        <w:gridCol w:w="30"/>
        <w:gridCol w:w="111"/>
        <w:gridCol w:w="240"/>
        <w:gridCol w:w="164"/>
        <w:gridCol w:w="32"/>
        <w:gridCol w:w="322"/>
        <w:gridCol w:w="340"/>
        <w:gridCol w:w="1033"/>
        <w:gridCol w:w="544"/>
        <w:gridCol w:w="1055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8"/>
        <w:gridCol w:w="6"/>
        <w:gridCol w:w="1305"/>
        <w:gridCol w:w="318"/>
        <w:gridCol w:w="128"/>
        <w:gridCol w:w="366"/>
        <w:gridCol w:w="1072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5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3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271" w:type="dxa"/>
                <w:gridSpan w:val="5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5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3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5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5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7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3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7E46B2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6"/>
          </w:tcPr>
          <w:p w14:paraId="1487FDA9" w14:textId="77777777" w:rsidR="00046637" w:rsidRPr="00090474" w:rsidRDefault="007E46B2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7E46B2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7E46B2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5"/>
          </w:tcPr>
          <w:p w14:paraId="311A8CEF" w14:textId="77777777" w:rsidR="00046637" w:rsidRPr="00090474" w:rsidRDefault="007E46B2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3"/>
          </w:tcPr>
          <w:p w14:paraId="629D8C48" w14:textId="77777777" w:rsidR="00046637" w:rsidRPr="000C46D1" w:rsidRDefault="007E46B2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7E46B2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7E46B2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7E46B2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7"/>
          </w:tcPr>
          <w:p w14:paraId="48059A6E" w14:textId="77777777" w:rsidR="004C591F" w:rsidRPr="00090474" w:rsidRDefault="007E46B2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7E46B2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1"/>
          </w:tcPr>
          <w:p w14:paraId="670D382C" w14:textId="77777777" w:rsidR="004C591F" w:rsidRPr="00090474" w:rsidRDefault="007E46B2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7"/>
          </w:tcPr>
          <w:p w14:paraId="0130ED58" w14:textId="77777777" w:rsidR="004C591F" w:rsidRPr="00D23288" w:rsidRDefault="007E46B2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7E46B2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7E46B2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7E46B2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0"/>
          </w:tcPr>
          <w:p w14:paraId="4938E629" w14:textId="77777777" w:rsidR="001D14F4" w:rsidRPr="00090474" w:rsidRDefault="007E46B2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7E46B2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1"/>
            <w:tcMar>
              <w:left w:w="0" w:type="dxa"/>
              <w:right w:w="0" w:type="dxa"/>
            </w:tcMar>
          </w:tcPr>
          <w:p w14:paraId="5EC4A855" w14:textId="77777777" w:rsidR="001D14F4" w:rsidRPr="00090474" w:rsidRDefault="007E46B2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2"/>
          </w:tcPr>
          <w:p w14:paraId="397AB619" w14:textId="77777777" w:rsidR="001D14F4" w:rsidRPr="00D23288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7E46B2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7E46B2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2"/>
          </w:tcPr>
          <w:p w14:paraId="3146C6F0" w14:textId="77777777" w:rsidR="00046637" w:rsidRPr="00C12148" w:rsidRDefault="007E46B2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7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9"/>
          </w:tcPr>
          <w:p w14:paraId="656FA2A3" w14:textId="77777777" w:rsidR="00046637" w:rsidRPr="00C12148" w:rsidRDefault="007E46B2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7E46B2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7E46B2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2"/>
          </w:tcPr>
          <w:p w14:paraId="7A0143FF" w14:textId="77777777" w:rsidR="001F48D9" w:rsidRPr="00C45ED4" w:rsidRDefault="007E46B2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7E46B2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7E46B2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6"/>
          </w:tcPr>
          <w:p w14:paraId="33C518F1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3"/>
          </w:tcPr>
          <w:p w14:paraId="4DD145FD" w14:textId="77777777" w:rsidR="001F48D9" w:rsidRPr="00C12148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7E46B2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2"/>
          </w:tcPr>
          <w:p w14:paraId="4081909E" w14:textId="77777777" w:rsidR="001F48D9" w:rsidRDefault="007E46B2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7E46B2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7E46B2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6"/>
          </w:tcPr>
          <w:p w14:paraId="0B136E5A" w14:textId="77777777" w:rsidR="001F48D9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0"/>
          </w:tcPr>
          <w:p w14:paraId="75C359E9" w14:textId="77777777" w:rsidR="001F48D9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7E46B2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0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7E46B2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7E46B2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7"/>
          </w:tcPr>
          <w:p w14:paraId="74568DA8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0"/>
          </w:tcPr>
          <w:p w14:paraId="37855B4B" w14:textId="77777777" w:rsidR="001F48D9" w:rsidRPr="00C12148" w:rsidRDefault="007E46B2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7E46B2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0"/>
          </w:tcPr>
          <w:p w14:paraId="30093974" w14:textId="77777777" w:rsidR="001F48D9" w:rsidRDefault="007E46B2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7E46B2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1"/>
          </w:tcPr>
          <w:p w14:paraId="7BDE85E9" w14:textId="77777777" w:rsidR="001F48D9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0"/>
          </w:tcPr>
          <w:p w14:paraId="59F16B57" w14:textId="77777777" w:rsidR="001F48D9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7E46B2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7E46B2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9"/>
          </w:tcPr>
          <w:p w14:paraId="6A15463D" w14:textId="77777777" w:rsidR="001F48D9" w:rsidRPr="00C12148" w:rsidRDefault="007E46B2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4"/>
          </w:tcPr>
          <w:p w14:paraId="747E0FDA" w14:textId="77777777" w:rsidR="001F48D9" w:rsidRPr="00C12148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19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3"/>
          </w:tcPr>
          <w:p w14:paraId="1FE97CF3" w14:textId="77777777" w:rsidR="001F48D9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2"/>
          </w:tcPr>
          <w:p w14:paraId="5B6B4853" w14:textId="77777777" w:rsidR="001F48D9" w:rsidRPr="00C12148" w:rsidRDefault="007E46B2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6"/>
          </w:tcPr>
          <w:p w14:paraId="670395CC" w14:textId="77777777" w:rsidR="001F48D9" w:rsidRPr="00C12148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4"/>
          </w:tcPr>
          <w:p w14:paraId="0F96A71A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5"/>
          </w:tcPr>
          <w:p w14:paraId="518E2B1C" w14:textId="77777777" w:rsidR="001F48D9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7"/>
          </w:tcPr>
          <w:p w14:paraId="5618C1F0" w14:textId="77777777" w:rsidR="001F48D9" w:rsidRPr="00C12148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3"/>
          </w:tcPr>
          <w:p w14:paraId="0ED4FC31" w14:textId="77777777" w:rsidR="001F48D9" w:rsidRPr="00C12148" w:rsidRDefault="007E46B2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7E46B2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8"/>
          </w:tcPr>
          <w:p w14:paraId="390E7427" w14:textId="77777777" w:rsidR="001F48D9" w:rsidRPr="00C12148" w:rsidRDefault="007E46B2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7"/>
          </w:tcPr>
          <w:p w14:paraId="7A8ADACD" w14:textId="77777777" w:rsidR="001F48D9" w:rsidRPr="00C12148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4"/>
          </w:tcPr>
          <w:p w14:paraId="3BF8D41F" w14:textId="77777777" w:rsidR="001F48D9" w:rsidRPr="00430CE5" w:rsidRDefault="007E46B2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7E46B2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7E46B2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5"/>
          </w:tcPr>
          <w:p w14:paraId="5C92E746" w14:textId="77777777" w:rsidR="00430CE5" w:rsidRPr="00C12148" w:rsidRDefault="007E46B2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7"/>
          </w:tcPr>
          <w:p w14:paraId="0ABF529B" w14:textId="77777777" w:rsidR="00430CE5" w:rsidRPr="00C12148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3"/>
            <w:vAlign w:val="center"/>
          </w:tcPr>
          <w:p w14:paraId="68D0C68B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7E46B2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5"/>
          </w:tcPr>
          <w:p w14:paraId="7C11F47C" w14:textId="77777777" w:rsidR="00430CE5" w:rsidRDefault="007E46B2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8"/>
          </w:tcPr>
          <w:p w14:paraId="3459399E" w14:textId="77777777" w:rsidR="00430CE5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3"/>
            <w:vAlign w:val="center"/>
          </w:tcPr>
          <w:p w14:paraId="5E0431E5" w14:textId="77777777" w:rsidR="00430CE5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7E46B2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7E46B2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3"/>
          </w:tcPr>
          <w:p w14:paraId="363CB8AB" w14:textId="77777777" w:rsidR="00430CE5" w:rsidRPr="00C12148" w:rsidRDefault="007E46B2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8"/>
          </w:tcPr>
          <w:p w14:paraId="60EDCD4B" w14:textId="77777777" w:rsidR="00430CE5" w:rsidRPr="00C12148" w:rsidRDefault="007E46B2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3"/>
            <w:vAlign w:val="bottom"/>
          </w:tcPr>
          <w:p w14:paraId="1DE9AC8F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7E46B2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7E46B2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6"/>
          </w:tcPr>
          <w:p w14:paraId="1125D1D3" w14:textId="77777777" w:rsidR="00430CE5" w:rsidRPr="00F83558" w:rsidRDefault="007E46B2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7E46B2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8"/>
          </w:tcPr>
          <w:p w14:paraId="5DDA37BB" w14:textId="77777777" w:rsidR="00430CE5" w:rsidRPr="00C12148" w:rsidRDefault="007E46B2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1"/>
            <w:vAlign w:val="center"/>
          </w:tcPr>
          <w:p w14:paraId="1798E15E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7E46B2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6"/>
          </w:tcPr>
          <w:p w14:paraId="6B84331E" w14:textId="77777777" w:rsidR="00430CE5" w:rsidRPr="005A42B3" w:rsidRDefault="007E46B2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7"/>
          </w:tcPr>
          <w:p w14:paraId="49A9F4A4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1"/>
            <w:tcMar>
              <w:right w:w="0" w:type="dxa"/>
            </w:tcMar>
            <w:vAlign w:val="center"/>
          </w:tcPr>
          <w:p w14:paraId="181B2367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5"/>
          </w:tcPr>
          <w:p w14:paraId="70CE62AE" w14:textId="77777777" w:rsidR="00430CE5" w:rsidRPr="00C12148" w:rsidRDefault="007E46B2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7"/>
          </w:tcPr>
          <w:p w14:paraId="38ACB0A3" w14:textId="77777777" w:rsidR="00430CE5" w:rsidRPr="00C12148" w:rsidRDefault="007E46B2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1"/>
            <w:vAlign w:val="center"/>
          </w:tcPr>
          <w:p w14:paraId="540127C5" w14:textId="77777777" w:rsidR="00430CE5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7E46B2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0"/>
          </w:tcPr>
          <w:p w14:paraId="4EF0E40D" w14:textId="77777777" w:rsidR="00430CE5" w:rsidRPr="00C12148" w:rsidRDefault="007E46B2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7"/>
          </w:tcPr>
          <w:p w14:paraId="0A69A91B" w14:textId="77777777" w:rsidR="00430CE5" w:rsidRPr="00C12148" w:rsidRDefault="007E46B2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3"/>
            <w:vAlign w:val="center"/>
          </w:tcPr>
          <w:p w14:paraId="1289373F" w14:textId="77777777" w:rsidR="00430CE5" w:rsidRPr="00C12148" w:rsidRDefault="007E46B2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7E46B2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7E46B2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7"/>
          </w:tcPr>
          <w:p w14:paraId="7CA647EA" w14:textId="77777777" w:rsidR="00C5660D" w:rsidRPr="00C12148" w:rsidRDefault="007E46B2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7"/>
          </w:tcPr>
          <w:p w14:paraId="1221CA75" w14:textId="77777777" w:rsidR="00C5660D" w:rsidRPr="00C12148" w:rsidRDefault="007E46B2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3"/>
            <w:vAlign w:val="center"/>
          </w:tcPr>
          <w:p w14:paraId="3560AB05" w14:textId="77777777" w:rsidR="00C5660D" w:rsidRPr="00C12148" w:rsidRDefault="007E46B2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7E46B2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7"/>
          </w:tcPr>
          <w:p w14:paraId="0CEE041A" w14:textId="77777777" w:rsidR="001D14F4" w:rsidRPr="00FA33E7" w:rsidRDefault="007E46B2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7"/>
          </w:tcPr>
          <w:p w14:paraId="222000A3" w14:textId="77777777" w:rsidR="001D14F4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8"/>
            <w:vAlign w:val="bottom"/>
          </w:tcPr>
          <w:p w14:paraId="40C5209E" w14:textId="77777777" w:rsidR="001D14F4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4"/>
          </w:tcPr>
          <w:p w14:paraId="78C4F1F5" w14:textId="77777777" w:rsidR="00C5660D" w:rsidRPr="00FA33E7" w:rsidRDefault="007E46B2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7"/>
          </w:tcPr>
          <w:p w14:paraId="36834961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3"/>
            <w:vAlign w:val="center"/>
          </w:tcPr>
          <w:p w14:paraId="65A2CE00" w14:textId="77777777" w:rsidR="00C5660D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7E46B2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7"/>
          </w:tcPr>
          <w:p w14:paraId="0F8F0E9E" w14:textId="77777777" w:rsidR="004161A9" w:rsidRPr="00FA33E7" w:rsidRDefault="007E46B2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7"/>
          </w:tcPr>
          <w:p w14:paraId="7E308C13" w14:textId="77777777" w:rsidR="004161A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3"/>
            <w:vAlign w:val="center"/>
          </w:tcPr>
          <w:p w14:paraId="277ABC73" w14:textId="77777777" w:rsidR="004161A9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7E46B2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7"/>
          </w:tcPr>
          <w:p w14:paraId="001EC91C" w14:textId="77777777" w:rsidR="00AA2F2F" w:rsidRPr="00FA33E7" w:rsidRDefault="007E46B2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7"/>
          </w:tcPr>
          <w:p w14:paraId="3815E734" w14:textId="77777777" w:rsidR="00AA2F2F" w:rsidRPr="00C12148" w:rsidRDefault="007E46B2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6"/>
            <w:vAlign w:val="center"/>
          </w:tcPr>
          <w:p w14:paraId="3B5379ED" w14:textId="77777777" w:rsidR="00AA2F2F" w:rsidRPr="00C12148" w:rsidRDefault="007E46B2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7E46B2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7E46B2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7E46B2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7E46B2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5"/>
          </w:tcPr>
          <w:p w14:paraId="4E6719B9" w14:textId="77777777" w:rsidR="004326CB" w:rsidRPr="00EF5416" w:rsidRDefault="007E46B2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3"/>
          </w:tcPr>
          <w:p w14:paraId="6452B4EF" w14:textId="77777777" w:rsidR="004326CB" w:rsidRPr="00EF5416" w:rsidRDefault="007E46B2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7"/>
          </w:tcPr>
          <w:p w14:paraId="53F40FC9" w14:textId="77777777" w:rsidR="004326CB" w:rsidRPr="00C12148" w:rsidRDefault="007E46B2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3"/>
            <w:vAlign w:val="bottom"/>
          </w:tcPr>
          <w:p w14:paraId="550E7F7D" w14:textId="77777777" w:rsidR="004326CB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5"/>
          </w:tcPr>
          <w:p w14:paraId="5A274C05" w14:textId="77777777" w:rsidR="004326CB" w:rsidRPr="00C12148" w:rsidRDefault="007E46B2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7"/>
          </w:tcPr>
          <w:p w14:paraId="309C4BFC" w14:textId="77777777" w:rsidR="004326CB" w:rsidRPr="00C12148" w:rsidRDefault="007E46B2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3"/>
            <w:vAlign w:val="center"/>
          </w:tcPr>
          <w:p w14:paraId="771BD929" w14:textId="77777777" w:rsidR="004326CB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5"/>
          </w:tcPr>
          <w:p w14:paraId="29B048B1" w14:textId="77777777" w:rsidR="00AE044C" w:rsidRPr="00B479BF" w:rsidRDefault="007E46B2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7"/>
          </w:tcPr>
          <w:p w14:paraId="6AE1648C" w14:textId="77777777" w:rsidR="00AE044C" w:rsidRDefault="007E46B2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3"/>
            <w:vAlign w:val="bottom"/>
          </w:tcPr>
          <w:p w14:paraId="63DB3C2E" w14:textId="77777777" w:rsidR="00AE044C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5"/>
            <w:shd w:val="clear" w:color="auto" w:fill="FFFFFF" w:themeFill="background1"/>
          </w:tcPr>
          <w:p w14:paraId="3891BDDB" w14:textId="77777777" w:rsidR="00046637" w:rsidRPr="00C12148" w:rsidRDefault="007E46B2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7"/>
          </w:tcPr>
          <w:p w14:paraId="4A2D59B8" w14:textId="77777777" w:rsidR="00046637" w:rsidRPr="00C12148" w:rsidRDefault="007E46B2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3"/>
            <w:vAlign w:val="bottom"/>
          </w:tcPr>
          <w:p w14:paraId="48D7B58B" w14:textId="77777777" w:rsidR="00046637" w:rsidRPr="00C12148" w:rsidRDefault="007E46B2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5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7"/>
          </w:tcPr>
          <w:p w14:paraId="2AFE8DF1" w14:textId="77777777" w:rsidR="00F404FC" w:rsidRPr="00C12148" w:rsidRDefault="007E46B2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5"/>
            <w:vAlign w:val="bottom"/>
          </w:tcPr>
          <w:p w14:paraId="029830EB" w14:textId="77777777" w:rsidR="00F404FC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7E46B2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4"/>
          </w:tcPr>
          <w:p w14:paraId="2BF16C3F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7"/>
          </w:tcPr>
          <w:p w14:paraId="67D26861" w14:textId="77777777" w:rsidR="00F404FC" w:rsidRPr="00C12148" w:rsidRDefault="007E46B2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5"/>
            <w:vAlign w:val="bottom"/>
          </w:tcPr>
          <w:p w14:paraId="0DFB339F" w14:textId="77777777" w:rsidR="00F404FC" w:rsidRPr="00C12148" w:rsidRDefault="007E46B2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7E46B2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7E46B2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7E46B2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4"/>
          </w:tcPr>
          <w:p w14:paraId="40485F03" w14:textId="77777777" w:rsidR="00F404FC" w:rsidRPr="00C12148" w:rsidRDefault="007E46B2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7"/>
          </w:tcPr>
          <w:p w14:paraId="3371BAA6" w14:textId="77777777" w:rsidR="00F404FC" w:rsidRPr="00C12148" w:rsidRDefault="007E46B2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5"/>
            <w:vAlign w:val="bottom"/>
          </w:tcPr>
          <w:p w14:paraId="2D1253DD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7E46B2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7E46B2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3"/>
            <w:shd w:val="clear" w:color="auto" w:fill="FFFFFF" w:themeFill="background1"/>
          </w:tcPr>
          <w:p w14:paraId="4E828A9F" w14:textId="77777777" w:rsidR="00F404FC" w:rsidRPr="00C12148" w:rsidRDefault="007E46B2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7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19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5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1"/>
          </w:tcPr>
          <w:p w14:paraId="21DE2ACE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19"/>
            <w:vMerge w:val="restart"/>
          </w:tcPr>
          <w:p w14:paraId="6409D2BC" w14:textId="77777777" w:rsidR="00F404FC" w:rsidRPr="00C12148" w:rsidRDefault="007E46B2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EndPr/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2"/>
          </w:tcPr>
          <w:p w14:paraId="5649D402" w14:textId="77777777" w:rsidR="00F404FC" w:rsidRPr="00C12148" w:rsidRDefault="007E46B2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1"/>
          </w:tcPr>
          <w:p w14:paraId="53B4C40F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19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7E46B2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19"/>
          </w:tcPr>
          <w:p w14:paraId="28C272EA" w14:textId="77777777" w:rsidR="00C5660D" w:rsidRPr="00C12148" w:rsidRDefault="007E46B2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1"/>
          </w:tcPr>
          <w:p w14:paraId="33D96982" w14:textId="77777777" w:rsidR="00C5660D" w:rsidRPr="00C12148" w:rsidRDefault="007E46B2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4E7A1451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DE18CC">
                  <w:rPr>
                    <w:szCs w:val="16"/>
                  </w:rPr>
                  <w:t>ХИМИТЕК УНИВЕСАЛ-ДЕЗ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EndPr/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7E46B2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6"/>
          </w:tcPr>
          <w:p w14:paraId="44C88F85" w14:textId="77777777" w:rsidR="00C5660D" w:rsidRPr="00C12148" w:rsidRDefault="007E46B2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7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19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7E46B2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4"/>
          </w:tcPr>
          <w:p w14:paraId="579CC8E9" w14:textId="77777777" w:rsidR="00C5660D" w:rsidRPr="005A42B3" w:rsidRDefault="007E46B2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7"/>
          </w:tcPr>
          <w:p w14:paraId="34D47314" w14:textId="77777777" w:rsidR="00C5660D" w:rsidRPr="00C12148" w:rsidRDefault="007E46B2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0"/>
          </w:tcPr>
          <w:p w14:paraId="554F9756" w14:textId="77777777" w:rsidR="00C5660D" w:rsidRPr="00C12148" w:rsidRDefault="007E46B2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7E46B2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EndPr/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EndPr/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7E46B2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5"/>
            <w:shd w:val="clear" w:color="auto" w:fill="FFFFFF" w:themeFill="background1"/>
          </w:tcPr>
          <w:p w14:paraId="611E7391" w14:textId="77777777" w:rsidR="00C5660D" w:rsidRPr="00C12148" w:rsidRDefault="007E46B2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68446E18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4"/>
            <w:shd w:val="clear" w:color="auto" w:fill="F2F2F2" w:themeFill="background1" w:themeFillShade="F2"/>
          </w:tcPr>
          <w:p w14:paraId="16BBD778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5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17"/>
            <w:shd w:val="clear" w:color="auto" w:fill="FFFFFF" w:themeFill="background1"/>
          </w:tcPr>
          <w:p w14:paraId="1CF8F03E" w14:textId="77777777" w:rsidR="00C5660D" w:rsidRPr="00C12148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7E46B2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7E46B2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7E46B2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7E46B2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1"/>
          </w:tcPr>
          <w:p w14:paraId="36251F4B" w14:textId="77777777" w:rsidR="00C5660D" w:rsidRPr="00DE18CC" w:rsidRDefault="007E46B2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17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7E46B2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3"/>
          </w:tcPr>
          <w:p w14:paraId="145E3E05" w14:textId="77777777" w:rsidR="00C5660D" w:rsidRPr="00DE18CC" w:rsidRDefault="007E46B2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17"/>
          </w:tcPr>
          <w:p w14:paraId="7E7DEF8C" w14:textId="77777777" w:rsidR="00C5660D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7E46B2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7E46B2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19"/>
          </w:tcPr>
          <w:p w14:paraId="0DACA3F6" w14:textId="77777777" w:rsidR="00C5660D" w:rsidRPr="0099096E" w:rsidRDefault="007E46B2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7E46B2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17"/>
          </w:tcPr>
          <w:p w14:paraId="281ABC7E" w14:textId="77777777" w:rsidR="00C5660D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3"/>
          </w:tcPr>
          <w:p w14:paraId="513DF0F2" w14:textId="77777777" w:rsidR="00C5660D" w:rsidRPr="0099096E" w:rsidRDefault="007E46B2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7E46B2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17"/>
          </w:tcPr>
          <w:p w14:paraId="5A99715A" w14:textId="77777777" w:rsidR="00C5660D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7E46B2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EndPr/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5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17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7"/>
          </w:tcPr>
          <w:p w14:paraId="675BD02F" w14:textId="77777777" w:rsidR="00EF5416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17"/>
            <w:shd w:val="clear" w:color="auto" w:fill="F2F2F2" w:themeFill="background1" w:themeFillShade="F2"/>
          </w:tcPr>
          <w:p w14:paraId="484E8AB8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7E46B2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7"/>
          </w:tcPr>
          <w:p w14:paraId="1924176A" w14:textId="77777777" w:rsidR="00EF5416" w:rsidRPr="0099096E" w:rsidRDefault="007E46B2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8"/>
          </w:tcPr>
          <w:p w14:paraId="18A3000C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9"/>
          </w:tcPr>
          <w:p w14:paraId="40458B39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lastRenderedPageBreak/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5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8"/>
          </w:tcPr>
          <w:p w14:paraId="70FA7BC5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9"/>
          </w:tcPr>
          <w:p w14:paraId="546B2003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lastRenderedPageBreak/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7E46B2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5"/>
          </w:tcPr>
          <w:p w14:paraId="4EDCDA96" w14:textId="77777777" w:rsidR="00EF5416" w:rsidRPr="0099096E" w:rsidRDefault="007E46B2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8"/>
          </w:tcPr>
          <w:p w14:paraId="09BA910D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9"/>
          </w:tcPr>
          <w:p w14:paraId="555B4A0E" w14:textId="77777777" w:rsidR="00EF5416" w:rsidRDefault="007E46B2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404D" w14:textId="77777777" w:rsidR="007E46B2" w:rsidRDefault="007E46B2">
      <w:r>
        <w:separator/>
      </w:r>
    </w:p>
  </w:endnote>
  <w:endnote w:type="continuationSeparator" w:id="0">
    <w:p w14:paraId="693923BC" w14:textId="77777777" w:rsidR="007E46B2" w:rsidRDefault="007E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A858" w14:textId="77777777" w:rsidR="007E46B2" w:rsidRDefault="007E46B2">
      <w:r>
        <w:separator/>
      </w:r>
    </w:p>
  </w:footnote>
  <w:footnote w:type="continuationSeparator" w:id="0">
    <w:p w14:paraId="4D64294E" w14:textId="77777777" w:rsidR="007E46B2" w:rsidRDefault="007E4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779A7" w14:textId="77777777" w:rsidR="00F404FC" w:rsidRPr="009B4662" w:rsidRDefault="0005149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2C5FB8"/>
    <w:rsid w:val="008867F0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</Template>
  <TotalTime>5</TotalTime>
  <Pages>2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Михайлова Юлия Викторовна</cp:lastModifiedBy>
  <cp:revision>3</cp:revision>
  <cp:lastPrinted>2026-05-14T04:24:00Z</cp:lastPrinted>
  <dcterms:created xsi:type="dcterms:W3CDTF">2026-08-14T07:55:00Z</dcterms:created>
  <dcterms:modified xsi:type="dcterms:W3CDTF">2026-08-28T14:32:00Z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