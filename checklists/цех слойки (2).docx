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347DB0D0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1AC056D" w14:textId="16868677" w:rsidR="00576DFD" w:rsidRPr="00B87913" w:rsidRDefault="00723BD5" w:rsidP="00DC3916">
            <w:pPr>
              <w:pStyle w:val="-0"/>
            </w:pPr>
            <w:r>
              <w:t>Сестрорецкий хлебозавод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F58FBA4" w14:textId="6E539282" w:rsidR="00576DFD" w:rsidRPr="00405623" w:rsidRDefault="00723BD5" w:rsidP="00DC3916">
            <w:pPr>
              <w:pStyle w:val="-0"/>
              <w:rPr>
                <w:lang w:val="en-US"/>
              </w:rPr>
            </w:pPr>
            <w:r>
              <w:t>Цех слойки</w:t>
            </w:r>
            <w:r w:rsidR="00405623">
              <w:rPr>
                <w:lang w:val="en-US"/>
              </w:rPr>
              <w:t>2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23BAA2A3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9FE1BCF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0D1917CE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54F4E285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51A2E2AE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70DF094C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37748B84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79A91988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B2ECF1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388861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8D4DF3C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984CD26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6BF082A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3A96AE9D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7457449" w14:textId="2DE36BCF" w:rsidR="00381B47" w:rsidRPr="009D61E9" w:rsidRDefault="007A1634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</w:t>
            </w:r>
            <w:r w:rsidR="008D74E6">
              <w:t>выше 2</w:t>
            </w:r>
            <w:r w:rsidR="00EA1EAC">
              <w:t>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8AF45A" w14:textId="08ABA3AB" w:rsidR="00381B47" w:rsidRPr="009D61E9" w:rsidRDefault="00C47C6E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CD06BF" w14:textId="465C457B" w:rsidR="00381B47" w:rsidRPr="00837888" w:rsidRDefault="007A1634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B88B683" w14:textId="2E0ED95C" w:rsidR="00381B47" w:rsidRPr="00837888" w:rsidRDefault="00811C89" w:rsidP="00EA2062">
            <w:pPr>
              <w:pStyle w:val="--2"/>
              <w:tabs>
                <w:tab w:val="left" w:pos="1026"/>
                <w:tab w:val="left" w:pos="1168"/>
              </w:tabs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6CE935C" w14:textId="77777777" w:rsidR="00381B47" w:rsidRPr="001F1277" w:rsidRDefault="007A1634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DF80D1C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01BB919" w14:textId="77777777" w:rsidR="00381B47" w:rsidRPr="00461184" w:rsidRDefault="007A1634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298CA54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2E06E0C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1B59C6C" w14:textId="3EA05193" w:rsidR="00381B47" w:rsidRPr="009D61E9" w:rsidRDefault="007A1634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3EAE7A" w14:textId="3BB284D4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B876F4" w14:textId="77777777" w:rsidR="00381B47" w:rsidRPr="00837888" w:rsidRDefault="007A1634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9B85991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50CAE0" w14:textId="77777777" w:rsidR="00381B47" w:rsidRPr="001F1277" w:rsidRDefault="007A1634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6839385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0BF2C3B" w14:textId="77777777" w:rsidR="00381B47" w:rsidRPr="00461184" w:rsidRDefault="007A1634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110D6A1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2C0BC6A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8EA7A6D" w14:textId="1A27F9F5" w:rsidR="00381B47" w:rsidRPr="009D61E9" w:rsidRDefault="007A1634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6787A8" w14:textId="4A9E8B36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CCC0CA0" w14:textId="77777777" w:rsidR="00381B47" w:rsidRPr="00837888" w:rsidRDefault="007A1634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0D32BC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460439E" w14:textId="77777777" w:rsidR="00381B47" w:rsidRPr="001F1277" w:rsidRDefault="007A1634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C0EDED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1879ACD" w14:textId="77777777" w:rsidR="00381B47" w:rsidRPr="001F1277" w:rsidRDefault="007A1634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A4A62E4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265EB98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7090473" w14:textId="2A4FB6AD" w:rsidR="00381B47" w:rsidRPr="009D61E9" w:rsidRDefault="007A1634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  <w:r w:rsidR="008D74E6">
              <w:t xml:space="preserve"> (воздухоохладители)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FC96BB" w14:textId="3F4F7A6C" w:rsidR="00381B47" w:rsidRPr="009D61E9" w:rsidRDefault="00C47C6E" w:rsidP="00C06F80">
            <w:pPr>
              <w:pStyle w:val="--2"/>
              <w:tabs>
                <w:tab w:val="left" w:pos="1736"/>
                <w:tab w:val="left" w:pos="3011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2F4D98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9C0628A" w14:textId="77777777" w:rsidR="00381B47" w:rsidRPr="001F1277" w:rsidRDefault="007A1634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49102F5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A2B14AB" w14:textId="77777777" w:rsidR="00381B47" w:rsidRPr="001F1277" w:rsidRDefault="007A1634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1C4CFA4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3EC58FC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AFFEF5F" w14:textId="0C52DA0A" w:rsidR="00381B47" w:rsidRPr="009D61E9" w:rsidRDefault="007A1634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ED0FF" w14:textId="0084E84B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CF4BD65" w14:textId="603C738F" w:rsidR="00381B47" w:rsidRPr="001F1277" w:rsidRDefault="007A1634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  <w:r w:rsidR="00EC794E">
              <w:t xml:space="preserve"> (скребки)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412C814" w14:textId="0AB573FE" w:rsidR="00381B47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924875" w14:textId="77777777" w:rsidR="00381B47" w:rsidRPr="00461184" w:rsidRDefault="007A1634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F29C41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B6124BB" w14:textId="77777777" w:rsidR="00381B47" w:rsidRPr="00461184" w:rsidRDefault="007A1634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8CAFFD7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40AFC50C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3C29B9BB" w14:textId="05AA80DB" w:rsidR="00381B47" w:rsidRPr="009D61E9" w:rsidRDefault="007A1634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7C71F1D" w14:textId="6431212B" w:rsidR="00381B47" w:rsidRPr="009D61E9" w:rsidRDefault="008D74E6" w:rsidP="00EA2062">
            <w:pPr>
              <w:pStyle w:val="--2"/>
            </w:pPr>
            <w:r>
              <w:t>Плитка мет.лист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016FC2" w14:textId="05D038A7" w:rsidR="00381B47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B291F3F" w14:textId="694396B5" w:rsidR="00381B47" w:rsidRPr="001F1277" w:rsidRDefault="007A1634" w:rsidP="00EA2062">
            <w:pPr>
              <w:pStyle w:val="--2"/>
            </w:pPr>
            <w:sdt>
              <w:sdt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3A08F73" w14:textId="6E2F9B61" w:rsidR="00381B47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AC0744" w14:textId="068B384D" w:rsidR="00381B47" w:rsidRPr="00461184" w:rsidRDefault="007A1634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9FA966" w14:textId="10371AAC" w:rsidR="00381B47" w:rsidRPr="001A30F0" w:rsidRDefault="00811C89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B3284E6" w14:textId="77777777" w:rsidR="00D0491A" w:rsidRPr="00D0491A" w:rsidRDefault="007A1634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C21330A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48F4A404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322742F7" w14:textId="1223BFE1" w:rsidR="00100736" w:rsidRPr="009D61E9" w:rsidRDefault="007A1634" w:rsidP="00C47C6E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740BCE6" w14:textId="7502A377" w:rsidR="00100736" w:rsidRPr="009D61E9" w:rsidRDefault="008D74E6" w:rsidP="00C47C6E">
            <w:pPr>
              <w:pStyle w:val="--2"/>
            </w:pPr>
            <w:r>
              <w:t>П</w:t>
            </w:r>
            <w:r w:rsidR="003306CA">
              <w:t>литка</w:t>
            </w:r>
            <w:r>
              <w:t>, мет.лист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9B7BBF" w14:textId="201A0303" w:rsidR="00100736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CE7576E" w14:textId="77777777" w:rsidR="00100736" w:rsidRDefault="007A1634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211F958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976B66" w14:textId="77777777" w:rsidR="00100736" w:rsidRDefault="007A1634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001E5E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199CECB" w14:textId="77777777" w:rsidR="00100736" w:rsidRDefault="007A1634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49F28FF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461D32F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C44FE13" w14:textId="0B5350B8" w:rsidR="00C728D3" w:rsidRPr="009D61E9" w:rsidRDefault="007A1634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D409D4" w14:textId="20F24CBE" w:rsidR="00C728D3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A89C549" w14:textId="77777777" w:rsidR="00C728D3" w:rsidRPr="001F1277" w:rsidRDefault="007A1634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2624EF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07D5F6F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4C2F42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225BF7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93818EC" w14:textId="10EC1B48" w:rsidR="00C728D3" w:rsidRPr="009D61E9" w:rsidRDefault="007A1634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20F99E" w14:textId="0A76CB2A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414DABF" w14:textId="77777777" w:rsidR="00C728D3" w:rsidRPr="001F1277" w:rsidRDefault="007A1634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F189BA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E17BCA4" w14:textId="526491D0" w:rsidR="00C728D3" w:rsidRPr="00E96B43" w:rsidRDefault="007A1634" w:rsidP="00C47C6E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ACC64F" w14:textId="2D06F7E0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2407960" w14:textId="77777777" w:rsidR="00C728D3" w:rsidRDefault="007A1634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E7D25F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DC8CA5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D2EBFB9" w14:textId="1CCD332F" w:rsidR="00C728D3" w:rsidRPr="009D61E9" w:rsidRDefault="007A1634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7DFC57" w14:textId="0A5CB396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D46712B" w14:textId="77777777" w:rsidR="00C728D3" w:rsidRPr="001F1277" w:rsidRDefault="007A1634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270571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ABADE" w14:textId="25261794" w:rsidR="00C728D3" w:rsidRPr="00E96B43" w:rsidRDefault="007A1634" w:rsidP="00C47C6E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6FAD7E" w14:textId="7F601979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D5F9942" w14:textId="77777777" w:rsidR="00C728D3" w:rsidRPr="00837888" w:rsidRDefault="007A1634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78754B1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8F116D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B08373C" w14:textId="5295E2C5" w:rsidR="00C728D3" w:rsidRDefault="007A1634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3BF6C1" w14:textId="2162287F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8760AA0" w14:textId="01AD9F4F" w:rsidR="00C728D3" w:rsidRDefault="007A1634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3828507" w14:textId="3368DCB6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61C69" w14:textId="77777777" w:rsidR="00C728D3" w:rsidRPr="0044600B" w:rsidRDefault="007A1634" w:rsidP="00C47C6E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ECAAD4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9627A2F" w14:textId="77777777" w:rsidR="00C728D3" w:rsidRDefault="007A1634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1F6178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EC49B1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4071C69" w14:textId="6FF6595A" w:rsidR="00C728D3" w:rsidRPr="009D61E9" w:rsidRDefault="007A1634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D9D95D" w14:textId="4DB8454C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37489DE" w14:textId="77777777" w:rsidR="00C728D3" w:rsidRPr="001F1277" w:rsidRDefault="007A1634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8D9F59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A4CA" w14:textId="77777777" w:rsidR="00C728D3" w:rsidRPr="0044600B" w:rsidRDefault="007A1634" w:rsidP="00C47C6E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AE8C8F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653261D" w14:textId="77777777" w:rsidR="00C728D3" w:rsidRPr="00837888" w:rsidRDefault="007A1634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EE9EA0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6E2831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77E74D4" w14:textId="0973D652" w:rsidR="00C728D3" w:rsidRPr="009D61E9" w:rsidRDefault="007A1634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54E10C" w14:textId="31475CCC" w:rsidR="00C728D3" w:rsidRPr="009D61E9" w:rsidRDefault="00C47C6E" w:rsidP="00381B47">
            <w:pPr>
              <w:pStyle w:val="--2"/>
              <w:tabs>
                <w:tab w:val="left" w:pos="1877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84A891D" w14:textId="6CA59103" w:rsidR="00C728D3" w:rsidRPr="001F1277" w:rsidRDefault="007A1634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</w:t>
            </w:r>
            <w:r w:rsidR="008D74E6">
              <w:t>, бочки</w:t>
            </w:r>
            <w:r w:rsidR="00C728D3" w:rsidRPr="001F1277">
              <w:t>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E7AEBD5" w14:textId="58E8115A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B64376" w14:textId="185B3911" w:rsidR="00C728D3" w:rsidRPr="0044600B" w:rsidRDefault="007A1634" w:rsidP="00C47C6E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46F415" w14:textId="24BE33A4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80ED152" w14:textId="77777777" w:rsidR="00C728D3" w:rsidRPr="00837888" w:rsidRDefault="007A1634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B813531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4112D1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ACD32DF" w14:textId="77777777" w:rsidR="00C728D3" w:rsidRPr="009D61E9" w:rsidRDefault="007A1634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258375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330EF4D" w14:textId="77777777" w:rsidR="00C728D3" w:rsidRPr="001F1277" w:rsidRDefault="007A1634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75947F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ADD9E" w14:textId="35288089" w:rsidR="00C728D3" w:rsidRPr="0044600B" w:rsidRDefault="007A1634" w:rsidP="00C47C6E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84DF25" w14:textId="2FCFD7A5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E718C18" w14:textId="77777777" w:rsidR="00C728D3" w:rsidRPr="0044600B" w:rsidRDefault="007A1634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518661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300ED8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1FB8FB2" w14:textId="63F7BBDC" w:rsidR="00C728D3" w:rsidRPr="009D61E9" w:rsidRDefault="007A1634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445F4" w14:textId="19BFDAB9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6BC7483" w14:textId="77777777" w:rsidR="00C728D3" w:rsidRPr="001F1277" w:rsidRDefault="007A1634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6CEB26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E4FEB" w14:textId="46D83C1A" w:rsidR="00C728D3" w:rsidRPr="0044600B" w:rsidRDefault="007A1634" w:rsidP="00C47C6E">
            <w:pPr>
              <w:pStyle w:val="--2"/>
            </w:pPr>
            <w:sdt>
              <w:sdt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6C9695" w14:textId="5390B034" w:rsidR="00C728D3" w:rsidRPr="001A30F0" w:rsidRDefault="00811C89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6D98C0C" w14:textId="77777777" w:rsidR="00C728D3" w:rsidRPr="00461184" w:rsidRDefault="007A1634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2DEA8D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402BDD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5A5BD5E" w14:textId="77777777" w:rsidR="00C728D3" w:rsidRDefault="007A1634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5EB11E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5BDA0F2" w14:textId="77777777" w:rsidR="00C728D3" w:rsidRDefault="007A1634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6D41D9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0BE44" w14:textId="77777777" w:rsidR="00C728D3" w:rsidRPr="0044600B" w:rsidRDefault="007A1634" w:rsidP="00C47C6E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101351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3C1D162" w14:textId="77777777" w:rsidR="00C728D3" w:rsidRDefault="007A1634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D8A76F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6C651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838DDD6" w14:textId="77777777" w:rsidR="00C728D3" w:rsidRPr="00185A34" w:rsidRDefault="007A1634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A3053B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10C5B88" w14:textId="35189C37" w:rsidR="00C728D3" w:rsidRPr="001F1277" w:rsidRDefault="007A1634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2206BF8" w14:textId="59EE7E5D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AAA70" w14:textId="77777777" w:rsidR="00C728D3" w:rsidRPr="0044600B" w:rsidRDefault="007A1634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C95E02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B2862F7" w14:textId="77777777" w:rsidR="00C728D3" w:rsidRPr="00461184" w:rsidRDefault="007A1634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769A1A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0F217F7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7B6F8EED" w14:textId="4289EEE0" w:rsidR="00C728D3" w:rsidRPr="009D61E9" w:rsidRDefault="007A1634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B1D4D" w14:textId="2328526F" w:rsidR="00C728D3" w:rsidRPr="009D61E9" w:rsidRDefault="003306CA" w:rsidP="00F03F45">
            <w:pPr>
              <w:pStyle w:val="--2"/>
            </w:pPr>
            <w:r>
              <w:t>Плитка, наливной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2FC88B" w14:textId="0AF581D1" w:rsidR="00C728D3" w:rsidRPr="009D61E9" w:rsidRDefault="00C47C6E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C2D77D5" w14:textId="46AE4BF9" w:rsidR="00C728D3" w:rsidRPr="001F1277" w:rsidRDefault="007A1634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06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75AF01C" w14:textId="2D72995E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BA31D3" w14:textId="77777777" w:rsidR="00C728D3" w:rsidRPr="0044600B" w:rsidRDefault="007A1634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16225A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C30A119" w14:textId="77777777" w:rsidR="00C728D3" w:rsidRPr="00461184" w:rsidRDefault="007A1634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0A1241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AA1C2F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28E2C81" w14:textId="79D455B6" w:rsidR="00C728D3" w:rsidRPr="009D61E9" w:rsidRDefault="007A1634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4E3F88" w14:textId="6B612FB2" w:rsidR="00C728D3" w:rsidRPr="009D61E9" w:rsidRDefault="00811C89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BE8292E" w14:textId="39654DF4" w:rsidR="00C728D3" w:rsidRPr="001F1277" w:rsidRDefault="007A1634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06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480D5AE" w14:textId="20726DFD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23360" w14:textId="77777777" w:rsidR="00C728D3" w:rsidRPr="0044600B" w:rsidRDefault="007A1634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C9C86F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1B2D01" w14:textId="77777777" w:rsidR="00C728D3" w:rsidRPr="00461184" w:rsidRDefault="007A1634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9A61A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4E8B812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AC0B859" w14:textId="41FDA4A5" w:rsidR="00C728D3" w:rsidRPr="009D61E9" w:rsidRDefault="007A1634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6D00AE" w14:textId="0A6FAA24" w:rsidR="00C728D3" w:rsidRPr="009D61E9" w:rsidRDefault="00811C89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6BFDE96" w14:textId="77777777" w:rsidR="00C728D3" w:rsidRPr="001F1277" w:rsidRDefault="007A1634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9CB165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57042" w14:textId="77777777" w:rsidR="00C728D3" w:rsidRPr="0044600B" w:rsidRDefault="007A1634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506D98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A891CFD" w14:textId="77777777" w:rsidR="00C728D3" w:rsidRPr="0044600B" w:rsidRDefault="007A1634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929D54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9A1E52A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EEA8739" w14:textId="77777777" w:rsidR="00C728D3" w:rsidRPr="009D61E9" w:rsidRDefault="007A1634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5252C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F3E5131" w14:textId="77777777" w:rsidR="00C728D3" w:rsidRPr="001F1277" w:rsidRDefault="007A1634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4BDA7C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A7B7A" w14:textId="77777777" w:rsidR="00C728D3" w:rsidRPr="0044600B" w:rsidRDefault="007A1634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BFA64C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55BAD8B" w14:textId="77777777" w:rsidR="00C728D3" w:rsidRPr="0044600B" w:rsidRDefault="007A1634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91D71C1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1C852D3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2E12CE3" w14:textId="77777777" w:rsidR="0077471D" w:rsidRPr="009D61E9" w:rsidRDefault="007A1634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83D5E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B11BA3" w14:textId="77777777" w:rsidR="0077471D" w:rsidRPr="001F1277" w:rsidRDefault="007A1634" w:rsidP="00C47C6E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7E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0F329" w14:textId="77777777" w:rsidR="0077471D" w:rsidRPr="00461184" w:rsidRDefault="007A1634" w:rsidP="00C47C6E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7D479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230EBBC" w14:textId="77777777" w:rsidR="0077471D" w:rsidRPr="00461184" w:rsidRDefault="007A1634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9D070D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82F3C2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C24534C" w14:textId="0FFBB43A" w:rsidR="0077471D" w:rsidRDefault="007A1634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9C6CEA" w14:textId="78DEDEE6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0B32D7" w14:textId="77777777" w:rsidR="0077471D" w:rsidRPr="001F1277" w:rsidRDefault="007A1634" w:rsidP="00C47C6E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AA0FD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D70C2" w14:textId="77777777" w:rsidR="0077471D" w:rsidRPr="00461184" w:rsidRDefault="007A1634" w:rsidP="00C47C6E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4BA64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E36EFE6" w14:textId="77777777" w:rsidR="0077471D" w:rsidRDefault="007A1634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C9E18E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753E55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72367E7" w14:textId="77777777" w:rsidR="0077471D" w:rsidRDefault="007A1634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455EA8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F13F0B3" w14:textId="77777777" w:rsidR="0077471D" w:rsidRDefault="007A1634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B05D5D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8CE7A" w14:textId="77777777" w:rsidR="0077471D" w:rsidRPr="00461184" w:rsidRDefault="007A1634" w:rsidP="00C47C6E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45FB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ECC88E1" w14:textId="77777777" w:rsidR="0077471D" w:rsidRDefault="007A1634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7ABDD42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317263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8916B68" w14:textId="019126C8" w:rsidR="00732401" w:rsidRDefault="007A1634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DD24ED8" w14:textId="191A03C2" w:rsidR="00732401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8279B0C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73E863" w14:textId="77777777" w:rsidR="00732401" w:rsidRDefault="007A1634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A6ED51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EAFD9D" w14:textId="77777777" w:rsidR="00732401" w:rsidRDefault="007A1634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3104AED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5C69AD2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A22B837" w14:textId="29625E22" w:rsidR="0077471D" w:rsidRDefault="007A1634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1020FD1" w14:textId="160EFA07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72585E3" w14:textId="77777777" w:rsidR="0077471D" w:rsidRDefault="007A1634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8E41D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F9510" w14:textId="77777777" w:rsidR="0077471D" w:rsidRPr="0044600B" w:rsidRDefault="007A1634" w:rsidP="00C47C6E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86721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AD47A34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4611B8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4498330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5D25C52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0A5F2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1F08AFE" w14:textId="20FACFBF" w:rsidR="0077471D" w:rsidRDefault="007A1634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</w:t>
            </w:r>
            <w:r w:rsidR="008977F3">
              <w:t xml:space="preserve"> уборочные</w:t>
            </w:r>
            <w:r w:rsidR="0077471D">
              <w:t xml:space="preserve">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1124D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F1B89" w14:textId="77777777" w:rsidR="0077471D" w:rsidRPr="00461184" w:rsidRDefault="007A1634" w:rsidP="00C47C6E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8FF890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43F831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394889C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4654495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33AC352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063F66F" w14:textId="77777777" w:rsidR="00C728D3" w:rsidRDefault="007A1634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5F1CB6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38150868" w14:textId="77777777" w:rsidR="00C728D3" w:rsidRDefault="007A1634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9F05D6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53B967A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A08954B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710FC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A8D97EC" w14:textId="77777777" w:rsidR="0077471D" w:rsidRPr="009D61E9" w:rsidRDefault="007A1634" w:rsidP="00C47C6E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509F70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A5592A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7FE87186" w14:textId="2F864FEB" w:rsidR="0077471D" w:rsidRDefault="007A1634" w:rsidP="001A30F0">
            <w:pPr>
              <w:pStyle w:val="--2"/>
            </w:pPr>
            <w:sdt>
              <w:sdtPr>
                <w:id w:val="-1817634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C794E">
              <w:t>ферментатор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35825DB" w14:textId="70C49DDE" w:rsidR="0077471D" w:rsidRPr="001A30F0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7B105E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D3CED8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EAED4E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D767CC4" w14:textId="77777777" w:rsidR="0077471D" w:rsidRPr="009D61E9" w:rsidRDefault="007A1634" w:rsidP="00C47C6E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59D254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8ABBF80" w14:textId="77777777" w:rsidR="0077471D" w:rsidRPr="00F86F0C" w:rsidRDefault="0077471D" w:rsidP="00C47C6E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DE7FD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25DC56D8" w14:textId="654AA79B" w:rsidR="0077471D" w:rsidRDefault="007A1634" w:rsidP="00EC794E">
            <w:pPr>
              <w:pStyle w:val="--2"/>
            </w:pPr>
            <w:sdt>
              <w:sdtPr>
                <w:id w:val="11857870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C794E">
              <w:t>лента транспортёра Фритч 1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0FC653A" w14:textId="41E94BD4" w:rsidR="0077471D" w:rsidRPr="001A30F0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DC423D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8A074D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E20431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042ADE11" w14:textId="47BA9451" w:rsidR="0077471D" w:rsidRPr="009D61E9" w:rsidRDefault="007A1634" w:rsidP="00C47C6E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95E978" w14:textId="579A9C22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12AA2BF" w14:textId="77777777" w:rsidR="0077471D" w:rsidRPr="00F86F0C" w:rsidRDefault="0077471D" w:rsidP="00C47C6E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BB2407F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0610A13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5CC4EB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9F5D90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79444C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4A97625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6BAA24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0F10863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9DBA271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9F3B92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612901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2E9F7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F881DC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4264D53" w14:textId="5F42AF7D" w:rsidR="0077471D" w:rsidRPr="00837888" w:rsidRDefault="007A1634" w:rsidP="00C47C6E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C71217F" w14:textId="6164AA07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B1EF5C1" w14:textId="51008EC7" w:rsidR="0077471D" w:rsidRPr="00E96B43" w:rsidRDefault="007A1634" w:rsidP="00C47C6E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</w:t>
            </w:r>
            <w:r w:rsidR="008977F3">
              <w:t>о</w:t>
            </w:r>
            <w:r w:rsidR="0077471D">
              <w:t xml:space="preserve">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C6C72D" w14:textId="60F23749" w:rsidR="0077471D" w:rsidRPr="001F1277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DD3EFED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6A82420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B7EAEF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60B6E0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A9F0CE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3EAB65B" w14:textId="77777777" w:rsidR="0077471D" w:rsidRPr="009D61E9" w:rsidRDefault="007A1634" w:rsidP="00C47C6E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E6285D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4B57F92" w14:textId="77777777" w:rsidR="0077471D" w:rsidRPr="00E96B43" w:rsidRDefault="007A1634" w:rsidP="00C47C6E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1EBBE30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BEBE91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45AE7C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E7AD33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061D4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8704E7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2BE01F5" w14:textId="77777777" w:rsidR="0077471D" w:rsidRPr="009D61E9" w:rsidRDefault="007A1634" w:rsidP="00C47C6E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5DF55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599BC35" w14:textId="54BCB2B3" w:rsidR="0077471D" w:rsidRPr="00E96B43" w:rsidRDefault="007A1634" w:rsidP="00C47C6E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5D62089" w14:textId="473FC416" w:rsidR="0077471D" w:rsidRPr="001F1277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2AAF518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238984F1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6DBDE8B1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994B1A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85FCED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77F6CFF" w14:textId="77777777" w:rsidR="0077471D" w:rsidRPr="009D61E9" w:rsidRDefault="007A1634" w:rsidP="00C47C6E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8541D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93B885C" w14:textId="61BA2382" w:rsidR="0077471D" w:rsidRPr="00E96B43" w:rsidRDefault="007A1634" w:rsidP="00C47C6E">
            <w:pPr>
              <w:pStyle w:val="--2"/>
            </w:pPr>
            <w:sdt>
              <w:sdt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EAEE30" w14:textId="74524E4A" w:rsidR="0077471D" w:rsidRPr="001F1277" w:rsidRDefault="00811C89" w:rsidP="00EA2062">
            <w:pPr>
              <w:pStyle w:val="--2"/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2EC08D31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2BF55E0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7F25FCF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F66DE0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A405E7A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E8DE48A" w14:textId="77777777" w:rsidR="0077471D" w:rsidRPr="00DE7EFE" w:rsidRDefault="007A1634" w:rsidP="00C47C6E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485805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0985268" w14:textId="48EA8B69" w:rsidR="0077471D" w:rsidRPr="008977F3" w:rsidRDefault="0077471D" w:rsidP="00EA2062">
            <w:pPr>
              <w:pStyle w:val="--2"/>
              <w:rPr>
                <w:lang w:val="en-US"/>
              </w:rPr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 w:rsidR="008977F3">
              <w:rPr>
                <w:rStyle w:val="ac"/>
              </w:rPr>
              <w:t xml:space="preserve"> </w:t>
            </w:r>
            <w:r w:rsidR="008977F3">
              <w:rPr>
                <w:rStyle w:val="ac"/>
                <w:lang w:val="en-US"/>
              </w:rPr>
              <w:t>PROTWIN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0E9E355A" w14:textId="7DDF1529" w:rsidR="0077471D" w:rsidRPr="00E729FA" w:rsidRDefault="00E729FA" w:rsidP="001A30F0">
            <w:pPr>
              <w:pStyle w:val="--2"/>
            </w:pPr>
            <w:r>
              <w:t>Потолок сэндвич-панель</w:t>
            </w: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667181CE" w14:textId="149265F8" w:rsidR="0077471D" w:rsidRPr="001A30F0" w:rsidRDefault="00811C89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2B8D99F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7257B82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2F454B5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02752BB1" w14:textId="77777777" w:rsidR="0077471D" w:rsidRPr="00DE7EFE" w:rsidRDefault="007A1634" w:rsidP="00C47C6E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19CFB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424B9D" w14:textId="557519CE" w:rsidR="0077471D" w:rsidRDefault="008977F3" w:rsidP="00262D97">
            <w:pPr>
              <w:pStyle w:val="--2"/>
            </w:pPr>
            <w:r>
              <w:t>СПЕЦ-УНИВЕРСАЛ-ЦВМ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5BB65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706F7F3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0718AF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EEC57E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BF437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8CA511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2625FE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06B51A" w14:textId="5DCF6244" w:rsidR="0077471D" w:rsidRDefault="008977F3" w:rsidP="00262D97">
            <w:pPr>
              <w:pStyle w:val="--2"/>
            </w:pPr>
            <w:r>
              <w:t>УНИВЕРСАЛ-ДЕЗ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5E948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E745F47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177D9A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DE65BC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95B8F1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623E22C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6A55CDD" w14:textId="7B6DFBF2" w:rsidR="0077471D" w:rsidRPr="00837888" w:rsidRDefault="007A1634" w:rsidP="00C47C6E">
            <w:pPr>
              <w:pStyle w:val="--2"/>
            </w:pPr>
            <w:sdt>
              <w:sdt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0E83C0A" w14:textId="6DDBBB09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5416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EF7E7F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AD493B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834D66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E1253B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0213CB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AE0F8BC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9A87EC9" w14:textId="34ACCDBB" w:rsidR="0077471D" w:rsidRPr="00837888" w:rsidRDefault="007A1634" w:rsidP="00C47C6E">
            <w:pPr>
              <w:pStyle w:val="--2"/>
            </w:pPr>
            <w:sdt>
              <w:sdt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14C5D5" w14:textId="21A34913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F6239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BF4B7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DBE0664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E080A2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757AACF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E49A8E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6E45E7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B33045" w14:textId="77777777" w:rsidR="0077471D" w:rsidRPr="00837888" w:rsidRDefault="007A1634" w:rsidP="00C47C6E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4F972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46706C4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F7B653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6BE7E5C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3A66A6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F0611C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7094FEB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0932B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5EC03A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540D3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58B7C4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32C6BD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A31F71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9E0FAF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B84ED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B4BB0F4" w14:textId="25CC15F6" w:rsidR="0077471D" w:rsidRPr="00837888" w:rsidRDefault="007A1634" w:rsidP="00C47C6E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1D05E8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1C72B5F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40D7BC8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F6919F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E15905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4C4F264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133361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4A72E80" w14:textId="77777777" w:rsidR="0077471D" w:rsidRPr="00837888" w:rsidRDefault="007A1634" w:rsidP="00C47C6E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AF930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6A86C08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645256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5B7D61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689D717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7B15FF9F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5FC757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57F8E19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4ADE9D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EF1AC4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86A4C4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0FBF8C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D84001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C03B69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57D877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397B427A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lastRenderedPageBreak/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48B223A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750E95A2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B8F4B2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534224C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2B88CBF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A04AF7F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0CD77E5" w14:textId="77777777" w:rsidR="0077471D" w:rsidRPr="006854F0" w:rsidRDefault="0077471D" w:rsidP="001A30F0">
            <w:pPr>
              <w:pStyle w:val="--2"/>
            </w:pPr>
          </w:p>
        </w:tc>
      </w:tr>
    </w:tbl>
    <w:p w14:paraId="7BC218E5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8634C" w14:textId="77777777" w:rsidR="007A1634" w:rsidRDefault="007A1634">
      <w:r>
        <w:separator/>
      </w:r>
    </w:p>
  </w:endnote>
  <w:endnote w:type="continuationSeparator" w:id="0">
    <w:p w14:paraId="41AE00F8" w14:textId="77777777" w:rsidR="007A1634" w:rsidRDefault="007A1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CBBCF" w14:textId="77777777" w:rsidR="00C47C6E" w:rsidRDefault="00C47C6E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E6BA6" w14:textId="77777777" w:rsidR="00C47C6E" w:rsidRPr="00DE7EFE" w:rsidRDefault="00C47C6E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52E47973" w14:textId="77777777" w:rsidR="00C47C6E" w:rsidRPr="00DE7EFE" w:rsidRDefault="00C47C6E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F5BE6" w14:textId="77777777" w:rsidR="00C47C6E" w:rsidRPr="003E06E8" w:rsidRDefault="00C47C6E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AC7B2" w14:textId="77777777" w:rsidR="007A1634" w:rsidRDefault="007A1634">
      <w:r>
        <w:separator/>
      </w:r>
    </w:p>
  </w:footnote>
  <w:footnote w:type="continuationSeparator" w:id="0">
    <w:p w14:paraId="41204036" w14:textId="77777777" w:rsidR="007A1634" w:rsidRDefault="007A1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3242C" w14:textId="77777777" w:rsidR="00C47C6E" w:rsidRPr="009B4662" w:rsidRDefault="008977F3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C47C6E" w:rsidRPr="00723BD5">
        <w:rPr>
          <w:rStyle w:val="a6"/>
          <w:lang w:val="en-US"/>
        </w:rPr>
        <w:t>Ф-ХХ</w:t>
      </w:r>
      <w:r w:rsidR="00C47C6E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3BD5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06CA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23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3BD5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634"/>
    <w:rsid w:val="007A1818"/>
    <w:rsid w:val="007A22B4"/>
    <w:rsid w:val="007A5E6E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C89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977F3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4E6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47C6E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9FA"/>
    <w:rsid w:val="00E72E71"/>
    <w:rsid w:val="00E81E00"/>
    <w:rsid w:val="00E95F23"/>
    <w:rsid w:val="00E96B43"/>
    <w:rsid w:val="00EA03CD"/>
    <w:rsid w:val="00EA1EAC"/>
    <w:rsid w:val="00EA2062"/>
    <w:rsid w:val="00EA398B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C794E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76E7E0"/>
  <w15:docId w15:val="{124A5FBE-C21E-43C0-B6C1-ECD27C5B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Desktop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4ACA04-B0DA-40A3-A2E3-075D3CC65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46</TotalTime>
  <Pages>1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Jimmy</dc:creator>
  <cp:lastModifiedBy>Перевозчиков Владимир Геннадьевич</cp:lastModifiedBy>
  <cp:revision>8</cp:revision>
  <cp:lastPrinted>2026-02-18T13:06:00Z</cp:lastPrinted>
  <dcterms:created xsi:type="dcterms:W3CDTF">2026-03-14T18:19:00Z</dcterms:created>
  <dcterms:modified xsi:type="dcterms:W3CDTF">2026-04-14T01:37:00Z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