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328C3B65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E96077" w14:textId="4DBE1947" w:rsidR="00576DFD" w:rsidRPr="00B87913" w:rsidRDefault="009F39B9" w:rsidP="00DC3916">
            <w:pPr>
              <w:pStyle w:val="-0"/>
            </w:pPr>
            <w:proofErr w:type="spellStart"/>
            <w:r>
              <w:t>Сестрорецкий</w:t>
            </w:r>
            <w:proofErr w:type="spellEnd"/>
            <w:r>
              <w:t xml:space="preserve">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4268ACD" w14:textId="673BEAC1" w:rsidR="00576DFD" w:rsidRPr="00B87913" w:rsidRDefault="0088066B" w:rsidP="00DC3916">
            <w:pPr>
              <w:pStyle w:val="-0"/>
            </w:pPr>
            <w:r>
              <w:t>Тестомесильный цех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75A79E94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A7B983D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3194C445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48CF665C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5796BB00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4C90D833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6BC2F743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2D7E1D01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3A5984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88FD9C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2762FA7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B0ED550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31A2805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540EAE7F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A2B67B5" w14:textId="2A3BEAD8" w:rsidR="00381B47" w:rsidRPr="009D61E9" w:rsidRDefault="00A37C51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9F39B9">
              <w:t xml:space="preserve">выше 2 </w:t>
            </w:r>
            <w:r w:rsidR="00EA1EAC">
              <w:t>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proofErr w:type="gramStart"/>
            <w:r w:rsidR="00EA1EAC">
              <w:t>П</w:t>
            </w:r>
            <w:proofErr w:type="gramEnd"/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367B5F" w14:textId="4153E994" w:rsidR="00381B47" w:rsidRPr="009D61E9" w:rsidRDefault="0088066B" w:rsidP="00185A34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27C594" w14:textId="0B14E483" w:rsidR="00381B47" w:rsidRPr="00837888" w:rsidRDefault="00A37C51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proofErr w:type="spellStart"/>
            <w:r w:rsidR="00381B47">
              <w:t>термопот</w:t>
            </w:r>
            <w:r w:rsidR="00DE7EFE">
              <w:t>ы</w:t>
            </w:r>
            <w:proofErr w:type="spellEnd"/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FD37EFA" w14:textId="47D2ED0F" w:rsidR="00381B47" w:rsidRPr="00837888" w:rsidRDefault="0088066B" w:rsidP="00EA2062">
            <w:pPr>
              <w:pStyle w:val="--2"/>
              <w:tabs>
                <w:tab w:val="left" w:pos="1026"/>
                <w:tab w:val="left" w:pos="1168"/>
              </w:tabs>
            </w:pPr>
            <w:proofErr w:type="gramStart"/>
            <w:r>
              <w:t>ПР</w:t>
            </w:r>
            <w:proofErr w:type="gramEnd"/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FBB3036" w14:textId="77777777" w:rsidR="00381B47" w:rsidRPr="001F1277" w:rsidRDefault="00A37C51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>
              <w:t>индук</w:t>
            </w:r>
            <w:proofErr w:type="spellEnd"/>
            <w:r w:rsidR="00381B47">
              <w:t xml:space="preserve">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proofErr w:type="spellStart"/>
            <w:r w:rsidR="00381B47">
              <w:t>элек</w:t>
            </w:r>
            <w:proofErr w:type="spellEnd"/>
            <w:r w:rsidR="00381B47">
              <w:t xml:space="preserve">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B3556F7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8562948" w14:textId="77777777" w:rsidR="00381B47" w:rsidRPr="00461184" w:rsidRDefault="00A37C51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C7A8A0C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08C2558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2492A8F" w14:textId="2AD0E3D0" w:rsidR="00381B47" w:rsidRPr="009D61E9" w:rsidRDefault="00A37C51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F2836B" w14:textId="10BD921F" w:rsidR="00381B47" w:rsidRPr="009D61E9" w:rsidRDefault="0088066B" w:rsidP="00381B47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A8870D" w14:textId="77777777" w:rsidR="00381B47" w:rsidRPr="00837888" w:rsidRDefault="00A37C51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951B5C5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B71B51" w14:textId="77777777" w:rsidR="00381B47" w:rsidRPr="001F1277" w:rsidRDefault="00A37C51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9F9BB7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325722F" w14:textId="77777777" w:rsidR="00381B47" w:rsidRPr="00461184" w:rsidRDefault="00A37C51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E9A191D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6770223A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2585E1C" w14:textId="34773858" w:rsidR="00381B47" w:rsidRPr="009D61E9" w:rsidRDefault="00A37C51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F1CE2" w14:textId="0DD99F4C" w:rsidR="00381B47" w:rsidRPr="009D61E9" w:rsidRDefault="0088066B" w:rsidP="00381B47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BA3D33B" w14:textId="77777777" w:rsidR="00381B47" w:rsidRPr="00837888" w:rsidRDefault="00A37C51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EB630F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F44347A" w14:textId="77777777" w:rsidR="00381B47" w:rsidRPr="001F1277" w:rsidRDefault="00A37C51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9E1A1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A5BC23E" w14:textId="77777777" w:rsidR="00381B47" w:rsidRPr="001F1277" w:rsidRDefault="00A37C51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A7E4E">
              <w:t>этикетировщики</w:t>
            </w:r>
            <w:proofErr w:type="spellEnd"/>
            <w:r w:rsidR="007A7E4E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D378EDA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325289A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3DDED86" w14:textId="77777777" w:rsidR="00381B47" w:rsidRPr="009D61E9" w:rsidRDefault="00A37C51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EE2173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85DE3D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7ABC378" w14:textId="77777777" w:rsidR="00381B47" w:rsidRPr="001F1277" w:rsidRDefault="00A37C51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proofErr w:type="spellStart"/>
            <w:r w:rsidR="00381B47">
              <w:t>пароконвектоматы</w:t>
            </w:r>
            <w:proofErr w:type="spellEnd"/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76AF5B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B320AF4" w14:textId="77777777" w:rsidR="00381B47" w:rsidRPr="001F1277" w:rsidRDefault="00A37C51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9DB04C4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6EA641F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3788DB6" w14:textId="67DB0564" w:rsidR="00381B47" w:rsidRPr="009D61E9" w:rsidRDefault="00A37C51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E14D1E" w14:textId="32AC01F5" w:rsidR="00381B47" w:rsidRPr="009D61E9" w:rsidRDefault="0088066B" w:rsidP="00381B47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858551B" w14:textId="4EE7334D" w:rsidR="00381B47" w:rsidRPr="001F1277" w:rsidRDefault="00A37C51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FC5EB82" w14:textId="27A9FBBF" w:rsidR="00381B47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E8E06D" w14:textId="77777777" w:rsidR="00381B47" w:rsidRPr="00461184" w:rsidRDefault="00A37C51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F6755C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0013A5D" w14:textId="77777777" w:rsidR="00381B47" w:rsidRPr="00461184" w:rsidRDefault="00A37C51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A7E4E">
              <w:t>термоусадочные</w:t>
            </w:r>
            <w:proofErr w:type="spellEnd"/>
            <w:r w:rsidR="007A7E4E">
              <w:t xml:space="preserve">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A28EA02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60B2EC20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7B3D8881" w14:textId="4B15DFF9" w:rsidR="00381B47" w:rsidRPr="009D61E9" w:rsidRDefault="00A37C51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2AAACBC" w14:textId="18F3DD2C" w:rsidR="00381B47" w:rsidRPr="009D61E9" w:rsidRDefault="00606912" w:rsidP="00EA2062">
            <w:pPr>
              <w:pStyle w:val="--2"/>
            </w:pPr>
            <w:proofErr w:type="gramStart"/>
            <w:r>
              <w:t>ОК</w:t>
            </w:r>
            <w:proofErr w:type="gramEnd"/>
            <w:r>
              <w:t>, сэндвич-панель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B1631D" w14:textId="5A0DE386" w:rsidR="00381B47" w:rsidRPr="009D61E9" w:rsidRDefault="0088066B" w:rsidP="00EA2062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8343FED" w14:textId="77777777" w:rsidR="00381B47" w:rsidRPr="001F1277" w:rsidRDefault="00A37C51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proofErr w:type="spellStart"/>
            <w:r w:rsidR="00381B47" w:rsidRPr="001F1277">
              <w:t>мусаты</w:t>
            </w:r>
            <w:proofErr w:type="spellEnd"/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78569A0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31E2CA" w14:textId="77777777" w:rsidR="00381B47" w:rsidRPr="00461184" w:rsidRDefault="00A37C51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 w:rsidRPr="00461184">
              <w:t>расстоечные</w:t>
            </w:r>
            <w:proofErr w:type="spellEnd"/>
            <w:r w:rsidR="00381B47" w:rsidRPr="00461184">
              <w:t xml:space="preserve">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D613AF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7BDF22C" w14:textId="77777777" w:rsidR="00D0491A" w:rsidRPr="00D0491A" w:rsidRDefault="00A37C51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автоматический </w:t>
            </w:r>
            <w:proofErr w:type="spellStart"/>
            <w:r w:rsidR="007A7E4E">
              <w:t>клипсаторы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D005469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31A142C0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4B19795E" w14:textId="672C077F" w:rsidR="00100736" w:rsidRPr="009D61E9" w:rsidRDefault="00A37C51" w:rsidP="007A4884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B51DAA6" w14:textId="1E006875" w:rsidR="00100736" w:rsidRPr="009D61E9" w:rsidRDefault="00606912" w:rsidP="007A4884">
            <w:pPr>
              <w:pStyle w:val="--2"/>
            </w:pPr>
            <w:r>
              <w:t>плитка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3DE16D" w14:textId="2B59B775" w:rsidR="00100736" w:rsidRPr="009D61E9" w:rsidRDefault="0088066B" w:rsidP="00EA2062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6FE0B9C" w14:textId="77777777" w:rsidR="00100736" w:rsidRDefault="00A37C51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B1020A2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C0D333" w14:textId="77777777" w:rsidR="00100736" w:rsidRDefault="00A37C51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73182D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E736F95" w14:textId="77777777" w:rsidR="00100736" w:rsidRDefault="00A37C51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8C7CED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4AD8A74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28A9180" w14:textId="0904334F" w:rsidR="00C728D3" w:rsidRPr="009D61E9" w:rsidRDefault="00A37C51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05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FC957E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CFFF33E" w14:textId="77777777" w:rsidR="00C728D3" w:rsidRPr="001F1277" w:rsidRDefault="00A37C51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гастроёмкости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2235DA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1CC981F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0F4CFE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C68C3A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4976C18" w14:textId="72CD91E4" w:rsidR="00C728D3" w:rsidRPr="009D61E9" w:rsidRDefault="00A37C51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gramStart"/>
            <w:r w:rsidR="00C728D3" w:rsidRPr="009D61E9">
              <w:t>кабель-каналы</w:t>
            </w:r>
            <w:proofErr w:type="gramEnd"/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1ADDAF" w14:textId="428C750F" w:rsidR="00C728D3" w:rsidRPr="009D61E9" w:rsidRDefault="0088066B" w:rsidP="00381B47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1B78446" w14:textId="77777777" w:rsidR="00C728D3" w:rsidRPr="001F1277" w:rsidRDefault="00A37C51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proofErr w:type="gramStart"/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proofErr w:type="gramEnd"/>
            <w:r w:rsidR="00C728D3">
              <w:t xml:space="preserve">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85A5B7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D734BCF" w14:textId="11DEC8DF" w:rsidR="00C728D3" w:rsidRPr="00E96B43" w:rsidRDefault="00A37C51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2FEF6F" w14:textId="1CE4FDCF" w:rsidR="00C728D3" w:rsidRPr="001A30F0" w:rsidRDefault="0088066B" w:rsidP="001A30F0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90147BF" w14:textId="77777777" w:rsidR="00C728D3" w:rsidRDefault="00A37C51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2A3CB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D24AA4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A279359" w14:textId="0ECD81B3" w:rsidR="00C728D3" w:rsidRPr="009D61E9" w:rsidRDefault="00A37C51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4C8C74" w14:textId="6C3A8BCF" w:rsidR="00C728D3" w:rsidRPr="009D61E9" w:rsidRDefault="0088066B" w:rsidP="00381B47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2B53726" w14:textId="77777777" w:rsidR="00C728D3" w:rsidRPr="001F1277" w:rsidRDefault="00A37C51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D11942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6CA26A" w14:textId="615F4F00" w:rsidR="00C728D3" w:rsidRPr="00E96B43" w:rsidRDefault="00A37C51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9F699D" w14:textId="52C88BF4" w:rsidR="00C728D3" w:rsidRPr="001A30F0" w:rsidRDefault="0088066B" w:rsidP="001A30F0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EA39336" w14:textId="77777777" w:rsidR="00C728D3" w:rsidRPr="00837888" w:rsidRDefault="00A37C51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4600B">
              <w:t>измельчители</w:t>
            </w:r>
            <w:proofErr w:type="spellEnd"/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слайсера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535D0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F7DD74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2A59D12" w14:textId="5951B235" w:rsidR="00C728D3" w:rsidRDefault="00A37C51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877A40" w14:textId="68F2C63C" w:rsidR="00C728D3" w:rsidRPr="009D61E9" w:rsidRDefault="0088066B" w:rsidP="00381B47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669EABA" w14:textId="77777777" w:rsidR="00C728D3" w:rsidRDefault="00A37C51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85EB69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908519" w14:textId="77777777" w:rsidR="00C728D3" w:rsidRPr="0044600B" w:rsidRDefault="00A37C51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4EBE51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2E7DFAC" w14:textId="77777777" w:rsidR="00C728D3" w:rsidRDefault="00A37C51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7CB6C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97A06B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9B87B7D" w14:textId="54965103" w:rsidR="00C728D3" w:rsidRPr="009D61E9" w:rsidRDefault="00A37C51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6622FB" w14:textId="0ECC58BE" w:rsidR="00C728D3" w:rsidRPr="009D61E9" w:rsidRDefault="0088066B" w:rsidP="00381B47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A58D658" w14:textId="77777777" w:rsidR="00C728D3" w:rsidRPr="001F1277" w:rsidRDefault="00A37C51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с</w:t>
            </w:r>
            <w:r w:rsidR="00C728D3" w:rsidRPr="001A30F0">
              <w:t>илапеновы</w:t>
            </w:r>
            <w:r w:rsidR="00C728D3">
              <w:t>е</w:t>
            </w:r>
            <w:proofErr w:type="spellEnd"/>
            <w:r w:rsidR="00C728D3">
              <w:t xml:space="preserve">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D23BBA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376D2" w14:textId="77777777" w:rsidR="00C728D3" w:rsidRPr="0044600B" w:rsidRDefault="00A37C51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4600B">
              <w:t>бисквиторезки</w:t>
            </w:r>
            <w:proofErr w:type="spellEnd"/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523F1E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94C19DF" w14:textId="77777777" w:rsidR="00C728D3" w:rsidRPr="00837888" w:rsidRDefault="00A37C51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7894DC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C68195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95F72A5" w14:textId="39C9A086" w:rsidR="00C728D3" w:rsidRPr="009D61E9" w:rsidRDefault="00A37C51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BDDC36" w14:textId="37A48414" w:rsidR="00C728D3" w:rsidRPr="009D61E9" w:rsidRDefault="0088066B" w:rsidP="00381B47">
            <w:pPr>
              <w:pStyle w:val="--2"/>
              <w:tabs>
                <w:tab w:val="left" w:pos="1877"/>
              </w:tabs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7B5ED45" w14:textId="46043B69" w:rsidR="00C728D3" w:rsidRPr="001F1277" w:rsidRDefault="00A37C51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95C27E3" w14:textId="3F2BA1B5" w:rsidR="00C728D3" w:rsidRPr="001F1277" w:rsidRDefault="00A37C51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7315AC" w14:textId="02072711" w:rsidR="00C728D3" w:rsidRPr="0044600B" w:rsidRDefault="00A37C51" w:rsidP="007A4884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proofErr w:type="spellStart"/>
            <w:r w:rsidR="00C728D3" w:rsidRPr="00461184">
              <w:t>тестоделители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1311AB" w14:textId="509BBDBB" w:rsidR="00C728D3" w:rsidRPr="001A30F0" w:rsidRDefault="0088066B" w:rsidP="001A30F0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F99B113" w14:textId="77777777" w:rsidR="00C728D3" w:rsidRPr="00837888" w:rsidRDefault="00A37C51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62B0B94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3E5981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0A0D9B9" w14:textId="7289851E" w:rsidR="00C728D3" w:rsidRPr="009D61E9" w:rsidRDefault="00A37C51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CD742F" w14:textId="6CD06928" w:rsidR="00C728D3" w:rsidRPr="009D61E9" w:rsidRDefault="0088066B" w:rsidP="00381B47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5EF1129" w14:textId="261C7D95" w:rsidR="00C728D3" w:rsidRPr="001F1277" w:rsidRDefault="00A37C51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1F1277">
              <w:t>дежи</w:t>
            </w:r>
            <w:proofErr w:type="spellEnd"/>
            <w:r w:rsidR="00260165">
              <w:t xml:space="preserve"> </w:t>
            </w:r>
            <w:proofErr w:type="spellStart"/>
            <w:r w:rsidR="00260165">
              <w:t>подкатные</w:t>
            </w:r>
            <w:proofErr w:type="spellEnd"/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F71FC75" w14:textId="07E775FF" w:rsidR="00C728D3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ECE93" w14:textId="77777777" w:rsidR="00C728D3" w:rsidRPr="0044600B" w:rsidRDefault="00A37C51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</w:t>
            </w:r>
            <w:r w:rsidR="00C728D3" w:rsidRPr="0044600B">
              <w:t>естоокруглители</w:t>
            </w:r>
            <w:proofErr w:type="spellEnd"/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тестораскатки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77AE7A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06D4654" w14:textId="496234F3" w:rsidR="00C728D3" w:rsidRPr="0044600B" w:rsidRDefault="00A37C51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proofErr w:type="spellStart"/>
            <w:r w:rsidR="0077471D">
              <w:t>металлодетектор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B2FCD5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3D5F2C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A086C25" w14:textId="36E3C47A" w:rsidR="00C728D3" w:rsidRPr="009D61E9" w:rsidRDefault="00A37C51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</w:t>
            </w:r>
            <w:proofErr w:type="spellStart"/>
            <w:r w:rsidR="00C728D3" w:rsidRPr="009272CB">
              <w:t>роллета</w:t>
            </w:r>
            <w:proofErr w:type="spellEnd"/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298D59" w14:textId="667A9A03" w:rsidR="00C728D3" w:rsidRPr="009D61E9" w:rsidRDefault="0088066B" w:rsidP="00381B47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5207B3A" w14:textId="7722BC2A" w:rsidR="00C728D3" w:rsidRPr="001F1277" w:rsidRDefault="00A37C51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proofErr w:type="spellStart"/>
            <w:r w:rsidR="00C728D3">
              <w:t>перетаривания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A244F7E" w14:textId="55A677ED" w:rsidR="00C728D3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A4C12" w14:textId="77777777" w:rsidR="00C728D3" w:rsidRPr="0044600B" w:rsidRDefault="00A37C51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152A5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059F8C" w14:textId="686EDD2C" w:rsidR="00C728D3" w:rsidRPr="00461184" w:rsidRDefault="00A37C51" w:rsidP="001A30F0">
            <w:pPr>
              <w:pStyle w:val="--2"/>
            </w:pPr>
            <w:sdt>
              <w:sdtPr>
                <w:id w:val="1380138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60165">
              <w:t xml:space="preserve"> весовой дозатор</w:t>
            </w:r>
            <w:r w:rsidR="00260165">
              <w:rPr>
                <w:rFonts w:ascii="MS Gothic" w:eastAsia="MS Gothic" w:hAnsi="MS Gothic" w:hint="eastAsia"/>
              </w:rPr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9C69F32" w14:textId="149828B9" w:rsidR="00C728D3" w:rsidRPr="006854F0" w:rsidRDefault="0088066B" w:rsidP="001A30F0">
            <w:pPr>
              <w:pStyle w:val="--2"/>
            </w:pPr>
            <w:proofErr w:type="gramStart"/>
            <w:r>
              <w:t>ПР</w:t>
            </w:r>
            <w:proofErr w:type="gramEnd"/>
          </w:p>
        </w:tc>
      </w:tr>
      <w:tr w:rsidR="00C728D3" w:rsidRPr="006854F0" w14:paraId="0E919DF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1CF2C7B" w14:textId="77777777" w:rsidR="00C728D3" w:rsidRDefault="00A37C51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EA5E73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1362DAE" w14:textId="77777777" w:rsidR="00C728D3" w:rsidRDefault="00A37C51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корзины для </w:t>
            </w:r>
            <w:proofErr w:type="spellStart"/>
            <w:r w:rsidR="00C728D3">
              <w:t>расстойки</w:t>
            </w:r>
            <w:proofErr w:type="spellEnd"/>
            <w:r w:rsidR="00C728D3">
              <w:t xml:space="preserve">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834620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61245" w14:textId="77777777" w:rsidR="00C728D3" w:rsidRPr="0044600B" w:rsidRDefault="00A37C51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тарталетницы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978FF9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17B120E" w14:textId="07C7D4A2" w:rsidR="00C728D3" w:rsidRPr="00260165" w:rsidRDefault="00A37C51" w:rsidP="00260165">
            <w:pPr>
              <w:pStyle w:val="--2"/>
            </w:pPr>
            <w:sdt>
              <w:sdtPr>
                <w:id w:val="-18897134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60165">
              <w:t>конический бункер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97091AF" w14:textId="520AA44F" w:rsidR="00C728D3" w:rsidRPr="006854F0" w:rsidRDefault="0088066B" w:rsidP="001A30F0">
            <w:pPr>
              <w:pStyle w:val="--2"/>
            </w:pPr>
            <w:proofErr w:type="gramStart"/>
            <w:r>
              <w:t>ПР</w:t>
            </w:r>
            <w:proofErr w:type="gramEnd"/>
          </w:p>
        </w:tc>
      </w:tr>
      <w:tr w:rsidR="00C728D3" w:rsidRPr="006854F0" w14:paraId="0981D80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3652FAC" w14:textId="77777777" w:rsidR="00C728D3" w:rsidRPr="00185A34" w:rsidRDefault="00A37C51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E29C65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F96B066" w14:textId="414BBBED" w:rsidR="00C728D3" w:rsidRPr="001F1277" w:rsidRDefault="00A37C51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2FA0D7F" w14:textId="6E539317" w:rsidR="00C728D3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4B62C" w14:textId="77777777" w:rsidR="00C728D3" w:rsidRPr="0044600B" w:rsidRDefault="00A37C51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2DABB2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20B34A" w14:textId="77777777" w:rsidR="00C728D3" w:rsidRPr="00461184" w:rsidRDefault="00A37C51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28AFFB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C1BCC04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5549E46D" w14:textId="5DD470C1" w:rsidR="00C728D3" w:rsidRPr="009D61E9" w:rsidRDefault="00A37C51" w:rsidP="00EA2062">
            <w:pPr>
              <w:pStyle w:val="--2"/>
            </w:pPr>
            <w:sdt>
              <w:sdt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06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D1FEA" w14:textId="318EF40E" w:rsidR="00C728D3" w:rsidRPr="009D61E9" w:rsidRDefault="00606912" w:rsidP="00F03F45">
            <w:pPr>
              <w:pStyle w:val="--2"/>
            </w:pPr>
            <w:r>
              <w:t>заливной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4E0037" w14:textId="240E1B2A" w:rsidR="00C728D3" w:rsidRPr="009D61E9" w:rsidRDefault="0088066B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16B1E43" w14:textId="77777777" w:rsidR="00C728D3" w:rsidRPr="001F1277" w:rsidRDefault="00A37C51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574D9EA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D8BD3A" w14:textId="77777777" w:rsidR="00C728D3" w:rsidRPr="0044600B" w:rsidRDefault="00A37C51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термощупы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E01E08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FECE914" w14:textId="77777777" w:rsidR="00C728D3" w:rsidRPr="00461184" w:rsidRDefault="00A37C51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EB68BB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544AC6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16EA720" w14:textId="23F4F5EA" w:rsidR="00C728D3" w:rsidRPr="009D61E9" w:rsidRDefault="00A37C51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0E18DF" w14:textId="3CAC4908" w:rsidR="00C728D3" w:rsidRPr="009D61E9" w:rsidRDefault="0088066B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0DCD6DC" w14:textId="77777777" w:rsidR="00C728D3" w:rsidRPr="001F1277" w:rsidRDefault="00A37C51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32BB5E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F8BBC" w14:textId="77777777" w:rsidR="00C728D3" w:rsidRPr="0044600B" w:rsidRDefault="00A37C51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D0731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5DBA08D" w14:textId="77777777" w:rsidR="00C728D3" w:rsidRPr="00461184" w:rsidRDefault="00A37C51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5AB3CB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D10B029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6975558" w14:textId="77777777" w:rsidR="00C728D3" w:rsidRPr="009D61E9" w:rsidRDefault="00A37C51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B1ED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3029370" w14:textId="1248FD60" w:rsidR="00C728D3" w:rsidRPr="001F1277" w:rsidRDefault="00A37C51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proofErr w:type="spellStart"/>
            <w:r w:rsidR="00C728D3" w:rsidRPr="001F1277">
              <w:t>подкатные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4DF1BD0" w14:textId="173ECAF3" w:rsidR="00C728D3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AB229" w14:textId="77777777" w:rsidR="00C728D3" w:rsidRPr="0044600B" w:rsidRDefault="00A37C51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 xml:space="preserve">машина для резки </w:t>
            </w:r>
            <w:proofErr w:type="spellStart"/>
            <w:r w:rsidR="00C728D3" w:rsidRPr="00461184">
              <w:t>конд</w:t>
            </w:r>
            <w:proofErr w:type="spellEnd"/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D1A031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0FB54B7" w14:textId="77777777" w:rsidR="00C728D3" w:rsidRPr="0044600B" w:rsidRDefault="00A37C51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4EDACF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146D210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442CC1E" w14:textId="77777777" w:rsidR="00C728D3" w:rsidRPr="009D61E9" w:rsidRDefault="00A37C51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9D6FB8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FD3B100" w14:textId="77777777" w:rsidR="00C728D3" w:rsidRPr="001F1277" w:rsidRDefault="00A37C51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73A079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22DB5" w14:textId="77777777" w:rsidR="00C728D3" w:rsidRPr="0044600B" w:rsidRDefault="00A37C51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E04A46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08E5140" w14:textId="77777777" w:rsidR="00C728D3" w:rsidRPr="0044600B" w:rsidRDefault="00A37C51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ECFB45A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3E3B18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4F58E73" w14:textId="77777777" w:rsidR="0077471D" w:rsidRPr="009D61E9" w:rsidRDefault="00A37C51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6951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716500" w14:textId="77777777" w:rsidR="0077471D" w:rsidRPr="001F1277" w:rsidRDefault="00A37C51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3C70D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1B8A7" w14:textId="77777777" w:rsidR="0077471D" w:rsidRPr="00461184" w:rsidRDefault="00A37C51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D5C29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4983372" w14:textId="77777777" w:rsidR="0077471D" w:rsidRPr="00461184" w:rsidRDefault="00A37C51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DFA3C2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C6527C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11DD1A5" w14:textId="466FBB30" w:rsidR="0077471D" w:rsidRDefault="00A37C51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0085B9" w14:textId="4261C7D4" w:rsidR="0077471D" w:rsidRPr="009D61E9" w:rsidRDefault="0088066B" w:rsidP="00CC7993">
            <w:pPr>
              <w:pStyle w:val="--2"/>
              <w:tabs>
                <w:tab w:val="left" w:pos="2303"/>
              </w:tabs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1701CC" w14:textId="08311207" w:rsidR="0077471D" w:rsidRPr="001F1277" w:rsidRDefault="00A37C51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60165">
              <w:rPr>
                <w:rFonts w:eastAsia="Times New Roman"/>
              </w:rPr>
              <w:t xml:space="preserve">защитные </w:t>
            </w:r>
            <w:r w:rsidR="0077471D">
              <w:rPr>
                <w:rFonts w:eastAsia="Times New Roman"/>
              </w:rPr>
              <w:t>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AC9EB1" w14:textId="5EFC8DD7" w:rsidR="0077471D" w:rsidRPr="001F1277" w:rsidRDefault="00A37C51" w:rsidP="00EA2062">
            <w:pPr>
              <w:pStyle w:val="--2"/>
            </w:pPr>
            <w:r>
              <w:t>РУ</w:t>
            </w:r>
            <w:bookmarkStart w:id="0" w:name="_GoBack"/>
            <w:bookmarkEnd w:id="0"/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0ACE3" w14:textId="77777777" w:rsidR="0077471D" w:rsidRPr="00461184" w:rsidRDefault="00A37C51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минифилы</w:t>
            </w:r>
            <w:proofErr w:type="spellEnd"/>
            <w:r w:rsidR="0077471D" w:rsidRPr="00461184">
              <w:t xml:space="preserve">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05705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6B3599A" w14:textId="77777777" w:rsidR="0077471D" w:rsidRDefault="00A37C51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8131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5C492C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FB4505D" w14:textId="77777777" w:rsidR="0077471D" w:rsidRDefault="00A37C51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7BF3D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546B39D" w14:textId="77777777" w:rsidR="0077471D" w:rsidRDefault="00A37C51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465311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98C96" w14:textId="77777777" w:rsidR="0077471D" w:rsidRPr="00461184" w:rsidRDefault="00A37C51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331DA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063EC0" w14:textId="77777777" w:rsidR="0077471D" w:rsidRDefault="00A37C51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2A241D7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A9A9C7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13F7C38" w14:textId="2910F5C3" w:rsidR="00732401" w:rsidRDefault="00A37C51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8D22FE" w14:textId="5F6240EE" w:rsidR="00732401" w:rsidRPr="009D61E9" w:rsidRDefault="0088066B" w:rsidP="00CC7993">
            <w:pPr>
              <w:pStyle w:val="--2"/>
              <w:tabs>
                <w:tab w:val="left" w:pos="2303"/>
              </w:tabs>
            </w:pPr>
            <w:proofErr w:type="gramStart"/>
            <w:r>
              <w:t>ПР</w:t>
            </w:r>
            <w:proofErr w:type="gramEnd"/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0846262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BF3593" w14:textId="77777777" w:rsidR="00732401" w:rsidRDefault="00A37C51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771880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6F3C702" w14:textId="77777777" w:rsidR="00732401" w:rsidRDefault="00A37C51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266FC4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1B7C2A2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870D759" w14:textId="77777777" w:rsidR="0077471D" w:rsidRDefault="00A37C51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C02369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BF42C38" w14:textId="77777777" w:rsidR="0077471D" w:rsidRDefault="00A37C51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мопы</w:t>
            </w:r>
            <w:proofErr w:type="spellEnd"/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514E7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CEBB2" w14:textId="77777777" w:rsidR="0077471D" w:rsidRPr="0044600B" w:rsidRDefault="00A37C51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просеивател</w:t>
            </w:r>
            <w:r w:rsidR="0077471D">
              <w:t>и</w:t>
            </w:r>
            <w:proofErr w:type="spellEnd"/>
            <w:r w:rsidR="0077471D">
              <w:t xml:space="preserve">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2B0726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8BDFD7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BB1B51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F803365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056A50C6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AA9624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F2CB116" w14:textId="77777777" w:rsidR="0077471D" w:rsidRDefault="00A37C51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926A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2D525" w14:textId="77777777" w:rsidR="0077471D" w:rsidRPr="00461184" w:rsidRDefault="00A37C51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солодоварки</w:t>
            </w:r>
            <w:proofErr w:type="spellEnd"/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ферментаторы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87E108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CD0BB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EBC0E5F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2830C63D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4407E3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936B344" w14:textId="6FE43773" w:rsidR="00C728D3" w:rsidRDefault="00A37C51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287DC6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011FCEDD" w14:textId="77777777" w:rsidR="00C728D3" w:rsidRDefault="00A37C51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C4FAD88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7C10B8E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3E52107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12E1D12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231CA94" w14:textId="77777777" w:rsidR="0077471D" w:rsidRPr="009D61E9" w:rsidRDefault="00A37C51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35875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F965DA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6931D3D" w14:textId="77777777" w:rsidR="0077471D" w:rsidRDefault="00A37C51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4D5A3F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3014A9F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3989F9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44CCD7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11E1980" w14:textId="77777777" w:rsidR="0077471D" w:rsidRPr="009D61E9" w:rsidRDefault="00A37C51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AC514C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5BBB3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CFA9A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45AC0F2F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4CF5BC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201F6F4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06BD81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DE64A0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172CDB6" w14:textId="77777777" w:rsidR="0077471D" w:rsidRPr="009D61E9" w:rsidRDefault="00A37C51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C4A682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D8B74DE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</w:t>
            </w:r>
            <w:proofErr w:type="spellStart"/>
            <w:r w:rsidRPr="009272CB">
              <w:t>таромоечная</w:t>
            </w:r>
            <w:proofErr w:type="spellEnd"/>
            <w:r w:rsidRPr="009272CB">
              <w:t xml:space="preserve">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A0F4AEB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7B9E87F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21922C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95839E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8B25EA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AFC6FC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6B2666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50E526F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17D32D5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B13EC4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65CEE0F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62596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23EF1C0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1595407" w14:textId="56D7F71E" w:rsidR="0077471D" w:rsidRPr="00837888" w:rsidRDefault="00A37C51" w:rsidP="007A4884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</w:t>
            </w:r>
            <w:proofErr w:type="gramStart"/>
            <w:r w:rsidR="0077471D" w:rsidRPr="00EF0AE5">
              <w:t>для</w:t>
            </w:r>
            <w:proofErr w:type="gramEnd"/>
            <w:r w:rsidR="0077471D" w:rsidRPr="00EF0AE5">
              <w:t xml:space="preserve">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AF95A7F" w14:textId="5F9D0E26" w:rsidR="0077471D" w:rsidRPr="009D61E9" w:rsidRDefault="0088066B" w:rsidP="00CC7993">
            <w:pPr>
              <w:pStyle w:val="--2"/>
              <w:tabs>
                <w:tab w:val="left" w:pos="2303"/>
              </w:tabs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B119EB0" w14:textId="07C90C88" w:rsidR="0077471D" w:rsidRPr="00E96B43" w:rsidRDefault="00A37C51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>
              <w:t>холд</w:t>
            </w:r>
            <w:proofErr w:type="spellEnd"/>
            <w:r w:rsidR="0077471D">
              <w:t xml:space="preserve">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</w:t>
            </w:r>
            <w:proofErr w:type="gramStart"/>
            <w:r w:rsidR="0077471D">
              <w:t>.</w:t>
            </w:r>
            <w:proofErr w:type="gramEnd"/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  <w:proofErr w:type="gramStart"/>
            <w:r w:rsidR="0077471D">
              <w:t>ш</w:t>
            </w:r>
            <w:proofErr w:type="gramEnd"/>
            <w:r w:rsidR="0077471D">
              <w:t>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01BCFF" w14:textId="3704E24B" w:rsidR="0077471D" w:rsidRPr="001F1277" w:rsidRDefault="0088066B" w:rsidP="00EA2062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3BC748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FCF3C7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2C500191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458EB1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97EBF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3CD0EEB" w14:textId="77777777" w:rsidR="0077471D" w:rsidRPr="009D61E9" w:rsidRDefault="00A37C51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proofErr w:type="gramStart"/>
            <w:r w:rsidR="0077471D">
              <w:t>т/б</w:t>
            </w:r>
            <w:proofErr w:type="gramEnd"/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CC221B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E953DBB" w14:textId="2342D55F" w:rsidR="0077471D" w:rsidRPr="00E96B43" w:rsidRDefault="00A37C51" w:rsidP="007A4884">
            <w:pPr>
              <w:pStyle w:val="--2"/>
            </w:pPr>
            <w:sdt>
              <w:sdt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260165">
              <w:t>заквасочная камера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E6E0241" w14:textId="725725BF" w:rsidR="0077471D" w:rsidRPr="001F1277" w:rsidRDefault="0088066B" w:rsidP="00EA2062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D5950DA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7FA1D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0970D5D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8C7F13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E525AC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E837625" w14:textId="7C2A79BC" w:rsidR="0077471D" w:rsidRPr="009D61E9" w:rsidRDefault="00A37C51" w:rsidP="007A4884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4583B57" w14:textId="2A1E5D9F" w:rsidR="0077471D" w:rsidRPr="009D61E9" w:rsidRDefault="0088066B" w:rsidP="00CC7993">
            <w:pPr>
              <w:pStyle w:val="--2"/>
              <w:tabs>
                <w:tab w:val="left" w:pos="2303"/>
              </w:tabs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E94089" w14:textId="77777777" w:rsidR="0077471D" w:rsidRPr="00E96B43" w:rsidRDefault="00A37C51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proofErr w:type="gramStart"/>
            <w:r w:rsidR="0077471D">
              <w:t>.</w:t>
            </w:r>
            <w:proofErr w:type="gramEnd"/>
            <w:r w:rsidR="0077471D" w:rsidRPr="00E96B43">
              <w:t xml:space="preserve"> </w:t>
            </w:r>
            <w:proofErr w:type="gramStart"/>
            <w:r w:rsidR="0077471D" w:rsidRPr="00E96B43">
              <w:t>с</w:t>
            </w:r>
            <w:proofErr w:type="gramEnd"/>
            <w:r w:rsidR="0077471D" w:rsidRPr="00E96B43">
              <w:t>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A5DAFF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7359683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DDC0784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D192A65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97C3D8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85E0B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870AD13" w14:textId="71C4B98A" w:rsidR="0077471D" w:rsidRPr="009D61E9" w:rsidRDefault="00A37C51" w:rsidP="007A4884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5ACA19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AC123EE" w14:textId="77777777" w:rsidR="0077471D" w:rsidRPr="00E96B43" w:rsidRDefault="00A37C51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8C534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4863A156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3131323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476036E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12639D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8FFDD12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50AD71A" w14:textId="77777777" w:rsidR="0077471D" w:rsidRPr="00DE7EFE" w:rsidRDefault="00A37C51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BEAB54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638F414" w14:textId="65BB5546" w:rsidR="0077471D" w:rsidRPr="00606912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</w:t>
            </w:r>
            <w:r w:rsidR="00606912">
              <w:rPr>
                <w:rStyle w:val="ac"/>
                <w:lang w:val="en-US"/>
              </w:rPr>
              <w:t>PROMAX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31F87F34" w14:textId="0F7CBD6B" w:rsidR="0077471D" w:rsidRDefault="00606912" w:rsidP="001A30F0">
            <w:pPr>
              <w:pStyle w:val="--2"/>
            </w:pPr>
            <w:r>
              <w:t>Подъёмник металлический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2534C2DC" w14:textId="3E29D080" w:rsidR="0077471D" w:rsidRPr="001A30F0" w:rsidRDefault="0088066B" w:rsidP="00EA2062">
            <w:pPr>
              <w:pStyle w:val="--2"/>
            </w:pPr>
            <w:proofErr w:type="gramStart"/>
            <w:r>
              <w:t>ПР</w:t>
            </w:r>
            <w:proofErr w:type="gramEnd"/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74244B0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2F5E8AC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06656C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6AD0EC61" w14:textId="77777777" w:rsidR="0077471D" w:rsidRPr="00DE7EFE" w:rsidRDefault="00A37C51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09343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24AF8B" w14:textId="423448A2" w:rsidR="0077471D" w:rsidRDefault="00606912" w:rsidP="00262D97">
            <w:pPr>
              <w:pStyle w:val="--2"/>
            </w:pPr>
            <w:r>
              <w:t>УНИВЕРСАЛ-ДЕЗ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26F3CB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07819EF" w14:textId="6E88F254" w:rsidR="0077471D" w:rsidRDefault="00260165" w:rsidP="001A30F0">
            <w:pPr>
              <w:pStyle w:val="--2"/>
            </w:pPr>
            <w:r>
              <w:t>Местами пол металлический</w:t>
            </w:r>
          </w:p>
        </w:tc>
        <w:tc>
          <w:tcPr>
            <w:tcW w:w="571" w:type="dxa"/>
            <w:shd w:val="clear" w:color="auto" w:fill="auto"/>
          </w:tcPr>
          <w:p w14:paraId="0A87B22E" w14:textId="231F1C41" w:rsidR="0077471D" w:rsidRPr="001A30F0" w:rsidRDefault="0088066B" w:rsidP="00EA2062">
            <w:pPr>
              <w:pStyle w:val="--2"/>
            </w:pPr>
            <w:r>
              <w:t>РУ</w:t>
            </w: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2CB4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B3E170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C257D0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86DC01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56E323A" w14:textId="11FAF55A" w:rsidR="0077471D" w:rsidRDefault="002A4F0E" w:rsidP="00262D97">
            <w:pPr>
              <w:pStyle w:val="--2"/>
            </w:pPr>
            <w:r>
              <w:t>ЧУДОДЕЙ-ПОЛИПРОМ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89C40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332C63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DEA2AB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B76151D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4C14B07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B5CF839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AAFA233" w14:textId="12BE5B37" w:rsidR="0077471D" w:rsidRPr="00837888" w:rsidRDefault="00A37C51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095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EEE5DFC" w14:textId="36859340" w:rsidR="0077471D" w:rsidRPr="009D61E9" w:rsidRDefault="00440959" w:rsidP="00CC7993">
            <w:pPr>
              <w:pStyle w:val="--2"/>
              <w:tabs>
                <w:tab w:val="left" w:pos="2303"/>
              </w:tabs>
            </w:pPr>
            <w:proofErr w:type="gramStart"/>
            <w:r>
              <w:t>ПР</w:t>
            </w:r>
            <w:proofErr w:type="gramEnd"/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998761F" w14:textId="4475FCB7" w:rsidR="0077471D" w:rsidRDefault="002A4F0E" w:rsidP="00262D97">
            <w:pPr>
              <w:pStyle w:val="--2"/>
            </w:pPr>
            <w:r>
              <w:t>СПЕЦ-УНИВЕРСАЛ-ЦВМ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8F85A7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AB3E4A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2575E1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CC2660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8D0551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E1641D8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8AB6445" w14:textId="77777777" w:rsidR="0077471D" w:rsidRPr="00837888" w:rsidRDefault="00A37C51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232826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6C2AE39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5A288A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760BD7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55064E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83CBFE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D99BDE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6BA654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6E8E4E5" w14:textId="77777777" w:rsidR="0077471D" w:rsidRPr="00837888" w:rsidRDefault="00A37C51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обувниц</w:t>
            </w:r>
            <w:r w:rsidR="0077471D">
              <w:t>ы</w:t>
            </w:r>
            <w:proofErr w:type="spellEnd"/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A1EE7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2466429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17D486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E4F19D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B9E399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0137D4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52486A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CB8BF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6C5474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4CC37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0F28C8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40720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084B31A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DD7A6B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FE2E8E8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54DFD39" w14:textId="77777777" w:rsidR="0077471D" w:rsidRPr="00837888" w:rsidRDefault="00A37C51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BF83DA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D6260F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22E1B2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DD3741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4196B8D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E3FC7D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14C1C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0E1014" w14:textId="77777777" w:rsidR="0077471D" w:rsidRPr="00837888" w:rsidRDefault="00A37C51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8BBC9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0CEA0EE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200AD8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F0D7FB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3EA46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DAE220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C5CE6F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DB36D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E5AF6C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2B980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17A79F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2A684C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93F892D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57E56F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65D0BF7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16D3D2B7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57476C9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6A1D4926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08C196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19B7AC7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3660D4A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BCA2A0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5BBF2C3" w14:textId="77777777" w:rsidR="0077471D" w:rsidRPr="006854F0" w:rsidRDefault="0077471D" w:rsidP="001A30F0">
            <w:pPr>
              <w:pStyle w:val="--2"/>
            </w:pPr>
          </w:p>
        </w:tc>
      </w:tr>
    </w:tbl>
    <w:p w14:paraId="5AA0D680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9"/>
      <w:footerReference w:type="default" r:id="rId10"/>
      <w:headerReference w:type="first" r:id="rId11"/>
      <w:footerReference w:type="first" r:id="rId12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6620EC" w14:textId="77777777" w:rsidR="00C6599F" w:rsidRDefault="00C6599F">
      <w:r>
        <w:separator/>
      </w:r>
    </w:p>
  </w:endnote>
  <w:endnote w:type="continuationSeparator" w:id="0">
    <w:p w14:paraId="7EDCD3E3" w14:textId="77777777" w:rsidR="00C6599F" w:rsidRDefault="00C65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6D2F39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012BFC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 xml:space="preserve">РУ – ручной, </w:t>
    </w:r>
    <w:proofErr w:type="gramStart"/>
    <w:r w:rsidRPr="00DE7EFE">
      <w:rPr>
        <w:spacing w:val="-6"/>
        <w:sz w:val="14"/>
      </w:rPr>
      <w:t>З</w:t>
    </w:r>
    <w:proofErr w:type="gramEnd"/>
    <w:r w:rsidRPr="00DE7EFE">
      <w:rPr>
        <w:spacing w:val="-6"/>
        <w:sz w:val="14"/>
      </w:rPr>
      <w:t xml:space="preserve">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2B013977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 xml:space="preserve">С – силикон, Н – нержавейка, А – алюминий, Д – дерево </w:t>
    </w:r>
    <w:proofErr w:type="gramStart"/>
    <w:r w:rsidRPr="00DE7EFE">
      <w:rPr>
        <w:spacing w:val="-6"/>
        <w:sz w:val="14"/>
      </w:rPr>
      <w:t>П-</w:t>
    </w:r>
    <w:proofErr w:type="gramEnd"/>
    <w:r w:rsidRPr="00DE7EFE">
      <w:rPr>
        <w:spacing w:val="-6"/>
        <w:sz w:val="14"/>
      </w:rPr>
      <w:t xml:space="preserve"> подвесной ОК - краска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01A122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F960BC" w14:textId="77777777" w:rsidR="00C6599F" w:rsidRDefault="00C6599F">
      <w:r>
        <w:separator/>
      </w:r>
    </w:p>
  </w:footnote>
  <w:footnote w:type="continuationSeparator" w:id="0">
    <w:p w14:paraId="4D1EC0A4" w14:textId="77777777" w:rsidR="00C6599F" w:rsidRDefault="00C659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84EBDF" w14:textId="77777777" w:rsidR="00EA1EAC" w:rsidRPr="009B4662" w:rsidRDefault="00C6599F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F39B9" w:rsidRPr="009F39B9">
        <w:rPr>
          <w:rStyle w:val="a6"/>
          <w:lang w:val="en-US"/>
        </w:rPr>
        <w:t>Ф-ХХ</w:t>
      </w:r>
      <w:r w:rsidR="009F39B9">
        <w:t>.2024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9B9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165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4F0E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0959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47CC"/>
    <w:rsid w:val="005F5441"/>
    <w:rsid w:val="005F6EEA"/>
    <w:rsid w:val="00600F22"/>
    <w:rsid w:val="00601166"/>
    <w:rsid w:val="00606912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066B"/>
    <w:rsid w:val="00882D23"/>
    <w:rsid w:val="00882E3E"/>
    <w:rsid w:val="00885FD8"/>
    <w:rsid w:val="008874C5"/>
    <w:rsid w:val="00887A33"/>
    <w:rsid w:val="0089101C"/>
    <w:rsid w:val="008973A0"/>
    <w:rsid w:val="008A0687"/>
    <w:rsid w:val="008A1052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9F39B9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37C51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6599F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98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0944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0ED58-E825-4B36-8E7A-700627C86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</Template>
  <TotalTime>50</TotalTime>
  <Pages>1</Pages>
  <Words>675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Михайлова Юлия Викторовна</cp:lastModifiedBy>
  <cp:revision>4</cp:revision>
  <cp:lastPrinted>2026-02-18T13:06:00Z</cp:lastPrinted>
  <dcterms:created xsi:type="dcterms:W3CDTF">2026-03-14T16:16:00Z</dcterms:created>
  <dcterms:modified xsi:type="dcterms:W3CDTF">2026-03-16T13:33:00Z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