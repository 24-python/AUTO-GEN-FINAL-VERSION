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328C3B65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E96077" w14:textId="4DBE1947" w:rsidR="00576DFD" w:rsidRPr="00B87913" w:rsidRDefault="009F39B9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4268ACD" w14:textId="29262AFF" w:rsidR="00576DFD" w:rsidRPr="00FF2F41" w:rsidRDefault="0088066B" w:rsidP="00DC3916">
            <w:pPr>
              <w:pStyle w:val="-0"/>
              <w:rPr>
                <w:lang w:val="en-US"/>
              </w:rPr>
            </w:pPr>
            <w:r>
              <w:t>Тестомесильный цех</w:t>
            </w:r>
            <w:r w:rsidR="00FF2F41">
              <w:rPr>
                <w:lang w:val="en-US"/>
              </w:rPr>
              <w:t>1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75A79E94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A7B983D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3194C445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48CF665C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796BB00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C90D833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6BC2F743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2D7E1D0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33A5984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88FD9C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2762FA7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B0ED550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31A2805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540EAE7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A2B67B5" w14:textId="2A3BEAD8" w:rsidR="00381B47" w:rsidRPr="009D61E9" w:rsidRDefault="00AA0341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9F39B9">
              <w:t xml:space="preserve">выше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367B5F" w14:textId="4153E994" w:rsidR="00381B47" w:rsidRPr="009D61E9" w:rsidRDefault="0088066B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7C594" w14:textId="0B14E483" w:rsidR="00381B47" w:rsidRPr="00837888" w:rsidRDefault="00AA0341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FD37EFA" w14:textId="47D2ED0F" w:rsidR="00381B47" w:rsidRPr="00837888" w:rsidRDefault="0088066B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BB3036" w14:textId="77777777" w:rsidR="00381B47" w:rsidRPr="001F1277" w:rsidRDefault="00AA0341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B3556F7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8562948" w14:textId="77777777" w:rsidR="00381B47" w:rsidRPr="00461184" w:rsidRDefault="00AA0341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C7A8A0C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08C2558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2492A8F" w14:textId="2AD0E3D0" w:rsidR="00381B47" w:rsidRPr="009D61E9" w:rsidRDefault="00AA0341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F2836B" w14:textId="10BD921F" w:rsidR="00381B47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A8870D" w14:textId="77777777" w:rsidR="00381B47" w:rsidRPr="00837888" w:rsidRDefault="00AA0341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951B5C5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B71B51" w14:textId="77777777" w:rsidR="00381B47" w:rsidRPr="001F1277" w:rsidRDefault="00AA0341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9F9BB7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325722F" w14:textId="77777777" w:rsidR="00381B47" w:rsidRPr="00461184" w:rsidRDefault="00AA0341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9A191D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6770223A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2585E1C" w14:textId="34773858" w:rsidR="00381B47" w:rsidRPr="009D61E9" w:rsidRDefault="00AA0341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1F1CE2" w14:textId="0DD99F4C" w:rsidR="00381B47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BA3D33B" w14:textId="77777777" w:rsidR="00381B47" w:rsidRPr="00837888" w:rsidRDefault="00AA0341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6EB630F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F44347A" w14:textId="77777777" w:rsidR="00381B47" w:rsidRPr="001F1277" w:rsidRDefault="00AA0341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9E1A1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A5BC23E" w14:textId="77777777" w:rsidR="00381B47" w:rsidRPr="001F1277" w:rsidRDefault="00AA0341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378EDA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25289A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3DDED86" w14:textId="77777777" w:rsidR="00381B47" w:rsidRPr="009D61E9" w:rsidRDefault="00AA0341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EE2173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185DE3D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7ABC378" w14:textId="77777777" w:rsidR="00381B47" w:rsidRPr="001F1277" w:rsidRDefault="00AA0341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76AF5B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B320AF4" w14:textId="77777777" w:rsidR="00381B47" w:rsidRPr="001F1277" w:rsidRDefault="00AA0341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DB04C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6EA641F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3788DB6" w14:textId="67DB0564" w:rsidR="00381B47" w:rsidRPr="009D61E9" w:rsidRDefault="00AA0341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2E14D1E" w14:textId="32AC01F5" w:rsidR="00381B47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58551B" w14:textId="4EE7334D" w:rsidR="00381B47" w:rsidRPr="001F1277" w:rsidRDefault="00AA0341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FC5EB82" w14:textId="27A9FBBF" w:rsidR="00381B47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E8E06D" w14:textId="77777777" w:rsidR="00381B47" w:rsidRPr="00461184" w:rsidRDefault="00AA0341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F6755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0013A5D" w14:textId="77777777" w:rsidR="00381B47" w:rsidRPr="00461184" w:rsidRDefault="00AA0341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A28EA02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60B2EC2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7B3D8881" w14:textId="4B15DFF9" w:rsidR="00381B47" w:rsidRPr="009D61E9" w:rsidRDefault="00AA0341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2AAACBC" w14:textId="58FC3B0A" w:rsidR="00381B47" w:rsidRPr="009D61E9" w:rsidRDefault="005350F0" w:rsidP="00EA2062">
            <w:pPr>
              <w:pStyle w:val="--2"/>
            </w:pPr>
            <w:r>
              <w:t>ОК</w:t>
            </w:r>
            <w:r w:rsidR="00606912">
              <w:t>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B1631D" w14:textId="5A0DE386" w:rsidR="00381B47" w:rsidRPr="009D61E9" w:rsidRDefault="0088066B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8343FED" w14:textId="77777777" w:rsidR="00381B47" w:rsidRPr="001F1277" w:rsidRDefault="00AA0341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78569A0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1E2CA" w14:textId="77777777" w:rsidR="00381B47" w:rsidRPr="00461184" w:rsidRDefault="00AA0341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D613AF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7BDF22C" w14:textId="77777777" w:rsidR="00D0491A" w:rsidRPr="00D0491A" w:rsidRDefault="00AA0341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D005469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31A142C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4B19795E" w14:textId="672C077F" w:rsidR="00100736" w:rsidRPr="009D61E9" w:rsidRDefault="00AA0341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2B51DAA6" w14:textId="1E006875" w:rsidR="00100736" w:rsidRPr="009D61E9" w:rsidRDefault="00606912" w:rsidP="007A4884">
            <w:pPr>
              <w:pStyle w:val="--2"/>
            </w:pPr>
            <w:r>
              <w:t>плитка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E3DE16D" w14:textId="2B59B775" w:rsidR="00100736" w:rsidRPr="009D61E9" w:rsidRDefault="0088066B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6FE0B9C" w14:textId="77777777" w:rsidR="00100736" w:rsidRDefault="00AA0341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B1020A2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C0D333" w14:textId="77777777" w:rsidR="00100736" w:rsidRDefault="00AA0341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73182D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E736F95" w14:textId="77777777" w:rsidR="00100736" w:rsidRDefault="00AA0341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8C7CED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4AD8A74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28A9180" w14:textId="0904334F" w:rsidR="00C728D3" w:rsidRPr="009D61E9" w:rsidRDefault="00AA0341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A105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FC957E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CFFF33E" w14:textId="77777777" w:rsidR="00C728D3" w:rsidRPr="001F1277" w:rsidRDefault="00AA0341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235DA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1CC981F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0F4CFE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C68C3A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4976C18" w14:textId="72CD91E4" w:rsidR="00C728D3" w:rsidRPr="009D61E9" w:rsidRDefault="00AA0341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1ADDAF" w14:textId="428C750F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1B78446" w14:textId="77777777" w:rsidR="00C728D3" w:rsidRPr="001F1277" w:rsidRDefault="00AA0341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5A5B7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D734BCF" w14:textId="11DEC8DF" w:rsidR="00C728D3" w:rsidRPr="00E96B43" w:rsidRDefault="00AA0341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2FEF6F" w14:textId="1CE4FDCF" w:rsidR="00C728D3" w:rsidRPr="001A30F0" w:rsidRDefault="0088066B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0147BF" w14:textId="77777777" w:rsidR="00C728D3" w:rsidRDefault="00AA0341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A3CB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D24AA4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279359" w14:textId="0ECD81B3" w:rsidR="00C728D3" w:rsidRPr="009D61E9" w:rsidRDefault="00AA0341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4C8C74" w14:textId="6C3A8BCF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B53726" w14:textId="77777777" w:rsidR="00C728D3" w:rsidRPr="001F1277" w:rsidRDefault="00AA0341" w:rsidP="00EA2062">
            <w:pPr>
              <w:pStyle w:val="--2"/>
            </w:pPr>
            <w:sdt>
              <w:sdt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D119422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6CA26A" w14:textId="615F4F00" w:rsidR="00C728D3" w:rsidRPr="00E96B43" w:rsidRDefault="00AA0341" w:rsidP="007A4884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F699D" w14:textId="52C88BF4" w:rsidR="00C728D3" w:rsidRPr="001A30F0" w:rsidRDefault="0088066B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A39336" w14:textId="77777777" w:rsidR="00C728D3" w:rsidRPr="00837888" w:rsidRDefault="00AA0341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535D0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F7DD74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2A59D12" w14:textId="5951B235" w:rsidR="00C728D3" w:rsidRDefault="00AA0341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6877A40" w14:textId="68F2C63C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69EABA" w14:textId="77777777" w:rsidR="00C728D3" w:rsidRDefault="00AA0341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85EB69D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08519" w14:textId="77777777" w:rsidR="00C728D3" w:rsidRPr="0044600B" w:rsidRDefault="00AA0341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EBE51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2E7DFAC" w14:textId="77777777" w:rsidR="00C728D3" w:rsidRDefault="00AA0341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7CB6CE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97A06B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9B87B7D" w14:textId="54965103" w:rsidR="00C728D3" w:rsidRPr="009D61E9" w:rsidRDefault="00AA0341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6622FB" w14:textId="0ECC58BE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A58D658" w14:textId="77777777" w:rsidR="00C728D3" w:rsidRPr="001F1277" w:rsidRDefault="00AA0341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D23BBAB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E376D2" w14:textId="77777777" w:rsidR="00C728D3" w:rsidRPr="0044600B" w:rsidRDefault="00AA0341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523F1E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94C19DF" w14:textId="77777777" w:rsidR="00C728D3" w:rsidRPr="00837888" w:rsidRDefault="00AA0341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7894DCA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C68195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5F72A5" w14:textId="39C9A086" w:rsidR="00C728D3" w:rsidRPr="009D61E9" w:rsidRDefault="00AA0341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BDDC36" w14:textId="37A48414" w:rsidR="00C728D3" w:rsidRPr="009D61E9" w:rsidRDefault="0088066B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B5ED45" w14:textId="46043B69" w:rsidR="00C728D3" w:rsidRPr="001F1277" w:rsidRDefault="00AA0341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95C27E3" w14:textId="3F2BA1B5" w:rsidR="00C728D3" w:rsidRPr="001F1277" w:rsidRDefault="00A37C51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7315AC" w14:textId="02072711" w:rsidR="00C728D3" w:rsidRPr="0044600B" w:rsidRDefault="00AA0341" w:rsidP="007A4884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1311AB" w14:textId="509BBDBB" w:rsidR="00C728D3" w:rsidRPr="001A30F0" w:rsidRDefault="0088066B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F99B113" w14:textId="77777777" w:rsidR="00C728D3" w:rsidRPr="00837888" w:rsidRDefault="00AA0341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62B0B9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3E5981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0A0D9B9" w14:textId="7289851E" w:rsidR="00C728D3" w:rsidRPr="009D61E9" w:rsidRDefault="00AA0341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CD742F" w14:textId="6CD06928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5EF1129" w14:textId="261C7D95" w:rsidR="00C728D3" w:rsidRPr="001F1277" w:rsidRDefault="00AA0341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260165">
              <w:t xml:space="preserve"> подкатные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71FC75" w14:textId="07E775FF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ECE93" w14:textId="77777777" w:rsidR="00C728D3" w:rsidRPr="0044600B" w:rsidRDefault="00AA0341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77AE7A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06D4654" w14:textId="496234F3" w:rsidR="00C728D3" w:rsidRPr="0044600B" w:rsidRDefault="00AA0341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2FCD5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3D5F2C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1A086C25" w14:textId="36E3C47A" w:rsidR="00C728D3" w:rsidRPr="009D61E9" w:rsidRDefault="00AA0341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298D59" w14:textId="667A9A03" w:rsidR="00C728D3" w:rsidRPr="009D61E9" w:rsidRDefault="0088066B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5207B3A" w14:textId="7722BC2A" w:rsidR="00C728D3" w:rsidRPr="001F1277" w:rsidRDefault="00AA0341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A244F7E" w14:textId="55A677ED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A4C12" w14:textId="77777777" w:rsidR="00C728D3" w:rsidRPr="0044600B" w:rsidRDefault="00AA0341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152A5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059F8C" w14:textId="686EDD2C" w:rsidR="00C728D3" w:rsidRPr="00461184" w:rsidRDefault="00AA0341" w:rsidP="001A30F0">
            <w:pPr>
              <w:pStyle w:val="--2"/>
            </w:pPr>
            <w:sdt>
              <w:sdtPr>
                <w:id w:val="1380138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t xml:space="preserve"> весовой дозатор</w:t>
            </w:r>
            <w:r w:rsidR="00260165">
              <w:rPr>
                <w:rFonts w:ascii="MS Gothic" w:eastAsia="MS Gothic" w:hAnsi="MS Gothic" w:hint="eastAsia"/>
              </w:rPr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C69F32" w14:textId="149828B9" w:rsidR="00C728D3" w:rsidRPr="006854F0" w:rsidRDefault="0088066B" w:rsidP="001A30F0">
            <w:pPr>
              <w:pStyle w:val="--2"/>
            </w:pPr>
            <w:r>
              <w:t>ПР</w:t>
            </w:r>
          </w:p>
        </w:tc>
      </w:tr>
      <w:tr w:rsidR="00C728D3" w:rsidRPr="006854F0" w14:paraId="0E919DF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1CF2C7B" w14:textId="77777777" w:rsidR="00C728D3" w:rsidRDefault="00AA0341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3EA5E73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362DAE" w14:textId="77777777" w:rsidR="00C728D3" w:rsidRDefault="00AA0341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6834620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1245" w14:textId="77777777" w:rsidR="00C728D3" w:rsidRPr="0044600B" w:rsidRDefault="00AA0341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0978FF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17B120E" w14:textId="07C7D4A2" w:rsidR="00C728D3" w:rsidRPr="00260165" w:rsidRDefault="00AA0341" w:rsidP="00260165">
            <w:pPr>
              <w:pStyle w:val="--2"/>
            </w:pPr>
            <w:sdt>
              <w:sdtPr>
                <w:id w:val="-18897134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t>конический бункер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97091AF" w14:textId="520AA44F" w:rsidR="00C728D3" w:rsidRPr="006854F0" w:rsidRDefault="0088066B" w:rsidP="001A30F0">
            <w:pPr>
              <w:pStyle w:val="--2"/>
            </w:pPr>
            <w:r>
              <w:t>ПР</w:t>
            </w:r>
          </w:p>
        </w:tc>
      </w:tr>
      <w:tr w:rsidR="00C728D3" w:rsidRPr="006854F0" w14:paraId="0981D80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3652FAC" w14:textId="77777777" w:rsidR="00C728D3" w:rsidRPr="00185A34" w:rsidRDefault="00AA0341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E29C65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F96B066" w14:textId="414BBBED" w:rsidR="00C728D3" w:rsidRPr="001F1277" w:rsidRDefault="00AA0341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FA0D7F" w14:textId="6E539317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4B62C" w14:textId="77777777" w:rsidR="00C728D3" w:rsidRPr="0044600B" w:rsidRDefault="00AA0341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A2DABB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520B34A" w14:textId="77777777" w:rsidR="00C728D3" w:rsidRPr="00461184" w:rsidRDefault="00AA0341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28AFFB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C1BCC04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5549E46D" w14:textId="5DD470C1" w:rsidR="00C728D3" w:rsidRPr="009D61E9" w:rsidRDefault="00AA0341" w:rsidP="00EA2062">
            <w:pPr>
              <w:pStyle w:val="--2"/>
            </w:pPr>
            <w:sdt>
              <w:sdtPr>
                <w:id w:val="-3956702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8066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CD1FEA" w14:textId="318EF40E" w:rsidR="00C728D3" w:rsidRPr="009D61E9" w:rsidRDefault="00606912" w:rsidP="00F03F45">
            <w:pPr>
              <w:pStyle w:val="--2"/>
            </w:pPr>
            <w:r>
              <w:t>заливной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E4E0037" w14:textId="240E1B2A" w:rsidR="00C728D3" w:rsidRPr="009D61E9" w:rsidRDefault="0088066B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6B1E43" w14:textId="77777777" w:rsidR="00C728D3" w:rsidRPr="001F1277" w:rsidRDefault="00AA0341" w:rsidP="00EA2062">
            <w:pPr>
              <w:pStyle w:val="--2"/>
            </w:pPr>
            <w:sdt>
              <w:sdt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574D9EA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ED8BD3A" w14:textId="77777777" w:rsidR="00C728D3" w:rsidRPr="0044600B" w:rsidRDefault="00AA0341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E01E08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FECE914" w14:textId="77777777" w:rsidR="00C728D3" w:rsidRPr="00461184" w:rsidRDefault="00AA0341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B68BB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544AC6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6EA720" w14:textId="23F4F5EA" w:rsidR="00C728D3" w:rsidRPr="009D61E9" w:rsidRDefault="00AA0341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D0E18DF" w14:textId="3CAC4908" w:rsidR="00C728D3" w:rsidRPr="009D61E9" w:rsidRDefault="0088066B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DCD6DC" w14:textId="77777777" w:rsidR="00C728D3" w:rsidRPr="001F1277" w:rsidRDefault="00AA0341" w:rsidP="00F225B7">
            <w:pPr>
              <w:pStyle w:val="--2"/>
            </w:pPr>
            <w:sdt>
              <w:sdtPr>
                <w:id w:val="-85773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32BB5E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F8BBC" w14:textId="77777777" w:rsidR="00C728D3" w:rsidRPr="0044600B" w:rsidRDefault="00AA0341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D07313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5DBA08D" w14:textId="77777777" w:rsidR="00C728D3" w:rsidRPr="00461184" w:rsidRDefault="00AA0341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5AB3CB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D10B029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6975558" w14:textId="77777777" w:rsidR="00C728D3" w:rsidRPr="009D61E9" w:rsidRDefault="00AA0341" w:rsidP="00EA2062">
            <w:pPr>
              <w:pStyle w:val="--2"/>
            </w:pPr>
            <w:sdt>
              <w:sdtPr>
                <w:id w:val="1505860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6B1EDF4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3029370" w14:textId="1248FD60" w:rsidR="00C728D3" w:rsidRPr="001F1277" w:rsidRDefault="00AA0341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4DF1BD0" w14:textId="173ECAF3" w:rsidR="00C728D3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AB229" w14:textId="77777777" w:rsidR="00C728D3" w:rsidRPr="0044600B" w:rsidRDefault="00AA0341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D1A031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FB54B7" w14:textId="77777777" w:rsidR="00C728D3" w:rsidRPr="0044600B" w:rsidRDefault="00AA0341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4EDACF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146D210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442CC1E" w14:textId="77777777" w:rsidR="00C728D3" w:rsidRPr="009D61E9" w:rsidRDefault="00AA0341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9D6FB8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FD3B100" w14:textId="77777777" w:rsidR="00C728D3" w:rsidRPr="001F1277" w:rsidRDefault="00AA0341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73A0798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2DB5" w14:textId="77777777" w:rsidR="00C728D3" w:rsidRPr="0044600B" w:rsidRDefault="00AA0341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E04A46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08E5140" w14:textId="77777777" w:rsidR="00C728D3" w:rsidRPr="0044600B" w:rsidRDefault="00AA0341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ECFB45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3E3B18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4F58E73" w14:textId="77777777" w:rsidR="0077471D" w:rsidRPr="009D61E9" w:rsidRDefault="00AA0341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B66951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9716500" w14:textId="77777777" w:rsidR="0077471D" w:rsidRPr="001F1277" w:rsidRDefault="00AA0341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E3C70D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1B8A7" w14:textId="77777777" w:rsidR="0077471D" w:rsidRPr="00461184" w:rsidRDefault="00AA0341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5D5C29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4983372" w14:textId="77777777" w:rsidR="0077471D" w:rsidRPr="00461184" w:rsidRDefault="00AA0341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DFA3C2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C6527C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11DD1A5" w14:textId="466FBB30" w:rsidR="0077471D" w:rsidRDefault="00AA0341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0085B9" w14:textId="4261C7D4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F1701CC" w14:textId="08311207" w:rsidR="0077471D" w:rsidRPr="001F1277" w:rsidRDefault="00AA0341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60165">
              <w:rPr>
                <w:rFonts w:eastAsia="Times New Roman"/>
              </w:rPr>
              <w:t xml:space="preserve">защитные </w:t>
            </w:r>
            <w:r w:rsidR="0077471D">
              <w:rPr>
                <w:rFonts w:eastAsia="Times New Roman"/>
              </w:rPr>
              <w:t>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AC9EB1" w14:textId="5EFC8DD7" w:rsidR="0077471D" w:rsidRPr="001F1277" w:rsidRDefault="00A37C5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0ACE3" w14:textId="77777777" w:rsidR="0077471D" w:rsidRPr="00461184" w:rsidRDefault="00AA0341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05705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6B3599A" w14:textId="77777777" w:rsidR="0077471D" w:rsidRDefault="00AA0341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8131E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5C492C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FB4505D" w14:textId="77777777" w:rsidR="0077471D" w:rsidRDefault="00AA0341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7BF3D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546B39D" w14:textId="77777777" w:rsidR="0077471D" w:rsidRDefault="00AA0341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465311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98C96" w14:textId="77777777" w:rsidR="0077471D" w:rsidRPr="00461184" w:rsidRDefault="00AA0341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4331DA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8063EC0" w14:textId="77777777" w:rsidR="0077471D" w:rsidRDefault="00AA0341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A241D7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1A9A9C7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13F7C38" w14:textId="2910F5C3" w:rsidR="00732401" w:rsidRDefault="00AA0341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8D22FE" w14:textId="5F6240EE" w:rsidR="00732401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0846262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1BF3593" w14:textId="77777777" w:rsidR="00732401" w:rsidRDefault="00AA0341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F771880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6F3C702" w14:textId="77777777" w:rsidR="00732401" w:rsidRDefault="00AA0341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1266FC4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1B7C2A2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870D759" w14:textId="77777777" w:rsidR="0077471D" w:rsidRDefault="00AA0341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02369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F42C38" w14:textId="77777777" w:rsidR="0077471D" w:rsidRDefault="00AA0341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514E7D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CEBB2" w14:textId="77777777" w:rsidR="0077471D" w:rsidRPr="0044600B" w:rsidRDefault="00AA0341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2B0726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8BDFD7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BB1B51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F803365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056A50C6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AA9624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F2CB116" w14:textId="77777777" w:rsidR="0077471D" w:rsidRDefault="00AA0341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926AA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2D525" w14:textId="77777777" w:rsidR="0077471D" w:rsidRPr="00461184" w:rsidRDefault="00AA0341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987E108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CD0BBA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EBC0E5F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2830C63D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14407E37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936B344" w14:textId="6FE43773" w:rsidR="00C728D3" w:rsidRDefault="00AA0341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287DC6C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11FCEDD" w14:textId="77777777" w:rsidR="00C728D3" w:rsidRDefault="00AA0341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C4FAD88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7C10B8E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E52107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12E1D12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231CA94" w14:textId="77777777" w:rsidR="0077471D" w:rsidRPr="009D61E9" w:rsidRDefault="00AA0341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35875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F965DA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6931D3D" w14:textId="77777777" w:rsidR="0077471D" w:rsidRDefault="00AA0341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4D5A3F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3014A9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3989F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44CCD7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11E1980" w14:textId="77777777" w:rsidR="0077471D" w:rsidRPr="009D61E9" w:rsidRDefault="00AA0341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AC514C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5BBB305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CCFA9A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5AC0F2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4CF5BCE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201F6F4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06BD81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DE64A0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0172CDB6" w14:textId="77777777" w:rsidR="0077471D" w:rsidRPr="009D61E9" w:rsidRDefault="00AA0341" w:rsidP="007A4884">
            <w:pPr>
              <w:pStyle w:val="--2"/>
            </w:pPr>
            <w:sdt>
              <w:sdtPr>
                <w:id w:val="-460350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4A682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D8B74DE" w14:textId="77777777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2A0F4AEB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7B9E87F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1922C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95839E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8B25EA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AFC6FC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B266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0E526F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17D32D5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B13EC4C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65CEE0F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2596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3EF1C0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1595407" w14:textId="56D7F71E" w:rsidR="0077471D" w:rsidRPr="00837888" w:rsidRDefault="00AA0341" w:rsidP="007A4884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AF95A7F" w14:textId="5F9D0E26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B119EB0" w14:textId="06F133EB" w:rsidR="0077471D" w:rsidRPr="00E96B43" w:rsidRDefault="00AA0341" w:rsidP="007A4884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A84F15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01BCFF" w14:textId="3704E24B" w:rsidR="0077471D" w:rsidRPr="001F1277" w:rsidRDefault="0088066B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3BC7487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CF3C7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C50019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458EB1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97EBF7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3CD0EEB" w14:textId="77777777" w:rsidR="0077471D" w:rsidRPr="009D61E9" w:rsidRDefault="00AA0341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C221B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E953DBB" w14:textId="2342D55F" w:rsidR="0077471D" w:rsidRPr="00E96B43" w:rsidRDefault="00AA0341" w:rsidP="007A4884">
            <w:pPr>
              <w:pStyle w:val="--2"/>
            </w:pPr>
            <w:sdt>
              <w:sdtPr>
                <w:id w:val="-372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601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260165">
              <w:t>заквасочная камера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6E0241" w14:textId="725725BF" w:rsidR="0077471D" w:rsidRPr="001F1277" w:rsidRDefault="0088066B" w:rsidP="00EA2062">
            <w:pPr>
              <w:pStyle w:val="--2"/>
            </w:pPr>
            <w:r>
              <w:t>ПР</w:t>
            </w: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3D5950D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7FA1D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970D5D5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8C7F13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E525AC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E837625" w14:textId="7C2A79BC" w:rsidR="0077471D" w:rsidRPr="009D61E9" w:rsidRDefault="00AA0341" w:rsidP="007A4884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4583B57" w14:textId="2A1E5D9F" w:rsidR="0077471D" w:rsidRPr="009D61E9" w:rsidRDefault="0088066B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E94089" w14:textId="77777777" w:rsidR="0077471D" w:rsidRPr="00E96B43" w:rsidRDefault="00AA0341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A5DAFF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77359683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DDC0784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D192A65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297C3D8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285E0B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870AD13" w14:textId="71C4B98A" w:rsidR="0077471D" w:rsidRPr="009D61E9" w:rsidRDefault="00AA0341" w:rsidP="007A4884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069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5ACA19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AC123EE" w14:textId="77777777" w:rsidR="0077471D" w:rsidRPr="00E96B43" w:rsidRDefault="00AA0341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8C534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4863A156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3131323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476036E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512639D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8FFDD1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0AD71A" w14:textId="77777777" w:rsidR="0077471D" w:rsidRPr="00DE7EFE" w:rsidRDefault="00AA0341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BEAB54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638F414" w14:textId="65BB5546" w:rsidR="0077471D" w:rsidRPr="00606912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_</w:t>
            </w:r>
            <w:r w:rsidR="00606912">
              <w:rPr>
                <w:rStyle w:val="ac"/>
                <w:lang w:val="en-US"/>
              </w:rPr>
              <w:t>PROMAX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1F87F34" w14:textId="0F7CBD6B" w:rsidR="0077471D" w:rsidRDefault="00606912" w:rsidP="001A30F0">
            <w:pPr>
              <w:pStyle w:val="--2"/>
            </w:pPr>
            <w:r>
              <w:t>Подъёмник металлический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2534C2DC" w14:textId="3E29D080" w:rsidR="0077471D" w:rsidRPr="001A30F0" w:rsidRDefault="0088066B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74244B0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2F5E8AC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806656C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6AD0EC61" w14:textId="77777777" w:rsidR="0077471D" w:rsidRPr="00DE7EFE" w:rsidRDefault="00AA0341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C09343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24AF8B" w14:textId="423448A2" w:rsidR="0077471D" w:rsidRDefault="00606912" w:rsidP="00262D97">
            <w:pPr>
              <w:pStyle w:val="--2"/>
            </w:pPr>
            <w:r>
              <w:t>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26F3CB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07819EF" w14:textId="6E88F254" w:rsidR="0077471D" w:rsidRDefault="00260165" w:rsidP="001A30F0">
            <w:pPr>
              <w:pStyle w:val="--2"/>
            </w:pPr>
            <w:r>
              <w:t>Местами пол металлический</w:t>
            </w:r>
          </w:p>
        </w:tc>
        <w:tc>
          <w:tcPr>
            <w:tcW w:w="571" w:type="dxa"/>
            <w:shd w:val="clear" w:color="auto" w:fill="auto"/>
          </w:tcPr>
          <w:p w14:paraId="0A87B22E" w14:textId="231F1C41" w:rsidR="0077471D" w:rsidRPr="001A30F0" w:rsidRDefault="0088066B" w:rsidP="00EA2062">
            <w:pPr>
              <w:pStyle w:val="--2"/>
            </w:pPr>
            <w:r>
              <w:t>РУ</w:t>
            </w: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2CB45B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B3E170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0C257D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86DC011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56E323A" w14:textId="11FAF55A" w:rsidR="0077471D" w:rsidRDefault="002A4F0E" w:rsidP="00262D97">
            <w:pPr>
              <w:pStyle w:val="--2"/>
            </w:pPr>
            <w:r>
              <w:t>ЧУДОДЕЙ-ПОЛИПРОМ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F89C40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332C63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DEA2AB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B76151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4C14B07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B5CF839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AAFA233" w14:textId="12BE5B37" w:rsidR="0077471D" w:rsidRPr="00837888" w:rsidRDefault="00AA0341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095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EE5DFC" w14:textId="36859340" w:rsidR="0077471D" w:rsidRPr="009D61E9" w:rsidRDefault="00440959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998761F" w14:textId="4475FCB7" w:rsidR="0077471D" w:rsidRDefault="002A4F0E" w:rsidP="00262D97">
            <w:pPr>
              <w:pStyle w:val="--2"/>
            </w:pPr>
            <w:r>
              <w:t>СПЕЦ-УНИВЕРСАЛ-ЦВМ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F85A7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AB3E4A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2575E1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CC26603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68D0551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E1641D8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8AB6445" w14:textId="77777777" w:rsidR="0077471D" w:rsidRPr="00837888" w:rsidRDefault="00AA0341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32826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6C2AE39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A288A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760BD7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55064E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83CBFE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99BDE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6BA654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6E8E4E5" w14:textId="77777777" w:rsidR="0077471D" w:rsidRPr="00837888" w:rsidRDefault="00AA0341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A1EE7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2466429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17D486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E4F19D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B9E399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0137D4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52486A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7CB8BF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6C5474A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94CC37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0F28C8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40720DF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084B31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DD7A6B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FE2E8E8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54DFD39" w14:textId="77777777" w:rsidR="0077471D" w:rsidRPr="00837888" w:rsidRDefault="00AA0341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BF83DA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D6260F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22E1B2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DD37417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4196B8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E3FC7D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314C1C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F0E1014" w14:textId="77777777" w:rsidR="0077471D" w:rsidRPr="00837888" w:rsidRDefault="00AA0341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98BBC9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0CEA0EE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200AD85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F0D7FB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EA46E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DAE220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C5CE6F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ADB36D9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E5AF6C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2B98043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17A79FD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2A684C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93F892D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7E56F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65D0BF7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16D3D2B7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57476C9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6A1D492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008C196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19B7AC7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3660D4A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3BCA2A0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55BBF2C3" w14:textId="77777777" w:rsidR="0077471D" w:rsidRPr="006854F0" w:rsidRDefault="0077471D" w:rsidP="001A30F0">
            <w:pPr>
              <w:pStyle w:val="--2"/>
            </w:pPr>
          </w:p>
        </w:tc>
      </w:tr>
    </w:tbl>
    <w:p w14:paraId="5AA0D680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6126E" w14:textId="77777777" w:rsidR="00AA0341" w:rsidRDefault="00AA0341">
      <w:r>
        <w:separator/>
      </w:r>
    </w:p>
  </w:endnote>
  <w:endnote w:type="continuationSeparator" w:id="0">
    <w:p w14:paraId="6DDC479A" w14:textId="77777777" w:rsidR="00AA0341" w:rsidRDefault="00AA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D2F39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2BFC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2B013977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1A122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D0B88" w14:textId="77777777" w:rsidR="00AA0341" w:rsidRDefault="00AA0341">
      <w:r>
        <w:separator/>
      </w:r>
    </w:p>
  </w:footnote>
  <w:footnote w:type="continuationSeparator" w:id="0">
    <w:p w14:paraId="69E3E9F1" w14:textId="77777777" w:rsidR="00AA0341" w:rsidRDefault="00AA0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4EBDF" w14:textId="77777777" w:rsidR="00EA1EAC" w:rsidRPr="009B4662" w:rsidRDefault="005350F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9F39B9" w:rsidRPr="009F39B9">
        <w:rPr>
          <w:rStyle w:val="a6"/>
          <w:lang w:val="en-US"/>
        </w:rPr>
        <w:t>Ф-ХХ</w:t>
      </w:r>
      <w:r w:rsidR="009F39B9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39B9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165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4F0E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33489"/>
    <w:rsid w:val="0043391F"/>
    <w:rsid w:val="004339F1"/>
    <w:rsid w:val="004365FF"/>
    <w:rsid w:val="00437EB0"/>
    <w:rsid w:val="0044019A"/>
    <w:rsid w:val="00440959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50F0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47CC"/>
    <w:rsid w:val="005F5441"/>
    <w:rsid w:val="005F6EEA"/>
    <w:rsid w:val="00600F22"/>
    <w:rsid w:val="00601166"/>
    <w:rsid w:val="00606912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066B"/>
    <w:rsid w:val="00882D23"/>
    <w:rsid w:val="00882E3E"/>
    <w:rsid w:val="00885FD8"/>
    <w:rsid w:val="008874C5"/>
    <w:rsid w:val="00887A33"/>
    <w:rsid w:val="0089101C"/>
    <w:rsid w:val="008973A0"/>
    <w:rsid w:val="008A0687"/>
    <w:rsid w:val="008A1052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9F39B9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37C51"/>
    <w:rsid w:val="00A42058"/>
    <w:rsid w:val="00A61CF5"/>
    <w:rsid w:val="00A6298B"/>
    <w:rsid w:val="00A63156"/>
    <w:rsid w:val="00A66DB0"/>
    <w:rsid w:val="00A70FFE"/>
    <w:rsid w:val="00A80537"/>
    <w:rsid w:val="00A8062B"/>
    <w:rsid w:val="00A84F15"/>
    <w:rsid w:val="00A8797C"/>
    <w:rsid w:val="00A93CC9"/>
    <w:rsid w:val="00A940C8"/>
    <w:rsid w:val="00A94511"/>
    <w:rsid w:val="00A96B4D"/>
    <w:rsid w:val="00AA0341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6599F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4B98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2F4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094492"/>
  <w15:docId w15:val="{64F54057-C9DD-4A8F-B8AF-C1DE7FAB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0EB76-F5FB-4450-A24D-E435789D3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51</TotalTime>
  <Pages>1</Pages>
  <Words>701</Words>
  <Characters>4001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9</cp:revision>
  <cp:lastPrinted>2026-02-18T13:06:00Z</cp:lastPrinted>
  <dcterms:created xsi:type="dcterms:W3CDTF">2026-03-14T16:16:00Z</dcterms:created>
  <dcterms:modified xsi:type="dcterms:W3CDTF">2026-04-14T01:37:00Z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