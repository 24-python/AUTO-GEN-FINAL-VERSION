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7"/>
        <w:gridCol w:w="138"/>
        <w:gridCol w:w="140"/>
        <w:gridCol w:w="9"/>
        <w:gridCol w:w="132"/>
        <w:gridCol w:w="150"/>
        <w:gridCol w:w="223"/>
        <w:gridCol w:w="44"/>
        <w:gridCol w:w="7"/>
        <w:gridCol w:w="142"/>
        <w:gridCol w:w="140"/>
        <w:gridCol w:w="153"/>
        <w:gridCol w:w="132"/>
        <w:gridCol w:w="17"/>
        <w:gridCol w:w="121"/>
        <w:gridCol w:w="140"/>
        <w:gridCol w:w="442"/>
        <w:gridCol w:w="83"/>
        <w:gridCol w:w="200"/>
        <w:gridCol w:w="985"/>
        <w:gridCol w:w="524"/>
        <w:gridCol w:w="930"/>
        <w:gridCol w:w="311"/>
        <w:gridCol w:w="369"/>
        <w:gridCol w:w="251"/>
        <w:gridCol w:w="330"/>
        <w:gridCol w:w="291"/>
        <w:gridCol w:w="310"/>
        <w:gridCol w:w="93"/>
        <w:gridCol w:w="839"/>
        <w:gridCol w:w="567"/>
        <w:gridCol w:w="563"/>
        <w:gridCol w:w="867"/>
        <w:gridCol w:w="142"/>
        <w:gridCol w:w="142"/>
        <w:gridCol w:w="1829"/>
        <w:gridCol w:w="571"/>
        <w:gridCol w:w="689"/>
        <w:gridCol w:w="595"/>
        <w:gridCol w:w="284"/>
        <w:gridCol w:w="1122"/>
        <w:gridCol w:w="568"/>
      </w:tblGrid>
      <w:tr w:rsidR="00576DFD" w:rsidRPr="00B87913" w14:paraId="23CA1E60" w14:textId="77777777" w:rsidTr="00B6184E">
        <w:trPr>
          <w:trHeight w:val="288"/>
        </w:trPr>
        <w:tc>
          <w:tcPr>
            <w:tcW w:w="4781" w:type="dxa"/>
            <w:gridSpan w:val="22"/>
            <w:vAlign w:val="bottom"/>
          </w:tcPr>
          <w:p w14:paraId="47E43166" w14:textId="77777777" w:rsidR="00576DFD" w:rsidRPr="00B87913" w:rsidRDefault="004D328F" w:rsidP="00DC3916">
            <w:pPr>
              <w:pStyle w:val="-0"/>
            </w:pPr>
            <w:r>
              <w:t>Сестрорецкий хлебозавод</w:t>
            </w:r>
          </w:p>
        </w:tc>
        <w:tc>
          <w:tcPr>
            <w:tcW w:w="4854" w:type="dxa"/>
            <w:gridSpan w:val="11"/>
            <w:vAlign w:val="bottom"/>
          </w:tcPr>
          <w:p w14:paraId="1847E256" w14:textId="77777777" w:rsidR="00576DFD" w:rsidRPr="00B87913" w:rsidRDefault="004D328F" w:rsidP="00DC3916">
            <w:pPr>
              <w:pStyle w:val="-0"/>
            </w:pPr>
            <w:r>
              <w:t>Кондитерский цех</w:t>
            </w:r>
          </w:p>
        </w:tc>
        <w:tc>
          <w:tcPr>
            <w:tcW w:w="4240" w:type="dxa"/>
            <w:gridSpan w:val="6"/>
            <w:vAlign w:val="bottom"/>
          </w:tcPr>
          <w:p w14:paraId="18C2AD46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9" w:type="dxa"/>
            <w:gridSpan w:val="4"/>
            <w:vAlign w:val="bottom"/>
          </w:tcPr>
          <w:p w14:paraId="7F7E1A76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54413968" w14:textId="77777777" w:rsidTr="00B6184E">
        <w:trPr>
          <w:trHeight w:val="80"/>
        </w:trPr>
        <w:tc>
          <w:tcPr>
            <w:tcW w:w="4781" w:type="dxa"/>
            <w:gridSpan w:val="22"/>
          </w:tcPr>
          <w:p w14:paraId="1BFC05F2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4" w:type="dxa"/>
            <w:gridSpan w:val="11"/>
          </w:tcPr>
          <w:p w14:paraId="2E7CC9D1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0" w:type="dxa"/>
            <w:gridSpan w:val="6"/>
          </w:tcPr>
          <w:p w14:paraId="0457138C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9" w:type="dxa"/>
            <w:gridSpan w:val="4"/>
          </w:tcPr>
          <w:p w14:paraId="1B959351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4E5CF6B9" w14:textId="77777777" w:rsidTr="00B6184E">
        <w:tblPrEx>
          <w:tblLook w:val="0000" w:firstRow="0" w:lastRow="0" w:firstColumn="0" w:lastColumn="0" w:noHBand="0" w:noVBand="0"/>
        </w:tblPrEx>
        <w:trPr>
          <w:trHeight w:val="184"/>
        </w:trPr>
        <w:tc>
          <w:tcPr>
            <w:tcW w:w="4257" w:type="dxa"/>
            <w:gridSpan w:val="21"/>
            <w:shd w:val="clear" w:color="auto" w:fill="BFBFBF" w:themeFill="background1" w:themeFillShade="BF"/>
          </w:tcPr>
          <w:p w14:paraId="65442059" w14:textId="77777777" w:rsidR="00381B47" w:rsidRPr="009272CB" w:rsidRDefault="00381B47" w:rsidP="009A1C2C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shd w:val="clear" w:color="auto" w:fill="BFBFBF" w:themeFill="background1" w:themeFillShade="BF"/>
          </w:tcPr>
          <w:p w14:paraId="0199E0CF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1" w:type="dxa"/>
            <w:gridSpan w:val="10"/>
            <w:shd w:val="clear" w:color="auto" w:fill="BFBFBF" w:themeFill="background1" w:themeFillShade="BF"/>
          </w:tcPr>
          <w:p w14:paraId="07521CF3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4" w:type="dxa"/>
            <w:gridSpan w:val="6"/>
            <w:shd w:val="clear" w:color="auto" w:fill="BFBFBF" w:themeFill="background1" w:themeFillShade="BF"/>
          </w:tcPr>
          <w:p w14:paraId="742D4F25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5"/>
            <w:shd w:val="clear" w:color="auto" w:fill="BFBFBF" w:themeFill="background1" w:themeFillShade="BF"/>
          </w:tcPr>
          <w:p w14:paraId="094244FB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F24501" w:rsidRPr="00D764EB" w14:paraId="719E62C4" w14:textId="77777777" w:rsidTr="00B6184E">
        <w:trPr>
          <w:trHeight w:val="183"/>
        </w:trPr>
        <w:tc>
          <w:tcPr>
            <w:tcW w:w="4257" w:type="dxa"/>
            <w:gridSpan w:val="21"/>
          </w:tcPr>
          <w:p w14:paraId="5F71F11F" w14:textId="73F6776A" w:rsidR="00F24501" w:rsidRPr="009D61E9" w:rsidRDefault="004E234D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24501" w:rsidRPr="009D61E9">
              <w:t>потолок</w:t>
            </w:r>
            <w:r w:rsidR="00F24501">
              <w:t xml:space="preserve"> (высота _____м) </w:t>
            </w:r>
            <w:sdt>
              <w:sdt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450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24501">
              <w:t xml:space="preserve"> П </w:t>
            </w:r>
            <w:sdt>
              <w:sdt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450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24501">
              <w:t>ОК</w:t>
            </w:r>
          </w:p>
        </w:tc>
        <w:tc>
          <w:tcPr>
            <w:tcW w:w="524" w:type="dxa"/>
          </w:tcPr>
          <w:p w14:paraId="313C0AE7" w14:textId="77777777" w:rsidR="00F24501" w:rsidRPr="009D61E9" w:rsidRDefault="00F24501" w:rsidP="00185A34">
            <w:pPr>
              <w:pStyle w:val="--2"/>
            </w:pPr>
            <w:r>
              <w:t>ПР</w:t>
            </w:r>
          </w:p>
        </w:tc>
        <w:tc>
          <w:tcPr>
            <w:tcW w:w="1241" w:type="dxa"/>
            <w:gridSpan w:val="2"/>
          </w:tcPr>
          <w:p w14:paraId="3B7A3328" w14:textId="4FF39749" w:rsidR="00F24501" w:rsidRPr="00837888" w:rsidRDefault="0059636C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4501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24501" w:rsidRPr="00837888">
              <w:t xml:space="preserve"> чайник</w:t>
            </w:r>
            <w:r w:rsidR="00F24501">
              <w:t xml:space="preserve">и </w:t>
            </w:r>
          </w:p>
        </w:tc>
        <w:tc>
          <w:tcPr>
            <w:tcW w:w="1241" w:type="dxa"/>
            <w:gridSpan w:val="4"/>
          </w:tcPr>
          <w:p w14:paraId="5A0957BA" w14:textId="13760023" w:rsidR="00F24501" w:rsidRPr="00837888" w:rsidRDefault="0059636C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5960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450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24501" w:rsidRPr="00837888">
              <w:t xml:space="preserve"> </w:t>
            </w:r>
            <w:r w:rsidR="00F24501">
              <w:t>термопоты</w:t>
            </w:r>
          </w:p>
        </w:tc>
        <w:tc>
          <w:tcPr>
            <w:tcW w:w="1242" w:type="dxa"/>
            <w:gridSpan w:val="3"/>
          </w:tcPr>
          <w:p w14:paraId="677B152F" w14:textId="1A3791A3" w:rsidR="00F24501" w:rsidRPr="00837888" w:rsidRDefault="0059636C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45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24501">
              <w:t>кулера</w:t>
            </w:r>
          </w:p>
        </w:tc>
        <w:tc>
          <w:tcPr>
            <w:tcW w:w="567" w:type="dxa"/>
          </w:tcPr>
          <w:p w14:paraId="77E8A109" w14:textId="77777777" w:rsidR="00F24501" w:rsidRPr="00837888" w:rsidRDefault="00F24501" w:rsidP="00EA2062">
            <w:pPr>
              <w:pStyle w:val="--2"/>
              <w:tabs>
                <w:tab w:val="left" w:pos="1026"/>
                <w:tab w:val="left" w:pos="1168"/>
              </w:tabs>
            </w:pPr>
            <w:r>
              <w:t>ПР</w:t>
            </w:r>
          </w:p>
        </w:tc>
        <w:tc>
          <w:tcPr>
            <w:tcW w:w="3543" w:type="dxa"/>
            <w:gridSpan w:val="5"/>
          </w:tcPr>
          <w:p w14:paraId="3276C4DD" w14:textId="77777777" w:rsidR="00F24501" w:rsidRPr="001F1277" w:rsidRDefault="0059636C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450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24501" w:rsidRPr="001F1277">
              <w:t xml:space="preserve"> плиты</w:t>
            </w:r>
            <w:r w:rsidR="00F24501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45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24501">
              <w:t xml:space="preserve">индук. </w:t>
            </w:r>
            <w:sdt>
              <w:sdtPr>
                <w:id w:val="-8439405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450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24501">
              <w:t xml:space="preserve"> элек. </w:t>
            </w:r>
            <w:sdt>
              <w:sdtPr>
                <w:id w:val="-99394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45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24501">
              <w:t xml:space="preserve"> газ.</w:t>
            </w:r>
          </w:p>
        </w:tc>
        <w:tc>
          <w:tcPr>
            <w:tcW w:w="571" w:type="dxa"/>
          </w:tcPr>
          <w:p w14:paraId="116B3006" w14:textId="77777777" w:rsidR="00F24501" w:rsidRPr="001A30F0" w:rsidRDefault="00F24501" w:rsidP="00F86F0C">
            <w:pPr>
              <w:pStyle w:val="--2"/>
            </w:pPr>
            <w:r>
              <w:t>ПР</w:t>
            </w:r>
          </w:p>
        </w:tc>
        <w:tc>
          <w:tcPr>
            <w:tcW w:w="2690" w:type="dxa"/>
            <w:gridSpan w:val="4"/>
            <w:vAlign w:val="center"/>
          </w:tcPr>
          <w:p w14:paraId="581E1292" w14:textId="77777777" w:rsidR="00F24501" w:rsidRPr="00461184" w:rsidRDefault="0059636C" w:rsidP="007A7E4E">
            <w:pPr>
              <w:pStyle w:val="--2"/>
            </w:pPr>
            <w:sdt>
              <w:sdt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45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24501" w:rsidRPr="009272CB">
              <w:t xml:space="preserve"> вакуумны</w:t>
            </w:r>
            <w:r w:rsidR="00F24501">
              <w:t>е</w:t>
            </w:r>
            <w:r w:rsidR="00F24501" w:rsidRPr="009272CB">
              <w:t xml:space="preserve"> упаковщик</w:t>
            </w:r>
            <w:r w:rsidR="00F24501">
              <w:t>и</w:t>
            </w:r>
          </w:p>
        </w:tc>
        <w:tc>
          <w:tcPr>
            <w:tcW w:w="568" w:type="dxa"/>
          </w:tcPr>
          <w:p w14:paraId="14BB5451" w14:textId="77777777" w:rsidR="00F24501" w:rsidRPr="00E002DA" w:rsidRDefault="00F24501" w:rsidP="001A30F0">
            <w:pPr>
              <w:pStyle w:val="--2"/>
            </w:pPr>
          </w:p>
        </w:tc>
      </w:tr>
      <w:tr w:rsidR="00EB2A92" w:rsidRPr="00D764EB" w14:paraId="2113D434" w14:textId="77777777" w:rsidTr="00B6184E">
        <w:trPr>
          <w:trHeight w:val="183"/>
        </w:trPr>
        <w:tc>
          <w:tcPr>
            <w:tcW w:w="1695" w:type="dxa"/>
            <w:gridSpan w:val="9"/>
          </w:tcPr>
          <w:p w14:paraId="643FF402" w14:textId="51521E0F" w:rsidR="00EB2A92" w:rsidRPr="009D61E9" w:rsidRDefault="0059636C" w:rsidP="009A1C2C">
            <w:pPr>
              <w:pStyle w:val="--2"/>
            </w:pPr>
            <w:sdt>
              <w:sdt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 w:rsidRPr="009D61E9">
              <w:t xml:space="preserve"> светильники</w:t>
            </w:r>
          </w:p>
        </w:tc>
        <w:tc>
          <w:tcPr>
            <w:tcW w:w="2562" w:type="dxa"/>
            <w:gridSpan w:val="12"/>
          </w:tcPr>
          <w:p w14:paraId="4F6E4FF2" w14:textId="6381C419" w:rsidR="00EB2A92" w:rsidRPr="009D61E9" w:rsidRDefault="0059636C" w:rsidP="009A1C2C">
            <w:pPr>
              <w:pStyle w:val="--2"/>
            </w:pPr>
            <w:sdt>
              <w:sdtPr>
                <w:id w:val="15920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>
              <w:t xml:space="preserve">вытяжные зонты </w:t>
            </w:r>
            <w:sdt>
              <w:sdtPr>
                <w:id w:val="-1974674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>
              <w:t xml:space="preserve">Н </w:t>
            </w:r>
            <w:sdt>
              <w:sdtPr>
                <w:id w:val="21060016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>
              <w:t>А</w:t>
            </w:r>
          </w:p>
        </w:tc>
        <w:tc>
          <w:tcPr>
            <w:tcW w:w="524" w:type="dxa"/>
          </w:tcPr>
          <w:p w14:paraId="0480E5D8" w14:textId="167CDE71" w:rsidR="00EB2A92" w:rsidRPr="009D61E9" w:rsidRDefault="00EB2A92" w:rsidP="00381B47">
            <w:pPr>
              <w:pStyle w:val="--2"/>
            </w:pPr>
            <w:r>
              <w:t>ПР</w:t>
            </w:r>
          </w:p>
        </w:tc>
        <w:tc>
          <w:tcPr>
            <w:tcW w:w="1861" w:type="dxa"/>
            <w:gridSpan w:val="4"/>
          </w:tcPr>
          <w:p w14:paraId="61C446B3" w14:textId="6427ECD7" w:rsidR="00EB2A92" w:rsidRPr="00837888" w:rsidRDefault="0059636C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B2A92" w:rsidRPr="00837888">
              <w:t>микроволн</w:t>
            </w:r>
            <w:r w:rsidR="00EB2A92">
              <w:t>овки</w:t>
            </w:r>
            <w:r w:rsidR="00EB2A92" w:rsidRPr="00837888">
              <w:t xml:space="preserve"> </w:t>
            </w:r>
          </w:p>
        </w:tc>
        <w:tc>
          <w:tcPr>
            <w:tcW w:w="1863" w:type="dxa"/>
            <w:gridSpan w:val="5"/>
          </w:tcPr>
          <w:p w14:paraId="5FFE3F45" w14:textId="6AB5EBEA" w:rsidR="00EB2A92" w:rsidRPr="00837888" w:rsidRDefault="0059636C" w:rsidP="00DE7EFE">
            <w:pPr>
              <w:pStyle w:val="--2"/>
            </w:pP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B2A92" w:rsidRPr="00837888">
              <w:t xml:space="preserve"> холодильник</w:t>
            </w:r>
            <w:r w:rsidR="00EB2A92">
              <w:t>и</w:t>
            </w:r>
          </w:p>
        </w:tc>
        <w:tc>
          <w:tcPr>
            <w:tcW w:w="567" w:type="dxa"/>
          </w:tcPr>
          <w:p w14:paraId="37CE35EC" w14:textId="77777777" w:rsidR="00EB2A92" w:rsidRPr="00837888" w:rsidRDefault="00EB2A92" w:rsidP="00EA2062">
            <w:pPr>
              <w:pStyle w:val="--2"/>
            </w:pPr>
          </w:p>
        </w:tc>
        <w:tc>
          <w:tcPr>
            <w:tcW w:w="1714" w:type="dxa"/>
            <w:gridSpan w:val="4"/>
          </w:tcPr>
          <w:p w14:paraId="67E08F94" w14:textId="69873FA8" w:rsidR="00EB2A92" w:rsidRPr="001F1277" w:rsidRDefault="0059636C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>
              <w:t xml:space="preserve">варочные котлы </w:t>
            </w:r>
          </w:p>
        </w:tc>
        <w:tc>
          <w:tcPr>
            <w:tcW w:w="1829" w:type="dxa"/>
          </w:tcPr>
          <w:p w14:paraId="7CF7823C" w14:textId="04A204B3" w:rsidR="00EB2A92" w:rsidRPr="001F1277" w:rsidRDefault="0059636C" w:rsidP="0063663B">
            <w:pPr>
              <w:pStyle w:val="--2"/>
              <w:tabs>
                <w:tab w:val="left" w:pos="1593"/>
              </w:tabs>
            </w:pPr>
            <w:sdt>
              <w:sdtPr>
                <w:id w:val="-411706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666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86661">
              <w:t>сковороды</w:t>
            </w:r>
          </w:p>
        </w:tc>
        <w:tc>
          <w:tcPr>
            <w:tcW w:w="571" w:type="dxa"/>
          </w:tcPr>
          <w:p w14:paraId="3E4C4064" w14:textId="77777777" w:rsidR="00EB2A92" w:rsidRPr="001A30F0" w:rsidRDefault="00EB2A92" w:rsidP="00F86F0C">
            <w:pPr>
              <w:pStyle w:val="--2"/>
            </w:pPr>
            <w:r>
              <w:t>ПР</w:t>
            </w:r>
          </w:p>
        </w:tc>
        <w:tc>
          <w:tcPr>
            <w:tcW w:w="2690" w:type="dxa"/>
            <w:gridSpan w:val="4"/>
            <w:vAlign w:val="center"/>
          </w:tcPr>
          <w:p w14:paraId="0E4F1B44" w14:textId="77777777" w:rsidR="00EB2A92" w:rsidRPr="00461184" w:rsidRDefault="0059636C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B2A92"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E002DA" w:rsidRDefault="00EB2A92" w:rsidP="001A30F0">
            <w:pPr>
              <w:pStyle w:val="--2"/>
            </w:pPr>
          </w:p>
        </w:tc>
      </w:tr>
      <w:tr w:rsidR="00EB2A92" w:rsidRPr="00D764EB" w14:paraId="34EC2224" w14:textId="77777777" w:rsidTr="00B6184E">
        <w:trPr>
          <w:trHeight w:val="94"/>
        </w:trPr>
        <w:tc>
          <w:tcPr>
            <w:tcW w:w="2269" w:type="dxa"/>
            <w:gridSpan w:val="14"/>
          </w:tcPr>
          <w:p w14:paraId="10C0903B" w14:textId="54A41640" w:rsidR="00EB2A92" w:rsidRPr="009D61E9" w:rsidRDefault="0059636C" w:rsidP="009A1C2C">
            <w:pPr>
              <w:pStyle w:val="--2"/>
            </w:pPr>
            <w:sdt>
              <w:sdt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06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6066E">
              <w:t xml:space="preserve"> </w:t>
            </w:r>
            <w:r w:rsidR="00EB2A92" w:rsidRPr="009D61E9">
              <w:t>вентиляционные трубы</w:t>
            </w:r>
          </w:p>
        </w:tc>
        <w:tc>
          <w:tcPr>
            <w:tcW w:w="1988" w:type="dxa"/>
            <w:gridSpan w:val="7"/>
          </w:tcPr>
          <w:p w14:paraId="0E785B43" w14:textId="6779FFBE" w:rsidR="00EB2A92" w:rsidRPr="009D61E9" w:rsidRDefault="0059636C" w:rsidP="009A1C2C">
            <w:pPr>
              <w:pStyle w:val="--2"/>
            </w:pPr>
            <w:sdt>
              <w:sdt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06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B2A92" w:rsidRPr="009D61E9"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9D61E9" w:rsidRDefault="00EB2A92" w:rsidP="00381B47">
            <w:pPr>
              <w:pStyle w:val="--2"/>
            </w:pPr>
            <w:r>
              <w:t>ПР</w:t>
            </w:r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5CDEDC4F" w:rsidR="00EB2A92" w:rsidRPr="00837888" w:rsidRDefault="0059636C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B2A92">
              <w:t xml:space="preserve">стиральные машины </w:t>
            </w:r>
          </w:p>
        </w:tc>
        <w:tc>
          <w:tcPr>
            <w:tcW w:w="1863" w:type="dxa"/>
            <w:gridSpan w:val="5"/>
            <w:tcMar>
              <w:left w:w="0" w:type="dxa"/>
              <w:right w:w="0" w:type="dxa"/>
            </w:tcMar>
          </w:tcPr>
          <w:p w14:paraId="683ED473" w14:textId="6CB69CB0" w:rsidR="00EB2A92" w:rsidRPr="00837888" w:rsidRDefault="0059636C" w:rsidP="00DE7EFE">
            <w:pPr>
              <w:pStyle w:val="--2"/>
            </w:pP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B2A92">
              <w:t xml:space="preserve"> сушильные машины</w:t>
            </w:r>
          </w:p>
        </w:tc>
        <w:tc>
          <w:tcPr>
            <w:tcW w:w="567" w:type="dxa"/>
          </w:tcPr>
          <w:p w14:paraId="4D692CF3" w14:textId="77777777" w:rsidR="00EB2A92" w:rsidRPr="00837888" w:rsidRDefault="00EB2A92" w:rsidP="00EA2062">
            <w:pPr>
              <w:pStyle w:val="--2"/>
            </w:pPr>
          </w:p>
        </w:tc>
        <w:tc>
          <w:tcPr>
            <w:tcW w:w="1572" w:type="dxa"/>
            <w:gridSpan w:val="3"/>
          </w:tcPr>
          <w:p w14:paraId="6B741F89" w14:textId="63610A02" w:rsidR="00EB2A92" w:rsidRPr="001F1277" w:rsidRDefault="0059636C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B2A92">
              <w:t xml:space="preserve">фритюры </w:t>
            </w:r>
          </w:p>
        </w:tc>
        <w:tc>
          <w:tcPr>
            <w:tcW w:w="1971" w:type="dxa"/>
            <w:gridSpan w:val="2"/>
          </w:tcPr>
          <w:p w14:paraId="56EE32B4" w14:textId="1CC9EAE3" w:rsidR="00EB2A92" w:rsidRPr="001F1277" w:rsidRDefault="0059636C" w:rsidP="0063663B">
            <w:pPr>
              <w:pStyle w:val="--2"/>
              <w:tabs>
                <w:tab w:val="left" w:pos="1593"/>
              </w:tabs>
            </w:pPr>
            <w:sdt>
              <w:sdtPr>
                <w:id w:val="21221793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666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86661">
              <w:t xml:space="preserve"> грили</w:t>
            </w:r>
          </w:p>
        </w:tc>
        <w:tc>
          <w:tcPr>
            <w:tcW w:w="571" w:type="dxa"/>
          </w:tcPr>
          <w:p w14:paraId="0B1C07B9" w14:textId="77777777" w:rsidR="00EB2A92" w:rsidRPr="001A30F0" w:rsidRDefault="00EB2A92" w:rsidP="00F86F0C">
            <w:pPr>
              <w:pStyle w:val="--2"/>
            </w:pPr>
          </w:p>
        </w:tc>
        <w:tc>
          <w:tcPr>
            <w:tcW w:w="2690" w:type="dxa"/>
            <w:gridSpan w:val="4"/>
          </w:tcPr>
          <w:p w14:paraId="4D610000" w14:textId="77777777" w:rsidR="00EB2A92" w:rsidRPr="001F1277" w:rsidRDefault="0059636C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B2A92">
              <w:t xml:space="preserve">этикетировщики </w:t>
            </w:r>
          </w:p>
        </w:tc>
        <w:tc>
          <w:tcPr>
            <w:tcW w:w="568" w:type="dxa"/>
          </w:tcPr>
          <w:p w14:paraId="1D49D7E5" w14:textId="77777777" w:rsidR="00EB2A92" w:rsidRPr="00E002DA" w:rsidRDefault="00EB2A92" w:rsidP="001A30F0">
            <w:pPr>
              <w:pStyle w:val="--2"/>
            </w:pPr>
          </w:p>
        </w:tc>
      </w:tr>
      <w:tr w:rsidR="00B6184E" w:rsidRPr="00D764EB" w14:paraId="4CAF964C" w14:textId="77777777" w:rsidTr="00B6184E">
        <w:trPr>
          <w:trHeight w:val="183"/>
        </w:trPr>
        <w:tc>
          <w:tcPr>
            <w:tcW w:w="1695" w:type="dxa"/>
            <w:gridSpan w:val="9"/>
          </w:tcPr>
          <w:p w14:paraId="61E69086" w14:textId="5347DD02" w:rsidR="009A1C2C" w:rsidRPr="009D61E9" w:rsidRDefault="0059636C" w:rsidP="009A1C2C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06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6066E">
              <w:t xml:space="preserve"> </w:t>
            </w:r>
            <w:r w:rsidR="009A1C2C" w:rsidRPr="009D61E9">
              <w:t>кондиционер</w:t>
            </w:r>
          </w:p>
        </w:tc>
        <w:tc>
          <w:tcPr>
            <w:tcW w:w="2562" w:type="dxa"/>
            <w:gridSpan w:val="12"/>
          </w:tcPr>
          <w:p w14:paraId="5314BC2A" w14:textId="5A907C4B" w:rsidR="009A1C2C" w:rsidRPr="009D61E9" w:rsidRDefault="0059636C" w:rsidP="009A1C2C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20835271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06F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A1C2C" w:rsidRPr="009D61E9">
              <w:t xml:space="preserve"> </w:t>
            </w:r>
            <w:r w:rsidR="009A1C2C" w:rsidRPr="00762021">
              <w:t>сплит-системы</w:t>
            </w:r>
          </w:p>
        </w:tc>
        <w:tc>
          <w:tcPr>
            <w:tcW w:w="524" w:type="dxa"/>
          </w:tcPr>
          <w:p w14:paraId="65434F87" w14:textId="540B5DA7" w:rsidR="009A1C2C" w:rsidRPr="009D61E9" w:rsidRDefault="009A1C2C" w:rsidP="00C06F80">
            <w:pPr>
              <w:pStyle w:val="--2"/>
              <w:tabs>
                <w:tab w:val="left" w:pos="1736"/>
                <w:tab w:val="left" w:pos="3011"/>
              </w:tabs>
            </w:pPr>
            <w:r>
              <w:t>ПР</w:t>
            </w:r>
          </w:p>
        </w:tc>
        <w:tc>
          <w:tcPr>
            <w:tcW w:w="4291" w:type="dxa"/>
            <w:gridSpan w:val="10"/>
            <w:shd w:val="clear" w:color="auto" w:fill="BFBFBF" w:themeFill="background1" w:themeFillShade="BF"/>
          </w:tcPr>
          <w:p w14:paraId="624EC8A1" w14:textId="77777777" w:rsidR="009A1C2C" w:rsidRPr="009D61E9" w:rsidRDefault="009A1C2C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3" w:type="dxa"/>
            <w:gridSpan w:val="5"/>
          </w:tcPr>
          <w:p w14:paraId="0373B97C" w14:textId="77777777" w:rsidR="009A1C2C" w:rsidRPr="001F1277" w:rsidRDefault="0059636C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9A1C2C">
              <w:t xml:space="preserve">пароконвектоматы </w:t>
            </w:r>
          </w:p>
        </w:tc>
        <w:tc>
          <w:tcPr>
            <w:tcW w:w="571" w:type="dxa"/>
          </w:tcPr>
          <w:p w14:paraId="099F7A3B" w14:textId="77777777" w:rsidR="009A1C2C" w:rsidRPr="001A30F0" w:rsidRDefault="009A1C2C" w:rsidP="00F86F0C">
            <w:pPr>
              <w:pStyle w:val="--2"/>
            </w:pPr>
          </w:p>
        </w:tc>
        <w:tc>
          <w:tcPr>
            <w:tcW w:w="2690" w:type="dxa"/>
            <w:gridSpan w:val="4"/>
          </w:tcPr>
          <w:p w14:paraId="4620D50B" w14:textId="77777777" w:rsidR="009A1C2C" w:rsidRPr="001F1277" w:rsidRDefault="0059636C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A1C2C"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E002DA" w:rsidRDefault="009A1C2C" w:rsidP="001A30F0">
            <w:pPr>
              <w:pStyle w:val="--2"/>
            </w:pPr>
          </w:p>
        </w:tc>
      </w:tr>
      <w:tr w:rsidR="00EB2A92" w:rsidRPr="006854F0" w14:paraId="5DF2E1B6" w14:textId="77777777" w:rsidTr="00B6184E">
        <w:trPr>
          <w:trHeight w:val="183"/>
        </w:trPr>
        <w:tc>
          <w:tcPr>
            <w:tcW w:w="4257" w:type="dxa"/>
            <w:gridSpan w:val="21"/>
          </w:tcPr>
          <w:p w14:paraId="0725AEDD" w14:textId="06F6708B" w:rsidR="00EB2A92" w:rsidRPr="009D61E9" w:rsidRDefault="0059636C" w:rsidP="009A1C2C">
            <w:pPr>
              <w:pStyle w:val="--2"/>
            </w:pPr>
            <w:sdt>
              <w:sdtPr>
                <w:id w:val="1067299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6066E">
              <w:t xml:space="preserve"> </w:t>
            </w:r>
            <w:r w:rsidR="00EB2A92" w:rsidRPr="009D61E9"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9D61E9" w:rsidRDefault="00EB2A92" w:rsidP="00381B47">
            <w:pPr>
              <w:pStyle w:val="--2"/>
            </w:pPr>
            <w:r>
              <w:t>ПР</w:t>
            </w:r>
          </w:p>
        </w:tc>
        <w:tc>
          <w:tcPr>
            <w:tcW w:w="1241" w:type="dxa"/>
            <w:gridSpan w:val="2"/>
          </w:tcPr>
          <w:p w14:paraId="1E09AABD" w14:textId="2EAEDAC7" w:rsidR="00EB2A92" w:rsidRPr="001F1277" w:rsidRDefault="0059636C" w:rsidP="00EA2062">
            <w:pPr>
              <w:pStyle w:val="--2"/>
            </w:pPr>
            <w:sdt>
              <w:sdtPr>
                <w:id w:val="-1545055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 w:rsidRPr="001F1277">
              <w:t>доски</w:t>
            </w:r>
            <w:r w:rsidR="00EB2A92">
              <w:t xml:space="preserve"> </w:t>
            </w:r>
          </w:p>
        </w:tc>
        <w:tc>
          <w:tcPr>
            <w:tcW w:w="1241" w:type="dxa"/>
            <w:gridSpan w:val="4"/>
          </w:tcPr>
          <w:p w14:paraId="73E7D552" w14:textId="23C32DEA" w:rsidR="00EB2A92" w:rsidRPr="001F1277" w:rsidRDefault="0059636C" w:rsidP="00EA2062">
            <w:pPr>
              <w:pStyle w:val="--2"/>
            </w:pPr>
            <w:sdt>
              <w:sdtPr>
                <w:id w:val="2108514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 w:rsidRPr="001F1277">
              <w:t xml:space="preserve"> </w:t>
            </w:r>
            <w:r w:rsidR="00EB2A92">
              <w:t>посуда</w:t>
            </w:r>
          </w:p>
        </w:tc>
        <w:tc>
          <w:tcPr>
            <w:tcW w:w="1242" w:type="dxa"/>
            <w:gridSpan w:val="3"/>
          </w:tcPr>
          <w:p w14:paraId="0970238A" w14:textId="2048092C" w:rsidR="00EB2A92" w:rsidRPr="001F1277" w:rsidRDefault="0059636C" w:rsidP="00EA2062">
            <w:pPr>
              <w:pStyle w:val="--2"/>
            </w:pPr>
            <w:sdt>
              <w:sdtPr>
                <w:id w:val="7057550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1A0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 w:rsidRPr="001F1277">
              <w:t xml:space="preserve"> </w:t>
            </w:r>
            <w:r w:rsidR="00EB2A92">
              <w:t>инвентарь</w:t>
            </w:r>
          </w:p>
        </w:tc>
        <w:tc>
          <w:tcPr>
            <w:tcW w:w="567" w:type="dxa"/>
          </w:tcPr>
          <w:p w14:paraId="2E101AC8" w14:textId="77777777" w:rsidR="00EB2A92" w:rsidRPr="001F1277" w:rsidRDefault="00EB2A92" w:rsidP="00EA2062">
            <w:pPr>
              <w:pStyle w:val="--2"/>
            </w:pPr>
            <w:r>
              <w:t>МЕХ</w:t>
            </w:r>
          </w:p>
        </w:tc>
        <w:tc>
          <w:tcPr>
            <w:tcW w:w="1572" w:type="dxa"/>
            <w:gridSpan w:val="3"/>
          </w:tcPr>
          <w:p w14:paraId="25285E8E" w14:textId="6A6D2CA1" w:rsidR="00EB2A92" w:rsidRPr="00461184" w:rsidRDefault="0059636C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EB2A92">
              <w:t xml:space="preserve">печи подовые </w:t>
            </w:r>
          </w:p>
        </w:tc>
        <w:tc>
          <w:tcPr>
            <w:tcW w:w="1971" w:type="dxa"/>
            <w:gridSpan w:val="2"/>
          </w:tcPr>
          <w:p w14:paraId="3AE04698" w14:textId="7955FD25" w:rsidR="00EB2A92" w:rsidRPr="00461184" w:rsidRDefault="0059636C" w:rsidP="001A30F0">
            <w:pPr>
              <w:pStyle w:val="--2"/>
            </w:pP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666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86661">
              <w:t>печи ротационные</w:t>
            </w:r>
          </w:p>
        </w:tc>
        <w:tc>
          <w:tcPr>
            <w:tcW w:w="571" w:type="dxa"/>
          </w:tcPr>
          <w:p w14:paraId="49010A30" w14:textId="77777777" w:rsidR="00EB2A92" w:rsidRPr="001A30F0" w:rsidRDefault="00EB2A92" w:rsidP="00F86F0C">
            <w:pPr>
              <w:pStyle w:val="--2"/>
            </w:pPr>
            <w:r>
              <w:t>ПР</w:t>
            </w:r>
          </w:p>
        </w:tc>
        <w:tc>
          <w:tcPr>
            <w:tcW w:w="2690" w:type="dxa"/>
            <w:gridSpan w:val="4"/>
          </w:tcPr>
          <w:p w14:paraId="47F0AC87" w14:textId="77777777" w:rsidR="00EB2A92" w:rsidRPr="00461184" w:rsidRDefault="0059636C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B2A92"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6854F0" w:rsidRDefault="00EB2A92" w:rsidP="001A30F0">
            <w:pPr>
              <w:pStyle w:val="--2"/>
            </w:pPr>
          </w:p>
        </w:tc>
      </w:tr>
      <w:tr w:rsidR="000A03B9" w:rsidRPr="006854F0" w14:paraId="7899C11D" w14:textId="77777777" w:rsidTr="00B6184E">
        <w:trPr>
          <w:trHeight w:val="183"/>
        </w:trPr>
        <w:tc>
          <w:tcPr>
            <w:tcW w:w="1844" w:type="dxa"/>
            <w:gridSpan w:val="11"/>
          </w:tcPr>
          <w:p w14:paraId="49C9F409" w14:textId="37483DAB" w:rsidR="000A03B9" w:rsidRPr="009D61E9" w:rsidRDefault="0059636C" w:rsidP="009A1C2C">
            <w:pPr>
              <w:pStyle w:val="--2"/>
            </w:pPr>
            <w:sdt>
              <w:sdt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03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6066E">
              <w:t xml:space="preserve"> </w:t>
            </w:r>
            <w:r w:rsidR="000A03B9" w:rsidRPr="009D61E9">
              <w:t xml:space="preserve">стены </w:t>
            </w:r>
            <w:r w:rsidR="000A03B9">
              <w:t>(</w:t>
            </w:r>
            <w:r w:rsidR="000A03B9" w:rsidRPr="009D61E9">
              <w:t>выше 2 м</w:t>
            </w:r>
            <w:r w:rsidR="000A03B9">
              <w:t>)</w:t>
            </w:r>
          </w:p>
        </w:tc>
        <w:tc>
          <w:tcPr>
            <w:tcW w:w="2413" w:type="dxa"/>
            <w:gridSpan w:val="10"/>
          </w:tcPr>
          <w:p w14:paraId="63A3CCD7" w14:textId="77777777" w:rsidR="000A03B9" w:rsidRPr="009D61E9" w:rsidRDefault="000A03B9" w:rsidP="009A1C2C">
            <w:pPr>
              <w:pStyle w:val="--2"/>
            </w:pPr>
            <w:r>
              <w:t>окрашен, сэндвич-панель</w:t>
            </w:r>
          </w:p>
        </w:tc>
        <w:tc>
          <w:tcPr>
            <w:tcW w:w="524" w:type="dxa"/>
          </w:tcPr>
          <w:p w14:paraId="1DF65090" w14:textId="77777777" w:rsidR="000A03B9" w:rsidRPr="009D61E9" w:rsidRDefault="000A03B9" w:rsidP="00EA2062">
            <w:pPr>
              <w:pStyle w:val="--2"/>
            </w:pPr>
            <w:r>
              <w:t>ПР</w:t>
            </w:r>
          </w:p>
        </w:tc>
        <w:tc>
          <w:tcPr>
            <w:tcW w:w="1241" w:type="dxa"/>
            <w:gridSpan w:val="2"/>
          </w:tcPr>
          <w:p w14:paraId="2F1196B4" w14:textId="1C0DAE3A" w:rsidR="000A03B9" w:rsidRPr="001F1277" w:rsidRDefault="0059636C" w:rsidP="00EA2062">
            <w:pPr>
              <w:pStyle w:val="--2"/>
            </w:pPr>
            <w:sdt>
              <w:sdtPr>
                <w:id w:val="-141649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03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0A03B9" w:rsidRPr="001F1277"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4DF76421" w:rsidR="000A03B9" w:rsidRPr="001F1277" w:rsidRDefault="0059636C" w:rsidP="00EA2062">
            <w:pPr>
              <w:pStyle w:val="--2"/>
            </w:pPr>
            <w:sdt>
              <w:sdtPr>
                <w:id w:val="-2547479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03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0A03B9" w:rsidRPr="001F1277">
              <w:t xml:space="preserve"> мусаты</w:t>
            </w:r>
          </w:p>
        </w:tc>
        <w:tc>
          <w:tcPr>
            <w:tcW w:w="1242" w:type="dxa"/>
            <w:gridSpan w:val="3"/>
          </w:tcPr>
          <w:p w14:paraId="0D7D72D7" w14:textId="67150A12" w:rsidR="000A03B9" w:rsidRPr="001F1277" w:rsidRDefault="0059636C" w:rsidP="00EA2062">
            <w:pPr>
              <w:pStyle w:val="--2"/>
            </w:pPr>
            <w:sdt>
              <w:sdtPr>
                <w:id w:val="-2022775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1A0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0A03B9" w:rsidRPr="001F1277">
              <w:t xml:space="preserve"> секачи</w:t>
            </w:r>
          </w:p>
        </w:tc>
        <w:tc>
          <w:tcPr>
            <w:tcW w:w="567" w:type="dxa"/>
          </w:tcPr>
          <w:p w14:paraId="20AB635F" w14:textId="77777777" w:rsidR="000A03B9" w:rsidRPr="001F1277" w:rsidRDefault="000A03B9" w:rsidP="00EA2062">
            <w:pPr>
              <w:pStyle w:val="--2"/>
            </w:pPr>
            <w:r>
              <w:t>РУ</w:t>
            </w:r>
          </w:p>
        </w:tc>
        <w:tc>
          <w:tcPr>
            <w:tcW w:w="3543" w:type="dxa"/>
            <w:gridSpan w:val="5"/>
          </w:tcPr>
          <w:p w14:paraId="6A0FEF01" w14:textId="77777777" w:rsidR="000A03B9" w:rsidRPr="00461184" w:rsidRDefault="0059636C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03B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A03B9" w:rsidRPr="00461184">
              <w:t>расстоечные шкафы</w:t>
            </w:r>
          </w:p>
        </w:tc>
        <w:tc>
          <w:tcPr>
            <w:tcW w:w="571" w:type="dxa"/>
          </w:tcPr>
          <w:p w14:paraId="0050DBC0" w14:textId="77777777" w:rsidR="000A03B9" w:rsidRPr="001A30F0" w:rsidRDefault="000A03B9" w:rsidP="00F86F0C">
            <w:pPr>
              <w:pStyle w:val="--2"/>
            </w:pPr>
          </w:p>
        </w:tc>
        <w:tc>
          <w:tcPr>
            <w:tcW w:w="2690" w:type="dxa"/>
            <w:gridSpan w:val="4"/>
          </w:tcPr>
          <w:p w14:paraId="390AF4D2" w14:textId="0CAA9C36" w:rsidR="000A03B9" w:rsidRPr="00D0491A" w:rsidRDefault="0059636C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03B9" w:rsidRPr="00F225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A03B9">
              <w:t>автоматически</w:t>
            </w:r>
            <w:r w:rsidR="00186661">
              <w:t>е</w:t>
            </w:r>
            <w:r w:rsidR="000A03B9">
              <w:t xml:space="preserve"> клипсаторы</w:t>
            </w:r>
          </w:p>
        </w:tc>
        <w:tc>
          <w:tcPr>
            <w:tcW w:w="568" w:type="dxa"/>
          </w:tcPr>
          <w:p w14:paraId="745EEC3C" w14:textId="77777777" w:rsidR="000A03B9" w:rsidRPr="006854F0" w:rsidRDefault="000A03B9" w:rsidP="001A30F0">
            <w:pPr>
              <w:pStyle w:val="--2"/>
            </w:pPr>
          </w:p>
        </w:tc>
      </w:tr>
      <w:tr w:rsidR="000A03B9" w:rsidRPr="006854F0" w14:paraId="1B611B2C" w14:textId="77777777" w:rsidTr="00B6184E">
        <w:trPr>
          <w:trHeight w:val="183"/>
        </w:trPr>
        <w:tc>
          <w:tcPr>
            <w:tcW w:w="1695" w:type="dxa"/>
            <w:gridSpan w:val="9"/>
          </w:tcPr>
          <w:p w14:paraId="3D927789" w14:textId="24E5535A" w:rsidR="000A03B9" w:rsidRPr="009D61E9" w:rsidRDefault="0059636C" w:rsidP="009A1C2C">
            <w:pPr>
              <w:pStyle w:val="--2"/>
            </w:pPr>
            <w:sdt>
              <w:sdt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03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6066E">
              <w:t xml:space="preserve"> </w:t>
            </w:r>
            <w:r w:rsidR="000A03B9" w:rsidRPr="009D61E9">
              <w:t xml:space="preserve">стены </w:t>
            </w:r>
            <w:r w:rsidR="000A03B9">
              <w:t>(</w:t>
            </w:r>
            <w:r w:rsidR="000A03B9" w:rsidRPr="009D61E9">
              <w:t>до 2 м</w:t>
            </w:r>
            <w:r w:rsidR="000A03B9">
              <w:t>)</w:t>
            </w:r>
          </w:p>
        </w:tc>
        <w:tc>
          <w:tcPr>
            <w:tcW w:w="2562" w:type="dxa"/>
            <w:gridSpan w:val="12"/>
          </w:tcPr>
          <w:p w14:paraId="3700A24E" w14:textId="77777777" w:rsidR="000A03B9" w:rsidRPr="00122615" w:rsidRDefault="000A03B9" w:rsidP="009A1C2C">
            <w:pPr>
              <w:pStyle w:val="--2"/>
              <w:rPr>
                <w:sz w:val="14"/>
                <w:szCs w:val="14"/>
              </w:rPr>
            </w:pPr>
            <w:r w:rsidRPr="00122615">
              <w:rPr>
                <w:sz w:val="14"/>
                <w:szCs w:val="14"/>
              </w:rPr>
              <w:t>плитка, метл.лист, сэндвич-панель</w:t>
            </w:r>
          </w:p>
        </w:tc>
        <w:tc>
          <w:tcPr>
            <w:tcW w:w="524" w:type="dxa"/>
          </w:tcPr>
          <w:p w14:paraId="2E5F5484" w14:textId="77777777" w:rsidR="000A03B9" w:rsidRPr="009D61E9" w:rsidRDefault="000A03B9" w:rsidP="00EA2062">
            <w:pPr>
              <w:pStyle w:val="--2"/>
            </w:pPr>
            <w:r>
              <w:t>ПР</w:t>
            </w:r>
          </w:p>
        </w:tc>
        <w:tc>
          <w:tcPr>
            <w:tcW w:w="1241" w:type="dxa"/>
            <w:gridSpan w:val="2"/>
          </w:tcPr>
          <w:p w14:paraId="15A39C5D" w14:textId="7997E027" w:rsidR="000A03B9" w:rsidRDefault="0059636C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03B9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0A03B9" w:rsidRPr="001F1277">
              <w:t>шампура</w:t>
            </w:r>
          </w:p>
        </w:tc>
        <w:tc>
          <w:tcPr>
            <w:tcW w:w="1241" w:type="dxa"/>
            <w:gridSpan w:val="4"/>
          </w:tcPr>
          <w:p w14:paraId="40B24991" w14:textId="17DDB692" w:rsidR="000A03B9" w:rsidRDefault="0059636C" w:rsidP="00EA2062">
            <w:pPr>
              <w:pStyle w:val="--2"/>
            </w:pPr>
            <w:sdt>
              <w:sdtPr>
                <w:id w:val="-12884277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03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0A03B9" w:rsidRPr="001F1277">
              <w:t xml:space="preserve"> крючки</w:t>
            </w:r>
          </w:p>
        </w:tc>
        <w:tc>
          <w:tcPr>
            <w:tcW w:w="1242" w:type="dxa"/>
            <w:gridSpan w:val="3"/>
          </w:tcPr>
          <w:p w14:paraId="1A3A1F0D" w14:textId="586557AC" w:rsidR="000A03B9" w:rsidRDefault="0059636C" w:rsidP="00EA2062">
            <w:pPr>
              <w:pStyle w:val="--2"/>
            </w:pPr>
            <w:sdt>
              <w:sdtPr>
                <w:id w:val="-1611657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03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0A03B9" w:rsidRPr="001F1277">
              <w:t xml:space="preserve"> вешала</w:t>
            </w:r>
          </w:p>
        </w:tc>
        <w:tc>
          <w:tcPr>
            <w:tcW w:w="567" w:type="dxa"/>
          </w:tcPr>
          <w:p w14:paraId="42C5FA0F" w14:textId="77777777" w:rsidR="000A03B9" w:rsidRPr="001F1277" w:rsidRDefault="000A03B9" w:rsidP="00EA2062">
            <w:pPr>
              <w:pStyle w:val="--2"/>
            </w:pPr>
          </w:p>
        </w:tc>
        <w:tc>
          <w:tcPr>
            <w:tcW w:w="3543" w:type="dxa"/>
            <w:gridSpan w:val="5"/>
          </w:tcPr>
          <w:p w14:paraId="4016DE1A" w14:textId="77777777" w:rsidR="000A03B9" w:rsidRDefault="0059636C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03B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A03B9" w:rsidRPr="0044600B">
              <w:t>вафельницы</w:t>
            </w:r>
          </w:p>
        </w:tc>
        <w:tc>
          <w:tcPr>
            <w:tcW w:w="571" w:type="dxa"/>
          </w:tcPr>
          <w:p w14:paraId="48535E51" w14:textId="77777777" w:rsidR="000A03B9" w:rsidRPr="001A30F0" w:rsidRDefault="000A03B9" w:rsidP="00F86F0C">
            <w:pPr>
              <w:pStyle w:val="--2"/>
            </w:pPr>
          </w:p>
        </w:tc>
        <w:tc>
          <w:tcPr>
            <w:tcW w:w="2690" w:type="dxa"/>
            <w:gridSpan w:val="4"/>
          </w:tcPr>
          <w:p w14:paraId="41561F38" w14:textId="77777777" w:rsidR="000A03B9" w:rsidRDefault="0059636C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03B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A03B9">
              <w:t xml:space="preserve"> </w:t>
            </w:r>
            <w:r w:rsidR="000A03B9">
              <w:rPr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6854F0" w:rsidRDefault="000A03B9" w:rsidP="001A30F0">
            <w:pPr>
              <w:pStyle w:val="--2"/>
            </w:pPr>
          </w:p>
        </w:tc>
      </w:tr>
      <w:tr w:rsidR="009A1C2C" w:rsidRPr="006854F0" w14:paraId="4B4DA293" w14:textId="77777777" w:rsidTr="00B6184E">
        <w:trPr>
          <w:trHeight w:val="183"/>
        </w:trPr>
        <w:tc>
          <w:tcPr>
            <w:tcW w:w="2407" w:type="dxa"/>
            <w:gridSpan w:val="16"/>
          </w:tcPr>
          <w:p w14:paraId="775C20FA" w14:textId="0CBB6782" w:rsidR="009A1C2C" w:rsidRPr="009D61E9" w:rsidRDefault="0059636C" w:rsidP="00381B47">
            <w:pPr>
              <w:pStyle w:val="--2"/>
            </w:pPr>
            <w:sdt>
              <w:sdtPr>
                <w:id w:val="-901434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6066E">
              <w:t xml:space="preserve"> </w:t>
            </w:r>
            <w:r w:rsidR="009A1C2C" w:rsidRPr="009D61E9">
              <w:t>бактерицидные</w:t>
            </w:r>
            <w:r w:rsidR="009A1C2C">
              <w:t xml:space="preserve"> лампы</w:t>
            </w:r>
            <w:r w:rsidR="009A1C2C" w:rsidRPr="009D61E9">
              <w:t xml:space="preserve"> </w:t>
            </w:r>
          </w:p>
        </w:tc>
        <w:tc>
          <w:tcPr>
            <w:tcW w:w="1850" w:type="dxa"/>
            <w:gridSpan w:val="5"/>
          </w:tcPr>
          <w:p w14:paraId="1E4525BC" w14:textId="6CFD8D92" w:rsidR="009A1C2C" w:rsidRPr="009D61E9" w:rsidRDefault="0059636C" w:rsidP="00381B47">
            <w:pPr>
              <w:pStyle w:val="--2"/>
            </w:pPr>
            <w:sdt>
              <w:sdtPr>
                <w:id w:val="-6159872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A1C2C"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9A1C2C" w:rsidRPr="009D61E9" w:rsidRDefault="009A1C2C" w:rsidP="00EA2062">
            <w:pPr>
              <w:pStyle w:val="--2"/>
            </w:pPr>
            <w:r>
              <w:t>ПР</w:t>
            </w:r>
          </w:p>
        </w:tc>
        <w:tc>
          <w:tcPr>
            <w:tcW w:w="3724" w:type="dxa"/>
            <w:gridSpan w:val="9"/>
          </w:tcPr>
          <w:p w14:paraId="12A66E17" w14:textId="77777777" w:rsidR="009A1C2C" w:rsidRPr="001F1277" w:rsidRDefault="0059636C" w:rsidP="00EA2062">
            <w:pPr>
              <w:pStyle w:val="--2"/>
            </w:pPr>
            <w:sdt>
              <w:sdtPr>
                <w:id w:val="-17255981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A1C2C" w:rsidRPr="001F1277">
              <w:t>гастроёмкости</w:t>
            </w:r>
          </w:p>
        </w:tc>
        <w:tc>
          <w:tcPr>
            <w:tcW w:w="567" w:type="dxa"/>
          </w:tcPr>
          <w:p w14:paraId="15DA116B" w14:textId="77777777" w:rsidR="009A1C2C" w:rsidRPr="001F1277" w:rsidRDefault="009A1C2C" w:rsidP="00EA2062">
            <w:pPr>
              <w:pStyle w:val="--2"/>
            </w:pPr>
            <w:r>
              <w:t>МЕХ</w:t>
            </w:r>
          </w:p>
        </w:tc>
        <w:tc>
          <w:tcPr>
            <w:tcW w:w="6804" w:type="dxa"/>
            <w:gridSpan w:val="10"/>
            <w:shd w:val="clear" w:color="auto" w:fill="BFBFBF" w:themeFill="background1" w:themeFillShade="BF"/>
          </w:tcPr>
          <w:p w14:paraId="69DAFE06" w14:textId="77777777" w:rsidR="009A1C2C" w:rsidRPr="00837888" w:rsidRDefault="009A1C2C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8" w:type="dxa"/>
          </w:tcPr>
          <w:p w14:paraId="11502950" w14:textId="77777777" w:rsidR="009A1C2C" w:rsidRPr="006854F0" w:rsidRDefault="009A1C2C" w:rsidP="001A30F0">
            <w:pPr>
              <w:pStyle w:val="--2"/>
            </w:pPr>
          </w:p>
        </w:tc>
      </w:tr>
      <w:tr w:rsidR="00EB2A92" w:rsidRPr="006854F0" w14:paraId="751846D7" w14:textId="77777777" w:rsidTr="00B6184E">
        <w:trPr>
          <w:trHeight w:val="183"/>
        </w:trPr>
        <w:tc>
          <w:tcPr>
            <w:tcW w:w="2407" w:type="dxa"/>
            <w:gridSpan w:val="16"/>
          </w:tcPr>
          <w:p w14:paraId="7C62CA4C" w14:textId="7211A695" w:rsidR="00EB2A92" w:rsidRPr="009D61E9" w:rsidRDefault="0059636C" w:rsidP="00EA2062">
            <w:pPr>
              <w:pStyle w:val="--2"/>
            </w:pPr>
            <w:sdt>
              <w:sdt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6066E">
              <w:t xml:space="preserve"> </w:t>
            </w:r>
            <w:r w:rsidR="00EB2A92" w:rsidRPr="009D61E9">
              <w:t>металлоконструкции</w:t>
            </w:r>
          </w:p>
        </w:tc>
        <w:tc>
          <w:tcPr>
            <w:tcW w:w="1850" w:type="dxa"/>
            <w:gridSpan w:val="5"/>
          </w:tcPr>
          <w:p w14:paraId="40DA2FAA" w14:textId="0C7EA877" w:rsidR="00EB2A92" w:rsidRPr="009D61E9" w:rsidRDefault="0059636C" w:rsidP="009A1C2C">
            <w:pPr>
              <w:pStyle w:val="--2"/>
              <w:ind w:left="137"/>
            </w:pPr>
            <w:sdt>
              <w:sdt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6066E">
              <w:t xml:space="preserve"> </w:t>
            </w:r>
            <w:r w:rsidR="00EB2A92" w:rsidRPr="009D61E9">
              <w:t>кабель-каналы</w:t>
            </w:r>
          </w:p>
        </w:tc>
        <w:tc>
          <w:tcPr>
            <w:tcW w:w="524" w:type="dxa"/>
          </w:tcPr>
          <w:p w14:paraId="74F7D133" w14:textId="6556752D" w:rsidR="00EB2A92" w:rsidRPr="009D61E9" w:rsidRDefault="00EB2A92" w:rsidP="00381B47">
            <w:pPr>
              <w:pStyle w:val="--2"/>
            </w:pPr>
            <w:r>
              <w:t>ПР</w:t>
            </w:r>
          </w:p>
        </w:tc>
        <w:tc>
          <w:tcPr>
            <w:tcW w:w="3724" w:type="dxa"/>
            <w:gridSpan w:val="9"/>
          </w:tcPr>
          <w:p w14:paraId="62217AA6" w14:textId="77777777" w:rsidR="00EB2A92" w:rsidRPr="001F1277" w:rsidRDefault="0059636C" w:rsidP="00EA2062">
            <w:pPr>
              <w:pStyle w:val="--2"/>
            </w:pPr>
            <w:sdt>
              <w:sdtPr>
                <w:id w:val="-212768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 w:rsidRPr="001F1277">
              <w:t>формы для выпечки</w:t>
            </w:r>
            <w:r w:rsidR="00EB2A92">
              <w:t xml:space="preserve"> </w:t>
            </w:r>
            <w:sdt>
              <w:sdtPr>
                <w:id w:val="-756976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>
              <w:t xml:space="preserve">С </w:t>
            </w:r>
            <w:sdt>
              <w:sdtPr>
                <w:id w:val="-18440781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>
              <w:t xml:space="preserve">Н </w:t>
            </w:r>
            <w:sdt>
              <w:sdtPr>
                <w:id w:val="9247635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>
              <w:t>А</w:t>
            </w:r>
          </w:p>
        </w:tc>
        <w:tc>
          <w:tcPr>
            <w:tcW w:w="567" w:type="dxa"/>
          </w:tcPr>
          <w:p w14:paraId="396B2C83" w14:textId="77777777" w:rsidR="00EB2A92" w:rsidRPr="001F1277" w:rsidRDefault="00EB2A92" w:rsidP="00EA2062">
            <w:pPr>
              <w:pStyle w:val="--2"/>
            </w:pPr>
            <w:r>
              <w:t>МЕХ</w:t>
            </w:r>
          </w:p>
        </w:tc>
        <w:tc>
          <w:tcPr>
            <w:tcW w:w="3543" w:type="dxa"/>
            <w:gridSpan w:val="5"/>
          </w:tcPr>
          <w:p w14:paraId="5F97813E" w14:textId="77777777" w:rsidR="00EB2A92" w:rsidRPr="00E96B43" w:rsidRDefault="0059636C" w:rsidP="004D328F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 w:rsidRPr="00E96B43">
              <w:t>производственные столы</w:t>
            </w:r>
            <w:r w:rsidR="00EB2A92">
              <w:t xml:space="preserve"> </w:t>
            </w:r>
            <w:sdt>
              <w:sdt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>
              <w:t xml:space="preserve">Н </w:t>
            </w:r>
            <w:sdt>
              <w:sdtPr>
                <w:id w:val="357177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>
              <w:t>Д</w:t>
            </w:r>
          </w:p>
        </w:tc>
        <w:tc>
          <w:tcPr>
            <w:tcW w:w="571" w:type="dxa"/>
          </w:tcPr>
          <w:p w14:paraId="524617B1" w14:textId="77777777" w:rsidR="00EB2A92" w:rsidRPr="001A30F0" w:rsidRDefault="00EB2A92" w:rsidP="001A30F0">
            <w:pPr>
              <w:pStyle w:val="--2"/>
            </w:pPr>
            <w:r>
              <w:t>ПР</w:t>
            </w:r>
          </w:p>
        </w:tc>
        <w:tc>
          <w:tcPr>
            <w:tcW w:w="1284" w:type="dxa"/>
            <w:gridSpan w:val="2"/>
          </w:tcPr>
          <w:p w14:paraId="6139D433" w14:textId="1FAFCB28" w:rsidR="00EB2A92" w:rsidRDefault="0059636C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B2A92" w:rsidRPr="00461184">
              <w:t>овощерезк</w:t>
            </w:r>
            <w:r w:rsidR="00EB2A92">
              <w:t xml:space="preserve">и </w:t>
            </w:r>
          </w:p>
        </w:tc>
        <w:tc>
          <w:tcPr>
            <w:tcW w:w="1406" w:type="dxa"/>
            <w:gridSpan w:val="2"/>
          </w:tcPr>
          <w:p w14:paraId="6607B7EA" w14:textId="36117B6C" w:rsidR="00EB2A92" w:rsidRDefault="0059636C" w:rsidP="00262D97">
            <w:pPr>
              <w:pStyle w:val="--2"/>
            </w:pP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666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86661" w:rsidRPr="00461184">
              <w:t>овощечистк</w:t>
            </w:r>
            <w:r w:rsidR="00186661">
              <w:t>и</w:t>
            </w:r>
          </w:p>
        </w:tc>
        <w:tc>
          <w:tcPr>
            <w:tcW w:w="568" w:type="dxa"/>
          </w:tcPr>
          <w:p w14:paraId="51278B4F" w14:textId="77777777" w:rsidR="00EB2A92" w:rsidRPr="006854F0" w:rsidRDefault="00EB2A92" w:rsidP="001A30F0">
            <w:pPr>
              <w:pStyle w:val="--2"/>
            </w:pPr>
          </w:p>
        </w:tc>
      </w:tr>
      <w:tr w:rsidR="00EB2A92" w:rsidRPr="006854F0" w14:paraId="7EAA8FD5" w14:textId="77777777" w:rsidTr="00B6184E">
        <w:trPr>
          <w:trHeight w:val="183"/>
        </w:trPr>
        <w:tc>
          <w:tcPr>
            <w:tcW w:w="4257" w:type="dxa"/>
            <w:gridSpan w:val="21"/>
          </w:tcPr>
          <w:p w14:paraId="3F628A96" w14:textId="2A309BAA" w:rsidR="00EB2A92" w:rsidRPr="009D61E9" w:rsidRDefault="0059636C" w:rsidP="00EA2062">
            <w:pPr>
              <w:pStyle w:val="--2"/>
            </w:pPr>
            <w:sdt>
              <w:sdt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6066E">
              <w:t xml:space="preserve"> </w:t>
            </w:r>
            <w:r w:rsidR="00EB2A92">
              <w:t xml:space="preserve">водопроводные </w:t>
            </w:r>
            <w:r w:rsidR="00EB2A92" w:rsidRPr="009D61E9">
              <w:t>трубы</w:t>
            </w:r>
          </w:p>
        </w:tc>
        <w:tc>
          <w:tcPr>
            <w:tcW w:w="524" w:type="dxa"/>
          </w:tcPr>
          <w:p w14:paraId="426B664C" w14:textId="77777777" w:rsidR="00EB2A92" w:rsidRPr="009D61E9" w:rsidRDefault="00EB2A92" w:rsidP="00381B47">
            <w:pPr>
              <w:pStyle w:val="--2"/>
            </w:pPr>
            <w:r>
              <w:t>ПР</w:t>
            </w:r>
          </w:p>
        </w:tc>
        <w:tc>
          <w:tcPr>
            <w:tcW w:w="3724" w:type="dxa"/>
            <w:gridSpan w:val="9"/>
          </w:tcPr>
          <w:p w14:paraId="2D40483A" w14:textId="77777777" w:rsidR="00EB2A92" w:rsidRPr="001F1277" w:rsidRDefault="0059636C" w:rsidP="00EA2062">
            <w:pPr>
              <w:pStyle w:val="--2"/>
            </w:pPr>
            <w:sdt>
              <w:sdt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 w:rsidRPr="001F1277">
              <w:t>листы для выпечки</w:t>
            </w:r>
            <w:r w:rsidR="00EB2A92">
              <w:t xml:space="preserve"> </w:t>
            </w:r>
            <w:sdt>
              <w:sdtPr>
                <w:id w:val="-2097089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>
              <w:t xml:space="preserve">Н </w:t>
            </w:r>
            <w:sdt>
              <w:sdtPr>
                <w:id w:val="1087568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>
              <w:t>А</w:t>
            </w:r>
          </w:p>
        </w:tc>
        <w:tc>
          <w:tcPr>
            <w:tcW w:w="567" w:type="dxa"/>
          </w:tcPr>
          <w:p w14:paraId="161FB203" w14:textId="77777777" w:rsidR="00EB2A92" w:rsidRPr="001F1277" w:rsidRDefault="00EB2A92" w:rsidP="00EA2062">
            <w:pPr>
              <w:pStyle w:val="--2"/>
            </w:pPr>
            <w:r>
              <w:t>РУ</w:t>
            </w:r>
          </w:p>
        </w:tc>
        <w:tc>
          <w:tcPr>
            <w:tcW w:w="3543" w:type="dxa"/>
            <w:gridSpan w:val="5"/>
          </w:tcPr>
          <w:p w14:paraId="58FCE7DE" w14:textId="2D30332D" w:rsidR="00EB2A92" w:rsidRPr="00E96B43" w:rsidRDefault="0059636C" w:rsidP="004D328F">
            <w:pPr>
              <w:pStyle w:val="--2"/>
            </w:pPr>
            <w:sdt>
              <w:sdt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 w:rsidRPr="00E96B43">
              <w:t xml:space="preserve">весы </w:t>
            </w:r>
            <w:sdt>
              <w:sdt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 w:rsidRPr="00E96B43">
              <w:t xml:space="preserve">напольные </w:t>
            </w:r>
            <w:sdt>
              <w:sdt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>
              <w:t xml:space="preserve"> </w:t>
            </w:r>
            <w:r w:rsidR="00EB2A92" w:rsidRPr="00E96B43">
              <w:t>настольные</w:t>
            </w:r>
          </w:p>
        </w:tc>
        <w:tc>
          <w:tcPr>
            <w:tcW w:w="571" w:type="dxa"/>
          </w:tcPr>
          <w:p w14:paraId="79581420" w14:textId="77777777" w:rsidR="00EB2A92" w:rsidRPr="001A30F0" w:rsidRDefault="00EB2A92" w:rsidP="001A30F0">
            <w:pPr>
              <w:pStyle w:val="--2"/>
            </w:pPr>
            <w:r>
              <w:t>ПР</w:t>
            </w:r>
          </w:p>
        </w:tc>
        <w:tc>
          <w:tcPr>
            <w:tcW w:w="1568" w:type="dxa"/>
            <w:gridSpan w:val="3"/>
          </w:tcPr>
          <w:p w14:paraId="145EBB4A" w14:textId="46DFEF66" w:rsidR="00EB2A92" w:rsidRPr="00837888" w:rsidRDefault="0059636C" w:rsidP="00EA2062">
            <w:pPr>
              <w:pStyle w:val="--2"/>
            </w:pPr>
            <w:sdt>
              <w:sdtPr>
                <w:id w:val="4069652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 w:rsidRPr="0044600B">
              <w:t>измельчители</w:t>
            </w:r>
            <w:r w:rsidR="00EB2A92">
              <w:t xml:space="preserve"> </w:t>
            </w:r>
          </w:p>
        </w:tc>
        <w:tc>
          <w:tcPr>
            <w:tcW w:w="1122" w:type="dxa"/>
          </w:tcPr>
          <w:p w14:paraId="4308FFB8" w14:textId="17F007CE" w:rsidR="00EB2A92" w:rsidRPr="00837888" w:rsidRDefault="0059636C" w:rsidP="00EA2062">
            <w:pPr>
              <w:pStyle w:val="--2"/>
            </w:pPr>
            <w:sdt>
              <w:sdtPr>
                <w:id w:val="20386128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666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86661" w:rsidRPr="00461184">
              <w:t>слайсера</w:t>
            </w:r>
          </w:p>
        </w:tc>
        <w:tc>
          <w:tcPr>
            <w:tcW w:w="568" w:type="dxa"/>
          </w:tcPr>
          <w:p w14:paraId="4B47057E" w14:textId="77777777" w:rsidR="00EB2A92" w:rsidRPr="006854F0" w:rsidRDefault="00EB2A92" w:rsidP="001A30F0">
            <w:pPr>
              <w:pStyle w:val="--2"/>
            </w:pPr>
            <w:r>
              <w:t>ПР</w:t>
            </w:r>
          </w:p>
        </w:tc>
      </w:tr>
      <w:tr w:rsidR="00EB2A92" w:rsidRPr="006854F0" w14:paraId="6900AE82" w14:textId="77777777" w:rsidTr="00B6184E">
        <w:trPr>
          <w:trHeight w:val="183"/>
        </w:trPr>
        <w:tc>
          <w:tcPr>
            <w:tcW w:w="1428" w:type="dxa"/>
            <w:gridSpan w:val="7"/>
          </w:tcPr>
          <w:p w14:paraId="705CCF25" w14:textId="1CA524AA" w:rsidR="00EB2A92" w:rsidRDefault="0059636C" w:rsidP="00F225B7">
            <w:pPr>
              <w:pStyle w:val="--2"/>
            </w:pPr>
            <w:sdt>
              <w:sdt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>
              <w:t xml:space="preserve"> </w:t>
            </w:r>
            <w:r w:rsidR="00EB2A92" w:rsidRPr="009D61E9">
              <w:t>выключатели</w:t>
            </w:r>
            <w:r w:rsidR="00EB2A92">
              <w:t xml:space="preserve"> </w:t>
            </w:r>
          </w:p>
        </w:tc>
        <w:tc>
          <w:tcPr>
            <w:tcW w:w="1119" w:type="dxa"/>
            <w:gridSpan w:val="10"/>
          </w:tcPr>
          <w:p w14:paraId="1CD4DEC6" w14:textId="3A636019" w:rsidR="00EB2A92" w:rsidRDefault="0059636C" w:rsidP="00F225B7">
            <w:pPr>
              <w:pStyle w:val="--2"/>
            </w:pPr>
            <w:sdt>
              <w:sdt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528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>
              <w:t xml:space="preserve"> </w:t>
            </w:r>
            <w:r w:rsidR="00EB2A92" w:rsidRPr="009D61E9">
              <w:t>розетки</w:t>
            </w:r>
          </w:p>
        </w:tc>
        <w:tc>
          <w:tcPr>
            <w:tcW w:w="1710" w:type="dxa"/>
            <w:gridSpan w:val="4"/>
          </w:tcPr>
          <w:p w14:paraId="65A95F33" w14:textId="7713EE05" w:rsidR="00EB2A92" w:rsidRDefault="0059636C" w:rsidP="00F225B7">
            <w:pPr>
              <w:pStyle w:val="--2"/>
            </w:pPr>
            <w:sdt>
              <w:sdt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B2A92"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9D61E9" w:rsidRDefault="00EB2A92" w:rsidP="00381B47">
            <w:pPr>
              <w:pStyle w:val="--2"/>
            </w:pPr>
            <w:r>
              <w:t>ПР</w:t>
            </w:r>
          </w:p>
        </w:tc>
        <w:tc>
          <w:tcPr>
            <w:tcW w:w="3724" w:type="dxa"/>
            <w:gridSpan w:val="9"/>
          </w:tcPr>
          <w:p w14:paraId="5C97FB54" w14:textId="2BBC6008" w:rsidR="00EB2A92" w:rsidRDefault="0059636C" w:rsidP="00EA2062">
            <w:pPr>
              <w:pStyle w:val="--2"/>
            </w:pPr>
            <w:sdt>
              <w:sdt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 w:rsidRPr="001F1277">
              <w:t>съёмные детали</w:t>
            </w:r>
            <w:r w:rsidR="00EB2A92">
              <w:t xml:space="preserve"> оборудования</w:t>
            </w:r>
            <w:r w:rsidR="00EB2A92" w:rsidRPr="001F1277">
              <w:t xml:space="preserve"> </w:t>
            </w:r>
            <w:sdt>
              <w:sdtPr>
                <w:id w:val="-608587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>
              <w:t xml:space="preserve">Н </w:t>
            </w:r>
            <w:sdt>
              <w:sdt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234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>
              <w:t>А</w:t>
            </w:r>
          </w:p>
        </w:tc>
        <w:tc>
          <w:tcPr>
            <w:tcW w:w="567" w:type="dxa"/>
          </w:tcPr>
          <w:p w14:paraId="4D91BC80" w14:textId="77777777" w:rsidR="00EB2A92" w:rsidRPr="001F1277" w:rsidRDefault="00EB2A92" w:rsidP="00EA2062">
            <w:pPr>
              <w:pStyle w:val="--2"/>
            </w:pPr>
            <w:r>
              <w:t>РУ</w:t>
            </w:r>
          </w:p>
        </w:tc>
        <w:tc>
          <w:tcPr>
            <w:tcW w:w="1430" w:type="dxa"/>
            <w:gridSpan w:val="2"/>
            <w:vAlign w:val="bottom"/>
          </w:tcPr>
          <w:p w14:paraId="010724D9" w14:textId="6179E02C" w:rsidR="00EB2A92" w:rsidRPr="0044600B" w:rsidRDefault="0059636C" w:rsidP="004D328F">
            <w:pPr>
              <w:pStyle w:val="--2"/>
            </w:pPr>
            <w:sdt>
              <w:sdtPr>
                <w:id w:val="11075404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 w:rsidRPr="0044600B">
              <w:t>блендеры</w:t>
            </w:r>
            <w:r w:rsidR="00EB2A92">
              <w:t xml:space="preserve"> </w:t>
            </w:r>
          </w:p>
        </w:tc>
        <w:tc>
          <w:tcPr>
            <w:tcW w:w="2113" w:type="dxa"/>
            <w:gridSpan w:val="3"/>
            <w:vAlign w:val="bottom"/>
          </w:tcPr>
          <w:p w14:paraId="6AF9656C" w14:textId="28DE751C" w:rsidR="00EB2A92" w:rsidRPr="0044600B" w:rsidRDefault="0059636C" w:rsidP="004D328F">
            <w:pPr>
              <w:pStyle w:val="--2"/>
            </w:pP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666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86661" w:rsidRPr="00461184">
              <w:t>миксеры плане</w:t>
            </w:r>
            <w:r w:rsidR="00186661">
              <w:t>тарные</w:t>
            </w:r>
          </w:p>
        </w:tc>
        <w:tc>
          <w:tcPr>
            <w:tcW w:w="571" w:type="dxa"/>
          </w:tcPr>
          <w:p w14:paraId="7CB4C1CA" w14:textId="77777777" w:rsidR="00EB2A92" w:rsidRPr="001A30F0" w:rsidRDefault="00EB2A92" w:rsidP="001A30F0">
            <w:pPr>
              <w:pStyle w:val="--2"/>
            </w:pPr>
            <w:r>
              <w:t>ПР</w:t>
            </w:r>
          </w:p>
        </w:tc>
        <w:tc>
          <w:tcPr>
            <w:tcW w:w="2690" w:type="dxa"/>
            <w:gridSpan w:val="4"/>
          </w:tcPr>
          <w:p w14:paraId="3D7B4F67" w14:textId="77777777" w:rsidR="00EB2A92" w:rsidRDefault="0059636C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B2A92" w:rsidRPr="00461184">
              <w:t>протирочные машины</w:t>
            </w:r>
          </w:p>
        </w:tc>
        <w:tc>
          <w:tcPr>
            <w:tcW w:w="568" w:type="dxa"/>
          </w:tcPr>
          <w:p w14:paraId="3EA20759" w14:textId="77777777" w:rsidR="00EB2A92" w:rsidRPr="006854F0" w:rsidRDefault="00EB2A92" w:rsidP="001A30F0">
            <w:pPr>
              <w:pStyle w:val="--2"/>
            </w:pPr>
          </w:p>
        </w:tc>
      </w:tr>
      <w:tr w:rsidR="00EB2A92" w:rsidRPr="006854F0" w14:paraId="6E65DCD0" w14:textId="77777777" w:rsidTr="00B6184E">
        <w:trPr>
          <w:trHeight w:val="183"/>
        </w:trPr>
        <w:tc>
          <w:tcPr>
            <w:tcW w:w="1702" w:type="dxa"/>
            <w:gridSpan w:val="10"/>
          </w:tcPr>
          <w:p w14:paraId="5A338E83" w14:textId="25848624" w:rsidR="00EB2A92" w:rsidRPr="009D61E9" w:rsidRDefault="0059636C" w:rsidP="00EA2062">
            <w:pPr>
              <w:pStyle w:val="--2"/>
            </w:pPr>
            <w:sdt>
              <w:sdt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 w:rsidRPr="009D61E9">
              <w:t xml:space="preserve"> окна внеш</w:t>
            </w:r>
            <w:r w:rsidR="00EB2A92">
              <w:t>ние</w:t>
            </w:r>
          </w:p>
        </w:tc>
        <w:tc>
          <w:tcPr>
            <w:tcW w:w="2555" w:type="dxa"/>
            <w:gridSpan w:val="11"/>
          </w:tcPr>
          <w:p w14:paraId="47C7CA54" w14:textId="23C47008" w:rsidR="00EB2A92" w:rsidRPr="009D61E9" w:rsidRDefault="0059636C" w:rsidP="00EA2062">
            <w:pPr>
              <w:pStyle w:val="--2"/>
            </w:pP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B2A92"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9D61E9" w:rsidRDefault="00EB2A92" w:rsidP="00381B47">
            <w:pPr>
              <w:pStyle w:val="--2"/>
            </w:pPr>
            <w:r>
              <w:t>ПР</w:t>
            </w:r>
          </w:p>
        </w:tc>
        <w:tc>
          <w:tcPr>
            <w:tcW w:w="3724" w:type="dxa"/>
            <w:gridSpan w:val="9"/>
          </w:tcPr>
          <w:p w14:paraId="1D4E5132" w14:textId="11A305F1" w:rsidR="00EB2A92" w:rsidRPr="001F1277" w:rsidRDefault="0059636C" w:rsidP="00EA2062">
            <w:pPr>
              <w:pStyle w:val="--2"/>
            </w:pPr>
            <w:sdt>
              <w:sdtPr>
                <w:id w:val="-15277933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>
              <w:t>силапеновые коврики</w:t>
            </w:r>
          </w:p>
        </w:tc>
        <w:tc>
          <w:tcPr>
            <w:tcW w:w="567" w:type="dxa"/>
          </w:tcPr>
          <w:p w14:paraId="608DA442" w14:textId="77777777" w:rsidR="00EB2A92" w:rsidRPr="001F1277" w:rsidRDefault="00EB2A92" w:rsidP="00EA2062">
            <w:pPr>
              <w:pStyle w:val="--2"/>
            </w:pPr>
            <w:r>
              <w:t>РУ</w:t>
            </w:r>
          </w:p>
        </w:tc>
        <w:tc>
          <w:tcPr>
            <w:tcW w:w="1572" w:type="dxa"/>
            <w:gridSpan w:val="3"/>
            <w:vAlign w:val="center"/>
          </w:tcPr>
          <w:p w14:paraId="75A7DCBF" w14:textId="64B3CCCE" w:rsidR="00EB2A92" w:rsidRPr="0044600B" w:rsidRDefault="0059636C" w:rsidP="00B60430">
            <w:pPr>
              <w:pStyle w:val="--2"/>
            </w:pPr>
            <w:sdt>
              <w:sdtPr>
                <w:id w:val="1907958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 w:rsidRPr="0044600B">
              <w:t>бисквиторезки</w:t>
            </w:r>
            <w:r w:rsidR="00EB2A92" w:rsidRPr="00B60430">
              <w:t xml:space="preserve"> </w:t>
            </w:r>
          </w:p>
        </w:tc>
        <w:tc>
          <w:tcPr>
            <w:tcW w:w="1971" w:type="dxa"/>
            <w:gridSpan w:val="2"/>
            <w:tcMar>
              <w:left w:w="0" w:type="dxa"/>
              <w:right w:w="0" w:type="dxa"/>
            </w:tcMar>
            <w:vAlign w:val="center"/>
          </w:tcPr>
          <w:p w14:paraId="34E3618D" w14:textId="60C4E53C" w:rsidR="00EB2A92" w:rsidRPr="0044600B" w:rsidRDefault="0059636C" w:rsidP="00B60430">
            <w:pPr>
              <w:pStyle w:val="--2"/>
            </w:pPr>
            <w:sdt>
              <w:sdtPr>
                <w:id w:val="-8330687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666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86661" w:rsidRPr="00B60430">
              <w:t xml:space="preserve"> </w:t>
            </w:r>
            <w:r w:rsidR="00186661">
              <w:t>отсадочные машины</w:t>
            </w:r>
          </w:p>
        </w:tc>
        <w:tc>
          <w:tcPr>
            <w:tcW w:w="571" w:type="dxa"/>
          </w:tcPr>
          <w:p w14:paraId="12223571" w14:textId="77777777" w:rsidR="00EB2A92" w:rsidRPr="00C728D3" w:rsidRDefault="00EB2A92" w:rsidP="00C728D3">
            <w:pPr>
              <w:pStyle w:val="--2"/>
              <w:tabs>
                <w:tab w:val="left" w:pos="1593"/>
              </w:tabs>
            </w:pPr>
            <w:r>
              <w:t>ПР</w:t>
            </w:r>
          </w:p>
        </w:tc>
        <w:tc>
          <w:tcPr>
            <w:tcW w:w="2690" w:type="dxa"/>
            <w:gridSpan w:val="4"/>
          </w:tcPr>
          <w:p w14:paraId="4568F403" w14:textId="77777777" w:rsidR="00EB2A92" w:rsidRPr="00837888" w:rsidRDefault="0059636C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B2A92" w:rsidRPr="0044600B">
              <w:t>картофелечистки</w:t>
            </w:r>
          </w:p>
        </w:tc>
        <w:tc>
          <w:tcPr>
            <w:tcW w:w="568" w:type="dxa"/>
          </w:tcPr>
          <w:p w14:paraId="6665E743" w14:textId="77777777" w:rsidR="00EB2A92" w:rsidRPr="006854F0" w:rsidRDefault="00EB2A92" w:rsidP="001A30F0">
            <w:pPr>
              <w:pStyle w:val="--2"/>
            </w:pPr>
          </w:p>
        </w:tc>
      </w:tr>
      <w:tr w:rsidR="00EB2A92" w:rsidRPr="006854F0" w14:paraId="0E9AEC68" w14:textId="77777777" w:rsidTr="00B6184E">
        <w:trPr>
          <w:trHeight w:val="183"/>
        </w:trPr>
        <w:tc>
          <w:tcPr>
            <w:tcW w:w="1651" w:type="dxa"/>
            <w:gridSpan w:val="8"/>
          </w:tcPr>
          <w:p w14:paraId="54D511D8" w14:textId="38AB99C3" w:rsidR="00EB2A92" w:rsidRPr="009D61E9" w:rsidRDefault="0059636C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 w:rsidRPr="009D61E9">
              <w:t xml:space="preserve"> электрощиты</w:t>
            </w:r>
          </w:p>
        </w:tc>
        <w:tc>
          <w:tcPr>
            <w:tcW w:w="2606" w:type="dxa"/>
            <w:gridSpan w:val="13"/>
          </w:tcPr>
          <w:p w14:paraId="3B6D0B92" w14:textId="77777777" w:rsidR="00EB2A92" w:rsidRPr="009D61E9" w:rsidRDefault="0059636C" w:rsidP="009A1C2C">
            <w:pPr>
              <w:pStyle w:val="--2"/>
              <w:tabs>
                <w:tab w:val="left" w:pos="1877"/>
              </w:tabs>
              <w:ind w:left="199"/>
            </w:pPr>
            <w:sdt>
              <w:sdt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B2A92" w:rsidRPr="009D61E9"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9D61E9" w:rsidRDefault="00EB2A92" w:rsidP="00381B47">
            <w:pPr>
              <w:pStyle w:val="--2"/>
              <w:tabs>
                <w:tab w:val="left" w:pos="1877"/>
              </w:tabs>
            </w:pPr>
            <w:r>
              <w:t>ПР</w:t>
            </w:r>
          </w:p>
        </w:tc>
        <w:tc>
          <w:tcPr>
            <w:tcW w:w="3724" w:type="dxa"/>
            <w:gridSpan w:val="9"/>
          </w:tcPr>
          <w:p w14:paraId="4B313C67" w14:textId="77777777" w:rsidR="00EB2A92" w:rsidRPr="001F1277" w:rsidRDefault="0059636C" w:rsidP="00EA2062">
            <w:pPr>
              <w:pStyle w:val="--2"/>
            </w:pPr>
            <w:sdt>
              <w:sdtPr>
                <w:id w:val="59729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 w:rsidRPr="001F1277">
              <w:t>внутрицеховая тара (вёдра, ящики)</w:t>
            </w:r>
          </w:p>
        </w:tc>
        <w:tc>
          <w:tcPr>
            <w:tcW w:w="567" w:type="dxa"/>
          </w:tcPr>
          <w:p w14:paraId="3AE71269" w14:textId="77777777" w:rsidR="00EB2A92" w:rsidRPr="001F1277" w:rsidRDefault="00EB2A92" w:rsidP="00EA2062">
            <w:pPr>
              <w:pStyle w:val="--2"/>
            </w:pPr>
            <w:r>
              <w:t>МЕХ</w:t>
            </w:r>
          </w:p>
        </w:tc>
        <w:tc>
          <w:tcPr>
            <w:tcW w:w="1572" w:type="dxa"/>
            <w:gridSpan w:val="3"/>
            <w:vAlign w:val="bottom"/>
          </w:tcPr>
          <w:p w14:paraId="0276E9FC" w14:textId="50D8D00D" w:rsidR="00EB2A92" w:rsidRPr="0044600B" w:rsidRDefault="0059636C" w:rsidP="004D328F">
            <w:pPr>
              <w:pStyle w:val="--2"/>
            </w:pPr>
            <w:sdt>
              <w:sdt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 w:rsidRPr="00461184">
              <w:t>тестомес</w:t>
            </w:r>
            <w:r w:rsidR="00EB2A92">
              <w:t xml:space="preserve">ы </w:t>
            </w:r>
          </w:p>
        </w:tc>
        <w:tc>
          <w:tcPr>
            <w:tcW w:w="1971" w:type="dxa"/>
            <w:gridSpan w:val="2"/>
            <w:vAlign w:val="bottom"/>
          </w:tcPr>
          <w:p w14:paraId="4DBA1B90" w14:textId="28B26F72" w:rsidR="00EB2A92" w:rsidRPr="0044600B" w:rsidRDefault="0059636C" w:rsidP="004D328F">
            <w:pPr>
              <w:pStyle w:val="--2"/>
            </w:pPr>
            <w:sdt>
              <w:sdtPr>
                <w:id w:val="-20946159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666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86661">
              <w:t xml:space="preserve"> </w:t>
            </w:r>
            <w:r w:rsidR="00186661" w:rsidRPr="00461184">
              <w:t>тестоделители</w:t>
            </w:r>
          </w:p>
        </w:tc>
        <w:tc>
          <w:tcPr>
            <w:tcW w:w="571" w:type="dxa"/>
          </w:tcPr>
          <w:p w14:paraId="77C03FD9" w14:textId="77777777" w:rsidR="00EB2A92" w:rsidRPr="001A30F0" w:rsidRDefault="00EB2A92" w:rsidP="001A30F0">
            <w:pPr>
              <w:pStyle w:val="--2"/>
            </w:pPr>
            <w:r>
              <w:t>ПР</w:t>
            </w:r>
          </w:p>
        </w:tc>
        <w:tc>
          <w:tcPr>
            <w:tcW w:w="2690" w:type="dxa"/>
            <w:gridSpan w:val="4"/>
          </w:tcPr>
          <w:p w14:paraId="255E4E30" w14:textId="77777777" w:rsidR="00EB2A92" w:rsidRPr="00837888" w:rsidRDefault="0059636C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B2A92" w:rsidRPr="0024394C">
              <w:t>депозитор волюметрический</w:t>
            </w:r>
          </w:p>
        </w:tc>
        <w:tc>
          <w:tcPr>
            <w:tcW w:w="568" w:type="dxa"/>
          </w:tcPr>
          <w:p w14:paraId="2DEA3FB6" w14:textId="77777777" w:rsidR="00EB2A92" w:rsidRPr="006854F0" w:rsidRDefault="00EB2A92" w:rsidP="001A30F0">
            <w:pPr>
              <w:pStyle w:val="--2"/>
            </w:pPr>
          </w:p>
        </w:tc>
      </w:tr>
      <w:tr w:rsidR="00EB2A92" w:rsidRPr="006854F0" w14:paraId="18B42369" w14:textId="77777777" w:rsidTr="00B6184E">
        <w:trPr>
          <w:trHeight w:val="183"/>
        </w:trPr>
        <w:tc>
          <w:tcPr>
            <w:tcW w:w="2407" w:type="dxa"/>
            <w:gridSpan w:val="16"/>
          </w:tcPr>
          <w:p w14:paraId="686C099A" w14:textId="25D09436" w:rsidR="00EB2A92" w:rsidRPr="009D61E9" w:rsidRDefault="0059636C" w:rsidP="00EA2062">
            <w:pPr>
              <w:pStyle w:val="--2"/>
            </w:pPr>
            <w:sdt>
              <w:sdt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6066E">
              <w:t xml:space="preserve"> </w:t>
            </w:r>
            <w:r w:rsidR="00EB2A92" w:rsidRPr="009D61E9">
              <w:t>отопительные приборы</w:t>
            </w:r>
            <w:r w:rsidR="00EB2A92">
              <w:t xml:space="preserve"> </w:t>
            </w:r>
          </w:p>
        </w:tc>
        <w:tc>
          <w:tcPr>
            <w:tcW w:w="1850" w:type="dxa"/>
            <w:gridSpan w:val="5"/>
          </w:tcPr>
          <w:p w14:paraId="0DFCA873" w14:textId="1C3284C6" w:rsidR="00EB2A92" w:rsidRPr="009D61E9" w:rsidRDefault="0059636C" w:rsidP="00EA2062">
            <w:pPr>
              <w:pStyle w:val="--2"/>
            </w:pPr>
            <w:sdt>
              <w:sdtPr>
                <w:id w:val="-11773407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 w:rsidRPr="009D61E9">
              <w:t xml:space="preserve"> бойлер</w:t>
            </w:r>
            <w:r w:rsidR="00EB2A92">
              <w:t>а</w:t>
            </w:r>
          </w:p>
        </w:tc>
        <w:tc>
          <w:tcPr>
            <w:tcW w:w="524" w:type="dxa"/>
          </w:tcPr>
          <w:p w14:paraId="13B93F27" w14:textId="69BCE07A" w:rsidR="00EB2A92" w:rsidRPr="009D61E9" w:rsidRDefault="00EB2A92" w:rsidP="00381B47">
            <w:pPr>
              <w:pStyle w:val="--2"/>
            </w:pPr>
            <w:r>
              <w:t>ПР</w:t>
            </w:r>
          </w:p>
        </w:tc>
        <w:tc>
          <w:tcPr>
            <w:tcW w:w="1610" w:type="dxa"/>
            <w:gridSpan w:val="3"/>
          </w:tcPr>
          <w:p w14:paraId="592B985A" w14:textId="47734F31" w:rsidR="00EB2A92" w:rsidRPr="001F1277" w:rsidRDefault="0059636C" w:rsidP="00EA2062">
            <w:pPr>
              <w:pStyle w:val="--2"/>
            </w:pPr>
            <w:sdt>
              <w:sdtPr>
                <w:id w:val="7708155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 w:rsidRPr="001F1277">
              <w:t>дежи</w:t>
            </w:r>
            <w:r w:rsidR="00EB2A92">
              <w:t xml:space="preserve"> </w:t>
            </w:r>
          </w:p>
        </w:tc>
        <w:tc>
          <w:tcPr>
            <w:tcW w:w="2114" w:type="dxa"/>
            <w:gridSpan w:val="6"/>
          </w:tcPr>
          <w:p w14:paraId="44B8655A" w14:textId="2DB1F161" w:rsidR="00EB2A92" w:rsidRPr="001F1277" w:rsidRDefault="0059636C" w:rsidP="00EA2062">
            <w:pPr>
              <w:pStyle w:val="--2"/>
            </w:pPr>
            <w:sdt>
              <w:sdt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B2A92" w:rsidRPr="001F1277">
              <w:t xml:space="preserve"> </w:t>
            </w:r>
            <w:r w:rsidR="00EB2A92">
              <w:t>передвижные ёмкости</w:t>
            </w:r>
          </w:p>
        </w:tc>
        <w:tc>
          <w:tcPr>
            <w:tcW w:w="567" w:type="dxa"/>
          </w:tcPr>
          <w:p w14:paraId="711511A6" w14:textId="77777777" w:rsidR="00EB2A92" w:rsidRPr="001F1277" w:rsidRDefault="00EB2A92" w:rsidP="00EA2062">
            <w:pPr>
              <w:pStyle w:val="--2"/>
            </w:pPr>
            <w:r>
              <w:t>РУ</w:t>
            </w:r>
          </w:p>
        </w:tc>
        <w:tc>
          <w:tcPr>
            <w:tcW w:w="1714" w:type="dxa"/>
            <w:gridSpan w:val="4"/>
            <w:tcMar>
              <w:right w:w="0" w:type="dxa"/>
            </w:tcMar>
            <w:vAlign w:val="center"/>
          </w:tcPr>
          <w:p w14:paraId="72698839" w14:textId="4C8D4E1A" w:rsidR="00EB2A92" w:rsidRPr="0044600B" w:rsidRDefault="0059636C" w:rsidP="004D328F">
            <w:pPr>
              <w:pStyle w:val="--2"/>
            </w:pPr>
            <w:sdt>
              <w:sdtPr>
                <w:id w:val="-482389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666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>
              <w:t>т</w:t>
            </w:r>
            <w:r w:rsidR="00EB2A92" w:rsidRPr="0044600B">
              <w:t>естоокруглители</w:t>
            </w:r>
            <w:r w:rsidR="00EB2A92">
              <w:t xml:space="preserve"> </w:t>
            </w:r>
          </w:p>
        </w:tc>
        <w:tc>
          <w:tcPr>
            <w:tcW w:w="1829" w:type="dxa"/>
            <w:tcMar>
              <w:left w:w="0" w:type="dxa"/>
              <w:right w:w="0" w:type="dxa"/>
            </w:tcMar>
            <w:vAlign w:val="center"/>
          </w:tcPr>
          <w:p w14:paraId="5052F2FB" w14:textId="755907B7" w:rsidR="00EB2A92" w:rsidRPr="0044600B" w:rsidRDefault="0059636C" w:rsidP="004D328F">
            <w:pPr>
              <w:pStyle w:val="--2"/>
            </w:pP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666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86661">
              <w:t>тестораскатки</w:t>
            </w:r>
          </w:p>
        </w:tc>
        <w:tc>
          <w:tcPr>
            <w:tcW w:w="571" w:type="dxa"/>
          </w:tcPr>
          <w:p w14:paraId="194073C2" w14:textId="77777777" w:rsidR="00EB2A92" w:rsidRPr="001A30F0" w:rsidRDefault="00EB2A92" w:rsidP="001A30F0">
            <w:pPr>
              <w:pStyle w:val="--2"/>
            </w:pPr>
            <w:r>
              <w:t>ПР</w:t>
            </w:r>
          </w:p>
        </w:tc>
        <w:tc>
          <w:tcPr>
            <w:tcW w:w="2690" w:type="dxa"/>
            <w:gridSpan w:val="4"/>
            <w:vAlign w:val="center"/>
          </w:tcPr>
          <w:p w14:paraId="58A59485" w14:textId="77777777" w:rsidR="00EB2A92" w:rsidRPr="0044600B" w:rsidRDefault="0059636C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B2A92">
              <w:t>металлодетектор</w:t>
            </w:r>
          </w:p>
        </w:tc>
        <w:tc>
          <w:tcPr>
            <w:tcW w:w="568" w:type="dxa"/>
          </w:tcPr>
          <w:p w14:paraId="633F9140" w14:textId="77777777" w:rsidR="00EB2A92" w:rsidRPr="006854F0" w:rsidRDefault="00EB2A92" w:rsidP="001A30F0">
            <w:pPr>
              <w:pStyle w:val="--2"/>
            </w:pPr>
          </w:p>
        </w:tc>
      </w:tr>
      <w:tr w:rsidR="009A1C2C" w:rsidRPr="006854F0" w14:paraId="1D2163AA" w14:textId="77777777" w:rsidTr="00B6184E">
        <w:trPr>
          <w:trHeight w:val="183"/>
        </w:trPr>
        <w:tc>
          <w:tcPr>
            <w:tcW w:w="1137" w:type="dxa"/>
            <w:gridSpan w:val="4"/>
          </w:tcPr>
          <w:p w14:paraId="51BF40D8" w14:textId="586C4D73" w:rsidR="009A1C2C" w:rsidRPr="009D61E9" w:rsidRDefault="0059636C" w:rsidP="00753F79">
            <w:pPr>
              <w:pStyle w:val="--2"/>
            </w:pPr>
            <w:sdt>
              <w:sdt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6066E">
              <w:t xml:space="preserve"> </w:t>
            </w:r>
            <w:r w:rsidR="009A1C2C" w:rsidRPr="009272CB">
              <w:t>двери</w:t>
            </w:r>
          </w:p>
        </w:tc>
        <w:tc>
          <w:tcPr>
            <w:tcW w:w="3120" w:type="dxa"/>
            <w:gridSpan w:val="17"/>
          </w:tcPr>
          <w:p w14:paraId="16970DF6" w14:textId="1AF395AA" w:rsidR="009A1C2C" w:rsidRPr="009D61E9" w:rsidRDefault="0059636C" w:rsidP="00753F79">
            <w:pPr>
              <w:pStyle w:val="--2"/>
            </w:pPr>
            <w:sdt>
              <w:sdt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9A1C2C" w:rsidRPr="009272CB">
              <w:t xml:space="preserve"> ворота/роллета</w:t>
            </w:r>
            <w:r w:rsidR="00122615"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9D61E9" w:rsidRDefault="009A1C2C" w:rsidP="00381B47">
            <w:pPr>
              <w:pStyle w:val="--2"/>
            </w:pPr>
            <w:r>
              <w:t>ПР</w:t>
            </w:r>
          </w:p>
        </w:tc>
        <w:tc>
          <w:tcPr>
            <w:tcW w:w="3724" w:type="dxa"/>
            <w:gridSpan w:val="9"/>
          </w:tcPr>
          <w:p w14:paraId="54530872" w14:textId="77777777" w:rsidR="009A1C2C" w:rsidRPr="001F1277" w:rsidRDefault="0059636C" w:rsidP="00F225B7">
            <w:pPr>
              <w:pStyle w:val="--2"/>
            </w:pPr>
            <w:sdt>
              <w:sdtPr>
                <w:id w:val="-7282181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A1C2C" w:rsidRPr="001F1277">
              <w:t xml:space="preserve">ёмкости для </w:t>
            </w:r>
            <w:r w:rsidR="009A1C2C">
              <w:t>перетаривания</w:t>
            </w:r>
          </w:p>
        </w:tc>
        <w:tc>
          <w:tcPr>
            <w:tcW w:w="567" w:type="dxa"/>
          </w:tcPr>
          <w:p w14:paraId="1077DBAD" w14:textId="77777777" w:rsidR="009A1C2C" w:rsidRPr="001F1277" w:rsidRDefault="009A1C2C" w:rsidP="00EA2062">
            <w:pPr>
              <w:pStyle w:val="--2"/>
            </w:pPr>
            <w:r>
              <w:t>РУ</w:t>
            </w:r>
          </w:p>
        </w:tc>
        <w:tc>
          <w:tcPr>
            <w:tcW w:w="3543" w:type="dxa"/>
            <w:gridSpan w:val="5"/>
            <w:vAlign w:val="center"/>
          </w:tcPr>
          <w:p w14:paraId="613342A7" w14:textId="77777777" w:rsidR="009A1C2C" w:rsidRPr="0044600B" w:rsidRDefault="0059636C" w:rsidP="004D328F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A1C2C" w:rsidRPr="00461184">
              <w:t>пресс</w:t>
            </w:r>
            <w:r w:rsidR="009A1C2C">
              <w:t>ы</w:t>
            </w:r>
            <w:r w:rsidR="009A1C2C" w:rsidRPr="00461184">
              <w:t xml:space="preserve"> для теста</w:t>
            </w:r>
          </w:p>
        </w:tc>
        <w:tc>
          <w:tcPr>
            <w:tcW w:w="571" w:type="dxa"/>
          </w:tcPr>
          <w:p w14:paraId="0690F376" w14:textId="77777777" w:rsidR="009A1C2C" w:rsidRPr="001A30F0" w:rsidRDefault="009A1C2C" w:rsidP="00F86F0C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01D8B3D6" w14:textId="77777777" w:rsidR="009A1C2C" w:rsidRPr="00461184" w:rsidRDefault="0059636C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7177D488" w14:textId="77777777" w:rsidR="009A1C2C" w:rsidRPr="006854F0" w:rsidRDefault="009A1C2C" w:rsidP="001A30F0">
            <w:pPr>
              <w:pStyle w:val="--2"/>
            </w:pPr>
          </w:p>
        </w:tc>
      </w:tr>
      <w:tr w:rsidR="009A1C2C" w:rsidRPr="006854F0" w14:paraId="1D8A616C" w14:textId="77777777" w:rsidTr="00B6184E">
        <w:trPr>
          <w:trHeight w:val="183"/>
        </w:trPr>
        <w:tc>
          <w:tcPr>
            <w:tcW w:w="1702" w:type="dxa"/>
            <w:gridSpan w:val="10"/>
          </w:tcPr>
          <w:p w14:paraId="24F93DB6" w14:textId="4DE42911" w:rsidR="009A1C2C" w:rsidRDefault="0059636C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6066E">
              <w:t xml:space="preserve"> </w:t>
            </w:r>
            <w:r w:rsidR="009A1C2C" w:rsidRPr="00185A34">
              <w:t>завесы ПВХ</w:t>
            </w:r>
            <w:r w:rsidR="009A1C2C">
              <w:t xml:space="preserve"> </w:t>
            </w:r>
          </w:p>
        </w:tc>
        <w:tc>
          <w:tcPr>
            <w:tcW w:w="2555" w:type="dxa"/>
            <w:gridSpan w:val="11"/>
          </w:tcPr>
          <w:p w14:paraId="264DBF4E" w14:textId="23F11721" w:rsidR="009A1C2C" w:rsidRDefault="0059636C" w:rsidP="00753F79">
            <w:pPr>
              <w:pStyle w:val="--2"/>
            </w:pP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21C8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221C8" w:rsidRPr="00185A34">
              <w:t xml:space="preserve"> завесы </w:t>
            </w:r>
            <w:r w:rsidR="007221C8">
              <w:t>тепловые</w:t>
            </w:r>
          </w:p>
        </w:tc>
        <w:tc>
          <w:tcPr>
            <w:tcW w:w="524" w:type="dxa"/>
          </w:tcPr>
          <w:p w14:paraId="08C13780" w14:textId="434E1A24" w:rsidR="009A1C2C" w:rsidRPr="009D61E9" w:rsidRDefault="009A1C2C" w:rsidP="00381B47">
            <w:pPr>
              <w:pStyle w:val="--2"/>
            </w:pPr>
          </w:p>
        </w:tc>
        <w:tc>
          <w:tcPr>
            <w:tcW w:w="3724" w:type="dxa"/>
            <w:gridSpan w:val="9"/>
          </w:tcPr>
          <w:p w14:paraId="777AEECE" w14:textId="77777777" w:rsidR="009A1C2C" w:rsidRDefault="0059636C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A1C2C">
              <w:t>корзины для расстойки теста</w:t>
            </w:r>
          </w:p>
        </w:tc>
        <w:tc>
          <w:tcPr>
            <w:tcW w:w="567" w:type="dxa"/>
          </w:tcPr>
          <w:p w14:paraId="422855B6" w14:textId="77777777" w:rsidR="009A1C2C" w:rsidRPr="001F1277" w:rsidRDefault="009A1C2C" w:rsidP="00EA2062">
            <w:pPr>
              <w:pStyle w:val="--2"/>
            </w:pPr>
          </w:p>
        </w:tc>
        <w:tc>
          <w:tcPr>
            <w:tcW w:w="3543" w:type="dxa"/>
            <w:gridSpan w:val="5"/>
            <w:vAlign w:val="center"/>
          </w:tcPr>
          <w:p w14:paraId="206D1125" w14:textId="77777777" w:rsidR="009A1C2C" w:rsidRPr="0044600B" w:rsidRDefault="0059636C" w:rsidP="004D328F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A1C2C" w:rsidRPr="00461184">
              <w:t>тарталетницы</w:t>
            </w:r>
          </w:p>
        </w:tc>
        <w:tc>
          <w:tcPr>
            <w:tcW w:w="571" w:type="dxa"/>
          </w:tcPr>
          <w:p w14:paraId="13376CBF" w14:textId="77777777" w:rsidR="009A1C2C" w:rsidRPr="001A30F0" w:rsidRDefault="009A1C2C" w:rsidP="00F86F0C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5053869F" w14:textId="77777777" w:rsidR="009A1C2C" w:rsidRDefault="0059636C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F60542F" w14:textId="77777777" w:rsidR="009A1C2C" w:rsidRPr="006854F0" w:rsidRDefault="009A1C2C" w:rsidP="001A30F0">
            <w:pPr>
              <w:pStyle w:val="--2"/>
            </w:pPr>
          </w:p>
        </w:tc>
      </w:tr>
      <w:tr w:rsidR="00C728D3" w:rsidRPr="006854F0" w14:paraId="12B09F65" w14:textId="77777777" w:rsidTr="00B6184E">
        <w:trPr>
          <w:trHeight w:val="183"/>
        </w:trPr>
        <w:tc>
          <w:tcPr>
            <w:tcW w:w="4257" w:type="dxa"/>
            <w:gridSpan w:val="21"/>
          </w:tcPr>
          <w:p w14:paraId="60C8379C" w14:textId="4508476B" w:rsidR="00C728D3" w:rsidRPr="00185A34" w:rsidRDefault="0059636C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6066E">
              <w:t xml:space="preserve"> </w:t>
            </w:r>
            <w:r w:rsidR="00C728D3">
              <w:t>демосистема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4" w:type="dxa"/>
            <w:gridSpan w:val="9"/>
          </w:tcPr>
          <w:p w14:paraId="32E6C3E5" w14:textId="77777777" w:rsidR="00C728D3" w:rsidRPr="001F1277" w:rsidRDefault="0059636C" w:rsidP="00F225B7">
            <w:pPr>
              <w:pStyle w:val="--2"/>
            </w:pPr>
            <w:sdt>
              <w:sdtPr>
                <w:id w:val="-1559630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</w:tcPr>
          <w:p w14:paraId="59F5FAD6" w14:textId="77777777" w:rsidR="00C728D3" w:rsidRPr="001F1277" w:rsidRDefault="00FE57DD" w:rsidP="00EA2062">
            <w:pPr>
              <w:pStyle w:val="--2"/>
            </w:pPr>
            <w:r>
              <w:t>РУ</w:t>
            </w:r>
          </w:p>
        </w:tc>
        <w:tc>
          <w:tcPr>
            <w:tcW w:w="3543" w:type="dxa"/>
            <w:gridSpan w:val="5"/>
            <w:vAlign w:val="center"/>
          </w:tcPr>
          <w:p w14:paraId="4CA4CAFE" w14:textId="77777777" w:rsidR="00C728D3" w:rsidRPr="0044600B" w:rsidRDefault="0059636C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</w:tcPr>
          <w:p w14:paraId="690C57A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198B724B" w14:textId="77777777" w:rsidR="00C728D3" w:rsidRPr="00461184" w:rsidRDefault="0059636C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15AC6BCF" w14:textId="77777777" w:rsidR="00C728D3" w:rsidRPr="006854F0" w:rsidRDefault="00C728D3" w:rsidP="001A30F0">
            <w:pPr>
              <w:pStyle w:val="--2"/>
            </w:pPr>
          </w:p>
        </w:tc>
      </w:tr>
      <w:tr w:rsidR="00C61A0A" w:rsidRPr="006854F0" w14:paraId="266B876E" w14:textId="77777777" w:rsidTr="00B6184E">
        <w:trPr>
          <w:trHeight w:val="183"/>
        </w:trPr>
        <w:tc>
          <w:tcPr>
            <w:tcW w:w="1278" w:type="dxa"/>
            <w:gridSpan w:val="6"/>
          </w:tcPr>
          <w:p w14:paraId="1CDFAC34" w14:textId="69A8B055" w:rsidR="009A1C2C" w:rsidRPr="009D61E9" w:rsidRDefault="0059636C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6066E">
              <w:t xml:space="preserve"> </w:t>
            </w:r>
            <w:r w:rsidR="009A1C2C" w:rsidRPr="009D61E9">
              <w:t>лестницы</w:t>
            </w:r>
            <w:r w:rsidR="009A1C2C">
              <w:t xml:space="preserve"> </w:t>
            </w:r>
          </w:p>
        </w:tc>
        <w:tc>
          <w:tcPr>
            <w:tcW w:w="1129" w:type="dxa"/>
            <w:gridSpan w:val="10"/>
          </w:tcPr>
          <w:p w14:paraId="3F2E7E3F" w14:textId="5862EB1B" w:rsidR="009A1C2C" w:rsidRPr="009D61E9" w:rsidRDefault="0059636C" w:rsidP="00EA2062">
            <w:pPr>
              <w:pStyle w:val="--2"/>
            </w:pPr>
            <w:sdt>
              <w:sdt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21C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221C8" w:rsidRPr="009D61E9">
              <w:t xml:space="preserve"> пол</w:t>
            </w:r>
          </w:p>
        </w:tc>
        <w:tc>
          <w:tcPr>
            <w:tcW w:w="1850" w:type="dxa"/>
            <w:gridSpan w:val="5"/>
          </w:tcPr>
          <w:p w14:paraId="4BDDF772" w14:textId="7543A56F" w:rsidR="009A1C2C" w:rsidRPr="009D61E9" w:rsidRDefault="009A1C2C" w:rsidP="00F03F45">
            <w:pPr>
              <w:pStyle w:val="--2"/>
            </w:pPr>
            <w:r>
              <w:t>плитка, наливной</w:t>
            </w:r>
          </w:p>
        </w:tc>
        <w:tc>
          <w:tcPr>
            <w:tcW w:w="524" w:type="dxa"/>
          </w:tcPr>
          <w:p w14:paraId="1D6A9EDE" w14:textId="77777777" w:rsidR="009A1C2C" w:rsidRPr="009D61E9" w:rsidRDefault="009A1C2C" w:rsidP="00381B47">
            <w:pPr>
              <w:pStyle w:val="--2"/>
            </w:pPr>
            <w:r>
              <w:t>РУ</w:t>
            </w:r>
          </w:p>
        </w:tc>
        <w:tc>
          <w:tcPr>
            <w:tcW w:w="3724" w:type="dxa"/>
            <w:gridSpan w:val="9"/>
          </w:tcPr>
          <w:p w14:paraId="1E5D64F2" w14:textId="434ADCAB" w:rsidR="009A1C2C" w:rsidRPr="001F1277" w:rsidRDefault="0059636C" w:rsidP="00EA2062">
            <w:pPr>
              <w:pStyle w:val="--2"/>
            </w:pPr>
            <w:sdt>
              <w:sdtPr>
                <w:id w:val="161362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A1C2C">
              <w:t xml:space="preserve">шпильки </w:t>
            </w:r>
          </w:p>
        </w:tc>
        <w:tc>
          <w:tcPr>
            <w:tcW w:w="567" w:type="dxa"/>
          </w:tcPr>
          <w:p w14:paraId="7FF65786" w14:textId="77777777" w:rsidR="009A1C2C" w:rsidRPr="001F1277" w:rsidRDefault="009A1C2C" w:rsidP="00EA2062">
            <w:pPr>
              <w:pStyle w:val="--2"/>
            </w:pPr>
            <w:r>
              <w:t>РУ</w:t>
            </w:r>
          </w:p>
        </w:tc>
        <w:tc>
          <w:tcPr>
            <w:tcW w:w="3543" w:type="dxa"/>
            <w:gridSpan w:val="5"/>
            <w:vAlign w:val="bottom"/>
          </w:tcPr>
          <w:p w14:paraId="2888B80D" w14:textId="77777777" w:rsidR="009A1C2C" w:rsidRPr="0044600B" w:rsidRDefault="0059636C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A1C2C">
              <w:t>термощупы</w:t>
            </w:r>
          </w:p>
        </w:tc>
        <w:tc>
          <w:tcPr>
            <w:tcW w:w="571" w:type="dxa"/>
          </w:tcPr>
          <w:p w14:paraId="200994AE" w14:textId="77777777" w:rsidR="009A1C2C" w:rsidRPr="001A30F0" w:rsidRDefault="009A1C2C" w:rsidP="00F86F0C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2A999567" w14:textId="77777777" w:rsidR="009A1C2C" w:rsidRPr="00461184" w:rsidRDefault="0059636C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6105611D" w14:textId="77777777" w:rsidR="009A1C2C" w:rsidRPr="006854F0" w:rsidRDefault="009A1C2C" w:rsidP="001A30F0">
            <w:pPr>
              <w:pStyle w:val="--2"/>
            </w:pPr>
          </w:p>
        </w:tc>
      </w:tr>
      <w:tr w:rsidR="009A1C2C" w:rsidRPr="006854F0" w14:paraId="62701B28" w14:textId="77777777" w:rsidTr="00B6184E">
        <w:trPr>
          <w:trHeight w:val="183"/>
        </w:trPr>
        <w:tc>
          <w:tcPr>
            <w:tcW w:w="1984" w:type="dxa"/>
            <w:gridSpan w:val="12"/>
          </w:tcPr>
          <w:p w14:paraId="06373E09" w14:textId="07818C44" w:rsidR="009A1C2C" w:rsidRPr="009D61E9" w:rsidRDefault="0059636C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6066E">
              <w:t xml:space="preserve"> </w:t>
            </w:r>
            <w:r w:rsidR="009A1C2C" w:rsidRPr="009D61E9">
              <w:t>мусорн</w:t>
            </w:r>
            <w:r w:rsidR="009A1C2C">
              <w:t>ые</w:t>
            </w:r>
            <w:r w:rsidR="009A1C2C" w:rsidRPr="009D61E9">
              <w:t xml:space="preserve"> корзин</w:t>
            </w:r>
            <w:r w:rsidR="009A1C2C">
              <w:t>ы</w:t>
            </w:r>
            <w:r w:rsidR="009A1C2C" w:rsidRPr="009D61E9">
              <w:t xml:space="preserve"> </w:t>
            </w:r>
          </w:p>
        </w:tc>
        <w:tc>
          <w:tcPr>
            <w:tcW w:w="2273" w:type="dxa"/>
            <w:gridSpan w:val="9"/>
          </w:tcPr>
          <w:p w14:paraId="4227BEFB" w14:textId="74B31080" w:rsidR="009A1C2C" w:rsidRPr="009D61E9" w:rsidRDefault="0059636C" w:rsidP="00F225B7">
            <w:pPr>
              <w:pStyle w:val="--2"/>
            </w:pPr>
            <w:sdt>
              <w:sdt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21C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221C8" w:rsidRPr="009D61E9">
              <w:t>контейнер</w:t>
            </w:r>
            <w:r w:rsidR="007221C8">
              <w:t>ы</w:t>
            </w:r>
            <w:r w:rsidR="007221C8" w:rsidRPr="009D61E9">
              <w:t xml:space="preserve"> для отходов</w:t>
            </w:r>
          </w:p>
        </w:tc>
        <w:tc>
          <w:tcPr>
            <w:tcW w:w="524" w:type="dxa"/>
          </w:tcPr>
          <w:p w14:paraId="1053A628" w14:textId="2FAE05F8" w:rsidR="009A1C2C" w:rsidRPr="009D61E9" w:rsidRDefault="009A1C2C" w:rsidP="00381B47">
            <w:pPr>
              <w:pStyle w:val="--2"/>
            </w:pPr>
            <w:r>
              <w:t>РУ</w:t>
            </w:r>
          </w:p>
        </w:tc>
        <w:tc>
          <w:tcPr>
            <w:tcW w:w="3724" w:type="dxa"/>
            <w:gridSpan w:val="9"/>
          </w:tcPr>
          <w:p w14:paraId="7419F98F" w14:textId="77777777" w:rsidR="009A1C2C" w:rsidRPr="001F1277" w:rsidRDefault="0059636C" w:rsidP="00F225B7">
            <w:pPr>
              <w:pStyle w:val="--2"/>
            </w:pPr>
            <w:sdt>
              <w:sdtPr>
                <w:id w:val="-857732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A1C2C" w:rsidRPr="001F1277">
              <w:t xml:space="preserve">листы </w:t>
            </w:r>
            <w:r w:rsidR="009A1C2C">
              <w:t>от шпилек</w:t>
            </w:r>
          </w:p>
        </w:tc>
        <w:tc>
          <w:tcPr>
            <w:tcW w:w="567" w:type="dxa"/>
          </w:tcPr>
          <w:p w14:paraId="2387E986" w14:textId="77777777" w:rsidR="009A1C2C" w:rsidRPr="001F1277" w:rsidRDefault="009A1C2C" w:rsidP="00EA2062">
            <w:pPr>
              <w:pStyle w:val="--2"/>
            </w:pPr>
            <w:r>
              <w:t>РУ</w:t>
            </w:r>
          </w:p>
        </w:tc>
        <w:tc>
          <w:tcPr>
            <w:tcW w:w="3543" w:type="dxa"/>
            <w:gridSpan w:val="5"/>
            <w:vAlign w:val="center"/>
          </w:tcPr>
          <w:p w14:paraId="301675D9" w14:textId="77777777" w:rsidR="009A1C2C" w:rsidRPr="0044600B" w:rsidRDefault="0059636C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A1C2C" w:rsidRPr="0044600B">
              <w:t>дробилки</w:t>
            </w:r>
          </w:p>
        </w:tc>
        <w:tc>
          <w:tcPr>
            <w:tcW w:w="571" w:type="dxa"/>
          </w:tcPr>
          <w:p w14:paraId="68B3DA33" w14:textId="77777777" w:rsidR="009A1C2C" w:rsidRPr="001A30F0" w:rsidRDefault="009A1C2C" w:rsidP="00F86F0C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56C6C499" w14:textId="77777777" w:rsidR="009A1C2C" w:rsidRPr="00461184" w:rsidRDefault="0059636C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270F4E8" w14:textId="77777777" w:rsidR="009A1C2C" w:rsidRPr="006854F0" w:rsidRDefault="009A1C2C" w:rsidP="001A30F0">
            <w:pPr>
              <w:pStyle w:val="--2"/>
            </w:pPr>
          </w:p>
        </w:tc>
      </w:tr>
      <w:tr w:rsidR="0036066E" w:rsidRPr="006854F0" w14:paraId="06EFCE31" w14:textId="77777777" w:rsidTr="00B6184E">
        <w:trPr>
          <w:trHeight w:val="145"/>
        </w:trPr>
        <w:tc>
          <w:tcPr>
            <w:tcW w:w="859" w:type="dxa"/>
            <w:gridSpan w:val="2"/>
          </w:tcPr>
          <w:p w14:paraId="01CEB430" w14:textId="43FFF915" w:rsidR="0036066E" w:rsidRPr="009D61E9" w:rsidRDefault="0059636C" w:rsidP="00EA2062">
            <w:pPr>
              <w:pStyle w:val="--2"/>
            </w:pPr>
            <w:sdt>
              <w:sdtPr>
                <w:id w:val="15058607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066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6066E" w:rsidRPr="009D61E9">
              <w:t>трапы</w:t>
            </w:r>
            <w:r w:rsidR="0036066E">
              <w:t xml:space="preserve"> </w:t>
            </w:r>
          </w:p>
        </w:tc>
        <w:tc>
          <w:tcPr>
            <w:tcW w:w="1278" w:type="dxa"/>
            <w:gridSpan w:val="11"/>
          </w:tcPr>
          <w:p w14:paraId="366860DA" w14:textId="549FAD32" w:rsidR="0036066E" w:rsidRPr="009D61E9" w:rsidRDefault="0059636C" w:rsidP="00EA2062">
            <w:pPr>
              <w:pStyle w:val="--2"/>
            </w:pP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06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6066E" w:rsidRPr="009D61E9">
              <w:t xml:space="preserve"> </w:t>
            </w:r>
            <w:r w:rsidR="0036066E">
              <w:t>стоки</w:t>
            </w:r>
          </w:p>
        </w:tc>
        <w:tc>
          <w:tcPr>
            <w:tcW w:w="2120" w:type="dxa"/>
            <w:gridSpan w:val="8"/>
          </w:tcPr>
          <w:p w14:paraId="675B11F9" w14:textId="4905C342" w:rsidR="0036066E" w:rsidRPr="009D61E9" w:rsidRDefault="0059636C" w:rsidP="00EA2062">
            <w:pPr>
              <w:pStyle w:val="--2"/>
            </w:pPr>
            <w:sdt>
              <w:sdtPr>
                <w:id w:val="3757423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066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6066E" w:rsidRPr="009D61E9">
              <w:t xml:space="preserve"> </w:t>
            </w:r>
            <w:r w:rsidR="0036066E">
              <w:t>резиновые коврики</w:t>
            </w:r>
          </w:p>
        </w:tc>
        <w:tc>
          <w:tcPr>
            <w:tcW w:w="524" w:type="dxa"/>
          </w:tcPr>
          <w:p w14:paraId="71E34311" w14:textId="5C5C98B4" w:rsidR="0036066E" w:rsidRPr="009D61E9" w:rsidRDefault="0036066E" w:rsidP="00381B47">
            <w:pPr>
              <w:pStyle w:val="--2"/>
            </w:pPr>
            <w:r>
              <w:t>РУ</w:t>
            </w:r>
          </w:p>
        </w:tc>
        <w:tc>
          <w:tcPr>
            <w:tcW w:w="3724" w:type="dxa"/>
            <w:gridSpan w:val="9"/>
          </w:tcPr>
          <w:p w14:paraId="3690D4C5" w14:textId="77777777" w:rsidR="0036066E" w:rsidRPr="001F1277" w:rsidRDefault="0059636C" w:rsidP="00EA2062">
            <w:pPr>
              <w:pStyle w:val="--2"/>
            </w:pPr>
            <w:sdt>
              <w:sdtPr>
                <w:id w:val="1363173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066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6066E" w:rsidRPr="001F1277">
              <w:t>тележки</w:t>
            </w:r>
            <w:r w:rsidR="0036066E">
              <w:t xml:space="preserve"> </w:t>
            </w:r>
            <w:r w:rsidR="0036066E" w:rsidRPr="001F1277">
              <w:t>подкатные</w:t>
            </w:r>
          </w:p>
        </w:tc>
        <w:tc>
          <w:tcPr>
            <w:tcW w:w="567" w:type="dxa"/>
          </w:tcPr>
          <w:p w14:paraId="6D3F6234" w14:textId="77777777" w:rsidR="0036066E" w:rsidRPr="001F1277" w:rsidRDefault="0036066E" w:rsidP="00EA2062">
            <w:pPr>
              <w:pStyle w:val="--2"/>
            </w:pPr>
            <w:r>
              <w:t>РУ</w:t>
            </w:r>
          </w:p>
        </w:tc>
        <w:tc>
          <w:tcPr>
            <w:tcW w:w="3543" w:type="dxa"/>
            <w:gridSpan w:val="5"/>
            <w:vAlign w:val="center"/>
          </w:tcPr>
          <w:p w14:paraId="33A76086" w14:textId="77777777" w:rsidR="0036066E" w:rsidRPr="0044600B" w:rsidRDefault="0059636C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06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6066E" w:rsidRPr="00461184">
              <w:t>машина для резки конд</w:t>
            </w:r>
            <w:r w:rsidR="0036066E">
              <w:t>.</w:t>
            </w:r>
            <w:r w:rsidR="0036066E" w:rsidRPr="00461184">
              <w:t xml:space="preserve"> изделий</w:t>
            </w:r>
          </w:p>
        </w:tc>
        <w:tc>
          <w:tcPr>
            <w:tcW w:w="571" w:type="dxa"/>
          </w:tcPr>
          <w:p w14:paraId="372EC36E" w14:textId="77777777" w:rsidR="0036066E" w:rsidRPr="001A30F0" w:rsidRDefault="0036066E" w:rsidP="0011584E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180C2922" w14:textId="77777777" w:rsidR="0036066E" w:rsidRPr="0044600B" w:rsidRDefault="0059636C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06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592AC7C" w14:textId="77777777" w:rsidR="0036066E" w:rsidRPr="006854F0" w:rsidRDefault="0036066E" w:rsidP="001A30F0">
            <w:pPr>
              <w:pStyle w:val="--2"/>
            </w:pPr>
          </w:p>
        </w:tc>
      </w:tr>
      <w:tr w:rsidR="009A1C2C" w:rsidRPr="006854F0" w14:paraId="1D779DAE" w14:textId="77777777" w:rsidTr="00B6184E">
        <w:trPr>
          <w:trHeight w:val="135"/>
        </w:trPr>
        <w:tc>
          <w:tcPr>
            <w:tcW w:w="2407" w:type="dxa"/>
            <w:gridSpan w:val="16"/>
          </w:tcPr>
          <w:p w14:paraId="38C5E9AB" w14:textId="4C6A21C4" w:rsidR="009A1C2C" w:rsidRPr="009D61E9" w:rsidRDefault="0059636C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A1C2C" w:rsidRPr="009D61E9">
              <w:t>гидравлические тележки</w:t>
            </w:r>
          </w:p>
        </w:tc>
        <w:tc>
          <w:tcPr>
            <w:tcW w:w="1850" w:type="dxa"/>
            <w:gridSpan w:val="5"/>
          </w:tcPr>
          <w:p w14:paraId="2B47CBF7" w14:textId="3DAEF897" w:rsidR="009A1C2C" w:rsidRPr="009D61E9" w:rsidRDefault="0059636C" w:rsidP="00EA2062">
            <w:pPr>
              <w:pStyle w:val="--2"/>
            </w:pPr>
            <w:sdt>
              <w:sdtPr>
                <w:id w:val="-12172784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0D8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A1C2C" w:rsidRPr="009D61E9"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9A1C2C" w:rsidRPr="009D61E9" w:rsidRDefault="009A1C2C" w:rsidP="00381B47">
            <w:pPr>
              <w:pStyle w:val="--2"/>
            </w:pPr>
          </w:p>
        </w:tc>
        <w:tc>
          <w:tcPr>
            <w:tcW w:w="3724" w:type="dxa"/>
            <w:gridSpan w:val="9"/>
          </w:tcPr>
          <w:p w14:paraId="364B2C60" w14:textId="77777777" w:rsidR="009A1C2C" w:rsidRPr="001F1277" w:rsidRDefault="0059636C" w:rsidP="00F225B7">
            <w:pPr>
              <w:pStyle w:val="--2"/>
            </w:pPr>
            <w:sdt>
              <w:sdt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A1C2C" w:rsidRPr="001F1277">
              <w:t>оборотная тара</w:t>
            </w:r>
          </w:p>
        </w:tc>
        <w:tc>
          <w:tcPr>
            <w:tcW w:w="567" w:type="dxa"/>
          </w:tcPr>
          <w:p w14:paraId="7CF230B1" w14:textId="77777777" w:rsidR="009A1C2C" w:rsidRPr="001F1277" w:rsidRDefault="009A1C2C" w:rsidP="00EA2062">
            <w:pPr>
              <w:pStyle w:val="--2"/>
            </w:pPr>
          </w:p>
        </w:tc>
        <w:tc>
          <w:tcPr>
            <w:tcW w:w="3543" w:type="dxa"/>
            <w:gridSpan w:val="5"/>
            <w:vAlign w:val="center"/>
          </w:tcPr>
          <w:p w14:paraId="724303FD" w14:textId="77777777" w:rsidR="009A1C2C" w:rsidRPr="0044600B" w:rsidRDefault="0059636C" w:rsidP="001A30F0">
            <w:pPr>
              <w:pStyle w:val="--2"/>
            </w:pPr>
            <w:sdt>
              <w:sdtPr>
                <w:id w:val="-1239856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A1C2C">
              <w:t>ультразвуковые нарезки</w:t>
            </w:r>
          </w:p>
        </w:tc>
        <w:tc>
          <w:tcPr>
            <w:tcW w:w="571" w:type="dxa"/>
          </w:tcPr>
          <w:p w14:paraId="0FFCED56" w14:textId="77777777" w:rsidR="009A1C2C" w:rsidRPr="001A30F0" w:rsidRDefault="009A1C2C" w:rsidP="0011584E">
            <w:pPr>
              <w:pStyle w:val="--2"/>
            </w:pPr>
            <w:r>
              <w:t>ПР</w:t>
            </w:r>
          </w:p>
        </w:tc>
        <w:tc>
          <w:tcPr>
            <w:tcW w:w="2690" w:type="dxa"/>
            <w:gridSpan w:val="4"/>
            <w:vAlign w:val="center"/>
          </w:tcPr>
          <w:p w14:paraId="7529A96C" w14:textId="77777777" w:rsidR="009A1C2C" w:rsidRPr="0044600B" w:rsidRDefault="0059636C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5A558261" w14:textId="77777777" w:rsidR="009A1C2C" w:rsidRPr="006854F0" w:rsidRDefault="009A1C2C" w:rsidP="001A30F0">
            <w:pPr>
              <w:pStyle w:val="--2"/>
            </w:pPr>
          </w:p>
        </w:tc>
      </w:tr>
      <w:tr w:rsidR="0077471D" w:rsidRPr="006854F0" w14:paraId="38844B3F" w14:textId="77777777" w:rsidTr="00B6184E">
        <w:trPr>
          <w:trHeight w:val="183"/>
        </w:trPr>
        <w:tc>
          <w:tcPr>
            <w:tcW w:w="4257" w:type="dxa"/>
            <w:gridSpan w:val="21"/>
          </w:tcPr>
          <w:p w14:paraId="10E8D8E8" w14:textId="77777777" w:rsidR="0077471D" w:rsidRPr="009D61E9" w:rsidRDefault="0059636C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</w:tcPr>
          <w:p w14:paraId="4FD5F4B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4" w:type="dxa"/>
            <w:gridSpan w:val="9"/>
          </w:tcPr>
          <w:p w14:paraId="5E196E9D" w14:textId="77777777" w:rsidR="0077471D" w:rsidRPr="001F1277" w:rsidRDefault="0059636C" w:rsidP="004D328F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(bigbox)</w:t>
            </w:r>
          </w:p>
        </w:tc>
        <w:tc>
          <w:tcPr>
            <w:tcW w:w="567" w:type="dxa"/>
          </w:tcPr>
          <w:p w14:paraId="10B552F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3" w:type="dxa"/>
            <w:gridSpan w:val="5"/>
            <w:vAlign w:val="center"/>
          </w:tcPr>
          <w:p w14:paraId="173D27C6" w14:textId="77777777" w:rsidR="0077471D" w:rsidRPr="00461184" w:rsidRDefault="0059636C" w:rsidP="004D328F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</w:tcPr>
          <w:p w14:paraId="202BA07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44B6A36E" w14:textId="77777777" w:rsidR="0077471D" w:rsidRPr="00461184" w:rsidRDefault="0059636C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DA89C63" w14:textId="77777777" w:rsidR="0077471D" w:rsidRPr="006854F0" w:rsidRDefault="0077471D" w:rsidP="001A30F0">
            <w:pPr>
              <w:pStyle w:val="--2"/>
            </w:pPr>
          </w:p>
        </w:tc>
      </w:tr>
      <w:tr w:rsidR="009A1C2C" w:rsidRPr="006854F0" w14:paraId="1628437A" w14:textId="77777777" w:rsidTr="00B6184E">
        <w:trPr>
          <w:trHeight w:val="183"/>
        </w:trPr>
        <w:tc>
          <w:tcPr>
            <w:tcW w:w="2137" w:type="dxa"/>
            <w:gridSpan w:val="13"/>
          </w:tcPr>
          <w:p w14:paraId="46477C17" w14:textId="1C8194C9" w:rsidR="009A1C2C" w:rsidRDefault="0059636C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A1C2C" w:rsidRPr="009D61E9">
              <w:t xml:space="preserve">пластиковые </w:t>
            </w:r>
            <w:r w:rsidR="009A1C2C">
              <w:t xml:space="preserve">паллеты </w:t>
            </w:r>
          </w:p>
        </w:tc>
        <w:tc>
          <w:tcPr>
            <w:tcW w:w="2120" w:type="dxa"/>
            <w:gridSpan w:val="8"/>
          </w:tcPr>
          <w:p w14:paraId="0474ED25" w14:textId="3BAAE1E0" w:rsidR="009A1C2C" w:rsidRDefault="0059636C" w:rsidP="00DE7EFE">
            <w:pPr>
              <w:pStyle w:val="--2"/>
              <w:tabs>
                <w:tab w:val="left" w:pos="2303"/>
              </w:tabs>
            </w:pPr>
            <w:sdt>
              <w:sdt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7F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90D8E" w:rsidRPr="009D61E9">
              <w:t xml:space="preserve"> пластиковые </w:t>
            </w:r>
            <w:r w:rsidR="00490D8E">
              <w:t>подкаты</w:t>
            </w:r>
          </w:p>
        </w:tc>
        <w:tc>
          <w:tcPr>
            <w:tcW w:w="524" w:type="dxa"/>
          </w:tcPr>
          <w:p w14:paraId="3F704DC8" w14:textId="61F80F6F" w:rsidR="009A1C2C" w:rsidRPr="009D61E9" w:rsidRDefault="009A1C2C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4" w:type="dxa"/>
            <w:gridSpan w:val="9"/>
          </w:tcPr>
          <w:p w14:paraId="5264B9D0" w14:textId="77777777" w:rsidR="009A1C2C" w:rsidRPr="001F1277" w:rsidRDefault="0059636C" w:rsidP="004D328F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A1C2C">
              <w:rPr>
                <w:rFonts w:eastAsia="Times New Roman"/>
              </w:rPr>
              <w:t>расстоечные термочехлы</w:t>
            </w:r>
          </w:p>
        </w:tc>
        <w:tc>
          <w:tcPr>
            <w:tcW w:w="567" w:type="dxa"/>
          </w:tcPr>
          <w:p w14:paraId="7D393753" w14:textId="77777777" w:rsidR="009A1C2C" w:rsidRPr="001F1277" w:rsidRDefault="009A1C2C" w:rsidP="00EA2062">
            <w:pPr>
              <w:pStyle w:val="--2"/>
            </w:pPr>
          </w:p>
        </w:tc>
        <w:tc>
          <w:tcPr>
            <w:tcW w:w="3543" w:type="dxa"/>
            <w:gridSpan w:val="5"/>
            <w:vAlign w:val="center"/>
          </w:tcPr>
          <w:p w14:paraId="170C7865" w14:textId="77777777" w:rsidR="009A1C2C" w:rsidRPr="00461184" w:rsidRDefault="0059636C" w:rsidP="004D328F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A1C2C" w:rsidRPr="00461184">
              <w:t>минифилы (дозаторы крема)</w:t>
            </w:r>
          </w:p>
        </w:tc>
        <w:tc>
          <w:tcPr>
            <w:tcW w:w="571" w:type="dxa"/>
          </w:tcPr>
          <w:p w14:paraId="54737D4D" w14:textId="77777777" w:rsidR="009A1C2C" w:rsidRPr="001A30F0" w:rsidRDefault="009A1C2C" w:rsidP="00EA2062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6D9ADF2B" w14:textId="77777777" w:rsidR="009A1C2C" w:rsidRDefault="0059636C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6970598C" w14:textId="77777777" w:rsidR="009A1C2C" w:rsidRPr="006854F0" w:rsidRDefault="009A1C2C" w:rsidP="001A30F0">
            <w:pPr>
              <w:pStyle w:val="--2"/>
            </w:pPr>
          </w:p>
        </w:tc>
      </w:tr>
      <w:tr w:rsidR="009A1C2C" w:rsidRPr="006854F0" w14:paraId="620F2682" w14:textId="77777777" w:rsidTr="00B6184E">
        <w:trPr>
          <w:trHeight w:val="183"/>
        </w:trPr>
        <w:tc>
          <w:tcPr>
            <w:tcW w:w="2137" w:type="dxa"/>
            <w:gridSpan w:val="13"/>
          </w:tcPr>
          <w:p w14:paraId="21B15D37" w14:textId="120A5BCF" w:rsidR="009A1C2C" w:rsidRDefault="0059636C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A1C2C">
              <w:t xml:space="preserve">держатели для ножей </w:t>
            </w:r>
          </w:p>
        </w:tc>
        <w:tc>
          <w:tcPr>
            <w:tcW w:w="2120" w:type="dxa"/>
            <w:gridSpan w:val="8"/>
          </w:tcPr>
          <w:p w14:paraId="7DEFD433" w14:textId="3270C654" w:rsidR="009A1C2C" w:rsidRDefault="0059636C" w:rsidP="00DE7EFE">
            <w:pPr>
              <w:pStyle w:val="--2"/>
              <w:tabs>
                <w:tab w:val="left" w:pos="2303"/>
              </w:tabs>
            </w:pP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0D8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90D8E" w:rsidRPr="009D61E9">
              <w:t xml:space="preserve"> </w:t>
            </w:r>
            <w:r w:rsidR="00490D8E">
              <w:t>держатели для досок</w:t>
            </w:r>
          </w:p>
        </w:tc>
        <w:tc>
          <w:tcPr>
            <w:tcW w:w="524" w:type="dxa"/>
          </w:tcPr>
          <w:p w14:paraId="2C51BBCE" w14:textId="6B2B79E2" w:rsidR="009A1C2C" w:rsidRPr="009D61E9" w:rsidRDefault="009A1C2C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4" w:type="dxa"/>
            <w:gridSpan w:val="9"/>
          </w:tcPr>
          <w:p w14:paraId="569EA9D9" w14:textId="77777777" w:rsidR="009A1C2C" w:rsidRDefault="0059636C" w:rsidP="00F225B7">
            <w:pPr>
              <w:pStyle w:val="--2"/>
            </w:pPr>
            <w:sdt>
              <w:sdt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A1C2C">
              <w:t>отсадочные мешки</w:t>
            </w:r>
          </w:p>
        </w:tc>
        <w:tc>
          <w:tcPr>
            <w:tcW w:w="567" w:type="dxa"/>
          </w:tcPr>
          <w:p w14:paraId="1FE6C5C5" w14:textId="77777777" w:rsidR="009A1C2C" w:rsidRPr="001F1277" w:rsidRDefault="009A1C2C" w:rsidP="00EA2062">
            <w:pPr>
              <w:pStyle w:val="--2"/>
            </w:pPr>
          </w:p>
        </w:tc>
        <w:tc>
          <w:tcPr>
            <w:tcW w:w="3543" w:type="dxa"/>
            <w:gridSpan w:val="5"/>
            <w:vAlign w:val="center"/>
          </w:tcPr>
          <w:p w14:paraId="733DEB88" w14:textId="77777777" w:rsidR="009A1C2C" w:rsidRPr="00461184" w:rsidRDefault="0059636C" w:rsidP="00FE57DD">
            <w:pPr>
              <w:pStyle w:val="--2"/>
            </w:pPr>
            <w:sdt>
              <w:sdtPr>
                <w:id w:val="11749133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A1C2C">
              <w:t>шприц-дозатор начинки</w:t>
            </w:r>
          </w:p>
        </w:tc>
        <w:tc>
          <w:tcPr>
            <w:tcW w:w="571" w:type="dxa"/>
          </w:tcPr>
          <w:p w14:paraId="2981BFDC" w14:textId="77777777" w:rsidR="009A1C2C" w:rsidRPr="001A30F0" w:rsidRDefault="009A1C2C" w:rsidP="00EA2062">
            <w:pPr>
              <w:pStyle w:val="--2"/>
            </w:pPr>
            <w:r>
              <w:t>ПР</w:t>
            </w:r>
          </w:p>
        </w:tc>
        <w:tc>
          <w:tcPr>
            <w:tcW w:w="2690" w:type="dxa"/>
            <w:gridSpan w:val="4"/>
            <w:vAlign w:val="center"/>
          </w:tcPr>
          <w:p w14:paraId="71AA33B6" w14:textId="77777777" w:rsidR="009A1C2C" w:rsidRDefault="0059636C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98EB053" w14:textId="77777777" w:rsidR="009A1C2C" w:rsidRPr="006854F0" w:rsidRDefault="009A1C2C" w:rsidP="001A30F0">
            <w:pPr>
              <w:pStyle w:val="--2"/>
            </w:pPr>
          </w:p>
        </w:tc>
      </w:tr>
      <w:tr w:rsidR="009A1C2C" w:rsidRPr="006854F0" w14:paraId="071FEADC" w14:textId="77777777" w:rsidTr="00B6184E">
        <w:trPr>
          <w:trHeight w:val="183"/>
        </w:trPr>
        <w:tc>
          <w:tcPr>
            <w:tcW w:w="852" w:type="dxa"/>
          </w:tcPr>
          <w:p w14:paraId="7A453891" w14:textId="1616373D" w:rsidR="009A1C2C" w:rsidRDefault="0059636C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A1C2C">
              <w:t xml:space="preserve"> часы </w:t>
            </w:r>
          </w:p>
        </w:tc>
        <w:tc>
          <w:tcPr>
            <w:tcW w:w="3405" w:type="dxa"/>
            <w:gridSpan w:val="20"/>
          </w:tcPr>
          <w:p w14:paraId="3020FC33" w14:textId="0547902C" w:rsidR="009A1C2C" w:rsidRDefault="0059636C" w:rsidP="00DE7EFE">
            <w:pPr>
              <w:pStyle w:val="--2"/>
              <w:tabs>
                <w:tab w:val="left" w:pos="2303"/>
              </w:tabs>
            </w:pPr>
            <w:sdt>
              <w:sdtPr>
                <w:id w:val="3969442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2261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490D8E" w:rsidRPr="009D61E9">
              <w:t xml:space="preserve"> </w:t>
            </w:r>
            <w:r w:rsidR="00490D8E">
              <w:t>вентиляторы</w:t>
            </w:r>
          </w:p>
        </w:tc>
        <w:tc>
          <w:tcPr>
            <w:tcW w:w="524" w:type="dxa"/>
          </w:tcPr>
          <w:p w14:paraId="4C980FBB" w14:textId="217211C8" w:rsidR="009A1C2C" w:rsidRPr="009D61E9" w:rsidRDefault="009A1C2C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4291" w:type="dxa"/>
            <w:gridSpan w:val="10"/>
            <w:shd w:val="clear" w:color="auto" w:fill="BFBFBF" w:themeFill="background1" w:themeFillShade="BF"/>
          </w:tcPr>
          <w:p w14:paraId="00A058EC" w14:textId="77777777" w:rsidR="009A1C2C" w:rsidRPr="001F1277" w:rsidRDefault="009A1C2C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3" w:type="dxa"/>
            <w:gridSpan w:val="5"/>
            <w:vAlign w:val="bottom"/>
          </w:tcPr>
          <w:p w14:paraId="227FFD00" w14:textId="77777777" w:rsidR="009A1C2C" w:rsidRDefault="0059636C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A1C2C" w:rsidRPr="00461184">
              <w:t>распылители для желе и сиропов</w:t>
            </w:r>
          </w:p>
        </w:tc>
        <w:tc>
          <w:tcPr>
            <w:tcW w:w="571" w:type="dxa"/>
          </w:tcPr>
          <w:p w14:paraId="2319A35F" w14:textId="77777777" w:rsidR="009A1C2C" w:rsidRPr="001A30F0" w:rsidRDefault="009A1C2C" w:rsidP="00EA2062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299D4599" w14:textId="77777777" w:rsidR="009A1C2C" w:rsidRDefault="0059636C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1183C4C1" w14:textId="77777777" w:rsidR="009A1C2C" w:rsidRPr="006854F0" w:rsidRDefault="009A1C2C" w:rsidP="001A30F0">
            <w:pPr>
              <w:pStyle w:val="--2"/>
            </w:pPr>
          </w:p>
        </w:tc>
      </w:tr>
      <w:tr w:rsidR="000A03B9" w:rsidRPr="006854F0" w14:paraId="3A1531BF" w14:textId="77777777" w:rsidTr="00B6184E">
        <w:trPr>
          <w:trHeight w:val="183"/>
        </w:trPr>
        <w:tc>
          <w:tcPr>
            <w:tcW w:w="4257" w:type="dxa"/>
            <w:gridSpan w:val="21"/>
          </w:tcPr>
          <w:p w14:paraId="6E81A15E" w14:textId="5C1DBB93" w:rsidR="000A03B9" w:rsidRDefault="0059636C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03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0A03B9"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0A03B9" w:rsidRPr="009D61E9" w:rsidRDefault="000A03B9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930" w:type="dxa"/>
          </w:tcPr>
          <w:p w14:paraId="277AA38C" w14:textId="3C4863AB" w:rsidR="000A03B9" w:rsidRDefault="0059636C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03B9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A03B9" w:rsidRPr="00837888">
              <w:t xml:space="preserve"> мопы</w:t>
            </w:r>
            <w:r w:rsidR="000A03B9">
              <w:t xml:space="preserve"> </w:t>
            </w:r>
          </w:p>
        </w:tc>
        <w:tc>
          <w:tcPr>
            <w:tcW w:w="931" w:type="dxa"/>
            <w:gridSpan w:val="3"/>
            <w:tcMar>
              <w:left w:w="0" w:type="dxa"/>
              <w:right w:w="0" w:type="dxa"/>
            </w:tcMar>
          </w:tcPr>
          <w:p w14:paraId="26E0F4C6" w14:textId="2437E071" w:rsidR="000A03B9" w:rsidRDefault="0059636C" w:rsidP="00732401">
            <w:pPr>
              <w:pStyle w:val="--2"/>
            </w:pP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A03B9">
              <w:t xml:space="preserve"> ветошь</w:t>
            </w:r>
          </w:p>
        </w:tc>
        <w:tc>
          <w:tcPr>
            <w:tcW w:w="931" w:type="dxa"/>
            <w:gridSpan w:val="3"/>
            <w:tcMar>
              <w:left w:w="0" w:type="dxa"/>
              <w:right w:w="0" w:type="dxa"/>
            </w:tcMar>
          </w:tcPr>
          <w:p w14:paraId="1F1B0B46" w14:textId="665D2381" w:rsidR="000A03B9" w:rsidRDefault="0059636C" w:rsidP="00732401">
            <w:pPr>
              <w:pStyle w:val="--2"/>
            </w:pPr>
            <w:sdt>
              <w:sdtPr>
                <w:id w:val="410361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03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0A03B9">
              <w:t xml:space="preserve"> щётки</w:t>
            </w:r>
          </w:p>
        </w:tc>
        <w:tc>
          <w:tcPr>
            <w:tcW w:w="932" w:type="dxa"/>
            <w:gridSpan w:val="2"/>
            <w:tcMar>
              <w:left w:w="0" w:type="dxa"/>
              <w:right w:w="0" w:type="dxa"/>
            </w:tcMar>
          </w:tcPr>
          <w:p w14:paraId="109E9C8D" w14:textId="26200F21" w:rsidR="000A03B9" w:rsidRDefault="0059636C" w:rsidP="00732401">
            <w:pPr>
              <w:pStyle w:val="--2"/>
            </w:pPr>
            <w:sdt>
              <w:sdtPr>
                <w:id w:val="5169693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03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0A03B9">
              <w:t xml:space="preserve"> сгоны</w:t>
            </w:r>
          </w:p>
        </w:tc>
        <w:tc>
          <w:tcPr>
            <w:tcW w:w="567" w:type="dxa"/>
          </w:tcPr>
          <w:p w14:paraId="2FE8760F" w14:textId="77777777" w:rsidR="000A03B9" w:rsidRPr="001F1277" w:rsidRDefault="000A03B9" w:rsidP="00EA2062">
            <w:pPr>
              <w:pStyle w:val="--2"/>
            </w:pPr>
          </w:p>
        </w:tc>
        <w:tc>
          <w:tcPr>
            <w:tcW w:w="3543" w:type="dxa"/>
            <w:gridSpan w:val="5"/>
            <w:vAlign w:val="center"/>
          </w:tcPr>
          <w:p w14:paraId="0405F711" w14:textId="77777777" w:rsidR="000A03B9" w:rsidRPr="0044600B" w:rsidRDefault="0059636C" w:rsidP="004D328F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03B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A03B9" w:rsidRPr="00461184">
              <w:t>просеивател</w:t>
            </w:r>
            <w:r w:rsidR="000A03B9">
              <w:t xml:space="preserve">и: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03B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A03B9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03B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A03B9">
              <w:t>сахар</w:t>
            </w:r>
          </w:p>
        </w:tc>
        <w:tc>
          <w:tcPr>
            <w:tcW w:w="571" w:type="dxa"/>
          </w:tcPr>
          <w:p w14:paraId="73E403F1" w14:textId="77777777" w:rsidR="000A03B9" w:rsidRPr="001A30F0" w:rsidRDefault="000A03B9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4"/>
                <w:vAlign w:val="center"/>
              </w:tcPr>
              <w:p w14:paraId="0D781A4F" w14:textId="77777777" w:rsidR="000A03B9" w:rsidRDefault="000A03B9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5395EF96" w14:textId="77777777" w:rsidR="000A03B9" w:rsidRPr="006854F0" w:rsidRDefault="000A03B9" w:rsidP="001A30F0">
            <w:pPr>
              <w:pStyle w:val="--2"/>
            </w:pPr>
          </w:p>
        </w:tc>
      </w:tr>
      <w:tr w:rsidR="00EB2A92" w:rsidRPr="006854F0" w14:paraId="77F24A2A" w14:textId="77777777" w:rsidTr="00B6184E">
        <w:trPr>
          <w:trHeight w:val="183"/>
        </w:trPr>
        <w:tc>
          <w:tcPr>
            <w:tcW w:w="4257" w:type="dxa"/>
            <w:gridSpan w:val="21"/>
          </w:tcPr>
          <w:p w14:paraId="5A224793" w14:textId="77777777" w:rsidR="00EB2A92" w:rsidRDefault="0059636C" w:rsidP="00DE7EFE">
            <w:pPr>
              <w:pStyle w:val="--2"/>
              <w:tabs>
                <w:tab w:val="left" w:pos="2303"/>
              </w:tabs>
            </w:pPr>
            <w:sdt>
              <w:sdtPr>
                <w:id w:val="-8804748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>
              <w:t>ёлки для колец</w:t>
            </w:r>
          </w:p>
        </w:tc>
        <w:tc>
          <w:tcPr>
            <w:tcW w:w="524" w:type="dxa"/>
          </w:tcPr>
          <w:p w14:paraId="7020AE69" w14:textId="77777777" w:rsidR="00EB2A92" w:rsidRPr="009D61E9" w:rsidRDefault="00EB2A92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930" w:type="dxa"/>
          </w:tcPr>
          <w:p w14:paraId="63C1373F" w14:textId="368E7A89" w:rsidR="00EB2A92" w:rsidRDefault="0059636C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B2A92" w:rsidRPr="00837888">
              <w:t>ведра</w:t>
            </w:r>
            <w:r w:rsidR="00EB2A92">
              <w:t xml:space="preserve"> </w:t>
            </w:r>
          </w:p>
        </w:tc>
        <w:tc>
          <w:tcPr>
            <w:tcW w:w="1955" w:type="dxa"/>
            <w:gridSpan w:val="7"/>
          </w:tcPr>
          <w:p w14:paraId="06716965" w14:textId="39911059" w:rsidR="00EB2A92" w:rsidRDefault="0059636C" w:rsidP="00262D97">
            <w:pPr>
              <w:pStyle w:val="--2"/>
            </w:pPr>
            <w:sdt>
              <w:sdtPr>
                <w:id w:val="-1440223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>
              <w:t xml:space="preserve"> тележки уборочные</w:t>
            </w:r>
          </w:p>
        </w:tc>
        <w:tc>
          <w:tcPr>
            <w:tcW w:w="839" w:type="dxa"/>
          </w:tcPr>
          <w:p w14:paraId="30CFF472" w14:textId="526AE2AD" w:rsidR="00EB2A92" w:rsidRDefault="0059636C" w:rsidP="00262D97">
            <w:pPr>
              <w:pStyle w:val="--2"/>
            </w:pPr>
            <w:sdt>
              <w:sdtPr>
                <w:id w:val="6945095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>
              <w:t xml:space="preserve"> АВД</w:t>
            </w:r>
          </w:p>
        </w:tc>
        <w:tc>
          <w:tcPr>
            <w:tcW w:w="567" w:type="dxa"/>
          </w:tcPr>
          <w:p w14:paraId="34E18E75" w14:textId="77777777" w:rsidR="00EB2A92" w:rsidRPr="001F1277" w:rsidRDefault="00EB2A92" w:rsidP="00EA2062">
            <w:pPr>
              <w:pStyle w:val="--2"/>
            </w:pPr>
          </w:p>
        </w:tc>
        <w:tc>
          <w:tcPr>
            <w:tcW w:w="1572" w:type="dxa"/>
            <w:gridSpan w:val="3"/>
            <w:vAlign w:val="center"/>
          </w:tcPr>
          <w:p w14:paraId="5FC2497C" w14:textId="1315189D" w:rsidR="00EB2A92" w:rsidRPr="00461184" w:rsidRDefault="0059636C" w:rsidP="004D328F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B2A92" w:rsidRPr="00461184">
              <w:t>солодоварки</w:t>
            </w:r>
            <w:r w:rsidR="00EB2A92">
              <w:t xml:space="preserve"> </w:t>
            </w:r>
          </w:p>
        </w:tc>
        <w:tc>
          <w:tcPr>
            <w:tcW w:w="1971" w:type="dxa"/>
            <w:gridSpan w:val="2"/>
            <w:vAlign w:val="center"/>
          </w:tcPr>
          <w:p w14:paraId="4C22FE90" w14:textId="2B5DFAD4" w:rsidR="00EB2A92" w:rsidRPr="00461184" w:rsidRDefault="0059636C" w:rsidP="004D328F">
            <w:pPr>
              <w:pStyle w:val="--2"/>
            </w:pP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666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86661" w:rsidRPr="00461184">
              <w:t>ферментаторы</w:t>
            </w:r>
          </w:p>
        </w:tc>
        <w:tc>
          <w:tcPr>
            <w:tcW w:w="571" w:type="dxa"/>
          </w:tcPr>
          <w:p w14:paraId="758CAEE7" w14:textId="77777777" w:rsidR="00EB2A92" w:rsidRPr="001A30F0" w:rsidRDefault="00EB2A92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4"/>
                <w:vAlign w:val="center"/>
              </w:tcPr>
              <w:p w14:paraId="311ED6E5" w14:textId="77777777" w:rsidR="00EB2A92" w:rsidRDefault="00EB2A92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0726D627" w14:textId="77777777" w:rsidR="00EB2A92" w:rsidRPr="006854F0" w:rsidRDefault="00EB2A92" w:rsidP="001A30F0">
            <w:pPr>
              <w:pStyle w:val="--2"/>
            </w:pPr>
          </w:p>
        </w:tc>
      </w:tr>
      <w:tr w:rsidR="008D6856" w:rsidRPr="006854F0" w14:paraId="09D6A624" w14:textId="77777777" w:rsidTr="00B6184E">
        <w:trPr>
          <w:trHeight w:val="183"/>
        </w:trPr>
        <w:tc>
          <w:tcPr>
            <w:tcW w:w="4781" w:type="dxa"/>
            <w:gridSpan w:val="22"/>
            <w:shd w:val="clear" w:color="auto" w:fill="D9D9D9" w:themeFill="background1" w:themeFillShade="D9"/>
          </w:tcPr>
          <w:p w14:paraId="25142FB6" w14:textId="77777777" w:rsidR="008D6856" w:rsidRPr="009D61E9" w:rsidRDefault="008D6856" w:rsidP="008D6856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2191" w:type="dxa"/>
            <w:gridSpan w:val="5"/>
          </w:tcPr>
          <w:p w14:paraId="127715BD" w14:textId="77777777" w:rsidR="008D6856" w:rsidRDefault="0059636C" w:rsidP="008D6856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D6856" w:rsidRPr="00837888">
              <w:t xml:space="preserve"> поломоечная машина</w:t>
            </w:r>
          </w:p>
        </w:tc>
        <w:tc>
          <w:tcPr>
            <w:tcW w:w="1533" w:type="dxa"/>
            <w:gridSpan w:val="4"/>
          </w:tcPr>
          <w:p w14:paraId="423C7953" w14:textId="27C83EB2" w:rsidR="008D6856" w:rsidRDefault="0059636C" w:rsidP="008D6856">
            <w:pPr>
              <w:pStyle w:val="--2"/>
            </w:pPr>
            <w:sdt>
              <w:sdtPr>
                <w:id w:val="1910108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D6856">
              <w:t xml:space="preserve"> пылесосы</w:t>
            </w:r>
          </w:p>
        </w:tc>
        <w:tc>
          <w:tcPr>
            <w:tcW w:w="567" w:type="dxa"/>
          </w:tcPr>
          <w:p w14:paraId="7D89A51C" w14:textId="0E0DCB49" w:rsidR="008D6856" w:rsidRPr="001F1277" w:rsidRDefault="008D6856" w:rsidP="008D6856">
            <w:pPr>
              <w:pStyle w:val="--2"/>
            </w:pPr>
          </w:p>
        </w:tc>
        <w:tc>
          <w:tcPr>
            <w:tcW w:w="3543" w:type="dxa"/>
            <w:gridSpan w:val="5"/>
            <w:vAlign w:val="bottom"/>
          </w:tcPr>
          <w:p w14:paraId="24901EE1" w14:textId="77777777" w:rsidR="008D6856" w:rsidRDefault="0059636C" w:rsidP="008D6856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D6856">
              <w:t>рентгеновские системы контроля</w:t>
            </w:r>
          </w:p>
        </w:tc>
        <w:tc>
          <w:tcPr>
            <w:tcW w:w="571" w:type="dxa"/>
          </w:tcPr>
          <w:p w14:paraId="47FD7362" w14:textId="77777777" w:rsidR="008D6856" w:rsidRPr="001A30F0" w:rsidRDefault="008D6856" w:rsidP="008D6856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4"/>
                <w:vAlign w:val="center"/>
              </w:tcPr>
              <w:p w14:paraId="614041AE" w14:textId="77777777" w:rsidR="008D6856" w:rsidRDefault="008D6856" w:rsidP="008D6856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79248A32" w14:textId="77777777" w:rsidR="008D6856" w:rsidRPr="006854F0" w:rsidRDefault="008D6856" w:rsidP="008D6856">
            <w:pPr>
              <w:pStyle w:val="--2"/>
            </w:pPr>
          </w:p>
        </w:tc>
      </w:tr>
      <w:tr w:rsidR="008D6856" w:rsidRPr="006854F0" w14:paraId="2BF40DFA" w14:textId="77777777" w:rsidTr="00B6184E">
        <w:trPr>
          <w:trHeight w:val="183"/>
        </w:trPr>
        <w:tc>
          <w:tcPr>
            <w:tcW w:w="1278" w:type="dxa"/>
            <w:gridSpan w:val="6"/>
            <w:tcMar>
              <w:left w:w="108" w:type="dxa"/>
              <w:right w:w="0" w:type="dxa"/>
            </w:tcMar>
          </w:tcPr>
          <w:p w14:paraId="0AB05DDE" w14:textId="20F84835" w:rsidR="008D6856" w:rsidRPr="009D61E9" w:rsidRDefault="0059636C" w:rsidP="008D6856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D6856" w:rsidRPr="009D61E9"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298ED3C7" w:rsidR="008D6856" w:rsidRPr="009D61E9" w:rsidRDefault="0059636C" w:rsidP="008D6856">
            <w:pPr>
              <w:pStyle w:val="--2"/>
              <w:tabs>
                <w:tab w:val="left" w:pos="1169"/>
                <w:tab w:val="left" w:pos="3012"/>
              </w:tabs>
              <w:ind w:left="84"/>
            </w:pPr>
            <w:sdt>
              <w:sdtPr>
                <w:id w:val="13230832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D6856">
              <w:t>с</w:t>
            </w:r>
            <w:r w:rsidR="008D6856" w:rsidRPr="009D61E9">
              <w:t>месител</w:t>
            </w:r>
            <w:r w:rsidR="008D6856">
              <w:t>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5DB0675C" w:rsidR="008D6856" w:rsidRPr="009D61E9" w:rsidRDefault="0059636C" w:rsidP="008D6856">
            <w:pPr>
              <w:pStyle w:val="--2"/>
              <w:tabs>
                <w:tab w:val="left" w:pos="1169"/>
                <w:tab w:val="left" w:pos="3012"/>
              </w:tabs>
              <w:ind w:left="84"/>
            </w:pPr>
            <w:sdt>
              <w:sdt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D6856" w:rsidRPr="009D61E9">
              <w:t xml:space="preserve"> унитаз</w:t>
            </w:r>
          </w:p>
        </w:tc>
        <w:tc>
          <w:tcPr>
            <w:tcW w:w="985" w:type="dxa"/>
            <w:tcMar>
              <w:left w:w="0" w:type="dxa"/>
              <w:right w:w="0" w:type="dxa"/>
            </w:tcMar>
          </w:tcPr>
          <w:p w14:paraId="15EC0B29" w14:textId="6CCAAAB9" w:rsidR="008D6856" w:rsidRPr="009D61E9" w:rsidRDefault="0059636C" w:rsidP="008D6856">
            <w:pPr>
              <w:pStyle w:val="--2"/>
              <w:tabs>
                <w:tab w:val="left" w:pos="1169"/>
                <w:tab w:val="left" w:pos="3012"/>
              </w:tabs>
              <w:ind w:left="84"/>
            </w:pPr>
            <w:sdt>
              <w:sdt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D6856" w:rsidRPr="009D61E9">
              <w:t>писсуар</w:t>
            </w:r>
          </w:p>
        </w:tc>
        <w:tc>
          <w:tcPr>
            <w:tcW w:w="524" w:type="dxa"/>
          </w:tcPr>
          <w:p w14:paraId="2B0DB643" w14:textId="16DF772F" w:rsidR="008D6856" w:rsidRPr="009D61E9" w:rsidRDefault="008D6856" w:rsidP="008D6856">
            <w:pPr>
              <w:pStyle w:val="--2"/>
              <w:tabs>
                <w:tab w:val="left" w:pos="2303"/>
              </w:tabs>
            </w:pPr>
          </w:p>
        </w:tc>
        <w:tc>
          <w:tcPr>
            <w:tcW w:w="4291" w:type="dxa"/>
            <w:gridSpan w:val="10"/>
            <w:shd w:val="clear" w:color="auto" w:fill="BFBFBF" w:themeFill="background1" w:themeFillShade="BF"/>
          </w:tcPr>
          <w:p w14:paraId="4815ED0D" w14:textId="77777777" w:rsidR="008D6856" w:rsidRPr="001F1277" w:rsidRDefault="008D6856" w:rsidP="008D6856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3" w:type="dxa"/>
            <w:gridSpan w:val="5"/>
            <w:vAlign w:val="bottom"/>
          </w:tcPr>
          <w:p w14:paraId="0C33D4DB" w14:textId="77777777" w:rsidR="008D6856" w:rsidRDefault="0059636C" w:rsidP="008D6856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D6856">
              <w:t>вакуумные роторные шприцы</w:t>
            </w:r>
          </w:p>
        </w:tc>
        <w:tc>
          <w:tcPr>
            <w:tcW w:w="571" w:type="dxa"/>
          </w:tcPr>
          <w:p w14:paraId="3B7993D3" w14:textId="77777777" w:rsidR="008D6856" w:rsidRPr="001A30F0" w:rsidRDefault="008D6856" w:rsidP="008D6856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4"/>
                <w:vAlign w:val="center"/>
              </w:tcPr>
              <w:p w14:paraId="4228DD52" w14:textId="77777777" w:rsidR="008D6856" w:rsidRDefault="008D6856" w:rsidP="008D6856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34BF5A32" w14:textId="77777777" w:rsidR="008D6856" w:rsidRPr="006854F0" w:rsidRDefault="008D6856" w:rsidP="008D6856">
            <w:pPr>
              <w:pStyle w:val="--2"/>
            </w:pPr>
          </w:p>
        </w:tc>
      </w:tr>
      <w:tr w:rsidR="008D6856" w:rsidRPr="006854F0" w14:paraId="1E84245D" w14:textId="77777777" w:rsidTr="00B6184E">
        <w:trPr>
          <w:trHeight w:val="183"/>
        </w:trPr>
        <w:tc>
          <w:tcPr>
            <w:tcW w:w="1695" w:type="dxa"/>
            <w:gridSpan w:val="9"/>
          </w:tcPr>
          <w:p w14:paraId="4CC8F32E" w14:textId="0BF9FDAC" w:rsidR="008D6856" w:rsidRPr="009D61E9" w:rsidRDefault="0059636C" w:rsidP="008D6856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D6856" w:rsidRPr="009D61E9">
              <w:t xml:space="preserve"> душевая кабина </w:t>
            </w:r>
          </w:p>
        </w:tc>
        <w:tc>
          <w:tcPr>
            <w:tcW w:w="2562" w:type="dxa"/>
            <w:gridSpan w:val="12"/>
          </w:tcPr>
          <w:p w14:paraId="65862F69" w14:textId="10857924" w:rsidR="008D6856" w:rsidRPr="009D61E9" w:rsidRDefault="0059636C" w:rsidP="008D6856">
            <w:pPr>
              <w:pStyle w:val="--2"/>
              <w:tabs>
                <w:tab w:val="left" w:pos="1169"/>
              </w:tabs>
            </w:pP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D6856" w:rsidRPr="009D61E9">
              <w:t xml:space="preserve"> душев</w:t>
            </w:r>
            <w:r w:rsidR="008D6856">
              <w:t>ые</w:t>
            </w:r>
            <w:r w:rsidR="008D6856" w:rsidRPr="009D61E9">
              <w:t xml:space="preserve"> </w:t>
            </w:r>
            <w:r w:rsidR="008D6856">
              <w:t>секции</w:t>
            </w:r>
          </w:p>
        </w:tc>
        <w:tc>
          <w:tcPr>
            <w:tcW w:w="524" w:type="dxa"/>
          </w:tcPr>
          <w:p w14:paraId="542610DD" w14:textId="1B56A1B4" w:rsidR="008D6856" w:rsidRPr="009D61E9" w:rsidRDefault="008D6856" w:rsidP="008D6856">
            <w:pPr>
              <w:pStyle w:val="--2"/>
              <w:tabs>
                <w:tab w:val="left" w:pos="2303"/>
              </w:tabs>
            </w:pPr>
          </w:p>
        </w:tc>
        <w:tc>
          <w:tcPr>
            <w:tcW w:w="3724" w:type="dxa"/>
            <w:gridSpan w:val="9"/>
          </w:tcPr>
          <w:p w14:paraId="5361D05E" w14:textId="07538C94" w:rsidR="008D6856" w:rsidRPr="00F86F0C" w:rsidRDefault="003B0EB6" w:rsidP="008D6856">
            <w:pPr>
              <w:pStyle w:val="--2"/>
              <w:rPr>
                <w:sz w:val="20"/>
              </w:rPr>
            </w:pPr>
            <w:sdt>
              <w:sdtPr>
                <w:id w:val="8112936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07B5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D6856">
              <w:t xml:space="preserve"> ПММ </w:t>
            </w:r>
            <w:sdt>
              <w:sdt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D6856"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D6856">
              <w:t>туннельная</w:t>
            </w:r>
          </w:p>
        </w:tc>
        <w:tc>
          <w:tcPr>
            <w:tcW w:w="567" w:type="dxa"/>
          </w:tcPr>
          <w:p w14:paraId="6A837712" w14:textId="77777777" w:rsidR="008D6856" w:rsidRPr="001F1277" w:rsidRDefault="008D6856" w:rsidP="008D6856">
            <w:pPr>
              <w:pStyle w:val="--2"/>
            </w:pPr>
          </w:p>
        </w:tc>
        <w:tc>
          <w:tcPr>
            <w:tcW w:w="3543" w:type="dxa"/>
            <w:gridSpan w:val="5"/>
            <w:vAlign w:val="bottom"/>
          </w:tcPr>
          <w:p w14:paraId="507BCDF9" w14:textId="77777777" w:rsidR="008D6856" w:rsidRPr="00CF5A7B" w:rsidRDefault="0059636C" w:rsidP="008D6856">
            <w:pPr>
              <w:pStyle w:val="--2"/>
            </w:pPr>
            <w:sdt>
              <w:sdtPr>
                <w:id w:val="-3864935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D6856">
              <w:t>дозатор для геля (пульверизатор)</w:t>
            </w:r>
          </w:p>
        </w:tc>
        <w:tc>
          <w:tcPr>
            <w:tcW w:w="571" w:type="dxa"/>
          </w:tcPr>
          <w:p w14:paraId="38999A88" w14:textId="77777777" w:rsidR="008D6856" w:rsidRPr="001A30F0" w:rsidRDefault="008D6856" w:rsidP="008D6856">
            <w:pPr>
              <w:pStyle w:val="--2"/>
            </w:pPr>
            <w:r>
              <w:t>ПР</w:t>
            </w: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4"/>
                <w:vAlign w:val="center"/>
              </w:tcPr>
              <w:p w14:paraId="77CA1B69" w14:textId="77777777" w:rsidR="008D6856" w:rsidRDefault="008D6856" w:rsidP="008D6856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1F8A7A57" w14:textId="77777777" w:rsidR="008D6856" w:rsidRPr="006854F0" w:rsidRDefault="008D6856" w:rsidP="008D6856">
            <w:pPr>
              <w:pStyle w:val="--2"/>
            </w:pPr>
          </w:p>
        </w:tc>
      </w:tr>
      <w:tr w:rsidR="008D6856" w:rsidRPr="006854F0" w14:paraId="5CEB0B3E" w14:textId="77777777" w:rsidTr="00B6184E">
        <w:trPr>
          <w:trHeight w:val="183"/>
        </w:trPr>
        <w:tc>
          <w:tcPr>
            <w:tcW w:w="4257" w:type="dxa"/>
            <w:gridSpan w:val="21"/>
          </w:tcPr>
          <w:p w14:paraId="4E73C592" w14:textId="77777777" w:rsidR="008D6856" w:rsidRPr="009D61E9" w:rsidRDefault="0059636C" w:rsidP="008D6856">
            <w:pPr>
              <w:pStyle w:val="--2"/>
            </w:pPr>
            <w:sdt>
              <w:sdtPr>
                <w:id w:val="-460350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D6856" w:rsidRPr="009D61E9"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8D6856" w:rsidRPr="009D61E9" w:rsidRDefault="008D6856" w:rsidP="008D6856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4" w:type="dxa"/>
            <w:gridSpan w:val="9"/>
          </w:tcPr>
          <w:p w14:paraId="2D81E899" w14:textId="4A513BB0" w:rsidR="008D6856" w:rsidRPr="00F86F0C" w:rsidRDefault="003B0EB6" w:rsidP="008D6856">
            <w:pPr>
              <w:pStyle w:val="--2"/>
              <w:rPr>
                <w:sz w:val="20"/>
              </w:rPr>
            </w:pPr>
            <w:sdt>
              <w:sdtPr>
                <w:id w:val="3536910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D6856" w:rsidRPr="009272CB">
              <w:t xml:space="preserve">таромоечная </w:t>
            </w:r>
            <w:r w:rsidR="008D6856" w:rsidRPr="00BD3AD2">
              <w:t>машина</w:t>
            </w:r>
          </w:p>
        </w:tc>
        <w:tc>
          <w:tcPr>
            <w:tcW w:w="567" w:type="dxa"/>
          </w:tcPr>
          <w:p w14:paraId="6BC4FEA3" w14:textId="77777777" w:rsidR="008D6856" w:rsidRPr="001F1277" w:rsidRDefault="008D6856" w:rsidP="008D6856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3" w:type="dxa"/>
                <w:gridSpan w:val="5"/>
                <w:vAlign w:val="bottom"/>
              </w:tcPr>
              <w:p w14:paraId="7F6990DF" w14:textId="77777777" w:rsidR="008D6856" w:rsidRDefault="008D6856" w:rsidP="008D6856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0FE7BD51" w14:textId="77777777" w:rsidR="008D6856" w:rsidRPr="001A30F0" w:rsidRDefault="008D6856" w:rsidP="008D6856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4"/>
                <w:vAlign w:val="center"/>
              </w:tcPr>
              <w:p w14:paraId="48567B1B" w14:textId="77777777" w:rsidR="008D6856" w:rsidRDefault="008D6856" w:rsidP="008D6856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38BD9ADE" w14:textId="77777777" w:rsidR="008D6856" w:rsidRPr="006854F0" w:rsidRDefault="008D6856" w:rsidP="008D6856">
            <w:pPr>
              <w:pStyle w:val="--2"/>
            </w:pPr>
          </w:p>
        </w:tc>
      </w:tr>
      <w:tr w:rsidR="008D6856" w:rsidRPr="006854F0" w14:paraId="471E7273" w14:textId="77777777" w:rsidTr="00B6184E">
        <w:trPr>
          <w:trHeight w:val="183"/>
        </w:trPr>
        <w:tc>
          <w:tcPr>
            <w:tcW w:w="4781" w:type="dxa"/>
            <w:gridSpan w:val="22"/>
            <w:shd w:val="clear" w:color="auto" w:fill="BFBFBF" w:themeFill="background1" w:themeFillShade="BF"/>
          </w:tcPr>
          <w:p w14:paraId="401B2623" w14:textId="77777777" w:rsidR="008D6856" w:rsidRPr="009D61E9" w:rsidRDefault="008D6856" w:rsidP="008D6856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1" w:type="dxa"/>
            <w:gridSpan w:val="10"/>
            <w:shd w:val="clear" w:color="auto" w:fill="BFBFBF" w:themeFill="background1" w:themeFillShade="BF"/>
          </w:tcPr>
          <w:p w14:paraId="6C92D3AB" w14:textId="77777777" w:rsidR="008D6856" w:rsidRPr="001F1277" w:rsidRDefault="008D6856" w:rsidP="008D6856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3" w:type="dxa"/>
                <w:gridSpan w:val="5"/>
                <w:vAlign w:val="bottom"/>
              </w:tcPr>
              <w:p w14:paraId="57CF47D9" w14:textId="77777777" w:rsidR="008D6856" w:rsidRDefault="008D6856" w:rsidP="008D6856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46042C12" w14:textId="77777777" w:rsidR="008D6856" w:rsidRPr="001A30F0" w:rsidRDefault="008D6856" w:rsidP="008D6856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4"/>
                <w:vAlign w:val="center"/>
              </w:tcPr>
              <w:p w14:paraId="291B7905" w14:textId="77777777" w:rsidR="008D6856" w:rsidRDefault="008D6856" w:rsidP="008D6856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1DFE7D6D" w14:textId="77777777" w:rsidR="008D6856" w:rsidRPr="006854F0" w:rsidRDefault="008D6856" w:rsidP="008D6856">
            <w:pPr>
              <w:pStyle w:val="--2"/>
            </w:pPr>
          </w:p>
        </w:tc>
      </w:tr>
      <w:tr w:rsidR="008D6856" w:rsidRPr="006854F0" w14:paraId="627E7D60" w14:textId="77777777" w:rsidTr="00B6184E">
        <w:trPr>
          <w:trHeight w:val="183"/>
        </w:trPr>
        <w:tc>
          <w:tcPr>
            <w:tcW w:w="1702" w:type="dxa"/>
            <w:gridSpan w:val="10"/>
          </w:tcPr>
          <w:p w14:paraId="761973ED" w14:textId="1881D23E" w:rsidR="008D6856" w:rsidRPr="00837888" w:rsidRDefault="0059636C" w:rsidP="008D6856">
            <w:pPr>
              <w:pStyle w:val="--2"/>
            </w:pPr>
            <w:sdt>
              <w:sdt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D6856" w:rsidRPr="009D61E9">
              <w:t xml:space="preserve"> санитарный пост</w:t>
            </w:r>
            <w:r w:rsidR="008D6856">
              <w:t xml:space="preserve"> </w:t>
            </w:r>
          </w:p>
        </w:tc>
        <w:tc>
          <w:tcPr>
            <w:tcW w:w="2555" w:type="dxa"/>
            <w:gridSpan w:val="11"/>
            <w:tcMar>
              <w:left w:w="0" w:type="dxa"/>
              <w:right w:w="0" w:type="dxa"/>
            </w:tcMar>
          </w:tcPr>
          <w:p w14:paraId="2ED6DC0D" w14:textId="476B4D18" w:rsidR="008D6856" w:rsidRPr="00837888" w:rsidRDefault="0059636C" w:rsidP="008D6856">
            <w:pPr>
              <w:pStyle w:val="--2"/>
            </w:pPr>
            <w:sdt>
              <w:sdtPr>
                <w:id w:val="19922048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D6856" w:rsidRPr="00EF0AE5">
              <w:t>корзины</w:t>
            </w:r>
            <w:r w:rsidR="008D6856">
              <w:t>/диспенсеры</w:t>
            </w:r>
            <w:r w:rsidR="008D6856" w:rsidRPr="00EF0AE5">
              <w:t xml:space="preserve"> для </w:t>
            </w:r>
            <w:r w:rsidR="008D6856">
              <w:t>СИЗ</w:t>
            </w:r>
          </w:p>
        </w:tc>
        <w:tc>
          <w:tcPr>
            <w:tcW w:w="524" w:type="dxa"/>
          </w:tcPr>
          <w:p w14:paraId="4981363F" w14:textId="1ED6BB29" w:rsidR="008D6856" w:rsidRPr="009D61E9" w:rsidRDefault="008D6856" w:rsidP="008D6856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4" w:type="dxa"/>
            <w:gridSpan w:val="9"/>
          </w:tcPr>
          <w:p w14:paraId="7D0ADF22" w14:textId="40F4AD65" w:rsidR="008D6856" w:rsidRPr="00E96B43" w:rsidRDefault="0059636C" w:rsidP="008D6856">
            <w:pPr>
              <w:pStyle w:val="--2"/>
            </w:pPr>
            <w:sdt>
              <w:sdt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D6856" w:rsidRPr="00837888">
              <w:t xml:space="preserve"> </w:t>
            </w:r>
            <w:r w:rsidR="008D6856">
              <w:t xml:space="preserve">камеры </w:t>
            </w:r>
            <w:sdt>
              <w:sdtPr>
                <w:id w:val="-1760903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D6856">
              <w:t xml:space="preserve">холод. </w:t>
            </w:r>
            <w:sdt>
              <w:sdtPr>
                <w:id w:val="-1245497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D6856">
              <w:t>мороз.</w:t>
            </w:r>
            <w:sdt>
              <w:sdtPr>
                <w:id w:val="-79675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D6856">
              <w:t xml:space="preserve"> шок. замор.</w:t>
            </w:r>
          </w:p>
        </w:tc>
        <w:tc>
          <w:tcPr>
            <w:tcW w:w="567" w:type="dxa"/>
          </w:tcPr>
          <w:p w14:paraId="251F09CC" w14:textId="77777777" w:rsidR="008D6856" w:rsidRPr="001F1277" w:rsidRDefault="008D6856" w:rsidP="008D6856">
            <w:pPr>
              <w:pStyle w:val="--2"/>
            </w:pPr>
            <w:r>
              <w:t>ПР</w:t>
            </w: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3" w:type="dxa"/>
                <w:gridSpan w:val="5"/>
                <w:vAlign w:val="bottom"/>
              </w:tcPr>
              <w:p w14:paraId="32C7A70F" w14:textId="77777777" w:rsidR="008D6856" w:rsidRDefault="008D6856" w:rsidP="008D6856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060BD05" w14:textId="77777777" w:rsidR="008D6856" w:rsidRPr="001A30F0" w:rsidRDefault="008D6856" w:rsidP="008D6856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4"/>
                <w:vAlign w:val="center"/>
              </w:tcPr>
              <w:p w14:paraId="0A40491A" w14:textId="77777777" w:rsidR="008D6856" w:rsidRDefault="008D6856" w:rsidP="008D6856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5F412D94" w14:textId="77777777" w:rsidR="008D6856" w:rsidRPr="006854F0" w:rsidRDefault="008D6856" w:rsidP="008D6856">
            <w:pPr>
              <w:pStyle w:val="--2"/>
            </w:pPr>
          </w:p>
        </w:tc>
      </w:tr>
      <w:tr w:rsidR="006328BA" w:rsidRPr="006854F0" w14:paraId="2511A8CF" w14:textId="77777777" w:rsidTr="00B6184E">
        <w:trPr>
          <w:trHeight w:val="183"/>
        </w:trPr>
        <w:tc>
          <w:tcPr>
            <w:tcW w:w="4257" w:type="dxa"/>
            <w:gridSpan w:val="21"/>
            <w:tcMar>
              <w:left w:w="0" w:type="dxa"/>
              <w:right w:w="0" w:type="dxa"/>
            </w:tcMar>
          </w:tcPr>
          <w:p w14:paraId="75BADFD2" w14:textId="0A28EE09" w:rsidR="006328BA" w:rsidRPr="009D61E9" w:rsidRDefault="0059636C" w:rsidP="008D6856">
            <w:pPr>
              <w:pStyle w:val="--2"/>
            </w:pPr>
            <w:sdt>
              <w:sdt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8B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328BA" w:rsidRPr="009D61E9">
              <w:t xml:space="preserve"> диспенсер</w:t>
            </w:r>
            <w:r w:rsidR="006328BA">
              <w:t>/держатель</w:t>
            </w:r>
            <w:r w:rsidR="006328BA" w:rsidRPr="009D61E9">
              <w:t xml:space="preserve"> для полотенец</w:t>
            </w:r>
            <w:r w:rsidR="006328BA">
              <w:t xml:space="preserve"> </w:t>
            </w:r>
          </w:p>
        </w:tc>
        <w:tc>
          <w:tcPr>
            <w:tcW w:w="524" w:type="dxa"/>
          </w:tcPr>
          <w:p w14:paraId="7CA4AB96" w14:textId="233CFCCC" w:rsidR="006328BA" w:rsidRPr="009D61E9" w:rsidRDefault="006328BA" w:rsidP="008D6856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4" w:type="dxa"/>
            <w:gridSpan w:val="9"/>
          </w:tcPr>
          <w:p w14:paraId="5457847D" w14:textId="77777777" w:rsidR="006328BA" w:rsidRPr="00E96B43" w:rsidRDefault="0059636C" w:rsidP="008D6856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8BA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6328BA" w:rsidRPr="00837888">
              <w:t xml:space="preserve"> </w:t>
            </w:r>
            <w:r w:rsidR="006328BA">
              <w:t>морозильный ларь</w:t>
            </w:r>
          </w:p>
        </w:tc>
        <w:tc>
          <w:tcPr>
            <w:tcW w:w="567" w:type="dxa"/>
          </w:tcPr>
          <w:p w14:paraId="3C8297F0" w14:textId="77777777" w:rsidR="006328BA" w:rsidRPr="001F1277" w:rsidRDefault="006328BA" w:rsidP="008D6856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3" w:type="dxa"/>
                <w:gridSpan w:val="5"/>
                <w:vAlign w:val="bottom"/>
              </w:tcPr>
              <w:p w14:paraId="790B9492" w14:textId="77777777" w:rsidR="006328BA" w:rsidRDefault="006328BA" w:rsidP="008D6856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4C4FA2B2" w14:textId="77777777" w:rsidR="006328BA" w:rsidRPr="001A30F0" w:rsidRDefault="006328BA" w:rsidP="008D6856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4"/>
                <w:vAlign w:val="center"/>
              </w:tcPr>
              <w:p w14:paraId="262151AB" w14:textId="77777777" w:rsidR="006328BA" w:rsidRDefault="006328BA" w:rsidP="008D6856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6746E024" w14:textId="77777777" w:rsidR="006328BA" w:rsidRPr="006854F0" w:rsidRDefault="006328BA" w:rsidP="008D6856">
            <w:pPr>
              <w:pStyle w:val="--2"/>
            </w:pPr>
          </w:p>
        </w:tc>
      </w:tr>
      <w:tr w:rsidR="00EB2A92" w:rsidRPr="006854F0" w14:paraId="12C2E42E" w14:textId="77777777" w:rsidTr="00B6184E">
        <w:trPr>
          <w:trHeight w:val="183"/>
        </w:trPr>
        <w:tc>
          <w:tcPr>
            <w:tcW w:w="4257" w:type="dxa"/>
            <w:gridSpan w:val="21"/>
          </w:tcPr>
          <w:p w14:paraId="3185DDF9" w14:textId="77777777" w:rsidR="00EB2A92" w:rsidRPr="009D61E9" w:rsidRDefault="0059636C" w:rsidP="008D6856">
            <w:pPr>
              <w:pStyle w:val="--2"/>
            </w:pPr>
            <w:sdt>
              <w:sdt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 w:rsidRPr="009D61E9"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EB2A92" w:rsidRPr="009D61E9" w:rsidRDefault="00EB2A92" w:rsidP="008D6856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1610" w:type="dxa"/>
            <w:gridSpan w:val="3"/>
          </w:tcPr>
          <w:p w14:paraId="06B748F5" w14:textId="2F5C1A48" w:rsidR="00EB2A92" w:rsidRPr="00E96B43" w:rsidRDefault="0059636C" w:rsidP="008D6856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EB2A92" w:rsidRPr="00837888">
              <w:t xml:space="preserve"> </w:t>
            </w:r>
            <w:r w:rsidR="00EB2A92" w:rsidRPr="00E96B43">
              <w:t>холод</w:t>
            </w:r>
            <w:r w:rsidR="00EB2A92">
              <w:t>.</w:t>
            </w:r>
            <w:r w:rsidR="00EB2A92" w:rsidRPr="00E96B43">
              <w:t xml:space="preserve"> </w:t>
            </w:r>
            <w:r w:rsidR="00C61A0A" w:rsidRPr="00E96B43">
              <w:t>столы</w:t>
            </w:r>
          </w:p>
        </w:tc>
        <w:tc>
          <w:tcPr>
            <w:tcW w:w="2114" w:type="dxa"/>
            <w:gridSpan w:val="6"/>
          </w:tcPr>
          <w:p w14:paraId="0CB5E659" w14:textId="3468B107" w:rsidR="00EB2A92" w:rsidRPr="00E96B43" w:rsidRDefault="0059636C" w:rsidP="008D6856">
            <w:pPr>
              <w:pStyle w:val="--2"/>
            </w:pPr>
            <w:sdt>
              <w:sdt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B2A92">
              <w:t>холод. шкафы</w:t>
            </w:r>
          </w:p>
        </w:tc>
        <w:tc>
          <w:tcPr>
            <w:tcW w:w="567" w:type="dxa"/>
          </w:tcPr>
          <w:p w14:paraId="4076A643" w14:textId="22FADB25" w:rsidR="00EB2A92" w:rsidRPr="001F1277" w:rsidRDefault="00EB2A92" w:rsidP="008D6856">
            <w:pPr>
              <w:pStyle w:val="--2"/>
            </w:pPr>
            <w:r>
              <w:t>ПР</w:t>
            </w: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3" w:type="dxa"/>
                <w:gridSpan w:val="5"/>
                <w:vAlign w:val="bottom"/>
              </w:tcPr>
              <w:p w14:paraId="22D52837" w14:textId="77777777" w:rsidR="00EB2A92" w:rsidRPr="006854F0" w:rsidRDefault="00EB2A92" w:rsidP="008D6856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vAlign w:val="bottom"/>
          </w:tcPr>
          <w:p w14:paraId="66749195" w14:textId="77777777" w:rsidR="00EB2A92" w:rsidRPr="006854F0" w:rsidRDefault="00EB2A92" w:rsidP="008D6856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4"/>
                <w:vAlign w:val="bottom"/>
              </w:tcPr>
              <w:p w14:paraId="2101E589" w14:textId="77777777" w:rsidR="00EB2A92" w:rsidRPr="006854F0" w:rsidRDefault="00EB2A92" w:rsidP="008D6856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vAlign w:val="bottom"/>
          </w:tcPr>
          <w:p w14:paraId="60CF7B87" w14:textId="77777777" w:rsidR="00EB2A92" w:rsidRPr="006854F0" w:rsidRDefault="00EB2A92" w:rsidP="008D6856">
            <w:pPr>
              <w:pStyle w:val="--2"/>
            </w:pPr>
          </w:p>
        </w:tc>
      </w:tr>
      <w:tr w:rsidR="008D6856" w:rsidRPr="006854F0" w14:paraId="0E0B19AC" w14:textId="77777777" w:rsidTr="00B6184E">
        <w:trPr>
          <w:trHeight w:val="183"/>
        </w:trPr>
        <w:tc>
          <w:tcPr>
            <w:tcW w:w="1695" w:type="dxa"/>
            <w:gridSpan w:val="9"/>
          </w:tcPr>
          <w:p w14:paraId="59B86F08" w14:textId="5C052278" w:rsidR="008D6856" w:rsidRPr="009D61E9" w:rsidRDefault="0059636C" w:rsidP="008D6856">
            <w:pPr>
              <w:pStyle w:val="--2"/>
            </w:pPr>
            <w:sdt>
              <w:sdtPr>
                <w:id w:val="3814521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D6856" w:rsidRPr="009D61E9">
              <w:t xml:space="preserve"> сушилка для рук</w:t>
            </w:r>
            <w:r w:rsidR="008D6856">
              <w:t xml:space="preserve"> </w:t>
            </w:r>
          </w:p>
        </w:tc>
        <w:tc>
          <w:tcPr>
            <w:tcW w:w="2562" w:type="dxa"/>
            <w:gridSpan w:val="12"/>
          </w:tcPr>
          <w:p w14:paraId="796D503A" w14:textId="4C084443" w:rsidR="008D6856" w:rsidRPr="009D61E9" w:rsidRDefault="0059636C" w:rsidP="008D6856">
            <w:pPr>
              <w:pStyle w:val="--2"/>
            </w:pPr>
            <w:sdt>
              <w:sdtPr>
                <w:id w:val="-99679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D6856" w:rsidRPr="009D61E9"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8D6856" w:rsidRPr="009D61E9" w:rsidRDefault="008D6856" w:rsidP="008D6856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4" w:type="dxa"/>
            <w:gridSpan w:val="9"/>
          </w:tcPr>
          <w:p w14:paraId="75C4A667" w14:textId="77777777" w:rsidR="008D6856" w:rsidRPr="00E96B43" w:rsidRDefault="0059636C" w:rsidP="008D6856">
            <w:pPr>
              <w:pStyle w:val="--2"/>
            </w:pPr>
            <w:sdt>
              <w:sdt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8D6856" w:rsidRPr="00837888">
              <w:t xml:space="preserve"> </w:t>
            </w:r>
            <w:r w:rsidR="008D6856">
              <w:t xml:space="preserve">ледогенератор </w:t>
            </w:r>
          </w:p>
        </w:tc>
        <w:tc>
          <w:tcPr>
            <w:tcW w:w="567" w:type="dxa"/>
          </w:tcPr>
          <w:p w14:paraId="1430C03F" w14:textId="77777777" w:rsidR="008D6856" w:rsidRPr="001F1277" w:rsidRDefault="008D6856" w:rsidP="008D6856">
            <w:pPr>
              <w:pStyle w:val="--2"/>
            </w:pPr>
          </w:p>
        </w:tc>
        <w:tc>
          <w:tcPr>
            <w:tcW w:w="3543" w:type="dxa"/>
            <w:gridSpan w:val="5"/>
            <w:shd w:val="clear" w:color="auto" w:fill="BFBFBF" w:themeFill="background1" w:themeFillShade="BF"/>
            <w:vAlign w:val="bottom"/>
          </w:tcPr>
          <w:p w14:paraId="2D4BEA0F" w14:textId="77777777" w:rsidR="008D6856" w:rsidRDefault="008D6856" w:rsidP="008D6856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shd w:val="clear" w:color="auto" w:fill="BFBFBF" w:themeFill="background1" w:themeFillShade="BF"/>
          </w:tcPr>
          <w:p w14:paraId="545F0BA1" w14:textId="77777777" w:rsidR="008D6856" w:rsidRPr="001A30F0" w:rsidRDefault="008D6856" w:rsidP="008D6856">
            <w:pPr>
              <w:pStyle w:val="--2"/>
            </w:pPr>
          </w:p>
        </w:tc>
        <w:tc>
          <w:tcPr>
            <w:tcW w:w="2690" w:type="dxa"/>
            <w:gridSpan w:val="4"/>
            <w:shd w:val="clear" w:color="auto" w:fill="BFBFBF" w:themeFill="background1" w:themeFillShade="BF"/>
            <w:vAlign w:val="center"/>
          </w:tcPr>
          <w:p w14:paraId="5D4DF295" w14:textId="77777777" w:rsidR="008D6856" w:rsidRDefault="008D6856" w:rsidP="008D6856">
            <w:pPr>
              <w:pStyle w:val="--2"/>
            </w:pPr>
          </w:p>
        </w:tc>
        <w:tc>
          <w:tcPr>
            <w:tcW w:w="568" w:type="dxa"/>
            <w:shd w:val="clear" w:color="auto" w:fill="BFBFBF" w:themeFill="background1" w:themeFillShade="BF"/>
          </w:tcPr>
          <w:p w14:paraId="126028D4" w14:textId="77777777" w:rsidR="008D6856" w:rsidRPr="006854F0" w:rsidRDefault="008D6856" w:rsidP="008D6856">
            <w:pPr>
              <w:pStyle w:val="--2"/>
            </w:pPr>
          </w:p>
        </w:tc>
      </w:tr>
      <w:tr w:rsidR="006328BA" w:rsidRPr="006854F0" w14:paraId="731BFFBC" w14:textId="77777777" w:rsidTr="00B6184E">
        <w:trPr>
          <w:trHeight w:val="183"/>
        </w:trPr>
        <w:tc>
          <w:tcPr>
            <w:tcW w:w="2286" w:type="dxa"/>
            <w:gridSpan w:val="15"/>
          </w:tcPr>
          <w:p w14:paraId="5AE487FE" w14:textId="77777777" w:rsidR="006328BA" w:rsidRPr="00DE7EFE" w:rsidRDefault="0059636C" w:rsidP="008D6856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8BA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6328BA" w:rsidRPr="009D61E9">
              <w:t xml:space="preserve"> </w:t>
            </w:r>
            <w:r w:rsidR="006328BA">
              <w:t>дезинфицирующие маты</w:t>
            </w:r>
          </w:p>
        </w:tc>
        <w:tc>
          <w:tcPr>
            <w:tcW w:w="1971" w:type="dxa"/>
            <w:gridSpan w:val="6"/>
          </w:tcPr>
          <w:p w14:paraId="7BCC6409" w14:textId="0E2510C3" w:rsidR="006328BA" w:rsidRPr="00DE7EFE" w:rsidRDefault="0059636C" w:rsidP="006328BA">
            <w:pPr>
              <w:pStyle w:val="--2"/>
            </w:pPr>
            <w:sdt>
              <w:sdtPr>
                <w:id w:val="-5705813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8B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328BA" w:rsidRPr="009D61E9">
              <w:t xml:space="preserve"> диспенсер для </w:t>
            </w:r>
            <w:r w:rsidR="006328BA">
              <w:t>т/б</w:t>
            </w:r>
          </w:p>
        </w:tc>
        <w:tc>
          <w:tcPr>
            <w:tcW w:w="524" w:type="dxa"/>
          </w:tcPr>
          <w:p w14:paraId="0C41F112" w14:textId="6D5F4AFB" w:rsidR="006328BA" w:rsidRPr="009D61E9" w:rsidRDefault="006328BA" w:rsidP="008D6856">
            <w:pPr>
              <w:pStyle w:val="--2"/>
              <w:tabs>
                <w:tab w:val="left" w:pos="2303"/>
              </w:tabs>
            </w:pPr>
          </w:p>
        </w:tc>
        <w:tc>
          <w:tcPr>
            <w:tcW w:w="4291" w:type="dxa"/>
            <w:gridSpan w:val="10"/>
            <w:shd w:val="clear" w:color="auto" w:fill="BFBFBF" w:themeFill="background1" w:themeFillShade="BF"/>
          </w:tcPr>
          <w:p w14:paraId="58C9F230" w14:textId="77777777" w:rsidR="006328BA" w:rsidRPr="00443296" w:rsidRDefault="006328BA" w:rsidP="008D6856">
            <w:pPr>
              <w:pStyle w:val="--2"/>
              <w:rPr>
                <w:lang w:val="en-US"/>
              </w:rPr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</w:t>
            </w:r>
            <w:r>
              <w:rPr>
                <w:rStyle w:val="ac"/>
                <w:lang w:val="en-US"/>
              </w:rPr>
              <w:t>Protwin</w:t>
            </w:r>
          </w:p>
        </w:tc>
        <w:tc>
          <w:tcPr>
            <w:tcW w:w="3543" w:type="dxa"/>
            <w:gridSpan w:val="5"/>
            <w:vAlign w:val="bottom"/>
          </w:tcPr>
          <w:p w14:paraId="565D138C" w14:textId="77777777" w:rsidR="006328BA" w:rsidRDefault="006328BA" w:rsidP="008D6856">
            <w:pPr>
              <w:pStyle w:val="--2"/>
            </w:pPr>
          </w:p>
        </w:tc>
        <w:tc>
          <w:tcPr>
            <w:tcW w:w="571" w:type="dxa"/>
          </w:tcPr>
          <w:p w14:paraId="4BC3C237" w14:textId="77777777" w:rsidR="006328BA" w:rsidRPr="001A30F0" w:rsidRDefault="006328BA" w:rsidP="008D6856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2FFEA873" w14:textId="77777777" w:rsidR="006328BA" w:rsidRDefault="006328BA" w:rsidP="008D6856">
            <w:pPr>
              <w:pStyle w:val="--2"/>
            </w:pPr>
          </w:p>
        </w:tc>
        <w:tc>
          <w:tcPr>
            <w:tcW w:w="568" w:type="dxa"/>
          </w:tcPr>
          <w:p w14:paraId="57910FE7" w14:textId="77777777" w:rsidR="006328BA" w:rsidRPr="006854F0" w:rsidRDefault="006328BA" w:rsidP="008D6856">
            <w:pPr>
              <w:pStyle w:val="--2"/>
            </w:pPr>
          </w:p>
        </w:tc>
      </w:tr>
      <w:tr w:rsidR="008D6856" w:rsidRPr="006854F0" w14:paraId="0CC68E42" w14:textId="77777777" w:rsidTr="00B6184E">
        <w:trPr>
          <w:trHeight w:val="183"/>
        </w:trPr>
        <w:tc>
          <w:tcPr>
            <w:tcW w:w="4257" w:type="dxa"/>
            <w:gridSpan w:val="21"/>
          </w:tcPr>
          <w:p w14:paraId="142EC1F1" w14:textId="77777777" w:rsidR="008D6856" w:rsidRPr="00DE7EFE" w:rsidRDefault="0059636C" w:rsidP="008D6856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8D6856" w:rsidRPr="00D27011">
              <w:t>бак для грязной одежд</w:t>
            </w:r>
            <w:r w:rsidR="008D6856" w:rsidRPr="00DE7EFE">
              <w:t xml:space="preserve">ы </w:t>
            </w:r>
          </w:p>
        </w:tc>
        <w:tc>
          <w:tcPr>
            <w:tcW w:w="524" w:type="dxa"/>
          </w:tcPr>
          <w:p w14:paraId="60D2EABA" w14:textId="77777777" w:rsidR="008D6856" w:rsidRPr="009D61E9" w:rsidRDefault="008D6856" w:rsidP="008D6856">
            <w:pPr>
              <w:pStyle w:val="--2"/>
              <w:tabs>
                <w:tab w:val="left" w:pos="2303"/>
              </w:tabs>
            </w:pPr>
          </w:p>
        </w:tc>
        <w:tc>
          <w:tcPr>
            <w:tcW w:w="3724" w:type="dxa"/>
            <w:gridSpan w:val="9"/>
          </w:tcPr>
          <w:p w14:paraId="1683D9E8" w14:textId="77777777" w:rsidR="008D6856" w:rsidRDefault="008D6856" w:rsidP="008D6856">
            <w:pPr>
              <w:pStyle w:val="--2"/>
            </w:pPr>
            <w:r>
              <w:t>ХИМИТЕК УНИВЕРСАЛ-ДЕЗ</w:t>
            </w:r>
          </w:p>
        </w:tc>
        <w:tc>
          <w:tcPr>
            <w:tcW w:w="567" w:type="dxa"/>
          </w:tcPr>
          <w:p w14:paraId="5B4B682E" w14:textId="77777777" w:rsidR="008D6856" w:rsidRPr="001F1277" w:rsidRDefault="008D6856" w:rsidP="008D6856">
            <w:pPr>
              <w:pStyle w:val="--2"/>
            </w:pPr>
          </w:p>
        </w:tc>
        <w:tc>
          <w:tcPr>
            <w:tcW w:w="3543" w:type="dxa"/>
            <w:gridSpan w:val="5"/>
            <w:vAlign w:val="bottom"/>
          </w:tcPr>
          <w:p w14:paraId="76E890D0" w14:textId="77777777" w:rsidR="008D6856" w:rsidRDefault="008D6856" w:rsidP="008D6856">
            <w:pPr>
              <w:pStyle w:val="--2"/>
            </w:pPr>
          </w:p>
        </w:tc>
        <w:tc>
          <w:tcPr>
            <w:tcW w:w="571" w:type="dxa"/>
          </w:tcPr>
          <w:p w14:paraId="53086F2D" w14:textId="77777777" w:rsidR="008D6856" w:rsidRPr="001A30F0" w:rsidRDefault="008D6856" w:rsidP="008D6856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059DF5AE" w14:textId="77777777" w:rsidR="008D6856" w:rsidRDefault="008D6856" w:rsidP="008D6856">
            <w:pPr>
              <w:pStyle w:val="--2"/>
            </w:pPr>
          </w:p>
        </w:tc>
        <w:tc>
          <w:tcPr>
            <w:tcW w:w="568" w:type="dxa"/>
          </w:tcPr>
          <w:p w14:paraId="17E6D002" w14:textId="77777777" w:rsidR="008D6856" w:rsidRPr="006854F0" w:rsidRDefault="008D6856" w:rsidP="008D6856">
            <w:pPr>
              <w:pStyle w:val="--2"/>
            </w:pPr>
          </w:p>
        </w:tc>
      </w:tr>
      <w:tr w:rsidR="008D6856" w:rsidRPr="006854F0" w14:paraId="753BFE62" w14:textId="77777777" w:rsidTr="00B6184E">
        <w:trPr>
          <w:trHeight w:val="183"/>
        </w:trPr>
        <w:tc>
          <w:tcPr>
            <w:tcW w:w="4781" w:type="dxa"/>
            <w:gridSpan w:val="22"/>
            <w:shd w:val="clear" w:color="auto" w:fill="BFBFBF" w:themeFill="background1" w:themeFillShade="BF"/>
          </w:tcPr>
          <w:p w14:paraId="384C2FED" w14:textId="77777777" w:rsidR="008D6856" w:rsidRPr="009D61E9" w:rsidRDefault="008D6856" w:rsidP="008D6856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lastRenderedPageBreak/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4" w:type="dxa"/>
            <w:gridSpan w:val="9"/>
          </w:tcPr>
          <w:p w14:paraId="5DD7688B" w14:textId="77777777" w:rsidR="008D6856" w:rsidRDefault="008D6856" w:rsidP="008D6856">
            <w:pPr>
              <w:pStyle w:val="--2"/>
            </w:pPr>
            <w:r>
              <w:t>ХИМИТЕК ПОЛИДЕЗ</w:t>
            </w:r>
            <w:r w:rsidRPr="00443296">
              <w:rPr>
                <w:rFonts w:cs="Arial"/>
                <w:vertAlign w:val="superscript"/>
              </w:rPr>
              <w:t>®</w:t>
            </w:r>
            <w:r>
              <w:t>-СУПЕР</w:t>
            </w:r>
          </w:p>
        </w:tc>
        <w:tc>
          <w:tcPr>
            <w:tcW w:w="567" w:type="dxa"/>
          </w:tcPr>
          <w:p w14:paraId="2BD28758" w14:textId="77777777" w:rsidR="008D6856" w:rsidRPr="001F1277" w:rsidRDefault="008D6856" w:rsidP="008D6856">
            <w:pPr>
              <w:pStyle w:val="--2"/>
            </w:pPr>
          </w:p>
        </w:tc>
        <w:tc>
          <w:tcPr>
            <w:tcW w:w="3543" w:type="dxa"/>
            <w:gridSpan w:val="5"/>
            <w:vAlign w:val="bottom"/>
          </w:tcPr>
          <w:p w14:paraId="469F158F" w14:textId="77777777" w:rsidR="008D6856" w:rsidRDefault="008D6856" w:rsidP="008D6856">
            <w:pPr>
              <w:pStyle w:val="--2"/>
            </w:pPr>
          </w:p>
        </w:tc>
        <w:tc>
          <w:tcPr>
            <w:tcW w:w="571" w:type="dxa"/>
          </w:tcPr>
          <w:p w14:paraId="600AD993" w14:textId="77777777" w:rsidR="008D6856" w:rsidRPr="001A30F0" w:rsidRDefault="008D6856" w:rsidP="008D6856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1B49D94F" w14:textId="77777777" w:rsidR="008D6856" w:rsidRDefault="008D6856" w:rsidP="008D6856">
            <w:pPr>
              <w:pStyle w:val="--2"/>
            </w:pPr>
          </w:p>
        </w:tc>
        <w:tc>
          <w:tcPr>
            <w:tcW w:w="568" w:type="dxa"/>
          </w:tcPr>
          <w:p w14:paraId="7B227DAB" w14:textId="77777777" w:rsidR="008D6856" w:rsidRPr="006854F0" w:rsidRDefault="008D6856" w:rsidP="008D6856">
            <w:pPr>
              <w:pStyle w:val="--2"/>
            </w:pPr>
          </w:p>
        </w:tc>
      </w:tr>
      <w:tr w:rsidR="0036066E" w:rsidRPr="006854F0" w14:paraId="61DB1F83" w14:textId="77777777" w:rsidTr="00B6184E">
        <w:trPr>
          <w:trHeight w:val="183"/>
        </w:trPr>
        <w:tc>
          <w:tcPr>
            <w:tcW w:w="1137" w:type="dxa"/>
            <w:gridSpan w:val="4"/>
            <w:tcMar>
              <w:right w:w="0" w:type="dxa"/>
            </w:tcMar>
          </w:tcPr>
          <w:p w14:paraId="199AD9C9" w14:textId="79FA408D" w:rsidR="008D6856" w:rsidRPr="00837888" w:rsidRDefault="0059636C" w:rsidP="008D6856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D6856" w:rsidRPr="00837888">
              <w:t xml:space="preserve"> столы</w:t>
            </w:r>
            <w:r w:rsidR="008D6856">
              <w:t xml:space="preserve"> </w:t>
            </w:r>
          </w:p>
        </w:tc>
        <w:tc>
          <w:tcPr>
            <w:tcW w:w="847" w:type="dxa"/>
            <w:gridSpan w:val="8"/>
            <w:tcMar>
              <w:left w:w="0" w:type="dxa"/>
              <w:right w:w="0" w:type="dxa"/>
            </w:tcMar>
          </w:tcPr>
          <w:p w14:paraId="6193BA61" w14:textId="19FFBBF5" w:rsidR="008D6856" w:rsidRPr="00837888" w:rsidRDefault="0059636C" w:rsidP="008D6856">
            <w:pPr>
              <w:pStyle w:val="--2"/>
            </w:pPr>
            <w:sdt>
              <w:sdtPr>
                <w:id w:val="-3194282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D6856" w:rsidRPr="00837888"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4AABEF61" w:rsidR="008D6856" w:rsidRPr="00837888" w:rsidRDefault="0059636C" w:rsidP="008D6856">
            <w:pPr>
              <w:pStyle w:val="--2"/>
            </w:pPr>
            <w:sdt>
              <w:sdtPr>
                <w:id w:val="21594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D6856" w:rsidRPr="00837888">
              <w:t xml:space="preserve"> </w:t>
            </w:r>
            <w:r w:rsidR="008D6856">
              <w:t>полки</w:t>
            </w:r>
          </w:p>
        </w:tc>
        <w:tc>
          <w:tcPr>
            <w:tcW w:w="1185" w:type="dxa"/>
            <w:gridSpan w:val="2"/>
            <w:tcMar>
              <w:left w:w="0" w:type="dxa"/>
              <w:right w:w="0" w:type="dxa"/>
            </w:tcMar>
          </w:tcPr>
          <w:p w14:paraId="1ED12BF7" w14:textId="09C0EFB2" w:rsidR="008D6856" w:rsidRPr="00837888" w:rsidRDefault="0059636C" w:rsidP="008D6856">
            <w:pPr>
              <w:pStyle w:val="--2"/>
            </w:pPr>
            <w:sdt>
              <w:sdt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D6856" w:rsidRPr="00837888"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8D6856" w:rsidRPr="009D61E9" w:rsidRDefault="008D6856" w:rsidP="008D6856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4" w:type="dxa"/>
            <w:gridSpan w:val="9"/>
          </w:tcPr>
          <w:p w14:paraId="27CECE61" w14:textId="77777777" w:rsidR="008D6856" w:rsidRDefault="008D6856" w:rsidP="008D6856">
            <w:pPr>
              <w:pStyle w:val="--2"/>
            </w:pPr>
          </w:p>
        </w:tc>
        <w:tc>
          <w:tcPr>
            <w:tcW w:w="567" w:type="dxa"/>
          </w:tcPr>
          <w:p w14:paraId="43D036AE" w14:textId="77777777" w:rsidR="008D6856" w:rsidRPr="001F1277" w:rsidRDefault="008D6856" w:rsidP="008D6856">
            <w:pPr>
              <w:pStyle w:val="--2"/>
            </w:pPr>
          </w:p>
        </w:tc>
        <w:tc>
          <w:tcPr>
            <w:tcW w:w="3543" w:type="dxa"/>
            <w:gridSpan w:val="5"/>
            <w:vAlign w:val="bottom"/>
          </w:tcPr>
          <w:p w14:paraId="25CE8A14" w14:textId="77777777" w:rsidR="008D6856" w:rsidRDefault="008D6856" w:rsidP="008D6856">
            <w:pPr>
              <w:pStyle w:val="--2"/>
            </w:pPr>
          </w:p>
        </w:tc>
        <w:tc>
          <w:tcPr>
            <w:tcW w:w="571" w:type="dxa"/>
          </w:tcPr>
          <w:p w14:paraId="7F93E512" w14:textId="77777777" w:rsidR="008D6856" w:rsidRPr="001A30F0" w:rsidRDefault="008D6856" w:rsidP="008D6856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67C7F280" w14:textId="77777777" w:rsidR="008D6856" w:rsidRDefault="008D6856" w:rsidP="008D6856">
            <w:pPr>
              <w:pStyle w:val="--2"/>
            </w:pPr>
          </w:p>
        </w:tc>
        <w:tc>
          <w:tcPr>
            <w:tcW w:w="568" w:type="dxa"/>
          </w:tcPr>
          <w:p w14:paraId="7CAF0837" w14:textId="77777777" w:rsidR="008D6856" w:rsidRPr="006854F0" w:rsidRDefault="008D6856" w:rsidP="008D6856">
            <w:pPr>
              <w:pStyle w:val="--2"/>
            </w:pPr>
          </w:p>
        </w:tc>
      </w:tr>
      <w:tr w:rsidR="006328BA" w:rsidRPr="006854F0" w14:paraId="0C6096EA" w14:textId="77777777" w:rsidTr="00B6184E">
        <w:trPr>
          <w:trHeight w:val="183"/>
        </w:trPr>
        <w:tc>
          <w:tcPr>
            <w:tcW w:w="997" w:type="dxa"/>
            <w:gridSpan w:val="3"/>
            <w:tcMar>
              <w:left w:w="0" w:type="dxa"/>
              <w:right w:w="0" w:type="dxa"/>
            </w:tcMar>
          </w:tcPr>
          <w:p w14:paraId="2E54D668" w14:textId="41E8E253" w:rsidR="008D6856" w:rsidRPr="00837888" w:rsidRDefault="0059636C" w:rsidP="008D6856">
            <w:pPr>
              <w:pStyle w:val="--2"/>
            </w:pPr>
            <w:sdt>
              <w:sdt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D6856" w:rsidRPr="00837888">
              <w:t xml:space="preserve"> шкафы </w:t>
            </w:r>
          </w:p>
        </w:tc>
        <w:tc>
          <w:tcPr>
            <w:tcW w:w="987" w:type="dxa"/>
            <w:gridSpan w:val="9"/>
            <w:tcMar>
              <w:left w:w="0" w:type="dxa"/>
              <w:right w:w="0" w:type="dxa"/>
            </w:tcMar>
          </w:tcPr>
          <w:p w14:paraId="17179528" w14:textId="17F0A8E4" w:rsidR="008D6856" w:rsidRPr="00837888" w:rsidRDefault="0059636C" w:rsidP="008D6856">
            <w:pPr>
              <w:pStyle w:val="--2"/>
            </w:pP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D6856" w:rsidRPr="00837888"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349FC8BA" w:rsidR="008D6856" w:rsidRPr="00837888" w:rsidRDefault="0059636C" w:rsidP="008D6856">
            <w:pPr>
              <w:pStyle w:val="--2"/>
            </w:pPr>
            <w:sdt>
              <w:sdtPr>
                <w:id w:val="1343829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D6856" w:rsidRPr="00837888">
              <w:t xml:space="preserve"> </w:t>
            </w:r>
            <w:r w:rsidR="008D6856">
              <w:t>скамейки</w:t>
            </w:r>
          </w:p>
        </w:tc>
        <w:tc>
          <w:tcPr>
            <w:tcW w:w="985" w:type="dxa"/>
            <w:tcMar>
              <w:left w:w="0" w:type="dxa"/>
              <w:right w:w="0" w:type="dxa"/>
            </w:tcMar>
          </w:tcPr>
          <w:p w14:paraId="05C68798" w14:textId="54B860FE" w:rsidR="008D6856" w:rsidRPr="00837888" w:rsidRDefault="0059636C" w:rsidP="008D6856">
            <w:pPr>
              <w:pStyle w:val="--2"/>
            </w:pPr>
            <w:sdt>
              <w:sdtPr>
                <w:id w:val="-2104095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D6856" w:rsidRPr="00837888">
              <w:t xml:space="preserve"> зеркал</w:t>
            </w:r>
            <w:r w:rsidR="008D6856">
              <w:t>а</w:t>
            </w:r>
          </w:p>
        </w:tc>
        <w:tc>
          <w:tcPr>
            <w:tcW w:w="524" w:type="dxa"/>
          </w:tcPr>
          <w:p w14:paraId="07B22A41" w14:textId="15CD7321" w:rsidR="008D6856" w:rsidRPr="009D61E9" w:rsidRDefault="008D6856" w:rsidP="008D6856">
            <w:pPr>
              <w:pStyle w:val="--2"/>
              <w:tabs>
                <w:tab w:val="left" w:pos="2303"/>
              </w:tabs>
            </w:pPr>
            <w:r>
              <w:t>Р</w:t>
            </w:r>
          </w:p>
        </w:tc>
        <w:tc>
          <w:tcPr>
            <w:tcW w:w="3724" w:type="dxa"/>
            <w:gridSpan w:val="9"/>
          </w:tcPr>
          <w:p w14:paraId="590BA441" w14:textId="77777777" w:rsidR="008D6856" w:rsidRDefault="008D6856" w:rsidP="008D6856">
            <w:pPr>
              <w:pStyle w:val="--2"/>
            </w:pPr>
          </w:p>
        </w:tc>
        <w:tc>
          <w:tcPr>
            <w:tcW w:w="567" w:type="dxa"/>
          </w:tcPr>
          <w:p w14:paraId="2EA924A3" w14:textId="77777777" w:rsidR="008D6856" w:rsidRPr="001F1277" w:rsidRDefault="008D6856" w:rsidP="008D6856">
            <w:pPr>
              <w:pStyle w:val="--2"/>
            </w:pPr>
          </w:p>
        </w:tc>
        <w:tc>
          <w:tcPr>
            <w:tcW w:w="3543" w:type="dxa"/>
            <w:gridSpan w:val="5"/>
            <w:vAlign w:val="bottom"/>
          </w:tcPr>
          <w:p w14:paraId="29EF3E95" w14:textId="77777777" w:rsidR="008D6856" w:rsidRDefault="008D6856" w:rsidP="008D6856">
            <w:pPr>
              <w:pStyle w:val="--2"/>
            </w:pPr>
          </w:p>
        </w:tc>
        <w:tc>
          <w:tcPr>
            <w:tcW w:w="571" w:type="dxa"/>
          </w:tcPr>
          <w:p w14:paraId="5A40AAE6" w14:textId="77777777" w:rsidR="008D6856" w:rsidRPr="001A30F0" w:rsidRDefault="008D6856" w:rsidP="008D6856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7DE93269" w14:textId="77777777" w:rsidR="008D6856" w:rsidRDefault="008D6856" w:rsidP="008D6856">
            <w:pPr>
              <w:pStyle w:val="--2"/>
            </w:pPr>
          </w:p>
        </w:tc>
        <w:tc>
          <w:tcPr>
            <w:tcW w:w="568" w:type="dxa"/>
          </w:tcPr>
          <w:p w14:paraId="763FE5D2" w14:textId="77777777" w:rsidR="008D6856" w:rsidRPr="006854F0" w:rsidRDefault="008D6856" w:rsidP="008D6856">
            <w:pPr>
              <w:pStyle w:val="--2"/>
            </w:pPr>
          </w:p>
        </w:tc>
      </w:tr>
      <w:tr w:rsidR="008D6856" w:rsidRPr="006854F0" w14:paraId="20B1EACF" w14:textId="77777777" w:rsidTr="00B6184E">
        <w:trPr>
          <w:trHeight w:val="183"/>
        </w:trPr>
        <w:tc>
          <w:tcPr>
            <w:tcW w:w="1984" w:type="dxa"/>
            <w:gridSpan w:val="12"/>
          </w:tcPr>
          <w:p w14:paraId="708A3897" w14:textId="6440009C" w:rsidR="008D6856" w:rsidRPr="00837888" w:rsidRDefault="0059636C" w:rsidP="008D6856">
            <w:pPr>
              <w:pStyle w:val="--2"/>
            </w:pPr>
            <w:sdt>
              <w:sdtPr>
                <w:id w:val="2427701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D6856" w:rsidRPr="00837888">
              <w:t xml:space="preserve"> сушилк</w:t>
            </w:r>
            <w:r w:rsidR="008D6856">
              <w:t>а</w:t>
            </w:r>
            <w:r w:rsidR="008D6856" w:rsidRPr="00837888">
              <w:t xml:space="preserve"> для обуви</w:t>
            </w:r>
            <w:r w:rsidR="008D6856">
              <w:t xml:space="preserve"> </w:t>
            </w:r>
          </w:p>
        </w:tc>
        <w:tc>
          <w:tcPr>
            <w:tcW w:w="2273" w:type="dxa"/>
            <w:gridSpan w:val="9"/>
          </w:tcPr>
          <w:p w14:paraId="1CFCE5D0" w14:textId="29646D68" w:rsidR="008D6856" w:rsidRPr="00837888" w:rsidRDefault="0059636C" w:rsidP="008D6856">
            <w:pPr>
              <w:pStyle w:val="--2"/>
            </w:pPr>
            <w:sdt>
              <w:sdtPr>
                <w:id w:val="9334737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0EB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D6856" w:rsidRPr="00837888">
              <w:t xml:space="preserve"> обувниц</w:t>
            </w:r>
            <w:r w:rsidR="008D6856">
              <w:t>ы</w:t>
            </w:r>
          </w:p>
        </w:tc>
        <w:tc>
          <w:tcPr>
            <w:tcW w:w="524" w:type="dxa"/>
          </w:tcPr>
          <w:p w14:paraId="01A9F1CB" w14:textId="727C134A" w:rsidR="008D6856" w:rsidRPr="009D61E9" w:rsidRDefault="008D6856" w:rsidP="008D6856">
            <w:pPr>
              <w:pStyle w:val="--2"/>
              <w:tabs>
                <w:tab w:val="left" w:pos="2303"/>
              </w:tabs>
            </w:pPr>
          </w:p>
        </w:tc>
        <w:tc>
          <w:tcPr>
            <w:tcW w:w="4291" w:type="dxa"/>
            <w:gridSpan w:val="10"/>
            <w:shd w:val="clear" w:color="auto" w:fill="BFBFBF" w:themeFill="background1" w:themeFillShade="BF"/>
          </w:tcPr>
          <w:p w14:paraId="6FADB2D0" w14:textId="77777777" w:rsidR="008D6856" w:rsidRPr="001F1277" w:rsidRDefault="008D6856" w:rsidP="008D6856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3" w:type="dxa"/>
            <w:gridSpan w:val="5"/>
            <w:vAlign w:val="bottom"/>
          </w:tcPr>
          <w:p w14:paraId="75B1CCFF" w14:textId="77777777" w:rsidR="008D6856" w:rsidRDefault="008D6856" w:rsidP="008D6856">
            <w:pPr>
              <w:pStyle w:val="--2"/>
            </w:pPr>
          </w:p>
        </w:tc>
        <w:tc>
          <w:tcPr>
            <w:tcW w:w="571" w:type="dxa"/>
          </w:tcPr>
          <w:p w14:paraId="41124C8C" w14:textId="77777777" w:rsidR="008D6856" w:rsidRPr="001A30F0" w:rsidRDefault="008D6856" w:rsidP="008D6856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760F5EB6" w14:textId="77777777" w:rsidR="008D6856" w:rsidRDefault="008D6856" w:rsidP="008D6856">
            <w:pPr>
              <w:pStyle w:val="--2"/>
            </w:pPr>
          </w:p>
        </w:tc>
        <w:tc>
          <w:tcPr>
            <w:tcW w:w="568" w:type="dxa"/>
          </w:tcPr>
          <w:p w14:paraId="46B173BD" w14:textId="77777777" w:rsidR="008D6856" w:rsidRPr="006854F0" w:rsidRDefault="008D6856" w:rsidP="008D6856">
            <w:pPr>
              <w:pStyle w:val="--2"/>
            </w:pPr>
          </w:p>
        </w:tc>
      </w:tr>
      <w:tr w:rsidR="008D6856" w:rsidRPr="006854F0" w14:paraId="40D0C760" w14:textId="77777777" w:rsidTr="00B6184E">
        <w:trPr>
          <w:trHeight w:val="183"/>
        </w:trPr>
        <w:tc>
          <w:tcPr>
            <w:tcW w:w="4781" w:type="dxa"/>
            <w:gridSpan w:val="22"/>
            <w:shd w:val="clear" w:color="auto" w:fill="BFBFBF" w:themeFill="background1" w:themeFillShade="BF"/>
          </w:tcPr>
          <w:p w14:paraId="6489D62C" w14:textId="77777777" w:rsidR="008D6856" w:rsidRPr="009D61E9" w:rsidRDefault="008D6856" w:rsidP="008D6856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4" w:type="dxa"/>
            <w:gridSpan w:val="9"/>
          </w:tcPr>
          <w:p w14:paraId="16EA410F" w14:textId="77777777" w:rsidR="008D6856" w:rsidRDefault="008D6856" w:rsidP="008D6856">
            <w:pPr>
              <w:pStyle w:val="--2"/>
            </w:pPr>
          </w:p>
        </w:tc>
        <w:tc>
          <w:tcPr>
            <w:tcW w:w="567" w:type="dxa"/>
          </w:tcPr>
          <w:p w14:paraId="33CEA595" w14:textId="77777777" w:rsidR="008D6856" w:rsidRPr="001F1277" w:rsidRDefault="008D6856" w:rsidP="008D6856">
            <w:pPr>
              <w:pStyle w:val="--2"/>
            </w:pPr>
          </w:p>
        </w:tc>
        <w:tc>
          <w:tcPr>
            <w:tcW w:w="3543" w:type="dxa"/>
            <w:gridSpan w:val="5"/>
            <w:vAlign w:val="bottom"/>
          </w:tcPr>
          <w:p w14:paraId="19B30366" w14:textId="77777777" w:rsidR="008D6856" w:rsidRDefault="008D6856" w:rsidP="008D6856">
            <w:pPr>
              <w:pStyle w:val="--2"/>
            </w:pPr>
          </w:p>
        </w:tc>
        <w:tc>
          <w:tcPr>
            <w:tcW w:w="571" w:type="dxa"/>
          </w:tcPr>
          <w:p w14:paraId="0396115D" w14:textId="77777777" w:rsidR="008D6856" w:rsidRPr="001A30F0" w:rsidRDefault="008D6856" w:rsidP="008D6856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2F24BDD4" w14:textId="77777777" w:rsidR="008D6856" w:rsidRDefault="008D6856" w:rsidP="008D6856">
            <w:pPr>
              <w:pStyle w:val="--2"/>
            </w:pPr>
          </w:p>
        </w:tc>
        <w:tc>
          <w:tcPr>
            <w:tcW w:w="568" w:type="dxa"/>
          </w:tcPr>
          <w:p w14:paraId="2F934BD4" w14:textId="77777777" w:rsidR="008D6856" w:rsidRPr="006854F0" w:rsidRDefault="008D6856" w:rsidP="008D6856">
            <w:pPr>
              <w:pStyle w:val="--2"/>
            </w:pPr>
          </w:p>
        </w:tc>
      </w:tr>
      <w:tr w:rsidR="008D6856" w:rsidRPr="006854F0" w14:paraId="41D81B14" w14:textId="77777777" w:rsidTr="00B6184E">
        <w:trPr>
          <w:trHeight w:val="183"/>
        </w:trPr>
        <w:tc>
          <w:tcPr>
            <w:tcW w:w="1695" w:type="dxa"/>
            <w:gridSpan w:val="9"/>
          </w:tcPr>
          <w:p w14:paraId="247D9308" w14:textId="6329DEF8" w:rsidR="008D6856" w:rsidRPr="00837888" w:rsidRDefault="0059636C" w:rsidP="008D6856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D6856" w:rsidRPr="00837888">
              <w:t xml:space="preserve"> компьютер</w:t>
            </w:r>
            <w:r w:rsidR="008D6856">
              <w:t>ы</w:t>
            </w:r>
          </w:p>
        </w:tc>
        <w:tc>
          <w:tcPr>
            <w:tcW w:w="2562" w:type="dxa"/>
            <w:gridSpan w:val="12"/>
          </w:tcPr>
          <w:p w14:paraId="42E09C78" w14:textId="77777777" w:rsidR="008D6856" w:rsidRPr="00837888" w:rsidRDefault="0059636C" w:rsidP="008D6856">
            <w:pPr>
              <w:pStyle w:val="--2"/>
              <w:tabs>
                <w:tab w:val="left" w:pos="1593"/>
              </w:tabs>
            </w:pPr>
            <w:sdt>
              <w:sdt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D6856">
              <w:t>мониторы</w:t>
            </w:r>
          </w:p>
        </w:tc>
        <w:tc>
          <w:tcPr>
            <w:tcW w:w="524" w:type="dxa"/>
          </w:tcPr>
          <w:p w14:paraId="007E55A1" w14:textId="308A40B1" w:rsidR="008D6856" w:rsidRPr="009D61E9" w:rsidRDefault="008D6856" w:rsidP="008D6856">
            <w:pPr>
              <w:pStyle w:val="--2"/>
              <w:tabs>
                <w:tab w:val="left" w:pos="2303"/>
              </w:tabs>
            </w:pPr>
          </w:p>
        </w:tc>
        <w:tc>
          <w:tcPr>
            <w:tcW w:w="4291" w:type="dxa"/>
            <w:gridSpan w:val="10"/>
            <w:shd w:val="clear" w:color="auto" w:fill="BFBFBF" w:themeFill="background1" w:themeFillShade="BF"/>
          </w:tcPr>
          <w:p w14:paraId="09A7AC0D" w14:textId="77777777" w:rsidR="008D6856" w:rsidRPr="001F1277" w:rsidRDefault="008D6856" w:rsidP="008D6856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3" w:type="dxa"/>
            <w:gridSpan w:val="5"/>
            <w:vAlign w:val="bottom"/>
          </w:tcPr>
          <w:p w14:paraId="008028CC" w14:textId="77777777" w:rsidR="008D6856" w:rsidRDefault="008D6856" w:rsidP="008D6856">
            <w:pPr>
              <w:pStyle w:val="--2"/>
            </w:pPr>
          </w:p>
        </w:tc>
        <w:tc>
          <w:tcPr>
            <w:tcW w:w="571" w:type="dxa"/>
          </w:tcPr>
          <w:p w14:paraId="4FA9D052" w14:textId="77777777" w:rsidR="008D6856" w:rsidRPr="001A30F0" w:rsidRDefault="008D6856" w:rsidP="008D6856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40A9B072" w14:textId="77777777" w:rsidR="008D6856" w:rsidRDefault="008D6856" w:rsidP="008D6856">
            <w:pPr>
              <w:pStyle w:val="--2"/>
            </w:pPr>
          </w:p>
        </w:tc>
        <w:tc>
          <w:tcPr>
            <w:tcW w:w="568" w:type="dxa"/>
          </w:tcPr>
          <w:p w14:paraId="48E2DA28" w14:textId="77777777" w:rsidR="008D6856" w:rsidRPr="006854F0" w:rsidRDefault="008D6856" w:rsidP="008D6856">
            <w:pPr>
              <w:pStyle w:val="--2"/>
            </w:pPr>
          </w:p>
        </w:tc>
      </w:tr>
      <w:tr w:rsidR="008D6856" w:rsidRPr="006854F0" w14:paraId="3ADC3B48" w14:textId="77777777" w:rsidTr="00B6184E">
        <w:trPr>
          <w:trHeight w:val="183"/>
        </w:trPr>
        <w:tc>
          <w:tcPr>
            <w:tcW w:w="1695" w:type="dxa"/>
            <w:gridSpan w:val="9"/>
          </w:tcPr>
          <w:p w14:paraId="1A93B359" w14:textId="7D7D685C" w:rsidR="008D6856" w:rsidRPr="00837888" w:rsidRDefault="0059636C" w:rsidP="008D6856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D6856" w:rsidRPr="00837888">
              <w:t xml:space="preserve"> принтер</w:t>
            </w:r>
            <w:r w:rsidR="008D6856">
              <w:t>а</w:t>
            </w:r>
          </w:p>
        </w:tc>
        <w:tc>
          <w:tcPr>
            <w:tcW w:w="2562" w:type="dxa"/>
            <w:gridSpan w:val="12"/>
          </w:tcPr>
          <w:p w14:paraId="006FFAEB" w14:textId="77777777" w:rsidR="008D6856" w:rsidRPr="00837888" w:rsidRDefault="0059636C" w:rsidP="008D6856">
            <w:pPr>
              <w:pStyle w:val="--2"/>
              <w:tabs>
                <w:tab w:val="left" w:pos="1593"/>
              </w:tabs>
            </w:pPr>
            <w:sdt>
              <w:sdt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D6856" w:rsidRPr="00837888">
              <w:t xml:space="preserve"> телефон</w:t>
            </w:r>
            <w:r w:rsidR="008D6856">
              <w:t>ы</w:t>
            </w:r>
          </w:p>
        </w:tc>
        <w:tc>
          <w:tcPr>
            <w:tcW w:w="524" w:type="dxa"/>
          </w:tcPr>
          <w:p w14:paraId="2F541215" w14:textId="000FFD2B" w:rsidR="008D6856" w:rsidRPr="009D61E9" w:rsidRDefault="008D6856" w:rsidP="008D6856">
            <w:pPr>
              <w:pStyle w:val="--2"/>
              <w:tabs>
                <w:tab w:val="left" w:pos="2303"/>
              </w:tabs>
            </w:pPr>
          </w:p>
        </w:tc>
        <w:tc>
          <w:tcPr>
            <w:tcW w:w="3724" w:type="dxa"/>
            <w:gridSpan w:val="9"/>
          </w:tcPr>
          <w:p w14:paraId="474684AC" w14:textId="77777777" w:rsidR="008D6856" w:rsidRDefault="008D6856" w:rsidP="008D6856">
            <w:pPr>
              <w:pStyle w:val="--2"/>
            </w:pPr>
          </w:p>
        </w:tc>
        <w:tc>
          <w:tcPr>
            <w:tcW w:w="567" w:type="dxa"/>
          </w:tcPr>
          <w:p w14:paraId="775C9A8A" w14:textId="77777777" w:rsidR="008D6856" w:rsidRPr="001F1277" w:rsidRDefault="008D6856" w:rsidP="008D6856">
            <w:pPr>
              <w:pStyle w:val="--2"/>
            </w:pPr>
          </w:p>
        </w:tc>
        <w:tc>
          <w:tcPr>
            <w:tcW w:w="3543" w:type="dxa"/>
            <w:gridSpan w:val="5"/>
            <w:vAlign w:val="bottom"/>
          </w:tcPr>
          <w:p w14:paraId="36A19B17" w14:textId="77777777" w:rsidR="008D6856" w:rsidRDefault="008D6856" w:rsidP="008D6856">
            <w:pPr>
              <w:pStyle w:val="--2"/>
            </w:pPr>
          </w:p>
        </w:tc>
        <w:tc>
          <w:tcPr>
            <w:tcW w:w="571" w:type="dxa"/>
          </w:tcPr>
          <w:p w14:paraId="70C79E0A" w14:textId="77777777" w:rsidR="008D6856" w:rsidRPr="001A30F0" w:rsidRDefault="008D6856" w:rsidP="008D6856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3506D9EC" w14:textId="77777777" w:rsidR="008D6856" w:rsidRDefault="008D6856" w:rsidP="008D6856">
            <w:pPr>
              <w:pStyle w:val="--2"/>
            </w:pPr>
          </w:p>
        </w:tc>
        <w:tc>
          <w:tcPr>
            <w:tcW w:w="568" w:type="dxa"/>
          </w:tcPr>
          <w:p w14:paraId="62E308FA" w14:textId="77777777" w:rsidR="008D6856" w:rsidRPr="006854F0" w:rsidRDefault="008D6856" w:rsidP="008D6856">
            <w:pPr>
              <w:pStyle w:val="--2"/>
            </w:pPr>
          </w:p>
        </w:tc>
      </w:tr>
      <w:tr w:rsidR="008D6856" w:rsidRPr="006854F0" w14:paraId="4C247E73" w14:textId="77777777" w:rsidTr="00B6184E">
        <w:trPr>
          <w:trHeight w:val="183"/>
        </w:trPr>
        <w:tc>
          <w:tcPr>
            <w:tcW w:w="4781" w:type="dxa"/>
            <w:gridSpan w:val="22"/>
            <w:shd w:val="clear" w:color="auto" w:fill="BFBFBF" w:themeFill="background1" w:themeFillShade="BF"/>
          </w:tcPr>
          <w:p w14:paraId="2DDB188B" w14:textId="77777777" w:rsidR="008D6856" w:rsidRPr="009D61E9" w:rsidRDefault="008D6856" w:rsidP="008D6856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1" w:type="dxa"/>
            <w:gridSpan w:val="10"/>
            <w:shd w:val="clear" w:color="auto" w:fill="BFBFBF" w:themeFill="background1" w:themeFillShade="BF"/>
          </w:tcPr>
          <w:p w14:paraId="494948BD" w14:textId="77777777" w:rsidR="008D6856" w:rsidRPr="001F1277" w:rsidRDefault="008D6856" w:rsidP="008D6856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3" w:type="dxa"/>
            <w:gridSpan w:val="5"/>
            <w:vAlign w:val="bottom"/>
          </w:tcPr>
          <w:p w14:paraId="1B785600" w14:textId="77777777" w:rsidR="008D6856" w:rsidRDefault="008D6856" w:rsidP="008D6856">
            <w:pPr>
              <w:pStyle w:val="--2"/>
            </w:pPr>
          </w:p>
        </w:tc>
        <w:tc>
          <w:tcPr>
            <w:tcW w:w="571" w:type="dxa"/>
          </w:tcPr>
          <w:p w14:paraId="72880195" w14:textId="77777777" w:rsidR="008D6856" w:rsidRPr="001A30F0" w:rsidRDefault="008D6856" w:rsidP="008D6856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66B1AB2F" w14:textId="77777777" w:rsidR="008D6856" w:rsidRDefault="008D6856" w:rsidP="008D6856">
            <w:pPr>
              <w:pStyle w:val="--2"/>
            </w:pPr>
          </w:p>
        </w:tc>
        <w:tc>
          <w:tcPr>
            <w:tcW w:w="568" w:type="dxa"/>
          </w:tcPr>
          <w:p w14:paraId="4901263B" w14:textId="77777777" w:rsidR="008D6856" w:rsidRPr="006854F0" w:rsidRDefault="008D6856" w:rsidP="008D6856">
            <w:pPr>
              <w:pStyle w:val="--2"/>
            </w:pPr>
          </w:p>
        </w:tc>
      </w:tr>
      <w:tr w:rsidR="008D6856" w:rsidRPr="006854F0" w14:paraId="7F92409F" w14:textId="77777777" w:rsidTr="00B6184E">
        <w:trPr>
          <w:trHeight w:val="183"/>
        </w:trPr>
        <w:tc>
          <w:tcPr>
            <w:tcW w:w="1146" w:type="dxa"/>
            <w:gridSpan w:val="5"/>
            <w:tcMar>
              <w:left w:w="0" w:type="dxa"/>
              <w:right w:w="0" w:type="dxa"/>
            </w:tcMar>
          </w:tcPr>
          <w:p w14:paraId="2F13D387" w14:textId="546C47A6" w:rsidR="008D6856" w:rsidRDefault="0059636C" w:rsidP="008D6856">
            <w:pPr>
              <w:pStyle w:val="--2"/>
              <w:tabs>
                <w:tab w:val="left" w:pos="2303"/>
              </w:tabs>
            </w:pPr>
            <w:sdt>
              <w:sdtPr>
                <w:id w:val="5750182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D6856" w:rsidRPr="001F1277">
              <w:t xml:space="preserve"> фартуки</w:t>
            </w:r>
            <w:r w:rsidR="008D6856">
              <w:t xml:space="preserve"> </w:t>
            </w:r>
          </w:p>
        </w:tc>
        <w:tc>
          <w:tcPr>
            <w:tcW w:w="838" w:type="dxa"/>
            <w:gridSpan w:val="7"/>
            <w:tcMar>
              <w:left w:w="0" w:type="dxa"/>
              <w:right w:w="0" w:type="dxa"/>
            </w:tcMar>
          </w:tcPr>
          <w:p w14:paraId="2FA23EE6" w14:textId="08293433" w:rsidR="008D6856" w:rsidRDefault="0059636C" w:rsidP="008D6856">
            <w:pPr>
              <w:pStyle w:val="--2"/>
              <w:tabs>
                <w:tab w:val="left" w:pos="2303"/>
              </w:tabs>
            </w:pPr>
            <w:sdt>
              <w:sdtPr>
                <w:id w:val="6485624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D6856" w:rsidRPr="001F1277"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54CABD41" w:rsidR="008D6856" w:rsidRDefault="0059636C" w:rsidP="008D6856">
            <w:pPr>
              <w:pStyle w:val="--2"/>
              <w:tabs>
                <w:tab w:val="left" w:pos="2303"/>
              </w:tabs>
            </w:pPr>
            <w:sdt>
              <w:sdt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D6856">
              <w:t xml:space="preserve"> перчатки</w:t>
            </w:r>
          </w:p>
        </w:tc>
        <w:tc>
          <w:tcPr>
            <w:tcW w:w="1268" w:type="dxa"/>
            <w:gridSpan w:val="3"/>
            <w:tcMar>
              <w:left w:w="0" w:type="dxa"/>
              <w:right w:w="0" w:type="dxa"/>
            </w:tcMar>
          </w:tcPr>
          <w:p w14:paraId="7942BF1E" w14:textId="374B1283" w:rsidR="008D6856" w:rsidRDefault="0059636C" w:rsidP="008D6856">
            <w:pPr>
              <w:pStyle w:val="--2"/>
              <w:tabs>
                <w:tab w:val="left" w:pos="2303"/>
              </w:tabs>
            </w:pPr>
            <w:sdt>
              <w:sdtPr>
                <w:id w:val="-989472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685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D6856" w:rsidRPr="001F1277"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8D6856" w:rsidRPr="009D61E9" w:rsidRDefault="008D6856" w:rsidP="008D6856">
            <w:pPr>
              <w:pStyle w:val="--2"/>
              <w:tabs>
                <w:tab w:val="left" w:pos="2303"/>
              </w:tabs>
            </w:pPr>
          </w:p>
        </w:tc>
        <w:tc>
          <w:tcPr>
            <w:tcW w:w="3724" w:type="dxa"/>
            <w:gridSpan w:val="9"/>
          </w:tcPr>
          <w:p w14:paraId="60BCF5BC" w14:textId="77777777" w:rsidR="008D6856" w:rsidRDefault="008D6856" w:rsidP="008D6856">
            <w:pPr>
              <w:pStyle w:val="--2"/>
            </w:pPr>
          </w:p>
        </w:tc>
        <w:tc>
          <w:tcPr>
            <w:tcW w:w="567" w:type="dxa"/>
          </w:tcPr>
          <w:p w14:paraId="4C2C1FC9" w14:textId="77777777" w:rsidR="008D6856" w:rsidRPr="001F1277" w:rsidRDefault="008D6856" w:rsidP="008D6856">
            <w:pPr>
              <w:pStyle w:val="--2"/>
            </w:pPr>
          </w:p>
        </w:tc>
        <w:tc>
          <w:tcPr>
            <w:tcW w:w="3543" w:type="dxa"/>
            <w:gridSpan w:val="5"/>
            <w:vAlign w:val="bottom"/>
          </w:tcPr>
          <w:p w14:paraId="53CC50D6" w14:textId="77777777" w:rsidR="008D6856" w:rsidRDefault="008D6856" w:rsidP="008D6856">
            <w:pPr>
              <w:pStyle w:val="--2"/>
            </w:pPr>
          </w:p>
        </w:tc>
        <w:tc>
          <w:tcPr>
            <w:tcW w:w="571" w:type="dxa"/>
          </w:tcPr>
          <w:p w14:paraId="60461461" w14:textId="77777777" w:rsidR="008D6856" w:rsidRPr="001A30F0" w:rsidRDefault="008D6856" w:rsidP="008D6856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7B88C9FE" w14:textId="77777777" w:rsidR="008D6856" w:rsidRDefault="008D6856" w:rsidP="008D6856">
            <w:pPr>
              <w:pStyle w:val="--2"/>
            </w:pPr>
          </w:p>
        </w:tc>
        <w:tc>
          <w:tcPr>
            <w:tcW w:w="568" w:type="dxa"/>
          </w:tcPr>
          <w:p w14:paraId="49B9FFAC" w14:textId="77777777" w:rsidR="008D6856" w:rsidRPr="006854F0" w:rsidRDefault="008D6856" w:rsidP="008D6856">
            <w:pPr>
              <w:pStyle w:val="--2"/>
            </w:pPr>
          </w:p>
        </w:tc>
      </w:tr>
    </w:tbl>
    <w:p w14:paraId="28C61D7B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10039" w14:textId="77777777" w:rsidR="0059636C" w:rsidRDefault="0059636C">
      <w:r>
        <w:separator/>
      </w:r>
    </w:p>
  </w:endnote>
  <w:endnote w:type="continuationSeparator" w:id="0">
    <w:p w14:paraId="3507E478" w14:textId="77777777" w:rsidR="0059636C" w:rsidRDefault="00596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77777777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6FB64" w14:textId="77777777" w:rsidR="0059636C" w:rsidRDefault="0059636C">
      <w:r>
        <w:separator/>
      </w:r>
    </w:p>
  </w:footnote>
  <w:footnote w:type="continuationSeparator" w:id="0">
    <w:p w14:paraId="491C20E1" w14:textId="77777777" w:rsidR="0059636C" w:rsidRDefault="005963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77777777" w:rsidR="00FE57DD" w:rsidRPr="009B4662" w:rsidRDefault="0059636C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FE57DD" w:rsidRPr="00212954">
      <w:rPr>
        <w:rStyle w:val="a6"/>
        <w:lang w:val="en-US"/>
      </w:rPr>
      <w:t>Ф-ХХ</w:t>
    </w:r>
    <w:r w:rsidR="00FE57DD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2954"/>
    <w:rsid w:val="00214370"/>
    <w:rsid w:val="002148D2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4F75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878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DF2"/>
    <w:rsid w:val="004D7E9B"/>
    <w:rsid w:val="004E234D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10A84"/>
    <w:rsid w:val="00611607"/>
    <w:rsid w:val="006169DE"/>
    <w:rsid w:val="00620F4E"/>
    <w:rsid w:val="00622A7B"/>
    <w:rsid w:val="00623024"/>
    <w:rsid w:val="00624074"/>
    <w:rsid w:val="006328BA"/>
    <w:rsid w:val="00634415"/>
    <w:rsid w:val="0063663B"/>
    <w:rsid w:val="00637975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348"/>
    <w:rsid w:val="006F37DD"/>
    <w:rsid w:val="006F763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8047A2"/>
    <w:rsid w:val="00811E15"/>
    <w:rsid w:val="0081274F"/>
    <w:rsid w:val="00813AA3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2D23"/>
    <w:rsid w:val="00882E3E"/>
    <w:rsid w:val="00885FD8"/>
    <w:rsid w:val="008874C5"/>
    <w:rsid w:val="00887A33"/>
    <w:rsid w:val="0089101C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6856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A1C2C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17A0"/>
    <w:rsid w:val="00A32C02"/>
    <w:rsid w:val="00A358C3"/>
    <w:rsid w:val="00A36628"/>
    <w:rsid w:val="00A37428"/>
    <w:rsid w:val="00A37B03"/>
    <w:rsid w:val="00A42058"/>
    <w:rsid w:val="00A61CF5"/>
    <w:rsid w:val="00A6298B"/>
    <w:rsid w:val="00A63156"/>
    <w:rsid w:val="00A66DB0"/>
    <w:rsid w:val="00A70FFE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E7BF0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1A0A"/>
    <w:rsid w:val="00C6203E"/>
    <w:rsid w:val="00C725B6"/>
    <w:rsid w:val="00C728D3"/>
    <w:rsid w:val="00C76E78"/>
    <w:rsid w:val="00C81001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45AAF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132</TotalTime>
  <Pages>2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27</cp:revision>
  <cp:lastPrinted>2026-02-18T13:06:00Z</cp:lastPrinted>
  <dcterms:created xsi:type="dcterms:W3CDTF">2026-04-14T15:06:00Z</dcterms:created>
  <dcterms:modified xsi:type="dcterms:W3CDTF">2026-04-15T05:52:00Z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