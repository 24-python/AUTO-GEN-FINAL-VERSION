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219BC00E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2D3777" w14:textId="6AD0531B" w:rsidR="00576DFD" w:rsidRPr="005929C6" w:rsidRDefault="005929C6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B5C280" w14:textId="59B5EE3C" w:rsidR="00576DFD" w:rsidRPr="0009195C" w:rsidRDefault="005929C6" w:rsidP="00DC3916">
            <w:pPr>
              <w:pStyle w:val="-0"/>
              <w:rPr>
                <w:lang w:val="en-US"/>
              </w:rPr>
            </w:pPr>
            <w:r>
              <w:t>Моечная тара (КЦ)</w:t>
            </w:r>
            <w:r w:rsidR="0009195C">
              <w:rPr>
                <w:lang w:val="en-US"/>
              </w:rPr>
              <w:t>2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62F35C0D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1F375D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63588BFC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6F23A7AF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45E4D32B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7685F65A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0C48E3D1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7AECDE4C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FF3230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354E01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2FE4BC9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AE4C8A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9BB20F9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4E80EBCC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C1914C0" w14:textId="0BD1D89B" w:rsidR="00381B47" w:rsidRPr="009D61E9" w:rsidRDefault="007A66AF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C7412B">
              <w:t xml:space="preserve"> более 2 </w:t>
            </w:r>
            <w:r w:rsidR="00EA1EAC">
              <w:t>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3DEF6E" w14:textId="5F877B2E" w:rsidR="00381B47" w:rsidRPr="009D61E9" w:rsidRDefault="00885748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17152A" w14:textId="77777777" w:rsidR="00381B47" w:rsidRPr="00837888" w:rsidRDefault="007A66AF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893F408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058F7A" w14:textId="77777777" w:rsidR="00381B47" w:rsidRPr="001F1277" w:rsidRDefault="007A66AF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35E1A7B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2AAE62" w14:textId="77777777" w:rsidR="00381B47" w:rsidRPr="00461184" w:rsidRDefault="007A66AF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C70CD4E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72CD656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2E2CF5F" w14:textId="06BF5E0D" w:rsidR="00381B47" w:rsidRPr="009D61E9" w:rsidRDefault="007A66AF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3A3652" w14:textId="00F46B01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42B437" w14:textId="77777777" w:rsidR="00381B47" w:rsidRPr="00837888" w:rsidRDefault="007A66AF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008864F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21566DC" w14:textId="77777777" w:rsidR="00381B47" w:rsidRPr="001F1277" w:rsidRDefault="007A66AF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17B77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E59316" w14:textId="77777777" w:rsidR="00381B47" w:rsidRPr="00461184" w:rsidRDefault="007A66AF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48AACE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57C735B8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CB7B53F" w14:textId="506CEC53" w:rsidR="00381B47" w:rsidRPr="009D61E9" w:rsidRDefault="007A66AF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B11EE8" w14:textId="52315244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BFB8F23" w14:textId="77777777" w:rsidR="00381B47" w:rsidRPr="00837888" w:rsidRDefault="007A66AF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AEF7E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69FA25" w14:textId="77777777" w:rsidR="00381B47" w:rsidRPr="001F1277" w:rsidRDefault="007A66AF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FAE160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48F5041" w14:textId="77777777" w:rsidR="00381B47" w:rsidRPr="001F1277" w:rsidRDefault="007A66AF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06751B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7A52673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064B46E" w14:textId="77777777" w:rsidR="00381B47" w:rsidRPr="009D61E9" w:rsidRDefault="007A66AF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6A989C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6D586F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E68A45" w14:textId="77777777" w:rsidR="00381B47" w:rsidRPr="001F1277" w:rsidRDefault="007A66AF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E5351C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D7541E4" w14:textId="77777777" w:rsidR="00381B47" w:rsidRPr="001F1277" w:rsidRDefault="007A66AF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66DB8AC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CF207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64F774F" w14:textId="3EB5D5DB" w:rsidR="00381B47" w:rsidRPr="009D61E9" w:rsidRDefault="007A66AF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A0FE1E" w14:textId="4FF84F29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1BEBB" w14:textId="1D03F029" w:rsidR="00381B47" w:rsidRPr="001F1277" w:rsidRDefault="007A66AF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D3EF343" w14:textId="408CAF1C" w:rsidR="00381B47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071753" w14:textId="77777777" w:rsidR="00381B47" w:rsidRPr="00461184" w:rsidRDefault="007A66AF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1697A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7C4CCF8" w14:textId="77777777" w:rsidR="00381B47" w:rsidRPr="00461184" w:rsidRDefault="007A66AF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F7FDC4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36974B05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541D7462" w14:textId="53B89652" w:rsidR="00381B47" w:rsidRPr="009D61E9" w:rsidRDefault="007A66AF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906B6E3" w14:textId="052A8250" w:rsidR="00381B47" w:rsidRPr="009D61E9" w:rsidRDefault="00C7412B" w:rsidP="00EA2062">
            <w:pPr>
              <w:pStyle w:val="--2"/>
            </w:pPr>
            <w:r>
              <w:t>плитка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A2C96D" w14:textId="7FCF615F" w:rsidR="00381B47" w:rsidRPr="009D61E9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D1645D2" w14:textId="77777777" w:rsidR="00381B47" w:rsidRPr="001F1277" w:rsidRDefault="007A66AF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A81605C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5A5F71" w14:textId="77777777" w:rsidR="00381B47" w:rsidRPr="00461184" w:rsidRDefault="007A66AF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0C70D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515BBE" w14:textId="77777777" w:rsidR="00D0491A" w:rsidRPr="00D0491A" w:rsidRDefault="007A66AF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3962FC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06BA935D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6525C0C0" w14:textId="1C10248F" w:rsidR="00100736" w:rsidRPr="009D61E9" w:rsidRDefault="007A66AF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4607FF5" w14:textId="0579AC58" w:rsidR="00100736" w:rsidRPr="009D61E9" w:rsidRDefault="00C7412B" w:rsidP="007A4884">
            <w:pPr>
              <w:pStyle w:val="--2"/>
            </w:pPr>
            <w:r>
              <w:t>плитка,мет.лист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19BDA9" w14:textId="27F4A067" w:rsidR="00100736" w:rsidRPr="009D61E9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78DC659" w14:textId="77777777" w:rsidR="00100736" w:rsidRDefault="007A66AF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4FF28E3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D05D29" w14:textId="77777777" w:rsidR="00100736" w:rsidRDefault="007A66AF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92DFC9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9FFF75" w14:textId="77777777" w:rsidR="00100736" w:rsidRDefault="007A66AF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917F263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2A7145E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EB410A1" w14:textId="77777777" w:rsidR="00C728D3" w:rsidRPr="009D61E9" w:rsidRDefault="007A66AF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D61E9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EED305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223B30" w14:textId="7D8193B9" w:rsidR="00C728D3" w:rsidRPr="001F1277" w:rsidRDefault="007A66AF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456824" w14:textId="7026A35B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6B926C3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10E0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3D6245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6941C5D" w14:textId="54433215" w:rsidR="00C728D3" w:rsidRPr="009D61E9" w:rsidRDefault="007A66AF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110D61" w14:textId="1FED9962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83B03CD" w14:textId="49E99C08" w:rsidR="00C728D3" w:rsidRPr="001F1277" w:rsidRDefault="007A66AF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0DA6D6" w14:textId="1555C044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5C65800" w14:textId="77777777" w:rsidR="00C728D3" w:rsidRPr="00E96B43" w:rsidRDefault="007A66AF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2AE65F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9D49357" w14:textId="77777777" w:rsidR="00C728D3" w:rsidRDefault="007A66AF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B255FB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3F992F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93DA37B" w14:textId="7FCE7040" w:rsidR="00C728D3" w:rsidRPr="009D61E9" w:rsidRDefault="007A66AF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B57927" w14:textId="3768F40B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8F5B459" w14:textId="6B41366F" w:rsidR="00C728D3" w:rsidRPr="001F1277" w:rsidRDefault="007A66AF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5147261" w14:textId="23488C12" w:rsidR="00C728D3" w:rsidRPr="001F1277" w:rsidRDefault="00885748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4C7FC" w14:textId="77777777" w:rsidR="00C728D3" w:rsidRPr="00E96B43" w:rsidRDefault="007A66AF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28D2BB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4293504" w14:textId="77777777" w:rsidR="00C728D3" w:rsidRPr="00837888" w:rsidRDefault="007A66AF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BE38F34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CB0BE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886BAE2" w14:textId="64859A78" w:rsidR="00C728D3" w:rsidRDefault="007A66AF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BC44B3" w14:textId="7CA78996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8A43D47" w14:textId="211AA6B8" w:rsidR="00C728D3" w:rsidRDefault="007A66AF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FCF93C1" w14:textId="717175BC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64071C" w14:textId="77777777" w:rsidR="00C728D3" w:rsidRPr="0044600B" w:rsidRDefault="007A66AF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71BFA0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FD119BE" w14:textId="77777777" w:rsidR="00C728D3" w:rsidRDefault="007A66AF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3D565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3486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387176D" w14:textId="6A134FFD" w:rsidR="00C728D3" w:rsidRPr="009D61E9" w:rsidRDefault="007A66AF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9A554F" w14:textId="3EE51436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BC7B80D" w14:textId="77777777" w:rsidR="00C728D3" w:rsidRPr="001F1277" w:rsidRDefault="007A66AF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ECAA6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22FF8" w14:textId="77777777" w:rsidR="00C728D3" w:rsidRPr="0044600B" w:rsidRDefault="007A66AF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073547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093CC1F" w14:textId="77777777" w:rsidR="00C728D3" w:rsidRPr="00837888" w:rsidRDefault="007A66AF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10A873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2F0704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F2CE944" w14:textId="77777777" w:rsidR="00C728D3" w:rsidRPr="009D61E9" w:rsidRDefault="007A66AF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FD8D61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2257424" w14:textId="33EDC43D" w:rsidR="00C728D3" w:rsidRPr="001F1277" w:rsidRDefault="007A66AF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1E561DF" w14:textId="15BD9AE4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E864DA" w14:textId="77777777" w:rsidR="00C728D3" w:rsidRPr="0044600B" w:rsidRDefault="007A66AF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71EBE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74765A" w14:textId="77777777" w:rsidR="00C728D3" w:rsidRPr="00837888" w:rsidRDefault="007A66AF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8ED4EA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50DF2C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D114D5C" w14:textId="1D078FF6" w:rsidR="00C728D3" w:rsidRPr="009D61E9" w:rsidRDefault="007A66AF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D180EA" w14:textId="019610E8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F4B5737" w14:textId="40AE7637" w:rsidR="00C728D3" w:rsidRPr="001F1277" w:rsidRDefault="007A66AF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85DBA63" w14:textId="73331447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46E5" w14:textId="77777777" w:rsidR="00C728D3" w:rsidRPr="0044600B" w:rsidRDefault="007A66AF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E0C4B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BE76E55" w14:textId="77777777" w:rsidR="00C728D3" w:rsidRPr="0044600B" w:rsidRDefault="007A66AF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880822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4FCEDB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3268EC3" w14:textId="0566A31E" w:rsidR="00C728D3" w:rsidRPr="009D61E9" w:rsidRDefault="007A66AF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3F8E9B" w14:textId="67D59E9D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4E99E4" w14:textId="75E67364" w:rsidR="00C728D3" w:rsidRPr="001F1277" w:rsidRDefault="007A66AF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72818B" w14:textId="09025D03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7070" w14:textId="77777777" w:rsidR="00C728D3" w:rsidRPr="0044600B" w:rsidRDefault="007A66AF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46425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6BFE1C" w14:textId="77777777" w:rsidR="00C728D3" w:rsidRPr="00461184" w:rsidRDefault="007A66AF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0077B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F49A92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638373C" w14:textId="700868DB" w:rsidR="00C728D3" w:rsidRDefault="007A66AF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ABC3A7" w14:textId="3C365A01" w:rsidR="00C728D3" w:rsidRPr="009D61E9" w:rsidRDefault="00885748" w:rsidP="00381B47">
            <w:pPr>
              <w:pStyle w:val="--2"/>
            </w:pPr>
            <w:r>
              <w:t>З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97DA2C1" w14:textId="77777777" w:rsidR="00C728D3" w:rsidRDefault="007A66AF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3D98BB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2083B" w14:textId="77777777" w:rsidR="00C728D3" w:rsidRPr="0044600B" w:rsidRDefault="007A66AF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9298F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03649E" w14:textId="77777777" w:rsidR="00C728D3" w:rsidRDefault="007A66AF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F37EB4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BCB852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EB3D5E" w14:textId="77777777" w:rsidR="00C728D3" w:rsidRPr="00185A34" w:rsidRDefault="007A66AF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9E372F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EB7DF77" w14:textId="3F7A3EBE" w:rsidR="00C728D3" w:rsidRPr="001F1277" w:rsidRDefault="007A66AF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F04A675" w14:textId="73476618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2A241" w14:textId="77777777" w:rsidR="00C728D3" w:rsidRPr="0044600B" w:rsidRDefault="007A66AF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C789F5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A043687" w14:textId="77777777" w:rsidR="00C728D3" w:rsidRPr="00461184" w:rsidRDefault="007A66AF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EAC873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5A562FD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69C0B40F" w14:textId="49EE1E7F" w:rsidR="00C728D3" w:rsidRPr="009D61E9" w:rsidRDefault="007A66AF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8A3CE" w14:textId="613B8557" w:rsidR="00C728D3" w:rsidRPr="009D61E9" w:rsidRDefault="00C7412B" w:rsidP="00F03F45">
            <w:pPr>
              <w:pStyle w:val="--2"/>
            </w:pPr>
            <w:r>
              <w:t>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40CF15" w14:textId="4171105C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D5529C6" w14:textId="2D958AC1" w:rsidR="00C728D3" w:rsidRPr="001F1277" w:rsidRDefault="007A66AF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7308644" w14:textId="37671D0A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9BC9EE" w14:textId="77777777" w:rsidR="00C728D3" w:rsidRPr="0044600B" w:rsidRDefault="007A66AF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9E603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DEE784" w14:textId="77777777" w:rsidR="00C728D3" w:rsidRPr="00461184" w:rsidRDefault="007A66AF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648740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6C2D46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4D35B5A" w14:textId="26BEA660" w:rsidR="00C728D3" w:rsidRPr="009D61E9" w:rsidRDefault="007A66AF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4648F" w14:textId="6FCE12EE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72AC20" w14:textId="3FA9C5CD" w:rsidR="00C728D3" w:rsidRPr="001F1277" w:rsidRDefault="007A66AF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B4209DD" w14:textId="09D1CAB9" w:rsidR="00C728D3" w:rsidRPr="001F1277" w:rsidRDefault="00885748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12CA3" w14:textId="77777777" w:rsidR="00C728D3" w:rsidRPr="0044600B" w:rsidRDefault="007A66AF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9A62C0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2CB2B34" w14:textId="77777777" w:rsidR="00C728D3" w:rsidRPr="00461184" w:rsidRDefault="007A66AF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74540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DF8D121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B5C2C9E" w14:textId="051F4110" w:rsidR="00C728D3" w:rsidRPr="009D61E9" w:rsidRDefault="007A66AF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288D21" w14:textId="0B3DDC83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BAFBC2" w14:textId="77777777" w:rsidR="00C728D3" w:rsidRPr="001F1277" w:rsidRDefault="007A66AF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0593A5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FCEA3" w14:textId="77777777" w:rsidR="00C728D3" w:rsidRPr="0044600B" w:rsidRDefault="007A66AF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46EB15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B52A05" w14:textId="77777777" w:rsidR="00C728D3" w:rsidRPr="0044600B" w:rsidRDefault="007A66AF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19CDC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AEB3D23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D7BC244" w14:textId="77777777" w:rsidR="00C728D3" w:rsidRPr="009D61E9" w:rsidRDefault="007A66AF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D89E78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4442D80" w14:textId="77777777" w:rsidR="00C728D3" w:rsidRPr="001F1277" w:rsidRDefault="007A66AF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923B0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03A5C" w14:textId="77777777" w:rsidR="00C728D3" w:rsidRPr="0044600B" w:rsidRDefault="007A66AF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FBD70F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C7602D6" w14:textId="77777777" w:rsidR="00C728D3" w:rsidRPr="0044600B" w:rsidRDefault="007A66AF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657A1E8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5B669AA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D954B38" w14:textId="77777777" w:rsidR="0077471D" w:rsidRPr="009D61E9" w:rsidRDefault="007A66AF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73859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D83744" w14:textId="77777777" w:rsidR="0077471D" w:rsidRPr="001F1277" w:rsidRDefault="007A66AF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CCDD8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B7C3B" w14:textId="77777777" w:rsidR="0077471D" w:rsidRPr="00461184" w:rsidRDefault="007A66AF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B9A46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E4A30A" w14:textId="77777777" w:rsidR="0077471D" w:rsidRPr="00461184" w:rsidRDefault="007A66AF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4F832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EF2C74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A47B058" w14:textId="366B8D5E" w:rsidR="0077471D" w:rsidRDefault="007A66AF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44D1DE" w14:textId="6897763F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3430CE" w14:textId="77777777" w:rsidR="0077471D" w:rsidRPr="001F1277" w:rsidRDefault="007A66AF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410BC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CB870" w14:textId="77777777" w:rsidR="0077471D" w:rsidRPr="00461184" w:rsidRDefault="007A66AF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EC8BE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C040B6" w14:textId="77777777" w:rsidR="0077471D" w:rsidRDefault="007A66AF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17F628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FCDDB5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2D3D585" w14:textId="77777777" w:rsidR="0077471D" w:rsidRDefault="007A66AF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3B32A4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B69D344" w14:textId="77777777" w:rsidR="0077471D" w:rsidRDefault="007A66AF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5DA99A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4FC6B" w14:textId="77777777" w:rsidR="0077471D" w:rsidRPr="00461184" w:rsidRDefault="007A66AF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949E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A05AC8" w14:textId="77777777" w:rsidR="0077471D" w:rsidRDefault="007A66AF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1C78F36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55FDF6D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7637DF5" w14:textId="77777777" w:rsidR="00732401" w:rsidRDefault="007A66AF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E3D714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5BEE12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04233" w14:textId="77777777" w:rsidR="00732401" w:rsidRDefault="007A66AF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87ECF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75B4B4" w14:textId="77777777" w:rsidR="00732401" w:rsidRDefault="007A66AF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FA20747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3D47FB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AF4BF2D" w14:textId="6AF7FC65" w:rsidR="0077471D" w:rsidRDefault="007A66AF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A56E5F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2C1B6B6" w14:textId="4E737FD7" w:rsidR="0077471D" w:rsidRDefault="007A66AF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8B2680" w14:textId="47E8938A" w:rsidR="0077471D" w:rsidRPr="001F1277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0FA29" w14:textId="77777777" w:rsidR="0077471D" w:rsidRPr="0044600B" w:rsidRDefault="007A66AF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999B8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1F0A9C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AE999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505FBD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868A61" w14:textId="6449101A" w:rsidR="0077471D" w:rsidRPr="00564A36" w:rsidRDefault="007A66AF" w:rsidP="00564A36">
            <w:pPr>
              <w:pStyle w:val="--2"/>
            </w:pPr>
            <w:sdt>
              <w:sdtPr>
                <w:id w:val="155423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t>ёлки для колец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775AAA" w14:textId="3FA87251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6DE2B22" w14:textId="3C49278B" w:rsidR="0077471D" w:rsidRDefault="007A66AF" w:rsidP="00262D97">
            <w:pPr>
              <w:pStyle w:val="--2"/>
            </w:pPr>
            <w:sdt>
              <w:sdt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</w:t>
            </w:r>
            <w:r w:rsidR="00425790" w:rsidRPr="00425790">
              <w:t xml:space="preserve"> </w:t>
            </w:r>
            <w:r w:rsidR="00425790">
              <w:t>уборочные</w:t>
            </w:r>
            <w:r w:rsidR="0077471D">
              <w:t xml:space="preserve">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29AF75" w14:textId="45423283" w:rsidR="0077471D" w:rsidRPr="001F1277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D2239" w14:textId="77777777" w:rsidR="0077471D" w:rsidRPr="00461184" w:rsidRDefault="007A66AF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56D55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042AB4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B2236D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35E7EB0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19C4360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2D1778B" w14:textId="77777777" w:rsidR="00C728D3" w:rsidRDefault="007A66AF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8E3D5C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478D1BAB" w14:textId="77777777" w:rsidR="00C728D3" w:rsidRDefault="007A66AF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B6B49F0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E00355C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90BD49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B6550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30C955" w14:textId="19A89197" w:rsidR="0077471D" w:rsidRPr="009D61E9" w:rsidRDefault="007A66AF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3A88E8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470CA4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160CDBBD" w14:textId="77777777" w:rsidR="0077471D" w:rsidRDefault="007A66AF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656A2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49B3AC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29DF3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D3D8D5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8D85ED9" w14:textId="77777777" w:rsidR="0077471D" w:rsidRPr="009D61E9" w:rsidRDefault="007A66AF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BB773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5D82370" w14:textId="207FCF86" w:rsidR="0077471D" w:rsidRPr="00F86F0C" w:rsidRDefault="007A66AF" w:rsidP="007A4884">
            <w:pPr>
              <w:pStyle w:val="--2"/>
              <w:rPr>
                <w:sz w:val="20"/>
              </w:rPr>
            </w:pPr>
            <w:sdt>
              <w:sdtPr>
                <w:id w:val="5518969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57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57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D43F99" w14:textId="00C5CBD5" w:rsidR="0077471D" w:rsidRPr="001F1277" w:rsidRDefault="00885748" w:rsidP="00EA2062">
            <w:pPr>
              <w:pStyle w:val="--2"/>
            </w:pPr>
            <w:r>
              <w:t>МЕХ</w:t>
            </w: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C98CE76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D3564B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4650D1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3B3A13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11FE88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5D64C0FC" w14:textId="5EEB2D2F" w:rsidR="0077471D" w:rsidRPr="009D61E9" w:rsidRDefault="007A66AF" w:rsidP="007A4884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4C7715" w14:textId="6A817CE6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9816446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3F0D72D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7BBC06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AE93AE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0865C9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D9B7D3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B8920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028227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EBE00A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0A2BB19B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9493DE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9D9BD43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13E791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ADCAF35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C7814C" w14:textId="77777777" w:rsidR="0077471D" w:rsidRPr="00837888" w:rsidRDefault="007A66AF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BB7F72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B919C5D" w14:textId="11872119" w:rsidR="0077471D" w:rsidRPr="00E96B43" w:rsidRDefault="007A66AF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</w:t>
            </w:r>
            <w:r w:rsidR="00097ECC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2865A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4D1085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239ECC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33DCC8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4DC84B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B3845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F3A63B7" w14:textId="77777777" w:rsidR="0077471D" w:rsidRPr="009D61E9" w:rsidRDefault="007A66AF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1026B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CA92B85" w14:textId="77777777" w:rsidR="0077471D" w:rsidRPr="00E96B43" w:rsidRDefault="007A66AF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0F75147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AF5E0F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C44B36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686042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5AF69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4ED48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BE96E34" w14:textId="77777777" w:rsidR="0077471D" w:rsidRPr="009D61E9" w:rsidRDefault="007A66AF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5357D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02B1B65" w14:textId="77777777" w:rsidR="0077471D" w:rsidRPr="00E96B43" w:rsidRDefault="007A66AF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C6D8C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777BB3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6754F96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1EFC904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6FF82E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8C7B1E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23D1B3B" w14:textId="77777777" w:rsidR="0077471D" w:rsidRPr="009D61E9" w:rsidRDefault="007A66AF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4AA9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463277A" w14:textId="77777777" w:rsidR="0077471D" w:rsidRPr="00E96B43" w:rsidRDefault="007A66AF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EE42E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71892148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34CEBC0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A10D99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3798A9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8C47943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001CBE8" w14:textId="77777777" w:rsidR="0077471D" w:rsidRPr="00DE7EFE" w:rsidRDefault="007A66AF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FF851F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46CF335" w14:textId="794CFEDD" w:rsidR="0077471D" w:rsidRPr="00564A36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 w:rsidR="00564A36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2BAEB82" w14:textId="706BB828" w:rsidR="0077471D" w:rsidRDefault="00C7412B" w:rsidP="001A30F0">
            <w:pPr>
              <w:pStyle w:val="--2"/>
            </w:pPr>
            <w:r>
              <w:t>Потолок половина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47E996FE" w14:textId="30A39080" w:rsidR="0077471D" w:rsidRPr="001A30F0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752740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6139FDA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B8CF84B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46CBC67" w14:textId="77777777" w:rsidR="0077471D" w:rsidRPr="00DE7EFE" w:rsidRDefault="007A66AF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84BD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553221" w14:textId="591D2968" w:rsidR="0077471D" w:rsidRPr="00564A36" w:rsidRDefault="00564A36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70DB6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9CE556" w14:textId="646B276A" w:rsidR="0077471D" w:rsidRDefault="00C7412B" w:rsidP="001A30F0">
            <w:pPr>
              <w:pStyle w:val="--2"/>
            </w:pPr>
            <w:r>
              <w:t>Двери пластиковые</w:t>
            </w:r>
          </w:p>
        </w:tc>
        <w:tc>
          <w:tcPr>
            <w:tcW w:w="571" w:type="dxa"/>
            <w:shd w:val="clear" w:color="auto" w:fill="auto"/>
          </w:tcPr>
          <w:p w14:paraId="4E1710EC" w14:textId="17B19E67" w:rsidR="0077471D" w:rsidRPr="001A30F0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5F1112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C2C538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CBBCDD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A1E53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7631E3" w14:textId="345B1B46" w:rsidR="0077471D" w:rsidRDefault="00564A36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64A9E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5D6037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E4FC73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599904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F408F7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2D821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1949D2" w14:textId="562DC7A3" w:rsidR="0077471D" w:rsidRPr="00837888" w:rsidRDefault="007A66AF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31C78B" w14:textId="2939EE27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C0F98F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32C98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36A0D12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6843A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9D3FE0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4C4BA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38C59AE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EE5323B" w14:textId="77777777" w:rsidR="0077471D" w:rsidRPr="00837888" w:rsidRDefault="007A66AF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9C4D4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288917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203C2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CAF92BB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69CFA7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F4225C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7AF84F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5BD050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596EA1" w14:textId="77777777" w:rsidR="0077471D" w:rsidRPr="00837888" w:rsidRDefault="007A66AF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F6119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20DDEC5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927EA4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B53A74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344D71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2FD2D3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D88749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76BA2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8D0577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B930C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A90F80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687945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A535E4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B54568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96657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6EDFF94" w14:textId="78532F78" w:rsidR="0077471D" w:rsidRPr="00837888" w:rsidRDefault="007A66AF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3729D1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F02654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9F37B4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CCC442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35E85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C40AF6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F2C0FA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BED4DA" w14:textId="77777777" w:rsidR="0077471D" w:rsidRPr="00837888" w:rsidRDefault="007A66AF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F8949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E689C06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E367D1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B6A3013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C33CB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3FE17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5E4A21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56F3C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620AD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47576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FF2426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BEA0D4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0D69D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6A2244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586175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63D35C1B" w14:textId="51C71DA7" w:rsidR="0077471D" w:rsidRDefault="007A66AF" w:rsidP="00DE7EFE">
            <w:pPr>
              <w:pStyle w:val="--2"/>
              <w:tabs>
                <w:tab w:val="left" w:pos="2303"/>
              </w:tabs>
            </w:pPr>
            <w:sdt>
              <w:sdtPr>
                <w:id w:val="-360518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rPr>
                <w:rFonts w:ascii="MS Gothic" w:eastAsia="MS Gothic" w:hAnsi="MS Gothic" w:cs="MS Gothic" w:hint="eastAsia"/>
              </w:rPr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r w:rsidR="0077471D" w:rsidRPr="001A30F0">
              <w:rPr>
                <w:rFonts w:ascii="MS Gothic" w:eastAsia="MS Gothic" w:hAnsi="MS Gothic" w:cs="MS Gothic" w:hint="eastAsia"/>
              </w:rPr>
              <w:t>☐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3873929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t xml:space="preserve"> </w:t>
            </w:r>
            <w:r w:rsidR="0077471D">
              <w:t xml:space="preserve">перчатки </w:t>
            </w:r>
            <w:sdt>
              <w:sdtPr>
                <w:id w:val="1770063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rPr>
                <w:rFonts w:ascii="MS Gothic" w:eastAsia="MS Gothic" w:hAnsi="MS Gothic" w:cs="MS Gothic" w:hint="eastAsia"/>
              </w:rPr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E815BD7" w14:textId="236AEEC9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03AD0D6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0E77758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6ADA1F6B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4CF42B6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E31FF0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F11D655" w14:textId="77777777" w:rsidR="0077471D" w:rsidRPr="006854F0" w:rsidRDefault="0077471D" w:rsidP="001A30F0">
            <w:pPr>
              <w:pStyle w:val="--2"/>
            </w:pPr>
          </w:p>
        </w:tc>
      </w:tr>
    </w:tbl>
    <w:p w14:paraId="4B9F929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754C0" w14:textId="77777777" w:rsidR="007A66AF" w:rsidRDefault="007A66AF">
      <w:r>
        <w:separator/>
      </w:r>
    </w:p>
  </w:endnote>
  <w:endnote w:type="continuationSeparator" w:id="0">
    <w:p w14:paraId="0AA232D8" w14:textId="77777777" w:rsidR="007A66AF" w:rsidRDefault="007A6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C9332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9BE86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5C4F169C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A3B2C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E80E9" w14:textId="77777777" w:rsidR="007A66AF" w:rsidRDefault="007A66AF">
      <w:r>
        <w:separator/>
      </w:r>
    </w:p>
  </w:footnote>
  <w:footnote w:type="continuationSeparator" w:id="0">
    <w:p w14:paraId="0819D636" w14:textId="77777777" w:rsidR="007A66AF" w:rsidRDefault="007A6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9EE8E" w14:textId="77777777" w:rsidR="00EA1EAC" w:rsidRPr="009B4662" w:rsidRDefault="007A66A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5929C6" w:rsidRPr="005929C6">
      <w:rPr>
        <w:rStyle w:val="a6"/>
        <w:lang w:val="en-US"/>
      </w:rPr>
      <w:t>Ф-ХХ</w:t>
    </w:r>
    <w:r w:rsidR="005929C6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29C6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95C"/>
    <w:rsid w:val="00096573"/>
    <w:rsid w:val="00097E4C"/>
    <w:rsid w:val="00097EC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5790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4A36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9C6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66AF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51B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748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412B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1BD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FA923B"/>
  <w15:docId w15:val="{C1C3DA62-2285-4BF7-A5C3-A52F205A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DB30B-978B-4E78-9528-A6743F253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34</TotalTime>
  <Pages>1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7</cp:revision>
  <cp:lastPrinted>2026-02-18T13:06:00Z</cp:lastPrinted>
  <dcterms:created xsi:type="dcterms:W3CDTF">2026-03-14T17:40:00Z</dcterms:created>
  <dcterms:modified xsi:type="dcterms:W3CDTF">2026-04-14T01:36:00Z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