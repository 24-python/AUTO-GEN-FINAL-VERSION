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347DB0D0" w14:textId="77777777" w:rsidTr="0077471D">
        <w:trPr>
          <w:trHeight w:val="288"/>
        </w:trPr>
        <w:tc>
          <w:tcPr>
            <w:tcW w:w="4775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1AC056D" w14:textId="16868677" w:rsidR="00576DFD" w:rsidRPr="00B87913" w:rsidRDefault="00723BD5" w:rsidP="00DC3916">
            <w:pPr>
              <w:pStyle w:val="-0"/>
            </w:pPr>
            <w:r>
              <w:t>Сестрорецкий хлебозавод</w:t>
            </w:r>
          </w:p>
        </w:tc>
        <w:tc>
          <w:tcPr>
            <w:tcW w:w="4858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F58FBA4" w14:textId="1744A9C6" w:rsidR="00576DFD" w:rsidRPr="00820719" w:rsidRDefault="00723BD5" w:rsidP="00DC3916">
            <w:pPr>
              <w:pStyle w:val="-0"/>
              <w:rPr>
                <w:lang w:val="en-US"/>
              </w:rPr>
            </w:pPr>
            <w:r>
              <w:t>Цех слойки</w:t>
            </w:r>
            <w:r w:rsidR="00820719">
              <w:rPr>
                <w:lang w:val="en-US"/>
              </w:rPr>
              <w:t>5</w:t>
            </w:r>
          </w:p>
        </w:tc>
        <w:tc>
          <w:tcPr>
            <w:tcW w:w="4243" w:type="dxa"/>
            <w:gridSpan w:val="3"/>
            <w:shd w:val="clear" w:color="auto" w:fill="auto"/>
            <w:vAlign w:val="bottom"/>
          </w:tcPr>
          <w:p w14:paraId="23BAA2A3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9FE1BCF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0D1917CE" w14:textId="77777777" w:rsidTr="0077471D">
        <w:trPr>
          <w:trHeight w:val="80"/>
        </w:trPr>
        <w:tc>
          <w:tcPr>
            <w:tcW w:w="4775" w:type="dxa"/>
            <w:gridSpan w:val="4"/>
            <w:tcBorders>
              <w:bottom w:val="single" w:sz="18" w:space="0" w:color="auto"/>
            </w:tcBorders>
            <w:shd w:val="clear" w:color="auto" w:fill="auto"/>
          </w:tcPr>
          <w:p w14:paraId="54F4E285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51A2E2AE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  <w:tcBorders>
              <w:bottom w:val="single" w:sz="18" w:space="0" w:color="auto"/>
            </w:tcBorders>
            <w:shd w:val="clear" w:color="auto" w:fill="auto"/>
          </w:tcPr>
          <w:p w14:paraId="70DF094C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37748B84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79A91988" w14:textId="77777777" w:rsidTr="007747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6B2ECF1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9388861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tcBorders>
              <w:top w:val="single" w:sz="18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38D4DF3C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984CD26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56BF082A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3A96AE9D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7457449" w14:textId="2DE36BCF" w:rsidR="00381B47" w:rsidRPr="009D61E9" w:rsidRDefault="00256B8B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7C6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</w:t>
            </w:r>
            <w:r w:rsidR="008D74E6">
              <w:t>выше 2</w:t>
            </w:r>
            <w:r w:rsidR="00EA1EAC">
              <w:t>_м)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8AF45A" w14:textId="08ABA3AB" w:rsidR="00381B47" w:rsidRPr="009D61E9" w:rsidRDefault="00C47C6E" w:rsidP="00185A34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CD06BF" w14:textId="465C457B" w:rsidR="00381B47" w:rsidRPr="00837888" w:rsidRDefault="00256B8B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B88B683" w14:textId="2E0ED95C" w:rsidR="00381B47" w:rsidRPr="00837888" w:rsidRDefault="00811C89" w:rsidP="00EA2062">
            <w:pPr>
              <w:pStyle w:val="--2"/>
              <w:tabs>
                <w:tab w:val="left" w:pos="1026"/>
                <w:tab w:val="left" w:pos="1168"/>
              </w:tabs>
            </w:pPr>
            <w:r>
              <w:t>ПР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6CE935C" w14:textId="77777777" w:rsidR="00381B47" w:rsidRPr="001F1277" w:rsidRDefault="00256B8B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индук. </w:t>
            </w:r>
            <w:sdt>
              <w:sdt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элек. </w:t>
            </w:r>
            <w:sdt>
              <w:sdtPr>
                <w:id w:val="-99394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DF80D1C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01BB919" w14:textId="77777777" w:rsidR="00381B47" w:rsidRPr="00461184" w:rsidRDefault="00256B8B" w:rsidP="007A7E4E">
            <w:pPr>
              <w:pStyle w:val="--2"/>
            </w:pPr>
            <w:sdt>
              <w:sdt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298CA54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2E06E0C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1B59C6C" w14:textId="3EA05193" w:rsidR="00381B47" w:rsidRPr="009D61E9" w:rsidRDefault="00256B8B" w:rsidP="001B7E10">
            <w:pPr>
              <w:pStyle w:val="--2"/>
            </w:pPr>
            <w:sdt>
              <w:sdt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F3EAE7A" w14:textId="3BB284D4" w:rsidR="00381B47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2B876F4" w14:textId="77777777" w:rsidR="00381B47" w:rsidRPr="00837888" w:rsidRDefault="00256B8B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9B85991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050CAE0" w14:textId="77777777" w:rsidR="00381B47" w:rsidRPr="001F1277" w:rsidRDefault="00256B8B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6839385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0BF2C3B" w14:textId="77777777" w:rsidR="00381B47" w:rsidRPr="00461184" w:rsidRDefault="00256B8B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110D6A1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2C0BC6A" w14:textId="77777777" w:rsidTr="0077471D">
        <w:trPr>
          <w:trHeight w:val="94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8EA7A6D" w14:textId="1A27F9F5" w:rsidR="00381B47" w:rsidRPr="009D61E9" w:rsidRDefault="00256B8B" w:rsidP="00C06F80">
            <w:pPr>
              <w:pStyle w:val="--2"/>
            </w:pPr>
            <w:sdt>
              <w:sdtPr>
                <w:id w:val="-1412927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66787A8" w14:textId="4A9E8B36" w:rsidR="00381B47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3CCC0CA0" w14:textId="77777777" w:rsidR="00381B47" w:rsidRPr="00837888" w:rsidRDefault="00256B8B" w:rsidP="00DE7EFE">
            <w:pPr>
              <w:pStyle w:val="--2"/>
            </w:pPr>
            <w:sdt>
              <w:sdt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7EF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B0D32BC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460439E" w14:textId="77777777" w:rsidR="00381B47" w:rsidRPr="001F1277" w:rsidRDefault="00256B8B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C0EDED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1879ACD" w14:textId="77777777" w:rsidR="00381B47" w:rsidRPr="001F1277" w:rsidRDefault="00256B8B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 xml:space="preserve">этикетировщики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A4A62E4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265EB98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7090473" w14:textId="2A4FB6AD" w:rsidR="00381B47" w:rsidRPr="009D61E9" w:rsidRDefault="00256B8B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  <w:r w:rsidR="008D74E6">
              <w:t xml:space="preserve"> (воздухоохладители)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FC96BB" w14:textId="3F4F7A6C" w:rsidR="00381B47" w:rsidRPr="009D61E9" w:rsidRDefault="00C47C6E" w:rsidP="00C06F80">
            <w:pPr>
              <w:pStyle w:val="--2"/>
              <w:tabs>
                <w:tab w:val="left" w:pos="1736"/>
                <w:tab w:val="left" w:pos="3011"/>
              </w:tabs>
            </w:pPr>
            <w:r>
              <w:t>ПР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82F4D98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9C0628A" w14:textId="77777777" w:rsidR="00381B47" w:rsidRPr="001F1277" w:rsidRDefault="00256B8B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49102F5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A2B14AB" w14:textId="77777777" w:rsidR="00381B47" w:rsidRPr="001F1277" w:rsidRDefault="00256B8B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1C4CFA4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3EC58FC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AFFEF5F" w14:textId="0C52DA0A" w:rsidR="00381B47" w:rsidRPr="009D61E9" w:rsidRDefault="00256B8B" w:rsidP="00EA2062">
            <w:pPr>
              <w:pStyle w:val="--2"/>
            </w:pPr>
            <w:sdt>
              <w:sdtPr>
                <w:id w:val="1067299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8ED0FF" w14:textId="0084E84B" w:rsidR="00381B47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CF4BD65" w14:textId="603C738F" w:rsidR="00381B47" w:rsidRPr="001F1277" w:rsidRDefault="00256B8B" w:rsidP="00EA2062">
            <w:pPr>
              <w:pStyle w:val="--2"/>
            </w:pPr>
            <w:sdt>
              <w:sdtPr>
                <w:id w:val="-1545055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  <w:r w:rsidR="00EC794E">
              <w:t xml:space="preserve"> (скребки)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412C814" w14:textId="0AB573FE" w:rsidR="00381B47" w:rsidRPr="001F1277" w:rsidRDefault="00811C89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F924875" w14:textId="77777777" w:rsidR="00381B47" w:rsidRPr="00461184" w:rsidRDefault="00256B8B" w:rsidP="001A30F0">
            <w:pPr>
              <w:pStyle w:val="--2"/>
            </w:pPr>
            <w:sdt>
              <w:sdt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9F29C41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B6124BB" w14:textId="77777777" w:rsidR="00381B47" w:rsidRPr="00461184" w:rsidRDefault="00256B8B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8CAFFD7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40AFC50C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  <w:shd w:val="clear" w:color="auto" w:fill="auto"/>
          </w:tcPr>
          <w:p w14:paraId="3C29B9BB" w14:textId="05AA80DB" w:rsidR="00381B47" w:rsidRPr="009D61E9" w:rsidRDefault="00256B8B" w:rsidP="00381B47">
            <w:pPr>
              <w:pStyle w:val="--2"/>
            </w:pPr>
            <w:sdt>
              <w:sdt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7C6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27C71F1D" w14:textId="6431212B" w:rsidR="00381B47" w:rsidRPr="009D61E9" w:rsidRDefault="008D74E6" w:rsidP="00EA2062">
            <w:pPr>
              <w:pStyle w:val="--2"/>
            </w:pPr>
            <w:r>
              <w:t>Плитка мет.лист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D016FC2" w14:textId="05D038A7" w:rsidR="00381B47" w:rsidRPr="009D61E9" w:rsidRDefault="00C47C6E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B291F3F" w14:textId="694396B5" w:rsidR="00381B47" w:rsidRPr="001F1277" w:rsidRDefault="00256B8B" w:rsidP="00EA2062">
            <w:pPr>
              <w:pStyle w:val="--2"/>
            </w:pPr>
            <w:sdt>
              <w:sdtPr>
                <w:id w:val="-141649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мусаты</w:t>
            </w:r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3A08F73" w14:textId="6E2F9B61" w:rsidR="00381B47" w:rsidRPr="001F1277" w:rsidRDefault="00811C89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AC0744" w14:textId="068B384D" w:rsidR="00381B47" w:rsidRPr="00461184" w:rsidRDefault="00256B8B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461184">
              <w:t>расстоечные шкафы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9FA966" w14:textId="10371AAC" w:rsidR="00381B47" w:rsidRPr="001A30F0" w:rsidRDefault="00811C89" w:rsidP="00F86F0C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B3284E6" w14:textId="77777777" w:rsidR="00D0491A" w:rsidRPr="00D0491A" w:rsidRDefault="00256B8B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 w:rsidRPr="00F225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автоматический клипсаторы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C21330A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48F4A404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  <w:shd w:val="clear" w:color="auto" w:fill="auto"/>
          </w:tcPr>
          <w:p w14:paraId="322742F7" w14:textId="1223BFE1" w:rsidR="00100736" w:rsidRPr="009D61E9" w:rsidRDefault="00256B8B" w:rsidP="00C47C6E">
            <w:pPr>
              <w:pStyle w:val="--2"/>
            </w:pPr>
            <w:sdt>
              <w:sdt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47C6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2740BCE6" w14:textId="7502A377" w:rsidR="00100736" w:rsidRPr="009D61E9" w:rsidRDefault="008D74E6" w:rsidP="00C47C6E">
            <w:pPr>
              <w:pStyle w:val="--2"/>
            </w:pPr>
            <w:r>
              <w:t>П</w:t>
            </w:r>
            <w:r w:rsidR="003306CA">
              <w:t>литка</w:t>
            </w:r>
            <w:r>
              <w:t>, мет.лист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99B7BBF" w14:textId="201A0303" w:rsidR="00100736" w:rsidRPr="009D61E9" w:rsidRDefault="00C47C6E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CE7576E" w14:textId="77777777" w:rsidR="00100736" w:rsidRDefault="00256B8B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3211F958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6976B66" w14:textId="77777777" w:rsidR="00100736" w:rsidRDefault="00256B8B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001E5E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199CECB" w14:textId="77777777" w:rsidR="00100736" w:rsidRDefault="00256B8B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49F28FF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461D32F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C44FE13" w14:textId="0B5350B8" w:rsidR="00C728D3" w:rsidRPr="009D61E9" w:rsidRDefault="00256B8B" w:rsidP="00381B47">
            <w:pPr>
              <w:pStyle w:val="--2"/>
            </w:pPr>
            <w:sdt>
              <w:sdtPr>
                <w:id w:val="-901434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DD409D4" w14:textId="20F24CBE" w:rsidR="00C728D3" w:rsidRPr="009D61E9" w:rsidRDefault="00C47C6E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A89C549" w14:textId="77777777" w:rsidR="00C728D3" w:rsidRPr="001F1277" w:rsidRDefault="00256B8B" w:rsidP="00EA2062">
            <w:pPr>
              <w:pStyle w:val="--2"/>
            </w:pPr>
            <w:sdt>
              <w:sdt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F1277">
              <w:t>гастроёмкости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2624EF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07D5F6F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4C2F427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225BF7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93818EC" w14:textId="10EC1B48" w:rsidR="00C728D3" w:rsidRPr="009D61E9" w:rsidRDefault="00256B8B" w:rsidP="00EA2062">
            <w:pPr>
              <w:pStyle w:val="--2"/>
            </w:pPr>
            <w:sdt>
              <w:sdt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20F99E" w14:textId="0A76CB2A" w:rsidR="00C728D3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414DABF" w14:textId="77777777" w:rsidR="00C728D3" w:rsidRPr="001F1277" w:rsidRDefault="00256B8B" w:rsidP="00EA2062">
            <w:pPr>
              <w:pStyle w:val="--2"/>
            </w:pPr>
            <w:sdt>
              <w:sdt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F189BA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E17BCA4" w14:textId="526491D0" w:rsidR="00C728D3" w:rsidRPr="00E96B43" w:rsidRDefault="00256B8B" w:rsidP="00C47C6E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FACC64F" w14:textId="2D06F7E0" w:rsidR="00C728D3" w:rsidRPr="001A30F0" w:rsidRDefault="00811C89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2407960" w14:textId="77777777" w:rsidR="00C728D3" w:rsidRDefault="00256B8B" w:rsidP="00262D97">
            <w:pPr>
              <w:pStyle w:val="--2"/>
            </w:pPr>
            <w:sdt>
              <w:sdtPr>
                <w:id w:val="-188833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E7D25F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DC8CA5D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D2EBFB9" w14:textId="1CCD332F" w:rsidR="00C728D3" w:rsidRPr="009D61E9" w:rsidRDefault="00256B8B" w:rsidP="00EA2062">
            <w:pPr>
              <w:pStyle w:val="--2"/>
            </w:pPr>
            <w:sdt>
              <w:sdt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57DFC57" w14:textId="0A5CB396" w:rsidR="00C728D3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D46712B" w14:textId="77777777" w:rsidR="00C728D3" w:rsidRPr="001F1277" w:rsidRDefault="00256B8B" w:rsidP="00EA2062">
            <w:pPr>
              <w:pStyle w:val="--2"/>
            </w:pPr>
            <w:sdt>
              <w:sdt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270571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CABADE" w14:textId="25261794" w:rsidR="00C728D3" w:rsidRPr="00E96B43" w:rsidRDefault="00256B8B" w:rsidP="00C47C6E">
            <w:pPr>
              <w:pStyle w:val="--2"/>
            </w:pPr>
            <w:sdt>
              <w:sdt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6FAD7E" w14:textId="7F601979" w:rsidR="00C728D3" w:rsidRPr="001A30F0" w:rsidRDefault="00811C89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D5F9942" w14:textId="77777777" w:rsidR="00C728D3" w:rsidRPr="00837888" w:rsidRDefault="00256B8B" w:rsidP="00EA2062">
            <w:pPr>
              <w:pStyle w:val="--2"/>
            </w:pPr>
            <w:sdt>
              <w:sdtPr>
                <w:id w:val="4069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слайсера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78754B1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8F116DD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B08373C" w14:textId="5295E2C5" w:rsidR="00C728D3" w:rsidRDefault="00256B8B" w:rsidP="00F225B7">
            <w:pPr>
              <w:pStyle w:val="--2"/>
            </w:pPr>
            <w:sdt>
              <w:sdt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53BF6C1" w14:textId="2162287F" w:rsidR="00C728D3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8760AA0" w14:textId="01AD9F4F" w:rsidR="00C728D3" w:rsidRDefault="00256B8B" w:rsidP="00EA2062">
            <w:pPr>
              <w:pStyle w:val="--2"/>
            </w:pPr>
            <w:sdt>
              <w:sdt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3828507" w14:textId="3368DCB6" w:rsidR="00C728D3" w:rsidRPr="001F1277" w:rsidRDefault="00811C89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361C69" w14:textId="77777777" w:rsidR="00C728D3" w:rsidRPr="0044600B" w:rsidRDefault="00256B8B" w:rsidP="00C47C6E">
            <w:pPr>
              <w:pStyle w:val="--2"/>
            </w:pPr>
            <w:sdt>
              <w:sdt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ECAAD4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9627A2F" w14:textId="77777777" w:rsidR="00C728D3" w:rsidRDefault="00256B8B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1F61785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EC49B1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4071C69" w14:textId="6FF6595A" w:rsidR="00C728D3" w:rsidRPr="009D61E9" w:rsidRDefault="00256B8B" w:rsidP="00EA2062">
            <w:pPr>
              <w:pStyle w:val="--2"/>
            </w:pPr>
            <w:sdt>
              <w:sdt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D9D95D" w14:textId="4DB8454C" w:rsidR="00C728D3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37489DE" w14:textId="77777777" w:rsidR="00C728D3" w:rsidRPr="001F1277" w:rsidRDefault="00256B8B" w:rsidP="00EA2062">
            <w:pPr>
              <w:pStyle w:val="--2"/>
            </w:pPr>
            <w:sdt>
              <w:sdt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с</w:t>
            </w:r>
            <w:r w:rsidR="00C728D3" w:rsidRPr="001A30F0">
              <w:t>илапеновы</w:t>
            </w:r>
            <w:r w:rsidR="00C728D3">
              <w:t>е коврики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38D9F59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0A4CA" w14:textId="77777777" w:rsidR="00C728D3" w:rsidRPr="0044600B" w:rsidRDefault="00256B8B" w:rsidP="00C47C6E">
            <w:pPr>
              <w:pStyle w:val="--2"/>
            </w:pPr>
            <w:sdt>
              <w:sdt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бисквиторезки</w:t>
            </w:r>
            <w:r w:rsidR="00C728D3">
              <w:t xml:space="preserve"> 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FAE8C8F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653261D" w14:textId="77777777" w:rsidR="00C728D3" w:rsidRPr="00837888" w:rsidRDefault="00256B8B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EE9EA0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6E2831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77E74D4" w14:textId="0973D652" w:rsidR="00C728D3" w:rsidRPr="009D61E9" w:rsidRDefault="00256B8B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954E10C" w14:textId="31475CCC" w:rsidR="00C728D3" w:rsidRPr="009D61E9" w:rsidRDefault="00C47C6E" w:rsidP="00381B47">
            <w:pPr>
              <w:pStyle w:val="--2"/>
              <w:tabs>
                <w:tab w:val="left" w:pos="1877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84A891D" w14:textId="6CA59103" w:rsidR="00C728D3" w:rsidRPr="001F1277" w:rsidRDefault="00256B8B" w:rsidP="00EA2062">
            <w:pPr>
              <w:pStyle w:val="--2"/>
            </w:pPr>
            <w:sdt>
              <w:sdtPr>
                <w:id w:val="59729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внутрицеховая тара (вёдра, ящики</w:t>
            </w:r>
            <w:r w:rsidR="008D74E6">
              <w:t>, бочки</w:t>
            </w:r>
            <w:r w:rsidR="00C728D3" w:rsidRPr="001F1277">
              <w:t>)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E7AEBD5" w14:textId="58E8115A" w:rsidR="00C728D3" w:rsidRPr="001F1277" w:rsidRDefault="00811C89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B64376" w14:textId="185B3911" w:rsidR="00C728D3" w:rsidRPr="0044600B" w:rsidRDefault="00256B8B" w:rsidP="00C47C6E">
            <w:pPr>
              <w:pStyle w:val="--2"/>
            </w:pPr>
            <w:sdt>
              <w:sdt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461184">
              <w:t>тестоделители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746F415" w14:textId="24BE33A4" w:rsidR="00C728D3" w:rsidRPr="001A30F0" w:rsidRDefault="00811C89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80ED152" w14:textId="77777777" w:rsidR="00C728D3" w:rsidRPr="00837888" w:rsidRDefault="00256B8B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B813531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4112D1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ACD32DF" w14:textId="77777777" w:rsidR="00C728D3" w:rsidRPr="009D61E9" w:rsidRDefault="00256B8B" w:rsidP="00EA2062">
            <w:pPr>
              <w:pStyle w:val="--2"/>
            </w:pPr>
            <w:sdt>
              <w:sdt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D258375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330EF4D" w14:textId="77777777" w:rsidR="00C728D3" w:rsidRPr="001F1277" w:rsidRDefault="00256B8B" w:rsidP="00EA2062">
            <w:pPr>
              <w:pStyle w:val="--2"/>
            </w:pPr>
            <w:sdt>
              <w:sdt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дежи</w:t>
            </w:r>
            <w:r w:rsidR="00C728D3" w:rsidRPr="001F1277">
              <w:tab/>
            </w:r>
            <w:sdt>
              <w:sdt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75947F8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ADD9E" w14:textId="35288089" w:rsidR="00C728D3" w:rsidRPr="0044600B" w:rsidRDefault="00256B8B" w:rsidP="00C47C6E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</w:t>
            </w:r>
            <w:r w:rsidR="00C728D3" w:rsidRPr="0044600B">
              <w:t>естоокруглители</w:t>
            </w:r>
            <w:r w:rsidR="00C728D3">
              <w:t xml:space="preserve"> </w:t>
            </w:r>
            <w:sdt>
              <w:sdtPr>
                <w:id w:val="193362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тестораскатки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284DF25" w14:textId="2FCFD7A5" w:rsidR="00C728D3" w:rsidRPr="001A30F0" w:rsidRDefault="00811C89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E718C18" w14:textId="77777777" w:rsidR="00C728D3" w:rsidRPr="0044600B" w:rsidRDefault="00256B8B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5186617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300ED8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1FB8FB2" w14:textId="63F7BBDC" w:rsidR="00C728D3" w:rsidRPr="009D61E9" w:rsidRDefault="00256B8B" w:rsidP="00753F79">
            <w:pPr>
              <w:pStyle w:val="--2"/>
            </w:pPr>
            <w:sdt>
              <w:sdt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C445F4" w14:textId="19BFDAB9" w:rsidR="00C728D3" w:rsidRPr="009D61E9" w:rsidRDefault="00C47C6E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6BC7483" w14:textId="77777777" w:rsidR="00C728D3" w:rsidRPr="001F1277" w:rsidRDefault="00256B8B" w:rsidP="00F225B7">
            <w:pPr>
              <w:pStyle w:val="--2"/>
            </w:pPr>
            <w:sdt>
              <w:sdt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ёмкости для </w:t>
            </w:r>
            <w:r w:rsidR="00C728D3">
              <w:t>перетаривания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6CEB26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E4FEB" w14:textId="46D83C1A" w:rsidR="00C728D3" w:rsidRPr="0044600B" w:rsidRDefault="00256B8B" w:rsidP="00C47C6E">
            <w:pPr>
              <w:pStyle w:val="--2"/>
            </w:pPr>
            <w:sdt>
              <w:sdtPr>
                <w:id w:val="-13631993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6C9695" w14:textId="5390B034" w:rsidR="00C728D3" w:rsidRPr="001A30F0" w:rsidRDefault="00811C89" w:rsidP="00F86F0C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6D98C0C" w14:textId="77777777" w:rsidR="00C728D3" w:rsidRPr="00461184" w:rsidRDefault="00256B8B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2DEA8D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402BDD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5A5BD5E" w14:textId="77777777" w:rsidR="00C728D3" w:rsidRDefault="00256B8B" w:rsidP="00753F79">
            <w:pPr>
              <w:pStyle w:val="--2"/>
            </w:pPr>
            <w:sdt>
              <w:sdt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25EB11E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5BDA0F2" w14:textId="77777777" w:rsidR="00C728D3" w:rsidRDefault="00256B8B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6D41D9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0BE44" w14:textId="77777777" w:rsidR="00C728D3" w:rsidRPr="0044600B" w:rsidRDefault="00256B8B" w:rsidP="00C47C6E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тарталетницы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101351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3C1D162" w14:textId="77777777" w:rsidR="00C728D3" w:rsidRDefault="00256B8B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D8A76F7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A6C651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838DDD6" w14:textId="77777777" w:rsidR="00C728D3" w:rsidRPr="00185A34" w:rsidRDefault="00256B8B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демосистема (контактная поверхность)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A3053B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10C5B88" w14:textId="35189C37" w:rsidR="00C728D3" w:rsidRPr="001F1277" w:rsidRDefault="00256B8B" w:rsidP="00F225B7">
            <w:pPr>
              <w:pStyle w:val="--2"/>
            </w:pPr>
            <w:sdt>
              <w:sdtPr>
                <w:id w:val="-1559630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2206BF8" w14:textId="59EE7E5D" w:rsidR="00C728D3" w:rsidRPr="001F1277" w:rsidRDefault="00811C89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AAA70" w14:textId="77777777" w:rsidR="00C728D3" w:rsidRPr="0044600B" w:rsidRDefault="00256B8B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C95E02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B2862F7" w14:textId="77777777" w:rsidR="00C728D3" w:rsidRPr="00461184" w:rsidRDefault="00256B8B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769A1A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0F217F7" w14:textId="77777777" w:rsidTr="0077471D">
        <w:trPr>
          <w:trHeight w:val="183"/>
        </w:trPr>
        <w:tc>
          <w:tcPr>
            <w:tcW w:w="1837" w:type="dxa"/>
            <w:gridSpan w:val="2"/>
            <w:tcBorders>
              <w:left w:val="single" w:sz="18" w:space="0" w:color="auto"/>
            </w:tcBorders>
            <w:shd w:val="clear" w:color="auto" w:fill="auto"/>
          </w:tcPr>
          <w:p w14:paraId="7B6F8EED" w14:textId="4289EEE0" w:rsidR="00C728D3" w:rsidRPr="009D61E9" w:rsidRDefault="00256B8B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CB1D4D" w14:textId="2328526F" w:rsidR="00C728D3" w:rsidRPr="009D61E9" w:rsidRDefault="003306CA" w:rsidP="00F03F45">
            <w:pPr>
              <w:pStyle w:val="--2"/>
            </w:pPr>
            <w:r>
              <w:t>Плитка, наливной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2FC88B" w14:textId="0AF581D1" w:rsidR="00C728D3" w:rsidRPr="009D61E9" w:rsidRDefault="00C47C6E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C2D77D5" w14:textId="0D040FDA" w:rsidR="00C728D3" w:rsidRPr="001F1277" w:rsidRDefault="00256B8B" w:rsidP="00EA2062">
            <w:pPr>
              <w:pStyle w:val="--2"/>
            </w:pPr>
            <w:sdt>
              <w:sdtPr>
                <w:id w:val="1613622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306C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шпильки </w:t>
            </w:r>
            <w:sdt>
              <w:sdtPr>
                <w:id w:val="-381560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тележки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75AF01C" w14:textId="2D72995E" w:rsidR="00C728D3" w:rsidRPr="001F1277" w:rsidRDefault="00811C89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BA31D3" w14:textId="77777777" w:rsidR="00C728D3" w:rsidRPr="0044600B" w:rsidRDefault="00256B8B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016225A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C30A119" w14:textId="77777777" w:rsidR="00C728D3" w:rsidRPr="00461184" w:rsidRDefault="00256B8B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0A12415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AA1C2F2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28E2C81" w14:textId="79D455B6" w:rsidR="00C728D3" w:rsidRPr="009D61E9" w:rsidRDefault="00256B8B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34E3F88" w14:textId="6B612FB2" w:rsidR="00C728D3" w:rsidRPr="009D61E9" w:rsidRDefault="00811C89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BE8292E" w14:textId="39654DF4" w:rsidR="00C728D3" w:rsidRPr="001F1277" w:rsidRDefault="00256B8B" w:rsidP="00F225B7">
            <w:pPr>
              <w:pStyle w:val="--2"/>
            </w:pPr>
            <w:sdt>
              <w:sdtPr>
                <w:id w:val="-857732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306C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480D5AE" w14:textId="20726DFD" w:rsidR="00C728D3" w:rsidRPr="001F1277" w:rsidRDefault="00811C89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23360" w14:textId="77777777" w:rsidR="00C728D3" w:rsidRPr="0044600B" w:rsidRDefault="00256B8B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CC9C86F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41B2D01" w14:textId="77777777" w:rsidR="00C728D3" w:rsidRPr="00461184" w:rsidRDefault="00256B8B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19A61A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4E8B812" w14:textId="77777777" w:rsidTr="0077471D">
        <w:trPr>
          <w:trHeight w:val="14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AC0B859" w14:textId="41FDA4A5" w:rsidR="00C728D3" w:rsidRPr="009D61E9" w:rsidRDefault="00256B8B" w:rsidP="00EA2062">
            <w:pPr>
              <w:pStyle w:val="--2"/>
            </w:pPr>
            <w:sdt>
              <w:sdtPr>
                <w:id w:val="15058607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6D00AE" w14:textId="0A6FAA24" w:rsidR="00C728D3" w:rsidRPr="009D61E9" w:rsidRDefault="00811C89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6BFDE96" w14:textId="77777777" w:rsidR="00C728D3" w:rsidRPr="001F1277" w:rsidRDefault="00256B8B" w:rsidP="00EA2062">
            <w:pPr>
              <w:pStyle w:val="--2"/>
            </w:pPr>
            <w:sdt>
              <w:sdt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9CB165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57042" w14:textId="77777777" w:rsidR="00C728D3" w:rsidRPr="0044600B" w:rsidRDefault="00256B8B" w:rsidP="001A30F0">
            <w:pPr>
              <w:pStyle w:val="--2"/>
            </w:pPr>
            <w:sdt>
              <w:sdt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машина для резки конд</w:t>
            </w:r>
            <w:r w:rsidR="00C728D3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506D98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A891CFD" w14:textId="77777777" w:rsidR="00C728D3" w:rsidRPr="0044600B" w:rsidRDefault="00256B8B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929D54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9A1E52A" w14:textId="77777777" w:rsidTr="0077471D">
        <w:trPr>
          <w:trHeight w:val="13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EEA8739" w14:textId="77777777" w:rsidR="00C728D3" w:rsidRPr="009D61E9" w:rsidRDefault="00256B8B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5252C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F3E5131" w14:textId="77777777" w:rsidR="00C728D3" w:rsidRPr="001F1277" w:rsidRDefault="00256B8B" w:rsidP="00F225B7">
            <w:pPr>
              <w:pStyle w:val="--2"/>
            </w:pPr>
            <w:sdt>
              <w:sdt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4BDA7C8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A7B7A" w14:textId="77777777" w:rsidR="00C728D3" w:rsidRPr="0044600B" w:rsidRDefault="00256B8B" w:rsidP="001A30F0">
            <w:pPr>
              <w:pStyle w:val="--2"/>
            </w:pPr>
            <w:sdt>
              <w:sdt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ABFA64C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55BAD8B" w14:textId="77777777" w:rsidR="00C728D3" w:rsidRPr="0044600B" w:rsidRDefault="00256B8B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91D71C1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1C852D37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2E12CE3" w14:textId="77777777" w:rsidR="0077471D" w:rsidRPr="009D61E9" w:rsidRDefault="00256B8B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83D5E2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B11BA3" w14:textId="77777777" w:rsidR="0077471D" w:rsidRPr="001F1277" w:rsidRDefault="00256B8B" w:rsidP="00C47C6E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(bigbox)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C7E229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0F329" w14:textId="77777777" w:rsidR="0077471D" w:rsidRPr="00461184" w:rsidRDefault="00256B8B" w:rsidP="00C47C6E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7D479B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230EBBC" w14:textId="77777777" w:rsidR="0077471D" w:rsidRPr="00461184" w:rsidRDefault="00256B8B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9D070D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82F3C27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3C24534C" w14:textId="0FFBB43A" w:rsidR="0077471D" w:rsidRDefault="00256B8B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9C6CEA" w14:textId="78DEDEE6" w:rsidR="0077471D" w:rsidRPr="009D61E9" w:rsidRDefault="00811C8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0B32D7" w14:textId="77777777" w:rsidR="0077471D" w:rsidRPr="001F1277" w:rsidRDefault="00256B8B" w:rsidP="00C47C6E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rPr>
                <w:rFonts w:eastAsia="Times New Roman"/>
              </w:rPr>
              <w:t>расстоечные термочехлы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CAA0FD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D70C2" w14:textId="77777777" w:rsidR="0077471D" w:rsidRPr="00461184" w:rsidRDefault="00256B8B" w:rsidP="00C47C6E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минифилы (дозаторы крема)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4BA648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E36EFE6" w14:textId="77777777" w:rsidR="0077471D" w:rsidRDefault="00256B8B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C9E18E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753E55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372367E7" w14:textId="77777777" w:rsidR="0077471D" w:rsidRDefault="00256B8B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455EA8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4F13F0B3" w14:textId="77777777" w:rsidR="0077471D" w:rsidRDefault="00256B8B" w:rsidP="00F225B7">
            <w:pPr>
              <w:pStyle w:val="--2"/>
            </w:pPr>
            <w:sdt>
              <w:sdt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4B05D5D3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8CE7A" w14:textId="77777777" w:rsidR="0077471D" w:rsidRPr="00461184" w:rsidRDefault="00256B8B" w:rsidP="00C47C6E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45FB7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ECC88E1" w14:textId="77777777" w:rsidR="0077471D" w:rsidRDefault="00256B8B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7ABDD42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1317263D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38916B68" w14:textId="019126C8" w:rsidR="00732401" w:rsidRDefault="00256B8B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DD24ED8" w14:textId="191A03C2" w:rsidR="00732401" w:rsidRPr="009D61E9" w:rsidRDefault="00811C8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8279B0C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73E863" w14:textId="77777777" w:rsidR="00732401" w:rsidRDefault="00256B8B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A6ED51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5EAFD9D" w14:textId="77777777" w:rsidR="00732401" w:rsidRDefault="00256B8B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3104AED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5C69AD2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7A22B837" w14:textId="29625E22" w:rsidR="0077471D" w:rsidRDefault="00256B8B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1020FD1" w14:textId="160EFA07" w:rsidR="0077471D" w:rsidRPr="009D61E9" w:rsidRDefault="00811C8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72585E3" w14:textId="77777777" w:rsidR="0077471D" w:rsidRDefault="00256B8B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мопы</w:t>
            </w:r>
            <w:r w:rsidR="0077471D">
              <w:tab/>
            </w:r>
            <w:sdt>
              <w:sdt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58E41D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F9510" w14:textId="77777777" w:rsidR="0077471D" w:rsidRPr="0044600B" w:rsidRDefault="00256B8B" w:rsidP="00C47C6E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просеивател</w:t>
            </w:r>
            <w:r w:rsidR="0077471D">
              <w:t xml:space="preserve">и: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286721D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7AD47A34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4611B86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4498330" w14:textId="77777777" w:rsidTr="0077471D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1" w:type="dxa"/>
                <w:gridSpan w:val="3"/>
                <w:tcBorders>
                  <w:left w:val="single" w:sz="18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</w:tcPr>
              <w:p w14:paraId="5D25C52E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D0A5F2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1F08AFE" w14:textId="77777777" w:rsidR="0077471D" w:rsidRDefault="00256B8B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 </w:t>
            </w:r>
            <w:sdt>
              <w:sdt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41124D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F1B89" w14:textId="77777777" w:rsidR="0077471D" w:rsidRPr="00461184" w:rsidRDefault="00256B8B" w:rsidP="00C47C6E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солодоварки</w:t>
            </w:r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ферментаторы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8FF890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343F831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394889C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46544952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433AC352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4063F66F" w14:textId="77777777" w:rsidR="00C728D3" w:rsidRDefault="00256B8B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55F1CB67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38150868" w14:textId="77777777" w:rsidR="00C728D3" w:rsidRDefault="00256B8B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7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9F05D64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353B967A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A08954B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45710FC3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2A8D97EC" w14:textId="77777777" w:rsidR="0077471D" w:rsidRPr="009D61E9" w:rsidRDefault="00256B8B" w:rsidP="00C47C6E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509F70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3A5592AB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7FE87186" w14:textId="2F864FEB" w:rsidR="0077471D" w:rsidRDefault="00256B8B" w:rsidP="001A30F0">
            <w:pPr>
              <w:pStyle w:val="--2"/>
            </w:pPr>
            <w:sdt>
              <w:sdtPr>
                <w:id w:val="-18176344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C794E">
              <w:t>ферментатор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35825DB" w14:textId="70C49DDE" w:rsidR="0077471D" w:rsidRPr="001A30F0" w:rsidRDefault="00811C89" w:rsidP="00EA2062">
            <w:pPr>
              <w:pStyle w:val="--2"/>
            </w:pPr>
            <w:r>
              <w:t>ПР</w:t>
            </w: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37B105EC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D3CED8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EAED4E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D767CC4" w14:textId="77777777" w:rsidR="0077471D" w:rsidRPr="009D61E9" w:rsidRDefault="00256B8B" w:rsidP="00C47C6E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59D254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8ABBF80" w14:textId="77777777" w:rsidR="0077471D" w:rsidRPr="00F86F0C" w:rsidRDefault="0077471D" w:rsidP="00C47C6E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ПММ </w:t>
            </w:r>
            <w:sdt>
              <w:sdt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туннельная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DE7FDE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25DC56D8" w14:textId="654AA79B" w:rsidR="0077471D" w:rsidRDefault="00256B8B" w:rsidP="00EC794E">
            <w:pPr>
              <w:pStyle w:val="--2"/>
            </w:pPr>
            <w:sdt>
              <w:sdtPr>
                <w:id w:val="11857870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C794E">
              <w:t>лента транспортёра Фритч 1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0FC653A" w14:textId="41E94BD4" w:rsidR="0077471D" w:rsidRPr="001A30F0" w:rsidRDefault="00811C89" w:rsidP="00EA2062">
            <w:pPr>
              <w:pStyle w:val="--2"/>
            </w:pPr>
            <w:r>
              <w:t>ПР</w:t>
            </w: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3DC423DC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8A074D5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E20431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042ADE11" w14:textId="47BA9451" w:rsidR="0077471D" w:rsidRPr="009D61E9" w:rsidRDefault="00256B8B" w:rsidP="00C47C6E">
            <w:pPr>
              <w:pStyle w:val="--2"/>
            </w:pPr>
            <w:sdt>
              <w:sdtPr>
                <w:id w:val="-460350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B95E978" w14:textId="579A9C22" w:rsidR="0077471D" w:rsidRPr="009D61E9" w:rsidRDefault="00811C8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412AA2BF" w14:textId="77777777" w:rsidR="0077471D" w:rsidRPr="00F86F0C" w:rsidRDefault="0077471D" w:rsidP="00C47C6E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9272CB">
              <w:t xml:space="preserve"> таромоечная </w:t>
            </w:r>
            <w:r w:rsidRPr="00BD3AD2">
              <w:t>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1BB2407F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20610A13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5CC4EBF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49F5D90B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79444C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4A97625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06BAA24D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0F10863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79DBA271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9F3B92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1612901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12E9F7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F881DC4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04264D53" w14:textId="5F42AF7D" w:rsidR="0077471D" w:rsidRPr="00837888" w:rsidRDefault="00256B8B" w:rsidP="00C47C6E">
            <w:pPr>
              <w:pStyle w:val="--2"/>
            </w:pPr>
            <w:sdt>
              <w:sdt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C71217F" w14:textId="6164AA07" w:rsidR="0077471D" w:rsidRPr="009D61E9" w:rsidRDefault="00811C8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2B1EF5C1" w14:textId="76BF487D" w:rsidR="0077471D" w:rsidRPr="00E96B43" w:rsidRDefault="00256B8B" w:rsidP="00C47C6E">
            <w:pPr>
              <w:pStyle w:val="--2"/>
            </w:pPr>
            <w:sdt>
              <w:sdt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холд. </w:t>
            </w:r>
            <w:sdt>
              <w:sdt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C6C72D" w14:textId="60F23749" w:rsidR="0077471D" w:rsidRPr="001F1277" w:rsidRDefault="00811C89" w:rsidP="00EA2062">
            <w:pPr>
              <w:pStyle w:val="--2"/>
            </w:pPr>
            <w:r>
              <w:t>ПР</w:t>
            </w: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2DD3EFED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6A82420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6B7EAEF9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60B6E01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A9F0CE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3EAB65B" w14:textId="77777777" w:rsidR="0077471D" w:rsidRPr="009D61E9" w:rsidRDefault="00256B8B" w:rsidP="00C47C6E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E6285D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4B57F92" w14:textId="77777777" w:rsidR="0077471D" w:rsidRPr="00E96B43" w:rsidRDefault="00256B8B" w:rsidP="00C47C6E">
            <w:pPr>
              <w:pStyle w:val="--2"/>
            </w:pPr>
            <w:sdt>
              <w:sdt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1EBBE30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1BEBE91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45AE7C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6E7AD339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9061D4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8704E7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2BE01F5" w14:textId="77777777" w:rsidR="0077471D" w:rsidRPr="009D61E9" w:rsidRDefault="00256B8B" w:rsidP="00C47C6E">
            <w:pPr>
              <w:pStyle w:val="--2"/>
            </w:pPr>
            <w:sdt>
              <w:sdt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E5DF55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599BC35" w14:textId="54BCB2B3" w:rsidR="0077471D" w:rsidRPr="00E96B43" w:rsidRDefault="00256B8B" w:rsidP="00C47C6E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5D62089" w14:textId="473FC416" w:rsidR="0077471D" w:rsidRPr="001F1277" w:rsidRDefault="00811C89" w:rsidP="00EA2062">
            <w:pPr>
              <w:pStyle w:val="--2"/>
            </w:pPr>
            <w:r>
              <w:t>ПР</w:t>
            </w: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72AAF518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238984F1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6DBDE8B1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bottom"/>
          </w:tcPr>
          <w:p w14:paraId="2994B1A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85FCED0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77F6CFF" w14:textId="77777777" w:rsidR="0077471D" w:rsidRPr="009D61E9" w:rsidRDefault="00256B8B" w:rsidP="00C47C6E">
            <w:pPr>
              <w:pStyle w:val="--2"/>
            </w:pPr>
            <w:sdt>
              <w:sdt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E8541D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293B885C" w14:textId="61BA2382" w:rsidR="0077471D" w:rsidRPr="00E96B43" w:rsidRDefault="00256B8B" w:rsidP="00C47C6E">
            <w:pPr>
              <w:pStyle w:val="--2"/>
            </w:pPr>
            <w:sdt>
              <w:sdtPr>
                <w:id w:val="245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C794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BEAEE30" w14:textId="74524E4A" w:rsidR="0077471D" w:rsidRPr="001F1277" w:rsidRDefault="00811C89" w:rsidP="00EA2062">
            <w:pPr>
              <w:pStyle w:val="--2"/>
            </w:pPr>
            <w:r>
              <w:t>ПР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bottom"/>
          </w:tcPr>
          <w:p w14:paraId="2EC08D31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</w:tcPr>
          <w:p w14:paraId="2BF55E0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center"/>
          </w:tcPr>
          <w:p w14:paraId="7F25FCF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F66DE01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A405E7A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6E8DE48A" w14:textId="77777777" w:rsidR="0077471D" w:rsidRPr="00DE7EFE" w:rsidRDefault="00256B8B" w:rsidP="00C47C6E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4858050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0985268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_____________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</w:tcBorders>
            <w:shd w:val="clear" w:color="auto" w:fill="auto"/>
            <w:vAlign w:val="bottom"/>
          </w:tcPr>
          <w:p w14:paraId="0E9E355A" w14:textId="7DDF1529" w:rsidR="0077471D" w:rsidRPr="00E729FA" w:rsidRDefault="00E729FA" w:rsidP="001A30F0">
            <w:pPr>
              <w:pStyle w:val="--2"/>
            </w:pPr>
            <w:r>
              <w:t>Потолок сэндвич-панель</w:t>
            </w:r>
          </w:p>
        </w:tc>
        <w:tc>
          <w:tcPr>
            <w:tcW w:w="571" w:type="dxa"/>
            <w:tcBorders>
              <w:top w:val="single" w:sz="2" w:space="0" w:color="auto"/>
            </w:tcBorders>
            <w:shd w:val="clear" w:color="auto" w:fill="auto"/>
          </w:tcPr>
          <w:p w14:paraId="667181CE" w14:textId="149265F8" w:rsidR="0077471D" w:rsidRPr="001A30F0" w:rsidRDefault="00811C89" w:rsidP="00EA2062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2B8D99F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right w:val="single" w:sz="18" w:space="0" w:color="auto"/>
            </w:tcBorders>
            <w:shd w:val="clear" w:color="auto" w:fill="auto"/>
          </w:tcPr>
          <w:p w14:paraId="7257B825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2F454B5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02752BB1" w14:textId="77777777" w:rsidR="0077471D" w:rsidRPr="00DE7EFE" w:rsidRDefault="00256B8B" w:rsidP="00C47C6E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419CFB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D424B9D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35BB65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706F7F3F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00718AF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1EEC57E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6BF4372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88CA511" w14:textId="77777777" w:rsidTr="00707DD1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2625FE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306B51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35E948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1E745F47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7177D9AB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1DE65BC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295B8F1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623E22C" w14:textId="77777777" w:rsidTr="00707DD1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06A55CDD" w14:textId="7B6DFBF2" w:rsidR="0077471D" w:rsidRPr="00837888" w:rsidRDefault="00256B8B" w:rsidP="00C47C6E">
            <w:pPr>
              <w:pStyle w:val="--2"/>
            </w:pPr>
            <w:sdt>
              <w:sdtPr>
                <w:id w:val="20411606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0E83C0A" w14:textId="6DDBBB09" w:rsidR="0077471D" w:rsidRPr="009D61E9" w:rsidRDefault="00811C8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854167D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CEF7E7F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5AD493B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2834D66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0E1253B0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70213CB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AE0F8BC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69A87EC9" w14:textId="34ACCDBB" w:rsidR="0077471D" w:rsidRPr="00837888" w:rsidRDefault="00256B8B" w:rsidP="00C47C6E">
            <w:pPr>
              <w:pStyle w:val="--2"/>
            </w:pPr>
            <w:sdt>
              <w:sdt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014C5D5" w14:textId="21A34913" w:rsidR="0077471D" w:rsidRPr="009D61E9" w:rsidRDefault="00811C8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7F6239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8BF4B7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5DBE0664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5E080A2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757AACF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7E49A8E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6E45E7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3B33045" w14:textId="77777777" w:rsidR="0077471D" w:rsidRPr="00837888" w:rsidRDefault="00256B8B" w:rsidP="00C47C6E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обувниц</w:t>
            </w:r>
            <w:r w:rsidR="0077471D">
              <w:t>ы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C4F972B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346706C4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6F7B653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6BE7E5C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3A66A64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0F0611C5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7094FEB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20932BB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25EC03A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A540D3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358B7C4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432C6BD7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1A31F71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09E0FAF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37B84ED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5B4BB0F4" w14:textId="25CC15F6" w:rsidR="0077471D" w:rsidRPr="00837888" w:rsidRDefault="00256B8B" w:rsidP="00C47C6E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D74E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1D05E8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31C72B5F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40D7BC8C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2F6919F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6E15905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4C4F2642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133361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4A72E80" w14:textId="77777777" w:rsidR="0077471D" w:rsidRPr="00837888" w:rsidRDefault="00256B8B" w:rsidP="00C47C6E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CAF930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16A86C08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645256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35B7D61A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689D717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7B15FF9F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15FC757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57F8E19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4ADE9DD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EF1AC4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286A4C4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10FBF8C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2D84001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3C03B69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57D8773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397B427A" w14:textId="77777777" w:rsidR="0077471D" w:rsidRDefault="0077471D" w:rsidP="00DE7EFE">
            <w:pPr>
              <w:pStyle w:val="--2"/>
              <w:tabs>
                <w:tab w:val="left" w:pos="2303"/>
              </w:tabs>
            </w:pPr>
            <w:r w:rsidRPr="001A30F0">
              <w:rPr>
                <w:rFonts w:ascii="MS Gothic" w:eastAsia="MS Gothic" w:hAnsi="MS Gothic" w:cs="MS Gothic" w:hint="eastAsia"/>
              </w:rPr>
              <w:lastRenderedPageBreak/>
              <w:t>☐</w:t>
            </w:r>
            <w:r w:rsidRPr="001F1277">
              <w:t>фартуки</w:t>
            </w:r>
            <w:r>
              <w:t xml:space="preserve">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сапоги</w:t>
            </w:r>
            <w:r>
              <w:t xml:space="preserve">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перчатки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нарукавники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48B223A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750E95A2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4B8F4B2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bottom w:val="single" w:sz="18" w:space="0" w:color="auto"/>
            </w:tcBorders>
            <w:shd w:val="clear" w:color="auto" w:fill="auto"/>
            <w:vAlign w:val="bottom"/>
          </w:tcPr>
          <w:p w14:paraId="534224C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tcBorders>
              <w:bottom w:val="single" w:sz="18" w:space="0" w:color="auto"/>
            </w:tcBorders>
            <w:shd w:val="clear" w:color="auto" w:fill="auto"/>
          </w:tcPr>
          <w:p w14:paraId="2B88CBF1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3A04AF7F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60CD77E5" w14:textId="77777777" w:rsidR="0077471D" w:rsidRPr="006854F0" w:rsidRDefault="0077471D" w:rsidP="001A30F0">
            <w:pPr>
              <w:pStyle w:val="--2"/>
            </w:pPr>
          </w:p>
        </w:tc>
      </w:tr>
    </w:tbl>
    <w:p w14:paraId="7BC218E5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FB6FA" w14:textId="77777777" w:rsidR="00256B8B" w:rsidRDefault="00256B8B">
      <w:r>
        <w:separator/>
      </w:r>
    </w:p>
  </w:endnote>
  <w:endnote w:type="continuationSeparator" w:id="0">
    <w:p w14:paraId="39B7002B" w14:textId="77777777" w:rsidR="00256B8B" w:rsidRDefault="00256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CBBCF" w14:textId="77777777" w:rsidR="00C47C6E" w:rsidRDefault="00C47C6E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E6BA6" w14:textId="77777777" w:rsidR="00C47C6E" w:rsidRPr="00DE7EFE" w:rsidRDefault="00C47C6E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52E47973" w14:textId="77777777" w:rsidR="00C47C6E" w:rsidRPr="00DE7EFE" w:rsidRDefault="00C47C6E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F5BE6" w14:textId="77777777" w:rsidR="00C47C6E" w:rsidRPr="003E06E8" w:rsidRDefault="00C47C6E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9786A" w14:textId="77777777" w:rsidR="00256B8B" w:rsidRDefault="00256B8B">
      <w:r>
        <w:separator/>
      </w:r>
    </w:p>
  </w:footnote>
  <w:footnote w:type="continuationSeparator" w:id="0">
    <w:p w14:paraId="67F474F1" w14:textId="77777777" w:rsidR="00256B8B" w:rsidRDefault="00256B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3242C" w14:textId="77777777" w:rsidR="00C47C6E" w:rsidRPr="009B4662" w:rsidRDefault="00256B8B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C47C6E" w:rsidRPr="00723BD5">
      <w:rPr>
        <w:rStyle w:val="a6"/>
        <w:lang w:val="en-US"/>
      </w:rPr>
      <w:t>Ф-ХХ</w:t>
    </w:r>
    <w:r w:rsidR="00C47C6E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23BD5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B06"/>
    <w:rsid w:val="000A2089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6B8B"/>
    <w:rsid w:val="0025731B"/>
    <w:rsid w:val="00257F47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06CA"/>
    <w:rsid w:val="00337C0F"/>
    <w:rsid w:val="00344F75"/>
    <w:rsid w:val="003527FE"/>
    <w:rsid w:val="00352D03"/>
    <w:rsid w:val="003536C6"/>
    <w:rsid w:val="003553B3"/>
    <w:rsid w:val="0036327C"/>
    <w:rsid w:val="00364F63"/>
    <w:rsid w:val="003675A4"/>
    <w:rsid w:val="00376589"/>
    <w:rsid w:val="00377878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C46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6EEA"/>
    <w:rsid w:val="00600F22"/>
    <w:rsid w:val="00601166"/>
    <w:rsid w:val="00610A84"/>
    <w:rsid w:val="00611607"/>
    <w:rsid w:val="00620F4E"/>
    <w:rsid w:val="00622A7B"/>
    <w:rsid w:val="00623024"/>
    <w:rsid w:val="00624074"/>
    <w:rsid w:val="00634415"/>
    <w:rsid w:val="0063663B"/>
    <w:rsid w:val="00637975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201B2"/>
    <w:rsid w:val="00723BD5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A01A5"/>
    <w:rsid w:val="007A1818"/>
    <w:rsid w:val="007A22B4"/>
    <w:rsid w:val="007A5E6E"/>
    <w:rsid w:val="007A7E4E"/>
    <w:rsid w:val="007A7FB3"/>
    <w:rsid w:val="007B12D0"/>
    <w:rsid w:val="007B1CF7"/>
    <w:rsid w:val="007B30A2"/>
    <w:rsid w:val="007B471B"/>
    <w:rsid w:val="007D15F4"/>
    <w:rsid w:val="007D195E"/>
    <w:rsid w:val="007D54E3"/>
    <w:rsid w:val="007E2B19"/>
    <w:rsid w:val="007E4F46"/>
    <w:rsid w:val="007E603E"/>
    <w:rsid w:val="007E6ECC"/>
    <w:rsid w:val="007F03F4"/>
    <w:rsid w:val="008047A2"/>
    <w:rsid w:val="00811C89"/>
    <w:rsid w:val="00811E15"/>
    <w:rsid w:val="0081274F"/>
    <w:rsid w:val="00813AA3"/>
    <w:rsid w:val="00813FF3"/>
    <w:rsid w:val="00817422"/>
    <w:rsid w:val="00820719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2D23"/>
    <w:rsid w:val="00882E3E"/>
    <w:rsid w:val="00885FD8"/>
    <w:rsid w:val="008874C5"/>
    <w:rsid w:val="00887A33"/>
    <w:rsid w:val="0089101C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4E6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61CF5"/>
    <w:rsid w:val="00A6298B"/>
    <w:rsid w:val="00A63156"/>
    <w:rsid w:val="00A66DB0"/>
    <w:rsid w:val="00A70FFE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47C6E"/>
    <w:rsid w:val="00C6203E"/>
    <w:rsid w:val="00C725B6"/>
    <w:rsid w:val="00C728D3"/>
    <w:rsid w:val="00C76E78"/>
    <w:rsid w:val="00C81001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72DC"/>
    <w:rsid w:val="00CF0E2C"/>
    <w:rsid w:val="00CF2324"/>
    <w:rsid w:val="00CF44C7"/>
    <w:rsid w:val="00D0324F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50FE8"/>
    <w:rsid w:val="00E57FD0"/>
    <w:rsid w:val="00E64DAB"/>
    <w:rsid w:val="00E67249"/>
    <w:rsid w:val="00E71322"/>
    <w:rsid w:val="00E729FA"/>
    <w:rsid w:val="00E72E71"/>
    <w:rsid w:val="00E81E00"/>
    <w:rsid w:val="00E95F23"/>
    <w:rsid w:val="00E96B43"/>
    <w:rsid w:val="00EA03CD"/>
    <w:rsid w:val="00EA1EAC"/>
    <w:rsid w:val="00EA2062"/>
    <w:rsid w:val="00EA398B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C794E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276E7E0"/>
  <w15:docId w15:val="{E5DB3964-BD6C-41D3-A024-86AE7BC6A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mmy\Desktop\&#1095;&#1077;&#1082;-&#1083;&#1080;&#1089;&#1090;%20&#1086;&#1089;&#1084;&#1086;&#1090;&#1088;&#1072;%20&#1091;&#1095;&#1072;&#1089;&#1090;&#1082;&#1072;%20-%20&#1088;&#1077;&#1076;.%202026-02-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4ACA04-B0DA-40A3-A2E3-075D3CC65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36</TotalTime>
  <Pages>1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Jimmy</dc:creator>
  <cp:lastModifiedBy>Перевозчиков Владимир Геннадьевич</cp:lastModifiedBy>
  <cp:revision>7</cp:revision>
  <cp:lastPrinted>2026-02-18T13:06:00Z</cp:lastPrinted>
  <dcterms:created xsi:type="dcterms:W3CDTF">2026-03-14T18:19:00Z</dcterms:created>
  <dcterms:modified xsi:type="dcterms:W3CDTF">2026-04-14T01:38:00Z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