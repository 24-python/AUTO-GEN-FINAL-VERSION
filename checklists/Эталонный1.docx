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674"/>
        <w:gridCol w:w="2017"/>
        <w:gridCol w:w="568"/>
      </w:tblGrid>
      <w:tr w:rsidR="00552195" w:rsidRPr="00D23288" w14:paraId="23CA1E60" w14:textId="77777777" w:rsidTr="002A258C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6AEF9135" w:rsidR="00552195" w:rsidRPr="00647B37" w:rsidRDefault="00F774D1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4237" w:type="dxa"/>
            <w:gridSpan w:val="7"/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5" w:type="dxa"/>
            <w:gridSpan w:val="2"/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2A258C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5" w:type="dxa"/>
            <w:gridSpan w:val="2"/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305CDB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305C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305C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305CDB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305CDB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305CDB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305C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305C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305C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305C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305C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305CDB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305C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305CDB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305CDB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305CD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305CDB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305CDB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305CDB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305CD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305CDB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305CDB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305CDB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305CDB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305CD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305CDB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305CDB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305CDB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305CDB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305CDB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305C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305C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305C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305CDB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305CDB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305CDB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305CDB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305CDB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13958824" w:rsidR="00FF7C90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305CDB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305CDB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305CDB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305CDB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305C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305C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305CDB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305CD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305CDB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305CDB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9592764" w:rsidR="00A76BFD" w:rsidRPr="002A258C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Ручное разведение</w:t>
                </w:r>
              </w:sdtContent>
            </w:sdt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305CDB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193E9306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305CDB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305C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305C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305C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305CDB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305C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305C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305C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305CDB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37970" w14:textId="77777777" w:rsidR="00305CDB" w:rsidRDefault="00305CDB">
      <w:r>
        <w:separator/>
      </w:r>
    </w:p>
  </w:endnote>
  <w:endnote w:type="continuationSeparator" w:id="0">
    <w:p w14:paraId="313A634C" w14:textId="77777777" w:rsidR="00305CDB" w:rsidRDefault="00305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71CA4" w14:textId="77777777" w:rsidR="00305CDB" w:rsidRDefault="00305CDB">
      <w:r>
        <w:separator/>
      </w:r>
    </w:p>
  </w:footnote>
  <w:footnote w:type="continuationSeparator" w:id="0">
    <w:p w14:paraId="028D7CE2" w14:textId="77777777" w:rsidR="00305CDB" w:rsidRDefault="00305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3E5A6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465EA2" w:rsidP="00465EA2">
          <w:pPr>
            <w:pStyle w:val="5B3AC5123BD04339B95A32F4E2B6D8FD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5D2B6B"/>
    <w:rsid w:val="006E0DC2"/>
    <w:rsid w:val="00745DD8"/>
    <w:rsid w:val="007D2596"/>
    <w:rsid w:val="008722D5"/>
    <w:rsid w:val="009609F1"/>
    <w:rsid w:val="009624B5"/>
    <w:rsid w:val="00963635"/>
    <w:rsid w:val="00AB11B7"/>
    <w:rsid w:val="00B4130E"/>
    <w:rsid w:val="00C15C5C"/>
    <w:rsid w:val="00C61034"/>
    <w:rsid w:val="00CA3021"/>
    <w:rsid w:val="00CF0BAE"/>
    <w:rsid w:val="00CF32E1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5EA2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">
    <w:name w:val="5B3AC5123BD04339B95A32F4E2B6D8F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132</TotalTime>
  <Pages>2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51</cp:revision>
  <cp:lastPrinted>2026-02-18T13:06:00Z</cp:lastPrinted>
  <dcterms:created xsi:type="dcterms:W3CDTF">2026-04-16T09:45:00Z</dcterms:created>
  <dcterms:modified xsi:type="dcterms:W3CDTF">2026-05-07T07:51:00Z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