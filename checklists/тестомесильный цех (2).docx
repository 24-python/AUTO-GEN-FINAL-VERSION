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28C3B65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E96077" w14:textId="4DBE1947" w:rsidR="00576DFD" w:rsidRPr="00B87913" w:rsidRDefault="009F39B9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4268ACD" w14:textId="1372329F" w:rsidR="00576DFD" w:rsidRPr="009057CF" w:rsidRDefault="0088066B" w:rsidP="00DC3916">
            <w:pPr>
              <w:pStyle w:val="-0"/>
              <w:rPr>
                <w:lang w:val="en-US"/>
              </w:rPr>
            </w:pPr>
            <w:r>
              <w:t>Тестомесильный цех</w:t>
            </w:r>
            <w:r w:rsidR="009057CF">
              <w:rPr>
                <w:lang w:val="en-US"/>
              </w:rPr>
              <w:t>2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75A79E94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7B983D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3194C445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48CF665C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796BB00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C90D833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6BC2F743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2D7E1D0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3A5984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88FD9C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2762FA7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B0ED550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31A2805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540EAE7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A2B67B5" w14:textId="2A3BEAD8" w:rsidR="00381B47" w:rsidRPr="009D61E9" w:rsidRDefault="004132B4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9F39B9">
              <w:t xml:space="preserve">выше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367B5F" w14:textId="4153E994" w:rsidR="00381B47" w:rsidRPr="009D61E9" w:rsidRDefault="0088066B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7C594" w14:textId="0B14E483" w:rsidR="00381B47" w:rsidRPr="00837888" w:rsidRDefault="004132B4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FD37EFA" w14:textId="47D2ED0F" w:rsidR="00381B47" w:rsidRPr="00837888" w:rsidRDefault="0088066B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BB3036" w14:textId="77777777" w:rsidR="00381B47" w:rsidRPr="001F1277" w:rsidRDefault="004132B4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3556F7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562948" w14:textId="77777777" w:rsidR="00381B47" w:rsidRPr="00461184" w:rsidRDefault="004132B4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7A8A0C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8C2558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2492A8F" w14:textId="2AD0E3D0" w:rsidR="00381B47" w:rsidRPr="009D61E9" w:rsidRDefault="004132B4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F2836B" w14:textId="10BD921F" w:rsidR="00381B47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A8870D" w14:textId="77777777" w:rsidR="00381B47" w:rsidRPr="00837888" w:rsidRDefault="004132B4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951B5C5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B71B51" w14:textId="77777777" w:rsidR="00381B47" w:rsidRPr="001F1277" w:rsidRDefault="004132B4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9F9BB7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325722F" w14:textId="77777777" w:rsidR="00381B47" w:rsidRPr="00461184" w:rsidRDefault="004132B4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9A191D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6770223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585E1C" w14:textId="34773858" w:rsidR="00381B47" w:rsidRPr="009D61E9" w:rsidRDefault="004132B4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F1CE2" w14:textId="0DD99F4C" w:rsidR="00381B47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A3D33B" w14:textId="77777777" w:rsidR="00381B47" w:rsidRPr="00837888" w:rsidRDefault="004132B4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EB630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44347A" w14:textId="77777777" w:rsidR="00381B47" w:rsidRPr="001F1277" w:rsidRDefault="004132B4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9E1A1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A5BC23E" w14:textId="77777777" w:rsidR="00381B47" w:rsidRPr="001F1277" w:rsidRDefault="004132B4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378EDA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25289A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3DDED86" w14:textId="77777777" w:rsidR="00381B47" w:rsidRPr="009D61E9" w:rsidRDefault="004132B4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EE2173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85DE3D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7ABC378" w14:textId="77777777" w:rsidR="00381B47" w:rsidRPr="001F1277" w:rsidRDefault="004132B4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76AF5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B320AF4" w14:textId="77777777" w:rsidR="00381B47" w:rsidRPr="001F1277" w:rsidRDefault="004132B4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B04C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6EA641F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788DB6" w14:textId="67DB0564" w:rsidR="00381B47" w:rsidRPr="009D61E9" w:rsidRDefault="004132B4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E14D1E" w14:textId="32AC01F5" w:rsidR="00381B47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58551B" w14:textId="4EE7334D" w:rsidR="00381B47" w:rsidRPr="001F1277" w:rsidRDefault="004132B4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FC5EB82" w14:textId="27A9FBBF" w:rsidR="00381B47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E8E06D" w14:textId="77777777" w:rsidR="00381B47" w:rsidRPr="00461184" w:rsidRDefault="004132B4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F6755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0013A5D" w14:textId="77777777" w:rsidR="00381B47" w:rsidRPr="00461184" w:rsidRDefault="004132B4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A28EA02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60B2EC2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7B3D8881" w14:textId="4B15DFF9" w:rsidR="00381B47" w:rsidRPr="009D61E9" w:rsidRDefault="004132B4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2AAACBC" w14:textId="18F3DD2C" w:rsidR="00381B47" w:rsidRPr="009D61E9" w:rsidRDefault="00606912" w:rsidP="00EA2062">
            <w:pPr>
              <w:pStyle w:val="--2"/>
            </w:pPr>
            <w:r>
              <w:t>ОК,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B1631D" w14:textId="5A0DE386" w:rsidR="00381B47" w:rsidRPr="009D61E9" w:rsidRDefault="0088066B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343FED" w14:textId="77777777" w:rsidR="00381B47" w:rsidRPr="001F1277" w:rsidRDefault="004132B4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78569A0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1E2CA" w14:textId="77777777" w:rsidR="00381B47" w:rsidRPr="00461184" w:rsidRDefault="004132B4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D613AF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BDF22C" w14:textId="77777777" w:rsidR="00D0491A" w:rsidRPr="00D0491A" w:rsidRDefault="004132B4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D005469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31A142C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4B19795E" w14:textId="672C077F" w:rsidR="00100736" w:rsidRPr="009D61E9" w:rsidRDefault="004132B4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B51DAA6" w14:textId="1E006875" w:rsidR="00100736" w:rsidRPr="009D61E9" w:rsidRDefault="00606912" w:rsidP="007A4884">
            <w:pPr>
              <w:pStyle w:val="--2"/>
            </w:pPr>
            <w:r>
              <w:t>плитка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DE16D" w14:textId="2B59B775" w:rsidR="00100736" w:rsidRPr="009D61E9" w:rsidRDefault="0088066B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FE0B9C" w14:textId="77777777" w:rsidR="00100736" w:rsidRDefault="004132B4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B1020A2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C0D333" w14:textId="77777777" w:rsidR="00100736" w:rsidRDefault="004132B4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73182D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E736F95" w14:textId="77777777" w:rsidR="00100736" w:rsidRDefault="004132B4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8C7CED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AD8A74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28A9180" w14:textId="0904334F" w:rsidR="00C728D3" w:rsidRPr="009D61E9" w:rsidRDefault="004132B4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05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C957E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CFFF33E" w14:textId="77777777" w:rsidR="00C728D3" w:rsidRPr="001F1277" w:rsidRDefault="004132B4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235DA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1CC981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0F4CFE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C68C3A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4976C18" w14:textId="72CD91E4" w:rsidR="00C728D3" w:rsidRPr="009D61E9" w:rsidRDefault="004132B4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1ADDAF" w14:textId="428C750F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1B78446" w14:textId="77777777" w:rsidR="00C728D3" w:rsidRPr="001F1277" w:rsidRDefault="004132B4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5A5B7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D734BCF" w14:textId="11DEC8DF" w:rsidR="00C728D3" w:rsidRPr="00E96B43" w:rsidRDefault="004132B4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FEF6F" w14:textId="1CE4FDCF" w:rsidR="00C728D3" w:rsidRPr="001A30F0" w:rsidRDefault="0088066B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0147BF" w14:textId="77777777" w:rsidR="00C728D3" w:rsidRDefault="004132B4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A3CB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D24AA4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279359" w14:textId="0ECD81B3" w:rsidR="00C728D3" w:rsidRPr="009D61E9" w:rsidRDefault="004132B4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4C8C74" w14:textId="6C3A8BCF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B53726" w14:textId="77777777" w:rsidR="00C728D3" w:rsidRPr="001F1277" w:rsidRDefault="004132B4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D11942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6CA26A" w14:textId="615F4F00" w:rsidR="00C728D3" w:rsidRPr="00E96B43" w:rsidRDefault="004132B4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F699D" w14:textId="52C88BF4" w:rsidR="00C728D3" w:rsidRPr="001A30F0" w:rsidRDefault="0088066B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A39336" w14:textId="77777777" w:rsidR="00C728D3" w:rsidRPr="00837888" w:rsidRDefault="004132B4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535D0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F7DD74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2A59D12" w14:textId="5951B235" w:rsidR="00C728D3" w:rsidRDefault="004132B4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877A40" w14:textId="68F2C63C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69EABA" w14:textId="77777777" w:rsidR="00C728D3" w:rsidRDefault="004132B4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85EB69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08519" w14:textId="77777777" w:rsidR="00C728D3" w:rsidRPr="0044600B" w:rsidRDefault="004132B4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EBE51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E7DFAC" w14:textId="77777777" w:rsidR="00C728D3" w:rsidRDefault="004132B4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7CB6C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7A0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9B87B7D" w14:textId="54965103" w:rsidR="00C728D3" w:rsidRPr="009D61E9" w:rsidRDefault="004132B4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6622FB" w14:textId="0ECC58BE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A58D658" w14:textId="77777777" w:rsidR="00C728D3" w:rsidRPr="001F1277" w:rsidRDefault="004132B4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23BBA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376D2" w14:textId="77777777" w:rsidR="00C728D3" w:rsidRPr="0044600B" w:rsidRDefault="004132B4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523F1E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4C19DF" w14:textId="77777777" w:rsidR="00C728D3" w:rsidRPr="00837888" w:rsidRDefault="004132B4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7894DC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C68195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5F72A5" w14:textId="39C9A086" w:rsidR="00C728D3" w:rsidRPr="009D61E9" w:rsidRDefault="004132B4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BDDC36" w14:textId="37A48414" w:rsidR="00C728D3" w:rsidRPr="009D61E9" w:rsidRDefault="0088066B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B5ED45" w14:textId="46043B69" w:rsidR="00C728D3" w:rsidRPr="001F1277" w:rsidRDefault="004132B4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95C27E3" w14:textId="3F2BA1B5" w:rsidR="00C728D3" w:rsidRPr="001F1277" w:rsidRDefault="00A37C51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315AC" w14:textId="02072711" w:rsidR="00C728D3" w:rsidRPr="0044600B" w:rsidRDefault="004132B4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1311AB" w14:textId="509BBDBB" w:rsidR="00C728D3" w:rsidRPr="001A30F0" w:rsidRDefault="0088066B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F99B113" w14:textId="77777777" w:rsidR="00C728D3" w:rsidRPr="00837888" w:rsidRDefault="004132B4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2B0B9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E5981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0A0D9B9" w14:textId="7289851E" w:rsidR="00C728D3" w:rsidRPr="009D61E9" w:rsidRDefault="004132B4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CD742F" w14:textId="6CD06928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EF1129" w14:textId="261C7D95" w:rsidR="00C728D3" w:rsidRPr="001F1277" w:rsidRDefault="004132B4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260165">
              <w:t xml:space="preserve"> подкатные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71FC75" w14:textId="07E775FF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ECE93" w14:textId="77777777" w:rsidR="00C728D3" w:rsidRPr="0044600B" w:rsidRDefault="004132B4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77AE7A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06D4654" w14:textId="496234F3" w:rsidR="00C728D3" w:rsidRPr="0044600B" w:rsidRDefault="004132B4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2FCD5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3D5F2C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086C25" w14:textId="36E3C47A" w:rsidR="00C728D3" w:rsidRPr="009D61E9" w:rsidRDefault="004132B4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298D59" w14:textId="667A9A03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5207B3A" w14:textId="7722BC2A" w:rsidR="00C728D3" w:rsidRPr="001F1277" w:rsidRDefault="004132B4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244F7E" w14:textId="55A677ED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A4C12" w14:textId="77777777" w:rsidR="00C728D3" w:rsidRPr="0044600B" w:rsidRDefault="004132B4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152A5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059F8C" w14:textId="686EDD2C" w:rsidR="00C728D3" w:rsidRPr="00461184" w:rsidRDefault="004132B4" w:rsidP="001A30F0">
            <w:pPr>
              <w:pStyle w:val="--2"/>
            </w:pPr>
            <w:sdt>
              <w:sdtPr>
                <w:id w:val="1380138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t xml:space="preserve"> весовой дозатор</w:t>
            </w:r>
            <w:r w:rsidR="00260165">
              <w:rPr>
                <w:rFonts w:ascii="MS Gothic" w:eastAsia="MS Gothic" w:hAnsi="MS Gothic" w:hint="eastAsia"/>
              </w:rPr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C69F32" w14:textId="149828B9" w:rsidR="00C728D3" w:rsidRPr="006854F0" w:rsidRDefault="0088066B" w:rsidP="001A30F0">
            <w:pPr>
              <w:pStyle w:val="--2"/>
            </w:pPr>
            <w:r>
              <w:t>ПР</w:t>
            </w:r>
          </w:p>
        </w:tc>
      </w:tr>
      <w:tr w:rsidR="00C728D3" w:rsidRPr="006854F0" w14:paraId="0E919DF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1CF2C7B" w14:textId="77777777" w:rsidR="00C728D3" w:rsidRDefault="004132B4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EA5E73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362DAE" w14:textId="77777777" w:rsidR="00C728D3" w:rsidRDefault="004132B4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834620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1245" w14:textId="77777777" w:rsidR="00C728D3" w:rsidRPr="0044600B" w:rsidRDefault="004132B4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978FF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7B120E" w14:textId="07C7D4A2" w:rsidR="00C728D3" w:rsidRPr="00260165" w:rsidRDefault="004132B4" w:rsidP="00260165">
            <w:pPr>
              <w:pStyle w:val="--2"/>
            </w:pPr>
            <w:sdt>
              <w:sdtPr>
                <w:id w:val="-1889713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t>конический бункер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7091AF" w14:textId="520AA44F" w:rsidR="00C728D3" w:rsidRPr="006854F0" w:rsidRDefault="0088066B" w:rsidP="001A30F0">
            <w:pPr>
              <w:pStyle w:val="--2"/>
            </w:pPr>
            <w:r>
              <w:t>ПР</w:t>
            </w:r>
          </w:p>
        </w:tc>
      </w:tr>
      <w:tr w:rsidR="00C728D3" w:rsidRPr="006854F0" w14:paraId="0981D80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3652FAC" w14:textId="77777777" w:rsidR="00C728D3" w:rsidRPr="00185A34" w:rsidRDefault="004132B4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E29C65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F96B066" w14:textId="414BBBED" w:rsidR="00C728D3" w:rsidRPr="001F1277" w:rsidRDefault="004132B4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FA0D7F" w14:textId="6E539317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4B62C" w14:textId="77777777" w:rsidR="00C728D3" w:rsidRPr="0044600B" w:rsidRDefault="004132B4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2DABB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20B34A" w14:textId="77777777" w:rsidR="00C728D3" w:rsidRPr="00461184" w:rsidRDefault="004132B4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28AFFB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C1BCC04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5549E46D" w14:textId="5DD470C1" w:rsidR="00C728D3" w:rsidRPr="009D61E9" w:rsidRDefault="004132B4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D1FEA" w14:textId="318EF40E" w:rsidR="00C728D3" w:rsidRPr="009D61E9" w:rsidRDefault="00606912" w:rsidP="00F03F45">
            <w:pPr>
              <w:pStyle w:val="--2"/>
            </w:pPr>
            <w:r>
              <w:t>заливной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4E0037" w14:textId="240E1B2A" w:rsidR="00C728D3" w:rsidRPr="009D61E9" w:rsidRDefault="0088066B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6B1E43" w14:textId="476D38C8" w:rsidR="00C728D3" w:rsidRPr="001F1277" w:rsidRDefault="004132B4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574D9EA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8BD3A" w14:textId="77777777" w:rsidR="00C728D3" w:rsidRPr="0044600B" w:rsidRDefault="004132B4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E01E08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ECE914" w14:textId="77777777" w:rsidR="00C728D3" w:rsidRPr="00461184" w:rsidRDefault="004132B4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B68BB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544AC6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6EA720" w14:textId="23F4F5EA" w:rsidR="00C728D3" w:rsidRPr="009D61E9" w:rsidRDefault="004132B4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0E18DF" w14:textId="3CAC4908" w:rsidR="00C728D3" w:rsidRPr="009D61E9" w:rsidRDefault="0088066B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DCD6DC" w14:textId="77777777" w:rsidR="00C728D3" w:rsidRPr="001F1277" w:rsidRDefault="004132B4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32BB5E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F8BBC" w14:textId="77777777" w:rsidR="00C728D3" w:rsidRPr="0044600B" w:rsidRDefault="004132B4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D0731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DBA08D" w14:textId="77777777" w:rsidR="00C728D3" w:rsidRPr="00461184" w:rsidRDefault="004132B4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5AB3CB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D10B029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6975558" w14:textId="77777777" w:rsidR="00C728D3" w:rsidRPr="009D61E9" w:rsidRDefault="004132B4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B1ED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029370" w14:textId="1248FD60" w:rsidR="00C728D3" w:rsidRPr="001F1277" w:rsidRDefault="004132B4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4DF1BD0" w14:textId="173ECAF3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AB229" w14:textId="77777777" w:rsidR="00C728D3" w:rsidRPr="0044600B" w:rsidRDefault="004132B4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D1A031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FB54B7" w14:textId="77777777" w:rsidR="00C728D3" w:rsidRPr="0044600B" w:rsidRDefault="004132B4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EDACF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146D210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42CC1E" w14:textId="77777777" w:rsidR="00C728D3" w:rsidRPr="009D61E9" w:rsidRDefault="004132B4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9D6FB8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FD3B100" w14:textId="77777777" w:rsidR="00C728D3" w:rsidRPr="001F1277" w:rsidRDefault="004132B4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3A079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2DB5" w14:textId="77777777" w:rsidR="00C728D3" w:rsidRPr="0044600B" w:rsidRDefault="004132B4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E04A46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8E5140" w14:textId="77777777" w:rsidR="00C728D3" w:rsidRPr="0044600B" w:rsidRDefault="004132B4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CFB45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3E3B18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4F58E73" w14:textId="77777777" w:rsidR="0077471D" w:rsidRPr="009D61E9" w:rsidRDefault="004132B4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6951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716500" w14:textId="77777777" w:rsidR="0077471D" w:rsidRPr="001F1277" w:rsidRDefault="004132B4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3C70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1B8A7" w14:textId="77777777" w:rsidR="0077471D" w:rsidRPr="00461184" w:rsidRDefault="004132B4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D5C29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983372" w14:textId="77777777" w:rsidR="0077471D" w:rsidRPr="00461184" w:rsidRDefault="004132B4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DFA3C2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C6527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11DD1A5" w14:textId="466FBB30" w:rsidR="0077471D" w:rsidRDefault="004132B4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0085B9" w14:textId="4261C7D4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1701CC" w14:textId="08311207" w:rsidR="0077471D" w:rsidRPr="001F1277" w:rsidRDefault="004132B4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rPr>
                <w:rFonts w:eastAsia="Times New Roman"/>
              </w:rPr>
              <w:t xml:space="preserve">защитные </w:t>
            </w:r>
            <w:r w:rsidR="0077471D">
              <w:rPr>
                <w:rFonts w:eastAsia="Times New Roman"/>
              </w:rPr>
              <w:t>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AC9EB1" w14:textId="5EFC8DD7" w:rsidR="0077471D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0ACE3" w14:textId="77777777" w:rsidR="0077471D" w:rsidRPr="00461184" w:rsidRDefault="004132B4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05705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B3599A" w14:textId="77777777" w:rsidR="0077471D" w:rsidRDefault="004132B4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8131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C492C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FB4505D" w14:textId="77777777" w:rsidR="0077471D" w:rsidRDefault="004132B4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7BF3D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546B39D" w14:textId="77777777" w:rsidR="0077471D" w:rsidRDefault="004132B4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465311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98C96" w14:textId="77777777" w:rsidR="0077471D" w:rsidRPr="00461184" w:rsidRDefault="004132B4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31DA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063EC0" w14:textId="77777777" w:rsidR="0077471D" w:rsidRDefault="004132B4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A241D7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A9A9C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13F7C38" w14:textId="2910F5C3" w:rsidR="00732401" w:rsidRDefault="004132B4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8D22FE" w14:textId="5F6240EE" w:rsidR="00732401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0846262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F3593" w14:textId="77777777" w:rsidR="00732401" w:rsidRDefault="004132B4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771880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F3C702" w14:textId="77777777" w:rsidR="00732401" w:rsidRDefault="004132B4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66FC4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1B7C2A2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70D759" w14:textId="77777777" w:rsidR="0077471D" w:rsidRDefault="004132B4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02369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F42C38" w14:textId="77777777" w:rsidR="0077471D" w:rsidRDefault="004132B4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514E7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EBB2" w14:textId="77777777" w:rsidR="0077471D" w:rsidRPr="0044600B" w:rsidRDefault="004132B4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2B072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8BDFD7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B1B51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F803365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056A50C6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A9624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F2CB116" w14:textId="61A191F2" w:rsidR="0077471D" w:rsidRDefault="004132B4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</w:t>
            </w:r>
            <w:r w:rsidR="001204CF">
              <w:t xml:space="preserve"> 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26A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2D525" w14:textId="77777777" w:rsidR="0077471D" w:rsidRPr="00461184" w:rsidRDefault="004132B4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87E108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CD0BB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BC0E5F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2830C63D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4407E3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936B344" w14:textId="6FE43773" w:rsidR="00C728D3" w:rsidRDefault="004132B4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287DC6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11FCEDD" w14:textId="77777777" w:rsidR="00C728D3" w:rsidRDefault="004132B4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C4FAD88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7C10B8E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E52107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12E1D12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231CA94" w14:textId="77777777" w:rsidR="0077471D" w:rsidRPr="009D61E9" w:rsidRDefault="004132B4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35875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965DA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6931D3D" w14:textId="77777777" w:rsidR="0077471D" w:rsidRDefault="004132B4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4D5A3F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3014A9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3989F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44CCD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11E1980" w14:textId="77777777" w:rsidR="0077471D" w:rsidRPr="009D61E9" w:rsidRDefault="004132B4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AC514C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5BBB3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CFA9A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5AC0F2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4CF5BC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201F6F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06BD81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DE64A0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172CDB6" w14:textId="77777777" w:rsidR="0077471D" w:rsidRPr="009D61E9" w:rsidRDefault="004132B4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4A682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D8B74D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A0F4AEB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7B9E87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1922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95839E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8B25EA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FC6FC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B266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0E526F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17D32D5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B13EC4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65CEE0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2596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3EF1C0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1595407" w14:textId="56D7F71E" w:rsidR="0077471D" w:rsidRPr="00837888" w:rsidRDefault="004132B4" w:rsidP="007A4884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F95A7F" w14:textId="5F9D0E26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119EB0" w14:textId="44283210" w:rsidR="0077471D" w:rsidRPr="00E96B43" w:rsidRDefault="004132B4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1204CF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01BCFF" w14:textId="3704E24B" w:rsidR="0077471D" w:rsidRPr="001F1277" w:rsidRDefault="0088066B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3BC748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CF3C7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C50019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458EB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97EBF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3CD0EEB" w14:textId="77777777" w:rsidR="0077471D" w:rsidRPr="009D61E9" w:rsidRDefault="004132B4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C221B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E953DBB" w14:textId="2342D55F" w:rsidR="0077471D" w:rsidRPr="00E96B43" w:rsidRDefault="004132B4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260165">
              <w:t>заквасочная камера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6E0241" w14:textId="725725BF" w:rsidR="0077471D" w:rsidRPr="001F1277" w:rsidRDefault="0088066B" w:rsidP="00EA2062">
            <w:pPr>
              <w:pStyle w:val="--2"/>
            </w:pPr>
            <w:r>
              <w:t>ПР</w:t>
            </w: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D5950D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7FA1D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970D5D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8C7F13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E525AC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E837625" w14:textId="7C2A79BC" w:rsidR="0077471D" w:rsidRPr="009D61E9" w:rsidRDefault="004132B4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4583B57" w14:textId="2A1E5D9F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E94089" w14:textId="77777777" w:rsidR="0077471D" w:rsidRPr="00E96B43" w:rsidRDefault="004132B4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A5DAFF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7359683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DDC0784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D192A65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7C3D8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85E0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870AD13" w14:textId="71C4B98A" w:rsidR="0077471D" w:rsidRPr="009D61E9" w:rsidRDefault="004132B4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5ACA19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AC123EE" w14:textId="77777777" w:rsidR="0077471D" w:rsidRPr="00E96B43" w:rsidRDefault="004132B4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8C534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4863A156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3131323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476036E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12639D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FFDD1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0AD71A" w14:textId="77777777" w:rsidR="0077471D" w:rsidRPr="00DE7EFE" w:rsidRDefault="004132B4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BEAB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638F414" w14:textId="65BB5546" w:rsidR="0077471D" w:rsidRPr="00606912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</w:t>
            </w:r>
            <w:r w:rsidR="00606912">
              <w:rPr>
                <w:rStyle w:val="ac"/>
                <w:lang w:val="en-US"/>
              </w:rPr>
              <w:t>PROMAX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1F87F34" w14:textId="0F7CBD6B" w:rsidR="0077471D" w:rsidRDefault="00606912" w:rsidP="001A30F0">
            <w:pPr>
              <w:pStyle w:val="--2"/>
            </w:pPr>
            <w:r>
              <w:t>Подъёмник металлический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2534C2DC" w14:textId="3E29D080" w:rsidR="0077471D" w:rsidRPr="001A30F0" w:rsidRDefault="0088066B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4244B0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2F5E8AC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06656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AD0EC61" w14:textId="77777777" w:rsidR="0077471D" w:rsidRPr="00DE7EFE" w:rsidRDefault="004132B4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09343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24AF8B" w14:textId="423448A2" w:rsidR="0077471D" w:rsidRDefault="00606912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6F3CB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07819EF" w14:textId="6E88F254" w:rsidR="0077471D" w:rsidRDefault="00260165" w:rsidP="001A30F0">
            <w:pPr>
              <w:pStyle w:val="--2"/>
            </w:pPr>
            <w:r>
              <w:t>Местами пол металлический</w:t>
            </w:r>
          </w:p>
        </w:tc>
        <w:tc>
          <w:tcPr>
            <w:tcW w:w="571" w:type="dxa"/>
            <w:shd w:val="clear" w:color="auto" w:fill="auto"/>
          </w:tcPr>
          <w:p w14:paraId="0A87B22E" w14:textId="231F1C41" w:rsidR="0077471D" w:rsidRPr="001A30F0" w:rsidRDefault="0088066B" w:rsidP="00EA2062">
            <w:pPr>
              <w:pStyle w:val="--2"/>
            </w:pPr>
            <w:r>
              <w:t>РУ</w:t>
            </w: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2CB4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B3E170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C257D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86DC01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6E323A" w14:textId="11FAF55A" w:rsidR="0077471D" w:rsidRDefault="002A4F0E" w:rsidP="00262D97">
            <w:pPr>
              <w:pStyle w:val="--2"/>
            </w:pPr>
            <w:r>
              <w:t>ЧУДОДЕЙ-ПОЛИПРОМ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89C40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332C63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DEA2AB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B76151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14B07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B5CF839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AAFA233" w14:textId="12BE5B37" w:rsidR="0077471D" w:rsidRPr="00837888" w:rsidRDefault="004132B4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09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EE5DFC" w14:textId="36859340" w:rsidR="0077471D" w:rsidRPr="009D61E9" w:rsidRDefault="0044095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98761F" w14:textId="4475FCB7" w:rsidR="0077471D" w:rsidRDefault="002A4F0E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F85A7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AB3E4A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2575E1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CC2660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8D0551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E1641D8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8AB6445" w14:textId="77777777" w:rsidR="0077471D" w:rsidRPr="00837888" w:rsidRDefault="004132B4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32826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C2AE39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A288A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760BD7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55064E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83CBFE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99BDE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6BA654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E8E4E5" w14:textId="77777777" w:rsidR="0077471D" w:rsidRPr="00837888" w:rsidRDefault="004132B4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A1EE7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2466429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17D486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E4F19D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B9E399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0137D4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2486A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CB8BF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6C5474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4CC37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0F28C8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40720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084B31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DD7A6B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FE2E8E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54DFD39" w14:textId="77777777" w:rsidR="0077471D" w:rsidRPr="00837888" w:rsidRDefault="004132B4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BF83DA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D6260F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22E1B2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DD3741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4196B8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3FC7D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14C1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0E1014" w14:textId="77777777" w:rsidR="0077471D" w:rsidRPr="00837888" w:rsidRDefault="004132B4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8BBC9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0CEA0EE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200AD8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F0D7F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EA46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AE220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5CE6F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DB36D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E5AF6C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2B980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17A79F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2A684C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93F892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7E56F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65D0BF7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16D3D2B7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57476C9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A1D492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08C196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19B7AC7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3660D4A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BCA2A0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BBF2C3" w14:textId="77777777" w:rsidR="0077471D" w:rsidRPr="006854F0" w:rsidRDefault="0077471D" w:rsidP="001A30F0">
            <w:pPr>
              <w:pStyle w:val="--2"/>
            </w:pPr>
          </w:p>
        </w:tc>
      </w:tr>
    </w:tbl>
    <w:p w14:paraId="5AA0D680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5AC0D" w14:textId="77777777" w:rsidR="004132B4" w:rsidRDefault="004132B4">
      <w:r>
        <w:separator/>
      </w:r>
    </w:p>
  </w:endnote>
  <w:endnote w:type="continuationSeparator" w:id="0">
    <w:p w14:paraId="6FF46891" w14:textId="77777777" w:rsidR="004132B4" w:rsidRDefault="00413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2F39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2BFC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2B013977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A122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0ED61" w14:textId="77777777" w:rsidR="004132B4" w:rsidRDefault="004132B4">
      <w:r>
        <w:separator/>
      </w:r>
    </w:p>
  </w:footnote>
  <w:footnote w:type="continuationSeparator" w:id="0">
    <w:p w14:paraId="7A4A9BB3" w14:textId="77777777" w:rsidR="004132B4" w:rsidRDefault="00413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4EBDF" w14:textId="77777777" w:rsidR="00EA1EAC" w:rsidRPr="009B4662" w:rsidRDefault="001204C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F39B9" w:rsidRPr="009F39B9">
        <w:rPr>
          <w:rStyle w:val="a6"/>
          <w:lang w:val="en-US"/>
        </w:rPr>
        <w:t>Ф-ХХ</w:t>
      </w:r>
      <w:r w:rsidR="009F39B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39B9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04CF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165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4F0E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32B4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0959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47CC"/>
    <w:rsid w:val="005F5441"/>
    <w:rsid w:val="005F6EEA"/>
    <w:rsid w:val="00600F22"/>
    <w:rsid w:val="00601166"/>
    <w:rsid w:val="00606912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066B"/>
    <w:rsid w:val="00882D23"/>
    <w:rsid w:val="00882E3E"/>
    <w:rsid w:val="00885FD8"/>
    <w:rsid w:val="008874C5"/>
    <w:rsid w:val="00887A33"/>
    <w:rsid w:val="0089101C"/>
    <w:rsid w:val="008973A0"/>
    <w:rsid w:val="008A0687"/>
    <w:rsid w:val="008A1052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57C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9F39B9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37C51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6599F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98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094492"/>
  <w15:docId w15:val="{72C94A33-E10D-4465-BA28-E999FC0F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0ED58-E825-4B36-8E7A-700627C86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50</TotalTime>
  <Pages>1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7</cp:revision>
  <cp:lastPrinted>2026-02-18T13:06:00Z</cp:lastPrinted>
  <dcterms:created xsi:type="dcterms:W3CDTF">2026-03-14T16:16:00Z</dcterms:created>
  <dcterms:modified xsi:type="dcterms:W3CDTF">2026-04-14T01:37:00Z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