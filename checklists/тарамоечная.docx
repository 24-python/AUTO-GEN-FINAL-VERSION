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7588F508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93380DA" w14:textId="5EC44DD9" w:rsidR="00576DFD" w:rsidRPr="00B87913" w:rsidRDefault="002F6C03" w:rsidP="00DC3916">
            <w:pPr>
              <w:pStyle w:val="-0"/>
            </w:pPr>
            <w:r>
              <w:t>Сестрорецкий хлебокомбинат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7E2F659" w14:textId="4B42D36E" w:rsidR="00576DFD" w:rsidRPr="00816DC1" w:rsidRDefault="002F6C03" w:rsidP="00DC3916">
            <w:pPr>
              <w:pStyle w:val="-0"/>
              <w:rPr>
                <w:lang w:val="en-US"/>
              </w:rPr>
            </w:pPr>
            <w:r>
              <w:t xml:space="preserve">Тарамоечная </w:t>
            </w:r>
            <w:r w:rsidR="00816DC1">
              <w:rPr>
                <w:lang w:val="en-US"/>
              </w:rPr>
              <w:t>1</w:t>
            </w:r>
          </w:p>
        </w:tc>
        <w:tc>
          <w:tcPr>
            <w:tcW w:w="4243" w:type="dxa"/>
            <w:gridSpan w:val="3"/>
            <w:shd w:val="clear" w:color="auto" w:fill="auto"/>
            <w:vAlign w:val="bottom"/>
          </w:tcPr>
          <w:p w14:paraId="3911954A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299135E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735DE6E9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  <w:shd w:val="clear" w:color="auto" w:fill="auto"/>
          </w:tcPr>
          <w:p w14:paraId="222D25B9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390D00C0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  <w:shd w:val="clear" w:color="auto" w:fill="auto"/>
          </w:tcPr>
          <w:p w14:paraId="42E297B9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09E3631C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058A7131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4706C42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7F6044F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4100691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5D8C78A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686BAAF5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07DE648F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B2525C4" w14:textId="00D81951" w:rsidR="00381B47" w:rsidRPr="009D61E9" w:rsidRDefault="000603AE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</w:t>
            </w:r>
            <w:r w:rsidR="002F6C03">
              <w:t xml:space="preserve">выше 2 </w:t>
            </w:r>
            <w:r w:rsidR="00EA1EAC">
              <w:t>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269630" w14:textId="2FB73D17" w:rsidR="00381B47" w:rsidRPr="009D61E9" w:rsidRDefault="0012491D" w:rsidP="00185A34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25C7BF1" w14:textId="77777777" w:rsidR="00381B47" w:rsidRPr="00837888" w:rsidRDefault="000603AE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10B917C" w14:textId="77777777" w:rsidR="00381B47" w:rsidRPr="00837888" w:rsidRDefault="00381B47" w:rsidP="00EA2062">
            <w:pPr>
              <w:pStyle w:val="--2"/>
              <w:tabs>
                <w:tab w:val="left" w:pos="1026"/>
                <w:tab w:val="left" w:pos="1168"/>
              </w:tabs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3D92015" w14:textId="77777777" w:rsidR="00381B47" w:rsidRPr="001F1277" w:rsidRDefault="000603AE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BB09DE4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1A632FB" w14:textId="77777777" w:rsidR="00381B47" w:rsidRPr="00461184" w:rsidRDefault="000603AE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FFEAA77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55EE374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9C486CE" w14:textId="177645BE" w:rsidR="00381B47" w:rsidRPr="009D61E9" w:rsidRDefault="000603AE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3748A45" w14:textId="42830A56" w:rsidR="00381B47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E92F3E" w14:textId="77777777" w:rsidR="00381B47" w:rsidRPr="00837888" w:rsidRDefault="000603AE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4C61D84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F670914" w14:textId="77777777" w:rsidR="00381B47" w:rsidRPr="001F1277" w:rsidRDefault="000603AE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ED3F99C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51BE277" w14:textId="77777777" w:rsidR="00381B47" w:rsidRPr="00461184" w:rsidRDefault="000603AE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9CBAE65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4B9EC1C5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ECA74EF" w14:textId="0EA64738" w:rsidR="00381B47" w:rsidRPr="009D61E9" w:rsidRDefault="000603AE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7F4B0C5" w14:textId="55C9161F" w:rsidR="00381B47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12E3507" w14:textId="77777777" w:rsidR="00381B47" w:rsidRPr="00837888" w:rsidRDefault="000603AE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4B547FB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997142C" w14:textId="77777777" w:rsidR="00381B47" w:rsidRPr="001F1277" w:rsidRDefault="000603AE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3ED8101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97AAC80" w14:textId="77777777" w:rsidR="00381B47" w:rsidRPr="001F1277" w:rsidRDefault="000603AE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23879A1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3462D29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47C89D2" w14:textId="77777777" w:rsidR="00381B47" w:rsidRPr="009D61E9" w:rsidRDefault="000603AE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C0134E" w14:textId="77777777" w:rsidR="00381B47" w:rsidRPr="009D61E9" w:rsidRDefault="00381B47" w:rsidP="00C06F80">
            <w:pPr>
              <w:pStyle w:val="--2"/>
              <w:tabs>
                <w:tab w:val="left" w:pos="1736"/>
                <w:tab w:val="left" w:pos="3011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B18541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451FA5C" w14:textId="77777777" w:rsidR="00381B47" w:rsidRPr="001F1277" w:rsidRDefault="000603AE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7FE7CE8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90A8FD3" w14:textId="77777777" w:rsidR="00381B47" w:rsidRPr="001F1277" w:rsidRDefault="000603AE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53C4654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501576B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E35CF09" w14:textId="77777777" w:rsidR="00381B47" w:rsidRPr="009D61E9" w:rsidRDefault="000603AE" w:rsidP="00EA2062">
            <w:pPr>
              <w:pStyle w:val="--2"/>
            </w:pPr>
            <w:sdt>
              <w:sdtPr>
                <w:id w:val="1067299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154607E" w14:textId="77777777" w:rsidR="00381B47" w:rsidRPr="009D61E9" w:rsidRDefault="00381B47" w:rsidP="00381B47">
            <w:pPr>
              <w:pStyle w:val="--2"/>
            </w:pP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D067B8C" w14:textId="77777777" w:rsidR="00381B47" w:rsidRPr="001F1277" w:rsidRDefault="000603AE" w:rsidP="00EA2062">
            <w:pPr>
              <w:pStyle w:val="--2"/>
            </w:pPr>
            <w:sdt>
              <w:sdt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CBE5F10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51A671" w14:textId="77777777" w:rsidR="00381B47" w:rsidRPr="00461184" w:rsidRDefault="000603AE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6B1308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FC5F11F" w14:textId="77777777" w:rsidR="00381B47" w:rsidRPr="00461184" w:rsidRDefault="000603AE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7C01C95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7A111BE9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62791F1A" w14:textId="4DA8D5F0" w:rsidR="00381B47" w:rsidRPr="009D61E9" w:rsidRDefault="000603AE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5BAB1E9B" w14:textId="7E9A6566" w:rsidR="00381B47" w:rsidRPr="009D61E9" w:rsidRDefault="002F6C03" w:rsidP="00EA2062">
            <w:pPr>
              <w:pStyle w:val="--2"/>
            </w:pPr>
            <w:r>
              <w:t>Сэндвич-панели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C20B4E" w14:textId="6CE500F1" w:rsidR="00381B47" w:rsidRPr="009D61E9" w:rsidRDefault="0012491D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53897DD" w14:textId="77777777" w:rsidR="00381B47" w:rsidRPr="001F1277" w:rsidRDefault="000603AE" w:rsidP="00EA2062">
            <w:pPr>
              <w:pStyle w:val="--2"/>
            </w:pPr>
            <w:sdt>
              <w:sdt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726BBAB" w14:textId="77777777" w:rsidR="00381B47" w:rsidRPr="001F1277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3FA8CC6" w14:textId="77777777" w:rsidR="00381B47" w:rsidRPr="00461184" w:rsidRDefault="000603AE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F77939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9F24BC3" w14:textId="77777777" w:rsidR="00D0491A" w:rsidRPr="00D0491A" w:rsidRDefault="000603AE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F513954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6EF89C20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7D68B606" w14:textId="442A2D84" w:rsidR="00100736" w:rsidRPr="009D61E9" w:rsidRDefault="000603AE" w:rsidP="007A4884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351BF21A" w14:textId="6DA01E21" w:rsidR="00100736" w:rsidRPr="009D61E9" w:rsidRDefault="002F6C03" w:rsidP="007A4884">
            <w:pPr>
              <w:pStyle w:val="--2"/>
            </w:pPr>
            <w:r>
              <w:t>Сэндвич-панели, мет.листы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2394E8" w14:textId="5FFEE698" w:rsidR="00100736" w:rsidRPr="009D61E9" w:rsidRDefault="0012491D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C144A5E" w14:textId="77777777" w:rsidR="00100736" w:rsidRDefault="000603AE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175D9EE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1365ADF" w14:textId="77777777" w:rsidR="00100736" w:rsidRDefault="000603AE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490DED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6A83308" w14:textId="77777777" w:rsidR="00100736" w:rsidRDefault="000603AE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DBAB683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1FAE8C7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28A5DFA" w14:textId="77777777" w:rsidR="00C728D3" w:rsidRPr="009D61E9" w:rsidRDefault="000603AE" w:rsidP="00381B47">
            <w:pPr>
              <w:pStyle w:val="--2"/>
            </w:pPr>
            <w:sdt>
              <w:sdtPr>
                <w:id w:val="-901434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D61E9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1441E75" w14:textId="77777777" w:rsidR="00C728D3" w:rsidRPr="009D61E9" w:rsidRDefault="00C728D3" w:rsidP="00EA2062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D5131CA" w14:textId="77777777" w:rsidR="00C728D3" w:rsidRPr="001F1277" w:rsidRDefault="000603AE" w:rsidP="00EA2062">
            <w:pPr>
              <w:pStyle w:val="--2"/>
            </w:pPr>
            <w:sdt>
              <w:sdtPr>
                <w:id w:val="-172559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EEFF091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15ECD0E2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916184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79A4FA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64FE3A3" w14:textId="365B077E" w:rsidR="00C728D3" w:rsidRPr="009D61E9" w:rsidRDefault="000603AE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1DCAA59" w14:textId="6FE97DC9" w:rsidR="00C728D3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97FF2C5" w14:textId="77777777" w:rsidR="00C728D3" w:rsidRPr="001F1277" w:rsidRDefault="000603AE" w:rsidP="00EA2062">
            <w:pPr>
              <w:pStyle w:val="--2"/>
            </w:pPr>
            <w:sdt>
              <w:sdt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C91529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E1B7C8B" w14:textId="77777777" w:rsidR="00C728D3" w:rsidRPr="00E96B43" w:rsidRDefault="000603AE" w:rsidP="007A4884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85D814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CBF7392" w14:textId="77777777" w:rsidR="00C728D3" w:rsidRDefault="000603AE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7C18F10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12F543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5EE704A" w14:textId="42C96C78" w:rsidR="00C728D3" w:rsidRPr="009D61E9" w:rsidRDefault="000603AE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56B0AE" w14:textId="1D5E5B43" w:rsidR="00C728D3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3C4EF56" w14:textId="3278B54B" w:rsidR="00C728D3" w:rsidRPr="001F1277" w:rsidRDefault="000603AE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51E6DD7" w14:textId="23AF70C7" w:rsidR="00C728D3" w:rsidRPr="001F1277" w:rsidRDefault="0012491D" w:rsidP="00EA2062">
            <w:pPr>
              <w:pStyle w:val="--2"/>
            </w:pPr>
            <w:r>
              <w:t>З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68A266" w14:textId="77777777" w:rsidR="00C728D3" w:rsidRPr="00E96B43" w:rsidRDefault="000603AE" w:rsidP="007A4884">
            <w:pPr>
              <w:pStyle w:val="--2"/>
            </w:pPr>
            <w:sdt>
              <w:sdtPr>
                <w:id w:val="-64157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2B2655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A6A4759" w14:textId="77777777" w:rsidR="00C728D3" w:rsidRPr="00837888" w:rsidRDefault="000603AE" w:rsidP="00EA2062">
            <w:pPr>
              <w:pStyle w:val="--2"/>
            </w:pPr>
            <w:sdt>
              <w:sdtPr>
                <w:id w:val="406965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A3FEB3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2DDEE23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FBE23CA" w14:textId="43DBC975" w:rsidR="00C728D3" w:rsidRDefault="000603AE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C6FA825" w14:textId="18114760" w:rsidR="00C728D3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292556B" w14:textId="77777777" w:rsidR="00C728D3" w:rsidRDefault="000603AE" w:rsidP="00EA2062">
            <w:pPr>
              <w:pStyle w:val="--2"/>
            </w:pPr>
            <w:sdt>
              <w:sdt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2E3AE0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97C43A" w14:textId="77777777" w:rsidR="00C728D3" w:rsidRPr="0044600B" w:rsidRDefault="000603AE" w:rsidP="007A4884">
            <w:pPr>
              <w:pStyle w:val="--2"/>
            </w:pPr>
            <w:sdt>
              <w:sdt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04FD5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1BB8B6B" w14:textId="77777777" w:rsidR="00C728D3" w:rsidRDefault="000603AE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2E0530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62B728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7059033" w14:textId="46F81E83" w:rsidR="00C728D3" w:rsidRPr="009D61E9" w:rsidRDefault="000603AE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79EC6A" w14:textId="2977706E" w:rsidR="00C728D3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F6F69F5" w14:textId="77777777" w:rsidR="00C728D3" w:rsidRPr="001F1277" w:rsidRDefault="000603AE" w:rsidP="00EA2062">
            <w:pPr>
              <w:pStyle w:val="--2"/>
            </w:pPr>
            <w:sdt>
              <w:sdt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с</w:t>
            </w:r>
            <w:r w:rsidR="00C728D3" w:rsidRPr="001A30F0">
              <w:t>илапеновы</w:t>
            </w:r>
            <w:r w:rsidR="00C728D3">
              <w:t>е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040D8D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B54E6" w14:textId="77777777" w:rsidR="00C728D3" w:rsidRPr="0044600B" w:rsidRDefault="000603AE" w:rsidP="007A4884">
            <w:pPr>
              <w:pStyle w:val="--2"/>
            </w:pPr>
            <w:sdt>
              <w:sdt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бисквиторезки</w:t>
            </w:r>
            <w:r w:rsidR="00C728D3">
              <w:t xml:space="preserve"> 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84B639" w14:textId="77777777" w:rsidR="00C728D3" w:rsidRPr="00C728D3" w:rsidRDefault="00C728D3" w:rsidP="00C728D3">
            <w:pPr>
              <w:pStyle w:val="--2"/>
              <w:tabs>
                <w:tab w:val="left" w:pos="1593"/>
              </w:tabs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74F8B29" w14:textId="77777777" w:rsidR="00C728D3" w:rsidRPr="00837888" w:rsidRDefault="000603AE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19AAEA9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DE1818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BD52C16" w14:textId="77777777" w:rsidR="00C728D3" w:rsidRPr="009D61E9" w:rsidRDefault="000603AE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0924AE" w14:textId="77777777" w:rsidR="00C728D3" w:rsidRPr="009D61E9" w:rsidRDefault="00C728D3" w:rsidP="00381B47">
            <w:pPr>
              <w:pStyle w:val="--2"/>
              <w:tabs>
                <w:tab w:val="left" w:pos="1877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5D0F522" w14:textId="77777777" w:rsidR="00C728D3" w:rsidRPr="001F1277" w:rsidRDefault="000603AE" w:rsidP="00EA2062">
            <w:pPr>
              <w:pStyle w:val="--2"/>
            </w:pPr>
            <w:sdt>
              <w:sdt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C5915F4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0AC348B" w14:textId="77777777" w:rsidR="00C728D3" w:rsidRPr="0044600B" w:rsidRDefault="000603AE" w:rsidP="007A4884">
            <w:pPr>
              <w:pStyle w:val="--2"/>
            </w:pPr>
            <w:sdt>
              <w:sdt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68788F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7E5EB68" w14:textId="77777777" w:rsidR="00C728D3" w:rsidRPr="00837888" w:rsidRDefault="000603AE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A84A60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6A9C2C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F32F9F9" w14:textId="77777777" w:rsidR="00C728D3" w:rsidRPr="009D61E9" w:rsidRDefault="000603AE" w:rsidP="00EA2062">
            <w:pPr>
              <w:pStyle w:val="--2"/>
            </w:pPr>
            <w:sdt>
              <w:sdtPr>
                <w:id w:val="-20394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ACAEE1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8BDDD63" w14:textId="77777777" w:rsidR="00C728D3" w:rsidRPr="001F1277" w:rsidRDefault="000603AE" w:rsidP="00EA2062">
            <w:pPr>
              <w:pStyle w:val="--2"/>
            </w:pPr>
            <w:sdt>
              <w:sdt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6E2C4F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AA200" w14:textId="77777777" w:rsidR="00C728D3" w:rsidRPr="0044600B" w:rsidRDefault="000603AE" w:rsidP="007A4884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115C06D" w14:textId="77777777" w:rsidR="00C728D3" w:rsidRPr="001A30F0" w:rsidRDefault="00C728D3" w:rsidP="001A30F0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A83FB20" w14:textId="77777777" w:rsidR="00C728D3" w:rsidRPr="0044600B" w:rsidRDefault="000603AE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445D92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00BD86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9A1486A" w14:textId="7C294FAB" w:rsidR="00C728D3" w:rsidRPr="009D61E9" w:rsidRDefault="000603AE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6416B3" w14:textId="47149349" w:rsidR="00C728D3" w:rsidRPr="009D61E9" w:rsidRDefault="0012491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9C7A52D" w14:textId="77777777" w:rsidR="00C728D3" w:rsidRPr="001F1277" w:rsidRDefault="000603AE" w:rsidP="00F225B7">
            <w:pPr>
              <w:pStyle w:val="--2"/>
            </w:pPr>
            <w:sdt>
              <w:sdt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B186226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7A2B7E" w14:textId="77777777" w:rsidR="00C728D3" w:rsidRPr="0044600B" w:rsidRDefault="000603AE" w:rsidP="007A4884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6E33287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5162FE7" w14:textId="77777777" w:rsidR="00C728D3" w:rsidRPr="00461184" w:rsidRDefault="000603AE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F385B1B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4E9D69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179A6BB" w14:textId="2212E8A0" w:rsidR="00C728D3" w:rsidRDefault="000603AE" w:rsidP="00753F79">
            <w:pPr>
              <w:pStyle w:val="--2"/>
            </w:pPr>
            <w:sdt>
              <w:sdtPr>
                <w:id w:val="1491903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535D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FE406F" w14:textId="4A7313DF" w:rsidR="00C728D3" w:rsidRPr="009D61E9" w:rsidRDefault="007535D8" w:rsidP="00381B47">
            <w:pPr>
              <w:pStyle w:val="--2"/>
            </w:pPr>
            <w:r>
              <w:t>З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EFAA409" w14:textId="77777777" w:rsidR="00C728D3" w:rsidRDefault="000603AE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073D29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21B0E" w14:textId="77777777" w:rsidR="00C728D3" w:rsidRPr="0044600B" w:rsidRDefault="000603AE" w:rsidP="007A4884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B4D721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0ADEE2C" w14:textId="77777777" w:rsidR="00C728D3" w:rsidRDefault="000603AE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B96D80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40FCD3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9DB119D" w14:textId="77777777" w:rsidR="00C728D3" w:rsidRPr="00185A34" w:rsidRDefault="000603AE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43F8016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321B3D8" w14:textId="77777777" w:rsidR="00C728D3" w:rsidRPr="001F1277" w:rsidRDefault="000603AE" w:rsidP="00F225B7">
            <w:pPr>
              <w:pStyle w:val="--2"/>
            </w:pPr>
            <w:sdt>
              <w:sdt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EFD3603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E1B68" w14:textId="77777777" w:rsidR="00C728D3" w:rsidRPr="0044600B" w:rsidRDefault="000603AE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3E4A9B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3C116BD" w14:textId="77777777" w:rsidR="00C728D3" w:rsidRPr="00461184" w:rsidRDefault="000603AE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1924938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F288CEF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  <w:shd w:val="clear" w:color="auto" w:fill="auto"/>
          </w:tcPr>
          <w:p w14:paraId="1D40E26B" w14:textId="61EF5D3D" w:rsidR="00C728D3" w:rsidRPr="009D61E9" w:rsidRDefault="000603AE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AED20" w14:textId="435DDC4C" w:rsidR="00C728D3" w:rsidRPr="002F6C03" w:rsidRDefault="002F6C03" w:rsidP="00F03F45">
            <w:pPr>
              <w:pStyle w:val="--2"/>
            </w:pPr>
            <w:r>
              <w:t>наливной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A7BEB1" w14:textId="064699BE" w:rsidR="00C728D3" w:rsidRPr="009D61E9" w:rsidRDefault="0012491D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64B4C84" w14:textId="1BDAEA6A" w:rsidR="00C728D3" w:rsidRPr="001F1277" w:rsidRDefault="000603AE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1C330FA" w14:textId="64311395" w:rsidR="00C728D3" w:rsidRPr="001F1277" w:rsidRDefault="0012491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3ADC89" w14:textId="77777777" w:rsidR="00C728D3" w:rsidRPr="0044600B" w:rsidRDefault="000603AE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2B34F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59B75E5" w14:textId="77777777" w:rsidR="00C728D3" w:rsidRPr="00461184" w:rsidRDefault="000603AE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806925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DF3816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1B3A6A9" w14:textId="04394D20" w:rsidR="00C728D3" w:rsidRPr="009D61E9" w:rsidRDefault="000603AE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40D625B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0832968" w14:textId="515EE867" w:rsidR="00C728D3" w:rsidRPr="001F1277" w:rsidRDefault="000603AE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2D85E49" w14:textId="49C9199D" w:rsidR="00C728D3" w:rsidRPr="001F1277" w:rsidRDefault="0012491D" w:rsidP="00EA2062">
            <w:pPr>
              <w:pStyle w:val="--2"/>
            </w:pPr>
            <w:r>
              <w:t>З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5F8BF" w14:textId="77777777" w:rsidR="00C728D3" w:rsidRPr="0044600B" w:rsidRDefault="000603AE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44BCB0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30764CE" w14:textId="77777777" w:rsidR="00C728D3" w:rsidRPr="00461184" w:rsidRDefault="000603AE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DB32DD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4500D0C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1B73716" w14:textId="79F5A18E" w:rsidR="00C728D3" w:rsidRPr="009D61E9" w:rsidRDefault="000603AE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CC92075" w14:textId="79D30821" w:rsidR="00C728D3" w:rsidRPr="009D61E9" w:rsidRDefault="0012491D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AEEFDB2" w14:textId="610D3668" w:rsidR="00C728D3" w:rsidRPr="001F1277" w:rsidRDefault="000603AE" w:rsidP="00EA2062">
            <w:pPr>
              <w:pStyle w:val="--2"/>
            </w:pPr>
            <w:sdt>
              <w:sdt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D8783A9" w14:textId="6B46C0D0" w:rsidR="00C728D3" w:rsidRPr="001F1277" w:rsidRDefault="0012491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D2B6BE" w14:textId="77777777" w:rsidR="00C728D3" w:rsidRPr="0044600B" w:rsidRDefault="000603AE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8B99AC0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37277D1" w14:textId="77777777" w:rsidR="00C728D3" w:rsidRPr="0044600B" w:rsidRDefault="000603AE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96B4C0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A5E43D6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E1145E0" w14:textId="77777777" w:rsidR="00C728D3" w:rsidRPr="009D61E9" w:rsidRDefault="000603AE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7B264E9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1D623DF" w14:textId="5B08DAEC" w:rsidR="00C728D3" w:rsidRPr="001F1277" w:rsidRDefault="000603AE" w:rsidP="00F225B7">
            <w:pPr>
              <w:pStyle w:val="--2"/>
            </w:pPr>
            <w:sdt>
              <w:sdtPr>
                <w:id w:val="254951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F2B0B10" w14:textId="1944728B" w:rsidR="00C728D3" w:rsidRPr="001F1277" w:rsidRDefault="0012491D" w:rsidP="00EA2062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4319D" w14:textId="77777777" w:rsidR="00C728D3" w:rsidRPr="0044600B" w:rsidRDefault="000603AE" w:rsidP="001A30F0">
            <w:pPr>
              <w:pStyle w:val="--2"/>
            </w:pPr>
            <w:sdt>
              <w:sdtPr>
                <w:id w:val="-123985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0034D7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0F81005" w14:textId="77777777" w:rsidR="00C728D3" w:rsidRPr="0044600B" w:rsidRDefault="000603AE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78B6995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5A23CE6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D5D1FE3" w14:textId="77777777" w:rsidR="0077471D" w:rsidRPr="009D61E9" w:rsidRDefault="000603AE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9D3BA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307518F" w14:textId="77777777" w:rsidR="0077471D" w:rsidRPr="001F1277" w:rsidRDefault="000603AE" w:rsidP="007A4884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D0C29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56343" w14:textId="77777777" w:rsidR="0077471D" w:rsidRPr="00461184" w:rsidRDefault="000603AE" w:rsidP="007A4884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7DBD5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2D638DA" w14:textId="77777777" w:rsidR="0077471D" w:rsidRPr="00461184" w:rsidRDefault="000603AE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F4FF98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51358B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AB27859" w14:textId="77777777" w:rsidR="0077471D" w:rsidRDefault="000603AE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BBFBEE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0AA1B2" w14:textId="77777777" w:rsidR="0077471D" w:rsidRPr="001F1277" w:rsidRDefault="000603AE" w:rsidP="007A4884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E9E8F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BAB51" w14:textId="77777777" w:rsidR="0077471D" w:rsidRPr="00461184" w:rsidRDefault="000603AE" w:rsidP="007A4884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7081CD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D4838D8" w14:textId="77777777" w:rsidR="0077471D" w:rsidRDefault="000603AE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6B97D9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92A397F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23EC53C" w14:textId="77777777" w:rsidR="0077471D" w:rsidRDefault="000603AE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D21727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073095F3" w14:textId="77777777" w:rsidR="0077471D" w:rsidRDefault="000603AE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DF53B9B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C8937" w14:textId="77777777" w:rsidR="0077471D" w:rsidRPr="00461184" w:rsidRDefault="000603AE" w:rsidP="007A4884">
            <w:pPr>
              <w:pStyle w:val="--2"/>
            </w:pPr>
            <w:sdt>
              <w:sdtPr>
                <w:id w:val="1174913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дозаторы для жидкостей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A28F00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F8C14EE" w14:textId="77777777" w:rsidR="0077471D" w:rsidRDefault="000603AE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C0BBBA3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200E2E2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3ECC2CF" w14:textId="77777777" w:rsidR="00732401" w:rsidRDefault="000603AE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CFA5AD7" w14:textId="77777777" w:rsidR="00732401" w:rsidRPr="009D61E9" w:rsidRDefault="00732401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B7BA333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130C51A" w14:textId="77777777" w:rsidR="00732401" w:rsidRDefault="000603AE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064DBC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7E11697" w14:textId="77777777" w:rsidR="00732401" w:rsidRDefault="000603AE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12C6AE9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4D95985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B0C9EC0" w14:textId="77777777" w:rsidR="0077471D" w:rsidRDefault="000603AE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330D4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790E63C" w14:textId="77777777" w:rsidR="0077471D" w:rsidRDefault="000603AE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CDD614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A3764" w14:textId="77777777" w:rsidR="0077471D" w:rsidRPr="0044600B" w:rsidRDefault="000603AE" w:rsidP="007A4884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5BB332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7F6640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268125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20EF9EF" w14:textId="77777777" w:rsidTr="0077471D">
        <w:trPr>
          <w:trHeight w:val="183"/>
        </w:trPr>
        <w:sdt>
          <w:sdtPr>
            <w:id w:val="6063933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1" w:type="dxa"/>
                <w:gridSpan w:val="3"/>
                <w:tcBorders>
                  <w:left w:val="single" w:sz="18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</w:tcPr>
              <w:p w14:paraId="7F01DC34" w14:textId="77777777" w:rsidR="0077471D" w:rsidRDefault="0077471D" w:rsidP="00DE7EFE">
                <w:pPr>
                  <w:pStyle w:val="--2"/>
                  <w:tabs>
                    <w:tab w:val="left" w:pos="2303"/>
                  </w:tabs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569A33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0A827D0" w14:textId="18193A8B" w:rsidR="0077471D" w:rsidRDefault="000603AE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</w:t>
            </w:r>
            <w:r w:rsidR="005B0F60">
              <w:t xml:space="preserve"> уборочные</w:t>
            </w:r>
            <w:r w:rsidR="0077471D">
              <w:t xml:space="preserve"> </w:t>
            </w:r>
            <w:sdt>
              <w:sdtPr>
                <w:id w:val="6945095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E0C297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E5D1F" w14:textId="77777777" w:rsidR="0077471D" w:rsidRPr="00461184" w:rsidRDefault="000603AE" w:rsidP="007A4884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D6720E9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286682C2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FB3068B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04A7D294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63970DFA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5002CF4" w14:textId="77777777" w:rsidR="00C728D3" w:rsidRDefault="000603AE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2C94D27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5FA1BA11" w14:textId="77777777" w:rsidR="00C728D3" w:rsidRDefault="000603AE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A6C0367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CCB6F77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3801B66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1BB0E5F4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54625EC" w14:textId="77777777" w:rsidR="0077471D" w:rsidRPr="009D61E9" w:rsidRDefault="000603AE" w:rsidP="007A4884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F29A46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B93E851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5444456A" w14:textId="77777777" w:rsidR="0077471D" w:rsidRDefault="000603AE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A27D31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44DAF70C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F445656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6FB76D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C728AC5" w14:textId="77777777" w:rsidR="0077471D" w:rsidRPr="009D61E9" w:rsidRDefault="000603AE" w:rsidP="007A4884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1428C3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10931E7" w14:textId="7307EACB" w:rsidR="0077471D" w:rsidRPr="00F86F0C" w:rsidRDefault="0077471D" w:rsidP="007A4884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CC5FA9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128423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37E9543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A30EE07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2284F58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F78C3C6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104F35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780B164E" w14:textId="48E4FB14" w:rsidR="0077471D" w:rsidRPr="009D61E9" w:rsidRDefault="000603AE" w:rsidP="007A4884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C63A65F" w14:textId="243250A0" w:rsidR="0077471D" w:rsidRPr="009D61E9" w:rsidRDefault="0012491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75F2640C" w14:textId="0C7B311A" w:rsidR="0077471D" w:rsidRPr="00F86F0C" w:rsidRDefault="0077471D" w:rsidP="007A4884">
            <w:pPr>
              <w:pStyle w:val="--2"/>
              <w:rPr>
                <w:sz w:val="20"/>
              </w:rPr>
            </w:pPr>
            <w:r w:rsidRPr="009272CB">
              <w:t xml:space="preserve"> </w:t>
            </w:r>
            <w:sdt>
              <w:sdtPr>
                <w:id w:val="-7260613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F6C03" w:rsidRPr="009272CB">
              <w:t xml:space="preserve"> </w:t>
            </w:r>
            <w:r w:rsidRPr="009272CB">
              <w:t xml:space="preserve">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EF522E2" w14:textId="7BE1C3AC" w:rsidR="0077471D" w:rsidRPr="001F1277" w:rsidRDefault="002F6C03" w:rsidP="00EA2062">
            <w:pPr>
              <w:pStyle w:val="--2"/>
            </w:pPr>
            <w:r>
              <w:t>МЕХ</w:t>
            </w: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4D482220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352005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BE4C859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2E6F2F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4D333DF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5F8D84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68DFD0D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5031ACB8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CBBF63F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1E29BD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D814F7D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BABC481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579B419" w14:textId="77777777" w:rsidR="0077471D" w:rsidRPr="00837888" w:rsidRDefault="000603AE" w:rsidP="007A4884">
            <w:pPr>
              <w:pStyle w:val="--2"/>
            </w:pPr>
            <w:sdt>
              <w:sdt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8FF04DE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A6A6DB4" w14:textId="58B7189D" w:rsidR="0077471D" w:rsidRPr="00E96B43" w:rsidRDefault="000603AE" w:rsidP="007A4884">
            <w:pPr>
              <w:pStyle w:val="--2"/>
            </w:pPr>
            <w:sdt>
              <w:sdtPr>
                <w:id w:val="844836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</w:t>
            </w:r>
            <w:r w:rsidR="00487434">
              <w:t>о</w:t>
            </w:r>
            <w:r w:rsidR="0077471D">
              <w:t xml:space="preserve">д. </w:t>
            </w:r>
            <w:sdt>
              <w:sdtPr>
                <w:id w:val="-12454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FF3695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6CDDC1B3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25CEC7D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1E91FA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76FEB8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24A29F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79E6B9E" w14:textId="77777777" w:rsidR="0077471D" w:rsidRPr="009D61E9" w:rsidRDefault="000603AE" w:rsidP="007A4884">
            <w:pPr>
              <w:pStyle w:val="--2"/>
            </w:pPr>
            <w:sdt>
              <w:sdtPr>
                <w:id w:val="-708027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39375AC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B162932" w14:textId="77777777" w:rsidR="0077471D" w:rsidRPr="00E96B43" w:rsidRDefault="000603AE" w:rsidP="007A4884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C37113E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179D6C90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D5A9FAA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8ABFDF1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93A07C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840211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23921E0" w14:textId="77777777" w:rsidR="0077471D" w:rsidRPr="009D61E9" w:rsidRDefault="000603AE" w:rsidP="007A4884">
            <w:pPr>
              <w:pStyle w:val="--2"/>
            </w:pPr>
            <w:sdt>
              <w:sdtPr>
                <w:id w:val="-73993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4D5883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ED7406E" w14:textId="77777777" w:rsidR="0077471D" w:rsidRPr="00E96B43" w:rsidRDefault="000603AE" w:rsidP="007A4884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2CF9A5F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61620341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0823BF2A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5E696CF9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0D866793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D85A6F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F4202B0" w14:textId="77777777" w:rsidR="0077471D" w:rsidRPr="009D61E9" w:rsidRDefault="000603AE" w:rsidP="007A4884">
            <w:pPr>
              <w:pStyle w:val="--2"/>
            </w:pPr>
            <w:sdt>
              <w:sdt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26DEEA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E6A73C2" w14:textId="77777777" w:rsidR="0077471D" w:rsidRPr="00E96B43" w:rsidRDefault="000603AE" w:rsidP="007A4884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4E7BE8F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198628B4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4AD4301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4945029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77817C2C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BBCBD22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B62F253" w14:textId="77777777" w:rsidR="0077471D" w:rsidRPr="00DE7EFE" w:rsidRDefault="000603AE" w:rsidP="007A4884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DF7348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FA68809" w14:textId="6615CA78" w:rsidR="0077471D" w:rsidRPr="002F6C03" w:rsidRDefault="0077471D" w:rsidP="00EA2062">
            <w:pPr>
              <w:pStyle w:val="--2"/>
              <w:rPr>
                <w:lang w:val="en-US"/>
              </w:rPr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</w:t>
            </w:r>
            <w:r w:rsidR="002F6C03">
              <w:rPr>
                <w:rStyle w:val="ac"/>
                <w:lang w:val="en-US"/>
              </w:rPr>
              <w:t>Protwin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bottom"/>
          </w:tcPr>
          <w:p w14:paraId="32BDCA8A" w14:textId="3C8CECEF" w:rsidR="0077471D" w:rsidRDefault="002F6C03" w:rsidP="001A30F0">
            <w:pPr>
              <w:pStyle w:val="--2"/>
            </w:pPr>
            <w:r>
              <w:t>Потолок сэндвич-панель</w:t>
            </w:r>
          </w:p>
        </w:tc>
        <w:tc>
          <w:tcPr>
            <w:tcW w:w="571" w:type="dxa"/>
            <w:tcBorders>
              <w:top w:val="single" w:sz="2" w:space="0" w:color="auto"/>
            </w:tcBorders>
            <w:shd w:val="clear" w:color="auto" w:fill="auto"/>
          </w:tcPr>
          <w:p w14:paraId="360FE0FB" w14:textId="5D4BEF63" w:rsidR="0077471D" w:rsidRPr="001A30F0" w:rsidRDefault="0012491D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1A36D6A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44D5738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051F669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22B08DB5" w14:textId="77777777" w:rsidR="0077471D" w:rsidRPr="00DE7EFE" w:rsidRDefault="000603AE" w:rsidP="007A4884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A390FC0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A1E1F07" w14:textId="3A42FA11" w:rsidR="0077471D" w:rsidRDefault="002F6C03" w:rsidP="00262D97">
            <w:pPr>
              <w:pStyle w:val="--2"/>
            </w:pPr>
            <w:r>
              <w:t xml:space="preserve"> АНТИМИНЕРАЛ-ФОРТЕ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99270F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E7C4A4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313A923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F07E46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5CD13102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14A66F0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3670E6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3A18E91" w14:textId="63B35A34" w:rsidR="0077471D" w:rsidRPr="002F6C03" w:rsidRDefault="002F6C03" w:rsidP="00262D97">
            <w:pPr>
              <w:pStyle w:val="--2"/>
              <w:rPr>
                <w:lang w:val="en-US"/>
              </w:rPr>
            </w:pPr>
            <w:r>
              <w:t>ЧУДОДЕЙ</w:t>
            </w:r>
            <w:r>
              <w:rPr>
                <w:rFonts w:cs="Arial"/>
              </w:rPr>
              <w:t>®</w:t>
            </w:r>
            <w:r>
              <w:t>-</w:t>
            </w:r>
            <w:r>
              <w:rPr>
                <w:lang w:val="en-US"/>
              </w:rPr>
              <w:t>CIP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7E72D2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0ABB771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4D4DCB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5232747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0A6926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F6EEE96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E5BB48B" w14:textId="77777777" w:rsidR="0077471D" w:rsidRPr="00837888" w:rsidRDefault="000603AE" w:rsidP="007A4884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F2A0A8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AE357DD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EAEA7E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D6B4079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69544B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779E364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A15551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941D6E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DC3BB0B" w14:textId="77777777" w:rsidR="0077471D" w:rsidRPr="00837888" w:rsidRDefault="000603AE" w:rsidP="007A4884">
            <w:pPr>
              <w:pStyle w:val="--2"/>
            </w:pPr>
            <w:sdt>
              <w:sdt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8EB8AEF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F3DC91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0576DA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1515E59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0416013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B3869C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1E3EBAE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CEC691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3A010B" w14:textId="77777777" w:rsidR="0077471D" w:rsidRPr="00837888" w:rsidRDefault="000603AE" w:rsidP="007A4884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446D50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C67DCDD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4790EA4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D7826B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571350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30C60D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E08DE7A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48814F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398F307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DB04403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E2DF337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23D873CD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1DF4BC0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E69DB25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337EE89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54BC577" w14:textId="77777777" w:rsidR="0077471D" w:rsidRPr="00837888" w:rsidRDefault="000603AE" w:rsidP="007A4884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6E3233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2CB1601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417E51A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13BCEDE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51FEF654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D3CDEB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D5F9AD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3C6ED7C" w14:textId="52E8549C" w:rsidR="0077471D" w:rsidRPr="00837888" w:rsidRDefault="000603AE" w:rsidP="007A4884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6C0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191A795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BD6CA95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A268C99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73EC9495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60D118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E65B25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E76C49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2F32882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7C2D08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07C61F37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56A82A9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0C75CF4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E9C842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5874F1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3B4C431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2565F1BF" w14:textId="42D5338F" w:rsidR="0077471D" w:rsidRDefault="000603AE" w:rsidP="00DE7EFE">
            <w:pPr>
              <w:pStyle w:val="--2"/>
              <w:tabs>
                <w:tab w:val="left" w:pos="2303"/>
              </w:tabs>
            </w:pPr>
            <w:sdt>
              <w:sdtPr>
                <w:id w:val="-301180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49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F6C03" w:rsidRPr="001F1277">
              <w:t xml:space="preserve"> </w:t>
            </w:r>
            <w:r w:rsidR="0077471D" w:rsidRPr="001F1277">
              <w:t>фартуки</w:t>
            </w:r>
            <w:r w:rsidR="0077471D">
              <w:t xml:space="preserve"> </w:t>
            </w:r>
            <w:sdt>
              <w:sdtPr>
                <w:id w:val="9061946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49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2491D" w:rsidRPr="001F1277">
              <w:t xml:space="preserve"> </w:t>
            </w:r>
            <w:r w:rsidR="0077471D" w:rsidRPr="001F1277">
              <w:t>сапоги</w:t>
            </w:r>
            <w:r w:rsidR="0077471D">
              <w:t xml:space="preserve"> </w:t>
            </w:r>
            <w:sdt>
              <w:sdtPr>
                <w:id w:val="3553169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49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F6C03">
              <w:t xml:space="preserve"> </w:t>
            </w:r>
            <w:r w:rsidR="0077471D">
              <w:t xml:space="preserve">перчатки </w:t>
            </w:r>
            <w:sdt>
              <w:sdtPr>
                <w:id w:val="-16610722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2491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2491D" w:rsidRPr="001F1277">
              <w:t xml:space="preserve"> </w:t>
            </w:r>
            <w:r w:rsidR="0077471D"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52F80327" w14:textId="2D1F674E" w:rsidR="0077471D" w:rsidRPr="009D61E9" w:rsidRDefault="0012491D" w:rsidP="00CC7993">
            <w:pPr>
              <w:pStyle w:val="--2"/>
              <w:tabs>
                <w:tab w:val="left" w:pos="2303"/>
              </w:tabs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0F9DD60C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35294CE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0C77D26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  <w:shd w:val="clear" w:color="auto" w:fill="auto"/>
          </w:tcPr>
          <w:p w14:paraId="6BD03BEB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2E97998A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08E9FDA8" w14:textId="77777777" w:rsidR="0077471D" w:rsidRPr="006854F0" w:rsidRDefault="0077471D" w:rsidP="001A30F0">
            <w:pPr>
              <w:pStyle w:val="--2"/>
            </w:pPr>
          </w:p>
        </w:tc>
      </w:tr>
    </w:tbl>
    <w:p w14:paraId="18D73B15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DC249" w14:textId="77777777" w:rsidR="000603AE" w:rsidRDefault="000603AE">
      <w:r>
        <w:separator/>
      </w:r>
    </w:p>
  </w:endnote>
  <w:endnote w:type="continuationSeparator" w:id="0">
    <w:p w14:paraId="19330163" w14:textId="77777777" w:rsidR="000603AE" w:rsidRDefault="00060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92BC4" w14:textId="77777777" w:rsidR="00EA1EAC" w:rsidRDefault="00EA1EA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C32F9" w14:textId="77777777" w:rsidR="00EA1EAC" w:rsidRPr="00DE7EFE" w:rsidRDefault="00EA1EAC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335C605C" w14:textId="77777777" w:rsidR="00EA1EAC" w:rsidRPr="00DE7EFE" w:rsidRDefault="00EA1EAC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CE6E5" w14:textId="77777777" w:rsidR="00EA1EAC" w:rsidRPr="003E06E8" w:rsidRDefault="00EA1EA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6F85B" w14:textId="77777777" w:rsidR="000603AE" w:rsidRDefault="000603AE">
      <w:r>
        <w:separator/>
      </w:r>
    </w:p>
  </w:footnote>
  <w:footnote w:type="continuationSeparator" w:id="0">
    <w:p w14:paraId="53B0442C" w14:textId="77777777" w:rsidR="000603AE" w:rsidRDefault="000603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B70F2" w14:textId="77777777" w:rsidR="00EA1EAC" w:rsidRPr="009B4662" w:rsidRDefault="00487434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2F6C03" w:rsidRPr="002F6C03">
        <w:rPr>
          <w:rStyle w:val="a6"/>
          <w:lang w:val="en-US"/>
        </w:rPr>
        <w:t>Ф-ХХ</w:t>
      </w:r>
      <w:r w:rsidR="002F6C03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C03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03AE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2491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2F6C03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4665D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164D0"/>
    <w:rsid w:val="004225CB"/>
    <w:rsid w:val="0042639C"/>
    <w:rsid w:val="00433489"/>
    <w:rsid w:val="0043391F"/>
    <w:rsid w:val="004339F1"/>
    <w:rsid w:val="004365FF"/>
    <w:rsid w:val="00437EB0"/>
    <w:rsid w:val="0044019A"/>
    <w:rsid w:val="0044167A"/>
    <w:rsid w:val="00442842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434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0F60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6EEA"/>
    <w:rsid w:val="00600F22"/>
    <w:rsid w:val="00601166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5D8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6DC1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7E0F390"/>
  <w15:docId w15:val="{B4153E29-1D53-4CFC-B2DB-F3BD42D07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mmy\Desktop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D74D13-0D1B-4827-ACC3-F59B94CD2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15</TotalTime>
  <Pages>1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Jimmy</dc:creator>
  <cp:lastModifiedBy>Перевозчиков Владимир Геннадьевич</cp:lastModifiedBy>
  <cp:revision>7</cp:revision>
  <cp:lastPrinted>2026-02-18T13:06:00Z</cp:lastPrinted>
  <dcterms:created xsi:type="dcterms:W3CDTF">2026-03-14T18:06:00Z</dcterms:created>
  <dcterms:modified xsi:type="dcterms:W3CDTF">2026-04-14T01:36:00Z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