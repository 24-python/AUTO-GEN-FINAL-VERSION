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2AE39B4A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647B37">
              <w:rPr>
                <w:szCs w:val="16"/>
              </w:rPr>
              <w:t>4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211FDDBD" w:rsidR="00F24501" w:rsidRPr="00D23288" w:rsidRDefault="0000000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6CB2ED61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4DECA62D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1CB387DB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00000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741A8D08" w:rsidR="00F24501" w:rsidRPr="00D23288" w:rsidRDefault="0000000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E2F9F2C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4B4CAE99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0D1A2B39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449B4F1F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7FEBF3BD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F55F028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1E048295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0EB07A5F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52EF59D0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DA205C5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7E668FD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3E27E2BC" w:rsidR="00EB2A92" w:rsidRPr="00D23288" w:rsidRDefault="0000000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5C7647F9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28E68F00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66AD3670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A197223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25520CB3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0011BC80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BEB35BA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1EB01C66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24BCE1FC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23E0F712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4B4E6F5D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4F1AD70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65721E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20D5EAD7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43DD6717" w:rsidR="000A03B9" w:rsidRPr="00D23288" w:rsidRDefault="0000000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4E812B2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0626CE1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30A1CC69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0955025A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72E6824C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5C8A08D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2D9E29E5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81433EF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6B7C4551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1FD1FAF2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06B5CC6" w:rsidR="00A76BFD" w:rsidRPr="00D23288" w:rsidRDefault="0000000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53649A22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00000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4A7456AD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3FDF32E1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3E2E2181" w:rsidR="00A76BFD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3F1FE6F6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38FFCCF9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3629DA52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3AD73A5C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4073C91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1175F2F8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3B123987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40891BB2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6326144F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1ECD6C2D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2B8AE575" w:rsidR="00EB2A92" w:rsidRPr="00D23288" w:rsidRDefault="0000000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387B1836" w:rsidR="00EB2A92" w:rsidRPr="00D23288" w:rsidRDefault="0000000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6068025C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2286D7A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4B9D344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0C9236DF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15E387FA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6513373A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3EB64DB0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03585077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02CD32CC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6CDF6603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70353DD6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12A504EA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639527E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524F7653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53A681B8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08C79FAF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6E51C5B2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08F0AA7E" w:rsidR="00C728D3" w:rsidRPr="00D23288" w:rsidRDefault="0000000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26B066B0" w:rsidR="00C728D3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51CD35F4" w:rsidR="00C728D3" w:rsidRPr="00D23288" w:rsidRDefault="0000000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2DD7676A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15F97A61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7E640958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5D50D74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758BACC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10B9D8E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2457313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2ECFB37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23FD8AC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5A31D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703FA53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21286E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7A10FB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489F84F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5C778D1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33B2AD4B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7E072BC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537672B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1A3A6DCC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73FECBD3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3DA94FE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2C31581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0EDDD012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3C2E1E9E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4C92877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EE81AE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7A2E9764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160BAD74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496C22B2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6E084A13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2E3593F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34FD10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025AF613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4AAEF01C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524C13DD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983ACB" w:rsidR="00FF7C90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78AC18E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4A9D903D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327F7207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EA90FD4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3D3F54E3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0F81DF24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657EE831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72FB6593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E2B520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0F4A6EF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67E926D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C2F2AD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04006AD5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468D615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271A49B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24C22855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7B048646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2484D6F2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49A6220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7D6E904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56B0F7D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3588F46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0E8DF474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3EFCED3C" w:rsidR="00A76BFD" w:rsidRPr="00D23288" w:rsidRDefault="0000000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32C12C8F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58A0EA6F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4E2E243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6DE96064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35EEA067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64B3B9CC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57F92582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513AFCE6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0C4CF38A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2FF2150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1D7D1ED5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06A0648A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5A5C3B13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23BABB5D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551F723A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403F55F8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98D1C60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0C55B53B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F6139" w14:textId="77777777" w:rsidR="008C6F5B" w:rsidRDefault="008C6F5B">
      <w:r>
        <w:separator/>
      </w:r>
    </w:p>
  </w:endnote>
  <w:endnote w:type="continuationSeparator" w:id="0">
    <w:p w14:paraId="10A0B445" w14:textId="77777777" w:rsidR="008C6F5B" w:rsidRDefault="008C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279F0" w14:textId="77777777" w:rsidR="008C6F5B" w:rsidRDefault="008C6F5B">
      <w:r>
        <w:separator/>
      </w:r>
    </w:p>
  </w:footnote>
  <w:footnote w:type="continuationSeparator" w:id="0">
    <w:p w14:paraId="6D904262" w14:textId="77777777" w:rsidR="008C6F5B" w:rsidRDefault="008C6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BA90" w14:textId="77777777" w:rsidR="00FE57DD" w:rsidRPr="009B4662" w:rsidRDefault="00FE57D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212954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05285058">
    <w:abstractNumId w:val="20"/>
  </w:num>
  <w:num w:numId="2" w16cid:durableId="424034226">
    <w:abstractNumId w:val="36"/>
  </w:num>
  <w:num w:numId="3" w16cid:durableId="689183431">
    <w:abstractNumId w:val="27"/>
  </w:num>
  <w:num w:numId="4" w16cid:durableId="77874513">
    <w:abstractNumId w:val="17"/>
  </w:num>
  <w:num w:numId="5" w16cid:durableId="1765610096">
    <w:abstractNumId w:val="16"/>
  </w:num>
  <w:num w:numId="6" w16cid:durableId="2030333169">
    <w:abstractNumId w:val="30"/>
  </w:num>
  <w:num w:numId="7" w16cid:durableId="1561552132">
    <w:abstractNumId w:val="26"/>
  </w:num>
  <w:num w:numId="8" w16cid:durableId="322390146">
    <w:abstractNumId w:val="35"/>
  </w:num>
  <w:num w:numId="9" w16cid:durableId="887494013">
    <w:abstractNumId w:val="31"/>
  </w:num>
  <w:num w:numId="10" w16cid:durableId="1081020855">
    <w:abstractNumId w:val="15"/>
  </w:num>
  <w:num w:numId="11" w16cid:durableId="521018817">
    <w:abstractNumId w:val="24"/>
  </w:num>
  <w:num w:numId="12" w16cid:durableId="589120089">
    <w:abstractNumId w:val="29"/>
  </w:num>
  <w:num w:numId="13" w16cid:durableId="177474844">
    <w:abstractNumId w:val="38"/>
  </w:num>
  <w:num w:numId="14" w16cid:durableId="344525614">
    <w:abstractNumId w:val="23"/>
  </w:num>
  <w:num w:numId="15" w16cid:durableId="1278365595">
    <w:abstractNumId w:val="19"/>
  </w:num>
  <w:num w:numId="16" w16cid:durableId="1231696258">
    <w:abstractNumId w:val="11"/>
  </w:num>
  <w:num w:numId="17" w16cid:durableId="591545047">
    <w:abstractNumId w:val="21"/>
  </w:num>
  <w:num w:numId="18" w16cid:durableId="1647903336">
    <w:abstractNumId w:val="22"/>
  </w:num>
  <w:num w:numId="19" w16cid:durableId="1111169852">
    <w:abstractNumId w:val="37"/>
  </w:num>
  <w:num w:numId="20" w16cid:durableId="1649944763">
    <w:abstractNumId w:val="32"/>
  </w:num>
  <w:num w:numId="21" w16cid:durableId="1060448028">
    <w:abstractNumId w:val="12"/>
  </w:num>
  <w:num w:numId="22" w16cid:durableId="233668176">
    <w:abstractNumId w:val="33"/>
  </w:num>
  <w:num w:numId="23" w16cid:durableId="934480894">
    <w:abstractNumId w:val="25"/>
  </w:num>
  <w:num w:numId="24" w16cid:durableId="1640380185">
    <w:abstractNumId w:val="13"/>
  </w:num>
  <w:num w:numId="25" w16cid:durableId="497156668">
    <w:abstractNumId w:val="28"/>
  </w:num>
  <w:num w:numId="26" w16cid:durableId="927426180">
    <w:abstractNumId w:val="14"/>
  </w:num>
  <w:num w:numId="27" w16cid:durableId="1042287747">
    <w:abstractNumId w:val="9"/>
  </w:num>
  <w:num w:numId="28" w16cid:durableId="604266896">
    <w:abstractNumId w:val="7"/>
  </w:num>
  <w:num w:numId="29" w16cid:durableId="1429740377">
    <w:abstractNumId w:val="6"/>
  </w:num>
  <w:num w:numId="30" w16cid:durableId="801924860">
    <w:abstractNumId w:val="5"/>
  </w:num>
  <w:num w:numId="31" w16cid:durableId="1037437700">
    <w:abstractNumId w:val="4"/>
  </w:num>
  <w:num w:numId="32" w16cid:durableId="2015764110">
    <w:abstractNumId w:val="8"/>
  </w:num>
  <w:num w:numId="33" w16cid:durableId="2110735384">
    <w:abstractNumId w:val="3"/>
  </w:num>
  <w:num w:numId="34" w16cid:durableId="865288990">
    <w:abstractNumId w:val="2"/>
  </w:num>
  <w:num w:numId="35" w16cid:durableId="944534864">
    <w:abstractNumId w:val="1"/>
  </w:num>
  <w:num w:numId="36" w16cid:durableId="214701909">
    <w:abstractNumId w:val="0"/>
  </w:num>
  <w:num w:numId="37" w16cid:durableId="1565290577">
    <w:abstractNumId w:val="13"/>
  </w:num>
  <w:num w:numId="38" w16cid:durableId="1392071102">
    <w:abstractNumId w:val="10"/>
  </w:num>
  <w:num w:numId="39" w16cid:durableId="81143405">
    <w:abstractNumId w:val="18"/>
  </w:num>
  <w:num w:numId="40" w16cid:durableId="79687431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70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ВОВАН</cp:lastModifiedBy>
  <cp:revision>16</cp:revision>
  <cp:lastPrinted>2026-02-18T13:06:00Z</cp:lastPrinted>
  <dcterms:created xsi:type="dcterms:W3CDTF">2026-04-16T09:45:00Z</dcterms:created>
  <dcterms:modified xsi:type="dcterms:W3CDTF">2026-04-17T16:56:00Z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