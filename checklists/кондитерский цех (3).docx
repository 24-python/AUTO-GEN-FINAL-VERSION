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2118F6AB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57F9F57" w14:textId="77777777" w:rsidR="00576DFD" w:rsidRPr="00B87913" w:rsidRDefault="004D328F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C106F4D" w14:textId="5E5AE591" w:rsidR="00576DFD" w:rsidRPr="008A5CF3" w:rsidRDefault="004D328F" w:rsidP="00DC3916">
            <w:pPr>
              <w:pStyle w:val="-0"/>
              <w:rPr>
                <w:lang w:val="en-US"/>
              </w:rPr>
            </w:pPr>
            <w:r>
              <w:t>Кондитерский цех</w:t>
            </w:r>
            <w:r w:rsidR="008A5CF3">
              <w:rPr>
                <w:lang w:val="en-US"/>
              </w:rPr>
              <w:t>2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6D8A9444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866F6DA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00881133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55BBC022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1EC6B32B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47D431CB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328702ED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37E40C5F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F086F7F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1AA4E28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D850CA6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4433E6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2BD013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3FAEA07E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2BB623E" w14:textId="77777777" w:rsidR="00381B47" w:rsidRPr="009D61E9" w:rsidRDefault="007B64A7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B4B42D" w14:textId="77777777" w:rsidR="00381B47" w:rsidRPr="009D61E9" w:rsidRDefault="00FE57DD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70D90C" w14:textId="77777777" w:rsidR="00381B47" w:rsidRPr="00837888" w:rsidRDefault="007B64A7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8436BC3" w14:textId="77777777" w:rsidR="00381B47" w:rsidRPr="00837888" w:rsidRDefault="00FE57DD" w:rsidP="00EA2062">
            <w:pPr>
              <w:pStyle w:val="--2"/>
              <w:tabs>
                <w:tab w:val="left" w:pos="1026"/>
                <w:tab w:val="left" w:pos="1168"/>
              </w:tabs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D89FFD7" w14:textId="77777777" w:rsidR="00381B47" w:rsidRPr="001F1277" w:rsidRDefault="007B64A7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228B971" w14:textId="77777777" w:rsidR="00381B47" w:rsidRPr="001A30F0" w:rsidRDefault="005F5841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F5EF1D4" w14:textId="77777777" w:rsidR="00381B47" w:rsidRPr="00461184" w:rsidRDefault="007B64A7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8701A52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06CACFE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94FE069" w14:textId="77777777" w:rsidR="00381B47" w:rsidRPr="009D61E9" w:rsidRDefault="007B64A7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60DF6D" w14:textId="77777777" w:rsidR="00381B47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685D26" w14:textId="77777777" w:rsidR="00381B47" w:rsidRPr="00837888" w:rsidRDefault="007B64A7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9CA3AB8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E3B7C5D" w14:textId="77777777" w:rsidR="00381B47" w:rsidRPr="001F1277" w:rsidRDefault="007B64A7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B1EB541" w14:textId="77777777" w:rsidR="00381B47" w:rsidRPr="001A30F0" w:rsidRDefault="005F5841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41C64AB" w14:textId="77777777" w:rsidR="00381B47" w:rsidRPr="00461184" w:rsidRDefault="007B64A7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04EB6E2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680B810B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D957AB3" w14:textId="77777777" w:rsidR="00381B47" w:rsidRPr="009D61E9" w:rsidRDefault="007B64A7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90F2F4" w14:textId="77777777" w:rsidR="00381B47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5C550E3" w14:textId="77777777" w:rsidR="00381B47" w:rsidRPr="00837888" w:rsidRDefault="007B64A7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DBCCA8F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EB3D5B2" w14:textId="77777777" w:rsidR="00381B47" w:rsidRPr="001F1277" w:rsidRDefault="007B64A7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419F05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2264246" w14:textId="77777777" w:rsidR="00381B47" w:rsidRPr="001F1277" w:rsidRDefault="007B64A7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0C95D42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70C2C76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C627B8F" w14:textId="77777777" w:rsidR="00381B47" w:rsidRPr="009D61E9" w:rsidRDefault="007B64A7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2ADA65" w14:textId="77777777" w:rsidR="00381B47" w:rsidRPr="009D61E9" w:rsidRDefault="00FE57DD" w:rsidP="00C06F80">
            <w:pPr>
              <w:pStyle w:val="--2"/>
              <w:tabs>
                <w:tab w:val="left" w:pos="1736"/>
                <w:tab w:val="left" w:pos="3011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090612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13AAEEB" w14:textId="77777777" w:rsidR="00381B47" w:rsidRPr="001F1277" w:rsidRDefault="007B64A7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35520B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D436C3" w14:textId="77777777" w:rsidR="00381B47" w:rsidRPr="001F1277" w:rsidRDefault="007B64A7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F45B879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33E81E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B69C01E" w14:textId="77777777" w:rsidR="00381B47" w:rsidRPr="009D61E9" w:rsidRDefault="007B64A7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FC342A" w14:textId="77777777" w:rsidR="00381B47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069ED13" w14:textId="77777777" w:rsidR="00381B47" w:rsidRPr="001F1277" w:rsidRDefault="007B64A7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AB8C61F" w14:textId="77777777" w:rsidR="00381B47" w:rsidRPr="001F1277" w:rsidRDefault="00FE57DD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957365" w14:textId="77777777" w:rsidR="00381B47" w:rsidRPr="00461184" w:rsidRDefault="007B64A7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78C541" w14:textId="77777777" w:rsidR="00381B47" w:rsidRPr="001A30F0" w:rsidRDefault="005F5841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934271B" w14:textId="77777777" w:rsidR="00381B47" w:rsidRPr="00461184" w:rsidRDefault="007B64A7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0CCFE24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48994625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400B0237" w14:textId="77777777" w:rsidR="00381B47" w:rsidRPr="009D61E9" w:rsidRDefault="007B64A7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160DCEA" w14:textId="77777777" w:rsidR="00381B47" w:rsidRPr="009D61E9" w:rsidRDefault="00FE57DD" w:rsidP="00EA2062">
            <w:pPr>
              <w:pStyle w:val="--2"/>
            </w:pPr>
            <w:r>
              <w:t>о</w:t>
            </w:r>
            <w:r w:rsidR="004D328F">
              <w:t>крашен</w:t>
            </w:r>
            <w:r>
              <w:t>, сэндвич-панель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07A3D1" w14:textId="77777777" w:rsidR="00381B47" w:rsidRPr="009D61E9" w:rsidRDefault="00FE57D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C248C93" w14:textId="77777777" w:rsidR="00381B47" w:rsidRPr="001F1277" w:rsidRDefault="007B64A7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131CE54" w14:textId="77777777" w:rsidR="00381B47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C527B5" w14:textId="77777777" w:rsidR="00381B47" w:rsidRPr="00461184" w:rsidRDefault="007B64A7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9137A0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A0FCC0A" w14:textId="77777777" w:rsidR="00D0491A" w:rsidRPr="00D0491A" w:rsidRDefault="007B64A7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B13907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3694EC11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3B24E663" w14:textId="77777777" w:rsidR="00100736" w:rsidRPr="009D61E9" w:rsidRDefault="007B64A7" w:rsidP="004D328F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11A741DA" w14:textId="77777777" w:rsidR="00100736" w:rsidRPr="009D61E9" w:rsidRDefault="004268ED" w:rsidP="004D328F">
            <w:pPr>
              <w:pStyle w:val="--2"/>
            </w:pPr>
            <w:r>
              <w:t>п</w:t>
            </w:r>
            <w:r w:rsidR="004D328F">
              <w:t>литка</w:t>
            </w:r>
            <w:r>
              <w:t>, метл.лист, сэндвич-панель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961286" w14:textId="77777777" w:rsidR="00100736" w:rsidRPr="009D61E9" w:rsidRDefault="00FE57D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0517FB7" w14:textId="77777777" w:rsidR="00100736" w:rsidRDefault="007B64A7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19D4B93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6913CE" w14:textId="77777777" w:rsidR="00100736" w:rsidRDefault="007B64A7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2991AA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1C5F9B5" w14:textId="77777777" w:rsidR="00100736" w:rsidRDefault="007B64A7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3094B27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5D5F6B1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A310AF1" w14:textId="77777777" w:rsidR="00C728D3" w:rsidRPr="009D61E9" w:rsidRDefault="007B64A7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7D6CF6" w14:textId="77777777" w:rsidR="00C728D3" w:rsidRPr="009D61E9" w:rsidRDefault="00FE57D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4C9CFB0" w14:textId="77777777" w:rsidR="00C728D3" w:rsidRPr="001F1277" w:rsidRDefault="007B64A7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D31873A" w14:textId="77777777" w:rsidR="00C728D3" w:rsidRPr="001F1277" w:rsidRDefault="00FE57DD" w:rsidP="00EA2062">
            <w:pPr>
              <w:pStyle w:val="--2"/>
            </w:pPr>
            <w:r>
              <w:t>МЕХ</w:t>
            </w: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01D9250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982E38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4F9F9C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09B276B" w14:textId="77777777" w:rsidR="00C728D3" w:rsidRPr="009D61E9" w:rsidRDefault="007B64A7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440F35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D084E35" w14:textId="77777777" w:rsidR="00C728D3" w:rsidRPr="001F1277" w:rsidRDefault="007B64A7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2ACF497" w14:textId="77777777" w:rsidR="00C728D3" w:rsidRPr="001F1277" w:rsidRDefault="00FE57DD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02FF437" w14:textId="77777777" w:rsidR="00C728D3" w:rsidRPr="00E96B43" w:rsidRDefault="007B64A7" w:rsidP="004D328F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B88DAB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51F88A0" w14:textId="77777777" w:rsidR="00C728D3" w:rsidRDefault="007B64A7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5C9421C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D7F2AE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4F0E7D7" w14:textId="77777777" w:rsidR="00C728D3" w:rsidRPr="009D61E9" w:rsidRDefault="007B64A7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FB100E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2A3A09C" w14:textId="77777777" w:rsidR="00C728D3" w:rsidRPr="001F1277" w:rsidRDefault="007B64A7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A554AFF" w14:textId="77777777" w:rsidR="00C728D3" w:rsidRPr="001F1277" w:rsidRDefault="005F584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2B2008" w14:textId="77777777" w:rsidR="00C728D3" w:rsidRPr="00E96B43" w:rsidRDefault="007B64A7" w:rsidP="004D328F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78B570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BD55E0E" w14:textId="77777777" w:rsidR="00C728D3" w:rsidRPr="00837888" w:rsidRDefault="007B64A7" w:rsidP="00EA2062">
            <w:pPr>
              <w:pStyle w:val="--2"/>
            </w:pPr>
            <w:sdt>
              <w:sdtPr>
                <w:id w:val="4069652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A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3862D28" w14:textId="77777777" w:rsidR="00C728D3" w:rsidRPr="006854F0" w:rsidRDefault="005F5841" w:rsidP="001A30F0">
            <w:pPr>
              <w:pStyle w:val="--2"/>
            </w:pPr>
            <w:r>
              <w:t>ПР</w:t>
            </w:r>
          </w:p>
        </w:tc>
      </w:tr>
      <w:tr w:rsidR="00C728D3" w:rsidRPr="006854F0" w14:paraId="1158DB6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29EA64E" w14:textId="77777777" w:rsidR="00C728D3" w:rsidRDefault="007B64A7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5EE0DD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1E57906" w14:textId="77777777" w:rsidR="00C728D3" w:rsidRDefault="007B64A7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B607CAC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9BB3BF" w14:textId="77777777" w:rsidR="00C728D3" w:rsidRPr="0044600B" w:rsidRDefault="007B64A7" w:rsidP="004D328F">
            <w:pPr>
              <w:pStyle w:val="--2"/>
            </w:pPr>
            <w:sdt>
              <w:sdt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4B6806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EE28C83" w14:textId="77777777" w:rsidR="00C728D3" w:rsidRDefault="007B64A7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43571BC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AF0330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8E5579C" w14:textId="77777777" w:rsidR="00C728D3" w:rsidRPr="009D61E9" w:rsidRDefault="007B64A7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5EABB4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7EDDC6E" w14:textId="77777777" w:rsidR="00C728D3" w:rsidRPr="001F1277" w:rsidRDefault="007B64A7" w:rsidP="00EA2062">
            <w:pPr>
              <w:pStyle w:val="--2"/>
            </w:pPr>
            <w:sdt>
              <w:sdt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с</w:t>
            </w:r>
            <w:r w:rsidR="00FE57DD">
              <w:t>илеконовые</w:t>
            </w:r>
            <w:r w:rsidR="00C728D3">
              <w:t xml:space="preserve">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B2E18BE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7EE04" w14:textId="77777777" w:rsidR="00C728D3" w:rsidRPr="0044600B" w:rsidRDefault="007B64A7" w:rsidP="00B60430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B60430" w:rsidRPr="00B60430">
              <w:t xml:space="preserve"> </w:t>
            </w:r>
            <w:sdt>
              <w:sdtPr>
                <w:id w:val="-8330687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60430" w:rsidRPr="00B60430">
              <w:t xml:space="preserve"> </w:t>
            </w:r>
            <w:r w:rsidR="00CF5A7B">
              <w:t>отсадочные</w:t>
            </w:r>
            <w:r w:rsidR="00B60430">
              <w:t xml:space="preserve"> машин</w:t>
            </w:r>
            <w:r w:rsidR="00CF5A7B">
              <w:t>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F2E3BF" w14:textId="77777777" w:rsidR="00C728D3" w:rsidRPr="00C728D3" w:rsidRDefault="005F5841" w:rsidP="00C728D3">
            <w:pPr>
              <w:pStyle w:val="--2"/>
              <w:tabs>
                <w:tab w:val="left" w:pos="1593"/>
              </w:tabs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A17FD7D" w14:textId="77777777" w:rsidR="00C728D3" w:rsidRPr="00837888" w:rsidRDefault="007B64A7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5647BD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993031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BE3B09F" w14:textId="77777777" w:rsidR="00C728D3" w:rsidRPr="009D61E9" w:rsidRDefault="007B64A7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FBAC5C" w14:textId="77777777" w:rsidR="00C728D3" w:rsidRPr="009D61E9" w:rsidRDefault="00FE57DD" w:rsidP="00381B47">
            <w:pPr>
              <w:pStyle w:val="--2"/>
              <w:tabs>
                <w:tab w:val="left" w:pos="1877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A103525" w14:textId="77777777" w:rsidR="00C728D3" w:rsidRPr="001F1277" w:rsidRDefault="007B64A7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AD3793F" w14:textId="77777777" w:rsidR="00C728D3" w:rsidRPr="001F1277" w:rsidRDefault="00FE57DD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DF578E" w14:textId="77777777" w:rsidR="00C728D3" w:rsidRPr="0044600B" w:rsidRDefault="007B64A7" w:rsidP="004D328F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2EAB32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56A5104" w14:textId="77777777" w:rsidR="00C728D3" w:rsidRPr="00837888" w:rsidRDefault="007B64A7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AB2D49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C808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7EA7FD0" w14:textId="77777777" w:rsidR="00C728D3" w:rsidRPr="009D61E9" w:rsidRDefault="007B64A7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36556E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1785B5E" w14:textId="77777777" w:rsidR="00C728D3" w:rsidRPr="001F1277" w:rsidRDefault="007B64A7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155E91C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CA758" w14:textId="77777777" w:rsidR="00C728D3" w:rsidRPr="0044600B" w:rsidRDefault="007B64A7" w:rsidP="004D328F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A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0CC273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F8C6355" w14:textId="77777777" w:rsidR="00C728D3" w:rsidRPr="0044600B" w:rsidRDefault="007B64A7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7CB9E81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93A379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E2C51DA" w14:textId="77777777" w:rsidR="00C728D3" w:rsidRPr="009D61E9" w:rsidRDefault="007B64A7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4CED9C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3447C93" w14:textId="77777777" w:rsidR="00C728D3" w:rsidRPr="001F1277" w:rsidRDefault="007B64A7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56BD378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C61AE" w14:textId="77777777" w:rsidR="00C728D3" w:rsidRPr="0044600B" w:rsidRDefault="007B64A7" w:rsidP="004D328F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5C4E2A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62F8810" w14:textId="77777777" w:rsidR="00C728D3" w:rsidRPr="00461184" w:rsidRDefault="007B64A7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883896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5326D0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9735E2B" w14:textId="77777777" w:rsidR="00C728D3" w:rsidRDefault="007B64A7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F067F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6D07DF7" w14:textId="77777777" w:rsidR="00C728D3" w:rsidRDefault="007B64A7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77D386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9D928" w14:textId="77777777" w:rsidR="00C728D3" w:rsidRPr="0044600B" w:rsidRDefault="007B64A7" w:rsidP="004D328F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3C923F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DC35600" w14:textId="77777777" w:rsidR="00C728D3" w:rsidRDefault="007B64A7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9C7130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400955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A8E86AE" w14:textId="77777777" w:rsidR="00C728D3" w:rsidRPr="00185A34" w:rsidRDefault="007B64A7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D19DD2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CA06E9B" w14:textId="77777777" w:rsidR="00C728D3" w:rsidRPr="001F1277" w:rsidRDefault="007B64A7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1C03109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60282" w14:textId="77777777" w:rsidR="00C728D3" w:rsidRPr="0044600B" w:rsidRDefault="007B64A7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3AFFB5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8708B5D" w14:textId="77777777" w:rsidR="00C728D3" w:rsidRPr="00461184" w:rsidRDefault="007B64A7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09F22A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C17B6D3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356EFBEF" w14:textId="77777777" w:rsidR="00C728D3" w:rsidRPr="009D61E9" w:rsidRDefault="007B64A7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3CFEB" w14:textId="77777777" w:rsidR="00C728D3" w:rsidRPr="009D61E9" w:rsidRDefault="00FE57DD" w:rsidP="00F03F45">
            <w:pPr>
              <w:pStyle w:val="--2"/>
            </w:pPr>
            <w:r>
              <w:t>п</w:t>
            </w:r>
            <w:r w:rsidR="004268ED">
              <w:t>литка</w:t>
            </w:r>
            <w:r>
              <w:t>, 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0C713E" w14:textId="77777777" w:rsidR="00C728D3" w:rsidRPr="009D61E9" w:rsidRDefault="00FE57D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4612F90" w14:textId="77777777" w:rsidR="00C728D3" w:rsidRPr="001F1277" w:rsidRDefault="007B64A7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F6A918F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5F0A85" w14:textId="77777777" w:rsidR="00C728D3" w:rsidRPr="0044600B" w:rsidRDefault="007B64A7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23559F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198B5A4" w14:textId="77777777" w:rsidR="00C728D3" w:rsidRPr="00461184" w:rsidRDefault="007B64A7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A7D183C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D9A747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4CD8E67" w14:textId="77777777" w:rsidR="00C728D3" w:rsidRPr="009D61E9" w:rsidRDefault="007B64A7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DCBF69" w14:textId="77777777" w:rsidR="00C728D3" w:rsidRPr="009D61E9" w:rsidRDefault="00FE57D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BA80F9D" w14:textId="77777777" w:rsidR="00C728D3" w:rsidRPr="001F1277" w:rsidRDefault="007B64A7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96BC63D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0E195" w14:textId="77777777" w:rsidR="00C728D3" w:rsidRPr="0044600B" w:rsidRDefault="007B64A7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FAFFA7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C2E5A25" w14:textId="77777777" w:rsidR="00C728D3" w:rsidRPr="00461184" w:rsidRDefault="007B64A7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9452B4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F2D5D1D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9722CF3" w14:textId="77777777" w:rsidR="00C728D3" w:rsidRPr="009D61E9" w:rsidRDefault="007B64A7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3369EE" w14:textId="77777777" w:rsidR="00C728D3" w:rsidRPr="009D61E9" w:rsidRDefault="00FE57D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B73887B" w14:textId="77777777" w:rsidR="00C728D3" w:rsidRPr="001F1277" w:rsidRDefault="007B64A7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A47B94A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C2739" w14:textId="77777777" w:rsidR="00C728D3" w:rsidRPr="0044600B" w:rsidRDefault="007B64A7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99794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CF05F0" w14:textId="77777777" w:rsidR="00C728D3" w:rsidRPr="0044600B" w:rsidRDefault="007B64A7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823C444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5DF4884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A59F767" w14:textId="77777777" w:rsidR="00C728D3" w:rsidRPr="009D61E9" w:rsidRDefault="007B64A7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750A66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D1CDF0B" w14:textId="77777777" w:rsidR="00C728D3" w:rsidRPr="001F1277" w:rsidRDefault="007B64A7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7A589B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19184" w14:textId="77777777" w:rsidR="00C728D3" w:rsidRPr="0044600B" w:rsidRDefault="007B64A7" w:rsidP="001A30F0">
            <w:pPr>
              <w:pStyle w:val="--2"/>
            </w:pPr>
            <w:sdt>
              <w:sdt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5852D8" w14:textId="77777777" w:rsidR="00C728D3" w:rsidRPr="001A30F0" w:rsidRDefault="005F5841" w:rsidP="0011584E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86ECC70" w14:textId="77777777" w:rsidR="00C728D3" w:rsidRPr="0044600B" w:rsidRDefault="007B64A7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DA59F5B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732D28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1EDBD5B" w14:textId="77777777" w:rsidR="0077471D" w:rsidRPr="009D61E9" w:rsidRDefault="007B64A7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8617E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4F326A" w14:textId="77777777" w:rsidR="0077471D" w:rsidRPr="001F1277" w:rsidRDefault="007B64A7" w:rsidP="004D328F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4DC2E8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B132C" w14:textId="77777777" w:rsidR="0077471D" w:rsidRPr="00461184" w:rsidRDefault="007B64A7" w:rsidP="004D328F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5B777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B03136F" w14:textId="77777777" w:rsidR="0077471D" w:rsidRPr="00461184" w:rsidRDefault="007B64A7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00D3EE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A59B50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3C337C5" w14:textId="77777777" w:rsidR="0077471D" w:rsidRDefault="007B64A7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3F5949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50FB66" w14:textId="77777777" w:rsidR="0077471D" w:rsidRPr="001F1277" w:rsidRDefault="007B64A7" w:rsidP="004D328F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C91C2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A8C97" w14:textId="77777777" w:rsidR="0077471D" w:rsidRPr="00461184" w:rsidRDefault="007B64A7" w:rsidP="004D328F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0065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44102DC" w14:textId="77777777" w:rsidR="0077471D" w:rsidRDefault="007B64A7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D1785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B849CA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E826FB7" w14:textId="77777777" w:rsidR="0077471D" w:rsidRDefault="007B64A7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D046C5D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DBDFE0E" w14:textId="77777777" w:rsidR="0077471D" w:rsidRDefault="007B64A7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CC849D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6509F" w14:textId="77777777" w:rsidR="0077471D" w:rsidRPr="00461184" w:rsidRDefault="007B64A7" w:rsidP="00FE57DD">
            <w:pPr>
              <w:pStyle w:val="--2"/>
            </w:pPr>
            <w:sdt>
              <w:sdt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E57DD">
              <w:t>шприц-дозатор начинки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0F931E" w14:textId="77777777" w:rsidR="0077471D" w:rsidRPr="001A30F0" w:rsidRDefault="005F5841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18BB7F3" w14:textId="77777777" w:rsidR="0077471D" w:rsidRDefault="007B64A7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81C94C8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0F505E5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97A18AC" w14:textId="77777777" w:rsidR="00732401" w:rsidRDefault="007B64A7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C1130D5" w14:textId="77777777" w:rsidR="00732401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A8B5DFB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A130BE" w14:textId="77777777" w:rsidR="00732401" w:rsidRDefault="007B64A7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D7923C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A11DDE4" w14:textId="77777777" w:rsidR="00732401" w:rsidRDefault="007B64A7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A7A425B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7BC4F70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93F51A6" w14:textId="77777777" w:rsidR="0077471D" w:rsidRDefault="007B64A7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D2C095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D6E7B97" w14:textId="77777777" w:rsidR="0077471D" w:rsidRDefault="007B64A7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87F97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936A0" w14:textId="77777777" w:rsidR="0077471D" w:rsidRPr="0044600B" w:rsidRDefault="007B64A7" w:rsidP="004D328F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31520B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0D255980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CE72D6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480CD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46574F" w14:textId="77777777" w:rsidR="0077471D" w:rsidRDefault="007B64A7" w:rsidP="00DE7EFE">
            <w:pPr>
              <w:pStyle w:val="--2"/>
              <w:tabs>
                <w:tab w:val="left" w:pos="2303"/>
              </w:tabs>
            </w:pPr>
            <w:sdt>
              <w:sdt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43296">
              <w:t>ёлки для колец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904458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89ACB38" w14:textId="77777777" w:rsidR="0077471D" w:rsidRDefault="007B64A7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7308E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83191" w14:textId="77777777" w:rsidR="0077471D" w:rsidRPr="00461184" w:rsidRDefault="007B64A7" w:rsidP="004D328F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0290B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B76C53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6790881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27C3421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3205A22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B2EAAA2" w14:textId="77777777" w:rsidR="00C728D3" w:rsidRDefault="007B64A7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854F25A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7DE236F1" w14:textId="77777777" w:rsidR="00C728D3" w:rsidRDefault="007B64A7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A62A9FE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6206B95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4CC2C11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8085217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8CB7C39" w14:textId="77777777" w:rsidR="0077471D" w:rsidRPr="009D61E9" w:rsidRDefault="007B64A7" w:rsidP="004D328F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169409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DDFCF4D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4E208CC6" w14:textId="77777777" w:rsidR="0077471D" w:rsidRDefault="007B64A7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A7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1C55807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ACEE50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E35FBC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C9DF0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2420591" w14:textId="77777777" w:rsidR="0077471D" w:rsidRPr="009D61E9" w:rsidRDefault="007B64A7" w:rsidP="004D328F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9DC2A8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E591068" w14:textId="77777777" w:rsidR="0077471D" w:rsidRPr="00F86F0C" w:rsidRDefault="0077471D" w:rsidP="004D328F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D7449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626E3FE5" w14:textId="77777777" w:rsidR="0077471D" w:rsidRPr="00CF5A7B" w:rsidRDefault="007B64A7" w:rsidP="00CF5A7B">
            <w:pPr>
              <w:pStyle w:val="--2"/>
            </w:pPr>
            <w:sdt>
              <w:sdtPr>
                <w:id w:val="-3864935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A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F5A7B">
              <w:t>дозатор для геля (пульверизатор)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A963080" w14:textId="77777777" w:rsidR="0077471D" w:rsidRPr="001A30F0" w:rsidRDefault="005F5841" w:rsidP="00EA2062">
            <w:pPr>
              <w:pStyle w:val="--2"/>
            </w:pPr>
            <w:r>
              <w:t>ПР</w:t>
            </w: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2ECF5F1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47FBED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48AAC3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427DF8F8" w14:textId="77777777" w:rsidR="0077471D" w:rsidRPr="009D61E9" w:rsidRDefault="007B64A7" w:rsidP="004D328F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5C50B5F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3522E14" w14:textId="77777777" w:rsidR="0077471D" w:rsidRPr="00F86F0C" w:rsidRDefault="0077471D" w:rsidP="004D328F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2BE84C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01F82255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749C32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3D0E32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FA6FE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29DE81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6FD590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04C367B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6D2F296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5B13F88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BDF127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7D4DCD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200D0A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D49DAFF" w14:textId="77777777" w:rsidR="0077471D" w:rsidRPr="00837888" w:rsidRDefault="007B64A7" w:rsidP="004D328F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5634434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C3C3104" w14:textId="77777777" w:rsidR="0077471D" w:rsidRPr="00E96B43" w:rsidRDefault="007B64A7" w:rsidP="004D328F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315426" w14:textId="77777777" w:rsidR="0077471D" w:rsidRPr="001F1277" w:rsidRDefault="005F5841" w:rsidP="00EA2062">
            <w:pPr>
              <w:pStyle w:val="--2"/>
            </w:pPr>
            <w:r>
              <w:t>ПР</w:t>
            </w: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4B760CA5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AD003C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92E1AC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8C6E9B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2B413E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4512881" w14:textId="77777777" w:rsidR="0077471D" w:rsidRPr="009D61E9" w:rsidRDefault="007B64A7" w:rsidP="004D328F">
            <w:pPr>
              <w:pStyle w:val="--2"/>
            </w:pPr>
            <w:sdt>
              <w:sdt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</w:t>
            </w:r>
            <w:r w:rsidR="00FE57DD">
              <w:t>/держатель</w:t>
            </w:r>
            <w:r w:rsidR="0077471D" w:rsidRPr="009D61E9">
              <w:t xml:space="preserve">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88B9954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E861BC1" w14:textId="77777777" w:rsidR="0077471D" w:rsidRPr="00E96B43" w:rsidRDefault="007B64A7" w:rsidP="004D328F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9E3BF0F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1259DB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B1FFAF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4EB2014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B3A9D5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4924E4E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16BC527" w14:textId="77777777" w:rsidR="0077471D" w:rsidRPr="009D61E9" w:rsidRDefault="007B64A7" w:rsidP="004D328F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E775345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2C25057" w14:textId="77777777" w:rsidR="0077471D" w:rsidRPr="00E96B43" w:rsidRDefault="007B64A7" w:rsidP="004D328F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390DE03" w14:textId="77777777" w:rsidR="0077471D" w:rsidRPr="001F1277" w:rsidRDefault="005F5841" w:rsidP="00EA2062">
            <w:pPr>
              <w:pStyle w:val="--2"/>
            </w:pPr>
            <w:r>
              <w:t>ПР</w:t>
            </w: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47A21313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FC28EA7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5E772D6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B2D513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27729E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BD2C233" w14:textId="77777777" w:rsidR="0077471D" w:rsidRPr="009D61E9" w:rsidRDefault="007B64A7" w:rsidP="004D328F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F7123C0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2755518" w14:textId="77777777" w:rsidR="0077471D" w:rsidRPr="00E96B43" w:rsidRDefault="007B64A7" w:rsidP="004D328F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A4E331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650BBE9E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0E9CA07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29C5ED9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938C8A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13E12FD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08F5E55" w14:textId="77777777" w:rsidR="0077471D" w:rsidRPr="00DE7EFE" w:rsidRDefault="007B64A7" w:rsidP="004D328F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722AD7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86461E6" w14:textId="77777777" w:rsidR="0077471D" w:rsidRPr="00443296" w:rsidRDefault="0077471D" w:rsidP="00EA2062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</w:t>
            </w:r>
            <w:r w:rsidR="00443296">
              <w:rPr>
                <w:rStyle w:val="ac"/>
                <w:lang w:val="en-US"/>
              </w:rPr>
              <w:t>Protwin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1E0CA7F2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6693BE4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4CF6F7E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3990C0B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DAEEEB2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456B139B" w14:textId="77777777" w:rsidR="0077471D" w:rsidRPr="00DE7EFE" w:rsidRDefault="007B64A7" w:rsidP="004D328F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DBF4C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4A68F0" w14:textId="77777777" w:rsidR="00443296" w:rsidRDefault="00443296" w:rsidP="00262D97">
            <w:pPr>
              <w:pStyle w:val="--2"/>
            </w:pPr>
            <w:r>
              <w:t>ХИМИТЕК УНИВЕРСАЛ-ДЕЗ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A86F38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1BF7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9ED0F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673DF9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6559E8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42994FD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07D3B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652F8E3" w14:textId="77777777" w:rsidR="0077471D" w:rsidRDefault="00443296" w:rsidP="00262D97">
            <w:pPr>
              <w:pStyle w:val="--2"/>
            </w:pPr>
            <w:r>
              <w:t>ХИМИТЕК ПОЛИДЕЗ</w:t>
            </w:r>
            <w:r w:rsidRPr="00443296">
              <w:rPr>
                <w:rFonts w:cs="Arial"/>
                <w:vertAlign w:val="superscript"/>
              </w:rPr>
              <w:t>®</w:t>
            </w:r>
            <w:r>
              <w:t>-СУПЕР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82306A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2C283D2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B47B24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88F4755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BB043E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374F724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A457DDC" w14:textId="77777777" w:rsidR="0077471D" w:rsidRPr="00837888" w:rsidRDefault="007B64A7" w:rsidP="004D328F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6FA337F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796490F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7D879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9C755B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F31222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AF9157A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0B9D03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0D7C334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939E5FC" w14:textId="77777777" w:rsidR="0077471D" w:rsidRPr="00837888" w:rsidRDefault="007B64A7" w:rsidP="004D328F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D38E072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073E79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2F45F4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3F71C67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A0962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351596F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84DEF0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A2E09B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0684554" w14:textId="77777777" w:rsidR="0077471D" w:rsidRPr="00837888" w:rsidRDefault="007B64A7" w:rsidP="004D328F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38A4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70B809D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F51F73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6855C9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53DA00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831664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68D030D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385DD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475EF0F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60CB0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B595DF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E770D8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84E8F0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8D1754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A73512F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ABAF6E5" w14:textId="77777777" w:rsidR="0077471D" w:rsidRPr="00837888" w:rsidRDefault="007B64A7" w:rsidP="004D328F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19E7B9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7F940BA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03501B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3C901FE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0259B8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DCCF22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409606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FE6013" w14:textId="77777777" w:rsidR="0077471D" w:rsidRPr="00837888" w:rsidRDefault="007B64A7" w:rsidP="004D328F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B8973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D8ECCEF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A58DB7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DE9557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3B8107F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01B054A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7A6C61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6BEA1EB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6C339C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A8CB7F9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37AB122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4EA51D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C52CC45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F73563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CAD3941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4A56819F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lastRenderedPageBreak/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73B795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64DC95A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7D6590A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3C6BACA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09CBC69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698F01C5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E43DE20" w14:textId="77777777" w:rsidR="0077471D" w:rsidRPr="006854F0" w:rsidRDefault="0077471D" w:rsidP="001A30F0">
            <w:pPr>
              <w:pStyle w:val="--2"/>
            </w:pPr>
          </w:p>
        </w:tc>
      </w:tr>
    </w:tbl>
    <w:p w14:paraId="1C7A6555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56EC5" w14:textId="77777777" w:rsidR="007B64A7" w:rsidRDefault="007B64A7">
      <w:r>
        <w:separator/>
      </w:r>
    </w:p>
  </w:endnote>
  <w:endnote w:type="continuationSeparator" w:id="0">
    <w:p w14:paraId="4496E1DC" w14:textId="77777777" w:rsidR="007B64A7" w:rsidRDefault="007B6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09CF3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10A76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713AF5CE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95326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A5CDF" w14:textId="77777777" w:rsidR="007B64A7" w:rsidRDefault="007B64A7">
      <w:r>
        <w:separator/>
      </w:r>
    </w:p>
  </w:footnote>
  <w:footnote w:type="continuationSeparator" w:id="0">
    <w:p w14:paraId="6AA7B661" w14:textId="77777777" w:rsidR="007B64A7" w:rsidRDefault="007B6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BC642" w14:textId="77777777" w:rsidR="00FE57DD" w:rsidRPr="009B4662" w:rsidRDefault="007B64A7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FE57DD" w:rsidRPr="00212954">
      <w:rPr>
        <w:rStyle w:val="a6"/>
        <w:lang w:val="en-US"/>
      </w:rPr>
      <w:t>Ф-ХХ</w:t>
    </w:r>
    <w:r w:rsidR="00FE57DD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B64A7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A5CF3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A8775B"/>
  <w15:docId w15:val="{269882C3-FA91-4697-8C5E-4688D1CE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80</TotalTime>
  <Pages>1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5</cp:revision>
  <cp:lastPrinted>2026-02-18T13:06:00Z</cp:lastPrinted>
  <dcterms:created xsi:type="dcterms:W3CDTF">2026-03-16T13:36:00Z</dcterms:created>
  <dcterms:modified xsi:type="dcterms:W3CDTF">2026-04-14T01:20:00Z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