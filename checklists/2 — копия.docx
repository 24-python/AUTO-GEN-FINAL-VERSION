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134"/>
        <w:gridCol w:w="137"/>
        <w:gridCol w:w="8"/>
        <w:gridCol w:w="131"/>
        <w:gridCol w:w="260"/>
        <w:gridCol w:w="113"/>
        <w:gridCol w:w="44"/>
        <w:gridCol w:w="7"/>
        <w:gridCol w:w="142"/>
        <w:gridCol w:w="140"/>
        <w:gridCol w:w="153"/>
        <w:gridCol w:w="132"/>
        <w:gridCol w:w="67"/>
        <w:gridCol w:w="71"/>
        <w:gridCol w:w="223"/>
        <w:gridCol w:w="359"/>
        <w:gridCol w:w="83"/>
        <w:gridCol w:w="200"/>
        <w:gridCol w:w="989"/>
        <w:gridCol w:w="524"/>
        <w:gridCol w:w="929"/>
        <w:gridCol w:w="311"/>
        <w:gridCol w:w="369"/>
        <w:gridCol w:w="252"/>
        <w:gridCol w:w="337"/>
        <w:gridCol w:w="283"/>
        <w:gridCol w:w="311"/>
        <w:gridCol w:w="92"/>
        <w:gridCol w:w="842"/>
        <w:gridCol w:w="577"/>
        <w:gridCol w:w="552"/>
        <w:gridCol w:w="877"/>
        <w:gridCol w:w="142"/>
        <w:gridCol w:w="142"/>
        <w:gridCol w:w="57"/>
        <w:gridCol w:w="1770"/>
        <w:gridCol w:w="573"/>
        <w:gridCol w:w="676"/>
        <w:gridCol w:w="2015"/>
        <w:gridCol w:w="568"/>
      </w:tblGrid>
      <w:tr w:rsidR="00576DFD" w:rsidRPr="00D23288" w14:paraId="23CA1E60" w14:textId="77777777" w:rsidTr="00D23288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bottom"/>
          </w:tcPr>
          <w:p w14:paraId="47E43166" w14:textId="77777777" w:rsidR="00576DFD" w:rsidRPr="00D23288" w:rsidRDefault="004D328F" w:rsidP="00DC3916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Сестрорецкий хлебозавод</w:t>
            </w:r>
          </w:p>
        </w:tc>
        <w:tc>
          <w:tcPr>
            <w:tcW w:w="4855" w:type="dxa"/>
            <w:gridSpan w:val="11"/>
            <w:tcBorders>
              <w:left w:val="single" w:sz="18" w:space="0" w:color="auto"/>
            </w:tcBorders>
            <w:vAlign w:val="bottom"/>
          </w:tcPr>
          <w:p w14:paraId="1847E256" w14:textId="6157DF80" w:rsidR="00576DFD" w:rsidRPr="00647B37" w:rsidRDefault="004D328F" w:rsidP="00DC3916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Кондитерский цех</w:t>
            </w:r>
            <w:r w:rsidR="00A943E4">
              <w:rPr>
                <w:szCs w:val="16"/>
              </w:rPr>
              <w:t>3</w:t>
            </w:r>
            <w:r w:rsidR="00780555">
              <w:rPr>
                <w:szCs w:val="16"/>
              </w:rPr>
              <w:t>0</w:t>
            </w:r>
          </w:p>
        </w:tc>
        <w:tc>
          <w:tcPr>
            <w:tcW w:w="4237" w:type="dxa"/>
            <w:gridSpan w:val="7"/>
            <w:vAlign w:val="bottom"/>
          </w:tcPr>
          <w:p w14:paraId="18C2AD46" w14:textId="77777777" w:rsidR="00576DFD" w:rsidRPr="00D23288" w:rsidRDefault="00576DFD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</w:p>
        </w:tc>
        <w:tc>
          <w:tcPr>
            <w:tcW w:w="2583" w:type="dxa"/>
            <w:gridSpan w:val="2"/>
            <w:vAlign w:val="bottom"/>
          </w:tcPr>
          <w:p w14:paraId="7F7E1A76" w14:textId="77777777" w:rsidR="00576DFD" w:rsidRPr="00D23288" w:rsidRDefault="00576DFD" w:rsidP="00DC3916">
            <w:pPr>
              <w:pStyle w:val="--2"/>
              <w:rPr>
                <w:szCs w:val="16"/>
              </w:rPr>
            </w:pPr>
          </w:p>
        </w:tc>
      </w:tr>
      <w:tr w:rsidR="00576DFD" w:rsidRPr="00D23288" w14:paraId="54413968" w14:textId="77777777" w:rsidTr="00D23288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BFC05F2" w14:textId="77777777" w:rsidR="00576DFD" w:rsidRPr="00D23288" w:rsidRDefault="00576DFD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4855" w:type="dxa"/>
            <w:gridSpan w:val="11"/>
            <w:tcBorders>
              <w:left w:val="single" w:sz="18" w:space="0" w:color="auto"/>
            </w:tcBorders>
          </w:tcPr>
          <w:p w14:paraId="2E7CC9D1" w14:textId="77777777" w:rsidR="00576DFD" w:rsidRPr="00D23288" w:rsidRDefault="00576DFD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4237" w:type="dxa"/>
            <w:gridSpan w:val="7"/>
          </w:tcPr>
          <w:p w14:paraId="0457138C" w14:textId="77777777" w:rsidR="00576DFD" w:rsidRPr="00D23288" w:rsidRDefault="00576DFD" w:rsidP="002E4FC9">
            <w:pPr>
              <w:pStyle w:val="-0"/>
              <w:rPr>
                <w:szCs w:val="16"/>
              </w:rPr>
            </w:pPr>
          </w:p>
        </w:tc>
        <w:tc>
          <w:tcPr>
            <w:tcW w:w="2583" w:type="dxa"/>
            <w:gridSpan w:val="2"/>
          </w:tcPr>
          <w:p w14:paraId="1B959351" w14:textId="77777777" w:rsidR="00576DFD" w:rsidRPr="00D23288" w:rsidRDefault="00576DFD" w:rsidP="002E4FC9">
            <w:pPr>
              <w:pStyle w:val="-0"/>
              <w:rPr>
                <w:szCs w:val="16"/>
              </w:rPr>
            </w:pPr>
          </w:p>
        </w:tc>
      </w:tr>
      <w:tr w:rsidR="00234300" w:rsidRPr="00D23288" w14:paraId="4E5CF6B9" w14:textId="77777777" w:rsidTr="00D23288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0199E0CF" w14:textId="59A28873" w:rsidR="00234300" w:rsidRPr="00D23288" w:rsidRDefault="00234300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07521CF3" w14:textId="77777777" w:rsidR="00234300" w:rsidRPr="00D23288" w:rsidRDefault="00234300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742D4F25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</w:tcPr>
          <w:p w14:paraId="094244FB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F24501" w:rsidRPr="00D23288" w14:paraId="719E62C4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F71F11F" w14:textId="3EEFA3FD" w:rsidR="00F24501" w:rsidRPr="00D23288" w:rsidRDefault="001E3BD8" w:rsidP="009A1C2C">
            <w:pPr>
              <w:pStyle w:val="--2"/>
              <w:tabs>
                <w:tab w:val="left" w:pos="1027"/>
                <w:tab w:val="left" w:pos="2303"/>
                <w:tab w:val="left" w:pos="272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3288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4501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>ОК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13C0AE7" w14:textId="77777777" w:rsidR="00F24501" w:rsidRPr="00D23288" w:rsidRDefault="00F24501" w:rsidP="00185A34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  <w:tcBorders>
              <w:left w:val="single" w:sz="18" w:space="0" w:color="auto"/>
            </w:tcBorders>
          </w:tcPr>
          <w:p w14:paraId="3B7A3328" w14:textId="330D4951" w:rsidR="00F24501" w:rsidRPr="00D23288" w:rsidRDefault="001E3BD8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241" w:type="dxa"/>
            <w:gridSpan w:val="4"/>
          </w:tcPr>
          <w:p w14:paraId="5A0957BA" w14:textId="0229521B" w:rsidR="00F24501" w:rsidRPr="00D23288" w:rsidRDefault="001E3BD8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245" w:type="dxa"/>
            <w:gridSpan w:val="3"/>
          </w:tcPr>
          <w:p w14:paraId="677B152F" w14:textId="4EB644DE" w:rsidR="00F24501" w:rsidRPr="00D23288" w:rsidRDefault="001E3BD8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>кулера</w:t>
            </w:r>
          </w:p>
        </w:tc>
        <w:tc>
          <w:tcPr>
            <w:tcW w:w="577" w:type="dxa"/>
          </w:tcPr>
          <w:p w14:paraId="77E8A109" w14:textId="77777777" w:rsidR="00F24501" w:rsidRPr="00D23288" w:rsidRDefault="00F24501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</w:tcPr>
          <w:p w14:paraId="3276C4DD" w14:textId="0BDB7726" w:rsidR="00F24501" w:rsidRPr="00D23288" w:rsidRDefault="001E3BD8" w:rsidP="001A30F0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4501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67AA2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индук. </w:t>
            </w:r>
            <w:sdt>
              <w:sdtPr>
                <w:rPr>
                  <w:szCs w:val="16"/>
                </w:rPr>
                <w:id w:val="-8439405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4501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элек. </w:t>
            </w:r>
            <w:sdt>
              <w:sdtPr>
                <w:rPr>
                  <w:szCs w:val="16"/>
                </w:rPr>
                <w:id w:val="2038352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62F8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>газ.</w:t>
            </w:r>
          </w:p>
        </w:tc>
        <w:tc>
          <w:tcPr>
            <w:tcW w:w="573" w:type="dxa"/>
          </w:tcPr>
          <w:p w14:paraId="116B3006" w14:textId="77777777" w:rsidR="00F24501" w:rsidRPr="00D23288" w:rsidRDefault="00F24501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1E1292" w14:textId="19032E26" w:rsidR="00F24501" w:rsidRPr="00D23288" w:rsidRDefault="001E3BD8" w:rsidP="007A7E4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вакуумные упаковщики</w:t>
            </w:r>
          </w:p>
        </w:tc>
        <w:tc>
          <w:tcPr>
            <w:tcW w:w="568" w:type="dxa"/>
          </w:tcPr>
          <w:p w14:paraId="14BB5451" w14:textId="77777777" w:rsidR="00F24501" w:rsidRPr="00D23288" w:rsidRDefault="00F24501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2113D434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43FF402" w14:textId="7666BC4D" w:rsidR="00EB2A92" w:rsidRPr="00D23288" w:rsidRDefault="001E3BD8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6E4FF2" w14:textId="6381C419" w:rsidR="00EB2A92" w:rsidRPr="00D23288" w:rsidRDefault="001E3BD8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480E5D8" w14:textId="167CDE71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  <w:tcBorders>
              <w:left w:val="single" w:sz="18" w:space="0" w:color="auto"/>
            </w:tcBorders>
          </w:tcPr>
          <w:p w14:paraId="61C446B3" w14:textId="398E9A6B" w:rsidR="00EB2A92" w:rsidRPr="00D23288" w:rsidRDefault="001E3BD8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1865" w:type="dxa"/>
            <w:gridSpan w:val="5"/>
          </w:tcPr>
          <w:p w14:paraId="5FFE3F45" w14:textId="6AA6B1F5" w:rsidR="00EB2A92" w:rsidRPr="00D23288" w:rsidRDefault="001E3BD8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577" w:type="dxa"/>
          </w:tcPr>
          <w:p w14:paraId="37CE35EC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713" w:type="dxa"/>
            <w:gridSpan w:val="4"/>
          </w:tcPr>
          <w:p w14:paraId="67E08F94" w14:textId="60814032" w:rsidR="00EB2A92" w:rsidRPr="00D23288" w:rsidRDefault="001E3BD8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1827" w:type="dxa"/>
            <w:gridSpan w:val="2"/>
          </w:tcPr>
          <w:p w14:paraId="7CF7823C" w14:textId="69C8DE30" w:rsidR="00EB2A92" w:rsidRPr="00D23288" w:rsidRDefault="001E3BD8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>сковороды</w:t>
            </w:r>
          </w:p>
        </w:tc>
        <w:tc>
          <w:tcPr>
            <w:tcW w:w="573" w:type="dxa"/>
          </w:tcPr>
          <w:p w14:paraId="3E4C4064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0E4F1B44" w14:textId="7ABDA4E0" w:rsidR="00EB2A92" w:rsidRPr="00D23288" w:rsidRDefault="001E3BD8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запайщики</w:t>
            </w:r>
          </w:p>
        </w:tc>
        <w:tc>
          <w:tcPr>
            <w:tcW w:w="568" w:type="dxa"/>
          </w:tcPr>
          <w:p w14:paraId="0BD5B88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34EC2224" w14:textId="77777777" w:rsidTr="00D23288">
        <w:trPr>
          <w:trHeight w:val="20"/>
        </w:trPr>
        <w:tc>
          <w:tcPr>
            <w:tcW w:w="2253" w:type="dxa"/>
            <w:gridSpan w:val="1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0C0903B" w14:textId="5BD3B77B" w:rsidR="00EB2A92" w:rsidRPr="00D23288" w:rsidRDefault="001E3BD8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вентиляционные трубы</w:t>
            </w:r>
          </w:p>
        </w:tc>
        <w:tc>
          <w:tcPr>
            <w:tcW w:w="1992" w:type="dxa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E785B43" w14:textId="290C63D3" w:rsidR="00EB2A92" w:rsidRPr="00D23288" w:rsidRDefault="001E3BD8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диффузоры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669E9E5" w14:textId="594385FF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  <w:tcBorders>
              <w:left w:val="single" w:sz="18" w:space="0" w:color="auto"/>
            </w:tcBorders>
            <w:tcMar>
              <w:right w:w="0" w:type="dxa"/>
            </w:tcMar>
          </w:tcPr>
          <w:p w14:paraId="4241E1D1" w14:textId="1C37432A" w:rsidR="00EB2A92" w:rsidRPr="00D23288" w:rsidRDefault="001E3BD8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1865" w:type="dxa"/>
            <w:gridSpan w:val="5"/>
            <w:tcMar>
              <w:left w:w="0" w:type="dxa"/>
              <w:right w:w="0" w:type="dxa"/>
            </w:tcMar>
          </w:tcPr>
          <w:p w14:paraId="683ED473" w14:textId="3441B799" w:rsidR="00EB2A92" w:rsidRPr="00D23288" w:rsidRDefault="001E3BD8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577" w:type="dxa"/>
          </w:tcPr>
          <w:p w14:paraId="4D692CF3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571" w:type="dxa"/>
            <w:gridSpan w:val="3"/>
          </w:tcPr>
          <w:p w14:paraId="6B741F89" w14:textId="52CA0B46" w:rsidR="00EB2A92" w:rsidRPr="00D23288" w:rsidRDefault="001E3BD8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3717E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фритюры </w:t>
            </w:r>
          </w:p>
        </w:tc>
        <w:tc>
          <w:tcPr>
            <w:tcW w:w="1969" w:type="dxa"/>
            <w:gridSpan w:val="3"/>
          </w:tcPr>
          <w:p w14:paraId="56EE32B4" w14:textId="688F3799" w:rsidR="00EB2A92" w:rsidRPr="00D23288" w:rsidRDefault="001E3BD8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 xml:space="preserve"> грили</w:t>
            </w:r>
          </w:p>
        </w:tc>
        <w:tc>
          <w:tcPr>
            <w:tcW w:w="573" w:type="dxa"/>
          </w:tcPr>
          <w:p w14:paraId="0B1C07B9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D610000" w14:textId="21D26D69" w:rsidR="00EB2A92" w:rsidRPr="00D23288" w:rsidRDefault="001E3BD8" w:rsidP="007A7E4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этикетировщики </w:t>
            </w:r>
          </w:p>
        </w:tc>
        <w:tc>
          <w:tcPr>
            <w:tcW w:w="568" w:type="dxa"/>
          </w:tcPr>
          <w:p w14:paraId="1D49D7E5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B6184E" w:rsidRPr="00D23288" w14:paraId="4CAF964C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1E69086" w14:textId="782BDC87" w:rsidR="009A1C2C" w:rsidRPr="00D23288" w:rsidRDefault="001E3BD8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кондиционер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314BC2A" w14:textId="43AF9A41" w:rsidR="009A1C2C" w:rsidRPr="00D23288" w:rsidRDefault="001E3BD8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 xml:space="preserve"> сплит-системы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5434F87" w14:textId="540B5DA7" w:rsidR="009A1C2C" w:rsidRPr="00D23288" w:rsidRDefault="009A1C2C" w:rsidP="00C06F80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624EC8A1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3540" w:type="dxa"/>
            <w:gridSpan w:val="6"/>
          </w:tcPr>
          <w:p w14:paraId="0373B97C" w14:textId="293F7B05" w:rsidR="009A1C2C" w:rsidRPr="00D23288" w:rsidRDefault="001E3BD8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 xml:space="preserve">пароконвектоматы </w:t>
            </w:r>
          </w:p>
        </w:tc>
        <w:tc>
          <w:tcPr>
            <w:tcW w:w="573" w:type="dxa"/>
          </w:tcPr>
          <w:p w14:paraId="099F7A3B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620D50B" w14:textId="6C0A863F" w:rsidR="009A1C2C" w:rsidRPr="00D23288" w:rsidRDefault="001E3BD8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>принтера для этикеток</w:t>
            </w:r>
          </w:p>
        </w:tc>
        <w:tc>
          <w:tcPr>
            <w:tcW w:w="568" w:type="dxa"/>
          </w:tcPr>
          <w:p w14:paraId="7499D5E5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5DF2E1B6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725AEDD" w14:textId="7AFEA7F1" w:rsidR="00EB2A92" w:rsidRPr="00D23288" w:rsidRDefault="001E3BD8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инсектицидные лампы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BB2122D" w14:textId="77777777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  <w:tcBorders>
              <w:left w:val="single" w:sz="18" w:space="0" w:color="auto"/>
            </w:tcBorders>
          </w:tcPr>
          <w:p w14:paraId="1E09AABD" w14:textId="5A93A3D4" w:rsidR="00EB2A92" w:rsidRPr="00D23288" w:rsidRDefault="001E3BD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доски </w:t>
            </w:r>
          </w:p>
        </w:tc>
        <w:tc>
          <w:tcPr>
            <w:tcW w:w="1241" w:type="dxa"/>
            <w:gridSpan w:val="4"/>
          </w:tcPr>
          <w:p w14:paraId="73E7D552" w14:textId="5738A8C6" w:rsidR="00EB2A92" w:rsidRPr="00D23288" w:rsidRDefault="001E3BD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посуда</w:t>
            </w:r>
          </w:p>
        </w:tc>
        <w:tc>
          <w:tcPr>
            <w:tcW w:w="1245" w:type="dxa"/>
            <w:gridSpan w:val="3"/>
          </w:tcPr>
          <w:p w14:paraId="0970238A" w14:textId="26F0E169" w:rsidR="00EB2A92" w:rsidRPr="00D23288" w:rsidRDefault="001E3BD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инвентарь</w:t>
            </w:r>
          </w:p>
        </w:tc>
        <w:tc>
          <w:tcPr>
            <w:tcW w:w="577" w:type="dxa"/>
          </w:tcPr>
          <w:p w14:paraId="2E101AC8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</w:tcPr>
          <w:p w14:paraId="25285E8E" w14:textId="79002BDF" w:rsidR="00EB2A92" w:rsidRPr="00D23288" w:rsidRDefault="001E3BD8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печи подовые </w:t>
            </w:r>
          </w:p>
        </w:tc>
        <w:tc>
          <w:tcPr>
            <w:tcW w:w="1969" w:type="dxa"/>
            <w:gridSpan w:val="3"/>
          </w:tcPr>
          <w:p w14:paraId="3AE04698" w14:textId="16585ED9" w:rsidR="00EB2A92" w:rsidRPr="00D23288" w:rsidRDefault="001E3BD8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72727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>печи ротационные</w:t>
            </w:r>
          </w:p>
        </w:tc>
        <w:tc>
          <w:tcPr>
            <w:tcW w:w="573" w:type="dxa"/>
          </w:tcPr>
          <w:p w14:paraId="49010A30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7F0AC87" w14:textId="56F58C25" w:rsidR="00EB2A92" w:rsidRPr="00D23288" w:rsidRDefault="001E3BD8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термоусадочные туннели</w:t>
            </w:r>
          </w:p>
        </w:tc>
        <w:tc>
          <w:tcPr>
            <w:tcW w:w="568" w:type="dxa"/>
          </w:tcPr>
          <w:p w14:paraId="77178FC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0A03B9" w:rsidRPr="00D23288" w14:paraId="7899C11D" w14:textId="77777777" w:rsidTr="00D23288">
        <w:trPr>
          <w:trHeight w:val="20"/>
        </w:trPr>
        <w:tc>
          <w:tcPr>
            <w:tcW w:w="1828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9C9F409" w14:textId="7742F979" w:rsidR="000A03B9" w:rsidRPr="00D23288" w:rsidRDefault="001E3BD8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6DB9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(выше 2 м)</w:t>
            </w:r>
          </w:p>
        </w:tc>
        <w:tc>
          <w:tcPr>
            <w:tcW w:w="2417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3A3CCD7" w14:textId="77777777" w:rsidR="000A03B9" w:rsidRPr="00D23288" w:rsidRDefault="000A03B9" w:rsidP="009A1C2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окрашен, сэндвич-панель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DF65090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  <w:tcBorders>
              <w:left w:val="single" w:sz="18" w:space="0" w:color="auto"/>
            </w:tcBorders>
          </w:tcPr>
          <w:p w14:paraId="2F1196B4" w14:textId="566649B8" w:rsidR="000A03B9" w:rsidRPr="00D23288" w:rsidRDefault="001E3BD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 xml:space="preserve">ножи </w:t>
            </w:r>
          </w:p>
        </w:tc>
        <w:tc>
          <w:tcPr>
            <w:tcW w:w="1241" w:type="dxa"/>
            <w:gridSpan w:val="4"/>
          </w:tcPr>
          <w:p w14:paraId="50CF4FE1" w14:textId="71740983" w:rsidR="000A03B9" w:rsidRPr="00D23288" w:rsidRDefault="001E3BD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 xml:space="preserve"> мусаты</w:t>
            </w:r>
          </w:p>
        </w:tc>
        <w:tc>
          <w:tcPr>
            <w:tcW w:w="1245" w:type="dxa"/>
            <w:gridSpan w:val="3"/>
          </w:tcPr>
          <w:p w14:paraId="0D7D72D7" w14:textId="796690EF" w:rsidR="000A03B9" w:rsidRPr="00D23288" w:rsidRDefault="001E3BD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 xml:space="preserve"> секачи</w:t>
            </w:r>
          </w:p>
        </w:tc>
        <w:tc>
          <w:tcPr>
            <w:tcW w:w="577" w:type="dxa"/>
          </w:tcPr>
          <w:p w14:paraId="20AB635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6A0FEF01" w14:textId="1E698E2C" w:rsidR="000A03B9" w:rsidRPr="00D23288" w:rsidRDefault="001E3BD8" w:rsidP="001A30F0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>расстоечные шкафы</w:t>
            </w:r>
          </w:p>
        </w:tc>
        <w:tc>
          <w:tcPr>
            <w:tcW w:w="573" w:type="dxa"/>
          </w:tcPr>
          <w:p w14:paraId="0050DBC0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390AF4D2" w14:textId="2DE2C4BA" w:rsidR="000A03B9" w:rsidRPr="00D23288" w:rsidRDefault="001E3BD8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>автоматически</w:t>
            </w:r>
            <w:r w:rsidR="00186661" w:rsidRPr="00D23288">
              <w:rPr>
                <w:szCs w:val="16"/>
              </w:rPr>
              <w:t>е</w:t>
            </w:r>
            <w:r w:rsidR="000A03B9" w:rsidRPr="00D23288">
              <w:rPr>
                <w:szCs w:val="16"/>
              </w:rPr>
              <w:t xml:space="preserve"> клипсаторы</w:t>
            </w:r>
          </w:p>
        </w:tc>
        <w:tc>
          <w:tcPr>
            <w:tcW w:w="568" w:type="dxa"/>
          </w:tcPr>
          <w:p w14:paraId="745EEC3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0A03B9" w:rsidRPr="00D23288" w14:paraId="1B611B2C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D927789" w14:textId="72544091" w:rsidR="000A03B9" w:rsidRPr="00D23288" w:rsidRDefault="001E3BD8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987038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6DB9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(до 2 м)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700A24E" w14:textId="77777777" w:rsidR="000A03B9" w:rsidRPr="00D23288" w:rsidRDefault="000A03B9" w:rsidP="009A1C2C">
            <w:pPr>
              <w:pStyle w:val="--2"/>
              <w:rPr>
                <w:sz w:val="14"/>
                <w:szCs w:val="14"/>
              </w:rPr>
            </w:pPr>
            <w:r w:rsidRPr="00D23288">
              <w:rPr>
                <w:sz w:val="14"/>
                <w:szCs w:val="14"/>
              </w:rPr>
              <w:t>плитка, метл.лист, сэндвич-панель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E5F5484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  <w:tcBorders>
              <w:left w:val="single" w:sz="18" w:space="0" w:color="auto"/>
            </w:tcBorders>
          </w:tcPr>
          <w:p w14:paraId="15A39C5D" w14:textId="49E49A51" w:rsidR="000A03B9" w:rsidRPr="00D23288" w:rsidRDefault="001E3BD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>шампура</w:t>
            </w:r>
          </w:p>
        </w:tc>
        <w:tc>
          <w:tcPr>
            <w:tcW w:w="1241" w:type="dxa"/>
            <w:gridSpan w:val="4"/>
          </w:tcPr>
          <w:p w14:paraId="40B24991" w14:textId="403C3311" w:rsidR="000A03B9" w:rsidRPr="00D23288" w:rsidRDefault="001E3BD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 xml:space="preserve"> крючки</w:t>
            </w:r>
          </w:p>
        </w:tc>
        <w:tc>
          <w:tcPr>
            <w:tcW w:w="1245" w:type="dxa"/>
            <w:gridSpan w:val="3"/>
          </w:tcPr>
          <w:p w14:paraId="1A3A1F0D" w14:textId="32F4E5D2" w:rsidR="000A03B9" w:rsidRPr="00D23288" w:rsidRDefault="001E3BD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 xml:space="preserve"> вешала</w:t>
            </w:r>
          </w:p>
        </w:tc>
        <w:tc>
          <w:tcPr>
            <w:tcW w:w="577" w:type="dxa"/>
          </w:tcPr>
          <w:p w14:paraId="42C5FA0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</w:tcPr>
          <w:p w14:paraId="4016DE1A" w14:textId="105ACDA3" w:rsidR="000A03B9" w:rsidRPr="00D23288" w:rsidRDefault="001E3BD8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>вафельницы</w:t>
            </w:r>
          </w:p>
        </w:tc>
        <w:tc>
          <w:tcPr>
            <w:tcW w:w="573" w:type="dxa"/>
          </w:tcPr>
          <w:p w14:paraId="48535E51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1561F38" w14:textId="315FEF5A" w:rsidR="000A03B9" w:rsidRPr="00D23288" w:rsidRDefault="001E3BD8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  <w:lang w:val="en-US"/>
              </w:rPr>
              <w:t>flow pack</w:t>
            </w:r>
          </w:p>
        </w:tc>
        <w:tc>
          <w:tcPr>
            <w:tcW w:w="568" w:type="dxa"/>
          </w:tcPr>
          <w:p w14:paraId="1FF8805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A76BFD" w:rsidRPr="00D23288" w14:paraId="4B4DA293" w14:textId="77777777" w:rsidTr="00D23288">
        <w:trPr>
          <w:trHeight w:val="42"/>
        </w:trPr>
        <w:tc>
          <w:tcPr>
            <w:tcW w:w="2391" w:type="dxa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75C20FA" w14:textId="6FFEE324" w:rsidR="00A76BFD" w:rsidRPr="00D23288" w:rsidRDefault="001E3BD8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бактерицидные лампы </w:t>
            </w:r>
          </w:p>
        </w:tc>
        <w:tc>
          <w:tcPr>
            <w:tcW w:w="185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E4525BC" w14:textId="21E0D17E" w:rsidR="00A76BFD" w:rsidRPr="00D23288" w:rsidRDefault="001E3BD8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стерилизатор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6A074A" w14:textId="1F230A0C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12A66E17" w14:textId="39965051" w:rsidR="00A76BFD" w:rsidRPr="00D23288" w:rsidRDefault="001E3BD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55981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гастроёмкости</w:t>
            </w:r>
          </w:p>
        </w:tc>
        <w:tc>
          <w:tcPr>
            <w:tcW w:w="577" w:type="dxa"/>
          </w:tcPr>
          <w:p w14:paraId="15DA116B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5F9179F8" w14:textId="4BCE8686" w:rsidR="00A76BFD" w:rsidRPr="00D23288" w:rsidRDefault="00A76BFD" w:rsidP="0063663B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Технологическое оборудование:</w:t>
            </w:r>
          </w:p>
        </w:tc>
        <w:tc>
          <w:tcPr>
            <w:tcW w:w="2691" w:type="dxa"/>
            <w:gridSpan w:val="2"/>
            <w:shd w:val="clear" w:color="auto" w:fill="BFBFBF" w:themeFill="background1" w:themeFillShade="BF"/>
          </w:tcPr>
          <w:p w14:paraId="69DAFE06" w14:textId="1BDB98E5" w:rsidR="00A76BFD" w:rsidRPr="00D23288" w:rsidRDefault="00A76BFD" w:rsidP="0063663B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150295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A76BFD" w:rsidRPr="00D23288" w14:paraId="751846D7" w14:textId="77777777" w:rsidTr="00D23288">
        <w:trPr>
          <w:trHeight w:val="20"/>
        </w:trPr>
        <w:tc>
          <w:tcPr>
            <w:tcW w:w="2391" w:type="dxa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C62CA4C" w14:textId="4B108D6E" w:rsidR="00A76BFD" w:rsidRPr="00D23288" w:rsidRDefault="001E3BD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металлоконструкции</w:t>
            </w:r>
          </w:p>
        </w:tc>
        <w:tc>
          <w:tcPr>
            <w:tcW w:w="185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0DA2FAA" w14:textId="2D4A0BB3" w:rsidR="00A76BFD" w:rsidRPr="00D23288" w:rsidRDefault="001E3BD8" w:rsidP="009A1C2C">
            <w:pPr>
              <w:pStyle w:val="--2"/>
              <w:ind w:left="137"/>
              <w:rPr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кабель-каналы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4F7D133" w14:textId="6556752D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62217AA6" w14:textId="6B59ADC6" w:rsidR="00A76BFD" w:rsidRPr="00D23288" w:rsidRDefault="001E3BD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формы для выпечки </w:t>
            </w:r>
            <w:sdt>
              <w:sdtPr>
                <w:rPr>
                  <w:szCs w:val="16"/>
                </w:rPr>
                <w:id w:val="-7569763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7" w:type="dxa"/>
          </w:tcPr>
          <w:p w14:paraId="396B2C8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3540" w:type="dxa"/>
            <w:gridSpan w:val="6"/>
          </w:tcPr>
          <w:p w14:paraId="5F97813E" w14:textId="77777777" w:rsidR="00A76BFD" w:rsidRPr="00D23288" w:rsidRDefault="001E3BD8" w:rsidP="004D328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Д</w:t>
            </w:r>
          </w:p>
        </w:tc>
        <w:tc>
          <w:tcPr>
            <w:tcW w:w="573" w:type="dxa"/>
          </w:tcPr>
          <w:p w14:paraId="524617B1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7096978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</w:tcPr>
              <w:p w14:paraId="6607B7EA" w14:textId="1370A9E3" w:rsidR="00A76BFD" w:rsidRPr="00D23288" w:rsidRDefault="00A76BFD" w:rsidP="00262D97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51278B4F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A76BFD" w:rsidRPr="00D23288" w14:paraId="7EAA8FD5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628A96" w14:textId="2D0A234E" w:rsidR="00A76BFD" w:rsidRPr="00D23288" w:rsidRDefault="001E3BD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водопроводные трубы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26B664C" w14:textId="77777777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2D40483A" w14:textId="5C5E8BD4" w:rsidR="00A76BFD" w:rsidRPr="00D23288" w:rsidRDefault="001E3BD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листы для выпечки </w:t>
            </w:r>
            <w:sdt>
              <w:sdtPr>
                <w:rPr>
                  <w:szCs w:val="16"/>
                </w:rPr>
                <w:id w:val="-20970898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7" w:type="dxa"/>
          </w:tcPr>
          <w:p w14:paraId="161FB20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58FCE7DE" w14:textId="46892BA1" w:rsidR="00A76BFD" w:rsidRPr="00D23288" w:rsidRDefault="001E3BD8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настольные</w:t>
            </w:r>
          </w:p>
        </w:tc>
        <w:tc>
          <w:tcPr>
            <w:tcW w:w="573" w:type="dxa"/>
          </w:tcPr>
          <w:p w14:paraId="7958142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5154252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</w:tcPr>
              <w:p w14:paraId="4308FFB8" w14:textId="1950FBE1" w:rsidR="00A76BFD" w:rsidRPr="00D23288" w:rsidRDefault="00A76BFD" w:rsidP="00EA2062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4B47057E" w14:textId="2F46749A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6900AE82" w14:textId="77777777" w:rsidTr="00D23288">
        <w:trPr>
          <w:trHeight w:val="20"/>
        </w:trPr>
        <w:tc>
          <w:tcPr>
            <w:tcW w:w="1522" w:type="dxa"/>
            <w:gridSpan w:val="6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05CCF25" w14:textId="0D770AD3" w:rsidR="00EB2A92" w:rsidRPr="00D23288" w:rsidRDefault="001E3BD8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выключатели </w:t>
            </w:r>
          </w:p>
        </w:tc>
        <w:tc>
          <w:tcPr>
            <w:tcW w:w="1092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CD4DEC6" w14:textId="7A21DCCB" w:rsidR="00EB2A92" w:rsidRPr="00D23288" w:rsidRDefault="001E3BD8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розетки</w:t>
            </w:r>
          </w:p>
        </w:tc>
        <w:tc>
          <w:tcPr>
            <w:tcW w:w="1631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5A95F33" w14:textId="313419A1" w:rsidR="00EB2A92" w:rsidRPr="00D23288" w:rsidRDefault="001E3BD8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507453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6DB9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дверные ручки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383A685" w14:textId="4B43087C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5C97FB54" w14:textId="766A93D8" w:rsidR="00EB2A92" w:rsidRPr="00D23288" w:rsidRDefault="001E3BD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17F3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77" w:type="dxa"/>
          </w:tcPr>
          <w:p w14:paraId="4D91BC80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429" w:type="dxa"/>
            <w:gridSpan w:val="2"/>
            <w:vAlign w:val="bottom"/>
          </w:tcPr>
          <w:p w14:paraId="010724D9" w14:textId="24A87CBE" w:rsidR="00EB2A92" w:rsidRPr="00D23288" w:rsidRDefault="001E3BD8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блендеры </w:t>
            </w:r>
          </w:p>
        </w:tc>
        <w:tc>
          <w:tcPr>
            <w:tcW w:w="2111" w:type="dxa"/>
            <w:gridSpan w:val="4"/>
            <w:vAlign w:val="bottom"/>
          </w:tcPr>
          <w:p w14:paraId="6AF9656C" w14:textId="4CBD5BD8" w:rsidR="00EB2A92" w:rsidRPr="00D23288" w:rsidRDefault="001E3BD8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1103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>миксеры планетарные</w:t>
            </w:r>
          </w:p>
        </w:tc>
        <w:tc>
          <w:tcPr>
            <w:tcW w:w="573" w:type="dxa"/>
          </w:tcPr>
          <w:p w14:paraId="7CB4C1CA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11669059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</w:tcPr>
              <w:p w14:paraId="3D7B4F67" w14:textId="714375E8" w:rsidR="00EB2A92" w:rsidRPr="00D23288" w:rsidRDefault="00A76BFD" w:rsidP="00EA2062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3EA2075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6E65DCD0" w14:textId="77777777" w:rsidTr="00D23288">
        <w:trPr>
          <w:trHeight w:val="20"/>
        </w:trPr>
        <w:tc>
          <w:tcPr>
            <w:tcW w:w="1686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338E83" w14:textId="2FB69FFA" w:rsidR="00EB2A92" w:rsidRPr="00D23288" w:rsidRDefault="001E3BD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окна внешние</w:t>
            </w:r>
          </w:p>
        </w:tc>
        <w:tc>
          <w:tcPr>
            <w:tcW w:w="2559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7C7CA54" w14:textId="73A71959" w:rsidR="00EB2A92" w:rsidRPr="00D23288" w:rsidRDefault="001E3BD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98588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окна внутрицеховые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6EF16E7" w14:textId="2D0F8756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1D4E5132" w14:textId="087D0F42" w:rsidR="00EB2A92" w:rsidRPr="00D23288" w:rsidRDefault="001E3BD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силапеновые коврики</w:t>
            </w:r>
          </w:p>
        </w:tc>
        <w:tc>
          <w:tcPr>
            <w:tcW w:w="577" w:type="dxa"/>
          </w:tcPr>
          <w:p w14:paraId="608DA442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571" w:type="dxa"/>
            <w:gridSpan w:val="3"/>
            <w:vAlign w:val="center"/>
          </w:tcPr>
          <w:p w14:paraId="75A7DCBF" w14:textId="2D9D99A4" w:rsidR="00EB2A92" w:rsidRPr="00D23288" w:rsidRDefault="001E3BD8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бисквиторезки </w:t>
            </w:r>
          </w:p>
        </w:tc>
        <w:tc>
          <w:tcPr>
            <w:tcW w:w="1969" w:type="dxa"/>
            <w:gridSpan w:val="3"/>
            <w:tcMar>
              <w:left w:w="0" w:type="dxa"/>
              <w:right w:w="0" w:type="dxa"/>
            </w:tcMar>
            <w:vAlign w:val="center"/>
          </w:tcPr>
          <w:p w14:paraId="34E3618D" w14:textId="5567EDA2" w:rsidR="00EB2A92" w:rsidRPr="00D23288" w:rsidRDefault="001E3BD8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 xml:space="preserve"> отсадочные машины</w:t>
            </w:r>
          </w:p>
        </w:tc>
        <w:tc>
          <w:tcPr>
            <w:tcW w:w="573" w:type="dxa"/>
          </w:tcPr>
          <w:p w14:paraId="12223571" w14:textId="77777777" w:rsidR="00EB2A92" w:rsidRPr="00D23288" w:rsidRDefault="00EB2A92" w:rsidP="00C728D3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-12789475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</w:tcPr>
              <w:p w14:paraId="4568F403" w14:textId="769C91A5" w:rsidR="00EB2A92" w:rsidRPr="00D23288" w:rsidRDefault="00A76BFD" w:rsidP="00EA2062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6665E743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0E9AEC68" w14:textId="77777777" w:rsidTr="00D23288">
        <w:trPr>
          <w:trHeight w:val="20"/>
        </w:trPr>
        <w:tc>
          <w:tcPr>
            <w:tcW w:w="1635" w:type="dxa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4D511D8" w14:textId="5A5042E6" w:rsidR="00EB2A92" w:rsidRPr="00D23288" w:rsidRDefault="001E3BD8" w:rsidP="00EA2062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электрощиты</w:t>
            </w:r>
          </w:p>
        </w:tc>
        <w:tc>
          <w:tcPr>
            <w:tcW w:w="2610" w:type="dxa"/>
            <w:gridSpan w:val="1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B6D0B92" w14:textId="6C23CFED" w:rsidR="00EB2A92" w:rsidRPr="00D23288" w:rsidRDefault="001E3BD8" w:rsidP="009A1C2C">
            <w:pPr>
              <w:pStyle w:val="--2"/>
              <w:tabs>
                <w:tab w:val="left" w:pos="1877"/>
              </w:tabs>
              <w:ind w:left="199"/>
              <w:rPr>
                <w:szCs w:val="16"/>
              </w:rPr>
            </w:pPr>
            <w:sdt>
              <w:sdtPr>
                <w:rPr>
                  <w:szCs w:val="16"/>
                </w:rPr>
                <w:id w:val="1191956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пожарный щит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D1A7618" w14:textId="3B72BA97" w:rsidR="00EB2A92" w:rsidRPr="00D23288" w:rsidRDefault="00EB2A92" w:rsidP="00381B47">
            <w:pPr>
              <w:pStyle w:val="--2"/>
              <w:tabs>
                <w:tab w:val="left" w:pos="1877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4B313C67" w14:textId="7A96A61B" w:rsidR="00EB2A92" w:rsidRPr="00D23288" w:rsidRDefault="001E3BD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внутрицеховая тара (вёдра, ящики)</w:t>
            </w:r>
          </w:p>
        </w:tc>
        <w:tc>
          <w:tcPr>
            <w:tcW w:w="577" w:type="dxa"/>
          </w:tcPr>
          <w:p w14:paraId="3AE71269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  <w:vAlign w:val="bottom"/>
          </w:tcPr>
          <w:p w14:paraId="0276E9FC" w14:textId="719A5A19" w:rsidR="00EB2A92" w:rsidRPr="00D23288" w:rsidRDefault="001E3BD8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тестомесы </w:t>
            </w:r>
          </w:p>
        </w:tc>
        <w:tc>
          <w:tcPr>
            <w:tcW w:w="1969" w:type="dxa"/>
            <w:gridSpan w:val="3"/>
            <w:vAlign w:val="bottom"/>
          </w:tcPr>
          <w:p w14:paraId="4DBA1B90" w14:textId="14F9185B" w:rsidR="00EB2A92" w:rsidRPr="00D23288" w:rsidRDefault="001E3BD8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 xml:space="preserve"> тестоделители</w:t>
            </w:r>
          </w:p>
        </w:tc>
        <w:tc>
          <w:tcPr>
            <w:tcW w:w="573" w:type="dxa"/>
          </w:tcPr>
          <w:p w14:paraId="77C03FD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13376591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</w:tcPr>
              <w:p w14:paraId="255E4E30" w14:textId="4FCDA626" w:rsidR="00EB2A92" w:rsidRPr="00D23288" w:rsidRDefault="00A76BFD" w:rsidP="00EA2062">
                <w:pPr>
                  <w:pStyle w:val="--2"/>
                  <w:tabs>
                    <w:tab w:val="left" w:pos="1026"/>
                  </w:tabs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2DEA3FB6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18B42369" w14:textId="77777777" w:rsidTr="00D23288">
        <w:trPr>
          <w:trHeight w:val="20"/>
        </w:trPr>
        <w:tc>
          <w:tcPr>
            <w:tcW w:w="2391" w:type="dxa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86C099A" w14:textId="7CC6F3E9" w:rsidR="00EB2A92" w:rsidRPr="00D23288" w:rsidRDefault="001E3BD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 xml:space="preserve">отопительные приборы </w:t>
            </w:r>
          </w:p>
        </w:tc>
        <w:tc>
          <w:tcPr>
            <w:tcW w:w="185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DFCA873" w14:textId="75B17434" w:rsidR="00EB2A92" w:rsidRPr="00D23288" w:rsidRDefault="001E3BD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бойлера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3B93F27" w14:textId="69BCE07A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  <w:tcBorders>
              <w:left w:val="single" w:sz="18" w:space="0" w:color="auto"/>
            </w:tcBorders>
          </w:tcPr>
          <w:p w14:paraId="592B985A" w14:textId="481F9664" w:rsidR="00EB2A92" w:rsidRPr="00D23288" w:rsidRDefault="001E3BD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дежи </w:t>
            </w:r>
          </w:p>
        </w:tc>
        <w:tc>
          <w:tcPr>
            <w:tcW w:w="2117" w:type="dxa"/>
            <w:gridSpan w:val="6"/>
          </w:tcPr>
          <w:p w14:paraId="44B8655A" w14:textId="74AF5989" w:rsidR="00EB2A92" w:rsidRPr="00D23288" w:rsidRDefault="001E3BD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передвижные ёмкости</w:t>
            </w:r>
          </w:p>
        </w:tc>
        <w:tc>
          <w:tcPr>
            <w:tcW w:w="577" w:type="dxa"/>
          </w:tcPr>
          <w:p w14:paraId="711511A6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13" w:type="dxa"/>
            <w:gridSpan w:val="4"/>
            <w:tcMar>
              <w:right w:w="0" w:type="dxa"/>
            </w:tcMar>
            <w:vAlign w:val="center"/>
          </w:tcPr>
          <w:p w14:paraId="72698839" w14:textId="3888D682" w:rsidR="00EB2A92" w:rsidRPr="00D23288" w:rsidRDefault="001E3BD8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тестоокруглители </w:t>
            </w:r>
          </w:p>
        </w:tc>
        <w:tc>
          <w:tcPr>
            <w:tcW w:w="1827" w:type="dxa"/>
            <w:gridSpan w:val="2"/>
            <w:tcMar>
              <w:left w:w="0" w:type="dxa"/>
              <w:right w:w="0" w:type="dxa"/>
            </w:tcMar>
            <w:vAlign w:val="center"/>
          </w:tcPr>
          <w:p w14:paraId="5052F2FB" w14:textId="254C1237" w:rsidR="00EB2A92" w:rsidRPr="00D23288" w:rsidRDefault="001E3BD8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>тестораскатки</w:t>
            </w:r>
          </w:p>
        </w:tc>
        <w:tc>
          <w:tcPr>
            <w:tcW w:w="573" w:type="dxa"/>
          </w:tcPr>
          <w:p w14:paraId="194073C2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1073188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58A59485" w14:textId="108F03EF" w:rsidR="00EB2A92" w:rsidRPr="00D23288" w:rsidRDefault="00A76BFD" w:rsidP="00E237ED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633F9140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9A1C2C" w:rsidRPr="00D23288" w14:paraId="1D2163AA" w14:textId="77777777" w:rsidTr="00D23288">
        <w:trPr>
          <w:trHeight w:val="20"/>
        </w:trPr>
        <w:tc>
          <w:tcPr>
            <w:tcW w:w="112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1BF40D8" w14:textId="3E8E47EC" w:rsidR="009A1C2C" w:rsidRPr="00D23288" w:rsidRDefault="001E3BD8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двери</w:t>
            </w:r>
          </w:p>
        </w:tc>
        <w:tc>
          <w:tcPr>
            <w:tcW w:w="3122" w:type="dxa"/>
            <w:gridSpan w:val="1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6970DF6" w14:textId="445C19CD" w:rsidR="009A1C2C" w:rsidRPr="00D23288" w:rsidRDefault="001E3BD8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899502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 xml:space="preserve"> ворота/роллета</w:t>
            </w:r>
            <w:r w:rsidR="00122615" w:rsidRPr="00D23288">
              <w:rPr>
                <w:szCs w:val="16"/>
              </w:rPr>
              <w:t xml:space="preserve"> 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127862C" w14:textId="6DD4C504" w:rsidR="009A1C2C" w:rsidRPr="00D23288" w:rsidRDefault="009A1C2C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54530872" w14:textId="68DA9911" w:rsidR="009A1C2C" w:rsidRPr="00D23288" w:rsidRDefault="001E3BD8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>ёмкости для перетаривания</w:t>
            </w:r>
          </w:p>
        </w:tc>
        <w:tc>
          <w:tcPr>
            <w:tcW w:w="577" w:type="dxa"/>
          </w:tcPr>
          <w:p w14:paraId="1077DBAD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613342A7" w14:textId="56EB5890" w:rsidR="009A1C2C" w:rsidRPr="00D23288" w:rsidRDefault="001E3BD8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>прессы для теста</w:t>
            </w:r>
          </w:p>
        </w:tc>
        <w:tc>
          <w:tcPr>
            <w:tcW w:w="573" w:type="dxa"/>
          </w:tcPr>
          <w:p w14:paraId="0690F376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1D8B3D6" w14:textId="77777777" w:rsidR="009A1C2C" w:rsidRPr="00D23288" w:rsidRDefault="001E3BD8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7177D488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9A1C2C" w:rsidRPr="00D23288" w14:paraId="1D8A616C" w14:textId="77777777" w:rsidTr="00D23288">
        <w:trPr>
          <w:trHeight w:val="20"/>
        </w:trPr>
        <w:tc>
          <w:tcPr>
            <w:tcW w:w="1686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F93DB6" w14:textId="40F095AB" w:rsidR="009A1C2C" w:rsidRPr="00D23288" w:rsidRDefault="001E3BD8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19036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 xml:space="preserve">завесы ПВХ </w:t>
            </w:r>
          </w:p>
        </w:tc>
        <w:tc>
          <w:tcPr>
            <w:tcW w:w="2559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4DBF4E" w14:textId="7521545D" w:rsidR="009A1C2C" w:rsidRPr="00D23288" w:rsidRDefault="001E3BD8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957246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221C8" w:rsidRPr="00D23288">
              <w:rPr>
                <w:szCs w:val="16"/>
              </w:rPr>
              <w:t xml:space="preserve"> завесы тепловые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8C13780" w14:textId="434E1A24" w:rsidR="009A1C2C" w:rsidRPr="00D23288" w:rsidRDefault="009A1C2C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777AEECE" w14:textId="177D2D53" w:rsidR="009A1C2C" w:rsidRPr="00D23288" w:rsidRDefault="001E3BD8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>корзины для расстойки теста</w:t>
            </w:r>
          </w:p>
        </w:tc>
        <w:tc>
          <w:tcPr>
            <w:tcW w:w="577" w:type="dxa"/>
          </w:tcPr>
          <w:p w14:paraId="422855B6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06D1125" w14:textId="386C8611" w:rsidR="009A1C2C" w:rsidRPr="00D23288" w:rsidRDefault="001E3BD8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>тарталетницы</w:t>
            </w:r>
          </w:p>
        </w:tc>
        <w:tc>
          <w:tcPr>
            <w:tcW w:w="573" w:type="dxa"/>
          </w:tcPr>
          <w:p w14:paraId="13376CBF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053869F" w14:textId="77777777" w:rsidR="009A1C2C" w:rsidRPr="00D23288" w:rsidRDefault="001E3BD8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2F60542F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C728D3" w:rsidRPr="00D23288" w14:paraId="12B09F65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0C8379C" w14:textId="2E8B265A" w:rsidR="00C728D3" w:rsidRPr="00D23288" w:rsidRDefault="001E3BD8" w:rsidP="00007B0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C728D3" w:rsidRPr="00D23288">
              <w:rPr>
                <w:szCs w:val="16"/>
              </w:rPr>
              <w:t>демосистема (контактная поверхность)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C0A5188" w14:textId="77777777" w:rsidR="00C728D3" w:rsidRPr="00D23288" w:rsidRDefault="00C728D3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32E6C3E5" w14:textId="1F0246C1" w:rsidR="00C728D3" w:rsidRPr="00D23288" w:rsidRDefault="001E3BD8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728D3" w:rsidRPr="00D23288">
              <w:rPr>
                <w:szCs w:val="16"/>
              </w:rPr>
              <w:t>ёмкости для сыпучих продуктов</w:t>
            </w:r>
          </w:p>
        </w:tc>
        <w:tc>
          <w:tcPr>
            <w:tcW w:w="577" w:type="dxa"/>
          </w:tcPr>
          <w:p w14:paraId="59F5FAD6" w14:textId="77777777" w:rsidR="00C728D3" w:rsidRPr="00D23288" w:rsidRDefault="00FE57D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4CA4CAFE" w14:textId="1DCD3C0F" w:rsidR="00C728D3" w:rsidRPr="00D23288" w:rsidRDefault="001E3BD8" w:rsidP="0010073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728D3" w:rsidRPr="00D23288">
              <w:rPr>
                <w:szCs w:val="16"/>
              </w:rPr>
              <w:t>пневматические распылители</w:t>
            </w:r>
          </w:p>
        </w:tc>
        <w:tc>
          <w:tcPr>
            <w:tcW w:w="573" w:type="dxa"/>
          </w:tcPr>
          <w:p w14:paraId="690C57A6" w14:textId="77777777" w:rsidR="00C728D3" w:rsidRPr="00D23288" w:rsidRDefault="00C728D3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98B724B" w14:textId="77777777" w:rsidR="00C728D3" w:rsidRPr="00D23288" w:rsidRDefault="001E3BD8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15AC6BCF" w14:textId="77777777" w:rsidR="00C728D3" w:rsidRPr="00D23288" w:rsidRDefault="00C728D3" w:rsidP="001A30F0">
            <w:pPr>
              <w:pStyle w:val="--2"/>
              <w:rPr>
                <w:szCs w:val="16"/>
              </w:rPr>
            </w:pPr>
          </w:p>
        </w:tc>
      </w:tr>
      <w:tr w:rsidR="00FF7C90" w:rsidRPr="00D23288" w14:paraId="266B876E" w14:textId="77777777" w:rsidTr="00D23288">
        <w:trPr>
          <w:trHeight w:val="20"/>
        </w:trPr>
        <w:tc>
          <w:tcPr>
            <w:tcW w:w="126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CDFAC34" w14:textId="7BBA1977" w:rsidR="00FF7C90" w:rsidRPr="00D23288" w:rsidRDefault="001E3BD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лестницы </w:t>
            </w:r>
          </w:p>
        </w:tc>
        <w:tc>
          <w:tcPr>
            <w:tcW w:w="1129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2E7E3F" w14:textId="3961D76B" w:rsidR="00FF7C90" w:rsidRPr="00D23288" w:rsidRDefault="001E3BD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341289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пол</w:t>
            </w:r>
          </w:p>
        </w:tc>
        <w:tc>
          <w:tcPr>
            <w:tcW w:w="185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BDDF772" w14:textId="7543A56F" w:rsidR="00FF7C90" w:rsidRPr="00D23288" w:rsidRDefault="00FF7C90" w:rsidP="00F03F45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плитка, наливной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D6A9EDE" w14:textId="77777777" w:rsidR="00FF7C90" w:rsidRPr="00D23288" w:rsidRDefault="00FF7C90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861" w:type="dxa"/>
            <w:gridSpan w:val="4"/>
            <w:tcBorders>
              <w:left w:val="single" w:sz="18" w:space="0" w:color="auto"/>
            </w:tcBorders>
          </w:tcPr>
          <w:p w14:paraId="13A686C4" w14:textId="6A752771" w:rsidR="00FF7C90" w:rsidRPr="00D23288" w:rsidRDefault="001E3BD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шпильки </w:t>
            </w:r>
          </w:p>
        </w:tc>
        <w:tc>
          <w:tcPr>
            <w:tcW w:w="1865" w:type="dxa"/>
            <w:gridSpan w:val="5"/>
          </w:tcPr>
          <w:p w14:paraId="1E5D64F2" w14:textId="65957B58" w:rsidR="00FF7C90" w:rsidRPr="00D23288" w:rsidRDefault="001E3BD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листы от шпилек</w:t>
            </w:r>
          </w:p>
        </w:tc>
        <w:tc>
          <w:tcPr>
            <w:tcW w:w="577" w:type="dxa"/>
          </w:tcPr>
          <w:p w14:paraId="7FF65786" w14:textId="77777777" w:rsidR="00FF7C90" w:rsidRPr="00D23288" w:rsidRDefault="00FF7C90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70" w:type="dxa"/>
            <w:gridSpan w:val="5"/>
            <w:vAlign w:val="bottom"/>
          </w:tcPr>
          <w:p w14:paraId="3FC63FCC" w14:textId="5B2D6B66" w:rsidR="00FF7C90" w:rsidRPr="00D23288" w:rsidRDefault="001E3BD8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термощупы</w:t>
            </w:r>
          </w:p>
        </w:tc>
        <w:tc>
          <w:tcPr>
            <w:tcW w:w="1770" w:type="dxa"/>
            <w:vAlign w:val="bottom"/>
          </w:tcPr>
          <w:p w14:paraId="2888B80D" w14:textId="0BE2681A" w:rsidR="00FF7C90" w:rsidRPr="00D23288" w:rsidRDefault="001E3BD8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дробилки</w:t>
            </w:r>
          </w:p>
        </w:tc>
        <w:tc>
          <w:tcPr>
            <w:tcW w:w="573" w:type="dxa"/>
          </w:tcPr>
          <w:p w14:paraId="200994AE" w14:textId="77777777" w:rsidR="00FF7C90" w:rsidRPr="00D23288" w:rsidRDefault="00FF7C90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A999567" w14:textId="77777777" w:rsidR="00FF7C90" w:rsidRPr="00D23288" w:rsidRDefault="001E3BD8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6105611D" w14:textId="77777777" w:rsidR="00FF7C90" w:rsidRPr="00D23288" w:rsidRDefault="00FF7C90" w:rsidP="001A30F0">
            <w:pPr>
              <w:pStyle w:val="--2"/>
              <w:rPr>
                <w:szCs w:val="16"/>
              </w:rPr>
            </w:pPr>
          </w:p>
        </w:tc>
      </w:tr>
      <w:tr w:rsidR="00FF7C90" w:rsidRPr="00D23288" w14:paraId="62701B28" w14:textId="77777777" w:rsidTr="00D23288">
        <w:trPr>
          <w:trHeight w:val="20"/>
        </w:trPr>
        <w:tc>
          <w:tcPr>
            <w:tcW w:w="1968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6373E09" w14:textId="083181BF" w:rsidR="00FF7C90" w:rsidRPr="00D23288" w:rsidRDefault="001E3BD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мусорные корзины </w:t>
            </w:r>
          </w:p>
        </w:tc>
        <w:tc>
          <w:tcPr>
            <w:tcW w:w="2277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227BEFB" w14:textId="71B91589" w:rsidR="00FF7C90" w:rsidRPr="00D23288" w:rsidRDefault="001E3BD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01511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контейнеры для отходов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053A628" w14:textId="2FAE05F8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7419F98F" w14:textId="1350E020" w:rsidR="00FF7C90" w:rsidRPr="00D23288" w:rsidRDefault="001E3BD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31739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тележки подкатные</w:t>
            </w:r>
          </w:p>
        </w:tc>
        <w:tc>
          <w:tcPr>
            <w:tcW w:w="577" w:type="dxa"/>
          </w:tcPr>
          <w:p w14:paraId="2387E98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301675D9" w14:textId="5A3A279E" w:rsidR="00FF7C90" w:rsidRPr="00D23288" w:rsidRDefault="001E3BD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машина для резки конд. изделий</w:t>
            </w:r>
          </w:p>
        </w:tc>
        <w:tc>
          <w:tcPr>
            <w:tcW w:w="573" w:type="dxa"/>
          </w:tcPr>
          <w:p w14:paraId="68B3DA3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6C6C499" w14:textId="77777777" w:rsidR="00FF7C90" w:rsidRPr="00D23288" w:rsidRDefault="001E3BD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2270F4E8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6EFCE31" w14:textId="77777777" w:rsidTr="00D23288">
        <w:trPr>
          <w:trHeight w:val="20"/>
        </w:trPr>
        <w:tc>
          <w:tcPr>
            <w:tcW w:w="8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1CEB430" w14:textId="53DCF573" w:rsidR="00FF7C90" w:rsidRPr="00D23288" w:rsidRDefault="001E3BD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трапы </w:t>
            </w:r>
          </w:p>
        </w:tc>
        <w:tc>
          <w:tcPr>
            <w:tcW w:w="1269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66860DA" w14:textId="3292E5CB" w:rsidR="00FF7C90" w:rsidRPr="00D23288" w:rsidRDefault="001E3BD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стоки</w:t>
            </w:r>
          </w:p>
        </w:tc>
        <w:tc>
          <w:tcPr>
            <w:tcW w:w="2124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75B11F9" w14:textId="6780812F" w:rsidR="00FF7C90" w:rsidRPr="00D23288" w:rsidRDefault="001E3BD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резиновые коврики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1E34311" w14:textId="5C5C98B4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3690D4C5" w14:textId="094558B3" w:rsidR="00FF7C90" w:rsidRPr="00D23288" w:rsidRDefault="001E3BD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49517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оборотная тара</w:t>
            </w:r>
          </w:p>
        </w:tc>
        <w:tc>
          <w:tcPr>
            <w:tcW w:w="577" w:type="dxa"/>
          </w:tcPr>
          <w:p w14:paraId="6D3F6234" w14:textId="5A6EE9F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33A76086" w14:textId="19C74A11" w:rsidR="00FF7C90" w:rsidRPr="00D23288" w:rsidRDefault="001E3BD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ультразвуковые нарезки</w:t>
            </w:r>
          </w:p>
        </w:tc>
        <w:tc>
          <w:tcPr>
            <w:tcW w:w="573" w:type="dxa"/>
          </w:tcPr>
          <w:p w14:paraId="372EC36E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80C2922" w14:textId="77777777" w:rsidR="00FF7C90" w:rsidRPr="00D23288" w:rsidRDefault="001E3BD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2592AC7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1D779DAE" w14:textId="77777777" w:rsidTr="00D23288">
        <w:trPr>
          <w:trHeight w:val="20"/>
        </w:trPr>
        <w:tc>
          <w:tcPr>
            <w:tcW w:w="2391" w:type="dxa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8C5E9AB" w14:textId="01C0BF7C" w:rsidR="00FF7C90" w:rsidRPr="00D23288" w:rsidRDefault="001E3BD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гидравлические тележки</w:t>
            </w:r>
          </w:p>
        </w:tc>
        <w:tc>
          <w:tcPr>
            <w:tcW w:w="185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B47CBF7" w14:textId="4804F870" w:rsidR="00FF7C90" w:rsidRPr="00D23288" w:rsidRDefault="001E3BD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погрузчики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BA223FC" w14:textId="24F377C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364B2C60" w14:textId="76AD5956" w:rsidR="00FF7C90" w:rsidRPr="00D23288" w:rsidRDefault="001E3BD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изотермические контейнеры (bigbox)</w:t>
            </w:r>
          </w:p>
        </w:tc>
        <w:tc>
          <w:tcPr>
            <w:tcW w:w="577" w:type="dxa"/>
          </w:tcPr>
          <w:p w14:paraId="7CF230B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724303FD" w14:textId="49E5412A" w:rsidR="00FF7C90" w:rsidRPr="00D23288" w:rsidRDefault="001E3BD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водяные бани</w:t>
            </w:r>
          </w:p>
        </w:tc>
        <w:tc>
          <w:tcPr>
            <w:tcW w:w="573" w:type="dxa"/>
          </w:tcPr>
          <w:p w14:paraId="0FFCED5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529A96C" w14:textId="77777777" w:rsidR="00FF7C90" w:rsidRPr="00D23288" w:rsidRDefault="001E3BD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5A55826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38844B3F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0E8D8E8" w14:textId="19C76087" w:rsidR="00FF7C90" w:rsidRPr="00D23288" w:rsidRDefault="001E3BD8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штабелёры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D5F4B4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5E196E9D" w14:textId="58DC7832" w:rsidR="00FF7C90" w:rsidRPr="00D23288" w:rsidRDefault="001E3BD8" w:rsidP="00FF7C9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rFonts w:eastAsia="Times New Roman"/>
                <w:szCs w:val="16"/>
              </w:rPr>
              <w:t>расстоечные термочехлы</w:t>
            </w:r>
          </w:p>
        </w:tc>
        <w:tc>
          <w:tcPr>
            <w:tcW w:w="577" w:type="dxa"/>
          </w:tcPr>
          <w:p w14:paraId="10B552F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3D27C6" w14:textId="0ED33B7F" w:rsidR="00FF7C90" w:rsidRPr="00D23288" w:rsidRDefault="001E3BD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минифилы (дозаторы крема)</w:t>
            </w:r>
          </w:p>
        </w:tc>
        <w:tc>
          <w:tcPr>
            <w:tcW w:w="573" w:type="dxa"/>
          </w:tcPr>
          <w:p w14:paraId="202BA070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4B6A36E" w14:textId="77777777" w:rsidR="00FF7C90" w:rsidRPr="00D23288" w:rsidRDefault="001E3BD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2DA89C6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1628437A" w14:textId="77777777" w:rsidTr="00D23288">
        <w:trPr>
          <w:trHeight w:val="20"/>
        </w:trPr>
        <w:tc>
          <w:tcPr>
            <w:tcW w:w="2121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6477C17" w14:textId="6BAA0C66" w:rsidR="00FF7C90" w:rsidRPr="00D23288" w:rsidRDefault="001E3BD8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пластиковые паллеты </w:t>
            </w:r>
          </w:p>
        </w:tc>
        <w:tc>
          <w:tcPr>
            <w:tcW w:w="2124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474ED25" w14:textId="2CBE1BBB" w:rsidR="00FF7C90" w:rsidRPr="00D23288" w:rsidRDefault="001E3BD8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704DC8" w14:textId="61F80F6F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5264B9D0" w14:textId="08B1A259" w:rsidR="00FF7C90" w:rsidRPr="00D23288" w:rsidRDefault="001E3BD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отсадочные мешки</w:t>
            </w:r>
          </w:p>
        </w:tc>
        <w:tc>
          <w:tcPr>
            <w:tcW w:w="577" w:type="dxa"/>
          </w:tcPr>
          <w:p w14:paraId="7D3937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0C7865" w14:textId="48A18604" w:rsidR="00FF7C90" w:rsidRPr="00D23288" w:rsidRDefault="001E3BD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шприц-дозатор начинки</w:t>
            </w:r>
          </w:p>
        </w:tc>
        <w:tc>
          <w:tcPr>
            <w:tcW w:w="573" w:type="dxa"/>
          </w:tcPr>
          <w:p w14:paraId="54737D4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D9ADF2B" w14:textId="77777777" w:rsidR="00FF7C90" w:rsidRPr="00D23288" w:rsidRDefault="001E3BD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6970598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620F2682" w14:textId="77777777" w:rsidTr="00D23288">
        <w:trPr>
          <w:trHeight w:val="20"/>
        </w:trPr>
        <w:tc>
          <w:tcPr>
            <w:tcW w:w="2121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1B15D37" w14:textId="1CBF2190" w:rsidR="00FF7C90" w:rsidRPr="00D23288" w:rsidRDefault="001E3BD8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держатели для ножей </w:t>
            </w:r>
          </w:p>
        </w:tc>
        <w:tc>
          <w:tcPr>
            <w:tcW w:w="2124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DEFD433" w14:textId="276FD4B6" w:rsidR="00FF7C90" w:rsidRPr="00D23288" w:rsidRDefault="001E3BD8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0476436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держатели для досок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C51BBCE" w14:textId="6B2B79E2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FE6C5C5" w14:textId="38AF6FA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733DEB88" w14:textId="2DA7D91C" w:rsidR="00FF7C90" w:rsidRPr="00D23288" w:rsidRDefault="001E3BD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распылители для желе и сиропов</w:t>
            </w:r>
          </w:p>
        </w:tc>
        <w:tc>
          <w:tcPr>
            <w:tcW w:w="573" w:type="dxa"/>
          </w:tcPr>
          <w:p w14:paraId="2981BFD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1AA33B6" w14:textId="77777777" w:rsidR="00FF7C90" w:rsidRPr="00D23288" w:rsidRDefault="001E3BD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298EB0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71FEADC" w14:textId="77777777" w:rsidTr="00D23288">
        <w:trPr>
          <w:trHeight w:val="20"/>
        </w:trPr>
        <w:tc>
          <w:tcPr>
            <w:tcW w:w="8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453891" w14:textId="5A5A4242" w:rsidR="00FF7C90" w:rsidRPr="00D23288" w:rsidRDefault="001E3BD8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часы </w:t>
            </w:r>
          </w:p>
        </w:tc>
        <w:tc>
          <w:tcPr>
            <w:tcW w:w="3393" w:type="dxa"/>
            <w:gridSpan w:val="1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20FC33" w14:textId="28087114" w:rsidR="00FF7C90" w:rsidRPr="00D23288" w:rsidRDefault="001E3BD8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вентиляторы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C980FBB" w14:textId="217211C8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929" w:type="dxa"/>
            <w:tcBorders>
              <w:left w:val="single" w:sz="18" w:space="0" w:color="auto"/>
            </w:tcBorders>
          </w:tcPr>
          <w:p w14:paraId="49962068" w14:textId="28DAF07C" w:rsidR="00FF7C90" w:rsidRPr="00D23288" w:rsidRDefault="001E3BD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907193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мопы </w:t>
            </w:r>
          </w:p>
        </w:tc>
        <w:tc>
          <w:tcPr>
            <w:tcW w:w="932" w:type="dxa"/>
            <w:gridSpan w:val="3"/>
            <w:tcMar>
              <w:left w:w="0" w:type="dxa"/>
            </w:tcMar>
          </w:tcPr>
          <w:p w14:paraId="1F661265" w14:textId="7499328F" w:rsidR="00FF7C90" w:rsidRPr="00D23288" w:rsidRDefault="001E3BD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344543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ветошь</w:t>
            </w:r>
          </w:p>
        </w:tc>
        <w:tc>
          <w:tcPr>
            <w:tcW w:w="931" w:type="dxa"/>
            <w:gridSpan w:val="3"/>
          </w:tcPr>
          <w:p w14:paraId="29DC73A6" w14:textId="71364315" w:rsidR="00FF7C90" w:rsidRPr="00D23288" w:rsidRDefault="001E3BD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03613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щётки</w:t>
            </w:r>
          </w:p>
        </w:tc>
        <w:tc>
          <w:tcPr>
            <w:tcW w:w="934" w:type="dxa"/>
            <w:gridSpan w:val="2"/>
          </w:tcPr>
          <w:p w14:paraId="55743014" w14:textId="61FA3985" w:rsidR="00FF7C90" w:rsidRPr="00D23288" w:rsidRDefault="001E3BD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69693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сгоны</w:t>
            </w:r>
          </w:p>
        </w:tc>
        <w:tc>
          <w:tcPr>
            <w:tcW w:w="577" w:type="dxa"/>
            <w:shd w:val="clear" w:color="auto" w:fill="BFBFBF" w:themeFill="background1" w:themeFillShade="BF"/>
          </w:tcPr>
          <w:p w14:paraId="00A058EC" w14:textId="24185B52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27FFD00" w14:textId="31EC96D0" w:rsidR="00FF7C90" w:rsidRPr="00D23288" w:rsidRDefault="001E3BD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просеиватели: </w:t>
            </w:r>
            <w:sdt>
              <w:sdtPr>
                <w:rPr>
                  <w:szCs w:val="16"/>
                </w:rPr>
                <w:id w:val="-1433545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сахар</w:t>
            </w:r>
          </w:p>
        </w:tc>
        <w:tc>
          <w:tcPr>
            <w:tcW w:w="573" w:type="dxa"/>
          </w:tcPr>
          <w:p w14:paraId="2319A35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9D4599" w14:textId="77777777" w:rsidR="00FF7C90" w:rsidRPr="00D23288" w:rsidRDefault="001E3BD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1183C4C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3A1531BF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81A15E" w14:textId="3E59620E" w:rsidR="00FF7C90" w:rsidRPr="00D23288" w:rsidRDefault="001E3BD8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5573971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держатели для инвентаря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E18987B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929" w:type="dxa"/>
            <w:tcBorders>
              <w:left w:val="single" w:sz="18" w:space="0" w:color="auto"/>
            </w:tcBorders>
          </w:tcPr>
          <w:p w14:paraId="277AA38C" w14:textId="72545AEB" w:rsidR="00FF7C90" w:rsidRPr="00D23288" w:rsidRDefault="001E3BD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76356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ведра</w:t>
            </w:r>
          </w:p>
        </w:tc>
        <w:tc>
          <w:tcPr>
            <w:tcW w:w="1955" w:type="dxa"/>
            <w:gridSpan w:val="7"/>
            <w:tcMar>
              <w:left w:w="0" w:type="dxa"/>
              <w:right w:w="0" w:type="dxa"/>
            </w:tcMar>
          </w:tcPr>
          <w:p w14:paraId="1F1B0B46" w14:textId="18864C93" w:rsidR="00FF7C90" w:rsidRPr="00D23288" w:rsidRDefault="001E3BD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402238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тележки уборочные</w:t>
            </w:r>
          </w:p>
        </w:tc>
        <w:tc>
          <w:tcPr>
            <w:tcW w:w="842" w:type="dxa"/>
            <w:tcMar>
              <w:left w:w="0" w:type="dxa"/>
              <w:right w:w="0" w:type="dxa"/>
            </w:tcMar>
          </w:tcPr>
          <w:p w14:paraId="109E9C8D" w14:textId="489FEC9E" w:rsidR="00FF7C90" w:rsidRPr="00D23288" w:rsidRDefault="001E3BD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945095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АВД</w:t>
            </w:r>
          </w:p>
        </w:tc>
        <w:tc>
          <w:tcPr>
            <w:tcW w:w="577" w:type="dxa"/>
          </w:tcPr>
          <w:p w14:paraId="2FE8760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center"/>
          </w:tcPr>
          <w:p w14:paraId="44A69381" w14:textId="22B48563" w:rsidR="00FF7C90" w:rsidRPr="00D23288" w:rsidRDefault="001E3BD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солодоварки </w:t>
            </w:r>
          </w:p>
        </w:tc>
        <w:tc>
          <w:tcPr>
            <w:tcW w:w="1770" w:type="dxa"/>
            <w:vAlign w:val="center"/>
          </w:tcPr>
          <w:p w14:paraId="0405F711" w14:textId="04286468" w:rsidR="00FF7C90" w:rsidRPr="00D23288" w:rsidRDefault="001E3BD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ферментаторы</w:t>
            </w:r>
          </w:p>
        </w:tc>
        <w:tc>
          <w:tcPr>
            <w:tcW w:w="573" w:type="dxa"/>
          </w:tcPr>
          <w:p w14:paraId="73E403F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650875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0D781A4F" w14:textId="77777777" w:rsidR="00FF7C90" w:rsidRPr="00D23288" w:rsidRDefault="00FF7C90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5395EF9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77F24A2A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224793" w14:textId="38E99C90" w:rsidR="00FF7C90" w:rsidRPr="00D23288" w:rsidRDefault="001E3BD8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804748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ёлки для колец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020AE69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198" w:type="dxa"/>
            <w:gridSpan w:val="5"/>
            <w:tcBorders>
              <w:left w:val="single" w:sz="18" w:space="0" w:color="auto"/>
            </w:tcBorders>
          </w:tcPr>
          <w:p w14:paraId="06716965" w14:textId="78B03D9C" w:rsidR="00FF7C90" w:rsidRPr="00D23288" w:rsidRDefault="001E3BD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044114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поломоечная машина</w:t>
            </w:r>
          </w:p>
        </w:tc>
        <w:tc>
          <w:tcPr>
            <w:tcW w:w="1528" w:type="dxa"/>
            <w:gridSpan w:val="4"/>
          </w:tcPr>
          <w:p w14:paraId="30CFF472" w14:textId="53D77067" w:rsidR="00FF7C90" w:rsidRPr="00D23288" w:rsidRDefault="001E3BD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0108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пылесосы</w:t>
            </w:r>
          </w:p>
        </w:tc>
        <w:tc>
          <w:tcPr>
            <w:tcW w:w="577" w:type="dxa"/>
          </w:tcPr>
          <w:p w14:paraId="34E18E7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C22FE90" w14:textId="4B5C32FB" w:rsidR="00FF7C90" w:rsidRPr="00D23288" w:rsidRDefault="001E3BD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522898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рентгеновские системы контроля</w:t>
            </w:r>
          </w:p>
        </w:tc>
        <w:tc>
          <w:tcPr>
            <w:tcW w:w="573" w:type="dxa"/>
          </w:tcPr>
          <w:p w14:paraId="758CAEE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243764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311ED6E5" w14:textId="77777777" w:rsidR="00FF7C90" w:rsidRPr="00D23288" w:rsidRDefault="00FF7C90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0726D62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9D6A624" w14:textId="77777777" w:rsidTr="00D23288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25142FB6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7D89A51C" w14:textId="73978485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24901EE1" w14:textId="05853E69" w:rsidR="00FF7C90" w:rsidRPr="00D23288" w:rsidRDefault="001E3BD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вакуумные роторные шприцы</w:t>
            </w:r>
          </w:p>
        </w:tc>
        <w:tc>
          <w:tcPr>
            <w:tcW w:w="573" w:type="dxa"/>
          </w:tcPr>
          <w:p w14:paraId="47FD736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468790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614041AE" w14:textId="77777777" w:rsidR="00FF7C90" w:rsidRPr="00D23288" w:rsidRDefault="00FF7C90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79248A3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2BF40DFA" w14:textId="77777777" w:rsidTr="00D23288">
        <w:trPr>
          <w:trHeight w:val="20"/>
        </w:trPr>
        <w:tc>
          <w:tcPr>
            <w:tcW w:w="126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108" w:type="dxa"/>
              <w:right w:w="0" w:type="dxa"/>
            </w:tcMar>
          </w:tcPr>
          <w:p w14:paraId="0AB05DDE" w14:textId="1AE2857C" w:rsidR="00FF7C90" w:rsidRPr="00D23288" w:rsidRDefault="001E3BD8" w:rsidP="00FF7C9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раковина</w:t>
            </w:r>
          </w:p>
        </w:tc>
        <w:tc>
          <w:tcPr>
            <w:tcW w:w="1129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6F81E990" w14:textId="308C5513" w:rsidR="00FF7C90" w:rsidRPr="00D23288" w:rsidRDefault="001E3BD8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смеситель</w:t>
            </w:r>
          </w:p>
        </w:tc>
        <w:tc>
          <w:tcPr>
            <w:tcW w:w="865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3DB4A8D7" w14:textId="639866FA" w:rsidR="00FF7C90" w:rsidRPr="00D23288" w:rsidRDefault="001E3BD8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унитаз</w:t>
            </w:r>
          </w:p>
        </w:tc>
        <w:tc>
          <w:tcPr>
            <w:tcW w:w="98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15EC0B29" w14:textId="45AD7AC5" w:rsidR="00FF7C90" w:rsidRPr="00D23288" w:rsidRDefault="001E3BD8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писсуар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B0DB643" w14:textId="16DF772F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</w:tcPr>
          <w:p w14:paraId="4815ED0D" w14:textId="6FC268EE" w:rsidR="00FF7C90" w:rsidRPr="00D23288" w:rsidRDefault="001E3BD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туннельная</w:t>
            </w:r>
          </w:p>
        </w:tc>
        <w:tc>
          <w:tcPr>
            <w:tcW w:w="3540" w:type="dxa"/>
            <w:gridSpan w:val="6"/>
            <w:vAlign w:val="bottom"/>
          </w:tcPr>
          <w:p w14:paraId="0C33D4DB" w14:textId="20ECA23E" w:rsidR="00FF7C90" w:rsidRPr="00D23288" w:rsidRDefault="001E3BD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дозатор для геля (пульверизатор)</w:t>
            </w:r>
          </w:p>
        </w:tc>
        <w:tc>
          <w:tcPr>
            <w:tcW w:w="573" w:type="dxa"/>
          </w:tcPr>
          <w:p w14:paraId="3B7993D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593985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4228DD52" w14:textId="77777777" w:rsidR="00FF7C90" w:rsidRPr="00D23288" w:rsidRDefault="00FF7C90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34BF5A3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2C3191" w:rsidRPr="00D23288" w14:paraId="1E84245D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CC8F32E" w14:textId="6721A1AC" w:rsidR="002C3191" w:rsidRPr="00D23288" w:rsidRDefault="001E3BD8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436725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2C3191" w:rsidRPr="00D23288">
              <w:rPr>
                <w:szCs w:val="16"/>
              </w:rPr>
              <w:t xml:space="preserve"> душевая кабина 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5862F69" w14:textId="147C9674" w:rsidR="002C3191" w:rsidRPr="00D23288" w:rsidRDefault="001E3BD8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550283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2C3191" w:rsidRPr="00D23288">
              <w:rPr>
                <w:szCs w:val="16"/>
              </w:rPr>
              <w:t xml:space="preserve"> душевые секции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42610DD" w14:textId="1B56A1B4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5361D05E" w14:textId="1361D6BF" w:rsidR="002C3191" w:rsidRPr="00D23288" w:rsidRDefault="001E3BD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36910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2C3191" w:rsidRPr="00D23288">
              <w:rPr>
                <w:szCs w:val="16"/>
              </w:rPr>
              <w:t>таромоечная машина</w:t>
            </w:r>
          </w:p>
        </w:tc>
        <w:tc>
          <w:tcPr>
            <w:tcW w:w="577" w:type="dxa"/>
          </w:tcPr>
          <w:p w14:paraId="6A837712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4191CE12" w14:textId="219EE41D" w:rsidR="002C3191" w:rsidRPr="00D23288" w:rsidRDefault="001E3BD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2C3191" w:rsidRPr="00D23288">
              <w:rPr>
                <w:szCs w:val="16"/>
              </w:rPr>
              <w:t>овощерезки</w:t>
            </w:r>
          </w:p>
        </w:tc>
        <w:tc>
          <w:tcPr>
            <w:tcW w:w="1770" w:type="dxa"/>
            <w:vAlign w:val="bottom"/>
          </w:tcPr>
          <w:p w14:paraId="507BCDF9" w14:textId="4A3AEC52" w:rsidR="002C3191" w:rsidRPr="00D23288" w:rsidRDefault="001E3BD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2C3191" w:rsidRPr="00D23288">
              <w:rPr>
                <w:szCs w:val="16"/>
              </w:rPr>
              <w:t>овощечистки</w:t>
            </w:r>
          </w:p>
        </w:tc>
        <w:tc>
          <w:tcPr>
            <w:tcW w:w="573" w:type="dxa"/>
          </w:tcPr>
          <w:p w14:paraId="38999A88" w14:textId="14D7A0F4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822478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77CA1B69" w14:textId="77777777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1F8A7A57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2C3191" w:rsidRPr="00D23288" w14:paraId="5CEB0B3E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E73C592" w14:textId="22143495" w:rsidR="002C3191" w:rsidRPr="00D23288" w:rsidRDefault="001E3BD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03501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2C3191" w:rsidRPr="00D23288">
              <w:rPr>
                <w:szCs w:val="16"/>
              </w:rPr>
              <w:t xml:space="preserve"> технологическая мойка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A6F5E4F" w14:textId="77777777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-10791312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726" w:type="dxa"/>
                <w:gridSpan w:val="9"/>
                <w:tcBorders>
                  <w:left w:val="single" w:sz="18" w:space="0" w:color="auto"/>
                </w:tcBorders>
              </w:tcPr>
              <w:p w14:paraId="2D81E899" w14:textId="1FCA82AD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77" w:type="dxa"/>
          </w:tcPr>
          <w:p w14:paraId="6BC4FEA3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385325A0" w14:textId="2743F11A" w:rsidR="002C3191" w:rsidRPr="00D23288" w:rsidRDefault="001E3BD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2C3191" w:rsidRPr="00D23288">
              <w:rPr>
                <w:szCs w:val="16"/>
              </w:rPr>
              <w:t>измельчители</w:t>
            </w:r>
          </w:p>
        </w:tc>
        <w:tc>
          <w:tcPr>
            <w:tcW w:w="1770" w:type="dxa"/>
            <w:vAlign w:val="bottom"/>
          </w:tcPr>
          <w:p w14:paraId="7F6990DF" w14:textId="092929FC" w:rsidR="002C3191" w:rsidRPr="00D23288" w:rsidRDefault="001E3BD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2C3191" w:rsidRPr="00D23288">
              <w:rPr>
                <w:szCs w:val="16"/>
              </w:rPr>
              <w:t>слайсера</w:t>
            </w:r>
          </w:p>
        </w:tc>
        <w:tc>
          <w:tcPr>
            <w:tcW w:w="573" w:type="dxa"/>
          </w:tcPr>
          <w:p w14:paraId="0FE7BD51" w14:textId="61765CEB" w:rsidR="002C3191" w:rsidRPr="00D23288" w:rsidRDefault="00A76BFD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797270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48567B1B" w14:textId="77777777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38BD9ADE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471E7273" w14:textId="77777777" w:rsidTr="00D23288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401B2623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Санитарный пост</w:t>
            </w: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6C92D3A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57CF47D9" w14:textId="356B251F" w:rsidR="00FF7C90" w:rsidRPr="00D23288" w:rsidRDefault="001E3BD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протирочные машины</w:t>
            </w:r>
          </w:p>
        </w:tc>
        <w:tc>
          <w:tcPr>
            <w:tcW w:w="573" w:type="dxa"/>
          </w:tcPr>
          <w:p w14:paraId="46042C1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689115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291B7905" w14:textId="77777777" w:rsidR="00FF7C90" w:rsidRPr="00D23288" w:rsidRDefault="00FF7C90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1DFE7D6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627E7D60" w14:textId="77777777" w:rsidTr="00D23288">
        <w:trPr>
          <w:trHeight w:val="20"/>
        </w:trPr>
        <w:tc>
          <w:tcPr>
            <w:tcW w:w="1686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61973ED" w14:textId="25198919" w:rsidR="00FF7C90" w:rsidRPr="00D23288" w:rsidRDefault="001E3BD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санитарный пост </w:t>
            </w:r>
          </w:p>
        </w:tc>
        <w:tc>
          <w:tcPr>
            <w:tcW w:w="2559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2ED6DC0D" w14:textId="0DD34C1E" w:rsidR="00FF7C90" w:rsidRPr="00D23288" w:rsidRDefault="001E3BD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корзины/диспенсеры для СИЗ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981363F" w14:textId="1ED6BB29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7D0ADF22" w14:textId="288A7C8B" w:rsidR="00FF7C90" w:rsidRPr="00D23288" w:rsidRDefault="001E3BD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48364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камеры </w:t>
            </w:r>
            <w:sdt>
              <w:sdtPr>
                <w:rPr>
                  <w:szCs w:val="16"/>
                </w:rPr>
                <w:id w:val="-17609030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245497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796756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шок. замор.</w:t>
            </w:r>
          </w:p>
        </w:tc>
        <w:tc>
          <w:tcPr>
            <w:tcW w:w="577" w:type="dxa"/>
          </w:tcPr>
          <w:p w14:paraId="251F09C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32C7A70F" w14:textId="2BD453DE" w:rsidR="00FF7C90" w:rsidRPr="00D23288" w:rsidRDefault="001E3BD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картофелечистки</w:t>
            </w:r>
          </w:p>
        </w:tc>
        <w:tc>
          <w:tcPr>
            <w:tcW w:w="573" w:type="dxa"/>
          </w:tcPr>
          <w:p w14:paraId="3060BD0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1524135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0A40491A" w14:textId="77777777" w:rsidR="00FF7C90" w:rsidRPr="00D23288" w:rsidRDefault="00FF7C90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5F412D94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A76BFD" w:rsidRPr="00D23288" w14:paraId="2511A8CF" w14:textId="77777777" w:rsidTr="002D6810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108" w:type="dxa"/>
              <w:right w:w="108" w:type="dxa"/>
            </w:tcMar>
          </w:tcPr>
          <w:p w14:paraId="75BADFD2" w14:textId="181302C1" w:rsidR="00A76BFD" w:rsidRPr="00D23288" w:rsidRDefault="001E3BD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диспенсер/держатель для полотенец 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108" w:type="dxa"/>
              <w:right w:w="108" w:type="dxa"/>
            </w:tcMar>
          </w:tcPr>
          <w:p w14:paraId="7CA4AB96" w14:textId="233CFCCC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  <w:tcMar>
              <w:left w:w="108" w:type="dxa"/>
              <w:right w:w="108" w:type="dxa"/>
            </w:tcMar>
          </w:tcPr>
          <w:p w14:paraId="5457847D" w14:textId="0A1B61D1" w:rsidR="00A76BFD" w:rsidRPr="00D23288" w:rsidRDefault="001E3BD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28483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морозильный ларь</w:t>
            </w:r>
          </w:p>
        </w:tc>
        <w:tc>
          <w:tcPr>
            <w:tcW w:w="577" w:type="dxa"/>
            <w:tcMar>
              <w:left w:w="108" w:type="dxa"/>
              <w:right w:w="108" w:type="dxa"/>
            </w:tcMar>
          </w:tcPr>
          <w:p w14:paraId="3C8297F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Mar>
              <w:left w:w="108" w:type="dxa"/>
              <w:right w:w="108" w:type="dxa"/>
            </w:tcMar>
          </w:tcPr>
          <w:p w14:paraId="790B9492" w14:textId="6676D5F3" w:rsidR="00A76BFD" w:rsidRPr="00D23288" w:rsidRDefault="001E3BD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35480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депозитор волюметрический</w:t>
            </w:r>
          </w:p>
        </w:tc>
        <w:tc>
          <w:tcPr>
            <w:tcW w:w="573" w:type="dxa"/>
            <w:tcMar>
              <w:left w:w="108" w:type="dxa"/>
              <w:right w:w="108" w:type="dxa"/>
            </w:tcMar>
          </w:tcPr>
          <w:p w14:paraId="4C4FA2B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1365017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Mar>
                  <w:left w:w="108" w:type="dxa"/>
                  <w:right w:w="108" w:type="dxa"/>
                </w:tcMar>
                <w:vAlign w:val="center"/>
              </w:tcPr>
              <w:p w14:paraId="262151AB" w14:textId="77777777" w:rsidR="00A76BFD" w:rsidRPr="00D23288" w:rsidRDefault="00A76BFD" w:rsidP="00A76BFD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  <w:tcMar>
              <w:left w:w="108" w:type="dxa"/>
              <w:right w:w="108" w:type="dxa"/>
            </w:tcMar>
          </w:tcPr>
          <w:p w14:paraId="6746E02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12C2E42E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185DDF9" w14:textId="179B60FE" w:rsidR="00A76BFD" w:rsidRPr="00D23288" w:rsidRDefault="001E3BD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7A16BF3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  <w:tcBorders>
              <w:left w:val="single" w:sz="18" w:space="0" w:color="auto"/>
            </w:tcBorders>
          </w:tcPr>
          <w:p w14:paraId="06B748F5" w14:textId="09DCE51C" w:rsidR="00A76BFD" w:rsidRPr="00D23288" w:rsidRDefault="001E3BD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61447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холод. столы</w:t>
            </w:r>
          </w:p>
        </w:tc>
        <w:tc>
          <w:tcPr>
            <w:tcW w:w="2117" w:type="dxa"/>
            <w:gridSpan w:val="6"/>
          </w:tcPr>
          <w:p w14:paraId="0CB5E659" w14:textId="1678DD01" w:rsidR="00A76BFD" w:rsidRPr="00D23288" w:rsidRDefault="001E3BD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381819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холод. шкафы</w:t>
            </w:r>
          </w:p>
        </w:tc>
        <w:tc>
          <w:tcPr>
            <w:tcW w:w="577" w:type="dxa"/>
          </w:tcPr>
          <w:p w14:paraId="4076A643" w14:textId="22FADB25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22D52837" w14:textId="67E1E772" w:rsidR="00A76BFD" w:rsidRPr="00D23288" w:rsidRDefault="001E3BD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металлодетектор</w:t>
            </w:r>
          </w:p>
        </w:tc>
        <w:tc>
          <w:tcPr>
            <w:tcW w:w="573" w:type="dxa"/>
            <w:vAlign w:val="bottom"/>
          </w:tcPr>
          <w:p w14:paraId="66749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-2088759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bottom"/>
              </w:tcPr>
              <w:p w14:paraId="2101E589" w14:textId="77777777" w:rsidR="00A76BFD" w:rsidRPr="00D23288" w:rsidRDefault="00A76BFD" w:rsidP="00A76BFD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  <w:vAlign w:val="bottom"/>
          </w:tcPr>
          <w:p w14:paraId="60CF7B8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E0B19AC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9B86F08" w14:textId="64484FF9" w:rsidR="00A76BFD" w:rsidRPr="00D23288" w:rsidRDefault="001E3BD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сушилка для рук 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96D503A" w14:textId="003EABEC" w:rsidR="00A76BFD" w:rsidRPr="00D23288" w:rsidRDefault="001E3BD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модульный санпропускник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3887A33" w14:textId="2D1428C8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75C4A667" w14:textId="1F354216" w:rsidR="00A76BFD" w:rsidRPr="00D23288" w:rsidRDefault="001E3BD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534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ледогенератор </w:t>
            </w:r>
          </w:p>
        </w:tc>
        <w:tc>
          <w:tcPr>
            <w:tcW w:w="577" w:type="dxa"/>
          </w:tcPr>
          <w:p w14:paraId="1430C03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shd w:val="clear" w:color="auto" w:fill="BFBFBF" w:themeFill="background1" w:themeFillShade="BF"/>
            <w:vAlign w:val="bottom"/>
          </w:tcPr>
          <w:p w14:paraId="2D4BEA0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Дополнительная информация:</w:t>
            </w:r>
          </w:p>
        </w:tc>
        <w:tc>
          <w:tcPr>
            <w:tcW w:w="573" w:type="dxa"/>
            <w:shd w:val="clear" w:color="auto" w:fill="BFBFBF" w:themeFill="background1" w:themeFillShade="BF"/>
          </w:tcPr>
          <w:p w14:paraId="545F0BA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shd w:val="clear" w:color="auto" w:fill="BFBFBF" w:themeFill="background1" w:themeFillShade="BF"/>
            <w:vAlign w:val="center"/>
          </w:tcPr>
          <w:p w14:paraId="5D4DF2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  <w:shd w:val="clear" w:color="auto" w:fill="BFBFBF" w:themeFill="background1" w:themeFillShade="BF"/>
          </w:tcPr>
          <w:p w14:paraId="126028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31BFFBC" w14:textId="77777777" w:rsidTr="00D23288">
        <w:trPr>
          <w:trHeight w:val="20"/>
        </w:trPr>
        <w:tc>
          <w:tcPr>
            <w:tcW w:w="2320" w:type="dxa"/>
            <w:gridSpan w:val="1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E487FE" w14:textId="2EA5A840" w:rsidR="00A76BFD" w:rsidRPr="00D23288" w:rsidRDefault="001E3BD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39615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1925" w:type="dxa"/>
            <w:gridSpan w:val="6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BCC6409" w14:textId="26FD6AE1" w:rsidR="00A76BFD" w:rsidRPr="00D23288" w:rsidRDefault="001E3BD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 для т/б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C41F112" w14:textId="6D5F4AF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58C9F230" w14:textId="77777777" w:rsidR="00A76BFD" w:rsidRPr="00D23288" w:rsidRDefault="00A76BFD" w:rsidP="00A76BFD">
            <w:pPr>
              <w:pStyle w:val="--2"/>
              <w:rPr>
                <w:szCs w:val="16"/>
                <w:lang w:val="en-US"/>
              </w:rPr>
            </w:pPr>
            <w:r w:rsidRPr="00D23288">
              <w:rPr>
                <w:rStyle w:val="ac"/>
                <w:szCs w:val="16"/>
              </w:rPr>
              <w:t xml:space="preserve">Дозирующее оборудование </w:t>
            </w:r>
            <w:r w:rsidRPr="00D23288">
              <w:rPr>
                <w:rStyle w:val="ac"/>
                <w:szCs w:val="16"/>
                <w:lang w:val="en-US"/>
              </w:rPr>
              <w:t>Protwin</w:t>
            </w:r>
          </w:p>
        </w:tc>
        <w:tc>
          <w:tcPr>
            <w:tcW w:w="3540" w:type="dxa"/>
            <w:gridSpan w:val="6"/>
            <w:vAlign w:val="bottom"/>
          </w:tcPr>
          <w:p w14:paraId="565D138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BC3C2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FEA87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57910FE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C68E42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42EC1F1" w14:textId="092ADAA8" w:rsidR="00A76BFD" w:rsidRPr="00D23288" w:rsidRDefault="001E3BD8" w:rsidP="00A76BFD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бак для грязной одежды 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0D2EABA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1683D9E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ХИМИТЕК УНИВЕРСАЛ-ДЕЗ</w:t>
            </w:r>
          </w:p>
        </w:tc>
        <w:tc>
          <w:tcPr>
            <w:tcW w:w="577" w:type="dxa"/>
          </w:tcPr>
          <w:p w14:paraId="5B4B682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76E890D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53086F2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59DF5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7E6D00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53BFE62" w14:textId="77777777" w:rsidTr="00D23288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384C2FED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Мебель: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5DD7688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ХИМИТЕК ПОЛИДЕЗ</w:t>
            </w:r>
            <w:r w:rsidRPr="00D23288">
              <w:rPr>
                <w:rFonts w:cs="Arial"/>
                <w:szCs w:val="16"/>
                <w:vertAlign w:val="superscript"/>
              </w:rPr>
              <w:t>®</w:t>
            </w:r>
            <w:r w:rsidRPr="00D23288">
              <w:rPr>
                <w:szCs w:val="16"/>
              </w:rPr>
              <w:t>-СУПЕР</w:t>
            </w:r>
          </w:p>
        </w:tc>
        <w:tc>
          <w:tcPr>
            <w:tcW w:w="577" w:type="dxa"/>
          </w:tcPr>
          <w:p w14:paraId="2BD2875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69F158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600AD99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B49D94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B227DA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61DB1F83" w14:textId="77777777" w:rsidTr="00D23288">
        <w:trPr>
          <w:trHeight w:val="20"/>
        </w:trPr>
        <w:tc>
          <w:tcPr>
            <w:tcW w:w="112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right w:w="0" w:type="dxa"/>
            </w:tcMar>
          </w:tcPr>
          <w:p w14:paraId="199AD9C9" w14:textId="12411C55" w:rsidR="00A76BFD" w:rsidRPr="00D23288" w:rsidRDefault="001E3BD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11606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столы </w:t>
            </w:r>
          </w:p>
        </w:tc>
        <w:tc>
          <w:tcPr>
            <w:tcW w:w="845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6193BA61" w14:textId="07A2FFA0" w:rsidR="00A76BFD" w:rsidRPr="00D23288" w:rsidRDefault="001E3BD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194282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стулья</w:t>
            </w:r>
          </w:p>
        </w:tc>
        <w:tc>
          <w:tcPr>
            <w:tcW w:w="1088" w:type="dxa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67432F86" w14:textId="0230954A" w:rsidR="00A76BFD" w:rsidRPr="00D23288" w:rsidRDefault="001E3BD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полки</w:t>
            </w:r>
          </w:p>
        </w:tc>
        <w:tc>
          <w:tcPr>
            <w:tcW w:w="1189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1ED12BF7" w14:textId="3CA4714D" w:rsidR="00A76BFD" w:rsidRPr="00D23288" w:rsidRDefault="001E3BD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стеллажи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4A1A1F3" w14:textId="60A7C22D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27CECE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7" w:type="dxa"/>
          </w:tcPr>
          <w:p w14:paraId="43D036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5CE8A1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F93E51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7C7F28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CAF08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6096EA" w14:textId="77777777" w:rsidTr="00D23288">
        <w:trPr>
          <w:trHeight w:val="20"/>
        </w:trPr>
        <w:tc>
          <w:tcPr>
            <w:tcW w:w="98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2E54D668" w14:textId="01619053" w:rsidR="00A76BFD" w:rsidRPr="00D23288" w:rsidRDefault="001E3BD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шкафы </w:t>
            </w:r>
          </w:p>
        </w:tc>
        <w:tc>
          <w:tcPr>
            <w:tcW w:w="982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17179528" w14:textId="42680B00" w:rsidR="00A76BFD" w:rsidRPr="00D23288" w:rsidRDefault="001E3BD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900056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вешалки</w:t>
            </w:r>
          </w:p>
        </w:tc>
        <w:tc>
          <w:tcPr>
            <w:tcW w:w="1288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4BED338C" w14:textId="1A025D11" w:rsidR="00A76BFD" w:rsidRPr="00D23288" w:rsidRDefault="001E3BD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скамейки</w:t>
            </w:r>
          </w:p>
        </w:tc>
        <w:tc>
          <w:tcPr>
            <w:tcW w:w="98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05C68798" w14:textId="66E47A7B" w:rsidR="00A76BFD" w:rsidRPr="00D23288" w:rsidRDefault="001E3BD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040954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зеркала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7B22A41" w14:textId="15CD732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590BA44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7" w:type="dxa"/>
          </w:tcPr>
          <w:p w14:paraId="2EA924A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9EF3E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5A40AAE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DE9326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63FE5D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20B1EACF" w14:textId="77777777" w:rsidTr="00D23288">
        <w:trPr>
          <w:trHeight w:val="20"/>
        </w:trPr>
        <w:tc>
          <w:tcPr>
            <w:tcW w:w="1968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08A3897" w14:textId="386EBB2D" w:rsidR="00A76BFD" w:rsidRPr="00D23288" w:rsidRDefault="001E3BD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27701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сушилка для обуви </w:t>
            </w:r>
          </w:p>
        </w:tc>
        <w:tc>
          <w:tcPr>
            <w:tcW w:w="2277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CFCE5D0" w14:textId="6B1D1C87" w:rsidR="00A76BFD" w:rsidRPr="00D23288" w:rsidRDefault="001E3BD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4737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обувницы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1A9F1CB" w14:textId="727C134A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6FADB2D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75B1CCF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1124C8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60F5EB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6B173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0D0C760" w14:textId="77777777" w:rsidTr="00D23288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6489D62C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16EA410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7" w:type="dxa"/>
          </w:tcPr>
          <w:p w14:paraId="33CEA5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19B3036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0396115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24BD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2F934B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1D81B14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7D9308" w14:textId="5BD162EA" w:rsidR="00A76BFD" w:rsidRPr="00D23288" w:rsidRDefault="001E3BD8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4656213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компьютеры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2E09C78" w14:textId="6586CE2E" w:rsidR="00A76BFD" w:rsidRPr="00D23288" w:rsidRDefault="001E3BD8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223223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мониторы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07E55A1" w14:textId="308A40B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09A7AC0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008028C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FA9D05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0A9B07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8E2DA2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3ADC3B48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A93B359" w14:textId="623E6A47" w:rsidR="00A76BFD" w:rsidRPr="00D23288" w:rsidRDefault="001E3BD8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67248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принтера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06FFAEB" w14:textId="5118F83E" w:rsidR="00A76BFD" w:rsidRPr="00D23288" w:rsidRDefault="001E3BD8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460801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телефоны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541215" w14:textId="000FFD2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474684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7" w:type="dxa"/>
          </w:tcPr>
          <w:p w14:paraId="775C9A8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36A19B1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0C79E0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506D9E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62E308F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C247E73" w14:textId="77777777" w:rsidTr="00D23288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2DDB188B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Многоразовые резиновые СИЗ</w:t>
            </w: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494948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1B78560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2880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6B1AB2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01263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F92409F" w14:textId="77777777" w:rsidTr="00D23288">
        <w:trPr>
          <w:trHeight w:val="20"/>
        </w:trPr>
        <w:tc>
          <w:tcPr>
            <w:tcW w:w="1131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2F13D387" w14:textId="40EB4892" w:rsidR="00A76BFD" w:rsidRPr="00D23288" w:rsidRDefault="001E3BD8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750182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фартуки </w:t>
            </w:r>
          </w:p>
        </w:tc>
        <w:tc>
          <w:tcPr>
            <w:tcW w:w="837" w:type="dxa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2FA23EE6" w14:textId="015D39A9" w:rsidR="00A76BFD" w:rsidRPr="00D23288" w:rsidRDefault="001E3BD8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485624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сапоги</w:t>
            </w:r>
          </w:p>
        </w:tc>
        <w:tc>
          <w:tcPr>
            <w:tcW w:w="1005" w:type="dxa"/>
            <w:gridSpan w:val="6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257E4720" w14:textId="06158F20" w:rsidR="00A76BFD" w:rsidRPr="00D23288" w:rsidRDefault="001E3BD8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98106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перчатки</w:t>
            </w:r>
          </w:p>
        </w:tc>
        <w:tc>
          <w:tcPr>
            <w:tcW w:w="1272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7942BF1E" w14:textId="6A2DF37B" w:rsidR="00A76BFD" w:rsidRPr="00D23288" w:rsidRDefault="001E3BD8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89472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нарукавники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A69C0A" w14:textId="23651E29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60BCF5B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7" w:type="dxa"/>
          </w:tcPr>
          <w:p w14:paraId="4C2C1FC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53CC50D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604614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B88C9F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B9FF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</w:tbl>
    <w:p w14:paraId="28C61D7B" w14:textId="77777777" w:rsidR="00753F79" w:rsidRPr="0077471D" w:rsidRDefault="00753F79" w:rsidP="0077471D">
      <w:pPr>
        <w:pStyle w:val="-0"/>
        <w:rPr>
          <w:sz w:val="8"/>
        </w:rPr>
      </w:pPr>
    </w:p>
    <w:sectPr w:rsidR="00753F79" w:rsidRPr="0077471D" w:rsidSect="00167FE8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C40549" w14:textId="77777777" w:rsidR="001E3BD8" w:rsidRDefault="001E3BD8">
      <w:r>
        <w:separator/>
      </w:r>
    </w:p>
  </w:endnote>
  <w:endnote w:type="continuationSeparator" w:id="0">
    <w:p w14:paraId="34243CDD" w14:textId="77777777" w:rsidR="001E3BD8" w:rsidRDefault="001E3B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43E88" w14:textId="77777777" w:rsidR="00FE57DD" w:rsidRDefault="00FE57DD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9D3D8" w14:textId="77777777" w:rsidR="00FE57DD" w:rsidRPr="00DE7EFE" w:rsidRDefault="00FE57DD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</w:p>
  <w:p w14:paraId="37510E24" w14:textId="77777777" w:rsidR="00FE57DD" w:rsidRPr="00DE7EFE" w:rsidRDefault="00FE57DD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134D0" w14:textId="77777777" w:rsidR="00FE57DD" w:rsidRPr="003E06E8" w:rsidRDefault="00FE57DD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82F610" w14:textId="77777777" w:rsidR="001E3BD8" w:rsidRDefault="001E3BD8">
      <w:r>
        <w:separator/>
      </w:r>
    </w:p>
  </w:footnote>
  <w:footnote w:type="continuationSeparator" w:id="0">
    <w:p w14:paraId="273FB4A1" w14:textId="77777777" w:rsidR="001E3BD8" w:rsidRDefault="001E3B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ABA90" w14:textId="77777777" w:rsidR="00FE57DD" w:rsidRPr="009B4662" w:rsidRDefault="00C2272D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FE57DD" w:rsidRPr="00212954">
        <w:rPr>
          <w:rStyle w:val="a6"/>
          <w:lang w:val="en-US"/>
        </w:rPr>
        <w:t>Ф-ХХ</w:t>
      </w:r>
      <w:r w:rsidR="00FE57DD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954"/>
    <w:rsid w:val="00002CB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21C"/>
    <w:rsid w:val="00042131"/>
    <w:rsid w:val="0004515C"/>
    <w:rsid w:val="000456E3"/>
    <w:rsid w:val="000531CA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3B9"/>
    <w:rsid w:val="000A0B06"/>
    <w:rsid w:val="000A1E17"/>
    <w:rsid w:val="000A2089"/>
    <w:rsid w:val="000A6840"/>
    <w:rsid w:val="000A6AB3"/>
    <w:rsid w:val="000A6EB0"/>
    <w:rsid w:val="000A7E5E"/>
    <w:rsid w:val="000B4923"/>
    <w:rsid w:val="000B4EAF"/>
    <w:rsid w:val="000C19DE"/>
    <w:rsid w:val="000D3416"/>
    <w:rsid w:val="000D4FBA"/>
    <w:rsid w:val="000D5CFC"/>
    <w:rsid w:val="000D75CD"/>
    <w:rsid w:val="000D7D3A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5280"/>
    <w:rsid w:val="001D76FD"/>
    <w:rsid w:val="001E264B"/>
    <w:rsid w:val="001E3B1C"/>
    <w:rsid w:val="001E3BD8"/>
    <w:rsid w:val="001E3D3E"/>
    <w:rsid w:val="001E59B4"/>
    <w:rsid w:val="001F1277"/>
    <w:rsid w:val="001F5010"/>
    <w:rsid w:val="0021170C"/>
    <w:rsid w:val="00211730"/>
    <w:rsid w:val="00212954"/>
    <w:rsid w:val="00214370"/>
    <w:rsid w:val="002148D2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6877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3333"/>
    <w:rsid w:val="002A3749"/>
    <w:rsid w:val="002A4787"/>
    <w:rsid w:val="002A626F"/>
    <w:rsid w:val="002A7AB8"/>
    <w:rsid w:val="002B415B"/>
    <w:rsid w:val="002B5163"/>
    <w:rsid w:val="002B60AF"/>
    <w:rsid w:val="002B65B6"/>
    <w:rsid w:val="002B7788"/>
    <w:rsid w:val="002C00C9"/>
    <w:rsid w:val="002C1FB0"/>
    <w:rsid w:val="002C3191"/>
    <w:rsid w:val="002C4125"/>
    <w:rsid w:val="002C47A8"/>
    <w:rsid w:val="002C6A41"/>
    <w:rsid w:val="002D03E7"/>
    <w:rsid w:val="002D4260"/>
    <w:rsid w:val="002D6810"/>
    <w:rsid w:val="002E1BDF"/>
    <w:rsid w:val="002E287D"/>
    <w:rsid w:val="002E4FC9"/>
    <w:rsid w:val="002E526C"/>
    <w:rsid w:val="00302875"/>
    <w:rsid w:val="00302FFB"/>
    <w:rsid w:val="003060DC"/>
    <w:rsid w:val="00306DB9"/>
    <w:rsid w:val="00307F25"/>
    <w:rsid w:val="00310A9A"/>
    <w:rsid w:val="003204AD"/>
    <w:rsid w:val="003252B3"/>
    <w:rsid w:val="00326C74"/>
    <w:rsid w:val="00327CEF"/>
    <w:rsid w:val="0033717E"/>
    <w:rsid w:val="00337C0F"/>
    <w:rsid w:val="00344F75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878"/>
    <w:rsid w:val="00381B47"/>
    <w:rsid w:val="00382400"/>
    <w:rsid w:val="00383801"/>
    <w:rsid w:val="00383EEB"/>
    <w:rsid w:val="00384F4A"/>
    <w:rsid w:val="00387FB0"/>
    <w:rsid w:val="00395297"/>
    <w:rsid w:val="003A6553"/>
    <w:rsid w:val="003A691F"/>
    <w:rsid w:val="003A7C3A"/>
    <w:rsid w:val="003B0EB6"/>
    <w:rsid w:val="003B16DC"/>
    <w:rsid w:val="003C012D"/>
    <w:rsid w:val="003C0F32"/>
    <w:rsid w:val="003C7E13"/>
    <w:rsid w:val="003D0BD9"/>
    <w:rsid w:val="003E06E8"/>
    <w:rsid w:val="003E59D0"/>
    <w:rsid w:val="003E5D12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268ED"/>
    <w:rsid w:val="00433489"/>
    <w:rsid w:val="0043391F"/>
    <w:rsid w:val="004339F1"/>
    <w:rsid w:val="004365FF"/>
    <w:rsid w:val="00437EB0"/>
    <w:rsid w:val="0044019A"/>
    <w:rsid w:val="0044167A"/>
    <w:rsid w:val="00442842"/>
    <w:rsid w:val="00443296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28F"/>
    <w:rsid w:val="004D3BCD"/>
    <w:rsid w:val="004D503B"/>
    <w:rsid w:val="004D5DF2"/>
    <w:rsid w:val="004D7E9B"/>
    <w:rsid w:val="004E234D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EBC"/>
    <w:rsid w:val="00537F8E"/>
    <w:rsid w:val="005401B9"/>
    <w:rsid w:val="00541156"/>
    <w:rsid w:val="00542513"/>
    <w:rsid w:val="005456F6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A0BAE"/>
    <w:rsid w:val="005A6C97"/>
    <w:rsid w:val="005B2DBC"/>
    <w:rsid w:val="005B3C94"/>
    <w:rsid w:val="005B3EA4"/>
    <w:rsid w:val="005C634F"/>
    <w:rsid w:val="005C6716"/>
    <w:rsid w:val="005C7079"/>
    <w:rsid w:val="005D0B23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10A84"/>
    <w:rsid w:val="00611607"/>
    <w:rsid w:val="006169DE"/>
    <w:rsid w:val="00620F4E"/>
    <w:rsid w:val="00622A7B"/>
    <w:rsid w:val="00623024"/>
    <w:rsid w:val="00624074"/>
    <w:rsid w:val="006328BA"/>
    <w:rsid w:val="00634415"/>
    <w:rsid w:val="006362F8"/>
    <w:rsid w:val="0063663B"/>
    <w:rsid w:val="00637975"/>
    <w:rsid w:val="006467BA"/>
    <w:rsid w:val="00647B37"/>
    <w:rsid w:val="006537F7"/>
    <w:rsid w:val="00655882"/>
    <w:rsid w:val="00660049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DD1"/>
    <w:rsid w:val="006F207C"/>
    <w:rsid w:val="006F3348"/>
    <w:rsid w:val="006F37DD"/>
    <w:rsid w:val="006F7630"/>
    <w:rsid w:val="00701E4B"/>
    <w:rsid w:val="00703141"/>
    <w:rsid w:val="00706075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3078A"/>
    <w:rsid w:val="00732401"/>
    <w:rsid w:val="007365BD"/>
    <w:rsid w:val="0073762D"/>
    <w:rsid w:val="00737791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0555"/>
    <w:rsid w:val="00783FF7"/>
    <w:rsid w:val="00786463"/>
    <w:rsid w:val="00786482"/>
    <w:rsid w:val="00792B3C"/>
    <w:rsid w:val="007949FA"/>
    <w:rsid w:val="007A01A5"/>
    <w:rsid w:val="007A1818"/>
    <w:rsid w:val="007A22B4"/>
    <w:rsid w:val="007A7E4E"/>
    <w:rsid w:val="007A7FB3"/>
    <w:rsid w:val="007B12D0"/>
    <w:rsid w:val="007B1CF7"/>
    <w:rsid w:val="007B30A2"/>
    <w:rsid w:val="007B471B"/>
    <w:rsid w:val="007D15F4"/>
    <w:rsid w:val="007D195E"/>
    <w:rsid w:val="007D54E3"/>
    <w:rsid w:val="007E2B19"/>
    <w:rsid w:val="007E4F46"/>
    <w:rsid w:val="007E603E"/>
    <w:rsid w:val="007E6ECC"/>
    <w:rsid w:val="007F03F4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2432"/>
    <w:rsid w:val="008C476B"/>
    <w:rsid w:val="008C58A8"/>
    <w:rsid w:val="008C5E63"/>
    <w:rsid w:val="008C6F5B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32CD"/>
    <w:rsid w:val="00984153"/>
    <w:rsid w:val="00985C23"/>
    <w:rsid w:val="009912D5"/>
    <w:rsid w:val="00991713"/>
    <w:rsid w:val="00996644"/>
    <w:rsid w:val="009A061F"/>
    <w:rsid w:val="009A1C2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11545"/>
    <w:rsid w:val="00A1761D"/>
    <w:rsid w:val="00A2348D"/>
    <w:rsid w:val="00A24271"/>
    <w:rsid w:val="00A26A27"/>
    <w:rsid w:val="00A30D07"/>
    <w:rsid w:val="00A317A0"/>
    <w:rsid w:val="00A32C02"/>
    <w:rsid w:val="00A358C3"/>
    <w:rsid w:val="00A36628"/>
    <w:rsid w:val="00A37428"/>
    <w:rsid w:val="00A37B03"/>
    <w:rsid w:val="00A42058"/>
    <w:rsid w:val="00A61CF5"/>
    <w:rsid w:val="00A6298B"/>
    <w:rsid w:val="00A63156"/>
    <w:rsid w:val="00A66DB0"/>
    <w:rsid w:val="00A70FFE"/>
    <w:rsid w:val="00A713A7"/>
    <w:rsid w:val="00A76BFD"/>
    <w:rsid w:val="00A80537"/>
    <w:rsid w:val="00A8062B"/>
    <w:rsid w:val="00A8797C"/>
    <w:rsid w:val="00A93CC9"/>
    <w:rsid w:val="00A940C8"/>
    <w:rsid w:val="00A943E4"/>
    <w:rsid w:val="00A94511"/>
    <w:rsid w:val="00A96B4D"/>
    <w:rsid w:val="00AA0963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751C"/>
    <w:rsid w:val="00AB7FEE"/>
    <w:rsid w:val="00AC26AD"/>
    <w:rsid w:val="00AC6FEF"/>
    <w:rsid w:val="00AC7DF9"/>
    <w:rsid w:val="00AD3A8A"/>
    <w:rsid w:val="00AE0467"/>
    <w:rsid w:val="00AE278D"/>
    <w:rsid w:val="00AE63DB"/>
    <w:rsid w:val="00AE6C29"/>
    <w:rsid w:val="00AE7BF0"/>
    <w:rsid w:val="00AF7018"/>
    <w:rsid w:val="00AF7CD6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5042A"/>
    <w:rsid w:val="00B50878"/>
    <w:rsid w:val="00B52843"/>
    <w:rsid w:val="00B56607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1B7D"/>
    <w:rsid w:val="00C2272D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61A0A"/>
    <w:rsid w:val="00C6203E"/>
    <w:rsid w:val="00C725B6"/>
    <w:rsid w:val="00C728D3"/>
    <w:rsid w:val="00C76E78"/>
    <w:rsid w:val="00C81001"/>
    <w:rsid w:val="00C83BBB"/>
    <w:rsid w:val="00C86C99"/>
    <w:rsid w:val="00C935F8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28A9"/>
    <w:rsid w:val="00CE4419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55B4"/>
    <w:rsid w:val="00D96EE8"/>
    <w:rsid w:val="00D97D83"/>
    <w:rsid w:val="00DA0C27"/>
    <w:rsid w:val="00DA0F7A"/>
    <w:rsid w:val="00DA10B5"/>
    <w:rsid w:val="00DA2FF2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D4EDA"/>
    <w:rsid w:val="00DD5A51"/>
    <w:rsid w:val="00DD7E55"/>
    <w:rsid w:val="00DE18F9"/>
    <w:rsid w:val="00DE2229"/>
    <w:rsid w:val="00DE5675"/>
    <w:rsid w:val="00DE661B"/>
    <w:rsid w:val="00DE72F0"/>
    <w:rsid w:val="00DE7EFE"/>
    <w:rsid w:val="00E002DA"/>
    <w:rsid w:val="00E01DF0"/>
    <w:rsid w:val="00E035C3"/>
    <w:rsid w:val="00E0572A"/>
    <w:rsid w:val="00E05796"/>
    <w:rsid w:val="00E10CD0"/>
    <w:rsid w:val="00E117B7"/>
    <w:rsid w:val="00E1376E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4540A"/>
    <w:rsid w:val="00E45AAF"/>
    <w:rsid w:val="00E50FE8"/>
    <w:rsid w:val="00E57FD0"/>
    <w:rsid w:val="00E64DAB"/>
    <w:rsid w:val="00E67249"/>
    <w:rsid w:val="00E71322"/>
    <w:rsid w:val="00E7276C"/>
    <w:rsid w:val="00E72E71"/>
    <w:rsid w:val="00E81E00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2A92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4501"/>
    <w:rsid w:val="00F27FFC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67AA2"/>
    <w:rsid w:val="00F719D0"/>
    <w:rsid w:val="00F72EA4"/>
    <w:rsid w:val="00F72F0B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0DC4EA5"/>
  <w15:docId w15:val="{29ED1CCF-4180-4B43-9ED3-0F9F6C10D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&#1057;&#1072;&#1085;&#1080;&#1090;&#1072;&#1088;&#1085;&#1099;&#1077;%20&#1087;&#1088;&#1086;&#1075;&#1088;&#1072;&#1084;&#1084;&#1099;\&#1096;&#1072;&#1073;&#1083;&#1086;&#1085;&#1099;\&#1095;&#1077;&#1082;-&#1083;&#1080;&#1089;&#1090;%20&#1086;&#1089;&#1084;&#1086;&#1090;&#1088;&#1072;%20&#1091;&#1095;&#1072;&#1089;&#1090;&#1082;&#1072;%20-%20&#1088;&#1077;&#1076;.%202026-02-18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07504D-3341-40B5-BF55-7B359531D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осмотра участка - ред. 2026-02-18.dotx</Template>
  <TotalTime>74</TotalTime>
  <Pages>1</Pages>
  <Words>719</Words>
  <Characters>4103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Михайлова Юлия Викторовна</dc:creator>
  <cp:lastModifiedBy>Перевозчиков Владимир Геннадьевич</cp:lastModifiedBy>
  <cp:revision>22</cp:revision>
  <cp:lastPrinted>2026-02-18T13:06:00Z</cp:lastPrinted>
  <dcterms:created xsi:type="dcterms:W3CDTF">2026-04-16T09:45:00Z</dcterms:created>
  <dcterms:modified xsi:type="dcterms:W3CDTF">2026-04-24T05:50:00Z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