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D23288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578F82AC" w:rsidR="00552195" w:rsidRPr="00647B37" w:rsidRDefault="002B2589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5573EFD5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59729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2873142"/>
                <w:placeholder>
                  <w:docPart w:val="39738A60214B46C99D7B04C721C56CAD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Content>
                <w:r w:rsidR="00597291">
                  <w:rPr>
                    <w:szCs w:val="16"/>
                  </w:rPr>
                  <w:t>зеленый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3182B706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46679CEA" w:rsidR="00F24501" w:rsidRPr="00D23288" w:rsidRDefault="008C1E0A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8C1E0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8C1E0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8C1E0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8C1E0A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8C1E0A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1BA9A409" w:rsidR="00EB2A92" w:rsidRPr="00D23288" w:rsidRDefault="008C1E0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8C1E0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8C1E0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8C1E0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8C1E0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8C1E0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8C1E0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668E9ACF" w:rsidR="00EB2A92" w:rsidRPr="00D23288" w:rsidRDefault="008C1E0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8C1E0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8C1E0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8C1E0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8C1E0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8C1E0A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8C1E0A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8C1E0A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8C1E0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E9CCD4" w:rsidR="000A03B9" w:rsidRPr="00D23288" w:rsidRDefault="008C1E0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8C1E0A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0CD2413" w:rsidR="000A03B9" w:rsidRPr="00D23288" w:rsidRDefault="008C1E0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8C1E0A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8C1E0A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292AE4F7" w:rsidR="00A76BFD" w:rsidRPr="00D23288" w:rsidRDefault="008C1E0A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198C76F" w:rsidR="00A76BFD" w:rsidRPr="00D23288" w:rsidRDefault="008C1E0A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8C1E0A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3FE8D1E0" w:rsidR="00A76BFD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782E042A" w:rsidR="00A76BFD" w:rsidRPr="00D23288" w:rsidRDefault="008C1E0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713C1950" w:rsidR="00EB2A92" w:rsidRPr="00D23288" w:rsidRDefault="008C1E0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0E853DAE" w:rsidR="00EB2A92" w:rsidRPr="00D23288" w:rsidRDefault="008C1E0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41027A5" w:rsidR="00EB2A92" w:rsidRPr="00D23288" w:rsidRDefault="008C1E0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8C1E0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8C1E0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D0C7CD1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8C1E0A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8C1E0A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8C1E0A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8C1E0A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6D9AA26C" w:rsidR="00EB2A92" w:rsidRPr="00D23288" w:rsidRDefault="008C1E0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4E0939C7" w:rsidR="00EB2A92" w:rsidRPr="00D23288" w:rsidRDefault="008C1E0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8C1E0A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653D8688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5D565AA5" w:rsidR="00EB2A92" w:rsidRPr="00D23288" w:rsidRDefault="008C1E0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EA4D001" w:rsidR="00EB2A92" w:rsidRPr="00D23288" w:rsidRDefault="008C1E0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8C1E0A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1109367F" w:rsidR="009A1C2C" w:rsidRPr="00D23288" w:rsidRDefault="008C1E0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8C1E0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8C1E0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8C1E0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8C1E0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8C1E0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8C1E0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8C1E0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8C1E0A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8C1E0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8C1E0A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2F4B5D4E" w:rsidR="00FF7C90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4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8C1E0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8C1E0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77E89A01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6FA6B92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8C1E0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8C1E0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8C1E0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8C1E0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8C1E0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8C1E0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8C1E0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69E5F2DC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8C1E0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8C1E0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8C1E0A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8C1E0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8C1E0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8C1E0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8C1E0A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8C1E0A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8C1E0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62CF77E7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2929E099" w:rsidR="00A76BFD" w:rsidRPr="002A258C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E5109">
                  <w:rPr>
                    <w:szCs w:val="16"/>
                  </w:rPr>
                  <w:t>1,0 %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2589">
                  <w:rPr>
                    <w:szCs w:val="16"/>
                  </w:rPr>
                  <w:t>ручное разведение</w:t>
                </w:r>
              </w:sdtContent>
            </w:sdt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8C1E0A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193E9306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1254" w:rsidRPr="00CE1254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дозирующая система ProMax</w:t>
                </w:r>
              </w:sdtContent>
            </w:sdt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03B37F3A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2ED38164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A46ADAB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DB2DD0F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4BC80A83" w:rsidR="00A76BFD" w:rsidRPr="00D23288" w:rsidRDefault="008C1E0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8C1E0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8C1E0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8C1E0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8C1E0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8C1E0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8C1E0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8C1E0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8C1E0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91B04" w14:textId="77777777" w:rsidR="008C1E0A" w:rsidRDefault="008C1E0A">
      <w:r>
        <w:separator/>
      </w:r>
    </w:p>
  </w:endnote>
  <w:endnote w:type="continuationSeparator" w:id="0">
    <w:p w14:paraId="3CAF4E68" w14:textId="77777777" w:rsidR="008C1E0A" w:rsidRDefault="008C1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9435A" w14:textId="77777777" w:rsidR="008C1E0A" w:rsidRDefault="008C1E0A">
      <w:r>
        <w:separator/>
      </w:r>
    </w:p>
  </w:footnote>
  <w:footnote w:type="continuationSeparator" w:id="0">
    <w:p w14:paraId="20C74D49" w14:textId="77777777" w:rsidR="008C1E0A" w:rsidRDefault="008C1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8C1E0A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FE57DD" w:rsidRPr="00212954">
      <w:rPr>
        <w:rStyle w:val="a6"/>
        <w:lang w:val="en-US"/>
      </w:rPr>
      <w:t>Ф-ХХ</w:t>
    </w:r>
    <w:r w:rsidR="00FE57DD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B6"/>
    <w:rsid w:val="002D4260"/>
    <w:rsid w:val="002D6810"/>
    <w:rsid w:val="002E1BDF"/>
    <w:rsid w:val="002E287D"/>
    <w:rsid w:val="002E4FC9"/>
    <w:rsid w:val="002E526C"/>
    <w:rsid w:val="00302875"/>
    <w:rsid w:val="00302FFB"/>
    <w:rsid w:val="00305CD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9738A60214B46C99D7B04C721C56C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DF2DD4-6776-4F68-A83E-6E17F88FFAD3}"/>
      </w:docPartPr>
      <w:docPartBody>
        <w:p w:rsidR="00000000" w:rsidRDefault="00595D1C" w:rsidP="00595D1C">
          <w:pPr>
            <w:pStyle w:val="39738A60214B46C99D7B04C721C56CAD1"/>
          </w:pPr>
          <w:r w:rsidRPr="00C35D66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23142E"/>
    <w:rsid w:val="00253E06"/>
    <w:rsid w:val="003333B4"/>
    <w:rsid w:val="00383E49"/>
    <w:rsid w:val="00465EA2"/>
    <w:rsid w:val="004A40BC"/>
    <w:rsid w:val="00595D1C"/>
    <w:rsid w:val="005D2B6B"/>
    <w:rsid w:val="005F70FB"/>
    <w:rsid w:val="006364DB"/>
    <w:rsid w:val="006E0DC2"/>
    <w:rsid w:val="00745DD8"/>
    <w:rsid w:val="007D2596"/>
    <w:rsid w:val="008722D5"/>
    <w:rsid w:val="009609F1"/>
    <w:rsid w:val="009624B5"/>
    <w:rsid w:val="00963635"/>
    <w:rsid w:val="00AB11B7"/>
    <w:rsid w:val="00B4130E"/>
    <w:rsid w:val="00C15C5C"/>
    <w:rsid w:val="00C61034"/>
    <w:rsid w:val="00CA3021"/>
    <w:rsid w:val="00CF0BAE"/>
    <w:rsid w:val="00CF32E1"/>
    <w:rsid w:val="00E6696E"/>
    <w:rsid w:val="00EE2989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5D1C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22921741EC34C6AB17B46B46DFE9197">
    <w:name w:val="322921741EC34C6AB17B46B46DFE9197"/>
    <w:rsid w:val="00595D1C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9738A60214B46C99D7B04C721C56CAD">
    <w:name w:val="39738A60214B46C99D7B04C721C56CAD"/>
    <w:rsid w:val="00595D1C"/>
  </w:style>
  <w:style w:type="paragraph" w:customStyle="1" w:styleId="39738A60214B46C99D7B04C721C56CAD1">
    <w:name w:val="39738A60214B46C99D7B04C721C56CAD1"/>
    <w:rsid w:val="00595D1C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144</TotalTime>
  <Pages>2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55</cp:revision>
  <cp:lastPrinted>2026-02-18T13:06:00Z</cp:lastPrinted>
  <dcterms:created xsi:type="dcterms:W3CDTF">2026-04-16T09:45:00Z</dcterms:created>
  <dcterms:modified xsi:type="dcterms:W3CDTF">2026-05-12T09:51:00Z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