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0A4EB6">
        <w:trPr>
          <w:trHeight w:val="288"/>
        </w:trPr>
        <w:tc>
          <w:tcPr>
            <w:tcW w:w="4775" w:type="dxa"/>
            <w:gridSpan w:val="4"/>
            <w:vAlign w:val="bottom"/>
          </w:tcPr>
          <w:p w14:paraId="23709DAD" w14:textId="17F0CB60" w:rsidR="00576DFD" w:rsidRPr="00B87913" w:rsidRDefault="008936EF" w:rsidP="00DC3916">
            <w:pPr>
              <w:pStyle w:val="-0"/>
            </w:pPr>
            <w:r>
              <w:t>ООО «Рога и Копыта»</w:t>
            </w:r>
          </w:p>
        </w:tc>
        <w:tc>
          <w:tcPr>
            <w:tcW w:w="4858" w:type="dxa"/>
            <w:gridSpan w:val="3"/>
            <w:vAlign w:val="bottom"/>
          </w:tcPr>
          <w:p w14:paraId="325DCA4B" w14:textId="0385CDAB" w:rsidR="00576DFD" w:rsidRPr="00E4524C" w:rsidRDefault="00C91C71" w:rsidP="00DC3916">
            <w:pPr>
              <w:pStyle w:val="-0"/>
            </w:pPr>
            <w:r>
              <w:t>Чистка копыт</w:t>
            </w: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0A4EB6">
        <w:trPr>
          <w:trHeight w:val="80"/>
        </w:trPr>
        <w:tc>
          <w:tcPr>
            <w:tcW w:w="4775" w:type="dxa"/>
            <w:gridSpan w:val="4"/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0A4EB6">
        <w:tblPrEx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8FED27" w14:textId="35173D55" w:rsidR="00381B47" w:rsidRPr="009D61E9" w:rsidRDefault="002A4603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</w:tcPr>
          <w:p w14:paraId="0D6878EF" w14:textId="074EC4FC" w:rsidR="00381B47" w:rsidRPr="00837888" w:rsidRDefault="002A4603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</w:tcPr>
          <w:p w14:paraId="5D2E1BD1" w14:textId="48611AF0" w:rsidR="00381B47" w:rsidRPr="001F1277" w:rsidRDefault="002A4603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1C7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1C7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9D136" w14:textId="348B3D17" w:rsidR="00381B47" w:rsidRPr="00461184" w:rsidRDefault="002A4603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A45F269" w14:textId="19BC4D23" w:rsidR="00381B47" w:rsidRPr="009D61E9" w:rsidRDefault="002A4603" w:rsidP="001B7E10">
            <w:pPr>
              <w:pStyle w:val="--2"/>
            </w:pPr>
            <w:sdt>
              <w:sdt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1C400B3" w14:textId="7B959555" w:rsidR="00381B47" w:rsidRPr="00837888" w:rsidRDefault="002A4603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0C78C0F" w14:textId="033DEB28" w:rsidR="00381B47" w:rsidRPr="001F1277" w:rsidRDefault="002A4603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CAF9375" w14:textId="6C41E9B8" w:rsidR="00381B47" w:rsidRPr="00461184" w:rsidRDefault="002A4603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0A4EB6">
        <w:trPr>
          <w:trHeight w:val="94"/>
        </w:trPr>
        <w:tc>
          <w:tcPr>
            <w:tcW w:w="4251" w:type="dxa"/>
            <w:gridSpan w:val="3"/>
          </w:tcPr>
          <w:p w14:paraId="6110C28E" w14:textId="285E89A2" w:rsidR="00381B47" w:rsidRPr="009D61E9" w:rsidRDefault="002A4603" w:rsidP="00C06F80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5E99EA6D" w14:textId="66F3E3DD" w:rsidR="00381B47" w:rsidRPr="00837888" w:rsidRDefault="002A4603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4B96A177" w14:textId="04CC05C0" w:rsidR="00381B47" w:rsidRPr="001F1277" w:rsidRDefault="002A4603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3447E33" w14:textId="7ED8D0BA" w:rsidR="00381B47" w:rsidRPr="001F1277" w:rsidRDefault="002A4603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C443354" w14:textId="52E26A24" w:rsidR="00381B47" w:rsidRPr="009D61E9" w:rsidRDefault="002A4603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</w:tcPr>
          <w:p w14:paraId="7695024E" w14:textId="4100191A" w:rsidR="00381B47" w:rsidRPr="001F1277" w:rsidRDefault="002A4603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564E7E7" w14:textId="61848C4C" w:rsidR="00381B47" w:rsidRPr="001F1277" w:rsidRDefault="002A4603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CC3C927" w14:textId="45D9CA3C" w:rsidR="00381B47" w:rsidRPr="009D61E9" w:rsidRDefault="002A4603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30D8F43" w14:textId="6A18EF9C" w:rsidR="00381B47" w:rsidRPr="001F1277" w:rsidRDefault="002A4603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CFFA4BB" w14:textId="6023CA47" w:rsidR="00381B47" w:rsidRPr="00461184" w:rsidRDefault="002A4603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4F0FFF00" w14:textId="6DBE330F" w:rsidR="00381B47" w:rsidRPr="00461184" w:rsidRDefault="002A4603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0A4EB6">
        <w:trPr>
          <w:trHeight w:val="183"/>
        </w:trPr>
        <w:tc>
          <w:tcPr>
            <w:tcW w:w="1697" w:type="dxa"/>
          </w:tcPr>
          <w:p w14:paraId="4E6A6E6B" w14:textId="056B330F" w:rsidR="00381B47" w:rsidRPr="009D61E9" w:rsidRDefault="002A4603" w:rsidP="00381B47">
            <w:pPr>
              <w:pStyle w:val="--2"/>
            </w:pPr>
            <w:sdt>
              <w:sdt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</w:tcPr>
          <w:p w14:paraId="39B19D66" w14:textId="5F7ED5C5" w:rsidR="00381B47" w:rsidRPr="001F1277" w:rsidRDefault="002A4603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3254FBEA" w14:textId="10C9F53F" w:rsidR="00381B47" w:rsidRPr="00461184" w:rsidRDefault="002A4603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1F9E6867" w14:textId="5174DAFA" w:rsidR="00D0491A" w:rsidRPr="00D0491A" w:rsidRDefault="002A4603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0A4EB6">
        <w:trPr>
          <w:trHeight w:val="183"/>
        </w:trPr>
        <w:tc>
          <w:tcPr>
            <w:tcW w:w="1697" w:type="dxa"/>
          </w:tcPr>
          <w:p w14:paraId="755E24DC" w14:textId="19A732EB" w:rsidR="00100736" w:rsidRPr="009D61E9" w:rsidRDefault="002A4603" w:rsidP="007A4884">
            <w:pPr>
              <w:pStyle w:val="--2"/>
            </w:pPr>
            <w:sdt>
              <w:sdt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</w:tcPr>
          <w:p w14:paraId="3071649B" w14:textId="267F1AAA" w:rsidR="00100736" w:rsidRDefault="002A4603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2D26D54F" w14:textId="5009E5C8" w:rsidR="00100736" w:rsidRDefault="002A4603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221824EF" w14:textId="52521256" w:rsidR="00100736" w:rsidRDefault="002A4603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0A4EB6">
        <w:trPr>
          <w:trHeight w:val="183"/>
        </w:trPr>
        <w:tc>
          <w:tcPr>
            <w:tcW w:w="4251" w:type="dxa"/>
            <w:gridSpan w:val="3"/>
          </w:tcPr>
          <w:p w14:paraId="4F760838" w14:textId="00B8BA97" w:rsidR="00C728D3" w:rsidRPr="009D61E9" w:rsidRDefault="002A4603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</w:tcPr>
          <w:p w14:paraId="171B1BB1" w14:textId="1A90DC19" w:rsidR="00C728D3" w:rsidRPr="001F1277" w:rsidRDefault="002A4603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0A4EB6">
        <w:trPr>
          <w:trHeight w:val="183"/>
        </w:trPr>
        <w:tc>
          <w:tcPr>
            <w:tcW w:w="4251" w:type="dxa"/>
            <w:gridSpan w:val="3"/>
          </w:tcPr>
          <w:p w14:paraId="520075F8" w14:textId="7194E427" w:rsidR="00C728D3" w:rsidRPr="009D61E9" w:rsidRDefault="002A4603" w:rsidP="00EA2062">
            <w:pPr>
              <w:pStyle w:val="--2"/>
            </w:pPr>
            <w:sdt>
              <w:sdt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F22989F" w14:textId="28ECB862" w:rsidR="00C728D3" w:rsidRPr="001F1277" w:rsidRDefault="002A4603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E88CB0E" w14:textId="2B4E4608" w:rsidR="00C728D3" w:rsidRPr="00E96B43" w:rsidRDefault="002A4603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10F3A3C0" w14:textId="3EE01213" w:rsidR="00C728D3" w:rsidRDefault="002A4603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0A4EB6">
        <w:trPr>
          <w:trHeight w:val="183"/>
        </w:trPr>
        <w:tc>
          <w:tcPr>
            <w:tcW w:w="4251" w:type="dxa"/>
            <w:gridSpan w:val="3"/>
          </w:tcPr>
          <w:p w14:paraId="62A0A15A" w14:textId="724A3553" w:rsidR="00C728D3" w:rsidRPr="009D61E9" w:rsidRDefault="002A4603" w:rsidP="00EA2062">
            <w:pPr>
              <w:pStyle w:val="--2"/>
            </w:pPr>
            <w:sdt>
              <w:sdt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4AB26D7" w14:textId="726FC8BD" w:rsidR="00C728D3" w:rsidRPr="001F1277" w:rsidRDefault="002A4603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3276D6D" w14:textId="1ADD3801" w:rsidR="00C728D3" w:rsidRPr="00E96B43" w:rsidRDefault="002A4603" w:rsidP="007A4884">
            <w:pPr>
              <w:pStyle w:val="--2"/>
            </w:pPr>
            <w:sdt>
              <w:sdt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2F002651" w14:textId="7AC6961E" w:rsidR="00C728D3" w:rsidRPr="00837888" w:rsidRDefault="002A4603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0A4EB6">
        <w:trPr>
          <w:trHeight w:val="183"/>
        </w:trPr>
        <w:tc>
          <w:tcPr>
            <w:tcW w:w="4251" w:type="dxa"/>
            <w:gridSpan w:val="3"/>
          </w:tcPr>
          <w:p w14:paraId="28911DFD" w14:textId="75C0D251" w:rsidR="00C728D3" w:rsidRDefault="002A4603" w:rsidP="00F225B7">
            <w:pPr>
              <w:pStyle w:val="--2"/>
            </w:pPr>
            <w:sdt>
              <w:sdt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4A04D88" w14:textId="23E8A85B" w:rsidR="00C728D3" w:rsidRDefault="002A4603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EC632EA" w14:textId="258157BB" w:rsidR="00C728D3" w:rsidRPr="0044600B" w:rsidRDefault="002A4603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37A4036F" w14:textId="4A4F3A82" w:rsidR="00C728D3" w:rsidRDefault="002A4603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0A4EB6">
        <w:trPr>
          <w:trHeight w:val="183"/>
        </w:trPr>
        <w:tc>
          <w:tcPr>
            <w:tcW w:w="4251" w:type="dxa"/>
            <w:gridSpan w:val="3"/>
          </w:tcPr>
          <w:p w14:paraId="64A47DD3" w14:textId="2266DDAF" w:rsidR="00C728D3" w:rsidRPr="009D61E9" w:rsidRDefault="002A4603" w:rsidP="00EA2062">
            <w:pPr>
              <w:pStyle w:val="--2"/>
            </w:pPr>
            <w:sdt>
              <w:sdt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D276934" w14:textId="4FE8D452" w:rsidR="00C728D3" w:rsidRPr="001F1277" w:rsidRDefault="002A4603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54E9E6B" w14:textId="627B7463" w:rsidR="00C728D3" w:rsidRPr="0044600B" w:rsidRDefault="002A4603" w:rsidP="007A4884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</w:tcPr>
          <w:p w14:paraId="52A6E16A" w14:textId="5EC62518" w:rsidR="00C728D3" w:rsidRPr="00837888" w:rsidRDefault="002A4603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0A4EB6">
        <w:trPr>
          <w:trHeight w:val="183"/>
        </w:trPr>
        <w:tc>
          <w:tcPr>
            <w:tcW w:w="4251" w:type="dxa"/>
            <w:gridSpan w:val="3"/>
          </w:tcPr>
          <w:p w14:paraId="72562958" w14:textId="78E77E9B" w:rsidR="00C728D3" w:rsidRPr="009D61E9" w:rsidRDefault="002A4603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</w:tcPr>
          <w:p w14:paraId="4B88DA02" w14:textId="7B49EE7D" w:rsidR="00C728D3" w:rsidRPr="001F1277" w:rsidRDefault="002A4603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32E5F1A" w14:textId="64F2AAF9" w:rsidR="00C728D3" w:rsidRPr="0044600B" w:rsidRDefault="002A4603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695D78D4" w14:textId="33F09CD0" w:rsidR="00C728D3" w:rsidRPr="00837888" w:rsidRDefault="002A4603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99EAAE3" w14:textId="3A983765" w:rsidR="00C728D3" w:rsidRPr="009D61E9" w:rsidRDefault="002A4603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B085563" w14:textId="28F6457C" w:rsidR="00C728D3" w:rsidRPr="001F1277" w:rsidRDefault="002A4603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D5633B" w14:textId="30789718" w:rsidR="00C728D3" w:rsidRPr="0044600B" w:rsidRDefault="002A4603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0A3B8" w14:textId="51C64FE6" w:rsidR="00C728D3" w:rsidRPr="0044600B" w:rsidRDefault="002A4603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89B9B8C" w14:textId="53BE2CAB" w:rsidR="00C728D3" w:rsidRPr="009D61E9" w:rsidRDefault="002A4603" w:rsidP="00753F79">
            <w:pPr>
              <w:pStyle w:val="--2"/>
            </w:pPr>
            <w:sdt>
              <w:sdt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E6F61CB" w14:textId="1338704A" w:rsidR="00C728D3" w:rsidRPr="001F1277" w:rsidRDefault="002A4603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165FF833" w14:textId="20763585" w:rsidR="00C728D3" w:rsidRPr="0044600B" w:rsidRDefault="002A4603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C2BCE6D" w14:textId="77777777" w:rsidR="00C728D3" w:rsidRPr="00461184" w:rsidRDefault="002A4603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5A9972" w14:textId="6F5EF228" w:rsidR="00C728D3" w:rsidRDefault="002A4603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595B722" w14:textId="4DF9FEBD" w:rsidR="00C728D3" w:rsidRDefault="002A4603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7CC0BEF" w14:textId="1D37FC43" w:rsidR="00C728D3" w:rsidRPr="0044600B" w:rsidRDefault="002A4603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7A9B263" w14:textId="77777777" w:rsidR="00C728D3" w:rsidRDefault="002A4603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0A4EB6">
        <w:trPr>
          <w:trHeight w:val="183"/>
        </w:trPr>
        <w:tc>
          <w:tcPr>
            <w:tcW w:w="4251" w:type="dxa"/>
            <w:gridSpan w:val="3"/>
          </w:tcPr>
          <w:p w14:paraId="57872A4C" w14:textId="589221B8" w:rsidR="00C728D3" w:rsidRPr="00185A34" w:rsidRDefault="002A4603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85AEB12" w14:textId="61CD25C6" w:rsidR="00C728D3" w:rsidRPr="001F1277" w:rsidRDefault="002A4603" w:rsidP="00F225B7">
            <w:pPr>
              <w:pStyle w:val="--2"/>
            </w:pPr>
            <w:sdt>
              <w:sdt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7D9FB51" w14:textId="1EF60C26" w:rsidR="00C728D3" w:rsidRPr="0044600B" w:rsidRDefault="002A4603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2855A3" w14:textId="77777777" w:rsidR="00C728D3" w:rsidRPr="00461184" w:rsidRDefault="002A4603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0A4EB6">
        <w:trPr>
          <w:trHeight w:val="183"/>
        </w:trPr>
        <w:tc>
          <w:tcPr>
            <w:tcW w:w="1837" w:type="dxa"/>
            <w:gridSpan w:val="2"/>
          </w:tcPr>
          <w:p w14:paraId="60CBB7C3" w14:textId="00D94451" w:rsidR="00C728D3" w:rsidRPr="009D61E9" w:rsidRDefault="002A4603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0C5C3DE" w14:textId="5FBA807B" w:rsidR="00C728D3" w:rsidRPr="001F1277" w:rsidRDefault="002A4603" w:rsidP="00EA2062">
            <w:pPr>
              <w:pStyle w:val="--2"/>
            </w:pPr>
            <w:sdt>
              <w:sdt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752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5145F7E5" w14:textId="17DAE14B" w:rsidR="00C728D3" w:rsidRPr="0044600B" w:rsidRDefault="002A4603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BBCF400" w14:textId="77777777" w:rsidR="00C728D3" w:rsidRPr="00461184" w:rsidRDefault="002A4603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2967122C" w14:textId="75B7B01A" w:rsidR="00C728D3" w:rsidRPr="009D61E9" w:rsidRDefault="002A4603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599EBD54" w14:textId="47AA094B" w:rsidR="00C728D3" w:rsidRPr="001F1277" w:rsidRDefault="002A4603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BA50F6C" w14:textId="34F646E9" w:rsidR="00C728D3" w:rsidRPr="0044600B" w:rsidRDefault="002A4603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3FA0975" w14:textId="77777777" w:rsidR="00C728D3" w:rsidRPr="00461184" w:rsidRDefault="002A4603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0A4EB6">
        <w:trPr>
          <w:trHeight w:val="145"/>
        </w:trPr>
        <w:tc>
          <w:tcPr>
            <w:tcW w:w="4251" w:type="dxa"/>
            <w:gridSpan w:val="3"/>
          </w:tcPr>
          <w:p w14:paraId="0EA76B57" w14:textId="2969F638" w:rsidR="00C728D3" w:rsidRPr="009D61E9" w:rsidRDefault="002A4603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363CFF8D" w14:textId="07F96558" w:rsidR="00C728D3" w:rsidRPr="001F1277" w:rsidRDefault="002A4603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6015C5E4" w14:textId="332F55A2" w:rsidR="00C728D3" w:rsidRPr="0044600B" w:rsidRDefault="002A4603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502366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43074BB" w14:textId="77777777" w:rsidR="00C728D3" w:rsidRPr="0044600B" w:rsidRDefault="002A4603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0A4EB6">
        <w:trPr>
          <w:trHeight w:val="135"/>
        </w:trPr>
        <w:tc>
          <w:tcPr>
            <w:tcW w:w="4251" w:type="dxa"/>
            <w:gridSpan w:val="3"/>
          </w:tcPr>
          <w:p w14:paraId="22E46D84" w14:textId="560D351B" w:rsidR="00C728D3" w:rsidRPr="009D61E9" w:rsidRDefault="002A4603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5746C55" w14:textId="08762CA4" w:rsidR="00C728D3" w:rsidRPr="001F1277" w:rsidRDefault="002A4603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D786A10" w14:textId="07B63052" w:rsidR="00C728D3" w:rsidRPr="0044600B" w:rsidRDefault="002A4603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193DE0" w14:textId="77777777" w:rsidR="00C728D3" w:rsidRPr="0044600B" w:rsidRDefault="002A4603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0A4EB6">
        <w:trPr>
          <w:trHeight w:val="183"/>
        </w:trPr>
        <w:tc>
          <w:tcPr>
            <w:tcW w:w="4251" w:type="dxa"/>
            <w:gridSpan w:val="3"/>
          </w:tcPr>
          <w:p w14:paraId="279E12D6" w14:textId="50D17CEE" w:rsidR="0077471D" w:rsidRPr="009D61E9" w:rsidRDefault="002A4603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E94EB24" w14:textId="39006F65" w:rsidR="0077471D" w:rsidRPr="001F1277" w:rsidRDefault="002A4603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72C668" w14:textId="08E6D35C" w:rsidR="0077471D" w:rsidRPr="00461184" w:rsidRDefault="002A4603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9561B71" w14:textId="77777777" w:rsidR="0077471D" w:rsidRPr="00461184" w:rsidRDefault="002A4603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D8F219" w14:textId="61157854" w:rsidR="0077471D" w:rsidRDefault="002A4603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2352706" w14:textId="7E76F7AA" w:rsidR="0077471D" w:rsidRPr="001F1277" w:rsidRDefault="002A4603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9B46BC7" w14:textId="381BEA80" w:rsidR="0077471D" w:rsidRPr="00461184" w:rsidRDefault="002A4603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3C49FEB" w14:textId="77777777" w:rsidR="0077471D" w:rsidRDefault="002A4603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0A4EB6">
        <w:trPr>
          <w:trHeight w:val="183"/>
        </w:trPr>
        <w:tc>
          <w:tcPr>
            <w:tcW w:w="4251" w:type="dxa"/>
            <w:gridSpan w:val="3"/>
          </w:tcPr>
          <w:p w14:paraId="4E12AB25" w14:textId="40C23891" w:rsidR="0077471D" w:rsidRDefault="002A4603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40222F8" w14:textId="14946DC2" w:rsidR="0077471D" w:rsidRDefault="002A4603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EEDB2FF" w14:textId="76434127" w:rsidR="0077471D" w:rsidRPr="00461184" w:rsidRDefault="002A4603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5589D82" w14:textId="77777777" w:rsidR="0077471D" w:rsidRDefault="002A4603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09DBA1" w14:textId="676C3F5D" w:rsidR="00732401" w:rsidRDefault="002A4603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1D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08BEC6CE" w14:textId="3F05014B" w:rsidR="00732401" w:rsidRDefault="002A4603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31477E" w14:textId="77777777" w:rsidR="00732401" w:rsidRDefault="002A4603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0A4EB6">
        <w:trPr>
          <w:trHeight w:val="183"/>
        </w:trPr>
        <w:tc>
          <w:tcPr>
            <w:tcW w:w="4251" w:type="dxa"/>
            <w:gridSpan w:val="3"/>
          </w:tcPr>
          <w:p w14:paraId="01F95CAE" w14:textId="0500B25E" w:rsidR="0077471D" w:rsidRDefault="002A4603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CF98B7" w14:textId="75229CA7" w:rsidR="0077471D" w:rsidRDefault="002A4603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A30B3B7" w14:textId="28A6444B" w:rsidR="0077471D" w:rsidRPr="0044600B" w:rsidRDefault="002A4603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0A4EB6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1" w:type="dxa"/>
                <w:gridSpan w:val="3"/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1D102D94" w14:textId="6BD39ACF" w:rsidR="0077471D" w:rsidRDefault="002A4603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068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тележки </w:t>
            </w:r>
            <w:r w:rsidR="00220687">
              <w:t xml:space="preserve">уборочные </w:t>
            </w:r>
            <w:sdt>
              <w:sdtPr>
                <w:id w:val="69450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7D69E7C8" w14:textId="6C086786" w:rsidR="0077471D" w:rsidRPr="00461184" w:rsidRDefault="002A4603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</w:tcPr>
          <w:p w14:paraId="18E74344" w14:textId="46BAE00A" w:rsidR="00C728D3" w:rsidRDefault="002A4603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1FDC9EA9" w14:textId="2796D333" w:rsidR="00C728D3" w:rsidRDefault="002A4603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7105BA4A" w14:textId="1F82A0EA" w:rsidR="0077471D" w:rsidRPr="009D61E9" w:rsidRDefault="002A4603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5FB9CED2" w14:textId="570C08FC" w:rsidR="0077471D" w:rsidRDefault="002A4603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0A4EB6">
        <w:trPr>
          <w:trHeight w:val="183"/>
        </w:trPr>
        <w:tc>
          <w:tcPr>
            <w:tcW w:w="4251" w:type="dxa"/>
            <w:gridSpan w:val="3"/>
          </w:tcPr>
          <w:p w14:paraId="6F352C83" w14:textId="345228C5" w:rsidR="0077471D" w:rsidRPr="009D61E9" w:rsidRDefault="002A4603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FAC5A05" w14:textId="2D1274A1" w:rsidR="0077471D" w:rsidRPr="00F86F0C" w:rsidRDefault="002A4603" w:rsidP="007A4884">
            <w:pPr>
              <w:pStyle w:val="--2"/>
              <w:rPr>
                <w:sz w:val="20"/>
              </w:rPr>
            </w:pPr>
            <w:sdt>
              <w:sdtPr>
                <w:id w:val="-1922015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ПММ </w:t>
            </w:r>
            <w:sdt>
              <w:sdtPr>
                <w:id w:val="-119939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купольная </w:t>
            </w:r>
            <w:sdt>
              <w:sdtPr>
                <w:id w:val="-17040178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туннельная</w:t>
            </w:r>
          </w:p>
        </w:tc>
        <w:tc>
          <w:tcPr>
            <w:tcW w:w="567" w:type="dxa"/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0A4EB6">
        <w:trPr>
          <w:trHeight w:val="183"/>
        </w:trPr>
        <w:tc>
          <w:tcPr>
            <w:tcW w:w="4251" w:type="dxa"/>
            <w:gridSpan w:val="3"/>
          </w:tcPr>
          <w:p w14:paraId="19774E03" w14:textId="56C41C8A" w:rsidR="0077471D" w:rsidRPr="009D61E9" w:rsidRDefault="002A4603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7EF36ED" w14:textId="7758E213" w:rsidR="0077471D" w:rsidRPr="00F86F0C" w:rsidRDefault="002A4603" w:rsidP="007A4884">
            <w:pPr>
              <w:pStyle w:val="--2"/>
              <w:rPr>
                <w:sz w:val="20"/>
              </w:rPr>
            </w:pPr>
            <w:sdt>
              <w:sdtPr>
                <w:id w:val="-321433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272CB">
              <w:t xml:space="preserve"> таромоечная </w:t>
            </w:r>
            <w:r w:rsidR="0077471D" w:rsidRPr="00BD3AD2">
              <w:t>машина</w:t>
            </w:r>
          </w:p>
        </w:tc>
        <w:tc>
          <w:tcPr>
            <w:tcW w:w="567" w:type="dxa"/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A8A9970" w14:textId="5F888888" w:rsidR="0077471D" w:rsidRPr="00837888" w:rsidRDefault="002A4603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676C43E" w14:textId="402A1C76" w:rsidR="0077471D" w:rsidRPr="00E96B43" w:rsidRDefault="002A4603" w:rsidP="007A4884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691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0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0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0A4EB6">
        <w:trPr>
          <w:trHeight w:val="183"/>
        </w:trPr>
        <w:tc>
          <w:tcPr>
            <w:tcW w:w="4251" w:type="dxa"/>
            <w:gridSpan w:val="3"/>
          </w:tcPr>
          <w:p w14:paraId="606F7EF1" w14:textId="11533696" w:rsidR="0077471D" w:rsidRPr="009D61E9" w:rsidRDefault="002A4603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4C2D7F55" w14:textId="6ED96816" w:rsidR="0077471D" w:rsidRPr="00E96B43" w:rsidRDefault="002A4603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FF8552" w14:textId="228F4511" w:rsidR="0077471D" w:rsidRPr="009D61E9" w:rsidRDefault="002A4603" w:rsidP="007A4884">
            <w:pPr>
              <w:pStyle w:val="--2"/>
            </w:pPr>
            <w:sdt>
              <w:sdt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3884FA" w14:textId="5C78D98A" w:rsidR="0077471D" w:rsidRPr="00E96B43" w:rsidRDefault="002A4603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0A4EB6">
        <w:trPr>
          <w:trHeight w:val="183"/>
        </w:trPr>
        <w:tc>
          <w:tcPr>
            <w:tcW w:w="4251" w:type="dxa"/>
            <w:gridSpan w:val="3"/>
          </w:tcPr>
          <w:p w14:paraId="0F420304" w14:textId="52159CB7" w:rsidR="0077471D" w:rsidRPr="009D61E9" w:rsidRDefault="002A4603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FCAEB6E" w14:textId="2BCC1F42" w:rsidR="0077471D" w:rsidRPr="00E96B43" w:rsidRDefault="002A4603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1B951F" w14:textId="4138E352" w:rsidR="0077471D" w:rsidRPr="00DE7EFE" w:rsidRDefault="002A4603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vAlign w:val="bottom"/>
          </w:tcPr>
          <w:p w14:paraId="62C945D8" w14:textId="530EB933" w:rsidR="000A4EB6" w:rsidRDefault="000A4EB6" w:rsidP="000A4EB6">
            <w:pPr>
              <w:pStyle w:val="--2"/>
              <w:numPr>
                <w:ilvl w:val="0"/>
                <w:numId w:val="41"/>
              </w:numPr>
            </w:pPr>
          </w:p>
        </w:tc>
        <w:tc>
          <w:tcPr>
            <w:tcW w:w="571" w:type="dxa"/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0A4EB6">
        <w:trPr>
          <w:trHeight w:val="183"/>
        </w:trPr>
        <w:tc>
          <w:tcPr>
            <w:tcW w:w="4251" w:type="dxa"/>
            <w:gridSpan w:val="3"/>
          </w:tcPr>
          <w:p w14:paraId="3C07E13D" w14:textId="5A63DB0D" w:rsidR="0077471D" w:rsidRPr="00DE7EFE" w:rsidRDefault="002A4603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0147BFBF" w14:textId="76E3B65C" w:rsidR="0077471D" w:rsidRDefault="0077471D" w:rsidP="00BF24AF">
            <w:pPr>
              <w:pStyle w:val="--2"/>
              <w:numPr>
                <w:ilvl w:val="0"/>
                <w:numId w:val="41"/>
              </w:numPr>
            </w:pP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E50B0A6" w14:textId="053F9175" w:rsidR="0077471D" w:rsidRPr="00837888" w:rsidRDefault="002A4603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57A1C5" w14:textId="0F3B1286" w:rsidR="0077471D" w:rsidRPr="00837888" w:rsidRDefault="002A4603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DA0530" w14:textId="08965A71" w:rsidR="0077471D" w:rsidRPr="00837888" w:rsidRDefault="002A4603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8C0A414" w14:textId="37F4C526" w:rsidR="0077471D" w:rsidRPr="00837888" w:rsidRDefault="002A4603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79C6B29" w14:textId="2926857B" w:rsidR="0077471D" w:rsidRPr="00837888" w:rsidRDefault="002A4603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lastRenderedPageBreak/>
              <w:t>Многоразовые резиновые СИЗ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2D9E11" w14:textId="54F14AC3" w:rsidR="0077471D" w:rsidRDefault="002A4603" w:rsidP="00DE7EFE">
            <w:pPr>
              <w:pStyle w:val="--2"/>
              <w:tabs>
                <w:tab w:val="left" w:pos="2303"/>
              </w:tabs>
            </w:pPr>
            <w:sdt>
              <w:sdtPr>
                <w:id w:val="811216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sdt>
              <w:sdtPr>
                <w:id w:val="91344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-137384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>
              <w:t xml:space="preserve"> </w:t>
            </w:r>
            <w:r w:rsidR="0077471D">
              <w:t xml:space="preserve">перчатки </w:t>
            </w:r>
            <w:sdt>
              <w:sdtPr>
                <w:id w:val="-1677181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D62CC" w14:textId="77777777" w:rsidR="002A4603" w:rsidRDefault="002A4603">
      <w:r>
        <w:separator/>
      </w:r>
    </w:p>
  </w:endnote>
  <w:endnote w:type="continuationSeparator" w:id="0">
    <w:p w14:paraId="1AF84818" w14:textId="77777777" w:rsidR="002A4603" w:rsidRDefault="002A4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1CD51" w14:textId="77777777" w:rsidR="002A4603" w:rsidRDefault="002A4603">
      <w:r>
        <w:separator/>
      </w:r>
    </w:p>
  </w:footnote>
  <w:footnote w:type="continuationSeparator" w:id="0">
    <w:p w14:paraId="0835CFC5" w14:textId="77777777" w:rsidR="002A4603" w:rsidRDefault="002A46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162CB" w14:textId="13A98FE6" w:rsidR="00EA1EAC" w:rsidRPr="009B4662" w:rsidRDefault="002A4603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A62402" w:rsidRPr="00A62402">
      <w:rPr>
        <w:rStyle w:val="a6"/>
        <w:lang w:val="en-US"/>
      </w:rPr>
      <w:t>Ф-ХХ</w:t>
    </w:r>
    <w:r w:rsidR="00A62402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7C4015"/>
    <w:multiLevelType w:val="hybridMultilevel"/>
    <w:tmpl w:val="7F766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4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1"/>
  </w:num>
  <w:num w:numId="2">
    <w:abstractNumId w:val="37"/>
  </w:num>
  <w:num w:numId="3">
    <w:abstractNumId w:val="28"/>
  </w:num>
  <w:num w:numId="4">
    <w:abstractNumId w:val="18"/>
  </w:num>
  <w:num w:numId="5">
    <w:abstractNumId w:val="17"/>
  </w:num>
  <w:num w:numId="6">
    <w:abstractNumId w:val="31"/>
  </w:num>
  <w:num w:numId="7">
    <w:abstractNumId w:val="27"/>
  </w:num>
  <w:num w:numId="8">
    <w:abstractNumId w:val="36"/>
  </w:num>
  <w:num w:numId="9">
    <w:abstractNumId w:val="32"/>
  </w:num>
  <w:num w:numId="10">
    <w:abstractNumId w:val="16"/>
  </w:num>
  <w:num w:numId="11">
    <w:abstractNumId w:val="25"/>
  </w:num>
  <w:num w:numId="12">
    <w:abstractNumId w:val="30"/>
  </w:num>
  <w:num w:numId="13">
    <w:abstractNumId w:val="39"/>
  </w:num>
  <w:num w:numId="14">
    <w:abstractNumId w:val="24"/>
  </w:num>
  <w:num w:numId="15">
    <w:abstractNumId w:val="20"/>
  </w:num>
  <w:num w:numId="16">
    <w:abstractNumId w:val="12"/>
  </w:num>
  <w:num w:numId="17">
    <w:abstractNumId w:val="22"/>
  </w:num>
  <w:num w:numId="18">
    <w:abstractNumId w:val="23"/>
  </w:num>
  <w:num w:numId="19">
    <w:abstractNumId w:val="38"/>
  </w:num>
  <w:num w:numId="20">
    <w:abstractNumId w:val="33"/>
  </w:num>
  <w:num w:numId="21">
    <w:abstractNumId w:val="13"/>
  </w:num>
  <w:num w:numId="22">
    <w:abstractNumId w:val="34"/>
  </w:num>
  <w:num w:numId="23">
    <w:abstractNumId w:val="26"/>
  </w:num>
  <w:num w:numId="24">
    <w:abstractNumId w:val="14"/>
  </w:num>
  <w:num w:numId="25">
    <w:abstractNumId w:val="29"/>
  </w:num>
  <w:num w:numId="26">
    <w:abstractNumId w:val="15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4"/>
  </w:num>
  <w:num w:numId="38">
    <w:abstractNumId w:val="11"/>
  </w:num>
  <w:num w:numId="39">
    <w:abstractNumId w:val="19"/>
  </w:num>
  <w:num w:numId="40">
    <w:abstractNumId w:val="35"/>
  </w:num>
  <w:num w:numId="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14E2"/>
    <w:rsid w:val="00023841"/>
    <w:rsid w:val="000260C1"/>
    <w:rsid w:val="000278A9"/>
    <w:rsid w:val="000311DA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7B5"/>
    <w:rsid w:val="00096573"/>
    <w:rsid w:val="00097E4C"/>
    <w:rsid w:val="00097F34"/>
    <w:rsid w:val="000A0B06"/>
    <w:rsid w:val="000A2089"/>
    <w:rsid w:val="000A4EB6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0687"/>
    <w:rsid w:val="0022181E"/>
    <w:rsid w:val="00224FE1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3D6A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603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0920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031"/>
    <w:rsid w:val="00310A9A"/>
    <w:rsid w:val="003204AD"/>
    <w:rsid w:val="00326C74"/>
    <w:rsid w:val="00327CEF"/>
    <w:rsid w:val="00337C0F"/>
    <w:rsid w:val="00342A8C"/>
    <w:rsid w:val="00344F75"/>
    <w:rsid w:val="003527FE"/>
    <w:rsid w:val="00352D03"/>
    <w:rsid w:val="00352FD1"/>
    <w:rsid w:val="003536C6"/>
    <w:rsid w:val="003553B3"/>
    <w:rsid w:val="00361BBF"/>
    <w:rsid w:val="0036327C"/>
    <w:rsid w:val="00364F63"/>
    <w:rsid w:val="003675A4"/>
    <w:rsid w:val="00376589"/>
    <w:rsid w:val="00377878"/>
    <w:rsid w:val="00380A0B"/>
    <w:rsid w:val="00381B47"/>
    <w:rsid w:val="00382400"/>
    <w:rsid w:val="00383801"/>
    <w:rsid w:val="00383EEB"/>
    <w:rsid w:val="00384F4A"/>
    <w:rsid w:val="00387FB0"/>
    <w:rsid w:val="0039162A"/>
    <w:rsid w:val="00395297"/>
    <w:rsid w:val="003A6553"/>
    <w:rsid w:val="003A691F"/>
    <w:rsid w:val="003A7C3A"/>
    <w:rsid w:val="003B16DC"/>
    <w:rsid w:val="003C012D"/>
    <w:rsid w:val="003C0F32"/>
    <w:rsid w:val="003C1E31"/>
    <w:rsid w:val="003C7E13"/>
    <w:rsid w:val="003D0BD9"/>
    <w:rsid w:val="003D2E8A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B7D47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2366"/>
    <w:rsid w:val="005034D5"/>
    <w:rsid w:val="00504740"/>
    <w:rsid w:val="0050527E"/>
    <w:rsid w:val="005058B3"/>
    <w:rsid w:val="00507A44"/>
    <w:rsid w:val="00510D95"/>
    <w:rsid w:val="005222B2"/>
    <w:rsid w:val="00523C46"/>
    <w:rsid w:val="00524771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0E7A"/>
    <w:rsid w:val="00581421"/>
    <w:rsid w:val="005815AB"/>
    <w:rsid w:val="00583D6C"/>
    <w:rsid w:val="0059024E"/>
    <w:rsid w:val="00591837"/>
    <w:rsid w:val="00592375"/>
    <w:rsid w:val="00593CDC"/>
    <w:rsid w:val="0059417E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34B"/>
    <w:rsid w:val="005F5441"/>
    <w:rsid w:val="005F6EEA"/>
    <w:rsid w:val="00600F22"/>
    <w:rsid w:val="00601166"/>
    <w:rsid w:val="00601916"/>
    <w:rsid w:val="00610A84"/>
    <w:rsid w:val="00611607"/>
    <w:rsid w:val="006156FB"/>
    <w:rsid w:val="00620F4E"/>
    <w:rsid w:val="00622A7B"/>
    <w:rsid w:val="00623024"/>
    <w:rsid w:val="00623D3F"/>
    <w:rsid w:val="00624074"/>
    <w:rsid w:val="00634415"/>
    <w:rsid w:val="0063663B"/>
    <w:rsid w:val="00637975"/>
    <w:rsid w:val="00641A3F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3819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0DC0"/>
    <w:rsid w:val="00701E4B"/>
    <w:rsid w:val="0070294D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1DB0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57BAC"/>
    <w:rsid w:val="00760D00"/>
    <w:rsid w:val="00760F6A"/>
    <w:rsid w:val="00762021"/>
    <w:rsid w:val="00765539"/>
    <w:rsid w:val="007662C9"/>
    <w:rsid w:val="007674D0"/>
    <w:rsid w:val="00771DC8"/>
    <w:rsid w:val="0077471D"/>
    <w:rsid w:val="00774881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2252"/>
    <w:rsid w:val="007D4781"/>
    <w:rsid w:val="007D54E3"/>
    <w:rsid w:val="007E2B19"/>
    <w:rsid w:val="007E4F46"/>
    <w:rsid w:val="007E603E"/>
    <w:rsid w:val="007E6ECC"/>
    <w:rsid w:val="007F03F4"/>
    <w:rsid w:val="007F43F0"/>
    <w:rsid w:val="008047A2"/>
    <w:rsid w:val="00811E15"/>
    <w:rsid w:val="0081274F"/>
    <w:rsid w:val="00813AA3"/>
    <w:rsid w:val="00813DC5"/>
    <w:rsid w:val="00813FF3"/>
    <w:rsid w:val="00817422"/>
    <w:rsid w:val="00824AB3"/>
    <w:rsid w:val="00834367"/>
    <w:rsid w:val="00837888"/>
    <w:rsid w:val="00837D78"/>
    <w:rsid w:val="00845D54"/>
    <w:rsid w:val="00846A94"/>
    <w:rsid w:val="00847523"/>
    <w:rsid w:val="00847ED3"/>
    <w:rsid w:val="00851A49"/>
    <w:rsid w:val="00855593"/>
    <w:rsid w:val="00857F20"/>
    <w:rsid w:val="0086160B"/>
    <w:rsid w:val="00873FE9"/>
    <w:rsid w:val="008744F5"/>
    <w:rsid w:val="00882D23"/>
    <w:rsid w:val="00882E3E"/>
    <w:rsid w:val="00885FD8"/>
    <w:rsid w:val="008874C5"/>
    <w:rsid w:val="00887A33"/>
    <w:rsid w:val="0089101C"/>
    <w:rsid w:val="008936EF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1A7"/>
    <w:rsid w:val="00925957"/>
    <w:rsid w:val="00925BAD"/>
    <w:rsid w:val="00925DC3"/>
    <w:rsid w:val="009272CB"/>
    <w:rsid w:val="00930196"/>
    <w:rsid w:val="009308E0"/>
    <w:rsid w:val="00930B6D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46F70"/>
    <w:rsid w:val="00A61CF5"/>
    <w:rsid w:val="00A6203E"/>
    <w:rsid w:val="00A62402"/>
    <w:rsid w:val="00A6298B"/>
    <w:rsid w:val="00A63156"/>
    <w:rsid w:val="00A66DB0"/>
    <w:rsid w:val="00A70FFE"/>
    <w:rsid w:val="00A73070"/>
    <w:rsid w:val="00A80537"/>
    <w:rsid w:val="00A8062B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03E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15613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9691C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2ED"/>
    <w:rsid w:val="00BE1ACE"/>
    <w:rsid w:val="00BE4751"/>
    <w:rsid w:val="00BE7CE0"/>
    <w:rsid w:val="00BF24AF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0C2F"/>
    <w:rsid w:val="00C6203E"/>
    <w:rsid w:val="00C71D4D"/>
    <w:rsid w:val="00C725B6"/>
    <w:rsid w:val="00C728D3"/>
    <w:rsid w:val="00C76E78"/>
    <w:rsid w:val="00C81001"/>
    <w:rsid w:val="00C86C99"/>
    <w:rsid w:val="00C91C71"/>
    <w:rsid w:val="00C935F8"/>
    <w:rsid w:val="00C961EA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059F"/>
    <w:rsid w:val="00CE28A9"/>
    <w:rsid w:val="00CE4419"/>
    <w:rsid w:val="00CE5DF5"/>
    <w:rsid w:val="00CE72DC"/>
    <w:rsid w:val="00CF0E2C"/>
    <w:rsid w:val="00CF2324"/>
    <w:rsid w:val="00CF44C7"/>
    <w:rsid w:val="00D0324F"/>
    <w:rsid w:val="00D0353A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37FE3"/>
    <w:rsid w:val="00E4524C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AE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4156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48FC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6AEF"/>
    <w:rsid w:val="00FD7B48"/>
    <w:rsid w:val="00FE0643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1</TotalTime>
  <Pages>1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Перевозчиков Владимир Геннадьевич</cp:lastModifiedBy>
  <cp:revision>4</cp:revision>
  <cp:lastPrinted>2026-02-18T13:06:00Z</cp:lastPrinted>
  <dcterms:created xsi:type="dcterms:W3CDTF">2026-04-10T09:08:00Z</dcterms:created>
  <dcterms:modified xsi:type="dcterms:W3CDTF">2026-04-10T09:23:00Z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