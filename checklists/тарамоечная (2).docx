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Layout w:type="fixed"/>
        <w:tblLook w:val="01E0" w:firstRow="1" w:lastRow="1" w:firstColumn="1" w:lastColumn="1" w:noHBand="0" w:noVBand="0"/>
      </w:tblPr>
      <w:tblGrid>
        <w:gridCol w:w="1696"/>
        <w:gridCol w:w="140"/>
        <w:gridCol w:w="2414"/>
        <w:gridCol w:w="524"/>
        <w:gridCol w:w="3727"/>
        <w:gridCol w:w="567"/>
        <w:gridCol w:w="564"/>
        <w:gridCol w:w="2982"/>
        <w:gridCol w:w="571"/>
        <w:gridCol w:w="690"/>
        <w:gridCol w:w="2001"/>
        <w:gridCol w:w="568"/>
      </w:tblGrid>
      <w:tr w:rsidR="00576DFD" w:rsidRPr="00B87913" w14:paraId="7588F508" w14:textId="77777777" w:rsidTr="0077471D">
        <w:trPr>
          <w:trHeight w:val="288"/>
        </w:trPr>
        <w:tc>
          <w:tcPr>
            <w:tcW w:w="4775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93380DA" w14:textId="5EC44DD9" w:rsidR="00576DFD" w:rsidRPr="00B87913" w:rsidRDefault="002F6C03" w:rsidP="00DC3916">
            <w:pPr>
              <w:pStyle w:val="-0"/>
            </w:pPr>
            <w:r>
              <w:t>Сестрорецкий хлебокомбинат</w:t>
            </w:r>
          </w:p>
        </w:tc>
        <w:tc>
          <w:tcPr>
            <w:tcW w:w="4858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7E2F659" w14:textId="4475FFF8" w:rsidR="00576DFD" w:rsidRPr="009540B7" w:rsidRDefault="002F6C03" w:rsidP="00DC3916">
            <w:pPr>
              <w:pStyle w:val="-0"/>
              <w:rPr>
                <w:lang w:val="en-US"/>
              </w:rPr>
            </w:pPr>
            <w:r>
              <w:t xml:space="preserve">Тарамоечная </w:t>
            </w:r>
            <w:r w:rsidR="009540B7">
              <w:rPr>
                <w:lang w:val="en-US"/>
              </w:rPr>
              <w:t>2</w:t>
            </w:r>
          </w:p>
        </w:tc>
        <w:tc>
          <w:tcPr>
            <w:tcW w:w="4243" w:type="dxa"/>
            <w:gridSpan w:val="3"/>
            <w:shd w:val="clear" w:color="auto" w:fill="auto"/>
            <w:vAlign w:val="bottom"/>
          </w:tcPr>
          <w:p w14:paraId="3911954A" w14:textId="77777777" w:rsidR="00576DFD" w:rsidRPr="009272CB" w:rsidRDefault="00576DFD" w:rsidP="009272CB">
            <w:pPr>
              <w:pStyle w:val="--2"/>
            </w:pPr>
            <w:r w:rsidRPr="009272CB">
              <w:t>Цветовое кодирование инвентаря:</w:t>
            </w:r>
          </w:p>
        </w:tc>
        <w:tc>
          <w:tcPr>
            <w:tcW w:w="256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299135E" w14:textId="77777777" w:rsidR="00576DFD" w:rsidRPr="00B87913" w:rsidRDefault="00576DFD" w:rsidP="00DC3916">
            <w:pPr>
              <w:pStyle w:val="--2"/>
            </w:pPr>
          </w:p>
        </w:tc>
      </w:tr>
      <w:tr w:rsidR="00576DFD" w:rsidRPr="00B87913" w14:paraId="735DE6E9" w14:textId="77777777" w:rsidTr="0077471D">
        <w:trPr>
          <w:trHeight w:val="80"/>
        </w:trPr>
        <w:tc>
          <w:tcPr>
            <w:tcW w:w="4775" w:type="dxa"/>
            <w:gridSpan w:val="4"/>
            <w:tcBorders>
              <w:bottom w:val="single" w:sz="18" w:space="0" w:color="auto"/>
            </w:tcBorders>
            <w:shd w:val="clear" w:color="auto" w:fill="auto"/>
          </w:tcPr>
          <w:p w14:paraId="222D25B9" w14:textId="77777777" w:rsidR="00576DFD" w:rsidRPr="00B87913" w:rsidRDefault="00576DFD" w:rsidP="002E4FC9">
            <w:pPr>
              <w:pStyle w:val="-0"/>
            </w:pPr>
            <w:r>
              <w:t>(предприятие)</w:t>
            </w:r>
          </w:p>
        </w:tc>
        <w:tc>
          <w:tcPr>
            <w:tcW w:w="4858" w:type="dxa"/>
            <w:gridSpan w:val="3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14:paraId="390D00C0" w14:textId="77777777" w:rsidR="00576DFD" w:rsidRPr="00B87913" w:rsidRDefault="00576DFD" w:rsidP="002E4FC9">
            <w:pPr>
              <w:pStyle w:val="-0"/>
            </w:pPr>
            <w:r>
              <w:t>(название участка)</w:t>
            </w:r>
          </w:p>
        </w:tc>
        <w:tc>
          <w:tcPr>
            <w:tcW w:w="4243" w:type="dxa"/>
            <w:gridSpan w:val="3"/>
            <w:tcBorders>
              <w:bottom w:val="single" w:sz="18" w:space="0" w:color="auto"/>
            </w:tcBorders>
            <w:shd w:val="clear" w:color="auto" w:fill="auto"/>
          </w:tcPr>
          <w:p w14:paraId="42E297B9" w14:textId="77777777" w:rsidR="00576DFD" w:rsidRPr="00B87913" w:rsidRDefault="00576DFD" w:rsidP="002E4FC9">
            <w:pPr>
              <w:pStyle w:val="-0"/>
            </w:pPr>
          </w:p>
        </w:tc>
        <w:tc>
          <w:tcPr>
            <w:tcW w:w="2568" w:type="dxa"/>
            <w:gridSpan w:val="2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14:paraId="09E3631C" w14:textId="77777777" w:rsidR="00576DFD" w:rsidRPr="00B87913" w:rsidRDefault="00576DFD" w:rsidP="002E4FC9">
            <w:pPr>
              <w:pStyle w:val="-0"/>
            </w:pPr>
          </w:p>
        </w:tc>
      </w:tr>
      <w:tr w:rsidR="00381B47" w:rsidRPr="00D764EB" w14:paraId="058A7131" w14:textId="77777777" w:rsidTr="007747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cantSplit/>
          <w:trHeight w:val="184"/>
        </w:trPr>
        <w:tc>
          <w:tcPr>
            <w:tcW w:w="4251" w:type="dxa"/>
            <w:gridSpan w:val="3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4706C42" w14:textId="77777777" w:rsidR="00381B47" w:rsidRPr="009272CB" w:rsidRDefault="00381B47" w:rsidP="00E002DA">
            <w:pPr>
              <w:pStyle w:val="--2"/>
              <w:rPr>
                <w:rStyle w:val="ac"/>
              </w:rPr>
            </w:pPr>
            <w:r w:rsidRPr="009272CB">
              <w:rPr>
                <w:rStyle w:val="ac"/>
              </w:rPr>
              <w:t>Поверхности: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7F6044F" w14:textId="77777777" w:rsidR="00381B47" w:rsidRPr="009272CB" w:rsidRDefault="00381B47" w:rsidP="00381B47">
            <w:pPr>
              <w:pStyle w:val="--2"/>
              <w:rPr>
                <w:rStyle w:val="ac"/>
              </w:rPr>
            </w:pPr>
          </w:p>
        </w:tc>
        <w:tc>
          <w:tcPr>
            <w:tcW w:w="4294" w:type="dxa"/>
            <w:gridSpan w:val="2"/>
            <w:tcBorders>
              <w:top w:val="single" w:sz="18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54100691" w14:textId="77777777" w:rsidR="00381B47" w:rsidRPr="00837888" w:rsidRDefault="00381B47" w:rsidP="002375E6">
            <w:pPr>
              <w:pStyle w:val="--2"/>
            </w:pPr>
            <w:r w:rsidRPr="00576DFD">
              <w:rPr>
                <w:rStyle w:val="ac"/>
              </w:rPr>
              <w:t>Бытовая техника:</w:t>
            </w:r>
          </w:p>
        </w:tc>
        <w:tc>
          <w:tcPr>
            <w:tcW w:w="4117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05D8C78A" w14:textId="77777777" w:rsidR="00381B47" w:rsidRPr="009272CB" w:rsidRDefault="00381B47" w:rsidP="00F86F0C">
            <w:pPr>
              <w:pStyle w:val="--2"/>
            </w:pPr>
            <w:r>
              <w:rPr>
                <w:rStyle w:val="ac"/>
              </w:rPr>
              <w:t>Тепловое оборудование:</w:t>
            </w:r>
          </w:p>
        </w:tc>
        <w:tc>
          <w:tcPr>
            <w:tcW w:w="3258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86BAAF5" w14:textId="77777777" w:rsidR="00381B47" w:rsidRPr="009272CB" w:rsidRDefault="00753F79" w:rsidP="00F86F0C">
            <w:pPr>
              <w:pStyle w:val="--2"/>
            </w:pPr>
            <w:r w:rsidRPr="009272CB">
              <w:rPr>
                <w:rStyle w:val="ac"/>
              </w:rPr>
              <w:t>Упаковочное оборудование:</w:t>
            </w:r>
          </w:p>
        </w:tc>
      </w:tr>
      <w:tr w:rsidR="0077471D" w:rsidRPr="00D764EB" w14:paraId="07DE648F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B2525C4" w14:textId="00D81951" w:rsidR="00381B47" w:rsidRPr="009D61E9" w:rsidRDefault="00D44131" w:rsidP="00EA1EAC">
            <w:pPr>
              <w:pStyle w:val="--2"/>
              <w:tabs>
                <w:tab w:val="left" w:pos="1027"/>
                <w:tab w:val="left" w:pos="2303"/>
                <w:tab w:val="left" w:pos="2728"/>
              </w:tabs>
            </w:pPr>
            <w:sdt>
              <w:sdtPr>
                <w:id w:val="670381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потолок</w:t>
            </w:r>
            <w:r w:rsidR="00EA1EAC">
              <w:t xml:space="preserve"> (высота </w:t>
            </w:r>
            <w:r w:rsidR="002F6C03">
              <w:t xml:space="preserve">выше 2 </w:t>
            </w:r>
            <w:r w:rsidR="00EA1EAC">
              <w:t>м)</w:t>
            </w:r>
            <w:r w:rsidR="00381B47">
              <w:t>:</w:t>
            </w:r>
            <w:r w:rsidR="00381B47">
              <w:tab/>
            </w:r>
            <w:sdt>
              <w:sdt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</w:t>
            </w:r>
            <w:r w:rsidR="00EA1EAC">
              <w:t>П</w:t>
            </w:r>
            <w:r w:rsidR="00381B47">
              <w:tab/>
            </w:r>
            <w:sdt>
              <w:sdt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ОК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B269630" w14:textId="2FB73D17" w:rsidR="00381B47" w:rsidRPr="009D61E9" w:rsidRDefault="0012491D" w:rsidP="00185A34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25C7BF1" w14:textId="77777777" w:rsidR="00381B47" w:rsidRPr="00837888" w:rsidRDefault="00D44131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чайник</w:t>
            </w:r>
            <w:r w:rsidR="00DE7EFE">
              <w:t>и</w:t>
            </w:r>
            <w:r w:rsidR="00381B47">
              <w:tab/>
            </w:r>
            <w:sdt>
              <w:sdt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</w:t>
            </w:r>
            <w:r w:rsidR="00381B47">
              <w:t>термопот</w:t>
            </w:r>
            <w:r w:rsidR="00DE7EFE">
              <w:t>ы</w:t>
            </w:r>
            <w:r w:rsidR="00381B47">
              <w:tab/>
            </w:r>
            <w:sdt>
              <w:sdt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кулер</w:t>
            </w:r>
            <w:r w:rsidR="00DE7EFE">
              <w:t>а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10B917C" w14:textId="77777777" w:rsidR="00381B47" w:rsidRPr="00837888" w:rsidRDefault="00381B47" w:rsidP="00EA2062">
            <w:pPr>
              <w:pStyle w:val="--2"/>
              <w:tabs>
                <w:tab w:val="left" w:pos="1026"/>
                <w:tab w:val="left" w:pos="1168"/>
              </w:tabs>
            </w:pP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3D92015" w14:textId="77777777" w:rsidR="00381B47" w:rsidRPr="001F1277" w:rsidRDefault="00D44131" w:rsidP="001A30F0">
            <w:pPr>
              <w:pStyle w:val="--2"/>
              <w:tabs>
                <w:tab w:val="left" w:pos="1593"/>
              </w:tabs>
            </w:pPr>
            <w:sdt>
              <w:sdt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плиты</w:t>
            </w:r>
            <w:r w:rsidR="00381B47">
              <w:t xml:space="preserve"> </w:t>
            </w:r>
            <w:sdt>
              <w:sdt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индук. </w:t>
            </w:r>
            <w:sdt>
              <w:sdt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элек. </w:t>
            </w:r>
            <w:sdt>
              <w:sdtPr>
                <w:id w:val="-993945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газ.</w:t>
            </w:r>
          </w:p>
        </w:tc>
        <w:tc>
          <w:tcPr>
            <w:tcW w:w="571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BB09DE4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1A632FB" w14:textId="77777777" w:rsidR="00381B47" w:rsidRPr="00461184" w:rsidRDefault="00D44131" w:rsidP="007A7E4E">
            <w:pPr>
              <w:pStyle w:val="--2"/>
            </w:pPr>
            <w:sdt>
              <w:sdt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 w:rsidRPr="009272CB">
              <w:t xml:space="preserve"> вакуумны</w:t>
            </w:r>
            <w:r w:rsidR="007A7E4E">
              <w:t>е</w:t>
            </w:r>
            <w:r w:rsidR="007A7E4E" w:rsidRPr="009272CB">
              <w:t xml:space="preserve"> упаковщик</w:t>
            </w:r>
            <w:r w:rsidR="007A7E4E">
              <w:t>и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FFEAA7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55EE3740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9C486CE" w14:textId="177645BE" w:rsidR="00381B47" w:rsidRPr="009D61E9" w:rsidRDefault="00D44131" w:rsidP="001B7E10">
            <w:pPr>
              <w:pStyle w:val="--2"/>
            </w:pPr>
            <w:sdt>
              <w:sdt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 xml:space="preserve"> светильники</w:t>
            </w:r>
            <w:r w:rsidR="008E229F">
              <w:t xml:space="preserve"> </w:t>
            </w:r>
            <w:sdt>
              <w:sdtPr>
                <w:id w:val="1592071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вытяжные зонты</w:t>
            </w:r>
            <w:r w:rsidR="00EA1EAC">
              <w:tab/>
            </w:r>
            <w:sdt>
              <w:sdtPr>
                <w:id w:val="-19746743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Н</w:t>
            </w:r>
            <w:r w:rsidR="00EA1EAC">
              <w:tab/>
            </w:r>
            <w:sdt>
              <w:sdt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3748A45" w14:textId="42830A56" w:rsidR="00381B47" w:rsidRPr="009D61E9" w:rsidRDefault="0012491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E92F3E" w14:textId="77777777" w:rsidR="00381B47" w:rsidRPr="00837888" w:rsidRDefault="00D44131" w:rsidP="00DE7EFE">
            <w:pPr>
              <w:pStyle w:val="--2"/>
            </w:pPr>
            <w:sdt>
              <w:sdt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>микроволн</w:t>
            </w:r>
            <w:r w:rsidR="00381B47">
              <w:t>овк</w:t>
            </w:r>
            <w:r w:rsidR="00DE7EFE">
              <w:t>и</w:t>
            </w:r>
            <w:r w:rsidR="00381B47" w:rsidRPr="00837888">
              <w:t xml:space="preserve"> </w:t>
            </w:r>
            <w:sdt>
              <w:sdt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холодильник</w:t>
            </w:r>
            <w:r w:rsidR="00DE7EFE">
              <w:t>и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4C61D8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F670914" w14:textId="77777777" w:rsidR="00381B47" w:rsidRPr="001F1277" w:rsidRDefault="00D44131" w:rsidP="0063663B">
            <w:pPr>
              <w:pStyle w:val="--2"/>
              <w:tabs>
                <w:tab w:val="left" w:pos="1593"/>
              </w:tabs>
            </w:pPr>
            <w:sdt>
              <w:sdt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варочны</w:t>
            </w:r>
            <w:r w:rsidR="0063663B">
              <w:t>е</w:t>
            </w:r>
            <w:r w:rsidR="00381B47">
              <w:t xml:space="preserve"> кот</w:t>
            </w:r>
            <w:r w:rsidR="0063663B">
              <w:t>лы</w:t>
            </w:r>
            <w:r w:rsidR="00381B47">
              <w:t xml:space="preserve"> </w:t>
            </w:r>
            <w:sdt>
              <w:sdt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сковород</w:t>
            </w:r>
            <w:r w:rsidR="0063663B">
              <w:t>ы</w:t>
            </w:r>
            <w:r w:rsidR="00381B47">
              <w:t xml:space="preserve">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ED3F99C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51BE277" w14:textId="77777777" w:rsidR="00381B47" w:rsidRPr="00461184" w:rsidRDefault="00D44131" w:rsidP="001A30F0">
            <w:pPr>
              <w:pStyle w:val="--2"/>
            </w:pPr>
            <w:sdt>
              <w:sdt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запайщики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9CBAE65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B9EC1C5" w14:textId="77777777" w:rsidTr="0077471D">
        <w:trPr>
          <w:trHeight w:val="94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ECA74EF" w14:textId="0EA64738" w:rsidR="00381B47" w:rsidRPr="009D61E9" w:rsidRDefault="00D44131" w:rsidP="00C06F80">
            <w:pPr>
              <w:pStyle w:val="--2"/>
            </w:pPr>
            <w:sdt>
              <w:sdtPr>
                <w:id w:val="-14129272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вентиляционные трубы</w:t>
            </w:r>
            <w:r w:rsidR="00381B47">
              <w:tab/>
            </w:r>
            <w:sdt>
              <w:sdtPr>
                <w:id w:val="-1115131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диффузоры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7F4B0C5" w14:textId="55C9161F" w:rsidR="00381B47" w:rsidRPr="009D61E9" w:rsidRDefault="0012491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712E3507" w14:textId="77777777" w:rsidR="00381B47" w:rsidRPr="00837888" w:rsidRDefault="00D44131" w:rsidP="00DE7EFE">
            <w:pPr>
              <w:pStyle w:val="--2"/>
            </w:pPr>
            <w:sdt>
              <w:sdt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стиральн</w:t>
            </w:r>
            <w:r w:rsidR="00DE7EFE">
              <w:t>ые</w:t>
            </w:r>
            <w:r w:rsidR="00381B47">
              <w:t xml:space="preserve"> машин</w:t>
            </w:r>
            <w:r w:rsidR="00DE7EFE">
              <w:t xml:space="preserve">ы </w:t>
            </w:r>
            <w:sdt>
              <w:sdt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7EF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7EFE">
              <w:t xml:space="preserve"> сушильные машины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4B547FB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997142C" w14:textId="77777777" w:rsidR="00381B47" w:rsidRPr="001F1277" w:rsidRDefault="00D44131" w:rsidP="0063663B">
            <w:pPr>
              <w:pStyle w:val="--2"/>
              <w:tabs>
                <w:tab w:val="left" w:pos="1593"/>
              </w:tabs>
            </w:pPr>
            <w:sdt>
              <w:sdt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фритюр</w:t>
            </w:r>
            <w:r w:rsidR="0063663B">
              <w:t>ы</w:t>
            </w:r>
            <w:r w:rsidR="00381B47">
              <w:t xml:space="preserve"> </w:t>
            </w:r>
            <w:sdt>
              <w:sdt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грил</w:t>
            </w:r>
            <w:r w:rsidR="0063663B">
              <w:t>и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3ED8101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97AAC80" w14:textId="77777777" w:rsidR="00381B47" w:rsidRPr="001F1277" w:rsidRDefault="00D44131" w:rsidP="007A7E4E">
            <w:pPr>
              <w:pStyle w:val="--2"/>
              <w:tabs>
                <w:tab w:val="left" w:pos="1593"/>
              </w:tabs>
            </w:pPr>
            <w:sdt>
              <w:sdt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 xml:space="preserve">этикетировщики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23879A1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3462D29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47C89D2" w14:textId="77777777" w:rsidR="00381B47" w:rsidRPr="009D61E9" w:rsidRDefault="00D44131" w:rsidP="00381B47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>кондиционер</w:t>
            </w:r>
            <w:r w:rsidR="00EA1EAC">
              <w:t xml:space="preserve"> </w:t>
            </w:r>
            <w:sdt>
              <w:sdt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 xml:space="preserve"> </w:t>
            </w:r>
            <w:r w:rsidR="00762021" w:rsidRPr="00762021">
              <w:t>сплит-системы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8C0134E" w14:textId="77777777" w:rsidR="00381B47" w:rsidRPr="009D61E9" w:rsidRDefault="00381B47" w:rsidP="00C06F80">
            <w:pPr>
              <w:pStyle w:val="--2"/>
              <w:tabs>
                <w:tab w:val="left" w:pos="1736"/>
                <w:tab w:val="left" w:pos="3011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BB18541" w14:textId="77777777" w:rsidR="00381B47" w:rsidRPr="009D61E9" w:rsidRDefault="00381B47" w:rsidP="00EA2062">
            <w:pPr>
              <w:pStyle w:val="--2"/>
            </w:pPr>
            <w:r w:rsidRPr="009272CB">
              <w:rPr>
                <w:rStyle w:val="ac"/>
              </w:rPr>
              <w:t>Инвентарь, посуда и т.д.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451FA5C" w14:textId="77777777" w:rsidR="00381B47" w:rsidRPr="001F1277" w:rsidRDefault="00D44131" w:rsidP="001A30F0">
            <w:pPr>
              <w:pStyle w:val="--2"/>
            </w:pPr>
            <w:sdt>
              <w:sdt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пароконвектоматы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7FE7CE8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90A8FD3" w14:textId="77777777" w:rsidR="00381B47" w:rsidRPr="001F1277" w:rsidRDefault="00D44131" w:rsidP="001A30F0">
            <w:pPr>
              <w:pStyle w:val="--2"/>
            </w:pPr>
            <w:sdt>
              <w:sdt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принтера для этикеток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53C4654" w14:textId="77777777" w:rsidR="00381B47" w:rsidRPr="00E002DA" w:rsidRDefault="00381B47" w:rsidP="001A30F0">
            <w:pPr>
              <w:pStyle w:val="--2"/>
            </w:pPr>
          </w:p>
        </w:tc>
      </w:tr>
      <w:tr w:rsidR="00C728D3" w:rsidRPr="006854F0" w14:paraId="501576BD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4E35CF09" w14:textId="77777777" w:rsidR="00381B47" w:rsidRPr="009D61E9" w:rsidRDefault="00D44131" w:rsidP="00EA2062">
            <w:pPr>
              <w:pStyle w:val="--2"/>
            </w:pPr>
            <w:sdt>
              <w:sdt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инсектицидные лампы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154607E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D067B8C" w14:textId="77777777" w:rsidR="00381B47" w:rsidRPr="001F1277" w:rsidRDefault="00D44131" w:rsidP="00EA2062">
            <w:pPr>
              <w:pStyle w:val="--2"/>
            </w:pPr>
            <w:sdt>
              <w:sdt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>доски</w:t>
            </w:r>
            <w:r w:rsidR="00381B47">
              <w:t xml:space="preserve"> </w:t>
            </w:r>
            <w:sdt>
              <w:sdt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 xml:space="preserve">посуда </w:t>
            </w:r>
            <w:sdt>
              <w:sdt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>инвентарь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CBE5F10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51A671" w14:textId="77777777" w:rsidR="00381B47" w:rsidRPr="00461184" w:rsidRDefault="00D44131" w:rsidP="001A30F0">
            <w:pPr>
              <w:pStyle w:val="--2"/>
            </w:pPr>
            <w:sdt>
              <w:sdt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печи подовые </w:t>
            </w:r>
            <w:sdt>
              <w:sdt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>печи ротационные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D6B1308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FC5F11F" w14:textId="77777777" w:rsidR="00381B47" w:rsidRPr="00461184" w:rsidRDefault="00D44131" w:rsidP="001A30F0">
            <w:pPr>
              <w:pStyle w:val="--2"/>
            </w:pPr>
            <w:sdt>
              <w:sdt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термоусадочные туннели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7C01C95" w14:textId="77777777" w:rsidR="00381B47" w:rsidRPr="006854F0" w:rsidRDefault="00381B47" w:rsidP="001A30F0">
            <w:pPr>
              <w:pStyle w:val="--2"/>
            </w:pPr>
          </w:p>
        </w:tc>
      </w:tr>
      <w:tr w:rsidR="00C728D3" w:rsidRPr="006854F0" w14:paraId="7A111BE9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  <w:shd w:val="clear" w:color="auto" w:fill="auto"/>
          </w:tcPr>
          <w:p w14:paraId="62791F1A" w14:textId="4DA8D5F0" w:rsidR="00381B47" w:rsidRPr="009D61E9" w:rsidRDefault="00D44131" w:rsidP="00381B47">
            <w:pPr>
              <w:pStyle w:val="--2"/>
            </w:pPr>
            <w:sdt>
              <w:sdt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 xml:space="preserve">стены </w:t>
            </w:r>
            <w:r w:rsidR="00EA1EAC">
              <w:t>(</w:t>
            </w:r>
            <w:r w:rsidR="00381B47" w:rsidRPr="009D61E9">
              <w:t>выше 2 м</w:t>
            </w:r>
            <w:r w:rsidR="00EA1EAC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5BAB1E9B" w14:textId="7E9A6566" w:rsidR="00381B47" w:rsidRPr="009D61E9" w:rsidRDefault="002F6C03" w:rsidP="00EA2062">
            <w:pPr>
              <w:pStyle w:val="--2"/>
            </w:pPr>
            <w:r>
              <w:t>Сэндвич-панели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C20B4E" w14:textId="6CE500F1" w:rsidR="00381B47" w:rsidRPr="009D61E9" w:rsidRDefault="0012491D" w:rsidP="00EA2062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53897DD" w14:textId="77777777" w:rsidR="00381B47" w:rsidRPr="001F1277" w:rsidRDefault="00D44131" w:rsidP="00EA2062">
            <w:pPr>
              <w:pStyle w:val="--2"/>
            </w:pPr>
            <w:sdt>
              <w:sdt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ножи </w:t>
            </w:r>
            <w:sdt>
              <w:sdt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мусаты</w:t>
            </w:r>
            <w:r w:rsidR="00381B47">
              <w:t xml:space="preserve"> </w:t>
            </w:r>
            <w:sdt>
              <w:sdt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секачи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726BBAB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3FA8CC6" w14:textId="77777777" w:rsidR="00381B47" w:rsidRPr="00461184" w:rsidRDefault="00D44131" w:rsidP="001A30F0">
            <w:pPr>
              <w:pStyle w:val="--2"/>
              <w:rPr>
                <w:b/>
                <w:bCs/>
              </w:rPr>
            </w:pPr>
            <w:sdt>
              <w:sdt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461184">
              <w:t>расстоечные шкафы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DF77939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29F24BC3" w14:textId="77777777" w:rsidR="00D0491A" w:rsidRPr="00D0491A" w:rsidRDefault="00D44131" w:rsidP="001A30F0">
            <w:pPr>
              <w:pStyle w:val="--2"/>
            </w:pPr>
            <w:sdt>
              <w:sdt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 w:rsidRPr="00F225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автоматический клипсаторы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F513954" w14:textId="77777777" w:rsidR="00381B47" w:rsidRPr="006854F0" w:rsidRDefault="00381B47" w:rsidP="001A30F0">
            <w:pPr>
              <w:pStyle w:val="--2"/>
            </w:pPr>
          </w:p>
        </w:tc>
      </w:tr>
      <w:tr w:rsidR="00100736" w:rsidRPr="006854F0" w14:paraId="6EF89C20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  <w:shd w:val="clear" w:color="auto" w:fill="auto"/>
          </w:tcPr>
          <w:p w14:paraId="7D68B606" w14:textId="442A2D84" w:rsidR="00100736" w:rsidRPr="009D61E9" w:rsidRDefault="00D44131" w:rsidP="007A4884">
            <w:pPr>
              <w:pStyle w:val="--2"/>
            </w:pPr>
            <w:sdt>
              <w:sdt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 w:rsidRPr="009D61E9">
              <w:t xml:space="preserve">стены </w:t>
            </w:r>
            <w:r w:rsidR="00100736">
              <w:t>(</w:t>
            </w:r>
            <w:r w:rsidR="00100736" w:rsidRPr="009D61E9">
              <w:t>до 2 м</w:t>
            </w:r>
            <w:r w:rsidR="00100736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351BF21A" w14:textId="6DA01E21" w:rsidR="00100736" w:rsidRPr="009D61E9" w:rsidRDefault="002F6C03" w:rsidP="007A4884">
            <w:pPr>
              <w:pStyle w:val="--2"/>
            </w:pPr>
            <w:r>
              <w:t>Сэндвич-панели, мет.листы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2394E8" w14:textId="5FFEE698" w:rsidR="00100736" w:rsidRPr="009D61E9" w:rsidRDefault="0012491D" w:rsidP="00EA2062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C144A5E" w14:textId="77777777" w:rsidR="00100736" w:rsidRDefault="00D44131" w:rsidP="00EA2062">
            <w:pPr>
              <w:pStyle w:val="--2"/>
            </w:pPr>
            <w:sdt>
              <w:sdt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>шампура</w:t>
            </w:r>
            <w:sdt>
              <w:sdt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крючки</w:t>
            </w:r>
            <w:sdt>
              <w:sdt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вешала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4175D9EE" w14:textId="77777777" w:rsidR="00100736" w:rsidRPr="001F1277" w:rsidRDefault="00100736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1365ADF" w14:textId="77777777" w:rsidR="00100736" w:rsidRDefault="00D44131" w:rsidP="001A30F0">
            <w:pPr>
              <w:pStyle w:val="--2"/>
            </w:pPr>
            <w:sdt>
              <w:sdt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44600B">
              <w:t>вафельницы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D490DED" w14:textId="77777777" w:rsidR="00100736" w:rsidRPr="001A30F0" w:rsidRDefault="00100736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6A83308" w14:textId="77777777" w:rsidR="00100736" w:rsidRDefault="00D44131" w:rsidP="001A30F0">
            <w:pPr>
              <w:pStyle w:val="--2"/>
            </w:pPr>
            <w:sdt>
              <w:sdt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>
              <w:t xml:space="preserve"> </w:t>
            </w:r>
            <w:r w:rsidR="00100736">
              <w:rPr>
                <w:lang w:val="en-US"/>
              </w:rPr>
              <w:t>flow pack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DBAB683" w14:textId="77777777" w:rsidR="00100736" w:rsidRPr="006854F0" w:rsidRDefault="00100736" w:rsidP="001A30F0">
            <w:pPr>
              <w:pStyle w:val="--2"/>
            </w:pPr>
          </w:p>
        </w:tc>
      </w:tr>
      <w:tr w:rsidR="00C728D3" w:rsidRPr="006854F0" w14:paraId="1FAE8C7A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28A5DFA" w14:textId="77777777" w:rsidR="00C728D3" w:rsidRPr="009D61E9" w:rsidRDefault="00D44131" w:rsidP="00381B47">
            <w:pPr>
              <w:pStyle w:val="--2"/>
            </w:pPr>
            <w:sdt>
              <w:sdt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9D61E9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9D61E9">
              <w:t>бактерицидные</w:t>
            </w:r>
            <w:r w:rsidR="00C728D3">
              <w:t xml:space="preserve"> лампы</w:t>
            </w:r>
            <w:r w:rsidR="00C728D3" w:rsidRPr="009D61E9">
              <w:t xml:space="preserve"> </w:t>
            </w:r>
            <w:sdt>
              <w:sdt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стерилизатор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1441E75" w14:textId="77777777" w:rsidR="00C728D3" w:rsidRPr="009D61E9" w:rsidRDefault="00C728D3" w:rsidP="00EA2062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D5131CA" w14:textId="77777777" w:rsidR="00C728D3" w:rsidRPr="001F1277" w:rsidRDefault="00D44131" w:rsidP="00EA2062">
            <w:pPr>
              <w:pStyle w:val="--2"/>
            </w:pPr>
            <w:sdt>
              <w:sdt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1F1277">
              <w:t>гастроёмкости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EEFF09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6808" w:type="dxa"/>
            <w:gridSpan w:val="5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15ECD0E2" w14:textId="77777777" w:rsidR="00C728D3" w:rsidRPr="00837888" w:rsidRDefault="00C728D3" w:rsidP="0063663B">
            <w:pPr>
              <w:pStyle w:val="--2"/>
            </w:pPr>
            <w:r>
              <w:rPr>
                <w:rStyle w:val="ac"/>
              </w:rPr>
              <w:t>Технологическое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9161849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79A4FA7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064FE3A3" w14:textId="365B077E" w:rsidR="00C728D3" w:rsidRPr="009D61E9" w:rsidRDefault="00D44131" w:rsidP="00EA2062">
            <w:pPr>
              <w:pStyle w:val="--2"/>
            </w:pPr>
            <w:sdt>
              <w:sdt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металлоконструкции</w:t>
            </w:r>
            <w:r w:rsidR="00C728D3">
              <w:tab/>
            </w:r>
            <w:sdt>
              <w:sdtPr>
                <w:id w:val="-1173334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кабель-каналы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1DCAA59" w14:textId="6FE97DC9" w:rsidR="00C728D3" w:rsidRPr="009D61E9" w:rsidRDefault="0012491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97FF2C5" w14:textId="77777777" w:rsidR="00C728D3" w:rsidRPr="001F1277" w:rsidRDefault="00D44131" w:rsidP="00EA2062">
            <w:pPr>
              <w:pStyle w:val="--2"/>
            </w:pPr>
            <w:sdt>
              <w:sdt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формы для выпечки</w:t>
            </w:r>
            <w:r w:rsidR="00C728D3">
              <w:t xml:space="preserve"> </w:t>
            </w:r>
            <w:sdt>
              <w:sdt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С </w:t>
            </w:r>
            <w:sdt>
              <w:sdt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C91529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7E1B7C8B" w14:textId="77777777" w:rsidR="00C728D3" w:rsidRPr="00E96B43" w:rsidRDefault="00D44131" w:rsidP="007A4884">
            <w:pPr>
              <w:pStyle w:val="--2"/>
              <w:tabs>
                <w:tab w:val="left" w:pos="1593"/>
              </w:tabs>
            </w:pPr>
            <w:sdt>
              <w:sdt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>производственные столы</w:t>
            </w:r>
            <w:r w:rsidR="00C728D3">
              <w:t xml:space="preserve"> </w:t>
            </w:r>
            <w:sdt>
              <w:sdt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F85D814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CBF7392" w14:textId="77777777" w:rsidR="00C728D3" w:rsidRDefault="00D44131" w:rsidP="00262D97">
            <w:pPr>
              <w:pStyle w:val="--2"/>
            </w:pPr>
            <w:sdt>
              <w:sdtPr>
                <w:id w:val="-1888332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овощерезк</w:t>
            </w:r>
            <w:r w:rsidR="00C728D3">
              <w:t xml:space="preserve">и </w:t>
            </w:r>
            <w:sdt>
              <w:sdtPr>
                <w:id w:val="654575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овощечистк</w:t>
            </w:r>
            <w:r w:rsidR="00C728D3">
              <w:t>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7C18F10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12F5435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45EE704A" w14:textId="42C96C78" w:rsidR="00C728D3" w:rsidRPr="009D61E9" w:rsidRDefault="00D44131" w:rsidP="00EA2062">
            <w:pPr>
              <w:pStyle w:val="--2"/>
            </w:pPr>
            <w:sdt>
              <w:sdt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водопроводные </w:t>
            </w:r>
            <w:r w:rsidR="00C728D3" w:rsidRPr="009D61E9">
              <w:t>трубы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56B0AE" w14:textId="1D5E5B43" w:rsidR="00C728D3" w:rsidRPr="009D61E9" w:rsidRDefault="0012491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3C4EF56" w14:textId="3278B54B" w:rsidR="00C728D3" w:rsidRPr="001F1277" w:rsidRDefault="00D44131" w:rsidP="00EA2062">
            <w:pPr>
              <w:pStyle w:val="--2"/>
            </w:pPr>
            <w:sdt>
              <w:sdtPr>
                <w:id w:val="2675070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листы для выпечки</w:t>
            </w:r>
            <w:r w:rsidR="00C728D3">
              <w:t xml:space="preserve"> </w:t>
            </w:r>
            <w:sdt>
              <w:sdt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10875684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351E6DD7" w14:textId="23AF70C7" w:rsidR="00C728D3" w:rsidRPr="001F1277" w:rsidRDefault="0012491D" w:rsidP="00EA2062">
            <w:pPr>
              <w:pStyle w:val="--2"/>
            </w:pPr>
            <w:r>
              <w:t>З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B68A266" w14:textId="77777777" w:rsidR="00C728D3" w:rsidRPr="00E96B43" w:rsidRDefault="00D44131" w:rsidP="007A4884">
            <w:pPr>
              <w:pStyle w:val="--2"/>
            </w:pPr>
            <w:sdt>
              <w:sdt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весы </w:t>
            </w:r>
            <w:r w:rsidR="00C728D3">
              <w:tab/>
            </w:r>
            <w:sdt>
              <w:sdt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напольные </w:t>
            </w:r>
            <w:sdt>
              <w:sdt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E96B43">
              <w:t>настольные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2B2655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A6A4759" w14:textId="77777777" w:rsidR="00C728D3" w:rsidRPr="00837888" w:rsidRDefault="00D44131" w:rsidP="00EA2062">
            <w:pPr>
              <w:pStyle w:val="--2"/>
            </w:pPr>
            <w:sdt>
              <w:sdtPr>
                <w:id w:val="406965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измельчители</w:t>
            </w:r>
            <w:r w:rsidR="00C728D3">
              <w:t xml:space="preserve"> </w:t>
            </w:r>
            <w:sdt>
              <w:sdtPr>
                <w:id w:val="2038612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слайсера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A3FEB35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2DDEE23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0FBE23CA" w14:textId="43DBC975" w:rsidR="00C728D3" w:rsidRDefault="00D44131" w:rsidP="00F225B7">
            <w:pPr>
              <w:pStyle w:val="--2"/>
            </w:pPr>
            <w:sdt>
              <w:sdt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9D61E9">
              <w:t>выключатели</w:t>
            </w:r>
            <w:r w:rsidR="00C728D3">
              <w:t xml:space="preserve"> </w:t>
            </w:r>
            <w:sdt>
              <w:sdt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розетки</w:t>
            </w:r>
            <w:r w:rsidR="00C728D3">
              <w:t xml:space="preserve"> </w:t>
            </w:r>
            <w:sdt>
              <w:sdt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дверные ручки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6FA825" w14:textId="18114760" w:rsidR="00C728D3" w:rsidRPr="009D61E9" w:rsidRDefault="0012491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292556B" w14:textId="77777777" w:rsidR="00C728D3" w:rsidRDefault="00D44131" w:rsidP="00EA2062">
            <w:pPr>
              <w:pStyle w:val="--2"/>
            </w:pPr>
            <w:sdt>
              <w:sdt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съёмные детали</w:t>
            </w:r>
            <w:r w:rsidR="00C728D3">
              <w:t xml:space="preserve"> оборудования</w:t>
            </w:r>
            <w:r w:rsidR="00C728D3" w:rsidRPr="001F1277">
              <w:t xml:space="preserve"> </w:t>
            </w:r>
            <w:sdt>
              <w:sdt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32E3AE0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97C43A" w14:textId="77777777" w:rsidR="00C728D3" w:rsidRPr="0044600B" w:rsidRDefault="00D44131" w:rsidP="007A4884">
            <w:pPr>
              <w:pStyle w:val="--2"/>
            </w:pPr>
            <w:sdt>
              <w:sdt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блендеры</w:t>
            </w:r>
            <w:r w:rsidR="00C728D3">
              <w:t xml:space="preserve"> </w:t>
            </w:r>
            <w:sdt>
              <w:sdt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миксеры плане</w:t>
            </w:r>
            <w:r w:rsidR="00C728D3">
              <w:t>тарные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04FD56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21BB8B6B" w14:textId="77777777" w:rsidR="00C728D3" w:rsidRDefault="00D44131" w:rsidP="00EA2062">
            <w:pPr>
              <w:pStyle w:val="--2"/>
            </w:pPr>
            <w:sdt>
              <w:sdtPr>
                <w:id w:val="68502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протирочные машины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2E0530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62B7284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7059033" w14:textId="46F81E83" w:rsidR="00C728D3" w:rsidRPr="009D61E9" w:rsidRDefault="00D44131" w:rsidP="00EA2062">
            <w:pPr>
              <w:pStyle w:val="--2"/>
            </w:pPr>
            <w:sdt>
              <w:sdt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окна внеш</w:t>
            </w:r>
            <w:r w:rsidR="00C728D3">
              <w:t>ние</w:t>
            </w:r>
            <w:r w:rsidR="00C728D3">
              <w:tab/>
            </w:r>
            <w:sdt>
              <w:sdt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окна внутрицеховые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79EC6A" w14:textId="2977706E" w:rsidR="00C728D3" w:rsidRPr="009D61E9" w:rsidRDefault="0012491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F6F69F5" w14:textId="77777777" w:rsidR="00C728D3" w:rsidRPr="001F1277" w:rsidRDefault="00D44131" w:rsidP="00EA2062">
            <w:pPr>
              <w:pStyle w:val="--2"/>
            </w:pPr>
            <w:sdt>
              <w:sdt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с</w:t>
            </w:r>
            <w:r w:rsidR="00C728D3" w:rsidRPr="001A30F0">
              <w:t>илапеновы</w:t>
            </w:r>
            <w:r w:rsidR="00C728D3">
              <w:t>е коврики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7040D8D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CB54E6" w14:textId="77777777" w:rsidR="00C728D3" w:rsidRPr="0044600B" w:rsidRDefault="00D44131" w:rsidP="007A4884">
            <w:pPr>
              <w:pStyle w:val="--2"/>
            </w:pPr>
            <w:sdt>
              <w:sdt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бисквиторезки</w:t>
            </w:r>
            <w:r w:rsidR="00C728D3">
              <w:t xml:space="preserve"> 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D84B639" w14:textId="77777777" w:rsidR="00C728D3" w:rsidRPr="00C728D3" w:rsidRDefault="00C728D3" w:rsidP="00C728D3">
            <w:pPr>
              <w:pStyle w:val="--2"/>
              <w:tabs>
                <w:tab w:val="left" w:pos="1593"/>
              </w:tabs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74F8B29" w14:textId="77777777" w:rsidR="00C728D3" w:rsidRPr="00837888" w:rsidRDefault="00D44131" w:rsidP="00EA2062">
            <w:pPr>
              <w:pStyle w:val="--2"/>
            </w:pPr>
            <w:sdt>
              <w:sdtPr>
                <w:id w:val="1658341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картофелечистки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19AAEA9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7DE1818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BD52C16" w14:textId="77777777" w:rsidR="00C728D3" w:rsidRPr="009D61E9" w:rsidRDefault="00D44131" w:rsidP="00EA2062">
            <w:pPr>
              <w:pStyle w:val="--2"/>
              <w:tabs>
                <w:tab w:val="left" w:pos="1877"/>
              </w:tabs>
            </w:pPr>
            <w:sdt>
              <w:sdt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электрощиты</w:t>
            </w:r>
            <w:r w:rsidR="00C728D3" w:rsidRPr="009D61E9">
              <w:tab/>
            </w:r>
            <w:sdt>
              <w:sdtPr>
                <w:id w:val="2049632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пожарный щит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C0924AE" w14:textId="77777777" w:rsidR="00C728D3" w:rsidRPr="009D61E9" w:rsidRDefault="00C728D3" w:rsidP="00381B47">
            <w:pPr>
              <w:pStyle w:val="--2"/>
              <w:tabs>
                <w:tab w:val="left" w:pos="1877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5D0F522" w14:textId="77777777" w:rsidR="00C728D3" w:rsidRPr="001F1277" w:rsidRDefault="00D44131" w:rsidP="00EA2062">
            <w:pPr>
              <w:pStyle w:val="--2"/>
            </w:pPr>
            <w:sdt>
              <w:sdt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внутрицеховая тара (вёдра, ящики)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C5915F4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AC348B" w14:textId="77777777" w:rsidR="00C728D3" w:rsidRPr="0044600B" w:rsidRDefault="00D44131" w:rsidP="007A4884">
            <w:pPr>
              <w:pStyle w:val="--2"/>
            </w:pPr>
            <w:sdt>
              <w:sdt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тестомес</w:t>
            </w:r>
            <w:r w:rsidR="00C728D3">
              <w:t xml:space="preserve">ы </w:t>
            </w:r>
            <w:sdt>
              <w:sdt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461184">
              <w:t>тестоделители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968788F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7E5EB68" w14:textId="77777777" w:rsidR="00C728D3" w:rsidRPr="00837888" w:rsidRDefault="00D44131" w:rsidP="00EA2062">
            <w:pPr>
              <w:pStyle w:val="--2"/>
              <w:tabs>
                <w:tab w:val="left" w:pos="1026"/>
              </w:tabs>
            </w:pPr>
            <w:sdt>
              <w:sdtPr>
                <w:id w:val="56400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 w:rsidRPr="0024394C">
              <w:t>депозитор волюметрический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A84A60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6A9C2C1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4F32F9F9" w14:textId="77777777" w:rsidR="00C728D3" w:rsidRPr="009D61E9" w:rsidRDefault="00D44131" w:rsidP="00EA2062">
            <w:pPr>
              <w:pStyle w:val="--2"/>
            </w:pPr>
            <w:sdt>
              <w:sdt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отопительные приборы</w:t>
            </w:r>
            <w:r w:rsidR="00C728D3">
              <w:t xml:space="preserve"> </w:t>
            </w:r>
            <w:sdt>
              <w:sdt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бойлер</w:t>
            </w:r>
            <w:r w:rsidR="00C728D3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1ACAEE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8BDDD63" w14:textId="77777777" w:rsidR="00C728D3" w:rsidRPr="001F1277" w:rsidRDefault="00D44131" w:rsidP="00EA2062">
            <w:pPr>
              <w:pStyle w:val="--2"/>
            </w:pPr>
            <w:sdt>
              <w:sdt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дежи</w:t>
            </w:r>
            <w:r w:rsidR="00C728D3" w:rsidRPr="001F1277">
              <w:tab/>
            </w:r>
            <w:sdt>
              <w:sdt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 </w:t>
            </w:r>
            <w:r w:rsidR="00C728D3">
              <w:t>передвижные ёмкости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6E2C4F3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AA200" w14:textId="77777777" w:rsidR="00C728D3" w:rsidRPr="0044600B" w:rsidRDefault="00D44131" w:rsidP="007A4884">
            <w:pPr>
              <w:pStyle w:val="--2"/>
            </w:pPr>
            <w:sdt>
              <w:sdt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</w:t>
            </w:r>
            <w:r w:rsidR="00C728D3" w:rsidRPr="0044600B">
              <w:t>естоокруглители</w:t>
            </w:r>
            <w:r w:rsidR="00C728D3">
              <w:t xml:space="preserve"> </w:t>
            </w:r>
            <w:sdt>
              <w:sdt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тестораскатки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115C06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A83FB20" w14:textId="77777777" w:rsidR="00C728D3" w:rsidRPr="0044600B" w:rsidRDefault="00D44131" w:rsidP="00E237ED">
            <w:pPr>
              <w:pStyle w:val="--2"/>
            </w:pPr>
            <w:sdt>
              <w:sdtPr>
                <w:id w:val="-59447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>
              <w:t>металлодетектор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445D92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00BD867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9A1486A" w14:textId="7C294FAB" w:rsidR="00C728D3" w:rsidRPr="009D61E9" w:rsidRDefault="00D44131" w:rsidP="00753F79">
            <w:pPr>
              <w:pStyle w:val="--2"/>
            </w:pPr>
            <w:sdt>
              <w:sdt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272CB">
              <w:t>двери</w:t>
            </w:r>
            <w:r w:rsidR="00C728D3" w:rsidRPr="009272CB">
              <w:tab/>
            </w:r>
            <w:sdt>
              <w:sdtPr>
                <w:id w:val="1197733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9272CB">
              <w:t xml:space="preserve"> ворота/роллета</w:t>
            </w:r>
            <w:r w:rsidR="00C728D3" w:rsidRPr="009272CB">
              <w:tab/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B6416B3" w14:textId="47149349" w:rsidR="00C728D3" w:rsidRPr="009D61E9" w:rsidRDefault="0012491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9C7A52D" w14:textId="77777777" w:rsidR="00C728D3" w:rsidRPr="001F1277" w:rsidRDefault="00D44131" w:rsidP="00F225B7">
            <w:pPr>
              <w:pStyle w:val="--2"/>
            </w:pPr>
            <w:sdt>
              <w:sdt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ёмкости для </w:t>
            </w:r>
            <w:r w:rsidR="00C728D3">
              <w:t>перетаривания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B186226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7A2B7E" w14:textId="77777777" w:rsidR="00C728D3" w:rsidRPr="0044600B" w:rsidRDefault="00D44131" w:rsidP="007A4884">
            <w:pPr>
              <w:pStyle w:val="--2"/>
            </w:pPr>
            <w:sdt>
              <w:sdt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пресс</w:t>
            </w:r>
            <w:r w:rsidR="00C728D3">
              <w:t>ы</w:t>
            </w:r>
            <w:r w:rsidR="00C728D3" w:rsidRPr="00461184">
              <w:t xml:space="preserve"> для теста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6E33287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5162FE7" w14:textId="77777777" w:rsidR="00C728D3" w:rsidRPr="00461184" w:rsidRDefault="00D44131" w:rsidP="001A30F0">
            <w:pPr>
              <w:pStyle w:val="--2"/>
            </w:pPr>
            <w:sdt>
              <w:sdt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F385B1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74E9D69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6179A6BB" w14:textId="2212E8A0" w:rsidR="00C728D3" w:rsidRDefault="00D44131" w:rsidP="00753F79">
            <w:pPr>
              <w:pStyle w:val="--2"/>
            </w:pPr>
            <w:sdt>
              <w:sdtPr>
                <w:id w:val="14919036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35D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85A34">
              <w:t>завесы ПВХ</w:t>
            </w:r>
            <w:r w:rsidR="00C728D3">
              <w:t xml:space="preserve"> </w:t>
            </w:r>
            <w:sdt>
              <w:sdt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185A34">
              <w:t xml:space="preserve"> завесы </w:t>
            </w:r>
            <w:r w:rsidR="00C728D3">
              <w:t>тепловые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2FE406F" w14:textId="4A7313DF" w:rsidR="00C728D3" w:rsidRPr="009D61E9" w:rsidRDefault="007535D8" w:rsidP="00381B47">
            <w:pPr>
              <w:pStyle w:val="--2"/>
            </w:pPr>
            <w:r>
              <w:t>З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EFAA409" w14:textId="77777777" w:rsidR="00C728D3" w:rsidRDefault="00D44131" w:rsidP="00F225B7">
            <w:pPr>
              <w:pStyle w:val="--2"/>
            </w:pPr>
            <w:sdt>
              <w:sdt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корзины для расстойки теста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073D293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621B0E" w14:textId="77777777" w:rsidR="00C728D3" w:rsidRPr="0044600B" w:rsidRDefault="00D44131" w:rsidP="007A4884">
            <w:pPr>
              <w:pStyle w:val="--2"/>
            </w:pPr>
            <w:sdt>
              <w:sdt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тарталетницы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CB4D721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0ADEE2C" w14:textId="77777777" w:rsidR="00C728D3" w:rsidRDefault="00D44131" w:rsidP="001A30F0">
            <w:pPr>
              <w:pStyle w:val="--2"/>
            </w:pPr>
            <w:sdt>
              <w:sdt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B96D803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740FCD3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49DB119D" w14:textId="77777777" w:rsidR="00C728D3" w:rsidRPr="00185A34" w:rsidRDefault="00D44131" w:rsidP="00007B09">
            <w:pPr>
              <w:pStyle w:val="--2"/>
            </w:pPr>
            <w:sdt>
              <w:sdt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демосистема (контактная поверхность)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43F8016" w14:textId="77777777" w:rsidR="00C728D3" w:rsidRPr="00185A34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321B3D8" w14:textId="77777777" w:rsidR="00C728D3" w:rsidRPr="001F1277" w:rsidRDefault="00D44131" w:rsidP="00F225B7">
            <w:pPr>
              <w:pStyle w:val="--2"/>
            </w:pPr>
            <w:sdt>
              <w:sdt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ёмкости для сыпучих продуктов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EFD3603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0E1B68" w14:textId="77777777" w:rsidR="00C728D3" w:rsidRPr="0044600B" w:rsidRDefault="00D44131" w:rsidP="00100736">
            <w:pPr>
              <w:pStyle w:val="--2"/>
            </w:pPr>
            <w:sdt>
              <w:sdt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пневматические распылители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F3E4A9B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3C116BD" w14:textId="77777777" w:rsidR="00C728D3" w:rsidRPr="00461184" w:rsidRDefault="00D44131" w:rsidP="001A30F0">
            <w:pPr>
              <w:pStyle w:val="--2"/>
            </w:pPr>
            <w:sdt>
              <w:sdt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1924938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F288CEF" w14:textId="77777777" w:rsidTr="0077471D">
        <w:trPr>
          <w:trHeight w:val="183"/>
        </w:trPr>
        <w:tc>
          <w:tcPr>
            <w:tcW w:w="1837" w:type="dxa"/>
            <w:gridSpan w:val="2"/>
            <w:tcBorders>
              <w:left w:val="single" w:sz="18" w:space="0" w:color="auto"/>
            </w:tcBorders>
            <w:shd w:val="clear" w:color="auto" w:fill="auto"/>
          </w:tcPr>
          <w:p w14:paraId="1D40E26B" w14:textId="61EF5D3D" w:rsidR="00C728D3" w:rsidRPr="009D61E9" w:rsidRDefault="00D44131" w:rsidP="00EA2062">
            <w:pPr>
              <w:pStyle w:val="--2"/>
            </w:pPr>
            <w:sdt>
              <w:sdt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лестницы</w:t>
            </w:r>
            <w:r w:rsidR="00C728D3">
              <w:t xml:space="preserve"> </w:t>
            </w:r>
            <w:sdt>
              <w:sdt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пол</w:t>
            </w:r>
          </w:p>
        </w:tc>
        <w:tc>
          <w:tcPr>
            <w:tcW w:w="241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3AED20" w14:textId="435DDC4C" w:rsidR="00C728D3" w:rsidRPr="002F6C03" w:rsidRDefault="002F6C03" w:rsidP="00F03F45">
            <w:pPr>
              <w:pStyle w:val="--2"/>
            </w:pPr>
            <w:r>
              <w:t>наливной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8A7BEB1" w14:textId="064699BE" w:rsidR="00C728D3" w:rsidRPr="009D61E9" w:rsidRDefault="0012491D" w:rsidP="00381B47">
            <w:pPr>
              <w:pStyle w:val="--2"/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64B4C84" w14:textId="20362DD1" w:rsidR="00C728D3" w:rsidRPr="001F1277" w:rsidRDefault="00D44131" w:rsidP="00EA2062">
            <w:pPr>
              <w:pStyle w:val="--2"/>
            </w:pPr>
            <w:sdt>
              <w:sdtPr>
                <w:id w:val="16136229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шпильки </w:t>
            </w:r>
            <w:sdt>
              <w:sdtPr>
                <w:id w:val="-381560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тележки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1C330FA" w14:textId="64311395" w:rsidR="00C728D3" w:rsidRPr="001F1277" w:rsidRDefault="0012491D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3ADC89" w14:textId="77777777" w:rsidR="00C728D3" w:rsidRPr="0044600B" w:rsidRDefault="00D44131" w:rsidP="001A30F0">
            <w:pPr>
              <w:pStyle w:val="--2"/>
            </w:pPr>
            <w:sdt>
              <w:sdt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термощупы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52B34F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59B75E5" w14:textId="77777777" w:rsidR="00C728D3" w:rsidRPr="00461184" w:rsidRDefault="00D44131" w:rsidP="001A30F0">
            <w:pPr>
              <w:pStyle w:val="--2"/>
            </w:pPr>
            <w:sdt>
              <w:sdt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8069255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DF38160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01B3A6A9" w14:textId="04394D20" w:rsidR="00C728D3" w:rsidRPr="009D61E9" w:rsidRDefault="00D44131" w:rsidP="00F225B7">
            <w:pPr>
              <w:pStyle w:val="--2"/>
            </w:pPr>
            <w:sdt>
              <w:sdt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мусорн</w:t>
            </w:r>
            <w:r w:rsidR="00C728D3">
              <w:t>ые</w:t>
            </w:r>
            <w:r w:rsidR="00C728D3" w:rsidRPr="009D61E9">
              <w:t xml:space="preserve"> корзин</w:t>
            </w:r>
            <w:r w:rsidR="00C728D3">
              <w:t>ы</w:t>
            </w:r>
            <w:r w:rsidR="00C728D3" w:rsidRPr="009D61E9">
              <w:t xml:space="preserve"> </w:t>
            </w:r>
            <w:sdt>
              <w:sdtPr>
                <w:id w:val="-18401511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контейнер</w:t>
            </w:r>
            <w:r w:rsidR="00C728D3">
              <w:t>ы</w:t>
            </w:r>
            <w:r w:rsidR="00C728D3" w:rsidRPr="009D61E9">
              <w:t xml:space="preserve"> для отходов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40D625B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0832968" w14:textId="515EE867" w:rsidR="00C728D3" w:rsidRPr="001F1277" w:rsidRDefault="00D44131" w:rsidP="00F225B7">
            <w:pPr>
              <w:pStyle w:val="--2"/>
            </w:pPr>
            <w:sdt>
              <w:sdtPr>
                <w:id w:val="-857732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 xml:space="preserve">листы </w:t>
            </w:r>
            <w:r w:rsidR="00C728D3">
              <w:t>от шпилек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2D85E49" w14:textId="49C9199D" w:rsidR="00C728D3" w:rsidRPr="001F1277" w:rsidRDefault="0012491D" w:rsidP="00EA2062">
            <w:pPr>
              <w:pStyle w:val="--2"/>
            </w:pPr>
            <w:r>
              <w:t>З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A5F8BF" w14:textId="77777777" w:rsidR="00C728D3" w:rsidRPr="0044600B" w:rsidRDefault="00D44131" w:rsidP="001A30F0">
            <w:pPr>
              <w:pStyle w:val="--2"/>
            </w:pPr>
            <w:sdt>
              <w:sdt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дробилки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744BCB0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30764CE" w14:textId="77777777" w:rsidR="00C728D3" w:rsidRPr="00461184" w:rsidRDefault="00D44131" w:rsidP="001A30F0">
            <w:pPr>
              <w:pStyle w:val="--2"/>
            </w:pPr>
            <w:sdt>
              <w:sdt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DB32DDD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4500D0C" w14:textId="77777777" w:rsidTr="0077471D">
        <w:trPr>
          <w:trHeight w:val="14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61B73716" w14:textId="79F5A18E" w:rsidR="00C728D3" w:rsidRPr="009D61E9" w:rsidRDefault="00D44131" w:rsidP="00EA2062">
            <w:pPr>
              <w:pStyle w:val="--2"/>
            </w:pPr>
            <w:sdt>
              <w:sdtPr>
                <w:id w:val="15058607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трапы</w:t>
            </w:r>
            <w:sdt>
              <w:sdt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 xml:space="preserve">стоки </w:t>
            </w:r>
            <w:sdt>
              <w:sdtPr>
                <w:id w:val="3757423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</w:t>
            </w:r>
            <w:r w:rsidR="00C728D3">
              <w:t>резиновые коврики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CC92075" w14:textId="79D30821" w:rsidR="00C728D3" w:rsidRPr="009D61E9" w:rsidRDefault="0012491D" w:rsidP="00381B47">
            <w:pPr>
              <w:pStyle w:val="--2"/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AEEFDB2" w14:textId="610D3668" w:rsidR="00C728D3" w:rsidRPr="001F1277" w:rsidRDefault="00D44131" w:rsidP="00EA2062">
            <w:pPr>
              <w:pStyle w:val="--2"/>
            </w:pPr>
            <w:sdt>
              <w:sdtPr>
                <w:id w:val="13631739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тележки</w:t>
            </w:r>
            <w:r w:rsidR="00C728D3">
              <w:t xml:space="preserve"> </w:t>
            </w:r>
            <w:r w:rsidR="00C728D3" w:rsidRPr="001F1277">
              <w:t>подкатные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D8783A9" w14:textId="6B46C0D0" w:rsidR="00C728D3" w:rsidRPr="001F1277" w:rsidRDefault="0012491D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D2B6BE" w14:textId="77777777" w:rsidR="00C728D3" w:rsidRPr="0044600B" w:rsidRDefault="00D44131" w:rsidP="001A30F0">
            <w:pPr>
              <w:pStyle w:val="--2"/>
            </w:pPr>
            <w:sdt>
              <w:sdt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машина для резки конд</w:t>
            </w:r>
            <w:r w:rsidR="00C728D3">
              <w:t>.</w:t>
            </w:r>
            <w:r w:rsidR="00C728D3" w:rsidRPr="00461184">
              <w:t xml:space="preserve"> изделий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8B99AC0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37277D1" w14:textId="77777777" w:rsidR="00C728D3" w:rsidRPr="0044600B" w:rsidRDefault="00D44131" w:rsidP="001A30F0">
            <w:pPr>
              <w:pStyle w:val="--2"/>
            </w:pPr>
            <w:sdt>
              <w:sdt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96B4C03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A5E43D6" w14:textId="77777777" w:rsidTr="0077471D">
        <w:trPr>
          <w:trHeight w:val="13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E1145E0" w14:textId="77777777" w:rsidR="00C728D3" w:rsidRPr="009D61E9" w:rsidRDefault="00D44131" w:rsidP="00EA2062">
            <w:pPr>
              <w:pStyle w:val="--2"/>
            </w:pPr>
            <w:sdt>
              <w:sdt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гидравлические тележки</w:t>
            </w:r>
            <w:r w:rsidR="00C728D3" w:rsidRPr="009D61E9">
              <w:tab/>
            </w:r>
            <w:sdt>
              <w:sdtPr>
                <w:id w:val="-1804615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погрузчики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B264E9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1D623DF" w14:textId="5B08DAEC" w:rsidR="00C728D3" w:rsidRPr="001F1277" w:rsidRDefault="00D44131" w:rsidP="00F225B7">
            <w:pPr>
              <w:pStyle w:val="--2"/>
            </w:pPr>
            <w:sdt>
              <w:sdtPr>
                <w:id w:val="2549517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оборотная тара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F2B0B10" w14:textId="1944728B" w:rsidR="00C728D3" w:rsidRPr="001F1277" w:rsidRDefault="0012491D" w:rsidP="00EA2062">
            <w:pPr>
              <w:pStyle w:val="--2"/>
            </w:pPr>
            <w:r>
              <w:t>МЕХ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4319D" w14:textId="77777777" w:rsidR="00C728D3" w:rsidRPr="0044600B" w:rsidRDefault="00D44131" w:rsidP="001A30F0">
            <w:pPr>
              <w:pStyle w:val="--2"/>
            </w:pPr>
            <w:sdt>
              <w:sdt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ультразвуковые нарезки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60034D7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0F81005" w14:textId="77777777" w:rsidR="00C728D3" w:rsidRPr="0044600B" w:rsidRDefault="00D44131" w:rsidP="001A30F0">
            <w:pPr>
              <w:pStyle w:val="--2"/>
            </w:pPr>
            <w:sdt>
              <w:sdt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78B6995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5A23CE69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D5D1FE3" w14:textId="77777777" w:rsidR="0077471D" w:rsidRPr="009D61E9" w:rsidRDefault="00D44131" w:rsidP="00DE7EFE">
            <w:pPr>
              <w:pStyle w:val="--2"/>
              <w:tabs>
                <w:tab w:val="left" w:pos="2303"/>
              </w:tabs>
            </w:pPr>
            <w:sdt>
              <w:sdt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штабелёры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89D3BAD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307518F" w14:textId="77777777" w:rsidR="0077471D" w:rsidRPr="001F1277" w:rsidRDefault="00D44131" w:rsidP="007A4884">
            <w:pPr>
              <w:pStyle w:val="--2"/>
            </w:pPr>
            <w:sdt>
              <w:sdt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1F1277">
              <w:t>изотермические контейнеры (bigbox)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AD0C294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56343" w14:textId="77777777" w:rsidR="0077471D" w:rsidRPr="00461184" w:rsidRDefault="00D44131" w:rsidP="007A4884">
            <w:pPr>
              <w:pStyle w:val="--2"/>
            </w:pPr>
            <w:sdt>
              <w:sdt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водяные бани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07DBD5D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2D638DA" w14:textId="77777777" w:rsidR="0077471D" w:rsidRPr="00461184" w:rsidRDefault="00D44131" w:rsidP="001A30F0">
            <w:pPr>
              <w:pStyle w:val="--2"/>
            </w:pPr>
            <w:sdt>
              <w:sdt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F4FF98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51358B4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AB27859" w14:textId="77777777" w:rsidR="0077471D" w:rsidRDefault="00D44131" w:rsidP="00DE7EFE">
            <w:pPr>
              <w:pStyle w:val="--2"/>
              <w:tabs>
                <w:tab w:val="left" w:pos="2303"/>
              </w:tabs>
            </w:pPr>
            <w:sdt>
              <w:sdt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пластиковые </w:t>
            </w:r>
            <w:r w:rsidR="0077471D">
              <w:t xml:space="preserve">паллеты </w:t>
            </w:r>
            <w:sdt>
              <w:sdt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пластиковые </w:t>
            </w:r>
            <w:r w:rsidR="0077471D">
              <w:t>подкаты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BBFBEE2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60AA1B2" w14:textId="77777777" w:rsidR="0077471D" w:rsidRPr="001F1277" w:rsidRDefault="00D44131" w:rsidP="007A4884">
            <w:pPr>
              <w:pStyle w:val="--2"/>
            </w:pPr>
            <w:sdt>
              <w:sdtPr>
                <w:rPr>
                  <w:rFonts w:eastAsia="Times New Roman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rPr>
                <w:rFonts w:eastAsia="Times New Roman"/>
              </w:rPr>
              <w:t>расстоечные термочехлы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0E9E8FC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9BAB51" w14:textId="77777777" w:rsidR="0077471D" w:rsidRPr="00461184" w:rsidRDefault="00D44131" w:rsidP="007A4884">
            <w:pPr>
              <w:pStyle w:val="--2"/>
            </w:pPr>
            <w:sdt>
              <w:sdt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минифилы (дозаторы крема)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7081CDD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D4838D8" w14:textId="77777777" w:rsidR="0077471D" w:rsidRDefault="00D44131" w:rsidP="001A30F0">
            <w:pPr>
              <w:pStyle w:val="--2"/>
            </w:pPr>
            <w:sdt>
              <w:sdt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6B97D9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92A397F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423EC53C" w14:textId="77777777" w:rsidR="0077471D" w:rsidRDefault="00D44131" w:rsidP="00DE7EFE">
            <w:pPr>
              <w:pStyle w:val="--2"/>
              <w:tabs>
                <w:tab w:val="left" w:pos="2303"/>
              </w:tabs>
            </w:pPr>
            <w:sdt>
              <w:sdt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держатели для ножей </w:t>
            </w:r>
            <w:sdt>
              <w:sdt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держатели для досок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D21727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073095F3" w14:textId="77777777" w:rsidR="0077471D" w:rsidRDefault="00D44131" w:rsidP="00F225B7">
            <w:pPr>
              <w:pStyle w:val="--2"/>
            </w:pPr>
            <w:sdt>
              <w:sdt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отсадочные мешки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6DF53B9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FC8937" w14:textId="77777777" w:rsidR="0077471D" w:rsidRPr="00461184" w:rsidRDefault="00D44131" w:rsidP="007A4884">
            <w:pPr>
              <w:pStyle w:val="--2"/>
            </w:pPr>
            <w:sdt>
              <w:sdt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дозаторы для жидкостей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28F000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F8C14EE" w14:textId="77777777" w:rsidR="0077471D" w:rsidRDefault="00D44131" w:rsidP="001A30F0">
            <w:pPr>
              <w:pStyle w:val="--2"/>
            </w:pPr>
            <w:sdt>
              <w:sdt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C0BBBA3" w14:textId="77777777" w:rsidR="0077471D" w:rsidRPr="006854F0" w:rsidRDefault="0077471D" w:rsidP="001A30F0">
            <w:pPr>
              <w:pStyle w:val="--2"/>
            </w:pPr>
          </w:p>
        </w:tc>
      </w:tr>
      <w:tr w:rsidR="00732401" w:rsidRPr="006854F0" w14:paraId="200E2E22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63ECC2CF" w14:textId="77777777" w:rsidR="00732401" w:rsidRDefault="00D44131" w:rsidP="00DE7EFE">
            <w:pPr>
              <w:pStyle w:val="--2"/>
              <w:tabs>
                <w:tab w:val="left" w:pos="2303"/>
              </w:tabs>
            </w:pPr>
            <w:sdt>
              <w:sdt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>
              <w:t xml:space="preserve"> часы </w:t>
            </w:r>
            <w:sdt>
              <w:sdt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9D61E9">
              <w:t xml:space="preserve"> </w:t>
            </w:r>
            <w:r w:rsidR="00732401">
              <w:t>вентиляторы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CFA5AD7" w14:textId="77777777" w:rsidR="00732401" w:rsidRPr="009D61E9" w:rsidRDefault="00732401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7B7BA333" w14:textId="77777777" w:rsidR="00732401" w:rsidRPr="001F1277" w:rsidRDefault="00732401" w:rsidP="00EA2062">
            <w:pPr>
              <w:pStyle w:val="--2"/>
            </w:pPr>
            <w:r w:rsidRPr="00576DFD">
              <w:rPr>
                <w:rStyle w:val="ac"/>
              </w:rPr>
              <w:t>Моечный, уборочный инвентарь и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30C51A" w14:textId="77777777" w:rsidR="00732401" w:rsidRDefault="00D44131" w:rsidP="001A30F0">
            <w:pPr>
              <w:pStyle w:val="--2"/>
            </w:pPr>
            <w:sdt>
              <w:sdt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распылители для желе и сиропов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7064DBC" w14:textId="77777777" w:rsidR="00732401" w:rsidRPr="001A30F0" w:rsidRDefault="00732401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7E11697" w14:textId="77777777" w:rsidR="00732401" w:rsidRDefault="00D44131" w:rsidP="001A30F0">
            <w:pPr>
              <w:pStyle w:val="--2"/>
            </w:pPr>
            <w:sdt>
              <w:sdt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12C6AE9" w14:textId="77777777" w:rsidR="00732401" w:rsidRPr="006854F0" w:rsidRDefault="00732401" w:rsidP="001A30F0">
            <w:pPr>
              <w:pStyle w:val="--2"/>
            </w:pPr>
          </w:p>
        </w:tc>
      </w:tr>
      <w:tr w:rsidR="0077471D" w:rsidRPr="006854F0" w14:paraId="4D959855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5B0C9EC0" w14:textId="77777777" w:rsidR="0077471D" w:rsidRDefault="00D44131" w:rsidP="00DE7EFE">
            <w:pPr>
              <w:pStyle w:val="--2"/>
              <w:tabs>
                <w:tab w:val="left" w:pos="2303"/>
              </w:tabs>
            </w:pPr>
            <w:sdt>
              <w:sdt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держатели для инвентаря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E330D4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5790E63C" w14:textId="77777777" w:rsidR="0077471D" w:rsidRDefault="00D44131" w:rsidP="00732401">
            <w:pPr>
              <w:pStyle w:val="--2"/>
            </w:pPr>
            <w:sdt>
              <w:sdt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мопы</w:t>
            </w:r>
            <w:r w:rsidR="0077471D">
              <w:tab/>
            </w:r>
            <w:sdt>
              <w:sdt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ветошь </w:t>
            </w:r>
            <w:sdt>
              <w:sdt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щётки </w:t>
            </w:r>
            <w:sdt>
              <w:sdt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сгоны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CDD614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EA3764" w14:textId="77777777" w:rsidR="0077471D" w:rsidRPr="0044600B" w:rsidRDefault="00D44131" w:rsidP="007A4884">
            <w:pPr>
              <w:pStyle w:val="--2"/>
            </w:pPr>
            <w:sdt>
              <w:sdt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просеивател</w:t>
            </w:r>
            <w:r w:rsidR="0077471D">
              <w:t xml:space="preserve">и: </w:t>
            </w:r>
            <w:sdt>
              <w:sdt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мука </w:t>
            </w:r>
            <w:sdt>
              <w:sdt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сахар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B5BB332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17F66407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268125E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20EF9EF" w14:textId="77777777" w:rsidTr="0077471D">
        <w:trPr>
          <w:trHeight w:val="183"/>
        </w:trPr>
        <w:sdt>
          <w:sdtPr>
            <w:id w:val="6063933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1" w:type="dxa"/>
                <w:gridSpan w:val="3"/>
                <w:tcBorders>
                  <w:left w:val="single" w:sz="18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</w:tcPr>
              <w:p w14:paraId="7F01DC34" w14:textId="77777777" w:rsidR="0077471D" w:rsidRDefault="0077471D" w:rsidP="00DE7EFE">
                <w:pPr>
                  <w:pStyle w:val="--2"/>
                  <w:tabs>
                    <w:tab w:val="left" w:pos="2303"/>
                  </w:tabs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569A33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40A827D0" w14:textId="5D23C8FD" w:rsidR="0077471D" w:rsidRDefault="00D44131" w:rsidP="00262D97">
            <w:pPr>
              <w:pStyle w:val="--2"/>
            </w:pPr>
            <w:sdt>
              <w:sdt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>ведра</w:t>
            </w:r>
            <w:r w:rsidR="0077471D">
              <w:t xml:space="preserve"> </w:t>
            </w:r>
            <w:sdt>
              <w:sdt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тележки </w:t>
            </w:r>
            <w:sdt>
              <w:sdtPr>
                <w:id w:val="6945095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АВД </w:t>
            </w:r>
            <w:sdt>
              <w:sdt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пылесосы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0C297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9E5D1F" w14:textId="77777777" w:rsidR="0077471D" w:rsidRPr="00461184" w:rsidRDefault="00D44131" w:rsidP="007A4884">
            <w:pPr>
              <w:pStyle w:val="--2"/>
            </w:pPr>
            <w:sdt>
              <w:sdt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солодоварки</w:t>
            </w:r>
            <w:r w:rsidR="0077471D">
              <w:t xml:space="preserve"> </w:t>
            </w:r>
            <w:sdt>
              <w:sdt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ферментаторы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D6720E9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286682C2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FB3068B" w14:textId="77777777" w:rsidR="0077471D" w:rsidRPr="006854F0" w:rsidRDefault="0077471D" w:rsidP="001A30F0">
            <w:pPr>
              <w:pStyle w:val="--2"/>
            </w:pPr>
          </w:p>
        </w:tc>
      </w:tr>
      <w:tr w:rsidR="00C728D3" w:rsidRPr="006854F0" w14:paraId="04A7D294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63970DFA" w14:textId="77777777" w:rsidR="00C728D3" w:rsidRPr="009D61E9" w:rsidRDefault="00C728D3" w:rsidP="00CC7993">
            <w:pPr>
              <w:pStyle w:val="--2"/>
              <w:tabs>
                <w:tab w:val="left" w:pos="2303"/>
              </w:tabs>
            </w:pPr>
            <w:r w:rsidRPr="00576DFD">
              <w:rPr>
                <w:rStyle w:val="ac"/>
              </w:rPr>
              <w:t>Сантехническое оборудование:</w:t>
            </w: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35002CF4" w14:textId="77777777" w:rsidR="00C728D3" w:rsidRDefault="00D44131" w:rsidP="00262D97">
            <w:pPr>
              <w:pStyle w:val="--2"/>
            </w:pPr>
            <w:sdt>
              <w:sdt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837888">
              <w:t xml:space="preserve"> поломоечная 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62C94D27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5FA1BA11" w14:textId="77777777" w:rsidR="00C728D3" w:rsidRDefault="00D44131" w:rsidP="00707DD1">
            <w:pPr>
              <w:pStyle w:val="--2"/>
            </w:pPr>
            <w:sdt>
              <w:sdt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7D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рентгеновские системы контроля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5A6C0367" w14:textId="77777777" w:rsidR="00C728D3" w:rsidRPr="001A30F0" w:rsidRDefault="00C728D3" w:rsidP="00EA2062">
            <w:pPr>
              <w:pStyle w:val="--2"/>
            </w:pPr>
          </w:p>
        </w:tc>
        <w:sdt>
          <w:sdt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7CCB6F77" w14:textId="77777777" w:rsidR="00C728D3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3801B66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1BB0E5F4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354625EC" w14:textId="77777777" w:rsidR="0077471D" w:rsidRPr="009D61E9" w:rsidRDefault="00D44131" w:rsidP="007A4884">
            <w:pPr>
              <w:pStyle w:val="--2"/>
              <w:tabs>
                <w:tab w:val="left" w:pos="1169"/>
                <w:tab w:val="left" w:pos="3012"/>
              </w:tabs>
            </w:pPr>
            <w:sdt>
              <w:sdt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раковина</w:t>
            </w:r>
            <w:r w:rsidR="0077471D" w:rsidRPr="009D61E9">
              <w:tab/>
            </w:r>
            <w:sdt>
              <w:sdtPr>
                <w:id w:val="1023058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смеситель</w:t>
            </w:r>
            <w:r w:rsidR="0077471D">
              <w:t xml:space="preserve"> </w:t>
            </w:r>
            <w:sdt>
              <w:sdtPr>
                <w:id w:val="-24411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унитаз</w:t>
            </w:r>
            <w:r w:rsidR="0077471D">
              <w:tab/>
            </w:r>
            <w:r w:rsidR="0077471D" w:rsidRPr="009D61E9">
              <w:t xml:space="preserve"> </w:t>
            </w:r>
            <w:sdt>
              <w:sdtPr>
                <w:id w:val="1841731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>писсуар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F29A460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5B93E851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Посудомоечное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5444456A" w14:textId="77777777" w:rsidR="0077471D" w:rsidRDefault="00D44131" w:rsidP="001A30F0">
            <w:pPr>
              <w:pStyle w:val="--2"/>
            </w:pPr>
            <w:sdt>
              <w:sdt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7D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вакуумные роторные шприцы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5A27D31D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44DAF70C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F445656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6FB76D9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6C728AC5" w14:textId="77777777" w:rsidR="0077471D" w:rsidRPr="009D61E9" w:rsidRDefault="00D44131" w:rsidP="007A4884">
            <w:pPr>
              <w:pStyle w:val="--2"/>
              <w:tabs>
                <w:tab w:val="left" w:pos="1169"/>
              </w:tabs>
            </w:pPr>
            <w:sdt>
              <w:sdt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душевая кабина </w:t>
            </w:r>
            <w:sdt>
              <w:sdt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</w:t>
            </w:r>
            <w:r w:rsidR="0077471D">
              <w:t>ые</w:t>
            </w:r>
            <w:r w:rsidR="0077471D" w:rsidRPr="009D61E9">
              <w:t xml:space="preserve"> </w:t>
            </w:r>
            <w:r w:rsidR="0077471D">
              <w:t>секции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1428C3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710931E7" w14:textId="7307EACB" w:rsidR="0077471D" w:rsidRPr="00F86F0C" w:rsidRDefault="0077471D" w:rsidP="007A4884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 ПММ </w:t>
            </w:r>
            <w:sdt>
              <w:sdt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купольная </w:t>
            </w:r>
            <w:sdt>
              <w:sdt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туннельная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CC5FA9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128423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237E9543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4A30EE07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52284F5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F78C3C6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104F35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780B164E" w14:textId="48E4FB14" w:rsidR="0077471D" w:rsidRPr="009D61E9" w:rsidRDefault="00D44131" w:rsidP="007A4884">
            <w:pPr>
              <w:pStyle w:val="--2"/>
            </w:pPr>
            <w:sdt>
              <w:sdtPr>
                <w:id w:val="-460350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технологическая мойка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C63A65F" w14:textId="243250A0" w:rsidR="0077471D" w:rsidRPr="009D61E9" w:rsidRDefault="0012491D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75F2640C" w14:textId="0C7B311A" w:rsidR="0077471D" w:rsidRPr="00F86F0C" w:rsidRDefault="0077471D" w:rsidP="007A4884">
            <w:pPr>
              <w:pStyle w:val="--2"/>
              <w:rPr>
                <w:sz w:val="20"/>
              </w:rPr>
            </w:pPr>
            <w:r w:rsidRPr="009272CB">
              <w:t xml:space="preserve"> </w:t>
            </w:r>
            <w:sdt>
              <w:sdtPr>
                <w:id w:val="-7260613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F6C03" w:rsidRPr="009272CB">
              <w:t xml:space="preserve"> </w:t>
            </w:r>
            <w:r w:rsidRPr="009272CB">
              <w:t xml:space="preserve">таромоечная </w:t>
            </w:r>
            <w:r w:rsidRPr="00BD3AD2">
              <w:t>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6EF522E2" w14:textId="7BE1C3AC" w:rsidR="0077471D" w:rsidRPr="001F1277" w:rsidRDefault="002F6C03" w:rsidP="00EA2062">
            <w:pPr>
              <w:pStyle w:val="--2"/>
            </w:pPr>
            <w:r>
              <w:t>МЕХ</w:t>
            </w:r>
          </w:p>
        </w:tc>
        <w:sdt>
          <w:sdtPr>
            <w:id w:val="-8275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4D482220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352005D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5BE4C859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2E6F2FE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4D333DF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55F8D84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Санитарный пост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68DFD0D" w14:textId="77777777" w:rsidR="0077471D" w:rsidRPr="001F1277" w:rsidRDefault="0077471D" w:rsidP="00EA2062">
            <w:pPr>
              <w:pStyle w:val="--2"/>
            </w:pPr>
            <w:r w:rsidRPr="00E96B43">
              <w:rPr>
                <w:rStyle w:val="ac"/>
              </w:rPr>
              <w:t>Х</w:t>
            </w:r>
            <w:r>
              <w:rPr>
                <w:rStyle w:val="ac"/>
              </w:rPr>
              <w:t>олодильное оборудование:</w:t>
            </w:r>
          </w:p>
        </w:tc>
        <w:sdt>
          <w:sdtPr>
            <w:id w:val="-556388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5031ACB8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CBBF63F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71E29BD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D814F7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BABC481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3579B419" w14:textId="77777777" w:rsidR="0077471D" w:rsidRPr="00837888" w:rsidRDefault="00D44131" w:rsidP="007A4884">
            <w:pPr>
              <w:pStyle w:val="--2"/>
            </w:pPr>
            <w:sdt>
              <w:sdt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санитарный пост</w:t>
            </w:r>
            <w:r w:rsidR="0077471D">
              <w:t xml:space="preserve"> </w:t>
            </w:r>
            <w:sdt>
              <w:sdt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EF0AE5">
              <w:t>корзины</w:t>
            </w:r>
            <w:r w:rsidR="0077471D">
              <w:t>/диспенсеры</w:t>
            </w:r>
            <w:r w:rsidR="0077471D" w:rsidRPr="00EF0AE5">
              <w:t xml:space="preserve"> для </w:t>
            </w:r>
            <w:r w:rsidR="0077471D">
              <w:t>СИЗ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8FF04D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0A6A6DB4" w14:textId="77777777" w:rsidR="0077471D" w:rsidRPr="00E96B43" w:rsidRDefault="00D44131" w:rsidP="007A4884">
            <w:pPr>
              <w:pStyle w:val="--2"/>
            </w:pPr>
            <w:sdt>
              <w:sdt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камеры </w:t>
            </w:r>
            <w:sdt>
              <w:sdt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холд. </w:t>
            </w:r>
            <w:sdt>
              <w:sdt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мороз.</w:t>
            </w:r>
            <w:sdt>
              <w:sdt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шок. замор.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FFF3695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340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6CDDC1B3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25CEC7D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11E91FA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76FEB89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24A29FA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679E6B9E" w14:textId="77777777" w:rsidR="0077471D" w:rsidRPr="009D61E9" w:rsidRDefault="00D44131" w:rsidP="007A4884">
            <w:pPr>
              <w:pStyle w:val="--2"/>
            </w:pPr>
            <w:sdt>
              <w:sdt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полотенец</w:t>
            </w:r>
            <w:r w:rsidR="0077471D">
              <w:t xml:space="preserve"> </w:t>
            </w:r>
            <w:sdt>
              <w:sdt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</w:t>
            </w:r>
            <w:r w:rsidR="0077471D">
              <w:t>т/б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39375A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0B162932" w14:textId="77777777" w:rsidR="0077471D" w:rsidRPr="00E96B43" w:rsidRDefault="00D44131" w:rsidP="007A4884">
            <w:pPr>
              <w:pStyle w:val="--2"/>
            </w:pPr>
            <w:sdt>
              <w:sdt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>морозильный ларь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C37113E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88252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179D6C90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D5A9FAA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68ABFDF1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93A07CE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8402114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623921E0" w14:textId="77777777" w:rsidR="0077471D" w:rsidRPr="009D61E9" w:rsidRDefault="00D44131" w:rsidP="007A4884">
            <w:pPr>
              <w:pStyle w:val="--2"/>
            </w:pPr>
            <w:sdt>
              <w:sdt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дозаторы для мыла/антисептика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4D5883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4ED7406E" w14:textId="77777777" w:rsidR="0077471D" w:rsidRPr="00E96B43" w:rsidRDefault="00D44131" w:rsidP="007A4884">
            <w:pPr>
              <w:pStyle w:val="--2"/>
            </w:pPr>
            <w:sdt>
              <w:sdt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 w:rsidRPr="00E96B43">
              <w:t>холод</w:t>
            </w:r>
            <w:r w:rsidR="0077471D">
              <w:t>.</w:t>
            </w:r>
            <w:r w:rsidR="0077471D" w:rsidRPr="00E96B43">
              <w:t xml:space="preserve"> столы</w:t>
            </w:r>
            <w:r w:rsidR="0077471D">
              <w:t xml:space="preserve"> </w:t>
            </w:r>
            <w:sdt>
              <w:sdt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холод. шкафы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2CF9A5F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1237286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61620341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0823BF2A" w14:textId="77777777" w:rsidR="0077471D" w:rsidRPr="006854F0" w:rsidRDefault="0077471D" w:rsidP="001A30F0">
            <w:pPr>
              <w:pStyle w:val="--2"/>
            </w:pPr>
          </w:p>
        </w:tc>
        <w:sdt>
          <w:sdt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0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5E696CF9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  <w:tcBorders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bottom"/>
          </w:tcPr>
          <w:p w14:paraId="0D86679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D85A6F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4F4202B0" w14:textId="77777777" w:rsidR="0077471D" w:rsidRPr="009D61E9" w:rsidRDefault="00D44131" w:rsidP="007A4884">
            <w:pPr>
              <w:pStyle w:val="--2"/>
            </w:pPr>
            <w:sdt>
              <w:sdt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сушилка для рук</w:t>
            </w:r>
            <w:r w:rsidR="0077471D">
              <w:t xml:space="preserve"> </w:t>
            </w:r>
            <w:sdt>
              <w:sdt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модульный санпропускник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26DEEAF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3E6A73C2" w14:textId="77777777" w:rsidR="0077471D" w:rsidRPr="00E96B43" w:rsidRDefault="00D44131" w:rsidP="007A4884">
            <w:pPr>
              <w:pStyle w:val="--2"/>
            </w:pPr>
            <w:sdt>
              <w:sdt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ледогенератор 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4E7BE8F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bottom"/>
          </w:tcPr>
          <w:p w14:paraId="198628B4" w14:textId="77777777" w:rsidR="0077471D" w:rsidRDefault="0077471D" w:rsidP="001A30F0">
            <w:pPr>
              <w:pStyle w:val="--2"/>
            </w:pPr>
            <w:r w:rsidRPr="0077471D">
              <w:rPr>
                <w:rStyle w:val="ac"/>
              </w:rPr>
              <w:t>Дополнительная информация</w:t>
            </w:r>
            <w:r>
              <w:rPr>
                <w:rStyle w:val="ac"/>
              </w:rPr>
              <w:t>:</w:t>
            </w:r>
          </w:p>
        </w:tc>
        <w:tc>
          <w:tcPr>
            <w:tcW w:w="571" w:type="dxa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</w:tcPr>
          <w:p w14:paraId="4AD4301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center"/>
          </w:tcPr>
          <w:p w14:paraId="4945029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77817C2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BBCBD22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4B62F253" w14:textId="77777777" w:rsidR="0077471D" w:rsidRPr="00DE7EFE" w:rsidRDefault="00D44131" w:rsidP="007A4884">
            <w:pPr>
              <w:pStyle w:val="--2"/>
            </w:pPr>
            <w:sdt>
              <w:sdt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дезинфицирующие маты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DF7348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7FA68809" w14:textId="6615CA78" w:rsidR="0077471D" w:rsidRPr="002F6C03" w:rsidRDefault="0077471D" w:rsidP="00EA2062">
            <w:pPr>
              <w:pStyle w:val="--2"/>
              <w:rPr>
                <w:lang w:val="en-US"/>
              </w:rPr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 xml:space="preserve"> </w:t>
            </w:r>
            <w:r w:rsidR="002F6C03">
              <w:rPr>
                <w:rStyle w:val="ac"/>
                <w:lang w:val="en-US"/>
              </w:rPr>
              <w:t>Protwin</w:t>
            </w: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</w:tcBorders>
            <w:shd w:val="clear" w:color="auto" w:fill="auto"/>
            <w:vAlign w:val="bottom"/>
          </w:tcPr>
          <w:p w14:paraId="32BDCA8A" w14:textId="3C8CECEF" w:rsidR="0077471D" w:rsidRDefault="002F6C03" w:rsidP="001A30F0">
            <w:pPr>
              <w:pStyle w:val="--2"/>
            </w:pPr>
            <w:r>
              <w:t>Потолок сэндвич-панель</w:t>
            </w:r>
          </w:p>
        </w:tc>
        <w:tc>
          <w:tcPr>
            <w:tcW w:w="571" w:type="dxa"/>
            <w:tcBorders>
              <w:top w:val="single" w:sz="2" w:space="0" w:color="auto"/>
            </w:tcBorders>
            <w:shd w:val="clear" w:color="auto" w:fill="auto"/>
          </w:tcPr>
          <w:p w14:paraId="360FE0FB" w14:textId="5D4BEF63" w:rsidR="0077471D" w:rsidRPr="001A30F0" w:rsidRDefault="0012491D" w:rsidP="00EA2062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1A36D6A7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right w:val="single" w:sz="18" w:space="0" w:color="auto"/>
            </w:tcBorders>
            <w:shd w:val="clear" w:color="auto" w:fill="auto"/>
          </w:tcPr>
          <w:p w14:paraId="44D5738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051F669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22B08DB5" w14:textId="77777777" w:rsidR="0077471D" w:rsidRPr="00DE7EFE" w:rsidRDefault="00D44131" w:rsidP="007A4884">
            <w:pPr>
              <w:pStyle w:val="--2"/>
              <w:rPr>
                <w:b/>
                <w:bCs/>
              </w:rPr>
            </w:pPr>
            <w:sdt>
              <w:sdt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D27011">
              <w:t>бак для грязной одежд</w:t>
            </w:r>
            <w:r w:rsidR="0077471D" w:rsidRPr="00DE7EFE">
              <w:t xml:space="preserve">ы 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A390FC0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A1E1F07" w14:textId="3A42FA11" w:rsidR="0077471D" w:rsidRDefault="002F6C03" w:rsidP="00262D97">
            <w:pPr>
              <w:pStyle w:val="--2"/>
            </w:pPr>
            <w:r>
              <w:t xml:space="preserve"> АНТИМИНЕРАЛ-ФОРТЕ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099270F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6E7C4A4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313A9236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2F07E461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5CD13102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14A66F0" w14:textId="77777777" w:rsidTr="00707DD1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3670E6F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Мебель</w:t>
            </w:r>
            <w:r>
              <w:rPr>
                <w:rStyle w:val="ac"/>
              </w:rPr>
              <w:t>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3A18E91" w14:textId="63B35A34" w:rsidR="0077471D" w:rsidRPr="002F6C03" w:rsidRDefault="002F6C03" w:rsidP="00262D97">
            <w:pPr>
              <w:pStyle w:val="--2"/>
              <w:rPr>
                <w:lang w:val="en-US"/>
              </w:rPr>
            </w:pPr>
            <w:r>
              <w:t>ЧУДОДЕЙ</w:t>
            </w:r>
            <w:r>
              <w:rPr>
                <w:rFonts w:cs="Arial"/>
              </w:rPr>
              <w:t>®</w:t>
            </w:r>
            <w:r>
              <w:t>-</w:t>
            </w:r>
            <w:r>
              <w:rPr>
                <w:lang w:val="en-US"/>
              </w:rPr>
              <w:t>CIP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7E72D23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0ABB771A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54D4DCB0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05232747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30A69261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F6EEE96" w14:textId="77777777" w:rsidTr="00707DD1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1E5BB48B" w14:textId="77777777" w:rsidR="0077471D" w:rsidRPr="00837888" w:rsidRDefault="00D44131" w:rsidP="007A4884">
            <w:pPr>
              <w:pStyle w:val="--2"/>
            </w:pPr>
            <w:sdt>
              <w:sdt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столы</w:t>
            </w:r>
            <w:r w:rsidR="0077471D" w:rsidRPr="00837888">
              <w:tab/>
            </w:r>
            <w:sdt>
              <w:sdt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стулья</w:t>
            </w:r>
            <w:r w:rsidR="0077471D">
              <w:t xml:space="preserve"> </w:t>
            </w:r>
            <w:sdt>
              <w:sdt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полки </w:t>
            </w:r>
            <w:sdt>
              <w:sdt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стеллажи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F2A0A8B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AE357DD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EAEA7E2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5D6B4079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769544B6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5779E364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7A15551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7941D6E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7DC3BB0B" w14:textId="77777777" w:rsidR="0077471D" w:rsidRPr="00837888" w:rsidRDefault="00D44131" w:rsidP="007A4884">
            <w:pPr>
              <w:pStyle w:val="--2"/>
            </w:pPr>
            <w:sdt>
              <w:sdt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шкафы </w:t>
            </w:r>
            <w:sdt>
              <w:sdt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вешалки</w:t>
            </w:r>
            <w:r w:rsidR="0077471D">
              <w:t xml:space="preserve"> </w:t>
            </w:r>
            <w:sdt>
              <w:sdt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скамейки </w:t>
            </w:r>
            <w:sdt>
              <w:sdt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зеркал</w:t>
            </w:r>
            <w:r w:rsidR="0077471D">
              <w:t>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8EB8AEF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F3DC911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0576DA3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1515E59A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04160131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5B3869C6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1E3EBAE1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CEC6915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83A010B" w14:textId="77777777" w:rsidR="0077471D" w:rsidRPr="00837888" w:rsidRDefault="00D44131" w:rsidP="007A4884">
            <w:pPr>
              <w:pStyle w:val="--2"/>
            </w:pPr>
            <w:sdt>
              <w:sdt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сушилк</w:t>
            </w:r>
            <w:r w:rsidR="0077471D">
              <w:t>а</w:t>
            </w:r>
            <w:r w:rsidR="0077471D" w:rsidRPr="00837888">
              <w:t xml:space="preserve"> для обуви</w:t>
            </w:r>
            <w:r w:rsidR="0077471D">
              <w:t xml:space="preserve"> </w:t>
            </w:r>
            <w:sdt>
              <w:sdt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обувниц</w:t>
            </w:r>
            <w:r w:rsidR="0077471D">
              <w:t>ы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446D50B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C67DCDD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4790EA45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1D7826B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2571350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030C60D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E08DE7A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48814F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Офисная техника: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5398F307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DB04403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5E2DF337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23D873CD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41DF4BC0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2E69DB25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337EE89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254BC577" w14:textId="77777777" w:rsidR="0077471D" w:rsidRPr="00837888" w:rsidRDefault="00D44131" w:rsidP="007A4884">
            <w:pPr>
              <w:pStyle w:val="--2"/>
              <w:tabs>
                <w:tab w:val="left" w:pos="1593"/>
              </w:tabs>
            </w:pPr>
            <w:sdt>
              <w:sdt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компьютер</w:t>
            </w:r>
            <w:r w:rsidR="0077471D">
              <w:t>ы</w:t>
            </w:r>
            <w:r w:rsidR="0077471D">
              <w:tab/>
            </w:r>
            <w:sdt>
              <w:sdtPr>
                <w:id w:val="1632906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мониторы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6E3233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32CB1601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3417E51A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13BCEDE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51FEF654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3D3CDEB1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D5F9AD0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3C6ED7C" w14:textId="52E8549C" w:rsidR="0077471D" w:rsidRPr="00837888" w:rsidRDefault="00D44131" w:rsidP="007A4884">
            <w:pPr>
              <w:pStyle w:val="--2"/>
              <w:tabs>
                <w:tab w:val="left" w:pos="1593"/>
              </w:tabs>
            </w:pPr>
            <w:sdt>
              <w:sdt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принтер</w:t>
            </w:r>
            <w:r w:rsidR="0077471D">
              <w:t>а</w:t>
            </w:r>
            <w:r w:rsidR="0077471D">
              <w:tab/>
            </w:r>
            <w:sdt>
              <w:sdtPr>
                <w:id w:val="423541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телефон</w:t>
            </w:r>
            <w:r w:rsidR="0077471D">
              <w:t>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191A79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3BD6CA95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A268C99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73EC9495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560D1183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4E65B25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2E76C49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F32882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77C2D08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>
              <w:rPr>
                <w:rStyle w:val="ac"/>
              </w:rPr>
              <w:t>Многоразовые резиновые СИЗ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07C61F37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56A82A91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0C75CF40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1E9C842C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75874F1E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3B4C431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2565F1BF" w14:textId="42D5338F" w:rsidR="0077471D" w:rsidRDefault="00D44131" w:rsidP="00DE7EFE">
            <w:pPr>
              <w:pStyle w:val="--2"/>
              <w:tabs>
                <w:tab w:val="left" w:pos="2303"/>
              </w:tabs>
            </w:pPr>
            <w:sdt>
              <w:sdtPr>
                <w:id w:val="-301180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2491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F6C03" w:rsidRPr="001F1277">
              <w:t xml:space="preserve"> </w:t>
            </w:r>
            <w:r w:rsidR="0077471D" w:rsidRPr="001F1277">
              <w:t>фартуки</w:t>
            </w:r>
            <w:r w:rsidR="0077471D">
              <w:t xml:space="preserve"> </w:t>
            </w:r>
            <w:sdt>
              <w:sdtPr>
                <w:id w:val="9061946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2491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2491D" w:rsidRPr="001F1277">
              <w:t xml:space="preserve"> </w:t>
            </w:r>
            <w:r w:rsidR="0077471D" w:rsidRPr="001F1277">
              <w:t>сапоги</w:t>
            </w:r>
            <w:r w:rsidR="0077471D">
              <w:t xml:space="preserve"> </w:t>
            </w:r>
            <w:sdt>
              <w:sdtPr>
                <w:id w:val="3553169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2491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F6C03">
              <w:t xml:space="preserve"> </w:t>
            </w:r>
            <w:r w:rsidR="0077471D">
              <w:t xml:space="preserve">перчатки </w:t>
            </w:r>
            <w:sdt>
              <w:sdtPr>
                <w:id w:val="-16610722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2491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2491D" w:rsidRPr="001F1277">
              <w:t xml:space="preserve"> </w:t>
            </w:r>
            <w:r w:rsidR="0077471D" w:rsidRPr="001F1277">
              <w:t>нарукавники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52F80327" w14:textId="2D1F674E" w:rsidR="0077471D" w:rsidRPr="009D61E9" w:rsidRDefault="0012491D" w:rsidP="00CC7993">
            <w:pPr>
              <w:pStyle w:val="--2"/>
              <w:tabs>
                <w:tab w:val="left" w:pos="2303"/>
              </w:tabs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0F9DD60C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35294CE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bottom w:val="single" w:sz="18" w:space="0" w:color="auto"/>
            </w:tcBorders>
            <w:shd w:val="clear" w:color="auto" w:fill="auto"/>
            <w:vAlign w:val="bottom"/>
          </w:tcPr>
          <w:p w14:paraId="0C77D26C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tcBorders>
              <w:bottom w:val="single" w:sz="18" w:space="0" w:color="auto"/>
            </w:tcBorders>
            <w:shd w:val="clear" w:color="auto" w:fill="auto"/>
          </w:tcPr>
          <w:p w14:paraId="6BD03BEB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2E97998A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08E9FDA8" w14:textId="77777777" w:rsidR="0077471D" w:rsidRPr="006854F0" w:rsidRDefault="0077471D" w:rsidP="001A30F0">
            <w:pPr>
              <w:pStyle w:val="--2"/>
            </w:pPr>
          </w:p>
        </w:tc>
      </w:tr>
    </w:tbl>
    <w:p w14:paraId="18D73B15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ACF4B1" w14:textId="77777777" w:rsidR="00D44131" w:rsidRDefault="00D44131">
      <w:r>
        <w:separator/>
      </w:r>
    </w:p>
  </w:endnote>
  <w:endnote w:type="continuationSeparator" w:id="0">
    <w:p w14:paraId="315706E3" w14:textId="77777777" w:rsidR="00D44131" w:rsidRDefault="00D4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92BC4" w14:textId="77777777" w:rsidR="00EA1EAC" w:rsidRDefault="00EA1EA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C32F9" w14:textId="77777777" w:rsidR="00EA1EAC" w:rsidRPr="00DE7EFE" w:rsidRDefault="00EA1EAC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335C605C" w14:textId="77777777" w:rsidR="00EA1EAC" w:rsidRPr="00DE7EFE" w:rsidRDefault="00EA1EAC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CE6E5" w14:textId="77777777" w:rsidR="00EA1EAC" w:rsidRPr="003E06E8" w:rsidRDefault="00EA1EA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E95337" w14:textId="77777777" w:rsidR="00D44131" w:rsidRDefault="00D44131">
      <w:r>
        <w:separator/>
      </w:r>
    </w:p>
  </w:footnote>
  <w:footnote w:type="continuationSeparator" w:id="0">
    <w:p w14:paraId="3BAA709C" w14:textId="77777777" w:rsidR="00D44131" w:rsidRDefault="00D441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B70F2" w14:textId="77777777" w:rsidR="00EA1EAC" w:rsidRPr="009B4662" w:rsidRDefault="00D44131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r>
      <w:fldChar w:fldCharType="begin"/>
    </w:r>
    <w:r>
      <w:instrText xml:space="preserve"> TITLE   \* MERGEFORMAT </w:instrText>
    </w:r>
    <w:r>
      <w:fldChar w:fldCharType="separate"/>
    </w:r>
    <w:r w:rsidR="002F6C03" w:rsidRPr="002F6C03">
      <w:rPr>
        <w:rStyle w:val="a6"/>
        <w:lang w:val="en-US"/>
      </w:rPr>
      <w:t>Ф-ХХ</w:t>
    </w:r>
    <w:r w:rsidR="002F6C03">
      <w:t>.2024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C03"/>
    <w:rsid w:val="00002CB5"/>
    <w:rsid w:val="00003333"/>
    <w:rsid w:val="00006B4F"/>
    <w:rsid w:val="00007B09"/>
    <w:rsid w:val="0001099F"/>
    <w:rsid w:val="00011DCC"/>
    <w:rsid w:val="00013AED"/>
    <w:rsid w:val="00014C27"/>
    <w:rsid w:val="0001671D"/>
    <w:rsid w:val="000278A9"/>
    <w:rsid w:val="000349FA"/>
    <w:rsid w:val="0003521C"/>
    <w:rsid w:val="00042131"/>
    <w:rsid w:val="0004515C"/>
    <w:rsid w:val="000456E3"/>
    <w:rsid w:val="000531CA"/>
    <w:rsid w:val="000645B3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B06"/>
    <w:rsid w:val="000A2089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491D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4370"/>
    <w:rsid w:val="002148D2"/>
    <w:rsid w:val="002269FA"/>
    <w:rsid w:val="0023076F"/>
    <w:rsid w:val="002335E2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79F3"/>
    <w:rsid w:val="00271513"/>
    <w:rsid w:val="00272A60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4125"/>
    <w:rsid w:val="002C47A8"/>
    <w:rsid w:val="002C6A41"/>
    <w:rsid w:val="002D03E7"/>
    <w:rsid w:val="002D4260"/>
    <w:rsid w:val="002E1BDF"/>
    <w:rsid w:val="002E287D"/>
    <w:rsid w:val="002E4FC9"/>
    <w:rsid w:val="002E526C"/>
    <w:rsid w:val="002F6C03"/>
    <w:rsid w:val="00302875"/>
    <w:rsid w:val="00302FFB"/>
    <w:rsid w:val="003060DC"/>
    <w:rsid w:val="00307F25"/>
    <w:rsid w:val="00310A9A"/>
    <w:rsid w:val="003204AD"/>
    <w:rsid w:val="00326C74"/>
    <w:rsid w:val="00327CEF"/>
    <w:rsid w:val="00337C0F"/>
    <w:rsid w:val="00344F75"/>
    <w:rsid w:val="0034665D"/>
    <w:rsid w:val="003527FE"/>
    <w:rsid w:val="00352D03"/>
    <w:rsid w:val="003536C6"/>
    <w:rsid w:val="003553B3"/>
    <w:rsid w:val="0036327C"/>
    <w:rsid w:val="00364F63"/>
    <w:rsid w:val="003675A4"/>
    <w:rsid w:val="00376589"/>
    <w:rsid w:val="00377878"/>
    <w:rsid w:val="00381B47"/>
    <w:rsid w:val="00382400"/>
    <w:rsid w:val="00383801"/>
    <w:rsid w:val="00383EEB"/>
    <w:rsid w:val="00384F4A"/>
    <w:rsid w:val="00387FB0"/>
    <w:rsid w:val="00395297"/>
    <w:rsid w:val="003A6553"/>
    <w:rsid w:val="003A691F"/>
    <w:rsid w:val="003A7C3A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164D0"/>
    <w:rsid w:val="004225CB"/>
    <w:rsid w:val="0042639C"/>
    <w:rsid w:val="00433489"/>
    <w:rsid w:val="0043391F"/>
    <w:rsid w:val="004339F1"/>
    <w:rsid w:val="004365FF"/>
    <w:rsid w:val="00437EB0"/>
    <w:rsid w:val="0044019A"/>
    <w:rsid w:val="0044167A"/>
    <w:rsid w:val="00442842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BCD"/>
    <w:rsid w:val="004D503B"/>
    <w:rsid w:val="004D5DF2"/>
    <w:rsid w:val="004D7E9B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C46"/>
    <w:rsid w:val="00525ABF"/>
    <w:rsid w:val="0052783F"/>
    <w:rsid w:val="005317BB"/>
    <w:rsid w:val="00531E9B"/>
    <w:rsid w:val="005365D7"/>
    <w:rsid w:val="00537F8E"/>
    <w:rsid w:val="005401B9"/>
    <w:rsid w:val="00541156"/>
    <w:rsid w:val="00542513"/>
    <w:rsid w:val="005456F6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5D6"/>
    <w:rsid w:val="005965E4"/>
    <w:rsid w:val="005A0BAE"/>
    <w:rsid w:val="005A6C97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6EEA"/>
    <w:rsid w:val="00600F22"/>
    <w:rsid w:val="00601166"/>
    <w:rsid w:val="00610A84"/>
    <w:rsid w:val="00611607"/>
    <w:rsid w:val="00620F4E"/>
    <w:rsid w:val="00622A7B"/>
    <w:rsid w:val="00623024"/>
    <w:rsid w:val="00624074"/>
    <w:rsid w:val="00634415"/>
    <w:rsid w:val="0063663B"/>
    <w:rsid w:val="00637975"/>
    <w:rsid w:val="006467BA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7DD"/>
    <w:rsid w:val="006F763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201B2"/>
    <w:rsid w:val="00725176"/>
    <w:rsid w:val="0073078A"/>
    <w:rsid w:val="00732401"/>
    <w:rsid w:val="007365BD"/>
    <w:rsid w:val="0073762D"/>
    <w:rsid w:val="00737791"/>
    <w:rsid w:val="0074588D"/>
    <w:rsid w:val="00746F5E"/>
    <w:rsid w:val="00753251"/>
    <w:rsid w:val="007535D8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54E3"/>
    <w:rsid w:val="007E2B19"/>
    <w:rsid w:val="007E4F46"/>
    <w:rsid w:val="007E603E"/>
    <w:rsid w:val="007E6ECC"/>
    <w:rsid w:val="007F03F4"/>
    <w:rsid w:val="008047A2"/>
    <w:rsid w:val="00811E15"/>
    <w:rsid w:val="0081274F"/>
    <w:rsid w:val="00813AA3"/>
    <w:rsid w:val="00813FF3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44F5"/>
    <w:rsid w:val="00882D23"/>
    <w:rsid w:val="00882E3E"/>
    <w:rsid w:val="00885FD8"/>
    <w:rsid w:val="008874C5"/>
    <w:rsid w:val="00887A33"/>
    <w:rsid w:val="0089101C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D1E8D"/>
    <w:rsid w:val="008D2DEE"/>
    <w:rsid w:val="008D3D17"/>
    <w:rsid w:val="008D7F81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11BCD"/>
    <w:rsid w:val="00914037"/>
    <w:rsid w:val="00915197"/>
    <w:rsid w:val="00916058"/>
    <w:rsid w:val="00916CB8"/>
    <w:rsid w:val="009176D9"/>
    <w:rsid w:val="00921081"/>
    <w:rsid w:val="00921107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540B7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2C02"/>
    <w:rsid w:val="00A358C3"/>
    <w:rsid w:val="00A36628"/>
    <w:rsid w:val="00A37428"/>
    <w:rsid w:val="00A37B03"/>
    <w:rsid w:val="00A42058"/>
    <w:rsid w:val="00A61CF5"/>
    <w:rsid w:val="00A6298B"/>
    <w:rsid w:val="00A63156"/>
    <w:rsid w:val="00A66DB0"/>
    <w:rsid w:val="00A70FFE"/>
    <w:rsid w:val="00A80537"/>
    <w:rsid w:val="00A8062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F7018"/>
    <w:rsid w:val="00AF7CD6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179C"/>
    <w:rsid w:val="00B61DE6"/>
    <w:rsid w:val="00B62141"/>
    <w:rsid w:val="00B65D0F"/>
    <w:rsid w:val="00B669D0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203E"/>
    <w:rsid w:val="00C725B6"/>
    <w:rsid w:val="00C728D3"/>
    <w:rsid w:val="00C76E78"/>
    <w:rsid w:val="00C81001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72DC"/>
    <w:rsid w:val="00CF0E2C"/>
    <w:rsid w:val="00CF2324"/>
    <w:rsid w:val="00CF44C7"/>
    <w:rsid w:val="00D0324F"/>
    <w:rsid w:val="00D0491A"/>
    <w:rsid w:val="00D05A0F"/>
    <w:rsid w:val="00D13DC3"/>
    <w:rsid w:val="00D16D53"/>
    <w:rsid w:val="00D16E40"/>
    <w:rsid w:val="00D217C3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4131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50FE8"/>
    <w:rsid w:val="00E57FD0"/>
    <w:rsid w:val="00E64DAB"/>
    <w:rsid w:val="00E67249"/>
    <w:rsid w:val="00E71322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7FFC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7E0F390"/>
  <w15:docId w15:val="{B4153E29-1D53-4CFC-B2DB-F3BD42D07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immy\Desktop\&#1095;&#1077;&#1082;-&#1083;&#1080;&#1089;&#1090;%20&#1086;&#1089;&#1084;&#1086;&#1090;&#1088;&#1072;%20&#1091;&#1095;&#1072;&#1089;&#1090;&#1082;&#1072;%20-%20&#1088;&#1077;&#1076;.%202026-02-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D74D13-0D1B-4827-ACC3-F59B94CD2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14</TotalTime>
  <Pages>1</Pages>
  <Words>688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Jimmy</dc:creator>
  <cp:lastModifiedBy>Перевозчиков Владимир Геннадьевич</cp:lastModifiedBy>
  <cp:revision>4</cp:revision>
  <cp:lastPrinted>2026-02-18T13:06:00Z</cp:lastPrinted>
  <dcterms:created xsi:type="dcterms:W3CDTF">2026-03-14T18:06:00Z</dcterms:created>
  <dcterms:modified xsi:type="dcterms:W3CDTF">2026-04-14T01:36:00Z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