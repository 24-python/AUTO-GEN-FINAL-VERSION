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34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311"/>
        <w:gridCol w:w="92"/>
        <w:gridCol w:w="842"/>
        <w:gridCol w:w="577"/>
        <w:gridCol w:w="552"/>
        <w:gridCol w:w="877"/>
        <w:gridCol w:w="142"/>
        <w:gridCol w:w="142"/>
        <w:gridCol w:w="57"/>
        <w:gridCol w:w="1770"/>
        <w:gridCol w:w="573"/>
        <w:gridCol w:w="676"/>
        <w:gridCol w:w="2015"/>
        <w:gridCol w:w="568"/>
      </w:tblGrid>
      <w:tr w:rsidR="00576DFD" w:rsidRPr="00D23288" w14:paraId="23CA1E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bottom"/>
          </w:tcPr>
          <w:p w14:paraId="47E43166" w14:textId="77777777" w:rsidR="00576DFD" w:rsidRPr="00D23288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Сестрорецкий хлебозавод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  <w:vAlign w:val="bottom"/>
          </w:tcPr>
          <w:p w14:paraId="1847E256" w14:textId="5B14ACA4" w:rsidR="00576DFD" w:rsidRPr="00647B37" w:rsidRDefault="004D328F" w:rsidP="00DC3916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Кондитерский цех</w:t>
            </w:r>
            <w:r w:rsidR="005D202A">
              <w:rPr>
                <w:szCs w:val="16"/>
              </w:rPr>
              <w:t>5</w:t>
            </w:r>
            <w:r w:rsidR="00A07DCE">
              <w:rPr>
                <w:szCs w:val="16"/>
              </w:rPr>
              <w:t>0</w:t>
            </w:r>
          </w:p>
        </w:tc>
        <w:tc>
          <w:tcPr>
            <w:tcW w:w="4237" w:type="dxa"/>
            <w:gridSpan w:val="7"/>
            <w:vAlign w:val="bottom"/>
          </w:tcPr>
          <w:p w14:paraId="18C2AD46" w14:textId="77777777" w:rsidR="00576DFD" w:rsidRPr="00D23288" w:rsidRDefault="00576DFD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</w:p>
        </w:tc>
        <w:tc>
          <w:tcPr>
            <w:tcW w:w="2583" w:type="dxa"/>
            <w:gridSpan w:val="2"/>
            <w:vAlign w:val="bottom"/>
          </w:tcPr>
          <w:p w14:paraId="7F7E1A76" w14:textId="77777777" w:rsidR="00576DFD" w:rsidRPr="00D23288" w:rsidRDefault="00576DFD" w:rsidP="00DC3916">
            <w:pPr>
              <w:pStyle w:val="--2"/>
              <w:rPr>
                <w:szCs w:val="16"/>
              </w:rPr>
            </w:pPr>
          </w:p>
        </w:tc>
      </w:tr>
      <w:tr w:rsidR="00576DFD" w:rsidRPr="00D23288" w14:paraId="54413968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FC05F2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4855" w:type="dxa"/>
            <w:gridSpan w:val="11"/>
            <w:tcBorders>
              <w:left w:val="single" w:sz="18" w:space="0" w:color="auto"/>
            </w:tcBorders>
          </w:tcPr>
          <w:p w14:paraId="2E7CC9D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4237" w:type="dxa"/>
            <w:gridSpan w:val="7"/>
          </w:tcPr>
          <w:p w14:paraId="0457138C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  <w:tc>
          <w:tcPr>
            <w:tcW w:w="2583" w:type="dxa"/>
            <w:gridSpan w:val="2"/>
          </w:tcPr>
          <w:p w14:paraId="1B959351" w14:textId="77777777" w:rsidR="00576DFD" w:rsidRPr="00D23288" w:rsidRDefault="00576DFD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D23288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F24501" w:rsidRPr="00D23288" w14:paraId="719E62C4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71F11F" w14:textId="3EEFA3FD" w:rsidR="00F24501" w:rsidRPr="00D23288" w:rsidRDefault="00510DE4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328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3B7A3328" w14:textId="330D4951" w:rsidR="00F24501" w:rsidRPr="00D23288" w:rsidRDefault="00510DE4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229521B" w:rsidR="00F24501" w:rsidRPr="00D23288" w:rsidRDefault="00510DE4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3"/>
          </w:tcPr>
          <w:p w14:paraId="677B152F" w14:textId="4EB644DE" w:rsidR="00F24501" w:rsidRPr="00D23288" w:rsidRDefault="00510DE4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7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</w:tcPr>
          <w:p w14:paraId="3276C4DD" w14:textId="0BDB7726" w:rsidR="00F24501" w:rsidRPr="00D23288" w:rsidRDefault="00510DE4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67AA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2450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62F8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581E1292" w14:textId="19032E26" w:rsidR="00F24501" w:rsidRPr="00D23288" w:rsidRDefault="00510DE4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77777777" w:rsidR="00F24501" w:rsidRPr="00D23288" w:rsidRDefault="00F24501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2113D43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3FF402" w14:textId="7666BC4D" w:rsidR="00EB2A92" w:rsidRPr="00D23288" w:rsidRDefault="00510DE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6E4FF2" w14:textId="6381C419" w:rsidR="00EB2A92" w:rsidRPr="00D23288" w:rsidRDefault="00510DE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A92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61C446B3" w14:textId="398E9A6B" w:rsidR="00EB2A92" w:rsidRPr="00D23288" w:rsidRDefault="00510DE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5"/>
          </w:tcPr>
          <w:p w14:paraId="5FFE3F45" w14:textId="6AA6B1F5" w:rsidR="00EB2A92" w:rsidRPr="00D23288" w:rsidRDefault="00510DE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7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60814032" w:rsidR="00EB2A92" w:rsidRPr="00D23288" w:rsidRDefault="00510DE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69C8DE30" w:rsidR="00EB2A92" w:rsidRPr="00D23288" w:rsidRDefault="00510DE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0E4F1B44" w14:textId="7ABDA4E0" w:rsidR="00EB2A92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34EC2224" w14:textId="77777777" w:rsidTr="00D23288">
        <w:trPr>
          <w:trHeight w:val="20"/>
        </w:trPr>
        <w:tc>
          <w:tcPr>
            <w:tcW w:w="2253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C0903B" w14:textId="5BD3B77B" w:rsidR="00EB2A92" w:rsidRPr="00D23288" w:rsidRDefault="00510DE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85B43" w14:textId="290C63D3" w:rsidR="00EB2A92" w:rsidRPr="00D23288" w:rsidRDefault="00510DE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  <w:tcMar>
              <w:right w:w="0" w:type="dxa"/>
            </w:tcMar>
          </w:tcPr>
          <w:p w14:paraId="4241E1D1" w14:textId="1C37432A" w:rsidR="00EB2A92" w:rsidRPr="00D23288" w:rsidRDefault="00510DE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5"/>
            <w:tcMar>
              <w:left w:w="0" w:type="dxa"/>
              <w:right w:w="0" w:type="dxa"/>
            </w:tcMar>
          </w:tcPr>
          <w:p w14:paraId="683ED473" w14:textId="3441B799" w:rsidR="00EB2A92" w:rsidRPr="00D23288" w:rsidRDefault="00510DE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7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52CA0B46" w:rsidR="00EB2A92" w:rsidRPr="00D23288" w:rsidRDefault="00510DE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717E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688F3799" w:rsidR="00EB2A92" w:rsidRPr="00D23288" w:rsidRDefault="00510DE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21D26D69" w:rsidR="00EB2A92" w:rsidRPr="00D23288" w:rsidRDefault="00510DE4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этикетировщики </w:t>
            </w:r>
          </w:p>
        </w:tc>
        <w:tc>
          <w:tcPr>
            <w:tcW w:w="568" w:type="dxa"/>
          </w:tcPr>
          <w:p w14:paraId="1D49D7E5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B6184E" w:rsidRPr="00D23288" w14:paraId="4CAF964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E69086" w14:textId="782BDC87" w:rsidR="009A1C2C" w:rsidRPr="00D23288" w:rsidRDefault="00510DE4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4BC2A" w14:textId="43AF9A41" w:rsidR="009A1C2C" w:rsidRPr="00D23288" w:rsidRDefault="00510DE4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сплит-системы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293F7B05" w:rsidR="009A1C2C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пароконвектоматы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6C0A863F" w:rsidR="009A1C2C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5DF2E1B6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25AEDD" w14:textId="7AFEA7F1" w:rsidR="00EB2A92" w:rsidRPr="00D23288" w:rsidRDefault="00510DE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E09AABD" w14:textId="5A93A3D4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5738A8C6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3"/>
          </w:tcPr>
          <w:p w14:paraId="0970238A" w14:textId="26F0E169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7" w:type="dxa"/>
          </w:tcPr>
          <w:p w14:paraId="2E101AC8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</w:tcPr>
          <w:p w14:paraId="25285E8E" w14:textId="79002BDF" w:rsidR="00EB2A92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16585ED9" w:rsidR="00EB2A92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</w:tcPr>
          <w:p w14:paraId="47F0AC87" w14:textId="56F58C25" w:rsidR="00EB2A92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7899C11D" w14:textId="77777777" w:rsidTr="00D23288">
        <w:trPr>
          <w:trHeight w:val="20"/>
        </w:trPr>
        <w:tc>
          <w:tcPr>
            <w:tcW w:w="182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C9F409" w14:textId="7742F979" w:rsidR="000A03B9" w:rsidRPr="00D23288" w:rsidRDefault="00510DE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2F1196B4" w14:textId="566649B8" w:rsidR="000A03B9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71740983" w:rsidR="000A03B9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мусаты</w:t>
            </w:r>
          </w:p>
        </w:tc>
        <w:tc>
          <w:tcPr>
            <w:tcW w:w="1245" w:type="dxa"/>
            <w:gridSpan w:val="3"/>
          </w:tcPr>
          <w:p w14:paraId="0D7D72D7" w14:textId="796690EF" w:rsidR="000A03B9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7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1E698E2C" w:rsidR="000A03B9" w:rsidRPr="00D23288" w:rsidRDefault="00510DE4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расстоечные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2DE2C4BA" w:rsidR="000A03B9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клипсаторы</w:t>
            </w:r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0A03B9" w:rsidRPr="00D23288" w14:paraId="1B611B2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927789" w14:textId="72544091" w:rsidR="000A03B9" w:rsidRPr="00D23288" w:rsidRDefault="00510DE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700A24E" w14:textId="77777777" w:rsidR="000A03B9" w:rsidRPr="00D23288" w:rsidRDefault="000A03B9" w:rsidP="009A1C2C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метл.лист, сэндвич-панель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240" w:type="dxa"/>
            <w:gridSpan w:val="2"/>
            <w:tcBorders>
              <w:left w:val="single" w:sz="18" w:space="0" w:color="auto"/>
            </w:tcBorders>
          </w:tcPr>
          <w:p w14:paraId="15A39C5D" w14:textId="49E49A51" w:rsidR="000A03B9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403C3311" w:rsidR="000A03B9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3"/>
          </w:tcPr>
          <w:p w14:paraId="1A3A1F0D" w14:textId="32F4E5D2" w:rsidR="000A03B9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7" w:type="dxa"/>
          </w:tcPr>
          <w:p w14:paraId="42C5FA0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</w:tcPr>
          <w:p w14:paraId="4016DE1A" w14:textId="105ACDA3" w:rsidR="000A03B9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315FEF5A" w:rsidR="000A03B9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  <w:lang w:val="en-US"/>
              </w:rPr>
              <w:t>flow pack</w:t>
            </w:r>
          </w:p>
        </w:tc>
        <w:tc>
          <w:tcPr>
            <w:tcW w:w="568" w:type="dxa"/>
          </w:tcPr>
          <w:p w14:paraId="1FF8805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4B4DA293" w14:textId="77777777" w:rsidTr="00D23288">
        <w:trPr>
          <w:trHeight w:val="42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5C20FA" w14:textId="6FFEE324" w:rsidR="00A76BFD" w:rsidRPr="00D23288" w:rsidRDefault="00510DE4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4525BC" w14:textId="21E0D17E" w:rsidR="00A76BFD" w:rsidRPr="00D23288" w:rsidRDefault="00510DE4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2A66E17" w14:textId="39965051" w:rsidR="00A76BFD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гастроёмкости</w:t>
            </w:r>
          </w:p>
        </w:tc>
        <w:tc>
          <w:tcPr>
            <w:tcW w:w="577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51846D7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62CA4C" w14:textId="4B108D6E" w:rsidR="00A76BFD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0DA2FAA" w14:textId="2D4A0BB3" w:rsidR="00A76BFD" w:rsidRPr="00D23288" w:rsidRDefault="00510DE4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кабель-каналы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2217AA6" w14:textId="6B59ADC6" w:rsidR="00A76BFD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формы для выпечки </w:t>
            </w:r>
            <w:sdt>
              <w:sdtPr>
                <w:rPr>
                  <w:szCs w:val="16"/>
                </w:r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77777777" w:rsidR="00A76BFD" w:rsidRPr="00D23288" w:rsidRDefault="00510DE4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096978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6607B7EA" w14:textId="1370A9E3" w:rsidR="00A76BFD" w:rsidRPr="00D23288" w:rsidRDefault="00A76BFD" w:rsidP="00262D97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A76BFD" w:rsidRPr="00D23288" w14:paraId="7EAA8FD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628A96" w14:textId="2D0A234E" w:rsidR="00A76BFD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D40483A" w14:textId="5C5E8BD4" w:rsidR="00A76BFD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46892BA1" w:rsidR="00A76BFD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5154252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308FFB8" w14:textId="1950FBE1" w:rsidR="00A76BFD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4B47057E" w14:textId="2F46749A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900AE82" w14:textId="77777777" w:rsidTr="00D23288">
        <w:trPr>
          <w:trHeight w:val="20"/>
        </w:trPr>
        <w:tc>
          <w:tcPr>
            <w:tcW w:w="1522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5CCF25" w14:textId="0D770AD3" w:rsidR="00EB2A92" w:rsidRPr="00D23288" w:rsidRDefault="00510DE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4DEC6" w14:textId="7A21DCCB" w:rsidR="00EB2A92" w:rsidRPr="00D23288" w:rsidRDefault="00510DE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A95F33" w14:textId="313419A1" w:rsidR="00EB2A92" w:rsidRPr="00D23288" w:rsidRDefault="00510DE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06DB9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C97FB54" w14:textId="766A93D8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17F3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7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24A87CBE" w:rsidR="00EB2A92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4CBD5BD8" w:rsidR="00EB2A92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166905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3D7B4F67" w14:textId="714375E8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EA2075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6E65DCD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338E83" w14:textId="2FB69FFA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C7CA54" w14:textId="73A71959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D4E5132" w14:textId="087D0F42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силапеновые коврики</w:t>
            </w:r>
          </w:p>
        </w:tc>
        <w:tc>
          <w:tcPr>
            <w:tcW w:w="577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D9D99A4" w:rsidR="00EB2A92" w:rsidRPr="00D23288" w:rsidRDefault="00510DE4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бисквиторезки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5567EDA2" w:rsidR="00EB2A92" w:rsidRPr="00D23288" w:rsidRDefault="00510DE4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27894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4568F403" w14:textId="769C91A5" w:rsidR="00EB2A92" w:rsidRPr="00D23288" w:rsidRDefault="00A76BFD" w:rsidP="00EA2062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0E9AEC68" w14:textId="77777777" w:rsidTr="00D23288">
        <w:trPr>
          <w:trHeight w:val="20"/>
        </w:trPr>
        <w:tc>
          <w:tcPr>
            <w:tcW w:w="1635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D511D8" w14:textId="5A5042E6" w:rsidR="00EB2A92" w:rsidRPr="00D23288" w:rsidRDefault="00510DE4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6D0B92" w14:textId="6C23CFED" w:rsidR="00EB2A92" w:rsidRPr="00D23288" w:rsidRDefault="00510DE4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B313C67" w14:textId="7A96A61B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7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719A5A19" w:rsidR="00EB2A92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14F9185B" w:rsidR="00EB2A92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 xml:space="preserve"> тестоделители</w:t>
            </w:r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3376591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</w:tcPr>
              <w:p w14:paraId="255E4E30" w14:textId="4FCDA626" w:rsidR="00EB2A92" w:rsidRPr="00D23288" w:rsidRDefault="00A76BFD" w:rsidP="00EA2062">
                <w:pPr>
                  <w:pStyle w:val="--2"/>
                  <w:tabs>
                    <w:tab w:val="left" w:pos="1026"/>
                  </w:tabs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EB2A92" w:rsidRPr="00D23288" w14:paraId="18B42369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86C099A" w14:textId="7CC6F3E9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FCA873" w14:textId="75B17434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592B985A" w14:textId="481F9664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дежи </w:t>
            </w:r>
          </w:p>
        </w:tc>
        <w:tc>
          <w:tcPr>
            <w:tcW w:w="2117" w:type="dxa"/>
            <w:gridSpan w:val="6"/>
          </w:tcPr>
          <w:p w14:paraId="44B8655A" w14:textId="74AF5989" w:rsidR="00EB2A92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7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3888D682" w:rsidR="00EB2A92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тестоокруглители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54C1237" w:rsidR="00EB2A92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86661" w:rsidRPr="00D23288">
              <w:rPr>
                <w:szCs w:val="16"/>
              </w:rPr>
              <w:t>тестораскатки</w:t>
            </w:r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1073188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8A59485" w14:textId="108F03EF" w:rsidR="00EB2A92" w:rsidRPr="00D23288" w:rsidRDefault="00A76BFD" w:rsidP="00E237E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2163AA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1BF40D8" w14:textId="3E8E47EC" w:rsidR="009A1C2C" w:rsidRPr="00D23288" w:rsidRDefault="00510DE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6970DF6" w14:textId="445C19CD" w:rsidR="009A1C2C" w:rsidRPr="00D23288" w:rsidRDefault="00510DE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4530872" w14:textId="68DA9911" w:rsidR="009A1C2C" w:rsidRPr="00D23288" w:rsidRDefault="00510DE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ёмкости для перетаривания</w:t>
            </w:r>
          </w:p>
        </w:tc>
        <w:tc>
          <w:tcPr>
            <w:tcW w:w="577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56EB5890" w:rsidR="009A1C2C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77777777" w:rsidR="009A1C2C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9A1C2C" w:rsidRPr="00D23288" w14:paraId="1D8A616C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F93DB6" w14:textId="40F095AB" w:rsidR="009A1C2C" w:rsidRPr="00D23288" w:rsidRDefault="00510DE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4DBF4E" w14:textId="7521545D" w:rsidR="009A1C2C" w:rsidRPr="00D23288" w:rsidRDefault="00510DE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77AEECE" w14:textId="177D2D53" w:rsidR="009A1C2C" w:rsidRPr="00D23288" w:rsidRDefault="00510DE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7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386C8611" w:rsidR="009A1C2C" w:rsidRPr="00D23288" w:rsidRDefault="00510DE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A1C2C" w:rsidRPr="00D23288">
              <w:rPr>
                <w:szCs w:val="16"/>
              </w:rPr>
              <w:t>тарталетницы</w:t>
            </w:r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77777777" w:rsidR="009A1C2C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C728D3" w:rsidRPr="00D23288" w14:paraId="12B09F65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C8379C" w14:textId="2E8B265A" w:rsidR="00C728D3" w:rsidRPr="00D23288" w:rsidRDefault="00510DE4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C728D3" w:rsidRPr="00D23288">
              <w:rPr>
                <w:szCs w:val="16"/>
              </w:rPr>
              <w:t>демосистема (контактная поверхность)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2E6C3E5" w14:textId="1F0246C1" w:rsidR="00C728D3" w:rsidRPr="00D23288" w:rsidRDefault="00510DE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7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1DCD3C0F" w:rsidR="00C728D3" w:rsidRPr="00D23288" w:rsidRDefault="00510DE4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7777777" w:rsidR="00C728D3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266B876E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DFAC34" w14:textId="7BBA1977" w:rsidR="00FF7C90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2E7E3F" w14:textId="3961D76B" w:rsidR="00FF7C90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DDF772" w14:textId="7543A56F" w:rsidR="00FF7C90" w:rsidRPr="00D23288" w:rsidRDefault="00FF7C90" w:rsidP="00F03F4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 наливной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  <w:tcBorders>
              <w:left w:val="single" w:sz="18" w:space="0" w:color="auto"/>
            </w:tcBorders>
          </w:tcPr>
          <w:p w14:paraId="13A686C4" w14:textId="6A752771" w:rsidR="00FF7C90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5"/>
          </w:tcPr>
          <w:p w14:paraId="1E5D64F2" w14:textId="65957B58" w:rsidR="00FF7C90" w:rsidRPr="00D23288" w:rsidRDefault="00510DE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7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5B2D6B66" w:rsidR="00FF7C90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0BE2681A" w:rsidR="00FF7C90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77777777" w:rsidR="00FF7C90" w:rsidRPr="00D23288" w:rsidRDefault="00510DE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FF7C90" w:rsidRPr="00D23288" w14:paraId="62701B28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373E09" w14:textId="083181BF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27BEFB" w14:textId="71B91589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419F98F" w14:textId="1350E020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тележки подкатные</w:t>
            </w:r>
          </w:p>
        </w:tc>
        <w:tc>
          <w:tcPr>
            <w:tcW w:w="577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5A3A279E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машина для резки конд. изделий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7777777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6EFCE31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EB430" w14:textId="53DCF573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6860DA" w14:textId="3292E5CB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B11F9" w14:textId="6780812F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90D4C5" w14:textId="094558B3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7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19C74A11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7777777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D779DAE" w14:textId="77777777" w:rsidTr="00D23288">
        <w:trPr>
          <w:trHeight w:val="20"/>
        </w:trPr>
        <w:tc>
          <w:tcPr>
            <w:tcW w:w="2391" w:type="dxa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C5E9AB" w14:textId="01C0BF7C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D681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47CBF7" w14:textId="4804F870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364B2C60" w14:textId="76AD5956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(bigbox)</w:t>
            </w:r>
          </w:p>
        </w:tc>
        <w:tc>
          <w:tcPr>
            <w:tcW w:w="577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49E5412A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529A96C" w14:textId="7777777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8844B3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E8D8E8" w14:textId="19C76087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E196E9D" w14:textId="58DC7832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577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0ED33B7F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минифилы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7777777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1628437A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477C17" w14:textId="6BAA0C66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474ED25" w14:textId="2CBE1BBB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264B9D0" w14:textId="08B1A259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7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48A18604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7777777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0F2682" w14:textId="77777777" w:rsidTr="00D23288">
        <w:trPr>
          <w:trHeight w:val="20"/>
        </w:trPr>
        <w:tc>
          <w:tcPr>
            <w:tcW w:w="2121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B15D37" w14:textId="1CBF2190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EFD433" w14:textId="276FD4B6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2DA7D91C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691" w:type="dxa"/>
            <w:gridSpan w:val="2"/>
            <w:vAlign w:val="center"/>
          </w:tcPr>
          <w:p w14:paraId="71AA33B6" w14:textId="7777777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71FEADC" w14:textId="77777777" w:rsidTr="00D23288">
        <w:trPr>
          <w:trHeight w:val="20"/>
        </w:trPr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A453891" w14:textId="5A5A4242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3" w:type="dxa"/>
            <w:gridSpan w:val="1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020FC33" w14:textId="28087114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49962068" w14:textId="28DAF07C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мопы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7499328F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3"/>
          </w:tcPr>
          <w:p w14:paraId="29DC73A6" w14:textId="71364315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61FA3985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7" w:type="dxa"/>
            <w:shd w:val="clear" w:color="auto" w:fill="BFBFBF" w:themeFill="background1" w:themeFillShade="BF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31EC96D0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5236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7777777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3A1531BF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81A15E" w14:textId="3E59620E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  <w:tcBorders>
              <w:left w:val="single" w:sz="18" w:space="0" w:color="auto"/>
            </w:tcBorders>
          </w:tcPr>
          <w:p w14:paraId="277AA38C" w14:textId="72545AEB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7"/>
            <w:tcMar>
              <w:left w:w="0" w:type="dxa"/>
              <w:right w:w="0" w:type="dxa"/>
            </w:tcMar>
          </w:tcPr>
          <w:p w14:paraId="1F1B0B46" w14:textId="18864C93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489FEC9E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7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22B48563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солодоварки </w:t>
            </w:r>
          </w:p>
        </w:tc>
        <w:tc>
          <w:tcPr>
            <w:tcW w:w="1770" w:type="dxa"/>
            <w:vAlign w:val="center"/>
          </w:tcPr>
          <w:p w14:paraId="0405F711" w14:textId="04286468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ферментаторы</w:t>
            </w:r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D781A4F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77F24A2A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24793" w14:textId="38E99C90" w:rsidR="00FF7C90" w:rsidRPr="00D23288" w:rsidRDefault="00510DE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2198" w:type="dxa"/>
            <w:gridSpan w:val="5"/>
            <w:tcBorders>
              <w:left w:val="single" w:sz="18" w:space="0" w:color="auto"/>
            </w:tcBorders>
          </w:tcPr>
          <w:p w14:paraId="06716965" w14:textId="78B03D9C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4"/>
          </w:tcPr>
          <w:p w14:paraId="30CFF472" w14:textId="53D77067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7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4B5C32FB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11ED6E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05853E69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14041AE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2BF40DFA" w14:textId="77777777" w:rsidTr="00D23288">
        <w:trPr>
          <w:trHeight w:val="20"/>
        </w:trPr>
        <w:tc>
          <w:tcPr>
            <w:tcW w:w="126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0" w:type="dxa"/>
            </w:tcMar>
          </w:tcPr>
          <w:p w14:paraId="0AB05DDE" w14:textId="1AE2857C" w:rsidR="00FF7C90" w:rsidRPr="00D23288" w:rsidRDefault="00510DE4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F81E990" w14:textId="308C5513" w:rsidR="00FF7C90" w:rsidRPr="00D23288" w:rsidRDefault="00510DE4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3DB4A8D7" w14:textId="639866FA" w:rsidR="00FF7C90" w:rsidRPr="00D23288" w:rsidRDefault="00510DE4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5EC0B29" w14:textId="45AD7AC5" w:rsidR="00FF7C90" w:rsidRPr="00D23288" w:rsidRDefault="00510DE4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0DB643" w14:textId="16DF772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</w:tcPr>
          <w:p w14:paraId="4815ED0D" w14:textId="6FC268EE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туннельная</w:t>
            </w:r>
          </w:p>
        </w:tc>
        <w:tc>
          <w:tcPr>
            <w:tcW w:w="3540" w:type="dxa"/>
            <w:gridSpan w:val="6"/>
            <w:vAlign w:val="bottom"/>
          </w:tcPr>
          <w:p w14:paraId="0C33D4DB" w14:textId="20ECA23E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228DD52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4BF5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C8F32E" w14:textId="6721A1AC" w:rsidR="002C3191" w:rsidRPr="00D23288" w:rsidRDefault="00510DE4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862F69" w14:textId="147C9674" w:rsidR="002C3191" w:rsidRPr="00D23288" w:rsidRDefault="00510DE4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361D05E" w14:textId="1361D6BF" w:rsidR="002C3191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таромоечная машина</w:t>
            </w:r>
          </w:p>
        </w:tc>
        <w:tc>
          <w:tcPr>
            <w:tcW w:w="577" w:type="dxa"/>
          </w:tcPr>
          <w:p w14:paraId="6A837712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219EE41D" w:rsidR="002C3191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4A3AEC52" w:rsidR="002C3191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77CA1B69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5CEB0B3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73C592" w14:textId="22143495" w:rsidR="002C3191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726" w:type="dxa"/>
                <w:gridSpan w:val="9"/>
                <w:tcBorders>
                  <w:left w:val="single" w:sz="18" w:space="0" w:color="auto"/>
                </w:tcBorders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7" w:type="dxa"/>
          </w:tcPr>
          <w:p w14:paraId="6BC4FEA3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2743F11A" w:rsidR="002C3191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92929FC" w:rsidR="002C3191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>слайсера</w:t>
            </w:r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sdt>
          <w:sdtPr>
            <w:rPr>
              <w:szCs w:val="16"/>
            </w:r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8567B1B" w14:textId="77777777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356B251F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91B7905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D23288">
        <w:trPr>
          <w:trHeight w:val="20"/>
        </w:trPr>
        <w:tc>
          <w:tcPr>
            <w:tcW w:w="1686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1973ED" w14:textId="25198919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D6DC0D" w14:textId="0DD34C1E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корзины/диспенсеры для СИЗ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D0ADF22" w14:textId="288A7C8B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7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32C7A70F" w14:textId="2BD453DE" w:rsidR="00FF7C90" w:rsidRPr="00D23288" w:rsidRDefault="00510DE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A40491A" w14:textId="77777777" w:rsidR="00FF7C90" w:rsidRPr="00D23288" w:rsidRDefault="00FF7C90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D6810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5BADFD2" w14:textId="181302C1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  <w:tcMar>
              <w:left w:w="108" w:type="dxa"/>
              <w:right w:w="108" w:type="dxa"/>
            </w:tcMar>
          </w:tcPr>
          <w:p w14:paraId="5457847D" w14:textId="0A1B61D1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7" w:type="dxa"/>
            <w:tcMar>
              <w:left w:w="108" w:type="dxa"/>
              <w:right w:w="108" w:type="dxa"/>
            </w:tcMar>
          </w:tcPr>
          <w:p w14:paraId="3C8297F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6676D5F3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Mar>
                  <w:left w:w="108" w:type="dxa"/>
                  <w:right w:w="108" w:type="dxa"/>
                </w:tcMar>
                <w:vAlign w:val="center"/>
              </w:tcPr>
              <w:p w14:paraId="262151AB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185DDF9" w14:textId="179B60FE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1609" w:type="dxa"/>
            <w:gridSpan w:val="3"/>
            <w:tcBorders>
              <w:left w:val="single" w:sz="18" w:space="0" w:color="auto"/>
            </w:tcBorders>
          </w:tcPr>
          <w:p w14:paraId="06B748F5" w14:textId="09DCE51C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холод. столы</w:t>
            </w:r>
          </w:p>
        </w:tc>
        <w:tc>
          <w:tcPr>
            <w:tcW w:w="2117" w:type="dxa"/>
            <w:gridSpan w:val="6"/>
          </w:tcPr>
          <w:p w14:paraId="0CB5E659" w14:textId="1678DD01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холод. шкафы</w:t>
            </w:r>
          </w:p>
        </w:tc>
        <w:tc>
          <w:tcPr>
            <w:tcW w:w="577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540" w:type="dxa"/>
            <w:gridSpan w:val="6"/>
            <w:vAlign w:val="bottom"/>
          </w:tcPr>
          <w:p w14:paraId="22D52837" w14:textId="67E1E772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sdt>
          <w:sdtPr>
            <w:rPr>
              <w:szCs w:val="16"/>
            </w:r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bottom"/>
              </w:tcPr>
              <w:p w14:paraId="2101E589" w14:textId="77777777" w:rsidR="00A76BFD" w:rsidRPr="00D23288" w:rsidRDefault="00A76BFD" w:rsidP="00A76BFD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E0B19AC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B86F08" w14:textId="64484FF9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6D503A" w14:textId="003EABEC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3887A33" w14:textId="2D1428C8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75C4A667" w14:textId="1F354216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7" w:type="dxa"/>
          </w:tcPr>
          <w:p w14:paraId="1430C03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shd w:val="clear" w:color="auto" w:fill="BFBFBF" w:themeFill="background1" w:themeFillShade="BF"/>
            <w:vAlign w:val="bottom"/>
          </w:tcPr>
          <w:p w14:paraId="2D4BEA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573" w:type="dxa"/>
            <w:shd w:val="clear" w:color="auto" w:fill="BFBFBF" w:themeFill="background1" w:themeFillShade="BF"/>
          </w:tcPr>
          <w:p w14:paraId="545F0BA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5D4DF2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  <w:shd w:val="clear" w:color="auto" w:fill="BFBFBF" w:themeFill="background1" w:themeFillShade="BF"/>
          </w:tcPr>
          <w:p w14:paraId="126028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D23288">
        <w:trPr>
          <w:trHeight w:val="20"/>
        </w:trPr>
        <w:tc>
          <w:tcPr>
            <w:tcW w:w="2320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E487FE" w14:textId="2EA5A840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CC6409" w14:textId="26FD6AE1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т/б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r w:rsidRPr="00D23288">
              <w:rPr>
                <w:rStyle w:val="ac"/>
                <w:szCs w:val="16"/>
                <w:lang w:val="en-US"/>
              </w:rPr>
              <w:t>Protwin</w:t>
            </w:r>
          </w:p>
        </w:tc>
        <w:tc>
          <w:tcPr>
            <w:tcW w:w="3540" w:type="dxa"/>
            <w:gridSpan w:val="6"/>
            <w:vAlign w:val="bottom"/>
          </w:tcPr>
          <w:p w14:paraId="565D13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BC3C2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D23288">
        <w:trPr>
          <w:trHeight w:val="20"/>
        </w:trPr>
        <w:tc>
          <w:tcPr>
            <w:tcW w:w="4245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42EC1F1" w14:textId="092ADAA8" w:rsidR="00A76BFD" w:rsidRPr="00D23288" w:rsidRDefault="00510DE4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83D9E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УНИВЕРСАЛ-ДЕЗ</w:t>
            </w:r>
          </w:p>
        </w:tc>
        <w:tc>
          <w:tcPr>
            <w:tcW w:w="577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3086F2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DD7688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ХИМИТЕК ПОЛИДЕЗ</w:t>
            </w:r>
            <w:r w:rsidRPr="00D23288">
              <w:rPr>
                <w:rFonts w:cs="Arial"/>
                <w:szCs w:val="16"/>
                <w:vertAlign w:val="superscript"/>
              </w:rPr>
              <w:t>®</w:t>
            </w:r>
            <w:r w:rsidRPr="00D23288">
              <w:rPr>
                <w:szCs w:val="16"/>
              </w:rPr>
              <w:t>-СУПЕР</w:t>
            </w:r>
          </w:p>
        </w:tc>
        <w:tc>
          <w:tcPr>
            <w:tcW w:w="577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0AD99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D23288">
        <w:trPr>
          <w:trHeight w:val="20"/>
        </w:trPr>
        <w:tc>
          <w:tcPr>
            <w:tcW w:w="112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right w:w="0" w:type="dxa"/>
            </w:tcMar>
          </w:tcPr>
          <w:p w14:paraId="199AD9C9" w14:textId="12411C55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193BA61" w14:textId="07A2FFA0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67432F86" w14:textId="0230954A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ED12BF7" w14:textId="3CA4714D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ПР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F93E51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D23288">
        <w:trPr>
          <w:trHeight w:val="20"/>
        </w:trPr>
        <w:tc>
          <w:tcPr>
            <w:tcW w:w="9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E54D668" w14:textId="01619053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17179528" w14:textId="42680B00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4BED338C" w14:textId="1A025D11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05C68798" w14:textId="66E47A7B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szCs w:val="16"/>
              </w:rPr>
              <w:t>Р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5A40AAE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D23288">
        <w:trPr>
          <w:trHeight w:val="20"/>
        </w:trPr>
        <w:tc>
          <w:tcPr>
            <w:tcW w:w="1968" w:type="dxa"/>
            <w:gridSpan w:val="1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08A3897" w14:textId="386EBB2D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CFCE5D0" w14:textId="6B1D1C87" w:rsidR="00A76BFD" w:rsidRPr="00D23288" w:rsidRDefault="00510DE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обувницы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D9308" w14:textId="5BD162EA" w:rsidR="00A76BFD" w:rsidRPr="00D23288" w:rsidRDefault="00510DE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E09C78" w14:textId="6586CE2E" w:rsidR="00A76BFD" w:rsidRPr="00D23288" w:rsidRDefault="00510DE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D23288">
        <w:trPr>
          <w:trHeight w:val="20"/>
        </w:trPr>
        <w:tc>
          <w:tcPr>
            <w:tcW w:w="1679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3B359" w14:textId="623E6A47" w:rsidR="00A76BFD" w:rsidRPr="00D23288" w:rsidRDefault="00510DE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06FFAEB" w14:textId="5118F83E" w:rsidR="00A76BFD" w:rsidRPr="00D23288" w:rsidRDefault="00510DE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D23288">
        <w:trPr>
          <w:trHeight w:val="20"/>
        </w:trPr>
        <w:tc>
          <w:tcPr>
            <w:tcW w:w="4769" w:type="dxa"/>
            <w:gridSpan w:val="21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3" w:type="dxa"/>
            <w:gridSpan w:val="10"/>
            <w:tcBorders>
              <w:left w:val="single" w:sz="18" w:space="0" w:color="auto"/>
            </w:tcBorders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D23288">
        <w:trPr>
          <w:trHeight w:val="20"/>
        </w:trPr>
        <w:tc>
          <w:tcPr>
            <w:tcW w:w="1131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13D387" w14:textId="40EB4892" w:rsidR="00A76BFD" w:rsidRPr="00D23288" w:rsidRDefault="00510DE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FA23EE6" w14:textId="015D39A9" w:rsidR="00A76BFD" w:rsidRPr="00D23288" w:rsidRDefault="00510DE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257E4720" w14:textId="06158F20" w:rsidR="00A76BFD" w:rsidRPr="00D23288" w:rsidRDefault="00510DE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0" w:type="dxa"/>
              <w:right w:w="0" w:type="dxa"/>
            </w:tcMar>
          </w:tcPr>
          <w:p w14:paraId="7942BF1E" w14:textId="6A2DF37B" w:rsidR="00A76BFD" w:rsidRPr="00D23288" w:rsidRDefault="00510DE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14AE2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A69C0A" w14:textId="23651E29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9"/>
            <w:tcBorders>
              <w:left w:val="single" w:sz="18" w:space="0" w:color="auto"/>
            </w:tcBorders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7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44D97" w14:textId="77777777" w:rsidR="00510DE4" w:rsidRDefault="00510DE4">
      <w:r>
        <w:separator/>
      </w:r>
    </w:p>
  </w:endnote>
  <w:endnote w:type="continuationSeparator" w:id="0">
    <w:p w14:paraId="46492FAA" w14:textId="77777777" w:rsidR="00510DE4" w:rsidRDefault="00510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3E88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9D3D8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7510E24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134D0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1D0CA" w14:textId="77777777" w:rsidR="00510DE4" w:rsidRDefault="00510DE4">
      <w:r>
        <w:separator/>
      </w:r>
    </w:p>
  </w:footnote>
  <w:footnote w:type="continuationSeparator" w:id="0">
    <w:p w14:paraId="56B9C3C1" w14:textId="77777777" w:rsidR="00510DE4" w:rsidRDefault="00510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BA90" w14:textId="77777777" w:rsidR="00FE57DD" w:rsidRPr="009B4662" w:rsidRDefault="00C4285C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FE57DD" w:rsidRPr="00212954">
        <w:rPr>
          <w:rStyle w:val="a6"/>
          <w:lang w:val="en-US"/>
        </w:rPr>
        <w:t>Ф-ХХ</w:t>
      </w:r>
      <w:r w:rsidR="00FE57DD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3191"/>
    <w:rsid w:val="002C4125"/>
    <w:rsid w:val="002C47A8"/>
    <w:rsid w:val="002C6A41"/>
    <w:rsid w:val="002D03E7"/>
    <w:rsid w:val="002D4260"/>
    <w:rsid w:val="002D6810"/>
    <w:rsid w:val="002E1BDF"/>
    <w:rsid w:val="002E287D"/>
    <w:rsid w:val="002E4FC9"/>
    <w:rsid w:val="002E526C"/>
    <w:rsid w:val="00302875"/>
    <w:rsid w:val="00302FFB"/>
    <w:rsid w:val="003060DC"/>
    <w:rsid w:val="00306DB9"/>
    <w:rsid w:val="00307F25"/>
    <w:rsid w:val="00310A9A"/>
    <w:rsid w:val="003204AD"/>
    <w:rsid w:val="003252B3"/>
    <w:rsid w:val="00326C74"/>
    <w:rsid w:val="00327CEF"/>
    <w:rsid w:val="0033717E"/>
    <w:rsid w:val="00337C0F"/>
    <w:rsid w:val="00344F75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234D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10DE4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56F6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202A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169DE"/>
    <w:rsid w:val="00620F4E"/>
    <w:rsid w:val="00622A7B"/>
    <w:rsid w:val="00623024"/>
    <w:rsid w:val="00624074"/>
    <w:rsid w:val="006328BA"/>
    <w:rsid w:val="00634415"/>
    <w:rsid w:val="006362F8"/>
    <w:rsid w:val="0063663B"/>
    <w:rsid w:val="00637975"/>
    <w:rsid w:val="006467BA"/>
    <w:rsid w:val="00647B37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C6F5B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A1C2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DCE"/>
    <w:rsid w:val="00A11545"/>
    <w:rsid w:val="00A1761D"/>
    <w:rsid w:val="00A2348D"/>
    <w:rsid w:val="00A24271"/>
    <w:rsid w:val="00A26A27"/>
    <w:rsid w:val="00A30D07"/>
    <w:rsid w:val="00A317A0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E7BF0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7370"/>
    <w:rsid w:val="00C40639"/>
    <w:rsid w:val="00C422C2"/>
    <w:rsid w:val="00C4285C"/>
    <w:rsid w:val="00C441C3"/>
    <w:rsid w:val="00C61A0A"/>
    <w:rsid w:val="00C6203E"/>
    <w:rsid w:val="00C725B6"/>
    <w:rsid w:val="00C728D3"/>
    <w:rsid w:val="00C76E78"/>
    <w:rsid w:val="00C81001"/>
    <w:rsid w:val="00C83BBB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67AA2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0DC4EA5"/>
  <w15:docId w15:val="{29ED1CCF-4180-4B43-9ED3-0F9F6C1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7504D-3341-40B5-BF55-7B359531D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74</TotalTime>
  <Pages>1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22</cp:revision>
  <cp:lastPrinted>2026-02-18T13:06:00Z</cp:lastPrinted>
  <dcterms:created xsi:type="dcterms:W3CDTF">2026-04-16T09:45:00Z</dcterms:created>
  <dcterms:modified xsi:type="dcterms:W3CDTF">2026-04-24T05:50:00Z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