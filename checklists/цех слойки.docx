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347DB0D0" w14:textId="77777777" w:rsidTr="0077471D">
        <w:trPr>
          <w:trHeight w:val="288"/>
        </w:trPr>
        <w:tc>
          <w:tcPr>
            <w:tcW w:w="4775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1AC056D" w14:textId="16868677" w:rsidR="00576DFD" w:rsidRPr="00B87913" w:rsidRDefault="00723BD5" w:rsidP="00DC3916">
            <w:pPr>
              <w:pStyle w:val="-0"/>
            </w:pPr>
            <w:r>
              <w:t>Сестрорецкий хлебозавод</w:t>
            </w:r>
          </w:p>
        </w:tc>
        <w:tc>
          <w:tcPr>
            <w:tcW w:w="4858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F58FBA4" w14:textId="020D63BD" w:rsidR="00576DFD" w:rsidRPr="00831D83" w:rsidRDefault="00723BD5" w:rsidP="00DC3916">
            <w:pPr>
              <w:pStyle w:val="-0"/>
              <w:rPr>
                <w:lang w:val="en-US"/>
              </w:rPr>
            </w:pPr>
            <w:r>
              <w:t>Цех слойки</w:t>
            </w:r>
            <w:r w:rsidR="00831D83">
              <w:rPr>
                <w:lang w:val="en-US"/>
              </w:rPr>
              <w:t>7</w:t>
            </w:r>
          </w:p>
        </w:tc>
        <w:tc>
          <w:tcPr>
            <w:tcW w:w="4243" w:type="dxa"/>
            <w:gridSpan w:val="3"/>
            <w:shd w:val="clear" w:color="auto" w:fill="auto"/>
            <w:vAlign w:val="bottom"/>
          </w:tcPr>
          <w:p w14:paraId="23BAA2A3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9FE1BCF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0D1917CE" w14:textId="77777777" w:rsidTr="0077471D">
        <w:trPr>
          <w:trHeight w:val="80"/>
        </w:trPr>
        <w:tc>
          <w:tcPr>
            <w:tcW w:w="4775" w:type="dxa"/>
            <w:gridSpan w:val="4"/>
            <w:tcBorders>
              <w:bottom w:val="single" w:sz="18" w:space="0" w:color="auto"/>
            </w:tcBorders>
            <w:shd w:val="clear" w:color="auto" w:fill="auto"/>
          </w:tcPr>
          <w:p w14:paraId="54F4E285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51A2E2AE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  <w:tcBorders>
              <w:bottom w:val="single" w:sz="18" w:space="0" w:color="auto"/>
            </w:tcBorders>
            <w:shd w:val="clear" w:color="auto" w:fill="auto"/>
          </w:tcPr>
          <w:p w14:paraId="70DF094C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37748B84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79A91988" w14:textId="77777777" w:rsidTr="007747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6B2ECF1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388861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8D4DF3C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984CD26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6BF082A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3A96AE9D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7457449" w14:textId="2DE36BCF" w:rsidR="00381B47" w:rsidRPr="009D61E9" w:rsidRDefault="00525DD6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C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</w:t>
            </w:r>
            <w:r w:rsidR="008D74E6">
              <w:t>выше 2</w:t>
            </w:r>
            <w:r w:rsidR="00EA1EAC">
              <w:t>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8AF45A" w14:textId="08ABA3AB" w:rsidR="00381B47" w:rsidRPr="009D61E9" w:rsidRDefault="00C47C6E" w:rsidP="00185A34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CD06BF" w14:textId="465C457B" w:rsidR="00381B47" w:rsidRPr="00837888" w:rsidRDefault="00525DD6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B88B683" w14:textId="2E0ED95C" w:rsidR="00381B47" w:rsidRPr="00837888" w:rsidRDefault="00811C89" w:rsidP="00EA2062">
            <w:pPr>
              <w:pStyle w:val="--2"/>
              <w:tabs>
                <w:tab w:val="left" w:pos="1026"/>
                <w:tab w:val="left" w:pos="1168"/>
              </w:tabs>
            </w:pPr>
            <w:r>
              <w:t>ПР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6CE935C" w14:textId="77777777" w:rsidR="00381B47" w:rsidRPr="001F1277" w:rsidRDefault="00525DD6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DF80D1C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01BB919" w14:textId="77777777" w:rsidR="00381B47" w:rsidRPr="00461184" w:rsidRDefault="00525DD6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298CA54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2E06E0C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1B59C6C" w14:textId="3EA05193" w:rsidR="00381B47" w:rsidRPr="009D61E9" w:rsidRDefault="00525DD6" w:rsidP="001B7E10">
            <w:pPr>
              <w:pStyle w:val="--2"/>
            </w:pPr>
            <w:sdt>
              <w:sdt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F3EAE7A" w14:textId="3BB284D4" w:rsidR="00381B47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B876F4" w14:textId="77777777" w:rsidR="00381B47" w:rsidRPr="00837888" w:rsidRDefault="00525DD6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9B85991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050CAE0" w14:textId="77777777" w:rsidR="00381B47" w:rsidRPr="001F1277" w:rsidRDefault="00525DD6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6839385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0BF2C3B" w14:textId="77777777" w:rsidR="00381B47" w:rsidRPr="00461184" w:rsidRDefault="00525DD6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110D6A1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2C0BC6A" w14:textId="77777777" w:rsidTr="0077471D">
        <w:trPr>
          <w:trHeight w:val="94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8EA7A6D" w14:textId="1A27F9F5" w:rsidR="00381B47" w:rsidRPr="009D61E9" w:rsidRDefault="00525DD6" w:rsidP="00C06F80">
            <w:pPr>
              <w:pStyle w:val="--2"/>
            </w:pPr>
            <w:sdt>
              <w:sdt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6787A8" w14:textId="4A9E8B36" w:rsidR="00381B47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3CCC0CA0" w14:textId="77777777" w:rsidR="00381B47" w:rsidRPr="00837888" w:rsidRDefault="00525DD6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7E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B0D32BC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460439E" w14:textId="77777777" w:rsidR="00381B47" w:rsidRPr="001F1277" w:rsidRDefault="00525DD6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C0EDED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1879ACD" w14:textId="77777777" w:rsidR="00381B47" w:rsidRPr="001F1277" w:rsidRDefault="00525DD6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A4A62E4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265EB98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7090473" w14:textId="2A4FB6AD" w:rsidR="00381B47" w:rsidRPr="009D61E9" w:rsidRDefault="00525DD6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  <w:r w:rsidR="008D74E6">
              <w:t xml:space="preserve"> (воздухоохладители)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FC96BB" w14:textId="3F4F7A6C" w:rsidR="00381B47" w:rsidRPr="009D61E9" w:rsidRDefault="00C47C6E" w:rsidP="00C06F80">
            <w:pPr>
              <w:pStyle w:val="--2"/>
              <w:tabs>
                <w:tab w:val="left" w:pos="1736"/>
                <w:tab w:val="left" w:pos="3011"/>
              </w:tabs>
            </w:pPr>
            <w:r>
              <w:t>ПР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2F4D98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9C0628A" w14:textId="77777777" w:rsidR="00381B47" w:rsidRPr="001F1277" w:rsidRDefault="00525DD6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49102F5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A2B14AB" w14:textId="77777777" w:rsidR="00381B47" w:rsidRPr="001F1277" w:rsidRDefault="00525DD6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1C4CFA4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3EC58FC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AFFEF5F" w14:textId="0C52DA0A" w:rsidR="00381B47" w:rsidRPr="009D61E9" w:rsidRDefault="00525DD6" w:rsidP="00EA2062">
            <w:pPr>
              <w:pStyle w:val="--2"/>
            </w:pPr>
            <w:sdt>
              <w:sdt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8ED0FF" w14:textId="0084E84B" w:rsidR="00381B47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CF4BD65" w14:textId="603C738F" w:rsidR="00381B47" w:rsidRPr="001F1277" w:rsidRDefault="00525DD6" w:rsidP="00EA2062">
            <w:pPr>
              <w:pStyle w:val="--2"/>
            </w:pPr>
            <w:sdt>
              <w:sdt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  <w:r w:rsidR="00EC794E">
              <w:t xml:space="preserve"> (скребки)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412C814" w14:textId="0AB573FE" w:rsidR="00381B47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924875" w14:textId="77777777" w:rsidR="00381B47" w:rsidRPr="00461184" w:rsidRDefault="00525DD6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9F29C41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B6124BB" w14:textId="77777777" w:rsidR="00381B47" w:rsidRPr="00461184" w:rsidRDefault="00525DD6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8CAFFD7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40AFC50C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3C29B9BB" w14:textId="05AA80DB" w:rsidR="00381B47" w:rsidRPr="009D61E9" w:rsidRDefault="00525DD6" w:rsidP="00381B47">
            <w:pPr>
              <w:pStyle w:val="--2"/>
            </w:pPr>
            <w:sdt>
              <w:sdt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C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27C71F1D" w14:textId="6431212B" w:rsidR="00381B47" w:rsidRPr="009D61E9" w:rsidRDefault="008D74E6" w:rsidP="00EA2062">
            <w:pPr>
              <w:pStyle w:val="--2"/>
            </w:pPr>
            <w:r>
              <w:t>Плитка мет.лист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016FC2" w14:textId="05D038A7" w:rsidR="00381B47" w:rsidRPr="009D61E9" w:rsidRDefault="00C47C6E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B291F3F" w14:textId="694396B5" w:rsidR="00381B47" w:rsidRPr="001F1277" w:rsidRDefault="00525DD6" w:rsidP="00EA2062">
            <w:pPr>
              <w:pStyle w:val="--2"/>
            </w:pPr>
            <w:sdt>
              <w:sdtPr>
                <w:id w:val="-141649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3A08F73" w14:textId="6E2F9B61" w:rsidR="00381B47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AC0744" w14:textId="068B384D" w:rsidR="00381B47" w:rsidRPr="00461184" w:rsidRDefault="00525DD6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9FA966" w14:textId="10371AAC" w:rsidR="00381B47" w:rsidRPr="001A30F0" w:rsidRDefault="00811C89" w:rsidP="00F86F0C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B3284E6" w14:textId="77777777" w:rsidR="00D0491A" w:rsidRPr="00D0491A" w:rsidRDefault="00525DD6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C21330A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48F4A404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322742F7" w14:textId="1223BFE1" w:rsidR="00100736" w:rsidRPr="009D61E9" w:rsidRDefault="00525DD6" w:rsidP="00C47C6E">
            <w:pPr>
              <w:pStyle w:val="--2"/>
            </w:pPr>
            <w:sdt>
              <w:sdt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C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2740BCE6" w14:textId="7502A377" w:rsidR="00100736" w:rsidRPr="009D61E9" w:rsidRDefault="008D74E6" w:rsidP="00C47C6E">
            <w:pPr>
              <w:pStyle w:val="--2"/>
            </w:pPr>
            <w:r>
              <w:t>П</w:t>
            </w:r>
            <w:r w:rsidR="003306CA">
              <w:t>литка</w:t>
            </w:r>
            <w:r>
              <w:t>, мет.лист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9B7BBF" w14:textId="201A0303" w:rsidR="00100736" w:rsidRPr="009D61E9" w:rsidRDefault="00C47C6E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CE7576E" w14:textId="77777777" w:rsidR="00100736" w:rsidRDefault="00525DD6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211F958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6976B66" w14:textId="77777777" w:rsidR="00100736" w:rsidRDefault="00525DD6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001E5E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199CECB" w14:textId="77777777" w:rsidR="00100736" w:rsidRDefault="00525DD6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49F28FF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461D32F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C44FE13" w14:textId="0B5350B8" w:rsidR="00C728D3" w:rsidRPr="009D61E9" w:rsidRDefault="00525DD6" w:rsidP="00381B47">
            <w:pPr>
              <w:pStyle w:val="--2"/>
            </w:pPr>
            <w:sdt>
              <w:sdt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D409D4" w14:textId="20F24CBE" w:rsidR="00C728D3" w:rsidRPr="009D61E9" w:rsidRDefault="00C47C6E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A89C549" w14:textId="77777777" w:rsidR="00C728D3" w:rsidRPr="001F1277" w:rsidRDefault="00525DD6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2624EF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07D5F6F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4C2F42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225BF7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93818EC" w14:textId="10EC1B48" w:rsidR="00C728D3" w:rsidRPr="009D61E9" w:rsidRDefault="00525DD6" w:rsidP="00EA2062">
            <w:pPr>
              <w:pStyle w:val="--2"/>
            </w:pPr>
            <w:sdt>
              <w:sdt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20F99E" w14:textId="0A76CB2A" w:rsidR="00C728D3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414DABF" w14:textId="77777777" w:rsidR="00C728D3" w:rsidRPr="001F1277" w:rsidRDefault="00525DD6" w:rsidP="00EA2062">
            <w:pPr>
              <w:pStyle w:val="--2"/>
            </w:pPr>
            <w:sdt>
              <w:sdt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F189BA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E17BCA4" w14:textId="526491D0" w:rsidR="00C728D3" w:rsidRPr="00E96B43" w:rsidRDefault="00525DD6" w:rsidP="00C47C6E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ACC64F" w14:textId="2D06F7E0" w:rsidR="00C728D3" w:rsidRPr="001A30F0" w:rsidRDefault="00811C89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2407960" w14:textId="77777777" w:rsidR="00C728D3" w:rsidRDefault="00525DD6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E7D25F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DC8CA5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D2EBFB9" w14:textId="1CCD332F" w:rsidR="00C728D3" w:rsidRPr="009D61E9" w:rsidRDefault="00525DD6" w:rsidP="00EA2062">
            <w:pPr>
              <w:pStyle w:val="--2"/>
            </w:pPr>
            <w:sdt>
              <w:sdt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7DFC57" w14:textId="0A5CB396" w:rsidR="00C728D3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D46712B" w14:textId="77777777" w:rsidR="00C728D3" w:rsidRPr="001F1277" w:rsidRDefault="00525DD6" w:rsidP="00EA2062">
            <w:pPr>
              <w:pStyle w:val="--2"/>
            </w:pPr>
            <w:sdt>
              <w:sdt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270571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CABADE" w14:textId="25261794" w:rsidR="00C728D3" w:rsidRPr="00E96B43" w:rsidRDefault="00525DD6" w:rsidP="00C47C6E">
            <w:pPr>
              <w:pStyle w:val="--2"/>
            </w:pPr>
            <w:sdt>
              <w:sdt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6FAD7E" w14:textId="7F601979" w:rsidR="00C728D3" w:rsidRPr="001A30F0" w:rsidRDefault="00811C89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D5F9942" w14:textId="77777777" w:rsidR="00C728D3" w:rsidRPr="00837888" w:rsidRDefault="00525DD6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78754B1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8F116D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B08373C" w14:textId="5295E2C5" w:rsidR="00C728D3" w:rsidRDefault="00525DD6" w:rsidP="00F225B7">
            <w:pPr>
              <w:pStyle w:val="--2"/>
            </w:pPr>
            <w:sdt>
              <w:sdt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3BF6C1" w14:textId="2162287F" w:rsidR="00C728D3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8760AA0" w14:textId="01AD9F4F" w:rsidR="00C728D3" w:rsidRDefault="00525DD6" w:rsidP="00EA2062">
            <w:pPr>
              <w:pStyle w:val="--2"/>
            </w:pPr>
            <w:sdt>
              <w:sdt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3828507" w14:textId="3368DCB6" w:rsidR="00C728D3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361C69" w14:textId="77777777" w:rsidR="00C728D3" w:rsidRPr="0044600B" w:rsidRDefault="00525DD6" w:rsidP="00C47C6E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ECAAD4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9627A2F" w14:textId="77777777" w:rsidR="00C728D3" w:rsidRDefault="00525DD6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1F6178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EC49B1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4071C69" w14:textId="6FF6595A" w:rsidR="00C728D3" w:rsidRPr="009D61E9" w:rsidRDefault="00525DD6" w:rsidP="00EA2062">
            <w:pPr>
              <w:pStyle w:val="--2"/>
            </w:pPr>
            <w:sdt>
              <w:sdt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D9D95D" w14:textId="4DB8454C" w:rsidR="00C728D3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37489DE" w14:textId="77777777" w:rsidR="00C728D3" w:rsidRPr="001F1277" w:rsidRDefault="00525DD6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8D9F59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0A4CA" w14:textId="77777777" w:rsidR="00C728D3" w:rsidRPr="0044600B" w:rsidRDefault="00525DD6" w:rsidP="00C47C6E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FAE8C8F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653261D" w14:textId="77777777" w:rsidR="00C728D3" w:rsidRPr="00837888" w:rsidRDefault="00525DD6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EE9EA0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6E2831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77E74D4" w14:textId="0973D652" w:rsidR="00C728D3" w:rsidRPr="009D61E9" w:rsidRDefault="00525DD6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54E10C" w14:textId="31475CCC" w:rsidR="00C728D3" w:rsidRPr="009D61E9" w:rsidRDefault="00C47C6E" w:rsidP="00381B47">
            <w:pPr>
              <w:pStyle w:val="--2"/>
              <w:tabs>
                <w:tab w:val="left" w:pos="1877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84A891D" w14:textId="6CA59103" w:rsidR="00C728D3" w:rsidRPr="001F1277" w:rsidRDefault="00525DD6" w:rsidP="00EA2062">
            <w:pPr>
              <w:pStyle w:val="--2"/>
            </w:pPr>
            <w:sdt>
              <w:sdt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внутрицеховая тара (вёдра, ящики</w:t>
            </w:r>
            <w:r w:rsidR="008D74E6">
              <w:t>, бочки</w:t>
            </w:r>
            <w:r w:rsidR="00C728D3" w:rsidRPr="001F1277">
              <w:t>)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E7AEBD5" w14:textId="58E8115A" w:rsidR="00C728D3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B64376" w14:textId="185B3911" w:rsidR="00C728D3" w:rsidRPr="0044600B" w:rsidRDefault="00525DD6" w:rsidP="00C47C6E">
            <w:pPr>
              <w:pStyle w:val="--2"/>
            </w:pPr>
            <w:sdt>
              <w:sdt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46F415" w14:textId="24BE33A4" w:rsidR="00C728D3" w:rsidRPr="001A30F0" w:rsidRDefault="00811C89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80ED152" w14:textId="77777777" w:rsidR="00C728D3" w:rsidRPr="00837888" w:rsidRDefault="00525DD6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B813531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4112D1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ACD32DF" w14:textId="77777777" w:rsidR="00C728D3" w:rsidRPr="009D61E9" w:rsidRDefault="00525DD6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258375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330EF4D" w14:textId="77777777" w:rsidR="00C728D3" w:rsidRPr="001F1277" w:rsidRDefault="00525DD6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75947F8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ADD9E" w14:textId="35288089" w:rsidR="00C728D3" w:rsidRPr="0044600B" w:rsidRDefault="00525DD6" w:rsidP="00C47C6E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84DF25" w14:textId="2FCFD7A5" w:rsidR="00C728D3" w:rsidRPr="001A30F0" w:rsidRDefault="00811C89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E718C18" w14:textId="77777777" w:rsidR="00C728D3" w:rsidRPr="0044600B" w:rsidRDefault="00525DD6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518661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300ED8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1FB8FB2" w14:textId="63F7BBDC" w:rsidR="00C728D3" w:rsidRPr="009D61E9" w:rsidRDefault="00525DD6" w:rsidP="00753F79">
            <w:pPr>
              <w:pStyle w:val="--2"/>
            </w:pPr>
            <w:sdt>
              <w:sdt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C445F4" w14:textId="19BFDAB9" w:rsidR="00C728D3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6BC7483" w14:textId="77777777" w:rsidR="00C728D3" w:rsidRPr="001F1277" w:rsidRDefault="00525DD6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6CEB26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E4FEB" w14:textId="46D83C1A" w:rsidR="00C728D3" w:rsidRPr="0044600B" w:rsidRDefault="00525DD6" w:rsidP="00C47C6E">
            <w:pPr>
              <w:pStyle w:val="--2"/>
            </w:pPr>
            <w:sdt>
              <w:sdtPr>
                <w:id w:val="-13631993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6C9695" w14:textId="5390B034" w:rsidR="00C728D3" w:rsidRPr="001A30F0" w:rsidRDefault="00811C89" w:rsidP="00F86F0C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6D98C0C" w14:textId="77777777" w:rsidR="00C728D3" w:rsidRPr="00461184" w:rsidRDefault="00525DD6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2DEA8D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402BDD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5A5BD5E" w14:textId="77777777" w:rsidR="00C728D3" w:rsidRDefault="00525DD6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5EB11E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5BDA0F2" w14:textId="77777777" w:rsidR="00C728D3" w:rsidRDefault="00525DD6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6D41D9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0BE44" w14:textId="77777777" w:rsidR="00C728D3" w:rsidRPr="0044600B" w:rsidRDefault="00525DD6" w:rsidP="00C47C6E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101351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3C1D162" w14:textId="77777777" w:rsidR="00C728D3" w:rsidRDefault="00525DD6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D8A76F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6C651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838DDD6" w14:textId="77777777" w:rsidR="00C728D3" w:rsidRPr="00185A34" w:rsidRDefault="00525DD6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A3053B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10C5B88" w14:textId="35189C37" w:rsidR="00C728D3" w:rsidRPr="001F1277" w:rsidRDefault="00525DD6" w:rsidP="00F225B7">
            <w:pPr>
              <w:pStyle w:val="--2"/>
            </w:pPr>
            <w:sdt>
              <w:sdt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2206BF8" w14:textId="59EE7E5D" w:rsidR="00C728D3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AAA70" w14:textId="77777777" w:rsidR="00C728D3" w:rsidRPr="0044600B" w:rsidRDefault="00525DD6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C95E02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B2862F7" w14:textId="77777777" w:rsidR="00C728D3" w:rsidRPr="00461184" w:rsidRDefault="00525DD6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769A1A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0F217F7" w14:textId="77777777" w:rsidTr="0077471D">
        <w:trPr>
          <w:trHeight w:val="183"/>
        </w:trPr>
        <w:tc>
          <w:tcPr>
            <w:tcW w:w="1837" w:type="dxa"/>
            <w:gridSpan w:val="2"/>
            <w:tcBorders>
              <w:left w:val="single" w:sz="18" w:space="0" w:color="auto"/>
            </w:tcBorders>
            <w:shd w:val="clear" w:color="auto" w:fill="auto"/>
          </w:tcPr>
          <w:p w14:paraId="7B6F8EED" w14:textId="4289EEE0" w:rsidR="00C728D3" w:rsidRPr="009D61E9" w:rsidRDefault="00525DD6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B1D4D" w14:textId="2328526F" w:rsidR="00C728D3" w:rsidRPr="009D61E9" w:rsidRDefault="003306CA" w:rsidP="00F03F45">
            <w:pPr>
              <w:pStyle w:val="--2"/>
            </w:pPr>
            <w:r>
              <w:t>Плитка, наливной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2FC88B" w14:textId="0AF581D1" w:rsidR="00C728D3" w:rsidRPr="009D61E9" w:rsidRDefault="00C47C6E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C2D77D5" w14:textId="0D040FDA" w:rsidR="00C728D3" w:rsidRPr="001F1277" w:rsidRDefault="00525DD6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06C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75AF01C" w14:textId="2D72995E" w:rsidR="00C728D3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BA31D3" w14:textId="77777777" w:rsidR="00C728D3" w:rsidRPr="0044600B" w:rsidRDefault="00525DD6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16225A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C30A119" w14:textId="77777777" w:rsidR="00C728D3" w:rsidRPr="00461184" w:rsidRDefault="00525DD6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0A1241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AA1C2F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28E2C81" w14:textId="79D455B6" w:rsidR="00C728D3" w:rsidRPr="009D61E9" w:rsidRDefault="00525DD6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4E3F88" w14:textId="6B612FB2" w:rsidR="00C728D3" w:rsidRPr="009D61E9" w:rsidRDefault="00811C89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BE8292E" w14:textId="39654DF4" w:rsidR="00C728D3" w:rsidRPr="001F1277" w:rsidRDefault="00525DD6" w:rsidP="00F225B7">
            <w:pPr>
              <w:pStyle w:val="--2"/>
            </w:pPr>
            <w:sdt>
              <w:sdtPr>
                <w:id w:val="-857732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06C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480D5AE" w14:textId="20726DFD" w:rsidR="00C728D3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23360" w14:textId="77777777" w:rsidR="00C728D3" w:rsidRPr="0044600B" w:rsidRDefault="00525DD6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C9C86F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41B2D01" w14:textId="77777777" w:rsidR="00C728D3" w:rsidRPr="00461184" w:rsidRDefault="00525DD6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19A61A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4E8B812" w14:textId="77777777" w:rsidTr="0077471D">
        <w:trPr>
          <w:trHeight w:val="14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AC0B859" w14:textId="41FDA4A5" w:rsidR="00C728D3" w:rsidRPr="009D61E9" w:rsidRDefault="00525DD6" w:rsidP="00EA2062">
            <w:pPr>
              <w:pStyle w:val="--2"/>
            </w:pPr>
            <w:sdt>
              <w:sdt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6D00AE" w14:textId="0A6FAA24" w:rsidR="00C728D3" w:rsidRPr="009D61E9" w:rsidRDefault="00811C89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6BFDE96" w14:textId="77777777" w:rsidR="00C728D3" w:rsidRPr="001F1277" w:rsidRDefault="00525DD6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9CB165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57042" w14:textId="77777777" w:rsidR="00C728D3" w:rsidRPr="0044600B" w:rsidRDefault="00525DD6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машина для резки конд</w:t>
            </w:r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506D98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A891CFD" w14:textId="77777777" w:rsidR="00C728D3" w:rsidRPr="0044600B" w:rsidRDefault="00525DD6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929D54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9A1E52A" w14:textId="77777777" w:rsidTr="0077471D">
        <w:trPr>
          <w:trHeight w:val="13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EEA8739" w14:textId="77777777" w:rsidR="00C728D3" w:rsidRPr="009D61E9" w:rsidRDefault="00525DD6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5252C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F3E5131" w14:textId="77777777" w:rsidR="00C728D3" w:rsidRPr="001F1277" w:rsidRDefault="00525DD6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4BDA7C8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A7B7A" w14:textId="77777777" w:rsidR="00C728D3" w:rsidRPr="0044600B" w:rsidRDefault="00525DD6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ABFA64C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55BAD8B" w14:textId="77777777" w:rsidR="00C728D3" w:rsidRPr="0044600B" w:rsidRDefault="00525DD6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91D71C1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1C852D3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2E12CE3" w14:textId="77777777" w:rsidR="0077471D" w:rsidRPr="009D61E9" w:rsidRDefault="00525DD6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83D5E2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B11BA3" w14:textId="77777777" w:rsidR="0077471D" w:rsidRPr="001F1277" w:rsidRDefault="00525DD6" w:rsidP="00C47C6E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7E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0F329" w14:textId="77777777" w:rsidR="0077471D" w:rsidRPr="00461184" w:rsidRDefault="00525DD6" w:rsidP="00C47C6E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7D479B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230EBBC" w14:textId="77777777" w:rsidR="0077471D" w:rsidRPr="00461184" w:rsidRDefault="00525DD6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9D070D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82F3C2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C24534C" w14:textId="0FFBB43A" w:rsidR="0077471D" w:rsidRDefault="00525DD6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9C6CEA" w14:textId="78DEDEE6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0B32D7" w14:textId="77777777" w:rsidR="0077471D" w:rsidRPr="001F1277" w:rsidRDefault="00525DD6" w:rsidP="00C47C6E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AA0FD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D70C2" w14:textId="77777777" w:rsidR="0077471D" w:rsidRPr="00461184" w:rsidRDefault="00525DD6" w:rsidP="00C47C6E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4BA64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E36EFE6" w14:textId="77777777" w:rsidR="0077471D" w:rsidRDefault="00525DD6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C9E18E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753E55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72367E7" w14:textId="77777777" w:rsidR="0077471D" w:rsidRDefault="00525DD6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455EA8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F13F0B3" w14:textId="77777777" w:rsidR="0077471D" w:rsidRDefault="00525DD6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B05D5D3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8CE7A" w14:textId="77777777" w:rsidR="0077471D" w:rsidRPr="00461184" w:rsidRDefault="00525DD6" w:rsidP="00C47C6E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45FB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ECC88E1" w14:textId="77777777" w:rsidR="0077471D" w:rsidRDefault="00525DD6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7ABDD42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317263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8916B68" w14:textId="019126C8" w:rsidR="00732401" w:rsidRDefault="00525DD6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DD24ED8" w14:textId="191A03C2" w:rsidR="00732401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8279B0C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73E863" w14:textId="77777777" w:rsidR="00732401" w:rsidRDefault="00525DD6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A6ED51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5EAFD9D" w14:textId="77777777" w:rsidR="00732401" w:rsidRDefault="00525DD6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3104AED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5C69AD2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7A22B837" w14:textId="29625E22" w:rsidR="0077471D" w:rsidRDefault="00525DD6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1020FD1" w14:textId="160EFA07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72585E3" w14:textId="77777777" w:rsidR="0077471D" w:rsidRDefault="00525DD6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8E41D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F9510" w14:textId="77777777" w:rsidR="0077471D" w:rsidRPr="0044600B" w:rsidRDefault="00525DD6" w:rsidP="00C47C6E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86721D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7AD47A34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4611B86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4498330" w14:textId="77777777" w:rsidTr="0077471D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1" w:type="dxa"/>
                <w:gridSpan w:val="3"/>
                <w:tcBorders>
                  <w:left w:val="single" w:sz="18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5D25C52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D0A5F2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1F08AFE" w14:textId="77777777" w:rsidR="0077471D" w:rsidRDefault="00525DD6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1124D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F1B89" w14:textId="77777777" w:rsidR="0077471D" w:rsidRPr="00461184" w:rsidRDefault="00525DD6" w:rsidP="00C47C6E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8FF890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43F831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394889C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46544952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433AC352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063F66F" w14:textId="77777777" w:rsidR="00C728D3" w:rsidRDefault="00525DD6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55F1CB67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38150868" w14:textId="77777777" w:rsidR="00C728D3" w:rsidRDefault="00525DD6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9F05D6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53B967A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A08954B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710FC3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A8D97EC" w14:textId="77777777" w:rsidR="0077471D" w:rsidRPr="009D61E9" w:rsidRDefault="00525DD6" w:rsidP="00C47C6E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509F70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A5592A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7FE87186" w14:textId="2F864FEB" w:rsidR="0077471D" w:rsidRDefault="00525DD6" w:rsidP="001A30F0">
            <w:pPr>
              <w:pStyle w:val="--2"/>
            </w:pPr>
            <w:sdt>
              <w:sdtPr>
                <w:id w:val="-18176344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C794E">
              <w:t>ферментатор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35825DB" w14:textId="70C49DDE" w:rsidR="0077471D" w:rsidRPr="001A30F0" w:rsidRDefault="00811C89" w:rsidP="00EA2062">
            <w:pPr>
              <w:pStyle w:val="--2"/>
            </w:pPr>
            <w:r>
              <w:t>ПР</w:t>
            </w: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7B105EC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D3CED8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EAED4E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D767CC4" w14:textId="77777777" w:rsidR="0077471D" w:rsidRPr="009D61E9" w:rsidRDefault="00525DD6" w:rsidP="00C47C6E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59D254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8ABBF80" w14:textId="77777777" w:rsidR="0077471D" w:rsidRPr="00F86F0C" w:rsidRDefault="0077471D" w:rsidP="00C47C6E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DE7FD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25DC56D8" w14:textId="654AA79B" w:rsidR="0077471D" w:rsidRDefault="00525DD6" w:rsidP="00EC794E">
            <w:pPr>
              <w:pStyle w:val="--2"/>
            </w:pPr>
            <w:sdt>
              <w:sdtPr>
                <w:id w:val="11857870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C794E">
              <w:t>лента транспортёра Фритч 1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0FC653A" w14:textId="41E94BD4" w:rsidR="0077471D" w:rsidRPr="001A30F0" w:rsidRDefault="00811C89" w:rsidP="00EA2062">
            <w:pPr>
              <w:pStyle w:val="--2"/>
            </w:pPr>
            <w:r>
              <w:t>ПР</w:t>
            </w: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DC423DC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8A074D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E20431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042ADE11" w14:textId="47BA9451" w:rsidR="0077471D" w:rsidRPr="009D61E9" w:rsidRDefault="00525DD6" w:rsidP="00C47C6E">
            <w:pPr>
              <w:pStyle w:val="--2"/>
            </w:pPr>
            <w:sdt>
              <w:sdt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B95E978" w14:textId="579A9C22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12AA2BF" w14:textId="77777777" w:rsidR="0077471D" w:rsidRPr="00F86F0C" w:rsidRDefault="0077471D" w:rsidP="00C47C6E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таромоечная </w:t>
            </w:r>
            <w:r w:rsidRPr="00BD3AD2">
              <w:t>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1BB2407F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20610A13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5CC4EBF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49F5D90B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79444C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4A97625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6BAA24D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0F10863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79DBA271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9F3B92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1612901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12E9F7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F881DC4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4264D53" w14:textId="5F42AF7D" w:rsidR="0077471D" w:rsidRPr="00837888" w:rsidRDefault="00525DD6" w:rsidP="00C47C6E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C71217F" w14:textId="6164AA07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B1EF5C1" w14:textId="6BE73434" w:rsidR="0077471D" w:rsidRPr="00E96B43" w:rsidRDefault="00525DD6" w:rsidP="00C47C6E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хол</w:t>
            </w:r>
            <w:r w:rsidR="003D6C18">
              <w:t>о</w:t>
            </w:r>
            <w:r w:rsidR="0077471D">
              <w:t xml:space="preserve">д. </w:t>
            </w:r>
            <w:sdt>
              <w:sdt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C6C72D" w14:textId="60F23749" w:rsidR="0077471D" w:rsidRPr="001F1277" w:rsidRDefault="00811C89" w:rsidP="00EA2062">
            <w:pPr>
              <w:pStyle w:val="--2"/>
            </w:pPr>
            <w:r>
              <w:t>ПР</w:t>
            </w: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2DD3EFED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6A82420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6B7EAEF9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60B6E0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A9F0CE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3EAB65B" w14:textId="77777777" w:rsidR="0077471D" w:rsidRPr="009D61E9" w:rsidRDefault="00525DD6" w:rsidP="00C47C6E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E6285D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4B57F92" w14:textId="77777777" w:rsidR="0077471D" w:rsidRPr="00E96B43" w:rsidRDefault="00525DD6" w:rsidP="00C47C6E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1EBBE30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1BEBE91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45AE7C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6E7AD339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9061D4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8704E7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2BE01F5" w14:textId="77777777" w:rsidR="0077471D" w:rsidRPr="009D61E9" w:rsidRDefault="00525DD6" w:rsidP="00C47C6E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E5DF55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599BC35" w14:textId="54BCB2B3" w:rsidR="0077471D" w:rsidRPr="00E96B43" w:rsidRDefault="00525DD6" w:rsidP="00C47C6E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5D62089" w14:textId="473FC416" w:rsidR="0077471D" w:rsidRPr="001F1277" w:rsidRDefault="00811C89" w:rsidP="00EA2062">
            <w:pPr>
              <w:pStyle w:val="--2"/>
            </w:pPr>
            <w:r>
              <w:t>ПР</w:t>
            </w: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72AAF518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238984F1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6DBDE8B1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2994B1A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85FCED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77F6CFF" w14:textId="77777777" w:rsidR="0077471D" w:rsidRPr="009D61E9" w:rsidRDefault="00525DD6" w:rsidP="00C47C6E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E8541D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93B885C" w14:textId="61BA2382" w:rsidR="0077471D" w:rsidRPr="00E96B43" w:rsidRDefault="00525DD6" w:rsidP="00C47C6E">
            <w:pPr>
              <w:pStyle w:val="--2"/>
            </w:pPr>
            <w:sdt>
              <w:sdt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BEAEE30" w14:textId="74524E4A" w:rsidR="0077471D" w:rsidRPr="001F1277" w:rsidRDefault="00811C89" w:rsidP="00EA2062">
            <w:pPr>
              <w:pStyle w:val="--2"/>
            </w:pPr>
            <w:r>
              <w:t>ПР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bottom"/>
          </w:tcPr>
          <w:p w14:paraId="2EC08D31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</w:tcPr>
          <w:p w14:paraId="2BF55E0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7F25FCF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F66DE0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A405E7A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E8DE48A" w14:textId="77777777" w:rsidR="0077471D" w:rsidRPr="00DE7EFE" w:rsidRDefault="00525DD6" w:rsidP="00C47C6E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485805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0985268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</w:tcBorders>
            <w:shd w:val="clear" w:color="auto" w:fill="auto"/>
            <w:vAlign w:val="bottom"/>
          </w:tcPr>
          <w:p w14:paraId="0E9E355A" w14:textId="7DDF1529" w:rsidR="0077471D" w:rsidRPr="00E729FA" w:rsidRDefault="00E729FA" w:rsidP="001A30F0">
            <w:pPr>
              <w:pStyle w:val="--2"/>
            </w:pPr>
            <w:r>
              <w:t>Потолок сэндвич-панель</w:t>
            </w:r>
          </w:p>
        </w:tc>
        <w:tc>
          <w:tcPr>
            <w:tcW w:w="571" w:type="dxa"/>
            <w:tcBorders>
              <w:top w:val="single" w:sz="2" w:space="0" w:color="auto"/>
            </w:tcBorders>
            <w:shd w:val="clear" w:color="auto" w:fill="auto"/>
          </w:tcPr>
          <w:p w14:paraId="667181CE" w14:textId="149265F8" w:rsidR="0077471D" w:rsidRPr="001A30F0" w:rsidRDefault="00811C89" w:rsidP="00EA2062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2B8D99F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right w:val="single" w:sz="18" w:space="0" w:color="auto"/>
            </w:tcBorders>
            <w:shd w:val="clear" w:color="auto" w:fill="auto"/>
          </w:tcPr>
          <w:p w14:paraId="7257B82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2F454B5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02752BB1" w14:textId="77777777" w:rsidR="0077471D" w:rsidRPr="00DE7EFE" w:rsidRDefault="00525DD6" w:rsidP="00C47C6E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419CFB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D424B9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35BB65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706F7F3F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00718AF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EEC57E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6BF437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8CA511" w14:textId="77777777" w:rsidTr="00707DD1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2625FE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306B5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35E948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1E745F47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177D9AB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DE65BC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295B8F1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623E22C" w14:textId="77777777" w:rsidTr="00707DD1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6A55CDD" w14:textId="7B6DFBF2" w:rsidR="0077471D" w:rsidRPr="00837888" w:rsidRDefault="00525DD6" w:rsidP="00C47C6E">
            <w:pPr>
              <w:pStyle w:val="--2"/>
            </w:pPr>
            <w:sdt>
              <w:sdtPr>
                <w:id w:val="20411606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0E83C0A" w14:textId="6DDBBB09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85416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CEF7E7F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AD493B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2834D66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0E1253B0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0213CB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AE0F8BC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9A87EC9" w14:textId="34ACCDBB" w:rsidR="0077471D" w:rsidRPr="00837888" w:rsidRDefault="00525DD6" w:rsidP="00C47C6E">
            <w:pPr>
              <w:pStyle w:val="--2"/>
            </w:pPr>
            <w:sdt>
              <w:sdt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014C5D5" w14:textId="21A34913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7F6239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8BF4B7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DBE0664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5E080A2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757AACF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E49A8E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6E45E7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3B33045" w14:textId="77777777" w:rsidR="0077471D" w:rsidRPr="00837888" w:rsidRDefault="00525DD6" w:rsidP="00C47C6E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4F972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46706C4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6F7B653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6BE7E5C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3A66A6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0F0611C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7094FEB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0932B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5EC03A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A540D3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58B7C4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432C6BD7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A31F71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09E0FAF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B84ED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B4BB0F4" w14:textId="25CC15F6" w:rsidR="0077471D" w:rsidRPr="00837888" w:rsidRDefault="00525DD6" w:rsidP="00C47C6E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1D05E8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1C72B5F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40D7BC8C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2F6919F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6E15905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4C4F2642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133361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4A72E80" w14:textId="77777777" w:rsidR="0077471D" w:rsidRPr="00837888" w:rsidRDefault="00525DD6" w:rsidP="00C47C6E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AF930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16A86C08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645256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5B7D61A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689D717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7B15FF9F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15FC757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57F8E19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4ADE9DD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EF1AC4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286A4C4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10FBF8C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2D84001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3C03B69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57D8773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397B427A" w14:textId="77777777" w:rsidR="0077471D" w:rsidRDefault="0077471D" w:rsidP="00DE7EFE">
            <w:pPr>
              <w:pStyle w:val="--2"/>
              <w:tabs>
                <w:tab w:val="left" w:pos="2303"/>
              </w:tabs>
            </w:pPr>
            <w:r w:rsidRPr="001A30F0">
              <w:rPr>
                <w:rFonts w:ascii="MS Gothic" w:eastAsia="MS Gothic" w:hAnsi="MS Gothic" w:cs="MS Gothic" w:hint="eastAsia"/>
              </w:rPr>
              <w:lastRenderedPageBreak/>
              <w:t>☐</w:t>
            </w:r>
            <w:r w:rsidRPr="001F1277">
              <w:t>фартуки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сапоги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перчатки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нарукавники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48B223A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750E95A2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4B8F4B2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534224C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bottom w:val="single" w:sz="18" w:space="0" w:color="auto"/>
            </w:tcBorders>
            <w:shd w:val="clear" w:color="auto" w:fill="auto"/>
          </w:tcPr>
          <w:p w14:paraId="2B88CBF1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3A04AF7F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0CD77E5" w14:textId="77777777" w:rsidR="0077471D" w:rsidRPr="006854F0" w:rsidRDefault="0077471D" w:rsidP="001A30F0">
            <w:pPr>
              <w:pStyle w:val="--2"/>
            </w:pPr>
          </w:p>
        </w:tc>
      </w:tr>
    </w:tbl>
    <w:p w14:paraId="7BC218E5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0BD7C" w14:textId="77777777" w:rsidR="00525DD6" w:rsidRDefault="00525DD6">
      <w:r>
        <w:separator/>
      </w:r>
    </w:p>
  </w:endnote>
  <w:endnote w:type="continuationSeparator" w:id="0">
    <w:p w14:paraId="7D1484F0" w14:textId="77777777" w:rsidR="00525DD6" w:rsidRDefault="00525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CBBCF" w14:textId="77777777" w:rsidR="00C47C6E" w:rsidRDefault="00C47C6E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E6BA6" w14:textId="77777777" w:rsidR="00C47C6E" w:rsidRPr="00DE7EFE" w:rsidRDefault="00C47C6E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52E47973" w14:textId="77777777" w:rsidR="00C47C6E" w:rsidRPr="00DE7EFE" w:rsidRDefault="00C47C6E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F5BE6" w14:textId="77777777" w:rsidR="00C47C6E" w:rsidRPr="003E06E8" w:rsidRDefault="00C47C6E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F4D8E" w14:textId="77777777" w:rsidR="00525DD6" w:rsidRDefault="00525DD6">
      <w:r>
        <w:separator/>
      </w:r>
    </w:p>
  </w:footnote>
  <w:footnote w:type="continuationSeparator" w:id="0">
    <w:p w14:paraId="0C235D0A" w14:textId="77777777" w:rsidR="00525DD6" w:rsidRDefault="00525D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3242C" w14:textId="77777777" w:rsidR="00C47C6E" w:rsidRPr="009B4662" w:rsidRDefault="003D6C18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C47C6E" w:rsidRPr="00723BD5">
        <w:rPr>
          <w:rStyle w:val="a6"/>
          <w:lang w:val="en-US"/>
        </w:rPr>
        <w:t>Ф-ХХ</w:t>
      </w:r>
      <w:r w:rsidR="00C47C6E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3BD5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06CA"/>
    <w:rsid w:val="00337C0F"/>
    <w:rsid w:val="00344F75"/>
    <w:rsid w:val="003527FE"/>
    <w:rsid w:val="00352D03"/>
    <w:rsid w:val="003536C6"/>
    <w:rsid w:val="003553B3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D6C18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5DD6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6EEA"/>
    <w:rsid w:val="00600F22"/>
    <w:rsid w:val="00601166"/>
    <w:rsid w:val="00610A84"/>
    <w:rsid w:val="00611607"/>
    <w:rsid w:val="00620F4E"/>
    <w:rsid w:val="00622A7B"/>
    <w:rsid w:val="00623024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3BD5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5E6E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8047A2"/>
    <w:rsid w:val="00811C89"/>
    <w:rsid w:val="00811E15"/>
    <w:rsid w:val="0081274F"/>
    <w:rsid w:val="00813AA3"/>
    <w:rsid w:val="00813FF3"/>
    <w:rsid w:val="00817422"/>
    <w:rsid w:val="00824AB3"/>
    <w:rsid w:val="00831D8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2D23"/>
    <w:rsid w:val="00882E3E"/>
    <w:rsid w:val="00885FD8"/>
    <w:rsid w:val="008874C5"/>
    <w:rsid w:val="00887A33"/>
    <w:rsid w:val="0089101C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4E6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47C6E"/>
    <w:rsid w:val="00C6203E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D0324F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9FA"/>
    <w:rsid w:val="00E72E71"/>
    <w:rsid w:val="00E81E00"/>
    <w:rsid w:val="00E95F23"/>
    <w:rsid w:val="00E96B43"/>
    <w:rsid w:val="00EA03CD"/>
    <w:rsid w:val="00EA1EAC"/>
    <w:rsid w:val="00EA2062"/>
    <w:rsid w:val="00EA398B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C794E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76E7E0"/>
  <w15:docId w15:val="{9DDBB93E-0422-433C-AE3E-69954007C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mmy\Desktop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9064B7-1136-472C-AF14-C5A48CE30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36</TotalTime>
  <Pages>1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Jimmy</dc:creator>
  <cp:lastModifiedBy>Перевозчиков Владимир Геннадьевич</cp:lastModifiedBy>
  <cp:revision>8</cp:revision>
  <cp:lastPrinted>2026-02-18T13:06:00Z</cp:lastPrinted>
  <dcterms:created xsi:type="dcterms:W3CDTF">2026-03-14T18:19:00Z</dcterms:created>
  <dcterms:modified xsi:type="dcterms:W3CDTF">2026-04-14T01:38:00Z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