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Layout w:type="fixed"/>
        <w:tblLook w:val="01E0" w:firstRow="1" w:lastRow="1" w:firstColumn="1" w:lastColumn="1" w:noHBand="0" w:noVBand="0"/>
      </w:tblPr>
      <w:tblGrid>
        <w:gridCol w:w="1696"/>
        <w:gridCol w:w="140"/>
        <w:gridCol w:w="2414"/>
        <w:gridCol w:w="524"/>
        <w:gridCol w:w="3727"/>
        <w:gridCol w:w="567"/>
        <w:gridCol w:w="564"/>
        <w:gridCol w:w="2982"/>
        <w:gridCol w:w="571"/>
        <w:gridCol w:w="690"/>
        <w:gridCol w:w="2001"/>
        <w:gridCol w:w="568"/>
      </w:tblGrid>
      <w:tr w:rsidR="00576DFD" w:rsidRPr="00B87913" w14:paraId="347DB0D0" w14:textId="77777777" w:rsidTr="0077471D">
        <w:trPr>
          <w:trHeight w:val="288"/>
        </w:trPr>
        <w:tc>
          <w:tcPr>
            <w:tcW w:w="4775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1AC056D" w14:textId="16868677" w:rsidR="00576DFD" w:rsidRPr="00B87913" w:rsidRDefault="00723BD5" w:rsidP="00DC3916">
            <w:pPr>
              <w:pStyle w:val="-0"/>
            </w:pPr>
            <w:r>
              <w:t>Сестрорецкий хлебозавод</w:t>
            </w:r>
          </w:p>
        </w:tc>
        <w:tc>
          <w:tcPr>
            <w:tcW w:w="4858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F58FBA4" w14:textId="699D942F" w:rsidR="00576DFD" w:rsidRPr="00B87913" w:rsidRDefault="00723BD5" w:rsidP="00DC3916">
            <w:pPr>
              <w:pStyle w:val="-0"/>
            </w:pPr>
            <w:r>
              <w:t>Цех слойки</w:t>
            </w:r>
          </w:p>
        </w:tc>
        <w:tc>
          <w:tcPr>
            <w:tcW w:w="4243" w:type="dxa"/>
            <w:gridSpan w:val="3"/>
            <w:shd w:val="clear" w:color="auto" w:fill="auto"/>
            <w:vAlign w:val="bottom"/>
          </w:tcPr>
          <w:p w14:paraId="23BAA2A3" w14:textId="77777777" w:rsidR="00576DFD" w:rsidRPr="009272CB" w:rsidRDefault="00576DFD" w:rsidP="009272CB">
            <w:pPr>
              <w:pStyle w:val="--2"/>
            </w:pPr>
            <w:r w:rsidRPr="009272CB">
              <w:t>Цветовое кодирование инвентаря:</w:t>
            </w:r>
          </w:p>
        </w:tc>
        <w:tc>
          <w:tcPr>
            <w:tcW w:w="256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9FE1BCF" w14:textId="77777777" w:rsidR="00576DFD" w:rsidRPr="00B87913" w:rsidRDefault="00576DFD" w:rsidP="00DC3916">
            <w:pPr>
              <w:pStyle w:val="--2"/>
            </w:pPr>
          </w:p>
        </w:tc>
      </w:tr>
      <w:tr w:rsidR="00576DFD" w:rsidRPr="00B87913" w14:paraId="0D1917CE" w14:textId="77777777" w:rsidTr="0077471D">
        <w:trPr>
          <w:trHeight w:val="80"/>
        </w:trPr>
        <w:tc>
          <w:tcPr>
            <w:tcW w:w="4775" w:type="dxa"/>
            <w:gridSpan w:val="4"/>
            <w:tcBorders>
              <w:bottom w:val="single" w:sz="18" w:space="0" w:color="auto"/>
            </w:tcBorders>
            <w:shd w:val="clear" w:color="auto" w:fill="auto"/>
          </w:tcPr>
          <w:p w14:paraId="54F4E285" w14:textId="77777777" w:rsidR="00576DFD" w:rsidRPr="00B87913" w:rsidRDefault="00576DFD" w:rsidP="002E4FC9">
            <w:pPr>
              <w:pStyle w:val="-0"/>
            </w:pPr>
            <w:r>
              <w:t>(предприятие)</w:t>
            </w:r>
          </w:p>
        </w:tc>
        <w:tc>
          <w:tcPr>
            <w:tcW w:w="4858" w:type="dxa"/>
            <w:gridSpan w:val="3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14:paraId="51A2E2AE" w14:textId="77777777" w:rsidR="00576DFD" w:rsidRPr="00B87913" w:rsidRDefault="00576DFD" w:rsidP="002E4FC9">
            <w:pPr>
              <w:pStyle w:val="-0"/>
            </w:pPr>
            <w:r>
              <w:t>(название участка)</w:t>
            </w:r>
          </w:p>
        </w:tc>
        <w:tc>
          <w:tcPr>
            <w:tcW w:w="4243" w:type="dxa"/>
            <w:gridSpan w:val="3"/>
            <w:tcBorders>
              <w:bottom w:val="single" w:sz="18" w:space="0" w:color="auto"/>
            </w:tcBorders>
            <w:shd w:val="clear" w:color="auto" w:fill="auto"/>
          </w:tcPr>
          <w:p w14:paraId="70DF094C" w14:textId="77777777" w:rsidR="00576DFD" w:rsidRPr="00B87913" w:rsidRDefault="00576DFD" w:rsidP="002E4FC9">
            <w:pPr>
              <w:pStyle w:val="-0"/>
            </w:pPr>
          </w:p>
        </w:tc>
        <w:tc>
          <w:tcPr>
            <w:tcW w:w="2568" w:type="dxa"/>
            <w:gridSpan w:val="2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14:paraId="37748B84" w14:textId="77777777" w:rsidR="00576DFD" w:rsidRPr="00B87913" w:rsidRDefault="00576DFD" w:rsidP="002E4FC9">
            <w:pPr>
              <w:pStyle w:val="-0"/>
            </w:pPr>
          </w:p>
        </w:tc>
      </w:tr>
      <w:tr w:rsidR="00381B47" w:rsidRPr="00D764EB" w14:paraId="79A91988" w14:textId="77777777" w:rsidTr="007747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cantSplit/>
          <w:trHeight w:val="184"/>
        </w:trPr>
        <w:tc>
          <w:tcPr>
            <w:tcW w:w="4251" w:type="dxa"/>
            <w:gridSpan w:val="3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6B2ECF1" w14:textId="77777777" w:rsidR="00381B47" w:rsidRPr="009272CB" w:rsidRDefault="00381B47" w:rsidP="00E002DA">
            <w:pPr>
              <w:pStyle w:val="--2"/>
              <w:rPr>
                <w:rStyle w:val="ac"/>
              </w:rPr>
            </w:pPr>
            <w:r w:rsidRPr="009272CB">
              <w:rPr>
                <w:rStyle w:val="ac"/>
              </w:rPr>
              <w:t>Поверхности: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9388861" w14:textId="77777777" w:rsidR="00381B47" w:rsidRPr="009272CB" w:rsidRDefault="00381B47" w:rsidP="00381B47">
            <w:pPr>
              <w:pStyle w:val="--2"/>
              <w:rPr>
                <w:rStyle w:val="ac"/>
              </w:rPr>
            </w:pPr>
          </w:p>
        </w:tc>
        <w:tc>
          <w:tcPr>
            <w:tcW w:w="4294" w:type="dxa"/>
            <w:gridSpan w:val="2"/>
            <w:tcBorders>
              <w:top w:val="single" w:sz="18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38D4DF3C" w14:textId="77777777" w:rsidR="00381B47" w:rsidRPr="00837888" w:rsidRDefault="00381B47" w:rsidP="002375E6">
            <w:pPr>
              <w:pStyle w:val="--2"/>
            </w:pPr>
            <w:r w:rsidRPr="00576DFD">
              <w:rPr>
                <w:rStyle w:val="ac"/>
              </w:rPr>
              <w:t>Бытовая техника:</w:t>
            </w:r>
          </w:p>
        </w:tc>
        <w:tc>
          <w:tcPr>
            <w:tcW w:w="4117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5984CD26" w14:textId="77777777" w:rsidR="00381B47" w:rsidRPr="009272CB" w:rsidRDefault="00381B47" w:rsidP="00F86F0C">
            <w:pPr>
              <w:pStyle w:val="--2"/>
            </w:pPr>
            <w:r>
              <w:rPr>
                <w:rStyle w:val="ac"/>
              </w:rPr>
              <w:t>Тепловое оборудование:</w:t>
            </w:r>
          </w:p>
        </w:tc>
        <w:tc>
          <w:tcPr>
            <w:tcW w:w="3258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56BF082A" w14:textId="77777777" w:rsidR="00381B47" w:rsidRPr="009272CB" w:rsidRDefault="00753F79" w:rsidP="00F86F0C">
            <w:pPr>
              <w:pStyle w:val="--2"/>
            </w:pPr>
            <w:r w:rsidRPr="009272CB">
              <w:rPr>
                <w:rStyle w:val="ac"/>
              </w:rPr>
              <w:t>Упаковочное оборудование:</w:t>
            </w:r>
          </w:p>
        </w:tc>
      </w:tr>
      <w:tr w:rsidR="0077471D" w:rsidRPr="00D764EB" w14:paraId="3A96AE9D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67457449" w14:textId="1EB1EBE2" w:rsidR="00381B47" w:rsidRPr="009D61E9" w:rsidRDefault="004E0B9C" w:rsidP="00EA1EAC">
            <w:pPr>
              <w:pStyle w:val="--2"/>
              <w:tabs>
                <w:tab w:val="left" w:pos="1027"/>
                <w:tab w:val="left" w:pos="2303"/>
                <w:tab w:val="left" w:pos="2728"/>
              </w:tabs>
            </w:pPr>
            <w:sdt>
              <w:sdtPr>
                <w:id w:val="670381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7C6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потолок</w:t>
            </w:r>
            <w:r w:rsidR="00EA1EAC">
              <w:t xml:space="preserve"> (высота </w:t>
            </w:r>
            <w:r w:rsidR="008D74E6">
              <w:t>выше 2</w:t>
            </w:r>
            <w:r w:rsidR="00EA1EAC">
              <w:t>_м)</w:t>
            </w:r>
            <w:r w:rsidR="00381B47">
              <w:t>:</w:t>
            </w:r>
            <w:r w:rsidR="00381B47">
              <w:tab/>
            </w:r>
            <w:sdt>
              <w:sdt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 </w:t>
            </w:r>
            <w:r w:rsidR="00EA1EAC">
              <w:t>П</w:t>
            </w:r>
            <w:r w:rsidR="00381B47">
              <w:tab/>
            </w:r>
            <w:sdt>
              <w:sdt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ОК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E8AF45A" w14:textId="08ABA3AB" w:rsidR="00381B47" w:rsidRPr="009D61E9" w:rsidRDefault="00C47C6E" w:rsidP="00185A34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3CD06BF" w14:textId="666A01C0" w:rsidR="00381B47" w:rsidRPr="00837888" w:rsidRDefault="004E0B9C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11382352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837888">
              <w:t xml:space="preserve"> чайник</w:t>
            </w:r>
            <w:r w:rsidR="00DE7EFE">
              <w:t>и</w:t>
            </w:r>
            <w:r w:rsidR="00381B47">
              <w:tab/>
            </w:r>
            <w:sdt>
              <w:sdtPr>
                <w:id w:val="596046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837888">
              <w:t xml:space="preserve"> </w:t>
            </w:r>
            <w:r w:rsidR="00381B47">
              <w:t>термопот</w:t>
            </w:r>
            <w:r w:rsidR="00DE7EFE">
              <w:t>ы</w:t>
            </w:r>
            <w:r w:rsidR="00381B47">
              <w:tab/>
            </w:r>
            <w:sdt>
              <w:sdtPr>
                <w:id w:val="14723349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кулер</w:t>
            </w:r>
            <w:r w:rsidR="00DE7EFE">
              <w:t>а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B88B683" w14:textId="2E0ED95C" w:rsidR="00381B47" w:rsidRPr="00837888" w:rsidRDefault="00811C89" w:rsidP="00EA2062">
            <w:pPr>
              <w:pStyle w:val="--2"/>
              <w:tabs>
                <w:tab w:val="left" w:pos="1026"/>
                <w:tab w:val="left" w:pos="1168"/>
              </w:tabs>
            </w:pPr>
            <w:r>
              <w:t>ПР</w:t>
            </w: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6CE935C" w14:textId="3C09953A" w:rsidR="00381B47" w:rsidRPr="001F1277" w:rsidRDefault="004E0B9C" w:rsidP="001A30F0">
            <w:pPr>
              <w:pStyle w:val="--2"/>
              <w:tabs>
                <w:tab w:val="left" w:pos="1593"/>
              </w:tabs>
            </w:pPr>
            <w:sdt>
              <w:sdtPr>
                <w:id w:val="-11577568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плиты</w:t>
            </w:r>
            <w:r w:rsidR="00381B47">
              <w:t xml:space="preserve"> </w:t>
            </w:r>
            <w:sdt>
              <w:sdtPr>
                <w:id w:val="-14150109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индук. </w:t>
            </w:r>
            <w:sdt>
              <w:sdtPr>
                <w:id w:val="-8439405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 элек. </w:t>
            </w:r>
            <w:sdt>
              <w:sdtPr>
                <w:id w:val="-9939459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 газ.</w:t>
            </w:r>
          </w:p>
        </w:tc>
        <w:tc>
          <w:tcPr>
            <w:tcW w:w="571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DF80D1C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01BB919" w14:textId="1D83EB27" w:rsidR="00381B47" w:rsidRPr="00461184" w:rsidRDefault="004E0B9C" w:rsidP="007A7E4E">
            <w:pPr>
              <w:pStyle w:val="--2"/>
            </w:pPr>
            <w:sdt>
              <w:sdtPr>
                <w:id w:val="-8789354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 w:rsidRPr="009272CB">
              <w:t xml:space="preserve"> вакуумны</w:t>
            </w:r>
            <w:r w:rsidR="007A7E4E">
              <w:t>е</w:t>
            </w:r>
            <w:r w:rsidR="007A7E4E" w:rsidRPr="009272CB">
              <w:t xml:space="preserve"> упаковщик</w:t>
            </w:r>
            <w:r w:rsidR="007A7E4E">
              <w:t>и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298CA54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2E06E0CA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41B59C6C" w14:textId="4B0766E1" w:rsidR="00381B47" w:rsidRPr="009D61E9" w:rsidRDefault="004E0B9C" w:rsidP="001B7E10">
            <w:pPr>
              <w:pStyle w:val="--2"/>
            </w:pPr>
            <w:sdt>
              <w:sdt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 xml:space="preserve"> светильники</w:t>
            </w:r>
            <w:r w:rsidR="008E229F">
              <w:t xml:space="preserve"> </w:t>
            </w:r>
            <w:sdt>
              <w:sdtPr>
                <w:id w:val="1592071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вытяжные зонты</w:t>
            </w:r>
            <w:r w:rsidR="00EA1EAC">
              <w:tab/>
            </w:r>
            <w:sdt>
              <w:sdtPr>
                <w:id w:val="-19746743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Н</w:t>
            </w:r>
            <w:r w:rsidR="00EA1EAC">
              <w:tab/>
            </w:r>
            <w:sdt>
              <w:sdtPr>
                <w:id w:val="21060016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F3EAE7A" w14:textId="3BB284D4" w:rsidR="00381B47" w:rsidRPr="009D61E9" w:rsidRDefault="00C47C6E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2B876F4" w14:textId="6DE111A5" w:rsidR="00381B47" w:rsidRPr="00837888" w:rsidRDefault="004E0B9C" w:rsidP="00DE7EFE">
            <w:pPr>
              <w:pStyle w:val="--2"/>
            </w:pPr>
            <w:sdt>
              <w:sdtPr>
                <w:id w:val="3862277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837888">
              <w:t>микроволн</w:t>
            </w:r>
            <w:r w:rsidR="00381B47">
              <w:t>овк</w:t>
            </w:r>
            <w:r w:rsidR="00DE7EFE">
              <w:t>и</w:t>
            </w:r>
            <w:r w:rsidR="00381B47" w:rsidRPr="00837888">
              <w:t xml:space="preserve"> </w:t>
            </w:r>
            <w:sdt>
              <w:sdtPr>
                <w:id w:val="5549750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837888">
              <w:t xml:space="preserve"> холодильник</w:t>
            </w:r>
            <w:r w:rsidR="00DE7EFE">
              <w:t>и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9B85991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050CAE0" w14:textId="103F3DFA" w:rsidR="00381B47" w:rsidRPr="001F1277" w:rsidRDefault="004E0B9C" w:rsidP="0063663B">
            <w:pPr>
              <w:pStyle w:val="--2"/>
              <w:tabs>
                <w:tab w:val="left" w:pos="1593"/>
              </w:tabs>
            </w:pPr>
            <w:sdt>
              <w:sdtPr>
                <w:id w:val="-15963888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варочны</w:t>
            </w:r>
            <w:r w:rsidR="0063663B">
              <w:t>е</w:t>
            </w:r>
            <w:r w:rsidR="00381B47">
              <w:t xml:space="preserve"> кот</w:t>
            </w:r>
            <w:r w:rsidR="0063663B">
              <w:t>лы</w:t>
            </w:r>
            <w:r w:rsidR="00381B47">
              <w:t xml:space="preserve"> </w:t>
            </w:r>
            <w:sdt>
              <w:sdtPr>
                <w:id w:val="-4117064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сковород</w:t>
            </w:r>
            <w:r w:rsidR="0063663B">
              <w:t>ы</w:t>
            </w:r>
            <w:r w:rsidR="00381B47">
              <w:t xml:space="preserve"> 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6839385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0BF2C3B" w14:textId="1B4B22F0" w:rsidR="00381B47" w:rsidRPr="00461184" w:rsidRDefault="004E0B9C" w:rsidP="001A30F0">
            <w:pPr>
              <w:pStyle w:val="--2"/>
            </w:pPr>
            <w:sdt>
              <w:sdtPr>
                <w:id w:val="-3265933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>
              <w:t>запайщики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110D6A1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2C0BC6A" w14:textId="77777777" w:rsidTr="0077471D">
        <w:trPr>
          <w:trHeight w:val="94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58EA7A6D" w14:textId="5CE4AB9E" w:rsidR="00381B47" w:rsidRPr="009D61E9" w:rsidRDefault="004E0B9C" w:rsidP="00C06F80">
            <w:pPr>
              <w:pStyle w:val="--2"/>
            </w:pPr>
            <w:sdt>
              <w:sdtPr>
                <w:id w:val="-14129272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вентиляционные трубы</w:t>
            </w:r>
            <w:r w:rsidR="00381B47">
              <w:tab/>
            </w:r>
            <w:sdt>
              <w:sdtPr>
                <w:id w:val="-11151310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диффузоры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66787A8" w14:textId="4A9E8B36" w:rsidR="00381B47" w:rsidRPr="009D61E9" w:rsidRDefault="00C47C6E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3CCC0CA0" w14:textId="1D572B9A" w:rsidR="00381B47" w:rsidRPr="00837888" w:rsidRDefault="004E0B9C" w:rsidP="00DE7EFE">
            <w:pPr>
              <w:pStyle w:val="--2"/>
            </w:pPr>
            <w:sdt>
              <w:sdtPr>
                <w:id w:val="20952021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стиральн</w:t>
            </w:r>
            <w:r w:rsidR="00DE7EFE">
              <w:t>ые</w:t>
            </w:r>
            <w:r w:rsidR="00381B47">
              <w:t xml:space="preserve"> машин</w:t>
            </w:r>
            <w:r w:rsidR="00DE7EFE">
              <w:t xml:space="preserve">ы </w:t>
            </w:r>
            <w:sdt>
              <w:sdtPr>
                <w:id w:val="19062614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E7EFE">
              <w:t xml:space="preserve"> сушильные машины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B0D32BC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460439E" w14:textId="341FDAD5" w:rsidR="00381B47" w:rsidRPr="001F1277" w:rsidRDefault="004E0B9C" w:rsidP="0063663B">
            <w:pPr>
              <w:pStyle w:val="--2"/>
              <w:tabs>
                <w:tab w:val="left" w:pos="1593"/>
              </w:tabs>
            </w:pPr>
            <w:sdt>
              <w:sdtPr>
                <w:id w:val="1341277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фритюр</w:t>
            </w:r>
            <w:r w:rsidR="0063663B">
              <w:t>ы</w:t>
            </w:r>
            <w:r w:rsidR="00381B47">
              <w:t xml:space="preserve"> </w:t>
            </w:r>
            <w:sdt>
              <w:sdtPr>
                <w:id w:val="21221793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 грил</w:t>
            </w:r>
            <w:r w:rsidR="0063663B">
              <w:t>и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C0EDED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1879ACD" w14:textId="7C411BBB" w:rsidR="00381B47" w:rsidRPr="001F1277" w:rsidRDefault="004E0B9C" w:rsidP="007A7E4E">
            <w:pPr>
              <w:pStyle w:val="--2"/>
              <w:tabs>
                <w:tab w:val="left" w:pos="1593"/>
              </w:tabs>
            </w:pPr>
            <w:sdt>
              <w:sdtPr>
                <w:id w:val="-10060574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>
              <w:t xml:space="preserve">этикетировщики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A4A62E4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265EB985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7090473" w14:textId="3DBA9AF7" w:rsidR="00381B47" w:rsidRPr="009D61E9" w:rsidRDefault="004E0B9C" w:rsidP="00381B47">
            <w:pPr>
              <w:pStyle w:val="--2"/>
              <w:tabs>
                <w:tab w:val="left" w:pos="1736"/>
                <w:tab w:val="left" w:pos="3011"/>
              </w:tabs>
            </w:pPr>
            <w:sdt>
              <w:sdtPr>
                <w:id w:val="-8577318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 w:rsidRPr="009D61E9">
              <w:t>кондиционер</w:t>
            </w:r>
            <w:r w:rsidR="00EA1EAC">
              <w:t xml:space="preserve"> </w:t>
            </w:r>
            <w:sdt>
              <w:sdtPr>
                <w:id w:val="-20835271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 w:rsidRPr="009D61E9">
              <w:t xml:space="preserve"> </w:t>
            </w:r>
            <w:r w:rsidR="00762021" w:rsidRPr="00762021">
              <w:t>сплит-системы</w:t>
            </w:r>
            <w:r w:rsidR="008D74E6">
              <w:t xml:space="preserve"> (воздухоохладители)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FFC96BB" w14:textId="3F4F7A6C" w:rsidR="00381B47" w:rsidRPr="009D61E9" w:rsidRDefault="00C47C6E" w:rsidP="00C06F80">
            <w:pPr>
              <w:pStyle w:val="--2"/>
              <w:tabs>
                <w:tab w:val="left" w:pos="1736"/>
                <w:tab w:val="left" w:pos="3011"/>
              </w:tabs>
            </w:pPr>
            <w:r>
              <w:t>ПР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82F4D98" w14:textId="77777777" w:rsidR="00381B47" w:rsidRPr="009D61E9" w:rsidRDefault="00381B47" w:rsidP="00EA2062">
            <w:pPr>
              <w:pStyle w:val="--2"/>
            </w:pPr>
            <w:r w:rsidRPr="009272CB">
              <w:rPr>
                <w:rStyle w:val="ac"/>
              </w:rPr>
              <w:t>Инвентарь, посуда и т.д.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9C0628A" w14:textId="34BF05B5" w:rsidR="00381B47" w:rsidRPr="001F1277" w:rsidRDefault="004E0B9C" w:rsidP="001A30F0">
            <w:pPr>
              <w:pStyle w:val="--2"/>
            </w:pPr>
            <w:sdt>
              <w:sdtPr>
                <w:id w:val="-7816514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пароконвектоматы 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49102F5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A2B14AB" w14:textId="56DE9AF5" w:rsidR="00381B47" w:rsidRPr="001F1277" w:rsidRDefault="004E0B9C" w:rsidP="001A30F0">
            <w:pPr>
              <w:pStyle w:val="--2"/>
            </w:pPr>
            <w:sdt>
              <w:sdtPr>
                <w:id w:val="-885537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>
              <w:t>принтера для этикеток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1C4CFA4" w14:textId="77777777" w:rsidR="00381B47" w:rsidRPr="00E002DA" w:rsidRDefault="00381B47" w:rsidP="001A30F0">
            <w:pPr>
              <w:pStyle w:val="--2"/>
            </w:pPr>
          </w:p>
        </w:tc>
      </w:tr>
      <w:tr w:rsidR="00C728D3" w:rsidRPr="006854F0" w14:paraId="3EC58FC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1AFFEF5F" w14:textId="0C52DA0A" w:rsidR="00381B47" w:rsidRPr="009D61E9" w:rsidRDefault="004E0B9C" w:rsidP="00EA2062">
            <w:pPr>
              <w:pStyle w:val="--2"/>
            </w:pPr>
            <w:sdt>
              <w:sdtPr>
                <w:id w:val="10672999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инсектицидные лампы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78ED0FF" w14:textId="0084E84B" w:rsidR="00381B47" w:rsidRPr="009D61E9" w:rsidRDefault="00C47C6E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CF4BD65" w14:textId="415CFD51" w:rsidR="00381B47" w:rsidRPr="001F1277" w:rsidRDefault="004E0B9C" w:rsidP="00EA2062">
            <w:pPr>
              <w:pStyle w:val="--2"/>
            </w:pPr>
            <w:sdt>
              <w:sdtPr>
                <w:id w:val="-15450559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>доски</w:t>
            </w:r>
            <w:r w:rsidR="00381B47">
              <w:t xml:space="preserve"> </w:t>
            </w:r>
            <w:sdt>
              <w:sdtPr>
                <w:id w:val="2108514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</w:t>
            </w:r>
            <w:r w:rsidR="00381B47">
              <w:t xml:space="preserve">посуда </w:t>
            </w:r>
            <w:sdt>
              <w:sdtPr>
                <w:id w:val="7057550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</w:t>
            </w:r>
            <w:r w:rsidR="00381B47">
              <w:t>инвентарь</w:t>
            </w:r>
            <w:r w:rsidR="00EC794E">
              <w:t xml:space="preserve"> (скребки)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0412C814" w14:textId="0AB573FE" w:rsidR="00381B47" w:rsidRPr="001F1277" w:rsidRDefault="00811C89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F924875" w14:textId="250622D2" w:rsidR="00381B47" w:rsidRPr="00461184" w:rsidRDefault="004E0B9C" w:rsidP="001A30F0">
            <w:pPr>
              <w:pStyle w:val="--2"/>
            </w:pPr>
            <w:sdt>
              <w:sdtPr>
                <w:id w:val="-20620838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печи подовые </w:t>
            </w:r>
            <w:sdt>
              <w:sdtPr>
                <w:id w:val="-1772727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печи ротационные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9F29C41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B6124BB" w14:textId="4CC7AA75" w:rsidR="00381B47" w:rsidRPr="00461184" w:rsidRDefault="004E0B9C" w:rsidP="001A30F0">
            <w:pPr>
              <w:pStyle w:val="--2"/>
            </w:pPr>
            <w:sdt>
              <w:sdtPr>
                <w:id w:val="6622793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>
              <w:t>термоусадочные туннели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8CAFFD7" w14:textId="77777777" w:rsidR="00381B47" w:rsidRPr="006854F0" w:rsidRDefault="00381B47" w:rsidP="001A30F0">
            <w:pPr>
              <w:pStyle w:val="--2"/>
            </w:pPr>
          </w:p>
        </w:tc>
      </w:tr>
      <w:tr w:rsidR="00C728D3" w:rsidRPr="006854F0" w14:paraId="40AFC50C" w14:textId="77777777" w:rsidTr="0077471D">
        <w:trPr>
          <w:trHeight w:val="183"/>
        </w:trPr>
        <w:tc>
          <w:tcPr>
            <w:tcW w:w="1697" w:type="dxa"/>
            <w:tcBorders>
              <w:left w:val="single" w:sz="18" w:space="0" w:color="auto"/>
            </w:tcBorders>
            <w:shd w:val="clear" w:color="auto" w:fill="auto"/>
          </w:tcPr>
          <w:p w14:paraId="3C29B9BB" w14:textId="05AA80DB" w:rsidR="00381B47" w:rsidRPr="009D61E9" w:rsidRDefault="004E0B9C" w:rsidP="00381B47">
            <w:pPr>
              <w:pStyle w:val="--2"/>
            </w:pPr>
            <w:sdt>
              <w:sdt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7C6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 xml:space="preserve">стены </w:t>
            </w:r>
            <w:r w:rsidR="00EA1EAC">
              <w:t>(</w:t>
            </w:r>
            <w:r w:rsidR="00381B47" w:rsidRPr="009D61E9">
              <w:t>выше 2 м</w:t>
            </w:r>
            <w:r w:rsidR="00EA1EAC">
              <w:t>)</w:t>
            </w:r>
          </w:p>
        </w:tc>
        <w:tc>
          <w:tcPr>
            <w:tcW w:w="2554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27C71F1D" w14:textId="6431212B" w:rsidR="00381B47" w:rsidRPr="009D61E9" w:rsidRDefault="008D74E6" w:rsidP="00EA2062">
            <w:pPr>
              <w:pStyle w:val="--2"/>
            </w:pPr>
            <w:r>
              <w:t>Плитка мет.лист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D016FC2" w14:textId="05D038A7" w:rsidR="00381B47" w:rsidRPr="009D61E9" w:rsidRDefault="00C47C6E" w:rsidP="00EA2062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B291F3F" w14:textId="391DA244" w:rsidR="00381B47" w:rsidRPr="001F1277" w:rsidRDefault="004E0B9C" w:rsidP="00EA2062">
            <w:pPr>
              <w:pStyle w:val="--2"/>
            </w:pPr>
            <w:sdt>
              <w:sdtPr>
                <w:id w:val="-141649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ножи </w:t>
            </w:r>
            <w:sdt>
              <w:sdtPr>
                <w:id w:val="-2547479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мусаты</w:t>
            </w:r>
            <w:r w:rsidR="00381B47">
              <w:t xml:space="preserve"> </w:t>
            </w:r>
            <w:sdt>
              <w:sdtPr>
                <w:id w:val="-2022775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секачи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53A08F73" w14:textId="6E2F9B61" w:rsidR="00381B47" w:rsidRPr="001F1277" w:rsidRDefault="00811C89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1AC0744" w14:textId="068B384D" w:rsidR="00381B47" w:rsidRPr="00461184" w:rsidRDefault="004E0B9C" w:rsidP="001A30F0">
            <w:pPr>
              <w:pStyle w:val="--2"/>
              <w:rPr>
                <w:b/>
                <w:bCs/>
              </w:rPr>
            </w:pPr>
            <w:sdt>
              <w:sdtPr>
                <w:id w:val="17106022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461184">
              <w:t>расстоечные шкафы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9FA966" w14:textId="10371AAC" w:rsidR="00381B47" w:rsidRPr="001A30F0" w:rsidRDefault="00811C89" w:rsidP="00F86F0C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B3284E6" w14:textId="7D104B7E" w:rsidR="00D0491A" w:rsidRPr="00D0491A" w:rsidRDefault="004E0B9C" w:rsidP="001A30F0">
            <w:pPr>
              <w:pStyle w:val="--2"/>
            </w:pPr>
            <w:sdt>
              <w:sdtPr>
                <w:id w:val="-18062275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>
              <w:t>автоматический клипсаторы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C21330A" w14:textId="77777777" w:rsidR="00381B47" w:rsidRPr="006854F0" w:rsidRDefault="00381B47" w:rsidP="001A30F0">
            <w:pPr>
              <w:pStyle w:val="--2"/>
            </w:pPr>
          </w:p>
        </w:tc>
      </w:tr>
      <w:tr w:rsidR="00100736" w:rsidRPr="006854F0" w14:paraId="48F4A404" w14:textId="77777777" w:rsidTr="0077471D">
        <w:trPr>
          <w:trHeight w:val="183"/>
        </w:trPr>
        <w:tc>
          <w:tcPr>
            <w:tcW w:w="1697" w:type="dxa"/>
            <w:tcBorders>
              <w:left w:val="single" w:sz="18" w:space="0" w:color="auto"/>
            </w:tcBorders>
            <w:shd w:val="clear" w:color="auto" w:fill="auto"/>
          </w:tcPr>
          <w:p w14:paraId="322742F7" w14:textId="1223BFE1" w:rsidR="00100736" w:rsidRPr="009D61E9" w:rsidRDefault="004E0B9C" w:rsidP="00C47C6E">
            <w:pPr>
              <w:pStyle w:val="--2"/>
            </w:pPr>
            <w:sdt>
              <w:sdt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7C6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00736" w:rsidRPr="009D61E9">
              <w:t xml:space="preserve">стены </w:t>
            </w:r>
            <w:r w:rsidR="00100736">
              <w:t>(</w:t>
            </w:r>
            <w:r w:rsidR="00100736" w:rsidRPr="009D61E9">
              <w:t>до 2 м</w:t>
            </w:r>
            <w:r w:rsidR="00100736">
              <w:t>)</w:t>
            </w:r>
          </w:p>
        </w:tc>
        <w:tc>
          <w:tcPr>
            <w:tcW w:w="2554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2740BCE6" w14:textId="7502A377" w:rsidR="00100736" w:rsidRPr="009D61E9" w:rsidRDefault="008D74E6" w:rsidP="00C47C6E">
            <w:pPr>
              <w:pStyle w:val="--2"/>
            </w:pPr>
            <w:r>
              <w:t>П</w:t>
            </w:r>
            <w:r w:rsidR="003306CA">
              <w:t>литка</w:t>
            </w:r>
            <w:r>
              <w:t>, мет.лист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99B7BBF" w14:textId="201A0303" w:rsidR="00100736" w:rsidRPr="009D61E9" w:rsidRDefault="00C47C6E" w:rsidP="00EA2062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CE7576E" w14:textId="1EC08200" w:rsidR="00100736" w:rsidRDefault="004E0B9C" w:rsidP="00EA2062">
            <w:pPr>
              <w:pStyle w:val="--2"/>
            </w:pPr>
            <w:sdt>
              <w:sdtPr>
                <w:id w:val="-18383039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00736" w:rsidRPr="001F1277">
              <w:t>шампура</w:t>
            </w:r>
            <w:sdt>
              <w:sdtPr>
                <w:id w:val="-12884277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00736" w:rsidRPr="001F1277">
              <w:t xml:space="preserve"> крючки</w:t>
            </w:r>
            <w:sdt>
              <w:sdtPr>
                <w:id w:val="-1611657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00736" w:rsidRPr="001F1277">
              <w:t xml:space="preserve"> вешала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3211F958" w14:textId="77777777" w:rsidR="00100736" w:rsidRPr="001F1277" w:rsidRDefault="00100736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6976B66" w14:textId="01A4C04F" w:rsidR="00100736" w:rsidRDefault="004E0B9C" w:rsidP="001A30F0">
            <w:pPr>
              <w:pStyle w:val="--2"/>
            </w:pPr>
            <w:sdt>
              <w:sdtPr>
                <w:id w:val="14996221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00736" w:rsidRPr="0044600B">
              <w:t>вафельницы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A001E5E" w14:textId="77777777" w:rsidR="00100736" w:rsidRPr="001A30F0" w:rsidRDefault="00100736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199CECB" w14:textId="6028BF0D" w:rsidR="00100736" w:rsidRDefault="004E0B9C" w:rsidP="001A30F0">
            <w:pPr>
              <w:pStyle w:val="--2"/>
            </w:pPr>
            <w:sdt>
              <w:sdtPr>
                <w:id w:val="-1310087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00736">
              <w:t xml:space="preserve"> </w:t>
            </w:r>
            <w:r w:rsidR="00100736">
              <w:rPr>
                <w:lang w:val="en-US"/>
              </w:rPr>
              <w:t>flow pack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49F28FF" w14:textId="77777777" w:rsidR="00100736" w:rsidRPr="006854F0" w:rsidRDefault="00100736" w:rsidP="001A30F0">
            <w:pPr>
              <w:pStyle w:val="--2"/>
            </w:pPr>
          </w:p>
        </w:tc>
      </w:tr>
      <w:tr w:rsidR="00C728D3" w:rsidRPr="006854F0" w14:paraId="461D32F1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6C44FE13" w14:textId="048222DF" w:rsidR="00C728D3" w:rsidRPr="009D61E9" w:rsidRDefault="004E0B9C" w:rsidP="00381B47">
            <w:pPr>
              <w:pStyle w:val="--2"/>
            </w:pPr>
            <w:sdt>
              <w:sdtPr>
                <w:id w:val="-901434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бактерицидные</w:t>
            </w:r>
            <w:r w:rsidR="00C728D3">
              <w:t xml:space="preserve"> лампы</w:t>
            </w:r>
            <w:r w:rsidR="00C728D3" w:rsidRPr="009D61E9">
              <w:t xml:space="preserve"> </w:t>
            </w:r>
            <w:sdt>
              <w:sdtPr>
                <w:id w:val="-6159872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стерилизатор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DD409D4" w14:textId="20F24CBE" w:rsidR="00C728D3" w:rsidRPr="009D61E9" w:rsidRDefault="00C47C6E" w:rsidP="00EA2062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A89C549" w14:textId="1905DE1A" w:rsidR="00C728D3" w:rsidRPr="001F1277" w:rsidRDefault="004E0B9C" w:rsidP="00EA2062">
            <w:pPr>
              <w:pStyle w:val="--2"/>
            </w:pPr>
            <w:sdt>
              <w:sdtPr>
                <w:id w:val="-17255981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гастроёмкости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2624EFF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6808" w:type="dxa"/>
            <w:gridSpan w:val="5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207D5F6F" w14:textId="77777777" w:rsidR="00C728D3" w:rsidRPr="00837888" w:rsidRDefault="00C728D3" w:rsidP="0063663B">
            <w:pPr>
              <w:pStyle w:val="--2"/>
            </w:pPr>
            <w:r>
              <w:rPr>
                <w:rStyle w:val="ac"/>
              </w:rPr>
              <w:t>Технологическое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4C2F427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225BF74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693818EC" w14:textId="10EC1B48" w:rsidR="00C728D3" w:rsidRPr="009D61E9" w:rsidRDefault="004E0B9C" w:rsidP="00EA2062">
            <w:pPr>
              <w:pStyle w:val="--2"/>
            </w:pPr>
            <w:sdt>
              <w:sdt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металлоконструкции</w:t>
            </w:r>
            <w:r w:rsidR="00C728D3">
              <w:tab/>
            </w:r>
            <w:sdt>
              <w:sdtPr>
                <w:id w:val="-11733349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кабель-каналы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20F99E" w14:textId="0A76CB2A" w:rsidR="00C728D3" w:rsidRPr="009D61E9" w:rsidRDefault="00C47C6E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414DABF" w14:textId="3C2567B1" w:rsidR="00C728D3" w:rsidRPr="001F1277" w:rsidRDefault="004E0B9C" w:rsidP="00EA2062">
            <w:pPr>
              <w:pStyle w:val="--2"/>
            </w:pPr>
            <w:sdt>
              <w:sdtPr>
                <w:id w:val="-2127683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формы для выпечки</w:t>
            </w:r>
            <w:r w:rsidR="00C728D3">
              <w:t xml:space="preserve"> </w:t>
            </w:r>
            <w:sdt>
              <w:sdtPr>
                <w:id w:val="-7569763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С </w:t>
            </w:r>
            <w:sdt>
              <w:sdtPr>
                <w:id w:val="-18440781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9247635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F189BA3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E17BCA4" w14:textId="458E5B42" w:rsidR="00C728D3" w:rsidRPr="00E96B43" w:rsidRDefault="004E0B9C" w:rsidP="00C47C6E">
            <w:pPr>
              <w:pStyle w:val="--2"/>
              <w:tabs>
                <w:tab w:val="left" w:pos="1593"/>
              </w:tabs>
            </w:pPr>
            <w:sdt>
              <w:sdt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>производственные столы</w:t>
            </w:r>
            <w:r w:rsidR="00C728D3">
              <w:t xml:space="preserve"> </w:t>
            </w:r>
            <w:sdt>
              <w:sdt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357177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Д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FACC64F" w14:textId="2D06F7E0" w:rsidR="00C728D3" w:rsidRPr="001A30F0" w:rsidRDefault="00811C89" w:rsidP="001A30F0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2407960" w14:textId="08BC78D4" w:rsidR="00C728D3" w:rsidRDefault="004E0B9C" w:rsidP="00262D97">
            <w:pPr>
              <w:pStyle w:val="--2"/>
            </w:pPr>
            <w:sdt>
              <w:sdtPr>
                <w:id w:val="-18883322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овощерезк</w:t>
            </w:r>
            <w:r w:rsidR="00C728D3">
              <w:t xml:space="preserve">и </w:t>
            </w:r>
            <w:sdt>
              <w:sdtPr>
                <w:id w:val="6545757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овощечистк</w:t>
            </w:r>
            <w:r w:rsidR="00C728D3">
              <w:t>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E7D25F3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DC8CA5D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5D2EBFB9" w14:textId="1CCD332F" w:rsidR="00C728D3" w:rsidRPr="009D61E9" w:rsidRDefault="004E0B9C" w:rsidP="00EA2062">
            <w:pPr>
              <w:pStyle w:val="--2"/>
            </w:pPr>
            <w:sdt>
              <w:sdt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водопроводные </w:t>
            </w:r>
            <w:r w:rsidR="00C728D3" w:rsidRPr="009D61E9">
              <w:t>трубы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57DFC57" w14:textId="0A5CB396" w:rsidR="00C728D3" w:rsidRPr="009D61E9" w:rsidRDefault="00C47C6E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2D46712B" w14:textId="34500251" w:rsidR="00C728D3" w:rsidRPr="001F1277" w:rsidRDefault="004E0B9C" w:rsidP="00EA2062">
            <w:pPr>
              <w:pStyle w:val="--2"/>
            </w:pPr>
            <w:sdt>
              <w:sdtPr>
                <w:id w:val="2675070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листы для выпечки</w:t>
            </w:r>
            <w:r w:rsidR="00C728D3">
              <w:t xml:space="preserve"> </w:t>
            </w:r>
            <w:sdt>
              <w:sdtPr>
                <w:id w:val="-20970898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10875684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0270571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ACABADE" w14:textId="25261794" w:rsidR="00C728D3" w:rsidRPr="00E96B43" w:rsidRDefault="004E0B9C" w:rsidP="00C47C6E">
            <w:pPr>
              <w:pStyle w:val="--2"/>
            </w:pPr>
            <w:sdt>
              <w:sdtPr>
                <w:id w:val="-6415759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 xml:space="preserve">весы </w:t>
            </w:r>
            <w:r w:rsidR="00C728D3">
              <w:tab/>
            </w:r>
            <w:sdt>
              <w:sdtPr>
                <w:id w:val="-1173409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 xml:space="preserve">напольные </w:t>
            </w:r>
            <w:sdt>
              <w:sdt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E96B43">
              <w:t>настольные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E6FAD7E" w14:textId="7F601979" w:rsidR="00C728D3" w:rsidRPr="001A30F0" w:rsidRDefault="00811C89" w:rsidP="001A30F0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D5F9942" w14:textId="05B6DA61" w:rsidR="00C728D3" w:rsidRPr="00837888" w:rsidRDefault="004E0B9C" w:rsidP="00EA2062">
            <w:pPr>
              <w:pStyle w:val="--2"/>
            </w:pPr>
            <w:sdt>
              <w:sdtPr>
                <w:id w:val="4069652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4600B">
              <w:t>измельчители</w:t>
            </w:r>
            <w:r w:rsidR="00C728D3">
              <w:t xml:space="preserve"> </w:t>
            </w:r>
            <w:sdt>
              <w:sdtPr>
                <w:id w:val="20386128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слайсера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78754B1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78F116DD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B08373C" w14:textId="5295E2C5" w:rsidR="00C728D3" w:rsidRDefault="004E0B9C" w:rsidP="00F225B7">
            <w:pPr>
              <w:pStyle w:val="--2"/>
            </w:pPr>
            <w:sdt>
              <w:sdt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9D61E9">
              <w:t>выключатели</w:t>
            </w:r>
            <w:r w:rsidR="00C728D3">
              <w:t xml:space="preserve"> </w:t>
            </w:r>
            <w:sdt>
              <w:sdt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9D61E9">
              <w:t>розетки</w:t>
            </w:r>
            <w:r w:rsidR="00C728D3">
              <w:t xml:space="preserve"> </w:t>
            </w:r>
            <w:sdt>
              <w:sdtPr>
                <w:id w:val="-16507453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дверные ручки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53BF6C1" w14:textId="2162287F" w:rsidR="00C728D3" w:rsidRPr="009D61E9" w:rsidRDefault="00C47C6E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8760AA0" w14:textId="01AD9F4F" w:rsidR="00C728D3" w:rsidRDefault="004E0B9C" w:rsidP="00EA2062">
            <w:pPr>
              <w:pStyle w:val="--2"/>
            </w:pPr>
            <w:sdt>
              <w:sdtPr>
                <w:id w:val="-7855830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съёмные детали</w:t>
            </w:r>
            <w:r w:rsidR="00C728D3">
              <w:t xml:space="preserve"> оборудования</w:t>
            </w:r>
            <w:r w:rsidR="00C728D3" w:rsidRPr="001F1277">
              <w:t xml:space="preserve"> </w:t>
            </w:r>
            <w:sdt>
              <w:sdtPr>
                <w:id w:val="-6085876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-13134100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3828507" w14:textId="3368DCB6" w:rsidR="00C728D3" w:rsidRPr="001F1277" w:rsidRDefault="00811C89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361C69" w14:textId="4CED03E2" w:rsidR="00C728D3" w:rsidRPr="0044600B" w:rsidRDefault="004E0B9C" w:rsidP="00C47C6E">
            <w:pPr>
              <w:pStyle w:val="--2"/>
            </w:pPr>
            <w:sdt>
              <w:sdtPr>
                <w:id w:val="11075404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4600B">
              <w:t>блендеры</w:t>
            </w:r>
            <w:r w:rsidR="00C728D3">
              <w:t xml:space="preserve"> </w:t>
            </w:r>
            <w:sdt>
              <w:sdtPr>
                <w:id w:val="19071103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миксеры плане</w:t>
            </w:r>
            <w:r w:rsidR="00C728D3">
              <w:t>тарные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3ECAAD4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9627A2F" w14:textId="1F41C21F" w:rsidR="00C728D3" w:rsidRDefault="004E0B9C" w:rsidP="00EA2062">
            <w:pPr>
              <w:pStyle w:val="--2"/>
            </w:pPr>
            <w:sdt>
              <w:sdtPr>
                <w:id w:val="6850220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протирочные машины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1F61785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EC49B1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54071C69" w14:textId="4C733DEA" w:rsidR="00C728D3" w:rsidRPr="009D61E9" w:rsidRDefault="004E0B9C" w:rsidP="00EA2062">
            <w:pPr>
              <w:pStyle w:val="--2"/>
            </w:pPr>
            <w:sdt>
              <w:sdt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окна внеш</w:t>
            </w:r>
            <w:r w:rsidR="00C728D3">
              <w:t>ние</w:t>
            </w:r>
            <w:r w:rsidR="00C728D3">
              <w:tab/>
            </w:r>
            <w:sdt>
              <w:sdtPr>
                <w:id w:val="11098588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окна внутрицеховые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FD9D95D" w14:textId="4DB8454C" w:rsidR="00C728D3" w:rsidRPr="009D61E9" w:rsidRDefault="00C47C6E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37489DE" w14:textId="4B851F9B" w:rsidR="00C728D3" w:rsidRPr="001F1277" w:rsidRDefault="004E0B9C" w:rsidP="00EA2062">
            <w:pPr>
              <w:pStyle w:val="--2"/>
            </w:pPr>
            <w:sdt>
              <w:sdtPr>
                <w:id w:val="-15277933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с</w:t>
            </w:r>
            <w:r w:rsidR="00C728D3" w:rsidRPr="001A30F0">
              <w:t>илапеновы</w:t>
            </w:r>
            <w:r w:rsidR="00C728D3">
              <w:t>е коврики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38D9F59F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B0A4CA" w14:textId="07BEAF71" w:rsidR="00C728D3" w:rsidRPr="0044600B" w:rsidRDefault="004E0B9C" w:rsidP="00C47C6E">
            <w:pPr>
              <w:pStyle w:val="--2"/>
            </w:pPr>
            <w:sdt>
              <w:sdtPr>
                <w:id w:val="1907958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4600B">
              <w:t>бисквиторезки</w:t>
            </w:r>
            <w:r w:rsidR="00C728D3">
              <w:t xml:space="preserve"> 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FAE8C8F" w14:textId="77777777" w:rsidR="00C728D3" w:rsidRPr="00C728D3" w:rsidRDefault="00C728D3" w:rsidP="00C728D3">
            <w:pPr>
              <w:pStyle w:val="--2"/>
              <w:tabs>
                <w:tab w:val="left" w:pos="1593"/>
              </w:tabs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2653261D" w14:textId="5BC58746" w:rsidR="00C728D3" w:rsidRPr="00837888" w:rsidRDefault="004E0B9C" w:rsidP="00EA2062">
            <w:pPr>
              <w:pStyle w:val="--2"/>
            </w:pPr>
            <w:sdt>
              <w:sdtPr>
                <w:id w:val="16583416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4600B">
              <w:t>картофелечистки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EE9EA0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6E2831F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677E74D4" w14:textId="339C171D" w:rsidR="00C728D3" w:rsidRPr="009D61E9" w:rsidRDefault="004E0B9C" w:rsidP="00EA2062">
            <w:pPr>
              <w:pStyle w:val="--2"/>
              <w:tabs>
                <w:tab w:val="left" w:pos="1877"/>
              </w:tabs>
            </w:pPr>
            <w:sdt>
              <w:sdtPr>
                <w:id w:val="-4194855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электрощиты</w:t>
            </w:r>
            <w:r w:rsidR="00C728D3" w:rsidRPr="009D61E9">
              <w:tab/>
            </w:r>
            <w:sdt>
              <w:sdtPr>
                <w:id w:val="20496322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пожарный щит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954E10C" w14:textId="31475CCC" w:rsidR="00C728D3" w:rsidRPr="009D61E9" w:rsidRDefault="00C47C6E" w:rsidP="00381B47">
            <w:pPr>
              <w:pStyle w:val="--2"/>
              <w:tabs>
                <w:tab w:val="left" w:pos="1877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84A891D" w14:textId="6CA59103" w:rsidR="00C728D3" w:rsidRPr="001F1277" w:rsidRDefault="004E0B9C" w:rsidP="00EA2062">
            <w:pPr>
              <w:pStyle w:val="--2"/>
            </w:pPr>
            <w:sdt>
              <w:sdtPr>
                <w:id w:val="59729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внутрицеховая тара (вёдра, ящики</w:t>
            </w:r>
            <w:r w:rsidR="008D74E6">
              <w:t>, бочки</w:t>
            </w:r>
            <w:r w:rsidR="00C728D3" w:rsidRPr="001F1277">
              <w:t>)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E7AEBD5" w14:textId="58E8115A" w:rsidR="00C728D3" w:rsidRPr="001F1277" w:rsidRDefault="00811C89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B64376" w14:textId="4A95CE4A" w:rsidR="00C728D3" w:rsidRPr="0044600B" w:rsidRDefault="004E0B9C" w:rsidP="00C47C6E">
            <w:pPr>
              <w:pStyle w:val="--2"/>
            </w:pPr>
            <w:sdt>
              <w:sdtPr>
                <w:id w:val="-6055049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тестомес</w:t>
            </w:r>
            <w:r w:rsidR="00C728D3">
              <w:t xml:space="preserve">ы </w:t>
            </w:r>
            <w:sdt>
              <w:sdtPr>
                <w:id w:val="-20946159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461184">
              <w:t>тестоделители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746F415" w14:textId="24BE33A4" w:rsidR="00C728D3" w:rsidRPr="001A30F0" w:rsidRDefault="00811C89" w:rsidP="001A30F0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80ED152" w14:textId="08629E88" w:rsidR="00C728D3" w:rsidRPr="00837888" w:rsidRDefault="004E0B9C" w:rsidP="00EA2062">
            <w:pPr>
              <w:pStyle w:val="--2"/>
              <w:tabs>
                <w:tab w:val="left" w:pos="1026"/>
              </w:tabs>
            </w:pPr>
            <w:sdt>
              <w:sdtPr>
                <w:id w:val="5640045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77471D" w:rsidRPr="0024394C">
              <w:t>депозитор волюметрический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B813531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4112D1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4ACD32DF" w14:textId="3C66F16D" w:rsidR="00C728D3" w:rsidRPr="009D61E9" w:rsidRDefault="004E0B9C" w:rsidP="00EA2062">
            <w:pPr>
              <w:pStyle w:val="--2"/>
            </w:pPr>
            <w:sdt>
              <w:sdt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отопительные приборы</w:t>
            </w:r>
            <w:r w:rsidR="00C728D3">
              <w:t xml:space="preserve"> </w:t>
            </w:r>
            <w:sdt>
              <w:sdtPr>
                <w:id w:val="-11773407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бойлер</w:t>
            </w:r>
            <w:r w:rsidR="00C728D3">
              <w:t>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D258375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330EF4D" w14:textId="06ACF6DE" w:rsidR="00C728D3" w:rsidRPr="001F1277" w:rsidRDefault="004E0B9C" w:rsidP="00EA2062">
            <w:pPr>
              <w:pStyle w:val="--2"/>
            </w:pPr>
            <w:sdt>
              <w:sdtPr>
                <w:id w:val="7708155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дежи</w:t>
            </w:r>
            <w:r w:rsidR="00C728D3" w:rsidRPr="001F1277">
              <w:tab/>
            </w:r>
            <w:sdt>
              <w:sdtPr>
                <w:id w:val="-1036957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 xml:space="preserve"> </w:t>
            </w:r>
            <w:r w:rsidR="00C728D3">
              <w:t>передвижные ёмкости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75947F8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2ADD9E" w14:textId="5A85E082" w:rsidR="00C728D3" w:rsidRPr="0044600B" w:rsidRDefault="004E0B9C" w:rsidP="00C47C6E">
            <w:pPr>
              <w:pStyle w:val="--2"/>
            </w:pPr>
            <w:sdt>
              <w:sdtPr>
                <w:id w:val="-4823898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т</w:t>
            </w:r>
            <w:r w:rsidR="00C728D3" w:rsidRPr="0044600B">
              <w:t>естоокруглители</w:t>
            </w:r>
            <w:r w:rsidR="00C728D3">
              <w:t xml:space="preserve"> </w:t>
            </w:r>
            <w:sdt>
              <w:sdtPr>
                <w:id w:val="1933621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тестораскатки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284DF25" w14:textId="2FCFD7A5" w:rsidR="00C728D3" w:rsidRPr="001A30F0" w:rsidRDefault="00811C89" w:rsidP="001A30F0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E718C18" w14:textId="24BAC7B9" w:rsidR="00C728D3" w:rsidRPr="0044600B" w:rsidRDefault="004E0B9C" w:rsidP="00E237ED">
            <w:pPr>
              <w:pStyle w:val="--2"/>
            </w:pPr>
            <w:sdt>
              <w:sdtPr>
                <w:id w:val="-5944702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77471D">
              <w:t>металлодетектор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5186617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300ED8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01FB8FB2" w14:textId="02A90670" w:rsidR="00C728D3" w:rsidRPr="009D61E9" w:rsidRDefault="004E0B9C" w:rsidP="00753F79">
            <w:pPr>
              <w:pStyle w:val="--2"/>
            </w:pPr>
            <w:sdt>
              <w:sdt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272CB">
              <w:t>двери</w:t>
            </w:r>
            <w:r w:rsidR="00C728D3" w:rsidRPr="009272CB">
              <w:tab/>
            </w:r>
            <w:sdt>
              <w:sdtPr>
                <w:id w:val="11977334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272CB">
              <w:t xml:space="preserve"> ворота/роллета</w:t>
            </w:r>
            <w:r w:rsidR="00C728D3" w:rsidRPr="009272CB">
              <w:tab/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AC445F4" w14:textId="19BFDAB9" w:rsidR="00C728D3" w:rsidRPr="009D61E9" w:rsidRDefault="00C47C6E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6BC7483" w14:textId="46E8DC55" w:rsidR="00C728D3" w:rsidRPr="001F1277" w:rsidRDefault="004E0B9C" w:rsidP="00F225B7">
            <w:pPr>
              <w:pStyle w:val="--2"/>
            </w:pPr>
            <w:sdt>
              <w:sdtPr>
                <w:id w:val="-7282181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 xml:space="preserve">ёмкости для </w:t>
            </w:r>
            <w:r w:rsidR="00C728D3">
              <w:t>перетаривания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6CEB263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9E4FEB" w14:textId="46D83C1A" w:rsidR="00C728D3" w:rsidRPr="0044600B" w:rsidRDefault="004E0B9C" w:rsidP="00C47C6E">
            <w:pPr>
              <w:pStyle w:val="--2"/>
            </w:pPr>
            <w:sdt>
              <w:sdtPr>
                <w:id w:val="-13631993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пресс</w:t>
            </w:r>
            <w:r w:rsidR="00C728D3">
              <w:t>ы</w:t>
            </w:r>
            <w:r w:rsidR="00C728D3" w:rsidRPr="00461184">
              <w:t xml:space="preserve"> для теста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6C9695" w14:textId="5390B034" w:rsidR="00C728D3" w:rsidRPr="001A30F0" w:rsidRDefault="00811C89" w:rsidP="00F86F0C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6D98C0C" w14:textId="77777777" w:rsidR="00C728D3" w:rsidRPr="00461184" w:rsidRDefault="004E0B9C" w:rsidP="001A30F0">
            <w:pPr>
              <w:pStyle w:val="--2"/>
            </w:pPr>
            <w:sdt>
              <w:sdt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2DEA8DD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402BDD1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55A5BD5E" w14:textId="33965031" w:rsidR="00C728D3" w:rsidRDefault="004E0B9C" w:rsidP="00753F79">
            <w:pPr>
              <w:pStyle w:val="--2"/>
            </w:pPr>
            <w:sdt>
              <w:sdtPr>
                <w:id w:val="14919036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85A34">
              <w:t>завесы ПВХ</w:t>
            </w:r>
            <w:r w:rsidR="00C728D3">
              <w:t xml:space="preserve"> </w:t>
            </w:r>
            <w:sdt>
              <w:sdtPr>
                <w:id w:val="12957246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85A34">
              <w:t xml:space="preserve"> завесы </w:t>
            </w:r>
            <w:r w:rsidR="00C728D3">
              <w:t>тепловые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25EB11E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5BDA0F2" w14:textId="7A18689A" w:rsidR="00C728D3" w:rsidRDefault="004E0B9C" w:rsidP="00F225B7">
            <w:pPr>
              <w:pStyle w:val="--2"/>
            </w:pPr>
            <w:sdt>
              <w:sdtPr>
                <w:id w:val="15248912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корзины для расстойки теста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6D41D9C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80BE44" w14:textId="4DCC091F" w:rsidR="00C728D3" w:rsidRPr="0044600B" w:rsidRDefault="004E0B9C" w:rsidP="00C47C6E">
            <w:pPr>
              <w:pStyle w:val="--2"/>
            </w:pPr>
            <w:sdt>
              <w:sdtPr>
                <w:id w:val="-9723693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тарталетницы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0101351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3C1D162" w14:textId="77777777" w:rsidR="00C728D3" w:rsidRDefault="004E0B9C" w:rsidP="001A30F0">
            <w:pPr>
              <w:pStyle w:val="--2"/>
            </w:pPr>
            <w:sdt>
              <w:sdt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D8A76F7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A6C651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0838DDD6" w14:textId="1B62DBEA" w:rsidR="00C728D3" w:rsidRPr="00185A34" w:rsidRDefault="004E0B9C" w:rsidP="00007B09">
            <w:pPr>
              <w:pStyle w:val="--2"/>
            </w:pPr>
            <w:sdt>
              <w:sdtPr>
                <w:id w:val="-5929388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демосистема (контактная поверхность)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A3053B" w14:textId="77777777" w:rsidR="00C728D3" w:rsidRPr="00185A34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10C5B88" w14:textId="35189C37" w:rsidR="00C728D3" w:rsidRPr="001F1277" w:rsidRDefault="004E0B9C" w:rsidP="00F225B7">
            <w:pPr>
              <w:pStyle w:val="--2"/>
            </w:pPr>
            <w:sdt>
              <w:sdtPr>
                <w:id w:val="-15596305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ёмкости для сыпучих продуктов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2206BF8" w14:textId="59EE7E5D" w:rsidR="00C728D3" w:rsidRPr="001F1277" w:rsidRDefault="00811C89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AAA70" w14:textId="77C7AEFE" w:rsidR="00C728D3" w:rsidRPr="0044600B" w:rsidRDefault="004E0B9C" w:rsidP="00100736">
            <w:pPr>
              <w:pStyle w:val="--2"/>
            </w:pPr>
            <w:sdt>
              <w:sdtPr>
                <w:id w:val="-4285779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пневматические распылители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C95E02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B2862F7" w14:textId="77777777" w:rsidR="00C728D3" w:rsidRPr="00461184" w:rsidRDefault="004E0B9C" w:rsidP="001A30F0">
            <w:pPr>
              <w:pStyle w:val="--2"/>
            </w:pPr>
            <w:sdt>
              <w:sdt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769A1AE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0F217F7" w14:textId="77777777" w:rsidTr="0077471D">
        <w:trPr>
          <w:trHeight w:val="183"/>
        </w:trPr>
        <w:tc>
          <w:tcPr>
            <w:tcW w:w="1837" w:type="dxa"/>
            <w:gridSpan w:val="2"/>
            <w:tcBorders>
              <w:left w:val="single" w:sz="18" w:space="0" w:color="auto"/>
            </w:tcBorders>
            <w:shd w:val="clear" w:color="auto" w:fill="auto"/>
          </w:tcPr>
          <w:p w14:paraId="7B6F8EED" w14:textId="7808FDBC" w:rsidR="00C728D3" w:rsidRPr="009D61E9" w:rsidRDefault="004E0B9C" w:rsidP="00EA2062">
            <w:pPr>
              <w:pStyle w:val="--2"/>
            </w:pPr>
            <w:sdt>
              <w:sdtPr>
                <w:id w:val="-3956702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лестницы</w:t>
            </w:r>
            <w:r w:rsidR="00C728D3">
              <w:t xml:space="preserve"> </w:t>
            </w:r>
            <w:sdt>
              <w:sdt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пол</w:t>
            </w:r>
          </w:p>
        </w:tc>
        <w:tc>
          <w:tcPr>
            <w:tcW w:w="241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CB1D4D" w14:textId="2328526F" w:rsidR="00C728D3" w:rsidRPr="009D61E9" w:rsidRDefault="003306CA" w:rsidP="00F03F45">
            <w:pPr>
              <w:pStyle w:val="--2"/>
            </w:pPr>
            <w:r>
              <w:t>Плитка, наливной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82FC88B" w14:textId="0AF581D1" w:rsidR="00C728D3" w:rsidRPr="009D61E9" w:rsidRDefault="00C47C6E" w:rsidP="00381B47">
            <w:pPr>
              <w:pStyle w:val="--2"/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C2D77D5" w14:textId="46AE4BF9" w:rsidR="00C728D3" w:rsidRPr="001F1277" w:rsidRDefault="004E0B9C" w:rsidP="00EA2062">
            <w:pPr>
              <w:pStyle w:val="--2"/>
            </w:pPr>
            <w:sdt>
              <w:sdtPr>
                <w:id w:val="16136229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306C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шпильки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75AF01C" w14:textId="2D72995E" w:rsidR="00C728D3" w:rsidRPr="001F1277" w:rsidRDefault="00811C89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BA31D3" w14:textId="5B7FFA19" w:rsidR="00C728D3" w:rsidRPr="0044600B" w:rsidRDefault="004E0B9C" w:rsidP="001A30F0">
            <w:pPr>
              <w:pStyle w:val="--2"/>
            </w:pPr>
            <w:sdt>
              <w:sdtPr>
                <w:id w:val="-1079726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термощупы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016225A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C30A119" w14:textId="77777777" w:rsidR="00C728D3" w:rsidRPr="00461184" w:rsidRDefault="004E0B9C" w:rsidP="001A30F0">
            <w:pPr>
              <w:pStyle w:val="--2"/>
            </w:pPr>
            <w:sdt>
              <w:sdt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0A12415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7AA1C2F2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28E2C81" w14:textId="3B3AF840" w:rsidR="00C728D3" w:rsidRPr="009D61E9" w:rsidRDefault="004E0B9C" w:rsidP="00F225B7">
            <w:pPr>
              <w:pStyle w:val="--2"/>
            </w:pPr>
            <w:sdt>
              <w:sdtPr>
                <w:id w:val="13647871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мусорн</w:t>
            </w:r>
            <w:r w:rsidR="00C728D3">
              <w:t>ые</w:t>
            </w:r>
            <w:r w:rsidR="00C728D3" w:rsidRPr="009D61E9">
              <w:t xml:space="preserve"> корзин</w:t>
            </w:r>
            <w:r w:rsidR="00C728D3">
              <w:t>ы</w:t>
            </w:r>
            <w:r w:rsidR="00C728D3" w:rsidRPr="009D61E9">
              <w:t xml:space="preserve"> </w:t>
            </w:r>
            <w:sdt>
              <w:sdtPr>
                <w:id w:val="-18401511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контейнер</w:t>
            </w:r>
            <w:r w:rsidR="00C728D3">
              <w:t>ы</w:t>
            </w:r>
            <w:r w:rsidR="00C728D3" w:rsidRPr="009D61E9">
              <w:t xml:space="preserve"> для отходов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34E3F88" w14:textId="6B612FB2" w:rsidR="00C728D3" w:rsidRPr="009D61E9" w:rsidRDefault="00811C89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BE8292E" w14:textId="56E3D17B" w:rsidR="00C728D3" w:rsidRPr="001F1277" w:rsidRDefault="004E0B9C" w:rsidP="00F225B7">
            <w:pPr>
              <w:pStyle w:val="--2"/>
            </w:pPr>
            <w:sdt>
              <w:sdtPr>
                <w:id w:val="-857732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 xml:space="preserve">листы </w:t>
            </w:r>
            <w:r w:rsidR="00C728D3">
              <w:t>от шпилек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480D5AE" w14:textId="20726DFD" w:rsidR="00C728D3" w:rsidRPr="001F1277" w:rsidRDefault="00811C89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923360" w14:textId="43192BC6" w:rsidR="00C728D3" w:rsidRPr="0044600B" w:rsidRDefault="004E0B9C" w:rsidP="001A30F0">
            <w:pPr>
              <w:pStyle w:val="--2"/>
            </w:pPr>
            <w:sdt>
              <w:sdtPr>
                <w:id w:val="-17218133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4600B">
              <w:t>дробилки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CC9C86F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41B2D01" w14:textId="77777777" w:rsidR="00C728D3" w:rsidRPr="00461184" w:rsidRDefault="004E0B9C" w:rsidP="001A30F0">
            <w:pPr>
              <w:pStyle w:val="--2"/>
            </w:pPr>
            <w:sdt>
              <w:sdt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19A61A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74E8B812" w14:textId="77777777" w:rsidTr="0077471D">
        <w:trPr>
          <w:trHeight w:val="145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AC0B859" w14:textId="1B93CA97" w:rsidR="00C728D3" w:rsidRPr="009D61E9" w:rsidRDefault="004E0B9C" w:rsidP="00EA2062">
            <w:pPr>
              <w:pStyle w:val="--2"/>
            </w:pPr>
            <w:sdt>
              <w:sdtPr>
                <w:id w:val="15058607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трапы</w:t>
            </w:r>
            <w:sdt>
              <w:sdtPr>
                <w:id w:val="-7525823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</w:t>
            </w:r>
            <w:r w:rsidR="00C728D3">
              <w:t xml:space="preserve">стоки </w:t>
            </w:r>
            <w:sdt>
              <w:sdtPr>
                <w:id w:val="3757423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245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</w:t>
            </w:r>
            <w:r w:rsidR="00C728D3">
              <w:t>резиновые коврики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E6D00AE" w14:textId="0A6FAA24" w:rsidR="00C728D3" w:rsidRPr="009D61E9" w:rsidRDefault="00811C89" w:rsidP="00381B47">
            <w:pPr>
              <w:pStyle w:val="--2"/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6BFDE96" w14:textId="74571BF8" w:rsidR="00C728D3" w:rsidRPr="001F1277" w:rsidRDefault="004E0B9C" w:rsidP="00EA2062">
            <w:pPr>
              <w:pStyle w:val="--2"/>
            </w:pPr>
            <w:sdt>
              <w:sdtPr>
                <w:id w:val="13631739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тележки</w:t>
            </w:r>
            <w:r w:rsidR="00C728D3">
              <w:t xml:space="preserve"> </w:t>
            </w:r>
            <w:r w:rsidR="00C728D3" w:rsidRPr="001F1277">
              <w:t>подкатные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9CB165B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257042" w14:textId="204CDD38" w:rsidR="00C728D3" w:rsidRPr="0044600B" w:rsidRDefault="004E0B9C" w:rsidP="001A30F0">
            <w:pPr>
              <w:pStyle w:val="--2"/>
            </w:pPr>
            <w:sdt>
              <w:sdtPr>
                <w:id w:val="-8353765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машина для резки конд</w:t>
            </w:r>
            <w:r w:rsidR="00C728D3">
              <w:t>.</w:t>
            </w:r>
            <w:r w:rsidR="00C728D3" w:rsidRPr="00461184">
              <w:t xml:space="preserve"> изделий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A506D98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A891CFD" w14:textId="77777777" w:rsidR="00C728D3" w:rsidRPr="0044600B" w:rsidRDefault="004E0B9C" w:rsidP="001A30F0">
            <w:pPr>
              <w:pStyle w:val="--2"/>
            </w:pPr>
            <w:sdt>
              <w:sdt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929D54D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9A1E52A" w14:textId="77777777" w:rsidTr="0077471D">
        <w:trPr>
          <w:trHeight w:val="135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1EEA8739" w14:textId="7928E50C" w:rsidR="00C728D3" w:rsidRPr="009D61E9" w:rsidRDefault="004E0B9C" w:rsidP="00EA2062">
            <w:pPr>
              <w:pStyle w:val="--2"/>
            </w:pPr>
            <w:sdt>
              <w:sdtPr>
                <w:id w:val="18244709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гидравлические тележки</w:t>
            </w:r>
            <w:r w:rsidR="00C728D3" w:rsidRPr="009D61E9">
              <w:tab/>
            </w:r>
            <w:sdt>
              <w:sdtPr>
                <w:id w:val="-18046151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погрузчики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65252C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F3E5131" w14:textId="383A48E1" w:rsidR="00C728D3" w:rsidRPr="001F1277" w:rsidRDefault="004E0B9C" w:rsidP="00F225B7">
            <w:pPr>
              <w:pStyle w:val="--2"/>
            </w:pPr>
            <w:sdt>
              <w:sdtPr>
                <w:id w:val="2549517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оборотная тара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4BDA7C8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DA7B7A" w14:textId="114C4F44" w:rsidR="00C728D3" w:rsidRPr="0044600B" w:rsidRDefault="004E0B9C" w:rsidP="001A30F0">
            <w:pPr>
              <w:pStyle w:val="--2"/>
            </w:pPr>
            <w:sdt>
              <w:sdtPr>
                <w:id w:val="-12398568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ультразвуковые нарезки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ABFA64C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55BAD8B" w14:textId="77777777" w:rsidR="00C728D3" w:rsidRPr="0044600B" w:rsidRDefault="004E0B9C" w:rsidP="001A30F0">
            <w:pPr>
              <w:pStyle w:val="--2"/>
            </w:pPr>
            <w:sdt>
              <w:sdt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91D71C1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1C852D37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2E12CE3" w14:textId="4C650CC0" w:rsidR="0077471D" w:rsidRPr="009D61E9" w:rsidRDefault="004E0B9C" w:rsidP="00DE7EFE">
            <w:pPr>
              <w:pStyle w:val="--2"/>
              <w:tabs>
                <w:tab w:val="left" w:pos="2303"/>
              </w:tabs>
            </w:pPr>
            <w:sdt>
              <w:sdtPr>
                <w:id w:val="-20136724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штабелёры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83D5E2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3B11BA3" w14:textId="46BDF41F" w:rsidR="0077471D" w:rsidRPr="001F1277" w:rsidRDefault="004E0B9C" w:rsidP="00C47C6E">
            <w:pPr>
              <w:pStyle w:val="--2"/>
            </w:pPr>
            <w:sdt>
              <w:sdtPr>
                <w:id w:val="-18456211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1F1277">
              <w:t>изотермические контейнеры (bigbox)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C7E2292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00F329" w14:textId="36BB5764" w:rsidR="0077471D" w:rsidRPr="00461184" w:rsidRDefault="004E0B9C" w:rsidP="00C47C6E">
            <w:pPr>
              <w:pStyle w:val="--2"/>
            </w:pPr>
            <w:sdt>
              <w:sdtPr>
                <w:id w:val="-16258450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44600B">
              <w:t>водяные бани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57D479B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230EBBC" w14:textId="77777777" w:rsidR="0077471D" w:rsidRPr="00461184" w:rsidRDefault="004E0B9C" w:rsidP="001A30F0">
            <w:pPr>
              <w:pStyle w:val="--2"/>
            </w:pPr>
            <w:sdt>
              <w:sdt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9D070D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82F3C27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3C24534C" w14:textId="0FFBB43A" w:rsidR="0077471D" w:rsidRDefault="004E0B9C" w:rsidP="00DE7EFE">
            <w:pPr>
              <w:pStyle w:val="--2"/>
              <w:tabs>
                <w:tab w:val="left" w:pos="2303"/>
              </w:tabs>
            </w:pPr>
            <w:sdt>
              <w:sdtPr>
                <w:id w:val="190971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пластиковые </w:t>
            </w:r>
            <w:r w:rsidR="0077471D">
              <w:t xml:space="preserve">паллеты </w:t>
            </w:r>
            <w:sdt>
              <w:sdtPr>
                <w:id w:val="-6425753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пластиковые </w:t>
            </w:r>
            <w:r w:rsidR="0077471D">
              <w:t>подкаты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89C6CEA" w14:textId="78DEDEE6" w:rsidR="0077471D" w:rsidRPr="009D61E9" w:rsidRDefault="00811C89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40B32D7" w14:textId="5F51B9D0" w:rsidR="0077471D" w:rsidRPr="001F1277" w:rsidRDefault="004E0B9C" w:rsidP="00C47C6E">
            <w:pPr>
              <w:pStyle w:val="--2"/>
            </w:pPr>
            <w:sdt>
              <w:sdtPr>
                <w:rPr>
                  <w:rFonts w:eastAsia="Times New Roman"/>
                </w:rPr>
                <w:id w:val="-6522260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rPr>
                <w:rFonts w:eastAsia="Times New Roman"/>
              </w:rPr>
              <w:t>расстоечные термочехлы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CAA0FD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2D70C2" w14:textId="43CE1841" w:rsidR="0077471D" w:rsidRPr="00461184" w:rsidRDefault="004E0B9C" w:rsidP="00C47C6E">
            <w:pPr>
              <w:pStyle w:val="--2"/>
            </w:pPr>
            <w:sdt>
              <w:sdtPr>
                <w:id w:val="-7427215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461184">
              <w:t>минифилы (дозаторы крема)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14BA648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E36EFE6" w14:textId="77777777" w:rsidR="0077471D" w:rsidRDefault="004E0B9C" w:rsidP="001A30F0">
            <w:pPr>
              <w:pStyle w:val="--2"/>
            </w:pPr>
            <w:sdt>
              <w:sdt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C9E18EF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753E554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372367E7" w14:textId="326120B6" w:rsidR="0077471D" w:rsidRDefault="004E0B9C" w:rsidP="00DE7EFE">
            <w:pPr>
              <w:pStyle w:val="--2"/>
              <w:tabs>
                <w:tab w:val="left" w:pos="2303"/>
              </w:tabs>
            </w:pPr>
            <w:sdt>
              <w:sdtPr>
                <w:id w:val="-270302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держатели для ножей </w:t>
            </w:r>
            <w:sdt>
              <w:sdtPr>
                <w:id w:val="10476436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245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</w:t>
            </w:r>
            <w:r w:rsidR="0077471D">
              <w:t>держатели для досок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455EA8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4F13F0B3" w14:textId="374C7954" w:rsidR="0077471D" w:rsidRDefault="004E0B9C" w:rsidP="00F225B7">
            <w:pPr>
              <w:pStyle w:val="--2"/>
            </w:pPr>
            <w:sdt>
              <w:sdtPr>
                <w:id w:val="1561746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отсадочные мешки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4B05D5D3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E8CE7A" w14:textId="1A513ACA" w:rsidR="0077471D" w:rsidRPr="00461184" w:rsidRDefault="004E0B9C" w:rsidP="00C47C6E">
            <w:pPr>
              <w:pStyle w:val="--2"/>
            </w:pPr>
            <w:sdt>
              <w:sdtPr>
                <w:id w:val="11749133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44600B">
              <w:t>дозаторы для жидкостей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45FB7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ECC88E1" w14:textId="77777777" w:rsidR="0077471D" w:rsidRDefault="004E0B9C" w:rsidP="001A30F0">
            <w:pPr>
              <w:pStyle w:val="--2"/>
            </w:pPr>
            <w:sdt>
              <w:sdt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7ABDD42" w14:textId="77777777" w:rsidR="0077471D" w:rsidRPr="006854F0" w:rsidRDefault="0077471D" w:rsidP="001A30F0">
            <w:pPr>
              <w:pStyle w:val="--2"/>
            </w:pPr>
          </w:p>
        </w:tc>
      </w:tr>
      <w:tr w:rsidR="00732401" w:rsidRPr="006854F0" w14:paraId="1317263D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38916B68" w14:textId="33FF487B" w:rsidR="00732401" w:rsidRDefault="004E0B9C" w:rsidP="00DE7EFE">
            <w:pPr>
              <w:pStyle w:val="--2"/>
              <w:tabs>
                <w:tab w:val="left" w:pos="2303"/>
              </w:tabs>
            </w:pPr>
            <w:sdt>
              <w:sdtPr>
                <w:id w:val="-9695130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32401">
              <w:t xml:space="preserve"> часы </w:t>
            </w:r>
            <w:sdt>
              <w:sdtPr>
                <w:id w:val="3969442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32401" w:rsidRPr="009D61E9">
              <w:t xml:space="preserve"> </w:t>
            </w:r>
            <w:r w:rsidR="00732401">
              <w:t>вентиляторы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DD24ED8" w14:textId="191A03C2" w:rsidR="00732401" w:rsidRPr="009D61E9" w:rsidRDefault="00811C89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8279B0C" w14:textId="77777777" w:rsidR="00732401" w:rsidRPr="001F1277" w:rsidRDefault="00732401" w:rsidP="00EA2062">
            <w:pPr>
              <w:pStyle w:val="--2"/>
            </w:pPr>
            <w:r w:rsidRPr="00576DFD">
              <w:rPr>
                <w:rStyle w:val="ac"/>
              </w:rPr>
              <w:t>Моечный, уборочный инвентарь и оборудование: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73E863" w14:textId="422F8BB9" w:rsidR="00732401" w:rsidRDefault="004E0B9C" w:rsidP="001A30F0">
            <w:pPr>
              <w:pStyle w:val="--2"/>
            </w:pPr>
            <w:sdt>
              <w:sdtPr>
                <w:id w:val="6335290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461184">
              <w:t>распылители для желе и сиропов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3A6ED51" w14:textId="77777777" w:rsidR="00732401" w:rsidRPr="001A30F0" w:rsidRDefault="00732401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5EAFD9D" w14:textId="77777777" w:rsidR="00732401" w:rsidRDefault="004E0B9C" w:rsidP="001A30F0">
            <w:pPr>
              <w:pStyle w:val="--2"/>
            </w:pPr>
            <w:sdt>
              <w:sdt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3104AED" w14:textId="77777777" w:rsidR="00732401" w:rsidRPr="006854F0" w:rsidRDefault="00732401" w:rsidP="001A30F0">
            <w:pPr>
              <w:pStyle w:val="--2"/>
            </w:pPr>
          </w:p>
        </w:tc>
      </w:tr>
      <w:tr w:rsidR="0077471D" w:rsidRPr="006854F0" w14:paraId="5C69AD2F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7A22B837" w14:textId="29625E22" w:rsidR="0077471D" w:rsidRDefault="004E0B9C" w:rsidP="00DE7EFE">
            <w:pPr>
              <w:pStyle w:val="--2"/>
              <w:tabs>
                <w:tab w:val="left" w:pos="2303"/>
              </w:tabs>
            </w:pPr>
            <w:sdt>
              <w:sdtPr>
                <w:id w:val="-5573971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держатели для инвентаря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1020FD1" w14:textId="160EFA07" w:rsidR="0077471D" w:rsidRPr="009D61E9" w:rsidRDefault="00811C89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72585E3" w14:textId="6962AC1A" w:rsidR="0077471D" w:rsidRDefault="004E0B9C" w:rsidP="00732401">
            <w:pPr>
              <w:pStyle w:val="--2"/>
            </w:pPr>
            <w:sdt>
              <w:sdtPr>
                <w:id w:val="-13907193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мопы</w:t>
            </w:r>
            <w:r w:rsidR="0077471D">
              <w:tab/>
            </w:r>
            <w:sdt>
              <w:sdtPr>
                <w:id w:val="-17344543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ветошь </w:t>
            </w:r>
            <w:sdt>
              <w:sdtPr>
                <w:id w:val="4103613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щётки </w:t>
            </w:r>
            <w:sdt>
              <w:sdtPr>
                <w:id w:val="5169693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сгоны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58E41D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7F9510" w14:textId="76384887" w:rsidR="0077471D" w:rsidRPr="0044600B" w:rsidRDefault="004E0B9C" w:rsidP="00C47C6E">
            <w:pPr>
              <w:pStyle w:val="--2"/>
            </w:pPr>
            <w:sdt>
              <w:sdtPr>
                <w:id w:val="-20537567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461184">
              <w:t>просеивател</w:t>
            </w:r>
            <w:r w:rsidR="0077471D">
              <w:t xml:space="preserve">и: </w:t>
            </w:r>
            <w:sdt>
              <w:sdtPr>
                <w:id w:val="-1433545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мука </w:t>
            </w:r>
            <w:sdt>
              <w:sdtPr>
                <w:id w:val="6136392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сахар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286721D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7AD47A34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4611B86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4498330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D25C52E" w14:textId="04BA4033" w:rsidR="0077471D" w:rsidRDefault="004E0B9C" w:rsidP="00B92454">
            <w:pPr>
              <w:pStyle w:val="--2"/>
              <w:tabs>
                <w:tab w:val="left" w:pos="705"/>
              </w:tabs>
            </w:pPr>
            <w:sdt>
              <w:sdtPr>
                <w:id w:val="6063933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245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B92454">
              <w:t>ёлки для колец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D0A5F2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1F08AFE" w14:textId="4363EAA1" w:rsidR="0077471D" w:rsidRDefault="004E0B9C" w:rsidP="00262D97">
            <w:pPr>
              <w:pStyle w:val="--2"/>
            </w:pPr>
            <w:sdt>
              <w:sdtPr>
                <w:id w:val="-3776356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>ведра</w:t>
            </w:r>
            <w:r w:rsidR="0077471D">
              <w:t xml:space="preserve"> </w:t>
            </w:r>
            <w:sdt>
              <w:sdtPr>
                <w:id w:val="-14402238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тележки</w:t>
            </w:r>
            <w:r w:rsidR="008977F3">
              <w:t xml:space="preserve"> уборочные</w:t>
            </w:r>
            <w:r w:rsidR="0077471D">
              <w:t xml:space="preserve"> </w:t>
            </w:r>
            <w:sdt>
              <w:sdtPr>
                <w:id w:val="6945095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АВД </w:t>
            </w:r>
            <w:sdt>
              <w:sdtPr>
                <w:id w:val="1910108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пылесосы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41124D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BF1B89" w14:textId="56D13BC3" w:rsidR="0077471D" w:rsidRPr="00461184" w:rsidRDefault="004E0B9C" w:rsidP="00C47C6E">
            <w:pPr>
              <w:pStyle w:val="--2"/>
            </w:pPr>
            <w:sdt>
              <w:sdtPr>
                <w:id w:val="9761848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461184">
              <w:t>солодоварки</w:t>
            </w:r>
            <w:r w:rsidR="0077471D">
              <w:t xml:space="preserve"> </w:t>
            </w:r>
            <w:sdt>
              <w:sdtPr>
                <w:id w:val="210649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461184">
              <w:t>ферментаторы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E8FF890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343F831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394889C" w14:textId="77777777" w:rsidR="0077471D" w:rsidRPr="006854F0" w:rsidRDefault="0077471D" w:rsidP="001A30F0">
            <w:pPr>
              <w:pStyle w:val="--2"/>
            </w:pPr>
          </w:p>
        </w:tc>
      </w:tr>
      <w:tr w:rsidR="00C728D3" w:rsidRPr="006854F0" w14:paraId="46544952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433AC352" w14:textId="77777777" w:rsidR="00C728D3" w:rsidRPr="009D61E9" w:rsidRDefault="00C728D3" w:rsidP="00CC7993">
            <w:pPr>
              <w:pStyle w:val="--2"/>
              <w:tabs>
                <w:tab w:val="left" w:pos="2303"/>
              </w:tabs>
            </w:pPr>
            <w:r w:rsidRPr="00576DFD">
              <w:rPr>
                <w:rStyle w:val="ac"/>
              </w:rPr>
              <w:t>Сантехническое оборудование:</w:t>
            </w: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4063F66F" w14:textId="37DBD40F" w:rsidR="00C728D3" w:rsidRDefault="004E0B9C" w:rsidP="00262D97">
            <w:pPr>
              <w:pStyle w:val="--2"/>
            </w:pPr>
            <w:sdt>
              <w:sdtPr>
                <w:id w:val="-11044114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32401" w:rsidRPr="00837888">
              <w:t xml:space="preserve"> поломоечная машина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55F1CB67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38150868" w14:textId="5F92E626" w:rsidR="00C728D3" w:rsidRDefault="004E0B9C" w:rsidP="00707DD1">
            <w:pPr>
              <w:pStyle w:val="--2"/>
            </w:pPr>
            <w:sdt>
              <w:sdtPr>
                <w:id w:val="18522898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07DD1">
              <w:t>рентгеновские системы контроля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9F05D64" w14:textId="77777777" w:rsidR="00C728D3" w:rsidRPr="001A30F0" w:rsidRDefault="00C728D3" w:rsidP="00EA2062">
            <w:pPr>
              <w:pStyle w:val="--2"/>
            </w:pPr>
          </w:p>
        </w:tc>
        <w:sdt>
          <w:sdt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353B967A" w14:textId="77777777" w:rsidR="00C728D3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A08954B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45710FC3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2A8D97EC" w14:textId="05FA713F" w:rsidR="0077471D" w:rsidRPr="009D61E9" w:rsidRDefault="004E0B9C" w:rsidP="00C47C6E">
            <w:pPr>
              <w:pStyle w:val="--2"/>
              <w:tabs>
                <w:tab w:val="left" w:pos="1169"/>
                <w:tab w:val="left" w:pos="3012"/>
              </w:tabs>
            </w:pPr>
            <w:sdt>
              <w:sdtPr>
                <w:id w:val="13435908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раковина</w:t>
            </w:r>
            <w:r w:rsidR="0077471D" w:rsidRPr="009D61E9">
              <w:tab/>
            </w:r>
            <w:sdt>
              <w:sdtPr>
                <w:id w:val="1023058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смеситель</w:t>
            </w:r>
            <w:r w:rsidR="0077471D">
              <w:t xml:space="preserve"> </w:t>
            </w:r>
            <w:sdt>
              <w:sdtPr>
                <w:id w:val="-2441107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унитаз</w:t>
            </w:r>
            <w:r w:rsidR="0077471D">
              <w:tab/>
            </w:r>
            <w:r w:rsidR="0077471D" w:rsidRPr="009D61E9">
              <w:t xml:space="preserve"> </w:t>
            </w:r>
            <w:sdt>
              <w:sdtPr>
                <w:id w:val="18417312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>писсуар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509F70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3A5592AB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Посудомоечное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7FE87186" w14:textId="6FB4FC3F" w:rsidR="0077471D" w:rsidRDefault="004E0B9C" w:rsidP="001A30F0">
            <w:pPr>
              <w:pStyle w:val="--2"/>
            </w:pPr>
            <w:sdt>
              <w:sdt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245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C794E">
              <w:t>ферментатор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35825DB" w14:textId="70C49DDE" w:rsidR="0077471D" w:rsidRPr="001A30F0" w:rsidRDefault="00811C89" w:rsidP="00EA2062">
            <w:pPr>
              <w:pStyle w:val="--2"/>
            </w:pPr>
            <w:r>
              <w:t>ПР</w:t>
            </w:r>
          </w:p>
        </w:tc>
        <w:sdt>
          <w:sdt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37B105EC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D3CED8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EAED4EA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1D767CC4" w14:textId="240960DF" w:rsidR="0077471D" w:rsidRPr="009D61E9" w:rsidRDefault="004E0B9C" w:rsidP="00C47C6E">
            <w:pPr>
              <w:pStyle w:val="--2"/>
              <w:tabs>
                <w:tab w:val="left" w:pos="1169"/>
              </w:tabs>
            </w:pPr>
            <w:sdt>
              <w:sdtPr>
                <w:id w:val="-10436725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душевая кабина </w:t>
            </w:r>
            <w:sdt>
              <w:sdtPr>
                <w:id w:val="2550283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душев</w:t>
            </w:r>
            <w:r w:rsidR="0077471D">
              <w:t>ые</w:t>
            </w:r>
            <w:r w:rsidR="0077471D" w:rsidRPr="009D61E9">
              <w:t xml:space="preserve"> </w:t>
            </w:r>
            <w:r w:rsidR="0077471D">
              <w:t>секции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59D254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58ABBF80" w14:textId="5D83D763" w:rsidR="0077471D" w:rsidRPr="00F86F0C" w:rsidRDefault="004E0B9C" w:rsidP="00C47C6E">
            <w:pPr>
              <w:pStyle w:val="--2"/>
              <w:rPr>
                <w:sz w:val="20"/>
              </w:rPr>
            </w:pPr>
            <w:sdt>
              <w:sdtPr>
                <w:id w:val="-14302754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13FE9">
              <w:t xml:space="preserve"> </w:t>
            </w:r>
            <w:r w:rsidR="0077471D">
              <w:t xml:space="preserve">ПММ </w:t>
            </w:r>
            <w:sdt>
              <w:sdtPr>
                <w:id w:val="-11993967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купольная </w:t>
            </w:r>
            <w:sdt>
              <w:sdtPr>
                <w:id w:val="-17040178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туннельная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DE7FDE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25DC56D8" w14:textId="3E831817" w:rsidR="0077471D" w:rsidRDefault="004E0B9C" w:rsidP="00EC794E">
            <w:pPr>
              <w:pStyle w:val="--2"/>
            </w:pPr>
            <w:sdt>
              <w:sdtPr>
                <w:id w:val="11857870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C794E">
              <w:t>лента транспортёра Фритч 1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0FC653A" w14:textId="41E94BD4" w:rsidR="0077471D" w:rsidRPr="001A30F0" w:rsidRDefault="00811C89" w:rsidP="00EA2062">
            <w:pPr>
              <w:pStyle w:val="--2"/>
            </w:pPr>
            <w:r>
              <w:t>ПР</w:t>
            </w:r>
          </w:p>
        </w:tc>
        <w:sdt>
          <w:sdt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3DC423DC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8A074D5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E20431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042ADE11" w14:textId="47BA9451" w:rsidR="0077471D" w:rsidRPr="009D61E9" w:rsidRDefault="004E0B9C" w:rsidP="00C47C6E">
            <w:pPr>
              <w:pStyle w:val="--2"/>
            </w:pPr>
            <w:sdt>
              <w:sdtPr>
                <w:id w:val="-460350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технологическая мойка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B95E978" w14:textId="579A9C22" w:rsidR="0077471D" w:rsidRPr="009D61E9" w:rsidRDefault="00811C89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412AA2BF" w14:textId="079DBB6F" w:rsidR="0077471D" w:rsidRPr="00F86F0C" w:rsidRDefault="004E0B9C" w:rsidP="00C47C6E">
            <w:pPr>
              <w:pStyle w:val="--2"/>
              <w:rPr>
                <w:sz w:val="20"/>
              </w:rPr>
            </w:pPr>
            <w:sdt>
              <w:sdtPr>
                <w:id w:val="-12003873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13FE9" w:rsidRPr="009272CB">
              <w:t xml:space="preserve"> </w:t>
            </w:r>
            <w:r w:rsidR="0077471D" w:rsidRPr="009272CB">
              <w:t xml:space="preserve">таромоечная </w:t>
            </w:r>
            <w:r w:rsidR="0077471D" w:rsidRPr="00BD3AD2">
              <w:t>машина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1BB2407F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82756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20610A13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45CC4EBF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49F5D90B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79444C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4A97625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06BAA24D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Санитарный пост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0F10863" w14:textId="77777777" w:rsidR="0077471D" w:rsidRPr="001F1277" w:rsidRDefault="0077471D" w:rsidP="00EA2062">
            <w:pPr>
              <w:pStyle w:val="--2"/>
            </w:pPr>
            <w:r w:rsidRPr="00E96B43">
              <w:rPr>
                <w:rStyle w:val="ac"/>
              </w:rPr>
              <w:t>Х</w:t>
            </w:r>
            <w:r>
              <w:rPr>
                <w:rStyle w:val="ac"/>
              </w:rPr>
              <w:t>олодильное оборудование:</w:t>
            </w:r>
          </w:p>
        </w:tc>
        <w:sdt>
          <w:sdtPr>
            <w:id w:val="-556388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79DBA271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9F3B92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1612901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12E9F7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F881DC4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04264D53" w14:textId="2BB605E4" w:rsidR="0077471D" w:rsidRPr="00837888" w:rsidRDefault="004E0B9C" w:rsidP="00C47C6E">
            <w:pPr>
              <w:pStyle w:val="--2"/>
            </w:pPr>
            <w:sdt>
              <w:sdtPr>
                <w:id w:val="2050958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санитарный пост</w:t>
            </w:r>
            <w:r w:rsidR="0077471D">
              <w:t xml:space="preserve"> </w:t>
            </w:r>
            <w:sdt>
              <w:sdtPr>
                <w:id w:val="19922048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EF0AE5">
              <w:t>корзины</w:t>
            </w:r>
            <w:r w:rsidR="0077471D">
              <w:t>/диспенсеры</w:t>
            </w:r>
            <w:r w:rsidR="0077471D" w:rsidRPr="00EF0AE5">
              <w:t xml:space="preserve"> для </w:t>
            </w:r>
            <w:r w:rsidR="0077471D">
              <w:t>СИЗ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C71217F" w14:textId="6164AA07" w:rsidR="0077471D" w:rsidRPr="009D61E9" w:rsidRDefault="00811C89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2B1EF5C1" w14:textId="3AFB72F2" w:rsidR="0077471D" w:rsidRPr="00E96B43" w:rsidRDefault="004E0B9C" w:rsidP="00C47C6E">
            <w:pPr>
              <w:pStyle w:val="--2"/>
            </w:pPr>
            <w:sdt>
              <w:sdtPr>
                <w:id w:val="8448364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камеры </w:t>
            </w:r>
            <w:sdt>
              <w:sdtPr>
                <w:id w:val="-1760903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хол</w:t>
            </w:r>
            <w:r w:rsidR="008977F3">
              <w:t>о</w:t>
            </w:r>
            <w:r w:rsidR="0077471D">
              <w:t xml:space="preserve">д. </w:t>
            </w:r>
            <w:sdt>
              <w:sdtPr>
                <w:id w:val="-1245497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мороз.</w:t>
            </w:r>
            <w:sdt>
              <w:sdtPr>
                <w:id w:val="-796756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шок. замор.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DC6C72D" w14:textId="60F23749" w:rsidR="0077471D" w:rsidRPr="001F1277" w:rsidRDefault="00811C89" w:rsidP="00EA2062">
            <w:pPr>
              <w:pStyle w:val="--2"/>
            </w:pPr>
            <w:r>
              <w:t>ПР</w:t>
            </w:r>
          </w:p>
        </w:tc>
        <w:sdt>
          <w:sdtPr>
            <w:id w:val="34097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2DD3EFED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6A82420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6B7EAEF9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60B6E01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A9F0CE1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13EAB65B" w14:textId="37110EA6" w:rsidR="0077471D" w:rsidRPr="009D61E9" w:rsidRDefault="004E0B9C" w:rsidP="00C47C6E">
            <w:pPr>
              <w:pStyle w:val="--2"/>
            </w:pPr>
            <w:sdt>
              <w:sdtPr>
                <w:id w:val="-708027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диспенсер для полотенец</w:t>
            </w:r>
            <w:r w:rsidR="0077471D">
              <w:t xml:space="preserve"> </w:t>
            </w:r>
            <w:sdt>
              <w:sdtPr>
                <w:id w:val="-5705813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диспенсер для </w:t>
            </w:r>
            <w:r w:rsidR="0077471D">
              <w:t>т/б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E6285D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4B57F92" w14:textId="4639508B" w:rsidR="0077471D" w:rsidRPr="00E96B43" w:rsidRDefault="004E0B9C" w:rsidP="00C47C6E">
            <w:pPr>
              <w:pStyle w:val="--2"/>
            </w:pPr>
            <w:sdt>
              <w:sdtPr>
                <w:id w:val="-3728483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>морозильный ларь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1EBBE30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882529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1BEBE91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45AE7C9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6E7AD339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9061D4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8704E7A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42BE01F5" w14:textId="56DAD016" w:rsidR="0077471D" w:rsidRPr="009D61E9" w:rsidRDefault="004E0B9C" w:rsidP="00C47C6E">
            <w:pPr>
              <w:pStyle w:val="--2"/>
            </w:pPr>
            <w:sdt>
              <w:sdt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дозаторы для мыла/антисептика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E5DF55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4599BC35" w14:textId="1BB7DE35" w:rsidR="0077471D" w:rsidRPr="00E96B43" w:rsidRDefault="004E0B9C" w:rsidP="00C47C6E">
            <w:pPr>
              <w:pStyle w:val="--2"/>
            </w:pPr>
            <w:sdt>
              <w:sdtPr>
                <w:id w:val="8861447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 w:rsidRPr="00E96B43">
              <w:t>холод</w:t>
            </w:r>
            <w:r w:rsidR="0077471D">
              <w:t>.</w:t>
            </w:r>
            <w:r w:rsidR="0077471D" w:rsidRPr="00E96B43">
              <w:t xml:space="preserve"> столы</w:t>
            </w:r>
            <w:r w:rsidR="0077471D">
              <w:t xml:space="preserve"> </w:t>
            </w:r>
            <w:sdt>
              <w:sdtPr>
                <w:id w:val="-11381819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холод. шкафы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5D62089" w14:textId="473FC416" w:rsidR="0077471D" w:rsidRPr="001F1277" w:rsidRDefault="00811C89" w:rsidP="00EA2062">
            <w:pPr>
              <w:pStyle w:val="--2"/>
            </w:pPr>
            <w:r>
              <w:t>ПР</w:t>
            </w:r>
          </w:p>
        </w:tc>
        <w:sdt>
          <w:sdtPr>
            <w:id w:val="1237286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72AAF518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238984F1" w14:textId="77777777" w:rsidR="0077471D" w:rsidRPr="006854F0" w:rsidRDefault="0077471D" w:rsidP="001A30F0">
            <w:pPr>
              <w:pStyle w:val="--2"/>
            </w:pPr>
          </w:p>
        </w:tc>
        <w:sdt>
          <w:sdt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0" w:type="dxa"/>
                <w:gridSpan w:val="2"/>
                <w:tcBorders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6DBDE8B1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  <w:tcBorders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bottom"/>
          </w:tcPr>
          <w:p w14:paraId="2994B1A8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85FCED0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177F6CFF" w14:textId="1EFCD06A" w:rsidR="0077471D" w:rsidRPr="009D61E9" w:rsidRDefault="004E0B9C" w:rsidP="00C47C6E">
            <w:pPr>
              <w:pStyle w:val="--2"/>
            </w:pPr>
            <w:sdt>
              <w:sdtPr>
                <w:id w:val="3814521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сушилка для рук</w:t>
            </w:r>
            <w:r w:rsidR="0077471D">
              <w:t xml:space="preserve"> </w:t>
            </w:r>
            <w:sdt>
              <w:sdtPr>
                <w:id w:val="-9967971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модульный санпропускник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E8541D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293B885C" w14:textId="61BA2382" w:rsidR="0077471D" w:rsidRPr="00E96B43" w:rsidRDefault="004E0B9C" w:rsidP="00C47C6E">
            <w:pPr>
              <w:pStyle w:val="--2"/>
            </w:pPr>
            <w:sdt>
              <w:sdtPr>
                <w:id w:val="245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ледогенератор 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BEAEE30" w14:textId="74524E4A" w:rsidR="0077471D" w:rsidRPr="001F1277" w:rsidRDefault="00811C89" w:rsidP="00EA2062">
            <w:pPr>
              <w:pStyle w:val="--2"/>
            </w:pPr>
            <w:r>
              <w:t>ПР</w:t>
            </w: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  <w:vAlign w:val="bottom"/>
          </w:tcPr>
          <w:p w14:paraId="2EC08D31" w14:textId="77777777" w:rsidR="0077471D" w:rsidRDefault="0077471D" w:rsidP="001A30F0">
            <w:pPr>
              <w:pStyle w:val="--2"/>
            </w:pPr>
            <w:r w:rsidRPr="0077471D">
              <w:rPr>
                <w:rStyle w:val="ac"/>
              </w:rPr>
              <w:t>Дополнительная информация</w:t>
            </w:r>
            <w:r>
              <w:rPr>
                <w:rStyle w:val="ac"/>
              </w:rPr>
              <w:t>:</w:t>
            </w:r>
          </w:p>
        </w:tc>
        <w:tc>
          <w:tcPr>
            <w:tcW w:w="571" w:type="dxa"/>
            <w:tcBorders>
              <w:top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</w:tcPr>
          <w:p w14:paraId="2BF55E0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  <w:vAlign w:val="center"/>
          </w:tcPr>
          <w:p w14:paraId="7F25FCF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F66DE01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A405E7A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6E8DE48A" w14:textId="5D1B2235" w:rsidR="0077471D" w:rsidRPr="00DE7EFE" w:rsidRDefault="004E0B9C" w:rsidP="00C47C6E">
            <w:pPr>
              <w:pStyle w:val="--2"/>
            </w:pPr>
            <w:sdt>
              <w:sdtPr>
                <w:id w:val="11939615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</w:t>
            </w:r>
            <w:r w:rsidR="0077471D">
              <w:t>дезинфицирующие маты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4858050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20985268" w14:textId="48EA8B69" w:rsidR="0077471D" w:rsidRPr="008977F3" w:rsidRDefault="0077471D" w:rsidP="00EA2062">
            <w:pPr>
              <w:pStyle w:val="--2"/>
              <w:rPr>
                <w:lang w:val="en-US"/>
              </w:rPr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 w:rsidR="008977F3">
              <w:rPr>
                <w:rStyle w:val="ac"/>
              </w:rPr>
              <w:t xml:space="preserve"> </w:t>
            </w:r>
            <w:r w:rsidR="008977F3">
              <w:rPr>
                <w:rStyle w:val="ac"/>
                <w:lang w:val="en-US"/>
              </w:rPr>
              <w:t>PROTWIN</w:t>
            </w: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</w:tcBorders>
            <w:shd w:val="clear" w:color="auto" w:fill="auto"/>
            <w:vAlign w:val="bottom"/>
          </w:tcPr>
          <w:p w14:paraId="0E9E355A" w14:textId="7DDF1529" w:rsidR="0077471D" w:rsidRPr="00E729FA" w:rsidRDefault="00E729FA" w:rsidP="001A30F0">
            <w:pPr>
              <w:pStyle w:val="--2"/>
            </w:pPr>
            <w:r>
              <w:t>Потолок сэндвич-панель</w:t>
            </w:r>
          </w:p>
        </w:tc>
        <w:tc>
          <w:tcPr>
            <w:tcW w:w="571" w:type="dxa"/>
            <w:tcBorders>
              <w:top w:val="single" w:sz="2" w:space="0" w:color="auto"/>
            </w:tcBorders>
            <w:shd w:val="clear" w:color="auto" w:fill="auto"/>
          </w:tcPr>
          <w:p w14:paraId="667181CE" w14:textId="149265F8" w:rsidR="0077471D" w:rsidRPr="001A30F0" w:rsidRDefault="00811C89" w:rsidP="00EA2062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2B8D99F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right w:val="single" w:sz="18" w:space="0" w:color="auto"/>
            </w:tcBorders>
            <w:shd w:val="clear" w:color="auto" w:fill="auto"/>
          </w:tcPr>
          <w:p w14:paraId="7257B825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2F454B5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02752BB1" w14:textId="0BF08FD0" w:rsidR="0077471D" w:rsidRPr="00DE7EFE" w:rsidRDefault="004E0B9C" w:rsidP="00C47C6E">
            <w:pPr>
              <w:pStyle w:val="--2"/>
              <w:rPr>
                <w:b/>
                <w:bCs/>
              </w:rPr>
            </w:pPr>
            <w:sdt>
              <w:sdtPr>
                <w:id w:val="13460619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D27011">
              <w:t>бак для грязной одежд</w:t>
            </w:r>
            <w:r w:rsidR="0077471D" w:rsidRPr="00DE7EFE">
              <w:t xml:space="preserve">ы 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419CFB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D424B9D" w14:textId="557519CE" w:rsidR="0077471D" w:rsidRDefault="008977F3" w:rsidP="00262D97">
            <w:pPr>
              <w:pStyle w:val="--2"/>
            </w:pPr>
            <w:r>
              <w:t>СПЕЦ-УНИВЕРСАЛ-ЦВМ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35BB65B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706F7F3F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00718AF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1EEC57E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6BF4372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88CA511" w14:textId="77777777" w:rsidTr="00707DD1">
        <w:trPr>
          <w:trHeight w:val="183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2625FE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Мебель</w:t>
            </w:r>
            <w:r>
              <w:rPr>
                <w:rStyle w:val="ac"/>
              </w:rPr>
              <w:t>: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306B51A" w14:textId="5DCF6244" w:rsidR="0077471D" w:rsidRDefault="008977F3" w:rsidP="00262D97">
            <w:pPr>
              <w:pStyle w:val="--2"/>
            </w:pPr>
            <w:r>
              <w:t>УНИВЕРСАЛ-ДЕЗ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35E9484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1E745F47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7177D9AB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1DE65BC6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295B8F1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623E22C" w14:textId="77777777" w:rsidTr="00707DD1">
        <w:trPr>
          <w:trHeight w:val="183"/>
        </w:trPr>
        <w:tc>
          <w:tcPr>
            <w:tcW w:w="4251" w:type="dxa"/>
            <w:gridSpan w:val="3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06A55CDD" w14:textId="76424FE5" w:rsidR="0077471D" w:rsidRPr="00837888" w:rsidRDefault="004E0B9C" w:rsidP="00C47C6E">
            <w:pPr>
              <w:pStyle w:val="--2"/>
            </w:pPr>
            <w:sdt>
              <w:sdtPr>
                <w:id w:val="20411606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столы</w:t>
            </w:r>
            <w:r w:rsidR="0077471D" w:rsidRPr="00837888">
              <w:tab/>
            </w:r>
            <w:sdt>
              <w:sdtPr>
                <w:id w:val="-3194282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стулья</w:t>
            </w:r>
            <w:r w:rsidR="0077471D">
              <w:t xml:space="preserve"> </w:t>
            </w:r>
            <w:sdt>
              <w:sdtPr>
                <w:id w:val="21594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полки </w:t>
            </w:r>
            <w:sdt>
              <w:sdt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стеллажи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0E83C0A" w14:textId="6DDBBB09" w:rsidR="0077471D" w:rsidRPr="009D61E9" w:rsidRDefault="00811C89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854167D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CEF7E7F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5AD493BE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2834D669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0E1253B0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70213CB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AE0F8BC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69A87EC9" w14:textId="21346796" w:rsidR="0077471D" w:rsidRPr="00837888" w:rsidRDefault="004E0B9C" w:rsidP="00C47C6E">
            <w:pPr>
              <w:pStyle w:val="--2"/>
            </w:pPr>
            <w:sdt>
              <w:sdt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шкафы </w:t>
            </w:r>
            <w:sdt>
              <w:sdtPr>
                <w:id w:val="8900056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вешалки</w:t>
            </w:r>
            <w:r w:rsidR="0077471D">
              <w:t xml:space="preserve"> </w:t>
            </w:r>
            <w:sdt>
              <w:sdtPr>
                <w:id w:val="1343829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скамейки </w:t>
            </w:r>
            <w:sdt>
              <w:sdtPr>
                <w:id w:val="-21040954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зеркал</w:t>
            </w:r>
            <w:r w:rsidR="0077471D">
              <w:t>а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014C5D5" w14:textId="21A34913" w:rsidR="0077471D" w:rsidRPr="009D61E9" w:rsidRDefault="00811C89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7F62391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8BF4B7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5DBE0664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5E080A29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757AACF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7E49A8E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6E45E79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3B33045" w14:textId="0801E95F" w:rsidR="0077471D" w:rsidRPr="00837888" w:rsidRDefault="004E0B9C" w:rsidP="00C47C6E">
            <w:pPr>
              <w:pStyle w:val="--2"/>
            </w:pPr>
            <w:sdt>
              <w:sdtPr>
                <w:id w:val="2427701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сушилк</w:t>
            </w:r>
            <w:r w:rsidR="0077471D">
              <w:t>а</w:t>
            </w:r>
            <w:r w:rsidR="0077471D" w:rsidRPr="00837888">
              <w:t xml:space="preserve"> для обуви</w:t>
            </w:r>
            <w:r w:rsidR="0077471D">
              <w:t xml:space="preserve"> </w:t>
            </w:r>
            <w:sdt>
              <w:sdtPr>
                <w:id w:val="9334737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обувниц</w:t>
            </w:r>
            <w:r w:rsidR="0077471D">
              <w:t>ы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C4F972B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346706C4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6F7B653E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6BE7E5C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3A66A64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0F0611C5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7094FEB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20932BB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Офисная техника: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25EC03A1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A540D34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358B7C4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432C6BD7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1A31F717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09E0FAF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37B84ED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5B4BB0F4" w14:textId="7A769C8C" w:rsidR="0077471D" w:rsidRPr="00837888" w:rsidRDefault="004E0B9C" w:rsidP="00C47C6E">
            <w:pPr>
              <w:pStyle w:val="--2"/>
              <w:tabs>
                <w:tab w:val="left" w:pos="1593"/>
              </w:tabs>
            </w:pPr>
            <w:sdt>
              <w:sdtPr>
                <w:id w:val="4656213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компьютер</w:t>
            </w:r>
            <w:r w:rsidR="0077471D">
              <w:t>ы</w:t>
            </w:r>
            <w:r w:rsidR="0077471D">
              <w:tab/>
            </w:r>
            <w:sdt>
              <w:sdtPr>
                <w:id w:val="16329065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мониторы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1D05E8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31C72B5F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40D7BC8C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2F6919F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6E159056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4C4F2642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1333611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4A72E80" w14:textId="1E409F33" w:rsidR="0077471D" w:rsidRPr="00837888" w:rsidRDefault="004E0B9C" w:rsidP="00C47C6E">
            <w:pPr>
              <w:pStyle w:val="--2"/>
              <w:tabs>
                <w:tab w:val="left" w:pos="1593"/>
              </w:tabs>
            </w:pPr>
            <w:sdt>
              <w:sdt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принтер</w:t>
            </w:r>
            <w:r w:rsidR="0077471D">
              <w:t>а</w:t>
            </w:r>
            <w:r w:rsidR="0077471D">
              <w:tab/>
            </w:r>
            <w:sdt>
              <w:sdtPr>
                <w:id w:val="4235410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E2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телефон</w:t>
            </w:r>
            <w:r w:rsidR="0077471D">
              <w:t>ы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CAF930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16A86C08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6452561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35B7D61A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689D717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7B15FF9F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15FC7578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57F8E19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74ADE9DD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>
              <w:rPr>
                <w:rStyle w:val="ac"/>
              </w:rPr>
              <w:t>Многоразовые резиновые СИЗ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EF1AC42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286A4C4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10FBF8C9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2D84001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3C03B69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57D8773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397B427A" w14:textId="6C805A4F" w:rsidR="0077471D" w:rsidRDefault="004E0B9C" w:rsidP="00DE7EFE">
            <w:pPr>
              <w:pStyle w:val="--2"/>
              <w:tabs>
                <w:tab w:val="left" w:pos="2303"/>
              </w:tabs>
            </w:pPr>
            <w:sdt>
              <w:sdtPr>
                <w:id w:val="17038978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13FE9" w:rsidRPr="001F1277">
              <w:t xml:space="preserve"> </w:t>
            </w:r>
            <w:r w:rsidR="0077471D" w:rsidRPr="001F1277">
              <w:t>фартуки</w:t>
            </w:r>
            <w:r w:rsidR="0077471D">
              <w:t xml:space="preserve"> </w:t>
            </w:r>
            <w:sdt>
              <w:sdtPr>
                <w:id w:val="7821546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13FE9" w:rsidRPr="001F1277">
              <w:t xml:space="preserve"> </w:t>
            </w:r>
            <w:r w:rsidR="0077471D" w:rsidRPr="001F1277">
              <w:t>сапоги</w:t>
            </w:r>
            <w:r w:rsidR="0077471D">
              <w:t xml:space="preserve"> </w:t>
            </w:r>
            <w:sdt>
              <w:sdtPr>
                <w:id w:val="-16412604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FE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13FE9">
              <w:t xml:space="preserve"> п</w:t>
            </w:r>
            <w:r w:rsidR="0077471D">
              <w:t xml:space="preserve">ерчатки </w:t>
            </w:r>
            <w:sdt>
              <w:sdtPr>
                <w:id w:val="-8814789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245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13FE9" w:rsidRPr="001F1277">
              <w:t xml:space="preserve"> </w:t>
            </w:r>
            <w:r w:rsidR="0077471D" w:rsidRPr="001F1277">
              <w:t>нарукавники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48B223A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750E95A2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4B8F4B22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bottom w:val="single" w:sz="18" w:space="0" w:color="auto"/>
            </w:tcBorders>
            <w:shd w:val="clear" w:color="auto" w:fill="auto"/>
            <w:vAlign w:val="bottom"/>
          </w:tcPr>
          <w:p w14:paraId="534224C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tcBorders>
              <w:bottom w:val="single" w:sz="18" w:space="0" w:color="auto"/>
            </w:tcBorders>
            <w:shd w:val="clear" w:color="auto" w:fill="auto"/>
          </w:tcPr>
          <w:p w14:paraId="2B88CBF1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3A04AF7F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60CD77E5" w14:textId="77777777" w:rsidR="0077471D" w:rsidRPr="006854F0" w:rsidRDefault="0077471D" w:rsidP="001A30F0">
            <w:pPr>
              <w:pStyle w:val="--2"/>
            </w:pPr>
          </w:p>
        </w:tc>
      </w:tr>
    </w:tbl>
    <w:p w14:paraId="7BC218E5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491D76" w14:textId="77777777" w:rsidR="004E0B9C" w:rsidRDefault="004E0B9C">
      <w:r>
        <w:separator/>
      </w:r>
    </w:p>
  </w:endnote>
  <w:endnote w:type="continuationSeparator" w:id="0">
    <w:p w14:paraId="6BA799C5" w14:textId="77777777" w:rsidR="004E0B9C" w:rsidRDefault="004E0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CBBCF" w14:textId="77777777" w:rsidR="00C47C6E" w:rsidRDefault="00C47C6E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E6BA6" w14:textId="77777777" w:rsidR="00C47C6E" w:rsidRPr="00DE7EFE" w:rsidRDefault="00C47C6E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52E47973" w14:textId="77777777" w:rsidR="00C47C6E" w:rsidRPr="00DE7EFE" w:rsidRDefault="00C47C6E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F5BE6" w14:textId="77777777" w:rsidR="00C47C6E" w:rsidRPr="003E06E8" w:rsidRDefault="00C47C6E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7F318E" w14:textId="77777777" w:rsidR="004E0B9C" w:rsidRDefault="004E0B9C">
      <w:r>
        <w:separator/>
      </w:r>
    </w:p>
  </w:footnote>
  <w:footnote w:type="continuationSeparator" w:id="0">
    <w:p w14:paraId="381E0F31" w14:textId="77777777" w:rsidR="004E0B9C" w:rsidRDefault="004E0B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A3242C" w14:textId="77777777" w:rsidR="00C47C6E" w:rsidRPr="009B4662" w:rsidRDefault="00B13AD7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C47C6E" w:rsidRPr="00723BD5">
        <w:rPr>
          <w:rStyle w:val="a6"/>
          <w:lang w:val="en-US"/>
        </w:rPr>
        <w:t>Ф-ХХ</w:t>
      </w:r>
      <w:r w:rsidR="00C47C6E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BD5"/>
    <w:rsid w:val="00002CB5"/>
    <w:rsid w:val="00003333"/>
    <w:rsid w:val="00006B4F"/>
    <w:rsid w:val="00007B09"/>
    <w:rsid w:val="0001099F"/>
    <w:rsid w:val="00011DCC"/>
    <w:rsid w:val="00013AED"/>
    <w:rsid w:val="00014C27"/>
    <w:rsid w:val="0001671D"/>
    <w:rsid w:val="000278A9"/>
    <w:rsid w:val="000349FA"/>
    <w:rsid w:val="0003521C"/>
    <w:rsid w:val="00042131"/>
    <w:rsid w:val="0004515C"/>
    <w:rsid w:val="000456E3"/>
    <w:rsid w:val="000531CA"/>
    <w:rsid w:val="000645B3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B06"/>
    <w:rsid w:val="000A2089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4370"/>
    <w:rsid w:val="002148D2"/>
    <w:rsid w:val="002269FA"/>
    <w:rsid w:val="0023076F"/>
    <w:rsid w:val="002335E2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79F3"/>
    <w:rsid w:val="00271513"/>
    <w:rsid w:val="00272A60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4125"/>
    <w:rsid w:val="002C47A8"/>
    <w:rsid w:val="002C6A41"/>
    <w:rsid w:val="002D03E7"/>
    <w:rsid w:val="002D4260"/>
    <w:rsid w:val="002E1BDF"/>
    <w:rsid w:val="002E287D"/>
    <w:rsid w:val="002E4FC9"/>
    <w:rsid w:val="002E526C"/>
    <w:rsid w:val="00302875"/>
    <w:rsid w:val="00302FFB"/>
    <w:rsid w:val="003060DC"/>
    <w:rsid w:val="00307F25"/>
    <w:rsid w:val="00310A9A"/>
    <w:rsid w:val="003204AD"/>
    <w:rsid w:val="00326C74"/>
    <w:rsid w:val="00327CEF"/>
    <w:rsid w:val="003306CA"/>
    <w:rsid w:val="00337C0F"/>
    <w:rsid w:val="00344F75"/>
    <w:rsid w:val="003527FE"/>
    <w:rsid w:val="00352D03"/>
    <w:rsid w:val="003536C6"/>
    <w:rsid w:val="003553B3"/>
    <w:rsid w:val="0036327C"/>
    <w:rsid w:val="00364F63"/>
    <w:rsid w:val="003675A4"/>
    <w:rsid w:val="00376589"/>
    <w:rsid w:val="00377878"/>
    <w:rsid w:val="00381B47"/>
    <w:rsid w:val="00382400"/>
    <w:rsid w:val="00383801"/>
    <w:rsid w:val="00383EEB"/>
    <w:rsid w:val="00384F4A"/>
    <w:rsid w:val="00387FB0"/>
    <w:rsid w:val="00395297"/>
    <w:rsid w:val="003A6553"/>
    <w:rsid w:val="003A691F"/>
    <w:rsid w:val="003A7C3A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33489"/>
    <w:rsid w:val="0043391F"/>
    <w:rsid w:val="004339F1"/>
    <w:rsid w:val="004365FF"/>
    <w:rsid w:val="00437EB0"/>
    <w:rsid w:val="0044019A"/>
    <w:rsid w:val="0044167A"/>
    <w:rsid w:val="00442842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1CC"/>
    <w:rsid w:val="004C322C"/>
    <w:rsid w:val="004C54DD"/>
    <w:rsid w:val="004C560B"/>
    <w:rsid w:val="004C6D9E"/>
    <w:rsid w:val="004C7BD9"/>
    <w:rsid w:val="004D3BCD"/>
    <w:rsid w:val="004D503B"/>
    <w:rsid w:val="004D5DF2"/>
    <w:rsid w:val="004D7E9B"/>
    <w:rsid w:val="004E0B9C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C46"/>
    <w:rsid w:val="00525ABF"/>
    <w:rsid w:val="0052783F"/>
    <w:rsid w:val="005317BB"/>
    <w:rsid w:val="00531E9B"/>
    <w:rsid w:val="005365D7"/>
    <w:rsid w:val="00537F8E"/>
    <w:rsid w:val="005401B9"/>
    <w:rsid w:val="00541156"/>
    <w:rsid w:val="00542513"/>
    <w:rsid w:val="005456F6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5D6"/>
    <w:rsid w:val="005965E4"/>
    <w:rsid w:val="005A0BAE"/>
    <w:rsid w:val="005A6C97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6EEA"/>
    <w:rsid w:val="00600F22"/>
    <w:rsid w:val="00601166"/>
    <w:rsid w:val="00610A84"/>
    <w:rsid w:val="00611607"/>
    <w:rsid w:val="00620F4E"/>
    <w:rsid w:val="00622A7B"/>
    <w:rsid w:val="00623024"/>
    <w:rsid w:val="00624074"/>
    <w:rsid w:val="00634415"/>
    <w:rsid w:val="0063663B"/>
    <w:rsid w:val="00637975"/>
    <w:rsid w:val="006467BA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36A"/>
    <w:rsid w:val="006C105F"/>
    <w:rsid w:val="006D43EF"/>
    <w:rsid w:val="006D5D0A"/>
    <w:rsid w:val="006D5E65"/>
    <w:rsid w:val="006D6581"/>
    <w:rsid w:val="006E4BD9"/>
    <w:rsid w:val="006E51AD"/>
    <w:rsid w:val="006E6A10"/>
    <w:rsid w:val="006E7541"/>
    <w:rsid w:val="006E7F7E"/>
    <w:rsid w:val="006F0DD1"/>
    <w:rsid w:val="006F207C"/>
    <w:rsid w:val="006F37DD"/>
    <w:rsid w:val="006F7630"/>
    <w:rsid w:val="00701E4B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201B2"/>
    <w:rsid w:val="00723BD5"/>
    <w:rsid w:val="00725176"/>
    <w:rsid w:val="0073078A"/>
    <w:rsid w:val="00732401"/>
    <w:rsid w:val="007365BD"/>
    <w:rsid w:val="0073762D"/>
    <w:rsid w:val="00737791"/>
    <w:rsid w:val="0074588D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A01A5"/>
    <w:rsid w:val="007A1818"/>
    <w:rsid w:val="007A22B4"/>
    <w:rsid w:val="007A5E6E"/>
    <w:rsid w:val="007A7E4E"/>
    <w:rsid w:val="007A7FB3"/>
    <w:rsid w:val="007B12D0"/>
    <w:rsid w:val="007B1CF7"/>
    <w:rsid w:val="007B30A2"/>
    <w:rsid w:val="007B471B"/>
    <w:rsid w:val="007D15F4"/>
    <w:rsid w:val="007D195E"/>
    <w:rsid w:val="007D54E3"/>
    <w:rsid w:val="007E2B19"/>
    <w:rsid w:val="007E4F46"/>
    <w:rsid w:val="007E603E"/>
    <w:rsid w:val="007E6ECC"/>
    <w:rsid w:val="007F03F4"/>
    <w:rsid w:val="008047A2"/>
    <w:rsid w:val="00811C89"/>
    <w:rsid w:val="00811E15"/>
    <w:rsid w:val="0081274F"/>
    <w:rsid w:val="00813AA3"/>
    <w:rsid w:val="00813FF3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44F5"/>
    <w:rsid w:val="00882D23"/>
    <w:rsid w:val="00882E3E"/>
    <w:rsid w:val="00885FD8"/>
    <w:rsid w:val="008874C5"/>
    <w:rsid w:val="00887A33"/>
    <w:rsid w:val="0089101C"/>
    <w:rsid w:val="008973A0"/>
    <w:rsid w:val="008977F3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D1E8D"/>
    <w:rsid w:val="008D2DEE"/>
    <w:rsid w:val="008D3D17"/>
    <w:rsid w:val="008D74E6"/>
    <w:rsid w:val="008D7F81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11BCD"/>
    <w:rsid w:val="00914037"/>
    <w:rsid w:val="00915197"/>
    <w:rsid w:val="00916058"/>
    <w:rsid w:val="00916CB8"/>
    <w:rsid w:val="009176D9"/>
    <w:rsid w:val="00921081"/>
    <w:rsid w:val="00921107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61456"/>
    <w:rsid w:val="00965C74"/>
    <w:rsid w:val="00970453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B1496"/>
    <w:rsid w:val="009B4354"/>
    <w:rsid w:val="009B4662"/>
    <w:rsid w:val="009B7914"/>
    <w:rsid w:val="009C6571"/>
    <w:rsid w:val="009C7A69"/>
    <w:rsid w:val="009D0DC4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2C02"/>
    <w:rsid w:val="00A358C3"/>
    <w:rsid w:val="00A36628"/>
    <w:rsid w:val="00A37428"/>
    <w:rsid w:val="00A37B03"/>
    <w:rsid w:val="00A42058"/>
    <w:rsid w:val="00A61CF5"/>
    <w:rsid w:val="00A6298B"/>
    <w:rsid w:val="00A63156"/>
    <w:rsid w:val="00A66DB0"/>
    <w:rsid w:val="00A70FFE"/>
    <w:rsid w:val="00A80537"/>
    <w:rsid w:val="00A8062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F7018"/>
    <w:rsid w:val="00AF7CD6"/>
    <w:rsid w:val="00B05B36"/>
    <w:rsid w:val="00B10887"/>
    <w:rsid w:val="00B13AD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179C"/>
    <w:rsid w:val="00B61DE6"/>
    <w:rsid w:val="00B62141"/>
    <w:rsid w:val="00B65D0F"/>
    <w:rsid w:val="00B669D0"/>
    <w:rsid w:val="00B72E55"/>
    <w:rsid w:val="00B740DD"/>
    <w:rsid w:val="00B74334"/>
    <w:rsid w:val="00B87913"/>
    <w:rsid w:val="00B91EE5"/>
    <w:rsid w:val="00B92454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47C6E"/>
    <w:rsid w:val="00C6203E"/>
    <w:rsid w:val="00C725B6"/>
    <w:rsid w:val="00C728D3"/>
    <w:rsid w:val="00C76E78"/>
    <w:rsid w:val="00C81001"/>
    <w:rsid w:val="00C86C99"/>
    <w:rsid w:val="00C92E27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72DC"/>
    <w:rsid w:val="00CF0E2C"/>
    <w:rsid w:val="00CF2324"/>
    <w:rsid w:val="00CF44C7"/>
    <w:rsid w:val="00D0324F"/>
    <w:rsid w:val="00D0491A"/>
    <w:rsid w:val="00D05A0F"/>
    <w:rsid w:val="00D13DC3"/>
    <w:rsid w:val="00D16D53"/>
    <w:rsid w:val="00D16E40"/>
    <w:rsid w:val="00D217C3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4498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50FE8"/>
    <w:rsid w:val="00E57FD0"/>
    <w:rsid w:val="00E64DAB"/>
    <w:rsid w:val="00E67249"/>
    <w:rsid w:val="00E71322"/>
    <w:rsid w:val="00E729FA"/>
    <w:rsid w:val="00E72E71"/>
    <w:rsid w:val="00E81E00"/>
    <w:rsid w:val="00E95F23"/>
    <w:rsid w:val="00E96B43"/>
    <w:rsid w:val="00EA03CD"/>
    <w:rsid w:val="00EA1EAC"/>
    <w:rsid w:val="00EA2062"/>
    <w:rsid w:val="00EA398B"/>
    <w:rsid w:val="00EA4532"/>
    <w:rsid w:val="00EA57B2"/>
    <w:rsid w:val="00EA5FA8"/>
    <w:rsid w:val="00EA6421"/>
    <w:rsid w:val="00EA6D92"/>
    <w:rsid w:val="00EB13BD"/>
    <w:rsid w:val="00EB1419"/>
    <w:rsid w:val="00EB42B4"/>
    <w:rsid w:val="00EB5AF2"/>
    <w:rsid w:val="00EC0D2B"/>
    <w:rsid w:val="00EC2B7C"/>
    <w:rsid w:val="00EC3121"/>
    <w:rsid w:val="00EC5603"/>
    <w:rsid w:val="00EC5CA0"/>
    <w:rsid w:val="00EC794E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3FE9"/>
    <w:rsid w:val="00F15138"/>
    <w:rsid w:val="00F1775E"/>
    <w:rsid w:val="00F20D52"/>
    <w:rsid w:val="00F21459"/>
    <w:rsid w:val="00F225B7"/>
    <w:rsid w:val="00F27FFC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276E7E0"/>
  <w15:docId w15:val="{124A5FBE-C21E-43C0-B6C1-ECD27C5B7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immy\Desktop\&#1095;&#1077;&#1082;-&#1083;&#1080;&#1089;&#1090;%20&#1086;&#1089;&#1084;&#1086;&#1090;&#1088;&#1072;%20&#1091;&#1095;&#1072;&#1089;&#1090;&#1082;&#1072;%20-%20&#1088;&#1077;&#1076;.%202026-02-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4ACA04-B0DA-40A3-A2E3-075D3CC65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3</TotalTime>
  <Pages>1</Pages>
  <Words>704</Words>
  <Characters>4015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Jimmy</dc:creator>
  <cp:lastModifiedBy>Перевозчиков Владимир Геннадьевич</cp:lastModifiedBy>
  <cp:revision>4</cp:revision>
  <cp:lastPrinted>2026-02-18T13:06:00Z</cp:lastPrinted>
  <dcterms:created xsi:type="dcterms:W3CDTF">2026-04-13T02:45:00Z</dcterms:created>
  <dcterms:modified xsi:type="dcterms:W3CDTF">2026-04-13T04:56:00Z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