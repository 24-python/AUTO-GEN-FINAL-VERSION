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6444" w:type="dxa"/>
        <w:tblInd w:w="-318" w:type="dxa"/>
        <w:tblLayout w:type="fixed"/>
        <w:tblLook w:val="01E0" w:firstRow="1" w:lastRow="1" w:firstColumn="1" w:lastColumn="1" w:noHBand="0" w:noVBand="0"/>
      </w:tblPr>
      <w:tblGrid>
        <w:gridCol w:w="1696"/>
        <w:gridCol w:w="140"/>
        <w:gridCol w:w="2414"/>
        <w:gridCol w:w="524"/>
        <w:gridCol w:w="3727"/>
        <w:gridCol w:w="567"/>
        <w:gridCol w:w="564"/>
        <w:gridCol w:w="2982"/>
        <w:gridCol w:w="571"/>
        <w:gridCol w:w="690"/>
        <w:gridCol w:w="2001"/>
        <w:gridCol w:w="568"/>
      </w:tblGrid>
      <w:tr w:rsidR="00576DFD" w:rsidRPr="00B87913" w14:paraId="23CA1E60" w14:textId="77777777" w:rsidTr="0077471D">
        <w:trPr>
          <w:trHeight w:val="288"/>
        </w:trPr>
        <w:tc>
          <w:tcPr>
            <w:tcW w:w="4775" w:type="dxa"/>
            <w:gridSpan w:val="4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47E43166" w14:textId="77777777" w:rsidR="00576DFD" w:rsidRPr="00B87913" w:rsidRDefault="004D328F" w:rsidP="00DC3916">
            <w:pPr>
              <w:pStyle w:val="-0"/>
            </w:pPr>
            <w:r>
              <w:t>Сестрорецкий хлебозавод</w:t>
            </w:r>
          </w:p>
        </w:tc>
        <w:tc>
          <w:tcPr>
            <w:tcW w:w="4858" w:type="dxa"/>
            <w:gridSpan w:val="3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847E256" w14:textId="4F63C882" w:rsidR="00576DFD" w:rsidRPr="00642429" w:rsidRDefault="004D328F" w:rsidP="00DC3916">
            <w:pPr>
              <w:pStyle w:val="-0"/>
              <w:rPr>
                <w:lang w:val="en-US"/>
              </w:rPr>
            </w:pPr>
            <w:r>
              <w:t>Кондитерский цех</w:t>
            </w:r>
            <w:r w:rsidR="00642429">
              <w:rPr>
                <w:lang w:val="en-US"/>
              </w:rPr>
              <w:t>3</w:t>
            </w:r>
          </w:p>
        </w:tc>
        <w:tc>
          <w:tcPr>
            <w:tcW w:w="4243" w:type="dxa"/>
            <w:gridSpan w:val="3"/>
            <w:shd w:val="clear" w:color="auto" w:fill="auto"/>
            <w:vAlign w:val="bottom"/>
          </w:tcPr>
          <w:p w14:paraId="18C2AD46" w14:textId="77777777" w:rsidR="00576DFD" w:rsidRPr="009272CB" w:rsidRDefault="00576DFD" w:rsidP="009272CB">
            <w:pPr>
              <w:pStyle w:val="--2"/>
            </w:pPr>
            <w:r w:rsidRPr="009272CB">
              <w:t>Цветовое кодирование инвентаря:</w:t>
            </w:r>
          </w:p>
        </w:tc>
        <w:tc>
          <w:tcPr>
            <w:tcW w:w="256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7F7E1A76" w14:textId="77777777" w:rsidR="00576DFD" w:rsidRPr="00B87913" w:rsidRDefault="00576DFD" w:rsidP="00DC3916">
            <w:pPr>
              <w:pStyle w:val="--2"/>
            </w:pPr>
          </w:p>
        </w:tc>
      </w:tr>
      <w:tr w:rsidR="00576DFD" w:rsidRPr="00B87913" w14:paraId="54413968" w14:textId="77777777" w:rsidTr="0077471D">
        <w:trPr>
          <w:trHeight w:val="80"/>
        </w:trPr>
        <w:tc>
          <w:tcPr>
            <w:tcW w:w="4775" w:type="dxa"/>
            <w:gridSpan w:val="4"/>
            <w:tcBorders>
              <w:bottom w:val="single" w:sz="18" w:space="0" w:color="auto"/>
            </w:tcBorders>
            <w:shd w:val="clear" w:color="auto" w:fill="auto"/>
          </w:tcPr>
          <w:p w14:paraId="1BFC05F2" w14:textId="77777777" w:rsidR="00576DFD" w:rsidRPr="00B87913" w:rsidRDefault="00576DFD" w:rsidP="002E4FC9">
            <w:pPr>
              <w:pStyle w:val="-0"/>
            </w:pPr>
            <w:r>
              <w:t>(предприятие)</w:t>
            </w:r>
          </w:p>
        </w:tc>
        <w:tc>
          <w:tcPr>
            <w:tcW w:w="4858" w:type="dxa"/>
            <w:gridSpan w:val="3"/>
            <w:tcBorders>
              <w:top w:val="single" w:sz="4" w:space="0" w:color="auto"/>
              <w:bottom w:val="single" w:sz="18" w:space="0" w:color="auto"/>
            </w:tcBorders>
            <w:shd w:val="clear" w:color="auto" w:fill="auto"/>
          </w:tcPr>
          <w:p w14:paraId="2E7CC9D1" w14:textId="77777777" w:rsidR="00576DFD" w:rsidRPr="00B87913" w:rsidRDefault="00576DFD" w:rsidP="002E4FC9">
            <w:pPr>
              <w:pStyle w:val="-0"/>
            </w:pPr>
            <w:r>
              <w:t>(название участка)</w:t>
            </w:r>
          </w:p>
        </w:tc>
        <w:tc>
          <w:tcPr>
            <w:tcW w:w="4243" w:type="dxa"/>
            <w:gridSpan w:val="3"/>
            <w:tcBorders>
              <w:bottom w:val="single" w:sz="18" w:space="0" w:color="auto"/>
            </w:tcBorders>
            <w:shd w:val="clear" w:color="auto" w:fill="auto"/>
          </w:tcPr>
          <w:p w14:paraId="0457138C" w14:textId="77777777" w:rsidR="00576DFD" w:rsidRPr="00B87913" w:rsidRDefault="00576DFD" w:rsidP="002E4FC9">
            <w:pPr>
              <w:pStyle w:val="-0"/>
            </w:pPr>
          </w:p>
        </w:tc>
        <w:tc>
          <w:tcPr>
            <w:tcW w:w="2568" w:type="dxa"/>
            <w:gridSpan w:val="2"/>
            <w:tcBorders>
              <w:top w:val="single" w:sz="4" w:space="0" w:color="auto"/>
              <w:bottom w:val="single" w:sz="18" w:space="0" w:color="auto"/>
            </w:tcBorders>
            <w:shd w:val="clear" w:color="auto" w:fill="auto"/>
          </w:tcPr>
          <w:p w14:paraId="1B959351" w14:textId="77777777" w:rsidR="00576DFD" w:rsidRPr="00B87913" w:rsidRDefault="00576DFD" w:rsidP="002E4FC9">
            <w:pPr>
              <w:pStyle w:val="-0"/>
            </w:pPr>
          </w:p>
        </w:tc>
      </w:tr>
      <w:tr w:rsidR="00381B47" w:rsidRPr="00D764EB" w14:paraId="4E5CF6B9" w14:textId="77777777" w:rsidTr="0077471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cantSplit/>
          <w:trHeight w:val="184"/>
        </w:trPr>
        <w:tc>
          <w:tcPr>
            <w:tcW w:w="4251" w:type="dxa"/>
            <w:gridSpan w:val="3"/>
            <w:tcBorders>
              <w:top w:val="single" w:sz="18" w:space="0" w:color="auto"/>
              <w:left w:val="single" w:sz="18" w:space="0" w:color="auto"/>
              <w:bottom w:val="single" w:sz="2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5442059" w14:textId="77777777" w:rsidR="00381B47" w:rsidRPr="009272CB" w:rsidRDefault="00381B47" w:rsidP="00E002DA">
            <w:pPr>
              <w:pStyle w:val="--2"/>
              <w:rPr>
                <w:rStyle w:val="ac"/>
              </w:rPr>
            </w:pPr>
            <w:r w:rsidRPr="009272CB">
              <w:rPr>
                <w:rStyle w:val="ac"/>
              </w:rPr>
              <w:t>Поверхности: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199E0CF" w14:textId="77777777" w:rsidR="00381B47" w:rsidRPr="009272CB" w:rsidRDefault="00381B47" w:rsidP="00381B47">
            <w:pPr>
              <w:pStyle w:val="--2"/>
              <w:rPr>
                <w:rStyle w:val="ac"/>
              </w:rPr>
            </w:pPr>
          </w:p>
        </w:tc>
        <w:tc>
          <w:tcPr>
            <w:tcW w:w="4294" w:type="dxa"/>
            <w:gridSpan w:val="2"/>
            <w:tcBorders>
              <w:top w:val="single" w:sz="18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07521CF3" w14:textId="77777777" w:rsidR="00381B47" w:rsidRPr="00837888" w:rsidRDefault="00381B47" w:rsidP="002375E6">
            <w:pPr>
              <w:pStyle w:val="--2"/>
            </w:pPr>
            <w:r w:rsidRPr="00576DFD">
              <w:rPr>
                <w:rStyle w:val="ac"/>
              </w:rPr>
              <w:t>Бытовая техника:</w:t>
            </w:r>
          </w:p>
        </w:tc>
        <w:tc>
          <w:tcPr>
            <w:tcW w:w="4117" w:type="dxa"/>
            <w:gridSpan w:val="3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742D4F25" w14:textId="77777777" w:rsidR="00381B47" w:rsidRPr="009272CB" w:rsidRDefault="00381B47" w:rsidP="00F86F0C">
            <w:pPr>
              <w:pStyle w:val="--2"/>
            </w:pPr>
            <w:r>
              <w:rPr>
                <w:rStyle w:val="ac"/>
              </w:rPr>
              <w:t>Тепловое оборудование:</w:t>
            </w:r>
          </w:p>
        </w:tc>
        <w:tc>
          <w:tcPr>
            <w:tcW w:w="3258" w:type="dxa"/>
            <w:gridSpan w:val="3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094244FB" w14:textId="77777777" w:rsidR="00381B47" w:rsidRPr="009272CB" w:rsidRDefault="00753F79" w:rsidP="00F86F0C">
            <w:pPr>
              <w:pStyle w:val="--2"/>
            </w:pPr>
            <w:r w:rsidRPr="009272CB">
              <w:rPr>
                <w:rStyle w:val="ac"/>
              </w:rPr>
              <w:t>Упаковочное оборудование:</w:t>
            </w:r>
          </w:p>
        </w:tc>
      </w:tr>
      <w:tr w:rsidR="0077471D" w:rsidRPr="00D764EB" w14:paraId="719E62C4" w14:textId="77777777" w:rsidTr="0077471D">
        <w:trPr>
          <w:trHeight w:val="183"/>
        </w:trPr>
        <w:tc>
          <w:tcPr>
            <w:tcW w:w="4251" w:type="dxa"/>
            <w:gridSpan w:val="3"/>
            <w:tcBorders>
              <w:top w:val="single" w:sz="2" w:space="0" w:color="auto"/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5F71F11F" w14:textId="77777777" w:rsidR="00381B47" w:rsidRPr="009D61E9" w:rsidRDefault="00EC3866" w:rsidP="00EA1EAC">
            <w:pPr>
              <w:pStyle w:val="--2"/>
              <w:tabs>
                <w:tab w:val="left" w:pos="1027"/>
                <w:tab w:val="left" w:pos="2303"/>
                <w:tab w:val="left" w:pos="2728"/>
              </w:tabs>
            </w:pPr>
            <w:sdt>
              <w:sdtPr>
                <w:id w:val="6703812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328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9D61E9">
              <w:t>потолок</w:t>
            </w:r>
            <w:r w:rsidR="00EA1EAC">
              <w:t xml:space="preserve"> (высота _____м)</w:t>
            </w:r>
            <w:r w:rsidR="00381B47">
              <w:t>:</w:t>
            </w:r>
            <w:r w:rsidR="00381B47">
              <w:tab/>
            </w:r>
            <w:sdt>
              <w:sdtPr>
                <w:id w:val="-17329971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 </w:t>
            </w:r>
            <w:r w:rsidR="00EA1EAC">
              <w:t>П</w:t>
            </w:r>
            <w:r w:rsidR="00381B47">
              <w:tab/>
            </w:r>
            <w:sdt>
              <w:sdtPr>
                <w:id w:val="15369998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328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A1EAC">
              <w:t>ОК</w:t>
            </w: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13C0AE7" w14:textId="77777777" w:rsidR="00381B47" w:rsidRPr="009D61E9" w:rsidRDefault="00FE57DD" w:rsidP="00185A34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77B152F" w14:textId="77777777" w:rsidR="00381B47" w:rsidRPr="00837888" w:rsidRDefault="00EC3866" w:rsidP="00EA2062">
            <w:pPr>
              <w:pStyle w:val="--2"/>
              <w:tabs>
                <w:tab w:val="left" w:pos="1026"/>
                <w:tab w:val="left" w:pos="1168"/>
              </w:tabs>
            </w:pPr>
            <w:sdt>
              <w:sdtPr>
                <w:id w:val="1138235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837888">
              <w:t xml:space="preserve"> чайник</w:t>
            </w:r>
            <w:r w:rsidR="00DE7EFE">
              <w:t>и</w:t>
            </w:r>
            <w:r w:rsidR="00381B47">
              <w:tab/>
            </w:r>
            <w:sdt>
              <w:sdtPr>
                <w:id w:val="59604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837888">
              <w:t xml:space="preserve"> </w:t>
            </w:r>
            <w:r w:rsidR="00381B47">
              <w:t>термопот</w:t>
            </w:r>
            <w:r w:rsidR="00DE7EFE">
              <w:t>ы</w:t>
            </w:r>
            <w:r w:rsidR="00381B47">
              <w:tab/>
            </w:r>
            <w:sdt>
              <w:sdtPr>
                <w:id w:val="147233498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268E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>
              <w:t>кулер</w:t>
            </w:r>
            <w:r w:rsidR="00DE7EFE">
              <w:t>а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77E8A109" w14:textId="77777777" w:rsidR="00381B47" w:rsidRPr="00837888" w:rsidRDefault="00FE57DD" w:rsidP="00EA2062">
            <w:pPr>
              <w:pStyle w:val="--2"/>
              <w:tabs>
                <w:tab w:val="left" w:pos="1026"/>
                <w:tab w:val="left" w:pos="1168"/>
              </w:tabs>
            </w:pPr>
            <w:r>
              <w:t>ПР</w:t>
            </w:r>
          </w:p>
        </w:tc>
        <w:tc>
          <w:tcPr>
            <w:tcW w:w="3546" w:type="dxa"/>
            <w:gridSpan w:val="2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3276C4DD" w14:textId="77777777" w:rsidR="00381B47" w:rsidRPr="001F1277" w:rsidRDefault="00EC3866" w:rsidP="001A30F0">
            <w:pPr>
              <w:pStyle w:val="--2"/>
              <w:tabs>
                <w:tab w:val="left" w:pos="1593"/>
              </w:tabs>
            </w:pPr>
            <w:sdt>
              <w:sdtPr>
                <w:id w:val="-115775689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329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1F1277">
              <w:t xml:space="preserve"> плиты</w:t>
            </w:r>
            <w:r w:rsidR="00381B47">
              <w:t xml:space="preserve"> </w:t>
            </w:r>
            <w:sdt>
              <w:sdtPr>
                <w:id w:val="-1415010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E57D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индук. </w:t>
            </w:r>
            <w:sdt>
              <w:sdtPr>
                <w:id w:val="-84394057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E57D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>
              <w:t xml:space="preserve"> элек. </w:t>
            </w:r>
            <w:sdt>
              <w:sdtPr>
                <w:id w:val="-9939459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 газ.</w:t>
            </w:r>
          </w:p>
        </w:tc>
        <w:tc>
          <w:tcPr>
            <w:tcW w:w="571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116B3006" w14:textId="77777777" w:rsidR="00381B47" w:rsidRPr="001A30F0" w:rsidRDefault="005F5841" w:rsidP="00F86F0C">
            <w:pPr>
              <w:pStyle w:val="--2"/>
            </w:pPr>
            <w:r>
              <w:t>ПР</w:t>
            </w:r>
          </w:p>
        </w:tc>
        <w:tc>
          <w:tcPr>
            <w:tcW w:w="2691" w:type="dxa"/>
            <w:gridSpan w:val="2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581E1292" w14:textId="77777777" w:rsidR="00381B47" w:rsidRPr="00461184" w:rsidRDefault="00EC3866" w:rsidP="007A7E4E">
            <w:pPr>
              <w:pStyle w:val="--2"/>
            </w:pPr>
            <w:sdt>
              <w:sdtPr>
                <w:id w:val="-878935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7E4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 w:rsidRPr="009272CB">
              <w:t xml:space="preserve"> вакуумны</w:t>
            </w:r>
            <w:r w:rsidR="007A7E4E">
              <w:t>е</w:t>
            </w:r>
            <w:r w:rsidR="007A7E4E" w:rsidRPr="009272CB">
              <w:t xml:space="preserve"> упаковщик</w:t>
            </w:r>
            <w:r w:rsidR="007A7E4E">
              <w:t>и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14BB5451" w14:textId="77777777" w:rsidR="00381B47" w:rsidRPr="00E002DA" w:rsidRDefault="00381B47" w:rsidP="001A30F0">
            <w:pPr>
              <w:pStyle w:val="--2"/>
            </w:pPr>
          </w:p>
        </w:tc>
      </w:tr>
      <w:tr w:rsidR="0077471D" w:rsidRPr="00D764EB" w14:paraId="2113D434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643FF402" w14:textId="6BE16536" w:rsidR="00381B47" w:rsidRPr="009D61E9" w:rsidRDefault="00EC3866" w:rsidP="001B7E10">
            <w:pPr>
              <w:pStyle w:val="--2"/>
            </w:pPr>
            <w:sdt>
              <w:sdtPr>
                <w:id w:val="-42426490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328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9D61E9">
              <w:t xml:space="preserve"> светильники</w:t>
            </w:r>
            <w:r w:rsidR="008E229F">
              <w:t xml:space="preserve"> </w:t>
            </w:r>
            <w:sdt>
              <w:sdtPr>
                <w:id w:val="1592071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328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A1EAC">
              <w:t>вытяжные зонты</w:t>
            </w:r>
            <w:r w:rsidR="00EA1EAC">
              <w:tab/>
            </w:r>
            <w:sdt>
              <w:sdtPr>
                <w:id w:val="-197467437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753E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A1EAC">
              <w:t>Н</w:t>
            </w:r>
            <w:r w:rsidR="00EA1EAC">
              <w:tab/>
            </w:r>
            <w:sdt>
              <w:sdtPr>
                <w:id w:val="2106001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A1EA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>
              <w:t>А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480E5D8" w14:textId="77777777" w:rsidR="00381B47" w:rsidRPr="009D61E9" w:rsidRDefault="00FE57DD" w:rsidP="00381B47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FFE3F45" w14:textId="77777777" w:rsidR="00381B47" w:rsidRPr="00837888" w:rsidRDefault="00EC3866" w:rsidP="00DE7EFE">
            <w:pPr>
              <w:pStyle w:val="--2"/>
            </w:pPr>
            <w:sdt>
              <w:sdtPr>
                <w:id w:val="386227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837888">
              <w:t>микроволн</w:t>
            </w:r>
            <w:r w:rsidR="00381B47">
              <w:t>овк</w:t>
            </w:r>
            <w:r w:rsidR="00DE7EFE">
              <w:t>и</w:t>
            </w:r>
            <w:r w:rsidR="00381B47" w:rsidRPr="00837888">
              <w:t xml:space="preserve"> </w:t>
            </w:r>
            <w:sdt>
              <w:sdtPr>
                <w:id w:val="554975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837888">
              <w:t xml:space="preserve"> холодильник</w:t>
            </w:r>
            <w:r w:rsidR="00DE7EFE">
              <w:t>и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37CE35EC" w14:textId="77777777" w:rsidR="00381B47" w:rsidRPr="00837888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7CF7823C" w14:textId="77777777" w:rsidR="00381B47" w:rsidRPr="001F1277" w:rsidRDefault="00EC3866" w:rsidP="0063663B">
            <w:pPr>
              <w:pStyle w:val="--2"/>
              <w:tabs>
                <w:tab w:val="left" w:pos="1593"/>
              </w:tabs>
            </w:pPr>
            <w:sdt>
              <w:sdtPr>
                <w:id w:val="-159638887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6043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>
              <w:t>варочны</w:t>
            </w:r>
            <w:r w:rsidR="0063663B">
              <w:t>е</w:t>
            </w:r>
            <w:r w:rsidR="00381B47">
              <w:t xml:space="preserve"> кот</w:t>
            </w:r>
            <w:r w:rsidR="0063663B">
              <w:t>лы</w:t>
            </w:r>
            <w:r w:rsidR="00381B47">
              <w:t xml:space="preserve"> </w:t>
            </w:r>
            <w:sdt>
              <w:sdtPr>
                <w:id w:val="-411706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сковород</w:t>
            </w:r>
            <w:r w:rsidR="0063663B">
              <w:t>ы</w:t>
            </w:r>
            <w:r w:rsidR="00381B47">
              <w:t xml:space="preserve"> </w:t>
            </w:r>
          </w:p>
        </w:tc>
        <w:tc>
          <w:tcPr>
            <w:tcW w:w="571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3E4C4064" w14:textId="77777777" w:rsidR="00381B47" w:rsidRPr="001A30F0" w:rsidRDefault="005F5841" w:rsidP="00F86F0C">
            <w:pPr>
              <w:pStyle w:val="--2"/>
            </w:pPr>
            <w:r>
              <w:t>ПР</w:t>
            </w:r>
          </w:p>
        </w:tc>
        <w:tc>
          <w:tcPr>
            <w:tcW w:w="2691" w:type="dxa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0E4F1B44" w14:textId="77777777" w:rsidR="00381B47" w:rsidRPr="00461184" w:rsidRDefault="00EC3866" w:rsidP="001A30F0">
            <w:pPr>
              <w:pStyle w:val="--2"/>
            </w:pPr>
            <w:sdt>
              <w:sdtPr>
                <w:id w:val="-326593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7E4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>запайщики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0BD5B881" w14:textId="77777777" w:rsidR="00381B47" w:rsidRPr="00E002DA" w:rsidRDefault="00381B47" w:rsidP="001A30F0">
            <w:pPr>
              <w:pStyle w:val="--2"/>
            </w:pPr>
          </w:p>
        </w:tc>
      </w:tr>
      <w:tr w:rsidR="0077471D" w:rsidRPr="00D764EB" w14:paraId="34EC2224" w14:textId="77777777" w:rsidTr="0077471D">
        <w:trPr>
          <w:trHeight w:val="94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10C0903B" w14:textId="77777777" w:rsidR="00381B47" w:rsidRPr="009D61E9" w:rsidRDefault="00EC3866" w:rsidP="00C06F80">
            <w:pPr>
              <w:pStyle w:val="--2"/>
            </w:pPr>
            <w:sdt>
              <w:sdtPr>
                <w:id w:val="-14129272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328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9D61E9">
              <w:t>вентиляционные трубы</w:t>
            </w:r>
            <w:r w:rsidR="00381B47">
              <w:tab/>
            </w:r>
            <w:sdt>
              <w:sdtPr>
                <w:id w:val="-1115131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9D61E9">
              <w:t>диффузоры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669E9E5" w14:textId="77777777" w:rsidR="00381B47" w:rsidRPr="009D61E9" w:rsidRDefault="00FE57DD" w:rsidP="00381B47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683ED473" w14:textId="77777777" w:rsidR="00381B47" w:rsidRPr="00837888" w:rsidRDefault="00EC3866" w:rsidP="00DE7EFE">
            <w:pPr>
              <w:pStyle w:val="--2"/>
            </w:pPr>
            <w:sdt>
              <w:sdtPr>
                <w:id w:val="2095202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стиральн</w:t>
            </w:r>
            <w:r w:rsidR="00DE7EFE">
              <w:t>ые</w:t>
            </w:r>
            <w:r w:rsidR="00381B47">
              <w:t xml:space="preserve"> машин</w:t>
            </w:r>
            <w:r w:rsidR="00DE7EFE">
              <w:t xml:space="preserve">ы </w:t>
            </w:r>
            <w:sdt>
              <w:sdtPr>
                <w:id w:val="1906261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E7EF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E7EFE">
              <w:t xml:space="preserve"> сушильные машины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D692CF3" w14:textId="77777777" w:rsidR="00381B47" w:rsidRPr="00837888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56EE32B4" w14:textId="77777777" w:rsidR="00381B47" w:rsidRPr="001F1277" w:rsidRDefault="00EC3866" w:rsidP="0063663B">
            <w:pPr>
              <w:pStyle w:val="--2"/>
              <w:tabs>
                <w:tab w:val="left" w:pos="1593"/>
              </w:tabs>
            </w:pPr>
            <w:sdt>
              <w:sdtPr>
                <w:id w:val="1341277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фритюр</w:t>
            </w:r>
            <w:r w:rsidR="0063663B">
              <w:t>ы</w:t>
            </w:r>
            <w:r w:rsidR="00381B47">
              <w:t xml:space="preserve"> </w:t>
            </w:r>
            <w:sdt>
              <w:sdtPr>
                <w:id w:val="2122179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 грил</w:t>
            </w:r>
            <w:r w:rsidR="0063663B">
              <w:t>и</w:t>
            </w:r>
          </w:p>
        </w:tc>
        <w:tc>
          <w:tcPr>
            <w:tcW w:w="571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0B1C07B9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4D610000" w14:textId="77777777" w:rsidR="00381B47" w:rsidRPr="001F1277" w:rsidRDefault="00EC3866" w:rsidP="007A7E4E">
            <w:pPr>
              <w:pStyle w:val="--2"/>
              <w:tabs>
                <w:tab w:val="left" w:pos="1593"/>
              </w:tabs>
            </w:pPr>
            <w:sdt>
              <w:sdtPr>
                <w:id w:val="-1006057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7E4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 xml:space="preserve">этикетировщики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1D49D7E5" w14:textId="77777777" w:rsidR="00381B47" w:rsidRPr="00E002DA" w:rsidRDefault="00381B47" w:rsidP="001A30F0">
            <w:pPr>
              <w:pStyle w:val="--2"/>
            </w:pPr>
          </w:p>
        </w:tc>
      </w:tr>
      <w:tr w:rsidR="0077471D" w:rsidRPr="00D764EB" w14:paraId="4CAF964C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61E69086" w14:textId="77777777" w:rsidR="00381B47" w:rsidRPr="009D61E9" w:rsidRDefault="00EC3866" w:rsidP="00381B47">
            <w:pPr>
              <w:pStyle w:val="--2"/>
              <w:tabs>
                <w:tab w:val="left" w:pos="1736"/>
                <w:tab w:val="left" w:pos="3011"/>
              </w:tabs>
            </w:pPr>
            <w:sdt>
              <w:sdtPr>
                <w:id w:val="-85773181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328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A1EAC" w:rsidRPr="009D61E9">
              <w:t>кондиционер</w:t>
            </w:r>
            <w:r w:rsidR="00EA1EAC">
              <w:t xml:space="preserve"> </w:t>
            </w:r>
            <w:sdt>
              <w:sdtPr>
                <w:id w:val="-2083527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A1EAC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 w:rsidRPr="009D61E9">
              <w:t xml:space="preserve"> </w:t>
            </w:r>
            <w:r w:rsidR="00762021" w:rsidRPr="00762021">
              <w:t>сплит-системы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5434F87" w14:textId="77777777" w:rsidR="00381B47" w:rsidRPr="009D61E9" w:rsidRDefault="00FE57DD" w:rsidP="00C06F80">
            <w:pPr>
              <w:pStyle w:val="--2"/>
              <w:tabs>
                <w:tab w:val="left" w:pos="1736"/>
                <w:tab w:val="left" w:pos="3011"/>
              </w:tabs>
            </w:pPr>
            <w:r>
              <w:t>ПР</w:t>
            </w: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24EC8A1" w14:textId="77777777" w:rsidR="00381B47" w:rsidRPr="009D61E9" w:rsidRDefault="00381B47" w:rsidP="00EA2062">
            <w:pPr>
              <w:pStyle w:val="--2"/>
            </w:pPr>
            <w:r w:rsidRPr="009272CB">
              <w:rPr>
                <w:rStyle w:val="ac"/>
              </w:rPr>
              <w:t>Инвентарь, посуда и т.д.</w:t>
            </w: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0373B97C" w14:textId="77777777" w:rsidR="00381B47" w:rsidRPr="001F1277" w:rsidRDefault="00EC3866" w:rsidP="001A30F0">
            <w:pPr>
              <w:pStyle w:val="--2"/>
            </w:pPr>
            <w:sdt>
              <w:sdtPr>
                <w:id w:val="-781651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461184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>
              <w:t xml:space="preserve">пароконвектоматы </w:t>
            </w:r>
          </w:p>
        </w:tc>
        <w:tc>
          <w:tcPr>
            <w:tcW w:w="571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099F7A3B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4620D50B" w14:textId="77777777" w:rsidR="00381B47" w:rsidRPr="001F1277" w:rsidRDefault="00EC3866" w:rsidP="001A30F0">
            <w:pPr>
              <w:pStyle w:val="--2"/>
            </w:pPr>
            <w:sdt>
              <w:sdtPr>
                <w:id w:val="-88553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7E4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>принтера для этикеток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7499D5E5" w14:textId="77777777" w:rsidR="00381B47" w:rsidRPr="00E002DA" w:rsidRDefault="00381B47" w:rsidP="001A30F0">
            <w:pPr>
              <w:pStyle w:val="--2"/>
            </w:pPr>
          </w:p>
        </w:tc>
      </w:tr>
      <w:tr w:rsidR="00C728D3" w:rsidRPr="006854F0" w14:paraId="5DF2E1B6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0725AEDD" w14:textId="77777777" w:rsidR="00381B47" w:rsidRPr="009D61E9" w:rsidRDefault="00EC3866" w:rsidP="00EA2062">
            <w:pPr>
              <w:pStyle w:val="--2"/>
            </w:pPr>
            <w:sdt>
              <w:sdtPr>
                <w:id w:val="106729995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328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9D61E9">
              <w:t>инсектицидные лампы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BB2122D" w14:textId="77777777" w:rsidR="00381B47" w:rsidRPr="009D61E9" w:rsidRDefault="00FE57DD" w:rsidP="00381B47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0970238A" w14:textId="77777777" w:rsidR="00381B47" w:rsidRPr="001F1277" w:rsidRDefault="00EC3866" w:rsidP="00EA2062">
            <w:pPr>
              <w:pStyle w:val="--2"/>
            </w:pPr>
            <w:sdt>
              <w:sdtPr>
                <w:id w:val="-154505591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329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1F1277">
              <w:t>доски</w:t>
            </w:r>
            <w:r w:rsidR="00381B47">
              <w:t xml:space="preserve"> </w:t>
            </w:r>
            <w:sdt>
              <w:sdtPr>
                <w:id w:val="21085141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329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1F1277">
              <w:t xml:space="preserve"> </w:t>
            </w:r>
            <w:r w:rsidR="00381B47">
              <w:t xml:space="preserve">посуда </w:t>
            </w:r>
            <w:sdt>
              <w:sdtPr>
                <w:id w:val="7057550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329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1F1277">
              <w:t xml:space="preserve"> </w:t>
            </w:r>
            <w:r w:rsidR="00381B47">
              <w:t>инвентарь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2E101AC8" w14:textId="77777777" w:rsidR="00381B47" w:rsidRPr="001F1277" w:rsidRDefault="00FE57DD" w:rsidP="00EA2062">
            <w:pPr>
              <w:pStyle w:val="--2"/>
            </w:pPr>
            <w:r>
              <w:t>МЕХ</w:t>
            </w: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AE04698" w14:textId="77777777" w:rsidR="00381B47" w:rsidRPr="00461184" w:rsidRDefault="00EC3866" w:rsidP="001A30F0">
            <w:pPr>
              <w:pStyle w:val="--2"/>
            </w:pPr>
            <w:sdt>
              <w:sdtPr>
                <w:id w:val="-2062083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461184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>
              <w:t xml:space="preserve">печи подовые </w:t>
            </w:r>
            <w:sdt>
              <w:sdtPr>
                <w:id w:val="-17727276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6043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>
              <w:t>печи ротационные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9010A30" w14:textId="77777777" w:rsidR="00381B47" w:rsidRPr="001A30F0" w:rsidRDefault="005F5841" w:rsidP="00F86F0C">
            <w:pPr>
              <w:pStyle w:val="--2"/>
            </w:pPr>
            <w:r>
              <w:t>ПР</w:t>
            </w: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47F0AC87" w14:textId="77777777" w:rsidR="00381B47" w:rsidRPr="00461184" w:rsidRDefault="00EC3866" w:rsidP="001A30F0">
            <w:pPr>
              <w:pStyle w:val="--2"/>
            </w:pPr>
            <w:sdt>
              <w:sdtPr>
                <w:id w:val="662279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7E4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>термоусадочные туннели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77178FC1" w14:textId="77777777" w:rsidR="00381B47" w:rsidRPr="006854F0" w:rsidRDefault="00381B47" w:rsidP="001A30F0">
            <w:pPr>
              <w:pStyle w:val="--2"/>
            </w:pPr>
          </w:p>
        </w:tc>
      </w:tr>
      <w:tr w:rsidR="00C728D3" w:rsidRPr="006854F0" w14:paraId="7899C11D" w14:textId="77777777" w:rsidTr="0077471D">
        <w:trPr>
          <w:trHeight w:val="183"/>
        </w:trPr>
        <w:tc>
          <w:tcPr>
            <w:tcW w:w="1697" w:type="dxa"/>
            <w:tcBorders>
              <w:left w:val="single" w:sz="18" w:space="0" w:color="auto"/>
            </w:tcBorders>
            <w:shd w:val="clear" w:color="auto" w:fill="auto"/>
          </w:tcPr>
          <w:p w14:paraId="49C9F409" w14:textId="77777777" w:rsidR="00381B47" w:rsidRPr="009D61E9" w:rsidRDefault="00EC3866" w:rsidP="00381B47">
            <w:pPr>
              <w:pStyle w:val="--2"/>
            </w:pPr>
            <w:sdt>
              <w:sdtPr>
                <w:id w:val="-21303195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328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9D61E9">
              <w:t xml:space="preserve">стены </w:t>
            </w:r>
            <w:r w:rsidR="00EA1EAC">
              <w:t>(</w:t>
            </w:r>
            <w:r w:rsidR="00381B47" w:rsidRPr="009D61E9">
              <w:t>выше 2 м</w:t>
            </w:r>
            <w:r w:rsidR="00EA1EAC">
              <w:t>)</w:t>
            </w:r>
          </w:p>
        </w:tc>
        <w:tc>
          <w:tcPr>
            <w:tcW w:w="2554" w:type="dxa"/>
            <w:gridSpan w:val="2"/>
            <w:tcBorders>
              <w:right w:val="single" w:sz="4" w:space="0" w:color="auto"/>
            </w:tcBorders>
            <w:shd w:val="clear" w:color="auto" w:fill="auto"/>
          </w:tcPr>
          <w:p w14:paraId="63A3CCD7" w14:textId="77777777" w:rsidR="00381B47" w:rsidRPr="009D61E9" w:rsidRDefault="00FE57DD" w:rsidP="00EA2062">
            <w:pPr>
              <w:pStyle w:val="--2"/>
            </w:pPr>
            <w:r>
              <w:t>о</w:t>
            </w:r>
            <w:r w:rsidR="004D328F">
              <w:t>крашен</w:t>
            </w:r>
            <w:r>
              <w:t>, сэндвич-панель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DF65090" w14:textId="77777777" w:rsidR="00381B47" w:rsidRPr="009D61E9" w:rsidRDefault="00FE57DD" w:rsidP="00EA2062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0D7D72D7" w14:textId="77777777" w:rsidR="00381B47" w:rsidRPr="001F1277" w:rsidRDefault="00EC3866" w:rsidP="00EA2062">
            <w:pPr>
              <w:pStyle w:val="--2"/>
            </w:pPr>
            <w:sdt>
              <w:sdtPr>
                <w:id w:val="-1416493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329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1F1277">
              <w:t xml:space="preserve">ножи </w:t>
            </w:r>
            <w:sdt>
              <w:sdtPr>
                <w:id w:val="-254747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 xml:space="preserve"> мусаты</w:t>
            </w:r>
            <w:r w:rsidR="00381B47">
              <w:t xml:space="preserve"> </w:t>
            </w:r>
            <w:sdt>
              <w:sdtPr>
                <w:id w:val="-202277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 xml:space="preserve"> секачи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20AB635F" w14:textId="77777777" w:rsidR="00381B47" w:rsidRPr="001F1277" w:rsidRDefault="00FE57DD" w:rsidP="00EA2062">
            <w:pPr>
              <w:pStyle w:val="--2"/>
            </w:pPr>
            <w:r>
              <w:t>РУ</w:t>
            </w: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A0FEF01" w14:textId="77777777" w:rsidR="00381B47" w:rsidRPr="00461184" w:rsidRDefault="00EC3866" w:rsidP="001A30F0">
            <w:pPr>
              <w:pStyle w:val="--2"/>
              <w:rPr>
                <w:b/>
                <w:bCs/>
              </w:rPr>
            </w:pPr>
            <w:sdt>
              <w:sdtPr>
                <w:id w:val="1710602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461184">
              <w:t>расстоечные шкафы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050DBC0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390AF4D2" w14:textId="77777777" w:rsidR="00D0491A" w:rsidRPr="00D0491A" w:rsidRDefault="00EC3866" w:rsidP="001A30F0">
            <w:pPr>
              <w:pStyle w:val="--2"/>
            </w:pPr>
            <w:sdt>
              <w:sdtPr>
                <w:id w:val="-1806227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7E4E" w:rsidRPr="00F225B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>автоматический клипсаторы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745EEC3C" w14:textId="77777777" w:rsidR="00381B47" w:rsidRPr="006854F0" w:rsidRDefault="00381B47" w:rsidP="001A30F0">
            <w:pPr>
              <w:pStyle w:val="--2"/>
            </w:pPr>
          </w:p>
        </w:tc>
      </w:tr>
      <w:tr w:rsidR="00100736" w:rsidRPr="006854F0" w14:paraId="1B611B2C" w14:textId="77777777" w:rsidTr="0077471D">
        <w:trPr>
          <w:trHeight w:val="183"/>
        </w:trPr>
        <w:tc>
          <w:tcPr>
            <w:tcW w:w="1697" w:type="dxa"/>
            <w:tcBorders>
              <w:left w:val="single" w:sz="18" w:space="0" w:color="auto"/>
            </w:tcBorders>
            <w:shd w:val="clear" w:color="auto" w:fill="auto"/>
          </w:tcPr>
          <w:p w14:paraId="3D927789" w14:textId="77777777" w:rsidR="00100736" w:rsidRPr="009D61E9" w:rsidRDefault="00EC3866" w:rsidP="004D328F">
            <w:pPr>
              <w:pStyle w:val="--2"/>
            </w:pPr>
            <w:sdt>
              <w:sdtPr>
                <w:id w:val="99870387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328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100736" w:rsidRPr="009D61E9">
              <w:t xml:space="preserve">стены </w:t>
            </w:r>
            <w:r w:rsidR="00100736">
              <w:t>(</w:t>
            </w:r>
            <w:r w:rsidR="00100736" w:rsidRPr="009D61E9">
              <w:t>до 2 м</w:t>
            </w:r>
            <w:r w:rsidR="00100736">
              <w:t>)</w:t>
            </w:r>
          </w:p>
        </w:tc>
        <w:tc>
          <w:tcPr>
            <w:tcW w:w="2554" w:type="dxa"/>
            <w:gridSpan w:val="2"/>
            <w:tcBorders>
              <w:right w:val="single" w:sz="4" w:space="0" w:color="auto"/>
            </w:tcBorders>
            <w:shd w:val="clear" w:color="auto" w:fill="auto"/>
          </w:tcPr>
          <w:p w14:paraId="3700A24E" w14:textId="77777777" w:rsidR="00100736" w:rsidRPr="009D61E9" w:rsidRDefault="004268ED" w:rsidP="004D328F">
            <w:pPr>
              <w:pStyle w:val="--2"/>
            </w:pPr>
            <w:r>
              <w:t>п</w:t>
            </w:r>
            <w:r w:rsidR="004D328F">
              <w:t>литка</w:t>
            </w:r>
            <w:r>
              <w:t>, метл.лист, сэндвич-панель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E5F5484" w14:textId="77777777" w:rsidR="00100736" w:rsidRPr="009D61E9" w:rsidRDefault="00FE57DD" w:rsidP="00EA2062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1A3A1F0D" w14:textId="77777777" w:rsidR="00100736" w:rsidRDefault="00EC3866" w:rsidP="00EA2062">
            <w:pPr>
              <w:pStyle w:val="--2"/>
            </w:pPr>
            <w:sdt>
              <w:sdtPr>
                <w:id w:val="-183830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00736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100736" w:rsidRPr="001F1277">
              <w:t>шампура</w:t>
            </w:r>
            <w:sdt>
              <w:sdtPr>
                <w:id w:val="-1288427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00736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100736" w:rsidRPr="001F1277">
              <w:t xml:space="preserve"> крючки</w:t>
            </w:r>
            <w:sdt>
              <w:sdtPr>
                <w:id w:val="-161165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00736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100736" w:rsidRPr="001F1277">
              <w:t xml:space="preserve"> вешала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42C5FA0F" w14:textId="77777777" w:rsidR="00100736" w:rsidRPr="001F1277" w:rsidRDefault="00100736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016DE1A" w14:textId="77777777" w:rsidR="00100736" w:rsidRDefault="00EC3866" w:rsidP="001A30F0">
            <w:pPr>
              <w:pStyle w:val="--2"/>
            </w:pPr>
            <w:sdt>
              <w:sdtPr>
                <w:id w:val="1499622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0073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00736" w:rsidRPr="0044600B">
              <w:t>вафельницы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8535E51" w14:textId="77777777" w:rsidR="00100736" w:rsidRPr="001A30F0" w:rsidRDefault="00100736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41561F38" w14:textId="77777777" w:rsidR="00100736" w:rsidRDefault="00EC3866" w:rsidP="001A30F0">
            <w:pPr>
              <w:pStyle w:val="--2"/>
            </w:pPr>
            <w:sdt>
              <w:sdtPr>
                <w:id w:val="-1310087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0073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00736">
              <w:t xml:space="preserve"> </w:t>
            </w:r>
            <w:r w:rsidR="00100736">
              <w:rPr>
                <w:lang w:val="en-US"/>
              </w:rPr>
              <w:t>flow pack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1FF8805C" w14:textId="77777777" w:rsidR="00100736" w:rsidRPr="006854F0" w:rsidRDefault="00100736" w:rsidP="001A30F0">
            <w:pPr>
              <w:pStyle w:val="--2"/>
            </w:pPr>
          </w:p>
        </w:tc>
      </w:tr>
      <w:tr w:rsidR="00C728D3" w:rsidRPr="006854F0" w14:paraId="4B4DA293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775C20FA" w14:textId="77777777" w:rsidR="00C728D3" w:rsidRPr="009D61E9" w:rsidRDefault="00EC3866" w:rsidP="00381B47">
            <w:pPr>
              <w:pStyle w:val="--2"/>
            </w:pPr>
            <w:sdt>
              <w:sdtPr>
                <w:id w:val="-9014345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328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>бактерицидные</w:t>
            </w:r>
            <w:r w:rsidR="00C728D3">
              <w:t xml:space="preserve"> лампы</w:t>
            </w:r>
            <w:r w:rsidR="00C728D3" w:rsidRPr="009D61E9">
              <w:t xml:space="preserve"> </w:t>
            </w:r>
            <w:sdt>
              <w:sdtPr>
                <w:id w:val="-61598724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268E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 стерилизатор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46A074A" w14:textId="77777777" w:rsidR="00C728D3" w:rsidRPr="009D61E9" w:rsidRDefault="00FE57DD" w:rsidP="00EA2062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12A66E17" w14:textId="77777777" w:rsidR="00C728D3" w:rsidRPr="001F1277" w:rsidRDefault="00EC3866" w:rsidP="00EA2062">
            <w:pPr>
              <w:pStyle w:val="--2"/>
            </w:pPr>
            <w:sdt>
              <w:sdtPr>
                <w:id w:val="-17255981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329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гастроёмкости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15DA116B" w14:textId="77777777" w:rsidR="00C728D3" w:rsidRPr="001F1277" w:rsidRDefault="00FE57DD" w:rsidP="00EA2062">
            <w:pPr>
              <w:pStyle w:val="--2"/>
            </w:pPr>
            <w:r>
              <w:t>МЕХ</w:t>
            </w:r>
          </w:p>
        </w:tc>
        <w:tc>
          <w:tcPr>
            <w:tcW w:w="6808" w:type="dxa"/>
            <w:gridSpan w:val="5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69DAFE06" w14:textId="77777777" w:rsidR="00C728D3" w:rsidRPr="00837888" w:rsidRDefault="00C728D3" w:rsidP="0063663B">
            <w:pPr>
              <w:pStyle w:val="--2"/>
            </w:pPr>
            <w:r>
              <w:rPr>
                <w:rStyle w:val="ac"/>
              </w:rPr>
              <w:t>Технологическое</w:t>
            </w:r>
            <w:r w:rsidRPr="009272CB">
              <w:rPr>
                <w:rStyle w:val="ac"/>
              </w:rPr>
              <w:t xml:space="preserve"> оборудование: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11502950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751846D7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7C62CA4C" w14:textId="77777777" w:rsidR="00C728D3" w:rsidRPr="009D61E9" w:rsidRDefault="00EC3866" w:rsidP="00EA2062">
            <w:pPr>
              <w:pStyle w:val="--2"/>
            </w:pPr>
            <w:sdt>
              <w:sdtPr>
                <w:id w:val="-34331895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328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>металлоконструкции</w:t>
            </w:r>
            <w:r w:rsidR="00C728D3">
              <w:tab/>
            </w:r>
            <w:sdt>
              <w:sdtPr>
                <w:id w:val="-117333497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328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>кабель-каналы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4F7D133" w14:textId="77777777" w:rsidR="00C728D3" w:rsidRPr="009D61E9" w:rsidRDefault="00FE57DD" w:rsidP="00381B47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62217AA6" w14:textId="77777777" w:rsidR="00C728D3" w:rsidRPr="001F1277" w:rsidRDefault="00EC3866" w:rsidP="00EA2062">
            <w:pPr>
              <w:pStyle w:val="--2"/>
            </w:pPr>
            <w:sdt>
              <w:sdtPr>
                <w:id w:val="-212768379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329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формы для выпечки</w:t>
            </w:r>
            <w:r w:rsidR="00C728D3">
              <w:t xml:space="preserve"> </w:t>
            </w:r>
            <w:sdt>
              <w:sdtPr>
                <w:id w:val="-75697632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329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С </w:t>
            </w:r>
            <w:sdt>
              <w:sdtPr>
                <w:id w:val="-184407810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329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Н </w:t>
            </w:r>
            <w:sdt>
              <w:sdtPr>
                <w:id w:val="92476351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329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>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396B2C83" w14:textId="77777777" w:rsidR="00C728D3" w:rsidRPr="001F1277" w:rsidRDefault="00FE57DD" w:rsidP="00EA2062">
            <w:pPr>
              <w:pStyle w:val="--2"/>
            </w:pPr>
            <w:r>
              <w:t>МЕХ</w:t>
            </w:r>
          </w:p>
        </w:tc>
        <w:tc>
          <w:tcPr>
            <w:tcW w:w="3546" w:type="dxa"/>
            <w:gridSpan w:val="2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5F97813E" w14:textId="77777777" w:rsidR="00C728D3" w:rsidRPr="00E96B43" w:rsidRDefault="00EC3866" w:rsidP="004D328F">
            <w:pPr>
              <w:pStyle w:val="--2"/>
              <w:tabs>
                <w:tab w:val="left" w:pos="1593"/>
              </w:tabs>
            </w:pPr>
            <w:sdt>
              <w:sdtPr>
                <w:id w:val="-12603661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6043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E96B43">
              <w:t>производственные столы</w:t>
            </w:r>
            <w:r w:rsidR="00C728D3">
              <w:t xml:space="preserve"> </w:t>
            </w:r>
            <w:sdt>
              <w:sdtPr>
                <w:id w:val="90488002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6043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Н </w:t>
            </w:r>
            <w:sdt>
              <w:sdtPr>
                <w:id w:val="3571778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E57D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>Д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24617B1" w14:textId="77777777" w:rsidR="00C728D3" w:rsidRPr="001A30F0" w:rsidRDefault="005F5841" w:rsidP="001A30F0">
            <w:pPr>
              <w:pStyle w:val="--2"/>
            </w:pPr>
            <w:r>
              <w:t>ПР</w:t>
            </w:r>
          </w:p>
        </w:tc>
        <w:tc>
          <w:tcPr>
            <w:tcW w:w="2691" w:type="dxa"/>
            <w:gridSpan w:val="2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6607B7EA" w14:textId="77777777" w:rsidR="00C728D3" w:rsidRDefault="00EC3866" w:rsidP="00262D97">
            <w:pPr>
              <w:pStyle w:val="--2"/>
            </w:pPr>
            <w:sdt>
              <w:sdtPr>
                <w:id w:val="-18883322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овощерезк</w:t>
            </w:r>
            <w:r w:rsidR="00C728D3">
              <w:t xml:space="preserve">и </w:t>
            </w:r>
            <w:sdt>
              <w:sdtPr>
                <w:id w:val="6545757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овощечистк</w:t>
            </w:r>
            <w:r w:rsidR="00C728D3">
              <w:t>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51278B4F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7EAA8FD5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3F628A96" w14:textId="77777777" w:rsidR="00C728D3" w:rsidRPr="009D61E9" w:rsidRDefault="00EC3866" w:rsidP="00EA2062">
            <w:pPr>
              <w:pStyle w:val="--2"/>
            </w:pPr>
            <w:sdt>
              <w:sdtPr>
                <w:id w:val="17281077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268E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водопроводные </w:t>
            </w:r>
            <w:r w:rsidR="00C728D3" w:rsidRPr="009D61E9">
              <w:t>трубы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26B664C" w14:textId="77777777" w:rsidR="00C728D3" w:rsidRPr="009D61E9" w:rsidRDefault="00FE57DD" w:rsidP="00381B47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2D40483A" w14:textId="77777777" w:rsidR="00C728D3" w:rsidRPr="001F1277" w:rsidRDefault="00EC3866" w:rsidP="00EA2062">
            <w:pPr>
              <w:pStyle w:val="--2"/>
            </w:pPr>
            <w:sdt>
              <w:sdtPr>
                <w:id w:val="26750704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329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листы для выпечки</w:t>
            </w:r>
            <w:r w:rsidR="00C728D3">
              <w:t xml:space="preserve"> </w:t>
            </w:r>
            <w:sdt>
              <w:sdtPr>
                <w:id w:val="-209708988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329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Н </w:t>
            </w:r>
            <w:sdt>
              <w:sdtPr>
                <w:id w:val="10875684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329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>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161FB203" w14:textId="77777777" w:rsidR="00C728D3" w:rsidRPr="001F1277" w:rsidRDefault="005F5841" w:rsidP="00EA2062">
            <w:pPr>
              <w:pStyle w:val="--2"/>
            </w:pPr>
            <w:r>
              <w:t>РУ</w:t>
            </w: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8FCE7DE" w14:textId="77777777" w:rsidR="00C728D3" w:rsidRPr="00E96B43" w:rsidRDefault="00EC3866" w:rsidP="004D328F">
            <w:pPr>
              <w:pStyle w:val="--2"/>
            </w:pPr>
            <w:sdt>
              <w:sdtPr>
                <w:id w:val="-6415759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6043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E96B43">
              <w:t xml:space="preserve">весы </w:t>
            </w:r>
            <w:r w:rsidR="00C728D3">
              <w:tab/>
            </w:r>
            <w:sdt>
              <w:sdtPr>
                <w:id w:val="-117340935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6043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E96B43">
              <w:t xml:space="preserve">напольные </w:t>
            </w:r>
            <w:sdt>
              <w:sdtPr>
                <w:id w:val="-8056980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6043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 </w:t>
            </w:r>
            <w:r w:rsidR="00C728D3" w:rsidRPr="00E96B43">
              <w:t>настольные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9581420" w14:textId="77777777" w:rsidR="00C728D3" w:rsidRPr="001A30F0" w:rsidRDefault="005F5841" w:rsidP="001A30F0">
            <w:pPr>
              <w:pStyle w:val="--2"/>
            </w:pPr>
            <w:r>
              <w:t>ПР</w:t>
            </w: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4308FFB8" w14:textId="77777777" w:rsidR="00C728D3" w:rsidRPr="00837888" w:rsidRDefault="00EC3866" w:rsidP="00EA2062">
            <w:pPr>
              <w:pStyle w:val="--2"/>
            </w:pPr>
            <w:sdt>
              <w:sdtPr>
                <w:id w:val="40696528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F5A7B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44600B">
              <w:t>измельчители</w:t>
            </w:r>
            <w:r w:rsidR="00C728D3">
              <w:t xml:space="preserve"> </w:t>
            </w:r>
            <w:sdt>
              <w:sdtPr>
                <w:id w:val="20386128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слайсера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4B47057E" w14:textId="77777777" w:rsidR="00C728D3" w:rsidRPr="006854F0" w:rsidRDefault="005F5841" w:rsidP="001A30F0">
            <w:pPr>
              <w:pStyle w:val="--2"/>
            </w:pPr>
            <w:r>
              <w:t>ПР</w:t>
            </w:r>
          </w:p>
        </w:tc>
      </w:tr>
      <w:tr w:rsidR="00C728D3" w:rsidRPr="006854F0" w14:paraId="6900AE82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705CCF25" w14:textId="77777777" w:rsidR="00C728D3" w:rsidRDefault="00EC3866" w:rsidP="00F225B7">
            <w:pPr>
              <w:pStyle w:val="--2"/>
            </w:pPr>
            <w:sdt>
              <w:sdtPr>
                <w:id w:val="564464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268E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 </w:t>
            </w:r>
            <w:r w:rsidR="00C728D3" w:rsidRPr="009D61E9">
              <w:t>выключатели</w:t>
            </w:r>
            <w:r w:rsidR="00C728D3">
              <w:t xml:space="preserve"> </w:t>
            </w:r>
            <w:sdt>
              <w:sdtPr>
                <w:id w:val="5926722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268E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 </w:t>
            </w:r>
            <w:r w:rsidR="00C728D3" w:rsidRPr="009D61E9">
              <w:t>розетки</w:t>
            </w:r>
            <w:r w:rsidR="00C728D3">
              <w:t xml:space="preserve"> </w:t>
            </w:r>
            <w:sdt>
              <w:sdtPr>
                <w:id w:val="-165074532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E57D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 дверные ручки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383A685" w14:textId="77777777" w:rsidR="00C728D3" w:rsidRPr="009D61E9" w:rsidRDefault="00FE57DD" w:rsidP="00381B47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5C97FB54" w14:textId="77777777" w:rsidR="00C728D3" w:rsidRDefault="00EC3866" w:rsidP="00EA2062">
            <w:pPr>
              <w:pStyle w:val="--2"/>
            </w:pPr>
            <w:sdt>
              <w:sdtPr>
                <w:id w:val="-78558303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329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съёмные детали</w:t>
            </w:r>
            <w:r w:rsidR="00C728D3">
              <w:t xml:space="preserve"> оборудования</w:t>
            </w:r>
            <w:r w:rsidR="00C728D3" w:rsidRPr="001F1277">
              <w:t xml:space="preserve"> </w:t>
            </w:r>
            <w:sdt>
              <w:sdtPr>
                <w:id w:val="-60858760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329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Н </w:t>
            </w:r>
            <w:sdt>
              <w:sdtPr>
                <w:id w:val="-13134100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329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>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4D91BC80" w14:textId="77777777" w:rsidR="00C728D3" w:rsidRPr="001F1277" w:rsidRDefault="00FE57DD" w:rsidP="00EA2062">
            <w:pPr>
              <w:pStyle w:val="--2"/>
            </w:pPr>
            <w:r>
              <w:t>РУ</w:t>
            </w: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AF9656C" w14:textId="77777777" w:rsidR="00C728D3" w:rsidRPr="0044600B" w:rsidRDefault="00EC3866" w:rsidP="004D328F">
            <w:pPr>
              <w:pStyle w:val="--2"/>
            </w:pPr>
            <w:sdt>
              <w:sdtPr>
                <w:id w:val="11075404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6043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44600B">
              <w:t>блендеры</w:t>
            </w:r>
            <w:r w:rsidR="00C728D3">
              <w:t xml:space="preserve"> </w:t>
            </w:r>
            <w:sdt>
              <w:sdtPr>
                <w:id w:val="19071103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6043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461184">
              <w:t>миксеры плане</w:t>
            </w:r>
            <w:r w:rsidR="00C728D3">
              <w:t>тарные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CB4C1CA" w14:textId="77777777" w:rsidR="00C728D3" w:rsidRPr="001A30F0" w:rsidRDefault="005F5841" w:rsidP="001A30F0">
            <w:pPr>
              <w:pStyle w:val="--2"/>
            </w:pPr>
            <w:r>
              <w:t>ПР</w:t>
            </w: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3D7B4F67" w14:textId="77777777" w:rsidR="00C728D3" w:rsidRDefault="00EC3866" w:rsidP="00EA2062">
            <w:pPr>
              <w:pStyle w:val="--2"/>
            </w:pPr>
            <w:sdt>
              <w:sdtPr>
                <w:id w:val="685022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протирочные машины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3EA20759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6E65DCD0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5A338E83" w14:textId="77777777" w:rsidR="00C728D3" w:rsidRPr="009D61E9" w:rsidRDefault="00EC3866" w:rsidP="00EA2062">
            <w:pPr>
              <w:pStyle w:val="--2"/>
            </w:pPr>
            <w:sdt>
              <w:sdtPr>
                <w:id w:val="3110640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268E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 xml:space="preserve"> окна внеш</w:t>
            </w:r>
            <w:r w:rsidR="00C728D3">
              <w:t>ние</w:t>
            </w:r>
            <w:r w:rsidR="00C728D3">
              <w:tab/>
            </w:r>
            <w:sdt>
              <w:sdtPr>
                <w:id w:val="110985889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268E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 окна внутрицеховые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6EF16E7" w14:textId="77777777" w:rsidR="00C728D3" w:rsidRPr="009D61E9" w:rsidRDefault="00FE57DD" w:rsidP="00381B47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1D4E5132" w14:textId="77777777" w:rsidR="00C728D3" w:rsidRPr="001F1277" w:rsidRDefault="00EC3866" w:rsidP="00EA2062">
            <w:pPr>
              <w:pStyle w:val="--2"/>
            </w:pPr>
            <w:sdt>
              <w:sdtPr>
                <w:id w:val="-15277933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329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>с</w:t>
            </w:r>
            <w:r w:rsidR="00FE57DD">
              <w:t>илеконовые</w:t>
            </w:r>
            <w:r w:rsidR="00C728D3">
              <w:t xml:space="preserve"> коврики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608DA442" w14:textId="77777777" w:rsidR="00C728D3" w:rsidRPr="001F1277" w:rsidRDefault="00FE57DD" w:rsidP="00EA2062">
            <w:pPr>
              <w:pStyle w:val="--2"/>
            </w:pPr>
            <w:r>
              <w:t>РУ</w:t>
            </w: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E3618D" w14:textId="77777777" w:rsidR="00C728D3" w:rsidRPr="0044600B" w:rsidRDefault="00EC3866" w:rsidP="00B60430">
            <w:pPr>
              <w:pStyle w:val="--2"/>
            </w:pPr>
            <w:sdt>
              <w:sdtPr>
                <w:id w:val="19079583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6043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44600B">
              <w:t>бисквиторезки</w:t>
            </w:r>
            <w:r w:rsidR="00B60430" w:rsidRPr="00B60430">
              <w:t xml:space="preserve"> </w:t>
            </w:r>
            <w:sdt>
              <w:sdtPr>
                <w:id w:val="-8330687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6043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B60430" w:rsidRPr="00B60430">
              <w:t xml:space="preserve"> </w:t>
            </w:r>
            <w:r w:rsidR="00CF5A7B">
              <w:t>отсадочные</w:t>
            </w:r>
            <w:r w:rsidR="00B60430">
              <w:t xml:space="preserve"> машин</w:t>
            </w:r>
            <w:r w:rsidR="00CF5A7B">
              <w:t>ы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2223571" w14:textId="77777777" w:rsidR="00C728D3" w:rsidRPr="00C728D3" w:rsidRDefault="005F5841" w:rsidP="00C728D3">
            <w:pPr>
              <w:pStyle w:val="--2"/>
              <w:tabs>
                <w:tab w:val="left" w:pos="1593"/>
              </w:tabs>
            </w:pPr>
            <w:r>
              <w:t>ПР</w:t>
            </w: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4568F403" w14:textId="77777777" w:rsidR="00C728D3" w:rsidRPr="00837888" w:rsidRDefault="00EC3866" w:rsidP="00EA2062">
            <w:pPr>
              <w:pStyle w:val="--2"/>
            </w:pPr>
            <w:sdt>
              <w:sdtPr>
                <w:id w:val="16583416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картофелечистки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6665E743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0E9AEC68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54D511D8" w14:textId="77777777" w:rsidR="00C728D3" w:rsidRPr="009D61E9" w:rsidRDefault="00EC3866" w:rsidP="00EA2062">
            <w:pPr>
              <w:pStyle w:val="--2"/>
              <w:tabs>
                <w:tab w:val="left" w:pos="1877"/>
              </w:tabs>
            </w:pPr>
            <w:sdt>
              <w:sdtPr>
                <w:id w:val="-41948554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268E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 xml:space="preserve"> электрощиты</w:t>
            </w:r>
            <w:r w:rsidR="00C728D3" w:rsidRPr="009D61E9">
              <w:tab/>
            </w:r>
            <w:sdt>
              <w:sdtPr>
                <w:id w:val="20496322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пожарный щит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D1A7618" w14:textId="77777777" w:rsidR="00C728D3" w:rsidRPr="009D61E9" w:rsidRDefault="00FE57DD" w:rsidP="00381B47">
            <w:pPr>
              <w:pStyle w:val="--2"/>
              <w:tabs>
                <w:tab w:val="left" w:pos="1877"/>
              </w:tabs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4B313C67" w14:textId="77777777" w:rsidR="00C728D3" w:rsidRPr="001F1277" w:rsidRDefault="00EC3866" w:rsidP="00EA2062">
            <w:pPr>
              <w:pStyle w:val="--2"/>
            </w:pPr>
            <w:sdt>
              <w:sdtPr>
                <w:id w:val="5972980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329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внутрицеховая тара (вёдра, ящики)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3AE71269" w14:textId="77777777" w:rsidR="00C728D3" w:rsidRPr="001F1277" w:rsidRDefault="00FE57DD" w:rsidP="00EA2062">
            <w:pPr>
              <w:pStyle w:val="--2"/>
            </w:pPr>
            <w:r>
              <w:t>МЕХ</w:t>
            </w: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DBA1B90" w14:textId="77777777" w:rsidR="00C728D3" w:rsidRPr="0044600B" w:rsidRDefault="00EC3866" w:rsidP="004D328F">
            <w:pPr>
              <w:pStyle w:val="--2"/>
            </w:pPr>
            <w:sdt>
              <w:sdtPr>
                <w:id w:val="-60550495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6043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461184">
              <w:t>тестомес</w:t>
            </w:r>
            <w:r w:rsidR="00C728D3">
              <w:t xml:space="preserve">ы </w:t>
            </w:r>
            <w:sdt>
              <w:sdtPr>
                <w:id w:val="-2094615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C728D3" w:rsidRPr="00461184">
              <w:t>тестоделители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7C03FD9" w14:textId="77777777" w:rsidR="00C728D3" w:rsidRPr="001A30F0" w:rsidRDefault="005F5841" w:rsidP="001A30F0">
            <w:pPr>
              <w:pStyle w:val="--2"/>
            </w:pPr>
            <w:r>
              <w:t>ПР</w:t>
            </w: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255E4E30" w14:textId="77777777" w:rsidR="00C728D3" w:rsidRPr="00837888" w:rsidRDefault="00EC3866" w:rsidP="00EA2062">
            <w:pPr>
              <w:pStyle w:val="--2"/>
              <w:tabs>
                <w:tab w:val="left" w:pos="1026"/>
              </w:tabs>
            </w:pPr>
            <w:sdt>
              <w:sdtPr>
                <w:id w:val="564004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24394C">
              <w:t>депозитор волюметрический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2DEA3FB6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18B42369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686C099A" w14:textId="77777777" w:rsidR="00C728D3" w:rsidRPr="009D61E9" w:rsidRDefault="00EC3866" w:rsidP="00EA2062">
            <w:pPr>
              <w:pStyle w:val="--2"/>
            </w:pPr>
            <w:sdt>
              <w:sdtPr>
                <w:id w:val="-20394863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268E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>отопительные приборы</w:t>
            </w:r>
            <w:r w:rsidR="00C728D3">
              <w:t xml:space="preserve"> </w:t>
            </w:r>
            <w:sdt>
              <w:sdtPr>
                <w:id w:val="-1177340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бойлер</w:t>
            </w:r>
            <w:r w:rsidR="00C728D3">
              <w:t>а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3B93F27" w14:textId="77777777" w:rsidR="00C728D3" w:rsidRPr="009D61E9" w:rsidRDefault="00FE57DD" w:rsidP="00381B47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44B8655A" w14:textId="77777777" w:rsidR="00C728D3" w:rsidRPr="001F1277" w:rsidRDefault="00EC3866" w:rsidP="00EA2062">
            <w:pPr>
              <w:pStyle w:val="--2"/>
            </w:pPr>
            <w:sdt>
              <w:sdtPr>
                <w:id w:val="77081554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329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дежи</w:t>
            </w:r>
            <w:r w:rsidR="00C728D3" w:rsidRPr="001F1277">
              <w:tab/>
            </w:r>
            <w:sdt>
              <w:sdtPr>
                <w:id w:val="-103695795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329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 xml:space="preserve"> </w:t>
            </w:r>
            <w:r w:rsidR="00C728D3">
              <w:t>передвижные ёмкости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711511A6" w14:textId="77777777" w:rsidR="00C728D3" w:rsidRPr="001F1277" w:rsidRDefault="00FE57DD" w:rsidP="00EA2062">
            <w:pPr>
              <w:pStyle w:val="--2"/>
            </w:pPr>
            <w:r>
              <w:t>РУ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52F2FB" w14:textId="77777777" w:rsidR="00C728D3" w:rsidRPr="0044600B" w:rsidRDefault="00EC3866" w:rsidP="004D328F">
            <w:pPr>
              <w:pStyle w:val="--2"/>
            </w:pPr>
            <w:sdt>
              <w:sdtPr>
                <w:id w:val="-482389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т</w:t>
            </w:r>
            <w:r w:rsidR="00C728D3" w:rsidRPr="0044600B">
              <w:t>естоокруглители</w:t>
            </w:r>
            <w:r w:rsidR="00C728D3">
              <w:t xml:space="preserve"> </w:t>
            </w:r>
            <w:sdt>
              <w:sdtPr>
                <w:id w:val="19336210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F5A7B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>тестораскатки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94073C2" w14:textId="77777777" w:rsidR="00C728D3" w:rsidRPr="001A30F0" w:rsidRDefault="005F5841" w:rsidP="001A30F0">
            <w:pPr>
              <w:pStyle w:val="--2"/>
            </w:pPr>
            <w:r>
              <w:t>ПР</w:t>
            </w: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58A59485" w14:textId="77777777" w:rsidR="00C728D3" w:rsidRPr="0044600B" w:rsidRDefault="00EC3866" w:rsidP="00E237ED">
            <w:pPr>
              <w:pStyle w:val="--2"/>
            </w:pPr>
            <w:sdt>
              <w:sdtPr>
                <w:id w:val="-5944702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металлодетектор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633F9140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1D2163AA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51BF40D8" w14:textId="77777777" w:rsidR="00C728D3" w:rsidRPr="009D61E9" w:rsidRDefault="00EC3866" w:rsidP="00753F79">
            <w:pPr>
              <w:pStyle w:val="--2"/>
            </w:pPr>
            <w:sdt>
              <w:sdtPr>
                <w:id w:val="6763982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268E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272CB">
              <w:t>двери</w:t>
            </w:r>
            <w:r w:rsidR="00C728D3" w:rsidRPr="009272CB">
              <w:tab/>
            </w:r>
            <w:sdt>
              <w:sdtPr>
                <w:id w:val="11977334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 w:rsidRPr="009272CB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C728D3" w:rsidRPr="009272CB">
              <w:t xml:space="preserve"> ворота/роллета</w:t>
            </w:r>
            <w:r w:rsidR="00C728D3" w:rsidRPr="009272CB">
              <w:tab/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127862C" w14:textId="77777777" w:rsidR="00C728D3" w:rsidRPr="009D61E9" w:rsidRDefault="00FE57DD" w:rsidP="00381B47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54530872" w14:textId="77777777" w:rsidR="00C728D3" w:rsidRPr="001F1277" w:rsidRDefault="00EC3866" w:rsidP="00F225B7">
            <w:pPr>
              <w:pStyle w:val="--2"/>
            </w:pPr>
            <w:sdt>
              <w:sdtPr>
                <w:id w:val="-72821810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329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 xml:space="preserve">ёмкости для </w:t>
            </w:r>
            <w:r w:rsidR="00C728D3">
              <w:t>перетаривания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1077DBAD" w14:textId="77777777" w:rsidR="00C728D3" w:rsidRPr="001F1277" w:rsidRDefault="00FE57DD" w:rsidP="00EA2062">
            <w:pPr>
              <w:pStyle w:val="--2"/>
            </w:pPr>
            <w:r>
              <w:t>РУ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3342A7" w14:textId="77777777" w:rsidR="00C728D3" w:rsidRPr="0044600B" w:rsidRDefault="00EC3866" w:rsidP="004D328F">
            <w:pPr>
              <w:pStyle w:val="--2"/>
            </w:pPr>
            <w:sdt>
              <w:sdtPr>
                <w:id w:val="-1363199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пресс</w:t>
            </w:r>
            <w:r w:rsidR="00C728D3">
              <w:t>ы</w:t>
            </w:r>
            <w:r w:rsidR="00C728D3" w:rsidRPr="00461184">
              <w:t xml:space="preserve"> для теста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690F376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01D8B3D6" w14:textId="77777777" w:rsidR="00C728D3" w:rsidRPr="00461184" w:rsidRDefault="00EC3866" w:rsidP="001A30F0">
            <w:pPr>
              <w:pStyle w:val="--2"/>
            </w:pPr>
            <w:sdt>
              <w:sdtPr>
                <w:id w:val="2110774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7177D488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1D8A616C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24F93DB6" w14:textId="77777777" w:rsidR="00C728D3" w:rsidRDefault="00EC3866" w:rsidP="00753F79">
            <w:pPr>
              <w:pStyle w:val="--2"/>
            </w:pPr>
            <w:sdt>
              <w:sdtPr>
                <w:id w:val="14919036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 w:rsidRPr="009272CB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C728D3" w:rsidRPr="00185A34">
              <w:t>завесы ПВХ</w:t>
            </w:r>
            <w:r w:rsidR="00C728D3">
              <w:t xml:space="preserve"> </w:t>
            </w:r>
            <w:sdt>
              <w:sdtPr>
                <w:id w:val="12957246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 w:rsidRPr="009272CB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C728D3" w:rsidRPr="00185A34">
              <w:t xml:space="preserve"> завесы </w:t>
            </w:r>
            <w:r w:rsidR="00C728D3">
              <w:t>тепловые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8C13780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777AEECE" w14:textId="77777777" w:rsidR="00C728D3" w:rsidRDefault="00EC3866" w:rsidP="00F225B7">
            <w:pPr>
              <w:pStyle w:val="--2"/>
            </w:pPr>
            <w:sdt>
              <w:sdtPr>
                <w:id w:val="1524891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корзины для расстойки теста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422855B6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6D1125" w14:textId="77777777" w:rsidR="00C728D3" w:rsidRPr="0044600B" w:rsidRDefault="00EC3866" w:rsidP="004D328F">
            <w:pPr>
              <w:pStyle w:val="--2"/>
            </w:pPr>
            <w:sdt>
              <w:sdtPr>
                <w:id w:val="-97236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тарталетницы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3376CBF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5053869F" w14:textId="77777777" w:rsidR="00C728D3" w:rsidRDefault="00EC3866" w:rsidP="001A30F0">
            <w:pPr>
              <w:pStyle w:val="--2"/>
            </w:pPr>
            <w:sdt>
              <w:sdtPr>
                <w:id w:val="92723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2F60542F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12B09F65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60C8379C" w14:textId="77777777" w:rsidR="00C728D3" w:rsidRPr="00185A34" w:rsidRDefault="00EC3866" w:rsidP="00007B09">
            <w:pPr>
              <w:pStyle w:val="--2"/>
            </w:pPr>
            <w:sdt>
              <w:sdtPr>
                <w:id w:val="-592938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демосистема (контактная поверхность)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C0A5188" w14:textId="77777777" w:rsidR="00C728D3" w:rsidRPr="00185A34" w:rsidRDefault="00C728D3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32E6C3E5" w14:textId="77777777" w:rsidR="00C728D3" w:rsidRPr="001F1277" w:rsidRDefault="00EC3866" w:rsidP="00F225B7">
            <w:pPr>
              <w:pStyle w:val="--2"/>
            </w:pPr>
            <w:sdt>
              <w:sdtPr>
                <w:id w:val="-155963057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329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ёмкости для сыпучих продуктов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59F5FAD6" w14:textId="77777777" w:rsidR="00C728D3" w:rsidRPr="001F1277" w:rsidRDefault="00FE57DD" w:rsidP="00EA2062">
            <w:pPr>
              <w:pStyle w:val="--2"/>
            </w:pPr>
            <w:r>
              <w:t>РУ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A4CAFE" w14:textId="77777777" w:rsidR="00C728D3" w:rsidRPr="0044600B" w:rsidRDefault="00EC3866" w:rsidP="00100736">
            <w:pPr>
              <w:pStyle w:val="--2"/>
            </w:pPr>
            <w:sdt>
              <w:sdtPr>
                <w:id w:val="-428577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пневматические распылители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90C57A6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198B724B" w14:textId="77777777" w:rsidR="00C728D3" w:rsidRPr="00461184" w:rsidRDefault="00EC3866" w:rsidP="001A30F0">
            <w:pPr>
              <w:pStyle w:val="--2"/>
            </w:pPr>
            <w:sdt>
              <w:sdt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15AC6BCF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266B876E" w14:textId="77777777" w:rsidTr="0077471D">
        <w:trPr>
          <w:trHeight w:val="183"/>
        </w:trPr>
        <w:tc>
          <w:tcPr>
            <w:tcW w:w="1837" w:type="dxa"/>
            <w:gridSpan w:val="2"/>
            <w:tcBorders>
              <w:left w:val="single" w:sz="18" w:space="0" w:color="auto"/>
            </w:tcBorders>
            <w:shd w:val="clear" w:color="auto" w:fill="auto"/>
          </w:tcPr>
          <w:p w14:paraId="1CDFAC34" w14:textId="77777777" w:rsidR="00C728D3" w:rsidRPr="009D61E9" w:rsidRDefault="00EC3866" w:rsidP="00EA2062">
            <w:pPr>
              <w:pStyle w:val="--2"/>
            </w:pPr>
            <w:sdt>
              <w:sdtPr>
                <w:id w:val="-3956702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лестницы</w:t>
            </w:r>
            <w:r w:rsidR="00C728D3">
              <w:t xml:space="preserve"> </w:t>
            </w:r>
            <w:sdt>
              <w:sdtPr>
                <w:id w:val="2341289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268E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 xml:space="preserve"> пол</w:t>
            </w:r>
          </w:p>
        </w:tc>
        <w:tc>
          <w:tcPr>
            <w:tcW w:w="2414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DDF772" w14:textId="77777777" w:rsidR="00C728D3" w:rsidRPr="009D61E9" w:rsidRDefault="00FE57DD" w:rsidP="00F03F45">
            <w:pPr>
              <w:pStyle w:val="--2"/>
            </w:pPr>
            <w:r>
              <w:t>п</w:t>
            </w:r>
            <w:r w:rsidR="004268ED">
              <w:t>литка</w:t>
            </w:r>
            <w:r>
              <w:t>, наливной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D6A9EDE" w14:textId="77777777" w:rsidR="00C728D3" w:rsidRPr="009D61E9" w:rsidRDefault="00FE57DD" w:rsidP="00381B47">
            <w:pPr>
              <w:pStyle w:val="--2"/>
            </w:pPr>
            <w:r>
              <w:t>РУ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1E5D64F2" w14:textId="434ADCAB" w:rsidR="00C728D3" w:rsidRPr="001F1277" w:rsidRDefault="00EC3866" w:rsidP="00EA2062">
            <w:pPr>
              <w:pStyle w:val="--2"/>
            </w:pPr>
            <w:sdt>
              <w:sdtPr>
                <w:id w:val="16136229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329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шпильки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7FF65786" w14:textId="77777777" w:rsidR="00C728D3" w:rsidRPr="001F1277" w:rsidRDefault="00FE57DD" w:rsidP="00EA2062">
            <w:pPr>
              <w:pStyle w:val="--2"/>
            </w:pPr>
            <w:r>
              <w:t>РУ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888B80D" w14:textId="77777777" w:rsidR="00C728D3" w:rsidRPr="0044600B" w:rsidRDefault="00EC3866" w:rsidP="001A30F0">
            <w:pPr>
              <w:pStyle w:val="--2"/>
            </w:pPr>
            <w:sdt>
              <w:sdtPr>
                <w:id w:val="-107972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термощупы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00994AE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2A999567" w14:textId="77777777" w:rsidR="00C728D3" w:rsidRPr="00461184" w:rsidRDefault="00EC3866" w:rsidP="001A30F0">
            <w:pPr>
              <w:pStyle w:val="--2"/>
            </w:pPr>
            <w:sdt>
              <w:sdt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6105611D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62701B28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06373E09" w14:textId="77777777" w:rsidR="00C728D3" w:rsidRPr="009D61E9" w:rsidRDefault="00EC3866" w:rsidP="00F225B7">
            <w:pPr>
              <w:pStyle w:val="--2"/>
            </w:pPr>
            <w:sdt>
              <w:sdtPr>
                <w:id w:val="136478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мусорн</w:t>
            </w:r>
            <w:r w:rsidR="00C728D3">
              <w:t>ые</w:t>
            </w:r>
            <w:r w:rsidR="00C728D3" w:rsidRPr="009D61E9">
              <w:t xml:space="preserve"> корзин</w:t>
            </w:r>
            <w:r w:rsidR="00C728D3">
              <w:t>ы</w:t>
            </w:r>
            <w:r w:rsidR="00C728D3" w:rsidRPr="009D61E9">
              <w:t xml:space="preserve"> </w:t>
            </w:r>
            <w:sdt>
              <w:sdtPr>
                <w:id w:val="-184015114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268E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>контейнер</w:t>
            </w:r>
            <w:r w:rsidR="00C728D3">
              <w:t>ы</w:t>
            </w:r>
            <w:r w:rsidR="00C728D3" w:rsidRPr="009D61E9">
              <w:t xml:space="preserve"> для отходов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053A628" w14:textId="77777777" w:rsidR="00C728D3" w:rsidRPr="009D61E9" w:rsidRDefault="00FE57DD" w:rsidP="00381B47">
            <w:pPr>
              <w:pStyle w:val="--2"/>
            </w:pPr>
            <w:r>
              <w:t>РУ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7419F98F" w14:textId="77777777" w:rsidR="00C728D3" w:rsidRPr="001F1277" w:rsidRDefault="00EC3866" w:rsidP="00F225B7">
            <w:pPr>
              <w:pStyle w:val="--2"/>
            </w:pPr>
            <w:sdt>
              <w:sdtPr>
                <w:id w:val="-8577321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329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 xml:space="preserve">листы </w:t>
            </w:r>
            <w:r w:rsidR="00C728D3">
              <w:t>от шпилек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2387E986" w14:textId="77777777" w:rsidR="00C728D3" w:rsidRPr="001F1277" w:rsidRDefault="00FE57DD" w:rsidP="00EA2062">
            <w:pPr>
              <w:pStyle w:val="--2"/>
            </w:pPr>
            <w:r>
              <w:t>РУ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1675D9" w14:textId="77777777" w:rsidR="00C728D3" w:rsidRPr="0044600B" w:rsidRDefault="00EC3866" w:rsidP="001A30F0">
            <w:pPr>
              <w:pStyle w:val="--2"/>
            </w:pPr>
            <w:sdt>
              <w:sdtPr>
                <w:id w:val="-1721813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дробилки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8B3DA33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56C6C499" w14:textId="77777777" w:rsidR="00C728D3" w:rsidRPr="00461184" w:rsidRDefault="00EC3866" w:rsidP="001A30F0">
            <w:pPr>
              <w:pStyle w:val="--2"/>
            </w:pPr>
            <w:sdt>
              <w:sdt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2270F4E8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06EFCE31" w14:textId="77777777" w:rsidTr="0077471D">
        <w:trPr>
          <w:trHeight w:val="145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01CEB430" w14:textId="77777777" w:rsidR="00C728D3" w:rsidRPr="009D61E9" w:rsidRDefault="00EC3866" w:rsidP="00EA2062">
            <w:pPr>
              <w:pStyle w:val="--2"/>
            </w:pPr>
            <w:sdt>
              <w:sdtPr>
                <w:id w:val="15058607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268E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>трапы</w:t>
            </w:r>
            <w:sdt>
              <w:sdtPr>
                <w:id w:val="-75258239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268E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 xml:space="preserve"> </w:t>
            </w:r>
            <w:r w:rsidR="00C728D3">
              <w:t xml:space="preserve">стоки </w:t>
            </w:r>
            <w:sdt>
              <w:sdtPr>
                <w:id w:val="375742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</w:t>
            </w:r>
            <w:r w:rsidR="00C728D3">
              <w:t>резиновые коврики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1E34311" w14:textId="77777777" w:rsidR="00C728D3" w:rsidRPr="009D61E9" w:rsidRDefault="00FE57DD" w:rsidP="00381B47">
            <w:pPr>
              <w:pStyle w:val="--2"/>
            </w:pPr>
            <w:r>
              <w:t>РУ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3690D4C5" w14:textId="77777777" w:rsidR="00C728D3" w:rsidRPr="001F1277" w:rsidRDefault="00EC3866" w:rsidP="00EA2062">
            <w:pPr>
              <w:pStyle w:val="--2"/>
            </w:pPr>
            <w:sdt>
              <w:sdtPr>
                <w:id w:val="13631739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329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тележки</w:t>
            </w:r>
            <w:r w:rsidR="00C728D3">
              <w:t xml:space="preserve"> </w:t>
            </w:r>
            <w:r w:rsidR="00C728D3" w:rsidRPr="001F1277">
              <w:t>подкатные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6D3F6234" w14:textId="77777777" w:rsidR="00C728D3" w:rsidRPr="001F1277" w:rsidRDefault="00FE57DD" w:rsidP="00EA2062">
            <w:pPr>
              <w:pStyle w:val="--2"/>
            </w:pPr>
            <w:r>
              <w:t>РУ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A76086" w14:textId="77777777" w:rsidR="00C728D3" w:rsidRPr="0044600B" w:rsidRDefault="00EC3866" w:rsidP="001A30F0">
            <w:pPr>
              <w:pStyle w:val="--2"/>
            </w:pPr>
            <w:sdt>
              <w:sdtPr>
                <w:id w:val="-835376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машина для резки конд</w:t>
            </w:r>
            <w:r w:rsidR="00C728D3">
              <w:t>.</w:t>
            </w:r>
            <w:r w:rsidR="00C728D3" w:rsidRPr="00461184">
              <w:t xml:space="preserve"> изделий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72EC36E" w14:textId="77777777" w:rsidR="00C728D3" w:rsidRPr="001A30F0" w:rsidRDefault="00C728D3" w:rsidP="0011584E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180C2922" w14:textId="77777777" w:rsidR="00C728D3" w:rsidRPr="0044600B" w:rsidRDefault="00EC3866" w:rsidP="001A30F0">
            <w:pPr>
              <w:pStyle w:val="--2"/>
            </w:pPr>
            <w:sdt>
              <w:sdtPr>
                <w:id w:val="315307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2592AC7C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1D779DAE" w14:textId="77777777" w:rsidTr="0077471D">
        <w:trPr>
          <w:trHeight w:val="135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38C5E9AB" w14:textId="77777777" w:rsidR="00C728D3" w:rsidRPr="009D61E9" w:rsidRDefault="00EC3866" w:rsidP="00EA2062">
            <w:pPr>
              <w:pStyle w:val="--2"/>
            </w:pPr>
            <w:sdt>
              <w:sdtPr>
                <w:id w:val="1824470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гидравлические тележки</w:t>
            </w:r>
            <w:r w:rsidR="00C728D3" w:rsidRPr="009D61E9">
              <w:tab/>
            </w:r>
            <w:sdt>
              <w:sdtPr>
                <w:id w:val="-18046151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погрузчики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BA223FC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364B2C60" w14:textId="77777777" w:rsidR="00C728D3" w:rsidRPr="001F1277" w:rsidRDefault="00EC3866" w:rsidP="00F225B7">
            <w:pPr>
              <w:pStyle w:val="--2"/>
            </w:pPr>
            <w:sdt>
              <w:sdtPr>
                <w:id w:val="2549517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оборотная тара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7CF230B1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4303FD" w14:textId="77777777" w:rsidR="00C728D3" w:rsidRPr="0044600B" w:rsidRDefault="00EC3866" w:rsidP="001A30F0">
            <w:pPr>
              <w:pStyle w:val="--2"/>
            </w:pPr>
            <w:sdt>
              <w:sdtPr>
                <w:id w:val="-123985684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6043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>ультразвуковые нарезки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FFCED56" w14:textId="77777777" w:rsidR="00C728D3" w:rsidRPr="001A30F0" w:rsidRDefault="005F5841" w:rsidP="0011584E">
            <w:pPr>
              <w:pStyle w:val="--2"/>
            </w:pPr>
            <w:r>
              <w:t>ПР</w:t>
            </w: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7529A96C" w14:textId="77777777" w:rsidR="00C728D3" w:rsidRPr="0044600B" w:rsidRDefault="00EC3866" w:rsidP="001A30F0">
            <w:pPr>
              <w:pStyle w:val="--2"/>
            </w:pPr>
            <w:sdt>
              <w:sdtPr>
                <w:id w:val="-20473613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5A558261" w14:textId="77777777" w:rsidR="00C728D3" w:rsidRPr="006854F0" w:rsidRDefault="00C728D3" w:rsidP="001A30F0">
            <w:pPr>
              <w:pStyle w:val="--2"/>
            </w:pPr>
          </w:p>
        </w:tc>
      </w:tr>
      <w:tr w:rsidR="0077471D" w:rsidRPr="006854F0" w14:paraId="38844B3F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10E8D8E8" w14:textId="77777777" w:rsidR="0077471D" w:rsidRPr="009D61E9" w:rsidRDefault="00EC3866" w:rsidP="00DE7EFE">
            <w:pPr>
              <w:pStyle w:val="--2"/>
              <w:tabs>
                <w:tab w:val="left" w:pos="2303"/>
              </w:tabs>
            </w:pPr>
            <w:sdt>
              <w:sdtPr>
                <w:id w:val="-2013672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штабелёры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FD5F4B4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E196E9D" w14:textId="77777777" w:rsidR="0077471D" w:rsidRPr="001F1277" w:rsidRDefault="00EC3866" w:rsidP="004D328F">
            <w:pPr>
              <w:pStyle w:val="--2"/>
            </w:pPr>
            <w:sdt>
              <w:sdtPr>
                <w:id w:val="-1845621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1F1277">
              <w:t>изотермические контейнеры (bigbox)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0B552FB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3D27C6" w14:textId="77777777" w:rsidR="0077471D" w:rsidRPr="00461184" w:rsidRDefault="00EC3866" w:rsidP="004D328F">
            <w:pPr>
              <w:pStyle w:val="--2"/>
            </w:pPr>
            <w:sdt>
              <w:sdtPr>
                <w:id w:val="-1625845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4600B">
              <w:t>водяные бани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02BA070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44B6A36E" w14:textId="77777777" w:rsidR="0077471D" w:rsidRPr="00461184" w:rsidRDefault="00EC3866" w:rsidP="001A30F0">
            <w:pPr>
              <w:pStyle w:val="--2"/>
            </w:pPr>
            <w:sdt>
              <w:sdt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2DA89C63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628437A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46477C17" w14:textId="77777777" w:rsidR="0077471D" w:rsidRDefault="00EC3866" w:rsidP="00DE7EFE">
            <w:pPr>
              <w:pStyle w:val="--2"/>
              <w:tabs>
                <w:tab w:val="left" w:pos="2303"/>
              </w:tabs>
            </w:pPr>
            <w:sdt>
              <w:sdtPr>
                <w:id w:val="190971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пластиковые </w:t>
            </w:r>
            <w:r w:rsidR="0077471D">
              <w:t xml:space="preserve">паллеты </w:t>
            </w:r>
            <w:sdt>
              <w:sdtPr>
                <w:id w:val="-64257537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268E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 xml:space="preserve"> пластиковые </w:t>
            </w:r>
            <w:r w:rsidR="0077471D">
              <w:t>подкаты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F704DC8" w14:textId="77777777" w:rsidR="0077471D" w:rsidRPr="009D61E9" w:rsidRDefault="00FE57DD" w:rsidP="00CC7993">
            <w:pPr>
              <w:pStyle w:val="--2"/>
              <w:tabs>
                <w:tab w:val="left" w:pos="2303"/>
              </w:tabs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264B9D0" w14:textId="77777777" w:rsidR="0077471D" w:rsidRPr="001F1277" w:rsidRDefault="00EC3866" w:rsidP="004D328F">
            <w:pPr>
              <w:pStyle w:val="--2"/>
            </w:pPr>
            <w:sdt>
              <w:sdtPr>
                <w:rPr>
                  <w:rFonts w:eastAsia="Times New Roman"/>
                </w:rPr>
                <w:id w:val="-652226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rPr>
                <w:rFonts w:eastAsia="Times New Roman"/>
              </w:rPr>
              <w:t>расстоечные термочехлы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D393753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0C7865" w14:textId="77777777" w:rsidR="0077471D" w:rsidRPr="00461184" w:rsidRDefault="00EC3866" w:rsidP="004D328F">
            <w:pPr>
              <w:pStyle w:val="--2"/>
            </w:pPr>
            <w:sdt>
              <w:sdtPr>
                <w:id w:val="-742721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минифилы (дозаторы крема)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4737D4D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6D9ADF2B" w14:textId="77777777" w:rsidR="0077471D" w:rsidRDefault="00EC3866" w:rsidP="001A30F0">
            <w:pPr>
              <w:pStyle w:val="--2"/>
            </w:pPr>
            <w:sdt>
              <w:sdt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6970598C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20F2682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21B15D37" w14:textId="77777777" w:rsidR="0077471D" w:rsidRDefault="00EC3866" w:rsidP="00DE7EFE">
            <w:pPr>
              <w:pStyle w:val="--2"/>
              <w:tabs>
                <w:tab w:val="left" w:pos="2303"/>
              </w:tabs>
            </w:pPr>
            <w:sdt>
              <w:sdtPr>
                <w:id w:val="-27030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держатели для ножей </w:t>
            </w:r>
            <w:sdt>
              <w:sdtPr>
                <w:id w:val="104764369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268E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 xml:space="preserve"> </w:t>
            </w:r>
            <w:r w:rsidR="0077471D">
              <w:t>держатели для досок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2C51BBCE" w14:textId="77777777" w:rsidR="0077471D" w:rsidRPr="009D61E9" w:rsidRDefault="00FE57DD" w:rsidP="00CC7993">
            <w:pPr>
              <w:pStyle w:val="--2"/>
              <w:tabs>
                <w:tab w:val="left" w:pos="2303"/>
              </w:tabs>
            </w:pPr>
            <w:r>
              <w:t>ПР</w:t>
            </w:r>
          </w:p>
        </w:tc>
        <w:tc>
          <w:tcPr>
            <w:tcW w:w="3727" w:type="dxa"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569EA9D9" w14:textId="77777777" w:rsidR="0077471D" w:rsidRDefault="00EC3866" w:rsidP="00F225B7">
            <w:pPr>
              <w:pStyle w:val="--2"/>
            </w:pPr>
            <w:sdt>
              <w:sdtPr>
                <w:id w:val="1561746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отсадочные мешки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1FE6C5C5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3DEB88" w14:textId="77777777" w:rsidR="0077471D" w:rsidRPr="00461184" w:rsidRDefault="00EC3866" w:rsidP="00FE57DD">
            <w:pPr>
              <w:pStyle w:val="--2"/>
            </w:pPr>
            <w:sdt>
              <w:sdtPr>
                <w:id w:val="117491335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E57D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FE57DD">
              <w:t>шприц-дозатор начинки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981BFDC" w14:textId="77777777" w:rsidR="0077471D" w:rsidRPr="001A30F0" w:rsidRDefault="005F5841" w:rsidP="00EA2062">
            <w:pPr>
              <w:pStyle w:val="--2"/>
            </w:pPr>
            <w:r>
              <w:t>ПР</w:t>
            </w: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71AA33B6" w14:textId="77777777" w:rsidR="0077471D" w:rsidRDefault="00EC3866" w:rsidP="001A30F0">
            <w:pPr>
              <w:pStyle w:val="--2"/>
            </w:pPr>
            <w:sdt>
              <w:sdt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298EB053" w14:textId="77777777" w:rsidR="0077471D" w:rsidRPr="006854F0" w:rsidRDefault="0077471D" w:rsidP="001A30F0">
            <w:pPr>
              <w:pStyle w:val="--2"/>
            </w:pPr>
          </w:p>
        </w:tc>
      </w:tr>
      <w:tr w:rsidR="00732401" w:rsidRPr="006854F0" w14:paraId="071FEADC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7A453891" w14:textId="77777777" w:rsidR="00732401" w:rsidRDefault="00EC3866" w:rsidP="00DE7EFE">
            <w:pPr>
              <w:pStyle w:val="--2"/>
              <w:tabs>
                <w:tab w:val="left" w:pos="2303"/>
              </w:tabs>
            </w:pPr>
            <w:sdt>
              <w:sdtPr>
                <w:id w:val="-9695130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268E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32401">
              <w:t xml:space="preserve"> часы </w:t>
            </w:r>
            <w:sdt>
              <w:sdtPr>
                <w:id w:val="396944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240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32401" w:rsidRPr="009D61E9">
              <w:t xml:space="preserve"> </w:t>
            </w:r>
            <w:r w:rsidR="00732401">
              <w:t>вентиляторы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4C980FBB" w14:textId="77777777" w:rsidR="00732401" w:rsidRPr="009D61E9" w:rsidRDefault="00FE57DD" w:rsidP="00CC7993">
            <w:pPr>
              <w:pStyle w:val="--2"/>
              <w:tabs>
                <w:tab w:val="left" w:pos="2303"/>
              </w:tabs>
            </w:pPr>
            <w:r>
              <w:t>ПР</w:t>
            </w: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00A058EC" w14:textId="77777777" w:rsidR="00732401" w:rsidRPr="001F1277" w:rsidRDefault="00732401" w:rsidP="00EA2062">
            <w:pPr>
              <w:pStyle w:val="--2"/>
            </w:pPr>
            <w:r w:rsidRPr="00576DFD">
              <w:rPr>
                <w:rStyle w:val="ac"/>
              </w:rPr>
              <w:t>Моечный, уборочный инвентарь и оборудование: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27FFD00" w14:textId="77777777" w:rsidR="00732401" w:rsidRDefault="00EC3866" w:rsidP="001A30F0">
            <w:pPr>
              <w:pStyle w:val="--2"/>
            </w:pPr>
            <w:sdt>
              <w:sdtPr>
                <w:id w:val="633529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распылители для желе и сиропов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319A35F" w14:textId="77777777" w:rsidR="00732401" w:rsidRPr="001A30F0" w:rsidRDefault="00732401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299D4599" w14:textId="77777777" w:rsidR="00732401" w:rsidRDefault="00EC3866" w:rsidP="001A30F0">
            <w:pPr>
              <w:pStyle w:val="--2"/>
            </w:pPr>
            <w:sdt>
              <w:sdt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240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1183C4C1" w14:textId="77777777" w:rsidR="00732401" w:rsidRPr="006854F0" w:rsidRDefault="00732401" w:rsidP="001A30F0">
            <w:pPr>
              <w:pStyle w:val="--2"/>
            </w:pPr>
          </w:p>
        </w:tc>
      </w:tr>
      <w:tr w:rsidR="0077471D" w:rsidRPr="006854F0" w14:paraId="3A1531BF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6E81A15E" w14:textId="77777777" w:rsidR="0077471D" w:rsidRDefault="00EC3866" w:rsidP="00DE7EFE">
            <w:pPr>
              <w:pStyle w:val="--2"/>
              <w:tabs>
                <w:tab w:val="left" w:pos="2303"/>
              </w:tabs>
            </w:pPr>
            <w:sdt>
              <w:sdtPr>
                <w:id w:val="-5573971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329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держатели для инвентаря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7E18987B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109E9C8D" w14:textId="77777777" w:rsidR="0077471D" w:rsidRDefault="00EC3866" w:rsidP="00732401">
            <w:pPr>
              <w:pStyle w:val="--2"/>
            </w:pPr>
            <w:sdt>
              <w:sdtPr>
                <w:id w:val="-1390719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мопы</w:t>
            </w:r>
            <w:r w:rsidR="0077471D">
              <w:tab/>
            </w:r>
            <w:sdt>
              <w:sdtPr>
                <w:id w:val="-1734454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ветошь </w:t>
            </w:r>
            <w:sdt>
              <w:sdtPr>
                <w:id w:val="4103613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щётки </w:t>
            </w:r>
            <w:sdt>
              <w:sdtPr>
                <w:id w:val="5169693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сгоны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FE8760F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05F711" w14:textId="77777777" w:rsidR="0077471D" w:rsidRPr="0044600B" w:rsidRDefault="00EC3866" w:rsidP="004D328F">
            <w:pPr>
              <w:pStyle w:val="--2"/>
            </w:pPr>
            <w:sdt>
              <w:sdtPr>
                <w:id w:val="-2053756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просеивател</w:t>
            </w:r>
            <w:r w:rsidR="0077471D">
              <w:t xml:space="preserve">и: </w:t>
            </w:r>
            <w:sdt>
              <w:sdtPr>
                <w:id w:val="-143354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мука </w:t>
            </w:r>
            <w:sdt>
              <w:sdtPr>
                <w:id w:val="613639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сахар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3E403F1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6508753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0D781A4F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5395EF96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77F24A2A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A224793" w14:textId="77777777" w:rsidR="0077471D" w:rsidRDefault="00EC3866" w:rsidP="00DE7EFE">
            <w:pPr>
              <w:pStyle w:val="--2"/>
              <w:tabs>
                <w:tab w:val="left" w:pos="2303"/>
              </w:tabs>
            </w:pPr>
            <w:sdt>
              <w:sdtPr>
                <w:id w:val="-88047483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329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443296">
              <w:t>ёлки для колец</w:t>
            </w:r>
          </w:p>
        </w:tc>
        <w:tc>
          <w:tcPr>
            <w:tcW w:w="524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020AE69" w14:textId="77777777" w:rsidR="0077471D" w:rsidRPr="009D61E9" w:rsidRDefault="00FE57DD" w:rsidP="00CC7993">
            <w:pPr>
              <w:pStyle w:val="--2"/>
              <w:tabs>
                <w:tab w:val="left" w:pos="2303"/>
              </w:tabs>
            </w:pPr>
            <w:r>
              <w:t>ПР</w:t>
            </w:r>
          </w:p>
        </w:tc>
        <w:tc>
          <w:tcPr>
            <w:tcW w:w="372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30CFF472" w14:textId="77777777" w:rsidR="0077471D" w:rsidRDefault="00EC3866" w:rsidP="00262D97">
            <w:pPr>
              <w:pStyle w:val="--2"/>
            </w:pPr>
            <w:sdt>
              <w:sdtPr>
                <w:id w:val="-377635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>ведра</w:t>
            </w:r>
            <w:r w:rsidR="0077471D">
              <w:t xml:space="preserve"> </w:t>
            </w:r>
            <w:sdt>
              <w:sdtPr>
                <w:id w:val="-1440223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тележки </w:t>
            </w:r>
            <w:sdt>
              <w:sdtPr>
                <w:id w:val="6945095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АВД </w:t>
            </w:r>
            <w:sdt>
              <w:sdtPr>
                <w:id w:val="19101084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пылесосы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4E18E75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22FE90" w14:textId="77777777" w:rsidR="0077471D" w:rsidRPr="00461184" w:rsidRDefault="00EC3866" w:rsidP="004D328F">
            <w:pPr>
              <w:pStyle w:val="--2"/>
            </w:pPr>
            <w:sdt>
              <w:sdtPr>
                <w:id w:val="976184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солодоварки</w:t>
            </w:r>
            <w:r w:rsidR="0077471D">
              <w:t xml:space="preserve"> </w:t>
            </w:r>
            <w:sdt>
              <w:sdtPr>
                <w:id w:val="21064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ферментаторы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58CAEE7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2437644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311ED6E5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0726D627" w14:textId="77777777" w:rsidR="0077471D" w:rsidRPr="006854F0" w:rsidRDefault="0077471D" w:rsidP="001A30F0">
            <w:pPr>
              <w:pStyle w:val="--2"/>
            </w:pPr>
          </w:p>
        </w:tc>
      </w:tr>
      <w:tr w:rsidR="00C728D3" w:rsidRPr="006854F0" w14:paraId="09D6A624" w14:textId="77777777" w:rsidTr="0077471D">
        <w:trPr>
          <w:trHeight w:val="183"/>
        </w:trPr>
        <w:tc>
          <w:tcPr>
            <w:tcW w:w="4775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</w:tcPr>
          <w:p w14:paraId="25142FB6" w14:textId="77777777" w:rsidR="00C728D3" w:rsidRPr="009D61E9" w:rsidRDefault="00C728D3" w:rsidP="00CC7993">
            <w:pPr>
              <w:pStyle w:val="--2"/>
              <w:tabs>
                <w:tab w:val="left" w:pos="2303"/>
              </w:tabs>
            </w:pPr>
            <w:r w:rsidRPr="00576DFD">
              <w:rPr>
                <w:rStyle w:val="ac"/>
              </w:rPr>
              <w:t>Сантехническое оборудование:</w:t>
            </w:r>
          </w:p>
        </w:tc>
        <w:tc>
          <w:tcPr>
            <w:tcW w:w="3727" w:type="dxa"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127715BD" w14:textId="77777777" w:rsidR="00C728D3" w:rsidRDefault="00EC3866" w:rsidP="00262D97">
            <w:pPr>
              <w:pStyle w:val="--2"/>
            </w:pPr>
            <w:sdt>
              <w:sdtPr>
                <w:id w:val="-1104411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2401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32401" w:rsidRPr="00837888">
              <w:t xml:space="preserve"> поломоечная машина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7D89A51C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bottom"/>
          </w:tcPr>
          <w:p w14:paraId="24901EE1" w14:textId="77777777" w:rsidR="00C728D3" w:rsidRDefault="00EC3866" w:rsidP="00707DD1">
            <w:pPr>
              <w:pStyle w:val="--2"/>
            </w:pPr>
            <w:sdt>
              <w:sdtPr>
                <w:id w:val="18522898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07DD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07DD1">
              <w:t>рентгеновские системы контроля</w:t>
            </w:r>
          </w:p>
        </w:tc>
        <w:tc>
          <w:tcPr>
            <w:tcW w:w="571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47FD7362" w14:textId="77777777" w:rsidR="00C728D3" w:rsidRPr="001A30F0" w:rsidRDefault="00C728D3" w:rsidP="00EA2062">
            <w:pPr>
              <w:pStyle w:val="--2"/>
            </w:pPr>
          </w:p>
        </w:tc>
        <w:sdt>
          <w:sdtPr>
            <w:id w:val="4687905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614041AE" w14:textId="77777777" w:rsidR="00C728D3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79248A32" w14:textId="77777777" w:rsidR="00C728D3" w:rsidRPr="006854F0" w:rsidRDefault="00C728D3" w:rsidP="001A30F0">
            <w:pPr>
              <w:pStyle w:val="--2"/>
            </w:pPr>
          </w:p>
        </w:tc>
      </w:tr>
      <w:tr w:rsidR="0077471D" w:rsidRPr="006854F0" w14:paraId="2BF40DFA" w14:textId="77777777" w:rsidTr="0077471D">
        <w:trPr>
          <w:trHeight w:val="183"/>
        </w:trPr>
        <w:tc>
          <w:tcPr>
            <w:tcW w:w="4251" w:type="dxa"/>
            <w:gridSpan w:val="3"/>
            <w:tcBorders>
              <w:top w:val="single" w:sz="2" w:space="0" w:color="auto"/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0AB05DDE" w14:textId="77777777" w:rsidR="0077471D" w:rsidRPr="009D61E9" w:rsidRDefault="00EC3866" w:rsidP="004D328F">
            <w:pPr>
              <w:pStyle w:val="--2"/>
              <w:tabs>
                <w:tab w:val="left" w:pos="1169"/>
                <w:tab w:val="left" w:pos="3012"/>
              </w:tabs>
            </w:pPr>
            <w:sdt>
              <w:sdtPr>
                <w:id w:val="1343590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раковина</w:t>
            </w:r>
            <w:r w:rsidR="0077471D" w:rsidRPr="009D61E9">
              <w:tab/>
            </w:r>
            <w:sdt>
              <w:sdtPr>
                <w:id w:val="10230580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смеситель</w:t>
            </w:r>
            <w:r w:rsidR="0077471D">
              <w:t xml:space="preserve"> </w:t>
            </w:r>
            <w:sdt>
              <w:sdtPr>
                <w:id w:val="-2441107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унитаз</w:t>
            </w:r>
            <w:r w:rsidR="0077471D">
              <w:tab/>
            </w:r>
            <w:r w:rsidR="0077471D" w:rsidRPr="009D61E9">
              <w:t xml:space="preserve"> </w:t>
            </w:r>
            <w:sdt>
              <w:sdtPr>
                <w:id w:val="18417312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>писсуар</w:t>
            </w:r>
          </w:p>
        </w:tc>
        <w:tc>
          <w:tcPr>
            <w:tcW w:w="524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2B0DB643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4815ED0D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Посудомоечное</w:t>
            </w:r>
            <w:r w:rsidRPr="009272CB">
              <w:rPr>
                <w:rStyle w:val="ac"/>
              </w:rPr>
              <w:t xml:space="preserve"> оборудование: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vAlign w:val="bottom"/>
          </w:tcPr>
          <w:p w14:paraId="0C33D4DB" w14:textId="77777777" w:rsidR="0077471D" w:rsidRDefault="00EC3866" w:rsidP="001A30F0">
            <w:pPr>
              <w:pStyle w:val="--2"/>
            </w:pPr>
            <w:sdt>
              <w:sdtPr>
                <w:id w:val="-1817634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F5A7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07DD1">
              <w:t>вакуумные роторные шприцы</w:t>
            </w:r>
          </w:p>
        </w:tc>
        <w:tc>
          <w:tcPr>
            <w:tcW w:w="571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3B7993D3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5939850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4228DD52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34BF5A32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E84245D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4CC8F32E" w14:textId="77777777" w:rsidR="0077471D" w:rsidRPr="009D61E9" w:rsidRDefault="00EC3866" w:rsidP="004D328F">
            <w:pPr>
              <w:pStyle w:val="--2"/>
              <w:tabs>
                <w:tab w:val="left" w:pos="1169"/>
              </w:tabs>
            </w:pPr>
            <w:sdt>
              <w:sdtPr>
                <w:id w:val="-1043672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душевая кабина </w:t>
            </w:r>
            <w:sdt>
              <w:sdtPr>
                <w:id w:val="255028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душев</w:t>
            </w:r>
            <w:r w:rsidR="0077471D">
              <w:t>ые</w:t>
            </w:r>
            <w:r w:rsidR="0077471D" w:rsidRPr="009D61E9">
              <w:t xml:space="preserve"> </w:t>
            </w:r>
            <w:r w:rsidR="0077471D">
              <w:t>секции</w:t>
            </w:r>
          </w:p>
        </w:tc>
        <w:tc>
          <w:tcPr>
            <w:tcW w:w="524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542610DD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5361D05E" w14:textId="77777777" w:rsidR="0077471D" w:rsidRPr="00F86F0C" w:rsidRDefault="0077471D" w:rsidP="004D328F">
            <w:pPr>
              <w:pStyle w:val="--2"/>
              <w:rPr>
                <w:sz w:val="20"/>
              </w:rPr>
            </w:pPr>
            <w:r w:rsidRPr="001A30F0">
              <w:rPr>
                <w:rFonts w:ascii="MS Gothic" w:eastAsia="MS Gothic" w:hAnsi="MS Gothic" w:cs="MS Gothic" w:hint="eastAsia"/>
              </w:rPr>
              <w:t>☐</w:t>
            </w:r>
            <w:r>
              <w:t xml:space="preserve"> ПММ </w:t>
            </w:r>
            <w:sdt>
              <w:sdtPr>
                <w:id w:val="-1199396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купольная </w:t>
            </w:r>
            <w:sdt>
              <w:sdtPr>
                <w:id w:val="-1704017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туннельная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A837712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bottom"/>
          </w:tcPr>
          <w:p w14:paraId="507BCDF9" w14:textId="77777777" w:rsidR="0077471D" w:rsidRPr="00CF5A7B" w:rsidRDefault="00EC3866" w:rsidP="00CF5A7B">
            <w:pPr>
              <w:pStyle w:val="--2"/>
            </w:pPr>
            <w:sdt>
              <w:sdtPr>
                <w:id w:val="-38649358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F5A7B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F5A7B">
              <w:t>дозатор для геля (пульверизатор)</w:t>
            </w:r>
          </w:p>
        </w:tc>
        <w:tc>
          <w:tcPr>
            <w:tcW w:w="571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38999A88" w14:textId="77777777" w:rsidR="0077471D" w:rsidRPr="001A30F0" w:rsidRDefault="005F5841" w:rsidP="00EA2062">
            <w:pPr>
              <w:pStyle w:val="--2"/>
            </w:pPr>
            <w:r>
              <w:t>ПР</w:t>
            </w:r>
          </w:p>
        </w:tc>
        <w:sdt>
          <w:sdtPr>
            <w:id w:val="8224788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77CA1B69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1F8A7A57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5CEB0B3E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</w:tcPr>
          <w:p w14:paraId="4E73C592" w14:textId="77777777" w:rsidR="0077471D" w:rsidRPr="009D61E9" w:rsidRDefault="00EC3866" w:rsidP="004D328F">
            <w:pPr>
              <w:pStyle w:val="--2"/>
            </w:pPr>
            <w:sdt>
              <w:sdtPr>
                <w:id w:val="-4603501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268E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 xml:space="preserve"> технологическая мойка</w:t>
            </w:r>
          </w:p>
        </w:tc>
        <w:tc>
          <w:tcPr>
            <w:tcW w:w="524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A6F5E4F" w14:textId="77777777" w:rsidR="0077471D" w:rsidRPr="009D61E9" w:rsidRDefault="00FE57DD" w:rsidP="00CC7993">
            <w:pPr>
              <w:pStyle w:val="--2"/>
              <w:tabs>
                <w:tab w:val="left" w:pos="2303"/>
              </w:tabs>
            </w:pPr>
            <w:r>
              <w:t>ПР</w:t>
            </w:r>
          </w:p>
        </w:tc>
        <w:tc>
          <w:tcPr>
            <w:tcW w:w="3727" w:type="dxa"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2D81E899" w14:textId="77777777" w:rsidR="0077471D" w:rsidRPr="00F86F0C" w:rsidRDefault="0077471D" w:rsidP="004D328F">
            <w:pPr>
              <w:pStyle w:val="--2"/>
              <w:rPr>
                <w:sz w:val="20"/>
              </w:rPr>
            </w:pPr>
            <w:r w:rsidRPr="001A30F0">
              <w:rPr>
                <w:rFonts w:ascii="MS Gothic" w:eastAsia="MS Gothic" w:hAnsi="MS Gothic" w:cs="MS Gothic" w:hint="eastAsia"/>
              </w:rPr>
              <w:t>☐</w:t>
            </w:r>
            <w:r w:rsidRPr="009272CB">
              <w:t xml:space="preserve"> таромоечная </w:t>
            </w:r>
            <w:r w:rsidRPr="00BD3AD2">
              <w:t>машина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6BC4FEA3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-827568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shd w:val="clear" w:color="auto" w:fill="auto"/>
                <w:vAlign w:val="bottom"/>
              </w:tcPr>
              <w:p w14:paraId="7F6990DF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0FE7BD51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7972708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48567B1B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38BD9ADE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471E7273" w14:textId="77777777" w:rsidTr="0077471D">
        <w:trPr>
          <w:trHeight w:val="183"/>
        </w:trPr>
        <w:tc>
          <w:tcPr>
            <w:tcW w:w="4775" w:type="dxa"/>
            <w:gridSpan w:val="4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401B2623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 w:rsidRPr="00E96B43">
              <w:rPr>
                <w:rStyle w:val="ac"/>
              </w:rPr>
              <w:t>Санитарный пост</w:t>
            </w: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6C92D3AB" w14:textId="77777777" w:rsidR="0077471D" w:rsidRPr="001F1277" w:rsidRDefault="0077471D" w:rsidP="00EA2062">
            <w:pPr>
              <w:pStyle w:val="--2"/>
            </w:pPr>
            <w:r w:rsidRPr="00E96B43">
              <w:rPr>
                <w:rStyle w:val="ac"/>
              </w:rPr>
              <w:t>Х</w:t>
            </w:r>
            <w:r>
              <w:rPr>
                <w:rStyle w:val="ac"/>
              </w:rPr>
              <w:t>олодильное оборудование:</w:t>
            </w:r>
          </w:p>
        </w:tc>
        <w:sdt>
          <w:sdtPr>
            <w:id w:val="-5563883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tcBorders>
                  <w:left w:val="single" w:sz="2" w:space="0" w:color="auto"/>
                  <w:right w:val="single" w:sz="2" w:space="0" w:color="auto"/>
                </w:tcBorders>
                <w:shd w:val="clear" w:color="auto" w:fill="auto"/>
                <w:vAlign w:val="bottom"/>
              </w:tcPr>
              <w:p w14:paraId="57CF47D9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46042C12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6891154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2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291B7905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1DFE7D6D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27E7D60" w14:textId="77777777" w:rsidTr="0077471D">
        <w:trPr>
          <w:trHeight w:val="183"/>
        </w:trPr>
        <w:tc>
          <w:tcPr>
            <w:tcW w:w="4251" w:type="dxa"/>
            <w:gridSpan w:val="3"/>
            <w:tcBorders>
              <w:top w:val="single" w:sz="4" w:space="0" w:color="auto"/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761973ED" w14:textId="77777777" w:rsidR="0077471D" w:rsidRPr="00837888" w:rsidRDefault="00EC3866" w:rsidP="004D328F">
            <w:pPr>
              <w:pStyle w:val="--2"/>
            </w:pPr>
            <w:sdt>
              <w:sdtPr>
                <w:id w:val="20509581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268E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 xml:space="preserve"> санитарный пост</w:t>
            </w:r>
            <w:r w:rsidR="0077471D">
              <w:t xml:space="preserve"> </w:t>
            </w:r>
            <w:sdt>
              <w:sdtPr>
                <w:id w:val="19922048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268E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EF0AE5">
              <w:t>корзины</w:t>
            </w:r>
            <w:r w:rsidR="0077471D">
              <w:t>/диспенсеры</w:t>
            </w:r>
            <w:r w:rsidR="0077471D" w:rsidRPr="00EF0AE5">
              <w:t xml:space="preserve"> для </w:t>
            </w:r>
            <w:r w:rsidR="0077471D">
              <w:t>СИЗ</w:t>
            </w:r>
          </w:p>
        </w:tc>
        <w:tc>
          <w:tcPr>
            <w:tcW w:w="524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4981363F" w14:textId="77777777" w:rsidR="0077471D" w:rsidRPr="009D61E9" w:rsidRDefault="00FE57DD" w:rsidP="00CC7993">
            <w:pPr>
              <w:pStyle w:val="--2"/>
              <w:tabs>
                <w:tab w:val="left" w:pos="2303"/>
              </w:tabs>
            </w:pPr>
            <w:r>
              <w:t>ПР</w:t>
            </w:r>
          </w:p>
        </w:tc>
        <w:tc>
          <w:tcPr>
            <w:tcW w:w="372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7D0ADF22" w14:textId="40F4AD65" w:rsidR="0077471D" w:rsidRPr="00E96B43" w:rsidRDefault="00EC3866" w:rsidP="004D328F">
            <w:pPr>
              <w:pStyle w:val="--2"/>
            </w:pPr>
            <w:sdt>
              <w:sdtPr>
                <w:id w:val="8448364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329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камеры </w:t>
            </w:r>
            <w:sdt>
              <w:sdtPr>
                <w:id w:val="-176090304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329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>хол</w:t>
            </w:r>
            <w:r w:rsidR="002753E7">
              <w:t>о</w:t>
            </w:r>
            <w:r w:rsidR="0077471D">
              <w:t xml:space="preserve">д. </w:t>
            </w:r>
            <w:sdt>
              <w:sdtPr>
                <w:id w:val="-1245497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329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>мороз.</w:t>
            </w:r>
            <w:sdt>
              <w:sdtPr>
                <w:id w:val="-796756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329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 xml:space="preserve"> шок. замор.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51F09CC" w14:textId="77777777" w:rsidR="0077471D" w:rsidRPr="001F1277" w:rsidRDefault="005F5841" w:rsidP="00EA2062">
            <w:pPr>
              <w:pStyle w:val="--2"/>
            </w:pPr>
            <w:r>
              <w:t>ПР</w:t>
            </w:r>
          </w:p>
        </w:tc>
        <w:sdt>
          <w:sdtPr>
            <w:id w:val="340972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shd w:val="clear" w:color="auto" w:fill="auto"/>
                <w:vAlign w:val="bottom"/>
              </w:tcPr>
              <w:p w14:paraId="32C7A70F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3060BD05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15241359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2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0A40491A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5F412D94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2511A8CF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299CBA52" w14:textId="77777777" w:rsidR="0077471D" w:rsidRPr="009D61E9" w:rsidRDefault="00EC3866" w:rsidP="004D328F">
            <w:pPr>
              <w:pStyle w:val="--2"/>
            </w:pPr>
            <w:sdt>
              <w:sdtPr>
                <w:id w:val="-7080270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268E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 xml:space="preserve"> диспенсер</w:t>
            </w:r>
            <w:r w:rsidR="00FE57DD">
              <w:t>/держатель</w:t>
            </w:r>
            <w:r w:rsidR="0077471D" w:rsidRPr="009D61E9">
              <w:t xml:space="preserve"> для полотенец</w:t>
            </w:r>
            <w:r w:rsidR="0077471D">
              <w:t xml:space="preserve"> </w:t>
            </w:r>
            <w:sdt>
              <w:sdtPr>
                <w:id w:val="-570581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диспенсер для </w:t>
            </w:r>
            <w:r w:rsidR="0077471D">
              <w:t>т/б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7CA4AB96" w14:textId="77777777" w:rsidR="0077471D" w:rsidRPr="009D61E9" w:rsidRDefault="00FE57DD" w:rsidP="00CC7993">
            <w:pPr>
              <w:pStyle w:val="--2"/>
              <w:tabs>
                <w:tab w:val="left" w:pos="2303"/>
              </w:tabs>
            </w:pPr>
            <w:r>
              <w:t>ПР</w:t>
            </w:r>
          </w:p>
        </w:tc>
        <w:tc>
          <w:tcPr>
            <w:tcW w:w="372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5457847D" w14:textId="77777777" w:rsidR="0077471D" w:rsidRPr="00E96B43" w:rsidRDefault="00EC3866" w:rsidP="004D328F">
            <w:pPr>
              <w:pStyle w:val="--2"/>
            </w:pPr>
            <w:sdt>
              <w:sdtPr>
                <w:id w:val="-3728483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E96B43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>морозильный ларь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3C8297F0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8825298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tcBorders>
                  <w:left w:val="single" w:sz="2" w:space="0" w:color="auto"/>
                  <w:right w:val="single" w:sz="2" w:space="0" w:color="auto"/>
                </w:tcBorders>
                <w:shd w:val="clear" w:color="auto" w:fill="auto"/>
                <w:vAlign w:val="bottom"/>
              </w:tcPr>
              <w:p w14:paraId="790B9492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4C4FA2B2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13650177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2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262151AB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6746E024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2C2E42E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3185DDF9" w14:textId="77777777" w:rsidR="0077471D" w:rsidRPr="009D61E9" w:rsidRDefault="00EC3866" w:rsidP="004D328F">
            <w:pPr>
              <w:pStyle w:val="--2"/>
            </w:pPr>
            <w:sdt>
              <w:sdtPr>
                <w:id w:val="-7399373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268E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 xml:space="preserve"> дозаторы для мыла/антисептика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77A16BF3" w14:textId="77777777" w:rsidR="0077471D" w:rsidRPr="009D61E9" w:rsidRDefault="00FE57DD" w:rsidP="00CC7993">
            <w:pPr>
              <w:pStyle w:val="--2"/>
              <w:tabs>
                <w:tab w:val="left" w:pos="2303"/>
              </w:tabs>
            </w:pPr>
            <w:r>
              <w:t>ПР</w:t>
            </w:r>
          </w:p>
        </w:tc>
        <w:tc>
          <w:tcPr>
            <w:tcW w:w="372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06B748F5" w14:textId="77777777" w:rsidR="0077471D" w:rsidRPr="00E96B43" w:rsidRDefault="00EC3866" w:rsidP="004D328F">
            <w:pPr>
              <w:pStyle w:val="--2"/>
            </w:pPr>
            <w:sdt>
              <w:sdtPr>
                <w:id w:val="8861447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E96B43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 w:rsidRPr="00E96B43">
              <w:t>холод</w:t>
            </w:r>
            <w:r w:rsidR="0077471D">
              <w:t>.</w:t>
            </w:r>
            <w:r w:rsidR="0077471D" w:rsidRPr="00E96B43">
              <w:t xml:space="preserve"> столы</w:t>
            </w:r>
            <w:r w:rsidR="0077471D">
              <w:t xml:space="preserve"> </w:t>
            </w:r>
            <w:sdt>
              <w:sdtPr>
                <w:id w:val="-11381819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329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>холод. шкафы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4076A643" w14:textId="77777777" w:rsidR="0077471D" w:rsidRPr="001F1277" w:rsidRDefault="005F5841" w:rsidP="00EA2062">
            <w:pPr>
              <w:pStyle w:val="--2"/>
            </w:pPr>
            <w:r>
              <w:t>ПР</w:t>
            </w:r>
          </w:p>
        </w:tc>
        <w:sdt>
          <w:sdtPr>
            <w:id w:val="12372863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tcBorders>
                  <w:left w:val="single" w:sz="2" w:space="0" w:color="auto"/>
                  <w:bottom w:val="single" w:sz="2" w:space="0" w:color="auto"/>
                  <w:right w:val="single" w:sz="2" w:space="0" w:color="auto"/>
                </w:tcBorders>
                <w:shd w:val="clear" w:color="auto" w:fill="auto"/>
                <w:vAlign w:val="bottom"/>
              </w:tcPr>
              <w:p w14:paraId="22D52837" w14:textId="77777777" w:rsidR="0077471D" w:rsidRPr="006854F0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bottom"/>
          </w:tcPr>
          <w:p w14:paraId="66749195" w14:textId="77777777" w:rsidR="0077471D" w:rsidRPr="006854F0" w:rsidRDefault="0077471D" w:rsidP="001A30F0">
            <w:pPr>
              <w:pStyle w:val="--2"/>
            </w:pPr>
          </w:p>
        </w:tc>
        <w:sdt>
          <w:sdtPr>
            <w:id w:val="-20887591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0" w:type="dxa"/>
                <w:gridSpan w:val="2"/>
                <w:tcBorders>
                  <w:left w:val="single" w:sz="2" w:space="0" w:color="auto"/>
                  <w:bottom w:val="single" w:sz="2" w:space="0" w:color="auto"/>
                  <w:right w:val="single" w:sz="2" w:space="0" w:color="auto"/>
                </w:tcBorders>
                <w:shd w:val="clear" w:color="auto" w:fill="auto"/>
                <w:vAlign w:val="bottom"/>
              </w:tcPr>
              <w:p w14:paraId="2101E589" w14:textId="77777777" w:rsidR="0077471D" w:rsidRPr="006854F0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8" w:type="dxa"/>
            <w:tcBorders>
              <w:left w:val="single" w:sz="2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bottom"/>
          </w:tcPr>
          <w:p w14:paraId="60CF7B87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0E0B19AC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59B86F08" w14:textId="77777777" w:rsidR="0077471D" w:rsidRPr="009D61E9" w:rsidRDefault="00EC3866" w:rsidP="004D328F">
            <w:pPr>
              <w:pStyle w:val="--2"/>
            </w:pPr>
            <w:sdt>
              <w:sdtPr>
                <w:id w:val="38145219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268E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 xml:space="preserve"> сушилка для рук</w:t>
            </w:r>
            <w:r w:rsidR="0077471D">
              <w:t xml:space="preserve"> </w:t>
            </w:r>
            <w:sdt>
              <w:sdtPr>
                <w:id w:val="-99679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BD3AD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9D61E9">
              <w:t xml:space="preserve"> модульный санпропускник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13887A33" w14:textId="77777777" w:rsidR="0077471D" w:rsidRPr="009D61E9" w:rsidRDefault="00FE57DD" w:rsidP="00CC7993">
            <w:pPr>
              <w:pStyle w:val="--2"/>
              <w:tabs>
                <w:tab w:val="left" w:pos="2303"/>
              </w:tabs>
            </w:pPr>
            <w:r>
              <w:t>ПР</w:t>
            </w:r>
          </w:p>
        </w:tc>
        <w:tc>
          <w:tcPr>
            <w:tcW w:w="3727" w:type="dxa"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75C4A667" w14:textId="77777777" w:rsidR="0077471D" w:rsidRPr="00E96B43" w:rsidRDefault="00EC3866" w:rsidP="004D328F">
            <w:pPr>
              <w:pStyle w:val="--2"/>
            </w:pPr>
            <w:sdt>
              <w:sdtPr>
                <w:id w:val="245342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E96B43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ледогенератор 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430C03F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BFBFBF" w:themeFill="background1" w:themeFillShade="BF"/>
            <w:vAlign w:val="bottom"/>
          </w:tcPr>
          <w:p w14:paraId="2D4BEA0F" w14:textId="77777777" w:rsidR="0077471D" w:rsidRDefault="0077471D" w:rsidP="001A30F0">
            <w:pPr>
              <w:pStyle w:val="--2"/>
            </w:pPr>
            <w:r w:rsidRPr="0077471D">
              <w:rPr>
                <w:rStyle w:val="ac"/>
              </w:rPr>
              <w:t>Дополнительная информация</w:t>
            </w:r>
            <w:r>
              <w:rPr>
                <w:rStyle w:val="ac"/>
              </w:rPr>
              <w:t>:</w:t>
            </w:r>
          </w:p>
        </w:tc>
        <w:tc>
          <w:tcPr>
            <w:tcW w:w="571" w:type="dxa"/>
            <w:tcBorders>
              <w:top w:val="single" w:sz="2" w:space="0" w:color="auto"/>
              <w:bottom w:val="single" w:sz="2" w:space="0" w:color="auto"/>
            </w:tcBorders>
            <w:shd w:val="clear" w:color="auto" w:fill="BFBFBF" w:themeFill="background1" w:themeFillShade="BF"/>
          </w:tcPr>
          <w:p w14:paraId="545F0BA1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BFBFBF" w:themeFill="background1" w:themeFillShade="BF"/>
            <w:vAlign w:val="center"/>
          </w:tcPr>
          <w:p w14:paraId="5D4DF295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126028D4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731BFFBC" w14:textId="77777777" w:rsidTr="00707DD1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5AE487FE" w14:textId="77777777" w:rsidR="0077471D" w:rsidRPr="00DE7EFE" w:rsidRDefault="00EC3866" w:rsidP="004D328F">
            <w:pPr>
              <w:pStyle w:val="--2"/>
            </w:pPr>
            <w:sdt>
              <w:sdtPr>
                <w:id w:val="11939615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DE7EFE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9D61E9">
              <w:t xml:space="preserve"> </w:t>
            </w:r>
            <w:r w:rsidR="0077471D">
              <w:t>дезинфицирующие маты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0C41F112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58C9F230" w14:textId="77777777" w:rsidR="0077471D" w:rsidRPr="00443296" w:rsidRDefault="0077471D" w:rsidP="00EA2062">
            <w:pPr>
              <w:pStyle w:val="--2"/>
              <w:rPr>
                <w:lang w:val="en-US"/>
              </w:rPr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 xml:space="preserve"> </w:t>
            </w:r>
            <w:r w:rsidR="00443296">
              <w:rPr>
                <w:rStyle w:val="ac"/>
                <w:lang w:val="en-US"/>
              </w:rPr>
              <w:t>Protwin</w:t>
            </w:r>
          </w:p>
        </w:tc>
        <w:tc>
          <w:tcPr>
            <w:tcW w:w="3546" w:type="dxa"/>
            <w:gridSpan w:val="2"/>
            <w:tcBorders>
              <w:top w:val="single" w:sz="2" w:space="0" w:color="auto"/>
              <w:left w:val="single" w:sz="2" w:space="0" w:color="auto"/>
            </w:tcBorders>
            <w:shd w:val="clear" w:color="auto" w:fill="auto"/>
            <w:vAlign w:val="bottom"/>
          </w:tcPr>
          <w:p w14:paraId="565D138C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tcBorders>
              <w:top w:val="single" w:sz="2" w:space="0" w:color="auto"/>
            </w:tcBorders>
            <w:shd w:val="clear" w:color="auto" w:fill="auto"/>
          </w:tcPr>
          <w:p w14:paraId="4BC3C237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top w:val="single" w:sz="2" w:space="0" w:color="auto"/>
            </w:tcBorders>
            <w:shd w:val="clear" w:color="auto" w:fill="auto"/>
            <w:vAlign w:val="center"/>
          </w:tcPr>
          <w:p w14:paraId="2FFEA873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right w:val="single" w:sz="18" w:space="0" w:color="auto"/>
            </w:tcBorders>
            <w:shd w:val="clear" w:color="auto" w:fill="auto"/>
          </w:tcPr>
          <w:p w14:paraId="57910FE7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0CC68E42" w14:textId="77777777" w:rsidTr="00707DD1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</w:tcPr>
          <w:p w14:paraId="142EC1F1" w14:textId="77777777" w:rsidR="0077471D" w:rsidRPr="00DE7EFE" w:rsidRDefault="00EC3866" w:rsidP="004D328F">
            <w:pPr>
              <w:pStyle w:val="--2"/>
              <w:rPr>
                <w:b/>
                <w:bCs/>
              </w:rPr>
            </w:pPr>
            <w:sdt>
              <w:sdtPr>
                <w:id w:val="1346061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DE7EFE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D27011">
              <w:t>бак для грязной одежд</w:t>
            </w:r>
            <w:r w:rsidR="0077471D" w:rsidRPr="00DE7EFE">
              <w:t xml:space="preserve">ы </w:t>
            </w:r>
          </w:p>
        </w:tc>
        <w:tc>
          <w:tcPr>
            <w:tcW w:w="524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0D2EABA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683D9E8" w14:textId="77777777" w:rsidR="00443296" w:rsidRDefault="00443296" w:rsidP="00262D97">
            <w:pPr>
              <w:pStyle w:val="--2"/>
            </w:pPr>
            <w:r>
              <w:t>ХИМИТЕК УНИВЕРСАЛ-ДЕЗ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B4B682E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76E890D0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shd w:val="clear" w:color="auto" w:fill="auto"/>
          </w:tcPr>
          <w:p w14:paraId="53086F2D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059DF5AE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17E6D002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753BFE62" w14:textId="77777777" w:rsidTr="00707DD1">
        <w:trPr>
          <w:trHeight w:val="183"/>
        </w:trPr>
        <w:tc>
          <w:tcPr>
            <w:tcW w:w="4775" w:type="dxa"/>
            <w:gridSpan w:val="4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384C2FED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 w:rsidRPr="00E96B43">
              <w:rPr>
                <w:rStyle w:val="ac"/>
              </w:rPr>
              <w:t>Мебель</w:t>
            </w:r>
            <w:r>
              <w:rPr>
                <w:rStyle w:val="ac"/>
              </w:rPr>
              <w:t>:</w:t>
            </w: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DD7688B" w14:textId="77777777" w:rsidR="0077471D" w:rsidRDefault="00443296" w:rsidP="00262D97">
            <w:pPr>
              <w:pStyle w:val="--2"/>
            </w:pPr>
            <w:r>
              <w:t>ХИМИТЕК ПОЛИДЕЗ</w:t>
            </w:r>
            <w:r w:rsidRPr="00443296">
              <w:rPr>
                <w:rFonts w:cs="Arial"/>
                <w:vertAlign w:val="superscript"/>
              </w:rPr>
              <w:t>®</w:t>
            </w:r>
            <w:r>
              <w:t>-СУПЕР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BD28758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469F158F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shd w:val="clear" w:color="auto" w:fill="auto"/>
          </w:tcPr>
          <w:p w14:paraId="600AD993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1B49D94F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7B227DAB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1DB1F83" w14:textId="77777777" w:rsidTr="00707DD1">
        <w:trPr>
          <w:trHeight w:val="183"/>
        </w:trPr>
        <w:tc>
          <w:tcPr>
            <w:tcW w:w="4251" w:type="dxa"/>
            <w:gridSpan w:val="3"/>
            <w:tcBorders>
              <w:top w:val="single" w:sz="4" w:space="0" w:color="auto"/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199AD9C9" w14:textId="77777777" w:rsidR="0077471D" w:rsidRPr="00837888" w:rsidRDefault="00EC3866" w:rsidP="004D328F">
            <w:pPr>
              <w:pStyle w:val="--2"/>
            </w:pPr>
            <w:sdt>
              <w:sdtPr>
                <w:id w:val="20411606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столы</w:t>
            </w:r>
            <w:r w:rsidR="0077471D" w:rsidRPr="00837888">
              <w:tab/>
            </w:r>
            <w:sdt>
              <w:sdtPr>
                <w:id w:val="-3194282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стулья</w:t>
            </w:r>
            <w:r w:rsidR="0077471D">
              <w:t xml:space="preserve"> </w:t>
            </w:r>
            <w:sdt>
              <w:sdtPr>
                <w:id w:val="21594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полки </w:t>
            </w:r>
            <w:sdt>
              <w:sdtPr>
                <w:id w:val="-14789164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268E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стеллажи</w:t>
            </w:r>
          </w:p>
        </w:tc>
        <w:tc>
          <w:tcPr>
            <w:tcW w:w="524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64A1A1F3" w14:textId="77777777" w:rsidR="0077471D" w:rsidRPr="009D61E9" w:rsidRDefault="00FE57DD" w:rsidP="00CC7993">
            <w:pPr>
              <w:pStyle w:val="--2"/>
              <w:tabs>
                <w:tab w:val="left" w:pos="2303"/>
              </w:tabs>
            </w:pPr>
            <w:r>
              <w:t>ПР</w:t>
            </w: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7CECE61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3D036AE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25CE8A14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shd w:val="clear" w:color="auto" w:fill="auto"/>
          </w:tcPr>
          <w:p w14:paraId="7F93E512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67C7F280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7CAF0837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0C6096EA" w14:textId="77777777" w:rsidTr="00707DD1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2E54D668" w14:textId="77777777" w:rsidR="0077471D" w:rsidRPr="00837888" w:rsidRDefault="00EC3866" w:rsidP="004D328F">
            <w:pPr>
              <w:pStyle w:val="--2"/>
            </w:pPr>
            <w:sdt>
              <w:sdtPr>
                <w:id w:val="-9583420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329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шкафы </w:t>
            </w:r>
            <w:sdt>
              <w:sdtPr>
                <w:id w:val="8900056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вешалки</w:t>
            </w:r>
            <w:r w:rsidR="0077471D">
              <w:t xml:space="preserve"> </w:t>
            </w:r>
            <w:sdt>
              <w:sdtPr>
                <w:id w:val="1343829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скамейки </w:t>
            </w:r>
            <w:sdt>
              <w:sdtPr>
                <w:id w:val="-21040954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зеркал</w:t>
            </w:r>
            <w:r w:rsidR="0077471D">
              <w:t>а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07B22A41" w14:textId="77777777" w:rsidR="0077471D" w:rsidRPr="009D61E9" w:rsidRDefault="00FE57DD" w:rsidP="00CC7993">
            <w:pPr>
              <w:pStyle w:val="--2"/>
              <w:tabs>
                <w:tab w:val="left" w:pos="2303"/>
              </w:tabs>
            </w:pPr>
            <w:r>
              <w:t>Р</w:t>
            </w: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90BA441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EA924A3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29EF3E95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shd w:val="clear" w:color="auto" w:fill="auto"/>
          </w:tcPr>
          <w:p w14:paraId="5A40AAE6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7DE93269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763FE5D2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20B1EACF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08A3897" w14:textId="77777777" w:rsidR="0077471D" w:rsidRPr="00837888" w:rsidRDefault="00EC3866" w:rsidP="004D328F">
            <w:pPr>
              <w:pStyle w:val="--2"/>
            </w:pPr>
            <w:sdt>
              <w:sdtPr>
                <w:id w:val="2427701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сушилк</w:t>
            </w:r>
            <w:r w:rsidR="0077471D">
              <w:t>а</w:t>
            </w:r>
            <w:r w:rsidR="0077471D" w:rsidRPr="00837888">
              <w:t xml:space="preserve"> для обуви</w:t>
            </w:r>
            <w:r w:rsidR="0077471D">
              <w:t xml:space="preserve"> </w:t>
            </w:r>
            <w:sdt>
              <w:sdtPr>
                <w:id w:val="9334737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обувниц</w:t>
            </w:r>
            <w:r w:rsidR="0077471D">
              <w:t>ы</w:t>
            </w:r>
          </w:p>
        </w:tc>
        <w:tc>
          <w:tcPr>
            <w:tcW w:w="524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1A9F1CB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6FADB2D0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>_____________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75B1CCFF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shd w:val="clear" w:color="auto" w:fill="auto"/>
          </w:tcPr>
          <w:p w14:paraId="41124C8C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760F5EB6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46B173BD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40D0C760" w14:textId="77777777" w:rsidTr="0077471D">
        <w:trPr>
          <w:trHeight w:val="183"/>
        </w:trPr>
        <w:tc>
          <w:tcPr>
            <w:tcW w:w="4775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489D62C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 w:rsidRPr="00E96B43">
              <w:rPr>
                <w:rStyle w:val="ac"/>
              </w:rPr>
              <w:t>Офисная техника:</w:t>
            </w:r>
          </w:p>
        </w:tc>
        <w:tc>
          <w:tcPr>
            <w:tcW w:w="3727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16EA410F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3CEA595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19B30366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shd w:val="clear" w:color="auto" w:fill="auto"/>
          </w:tcPr>
          <w:p w14:paraId="0396115D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2F24BDD4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2F934BD4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41D81B14" w14:textId="77777777" w:rsidTr="0077471D">
        <w:trPr>
          <w:trHeight w:val="183"/>
        </w:trPr>
        <w:tc>
          <w:tcPr>
            <w:tcW w:w="4251" w:type="dxa"/>
            <w:gridSpan w:val="3"/>
            <w:tcBorders>
              <w:top w:val="single" w:sz="2" w:space="0" w:color="auto"/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247D9308" w14:textId="77777777" w:rsidR="0077471D" w:rsidRPr="00837888" w:rsidRDefault="00EC3866" w:rsidP="004D328F">
            <w:pPr>
              <w:pStyle w:val="--2"/>
              <w:tabs>
                <w:tab w:val="left" w:pos="1593"/>
              </w:tabs>
            </w:pPr>
            <w:sdt>
              <w:sdtPr>
                <w:id w:val="4656213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компьютер</w:t>
            </w:r>
            <w:r w:rsidR="0077471D">
              <w:t>ы</w:t>
            </w:r>
            <w:r w:rsidR="0077471D">
              <w:tab/>
            </w:r>
            <w:sdt>
              <w:sdtPr>
                <w:id w:val="16329065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мониторы</w:t>
            </w:r>
          </w:p>
        </w:tc>
        <w:tc>
          <w:tcPr>
            <w:tcW w:w="524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007E55A1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09A7AC0D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>_____________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008028CC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shd w:val="clear" w:color="auto" w:fill="auto"/>
          </w:tcPr>
          <w:p w14:paraId="4FA9D052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40A9B072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48E2DA28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ADC3B48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A93B359" w14:textId="77777777" w:rsidR="0077471D" w:rsidRPr="00837888" w:rsidRDefault="00EC3866" w:rsidP="004D328F">
            <w:pPr>
              <w:pStyle w:val="--2"/>
              <w:tabs>
                <w:tab w:val="left" w:pos="1593"/>
              </w:tabs>
            </w:pPr>
            <w:sdt>
              <w:sdtPr>
                <w:id w:val="19467248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принтер</w:t>
            </w:r>
            <w:r w:rsidR="0077471D">
              <w:t>а</w:t>
            </w:r>
            <w:r w:rsidR="0077471D">
              <w:tab/>
            </w:r>
            <w:sdt>
              <w:sdtPr>
                <w:id w:val="4235410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телефон</w:t>
            </w:r>
            <w:r w:rsidR="0077471D">
              <w:t>ы</w:t>
            </w:r>
          </w:p>
        </w:tc>
        <w:tc>
          <w:tcPr>
            <w:tcW w:w="52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F541215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474684AC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775C9A8A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36A19B17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shd w:val="clear" w:color="auto" w:fill="auto"/>
          </w:tcPr>
          <w:p w14:paraId="70C79E0A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3506D9EC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62E308FA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4C247E73" w14:textId="77777777" w:rsidTr="0077471D">
        <w:trPr>
          <w:trHeight w:val="183"/>
        </w:trPr>
        <w:tc>
          <w:tcPr>
            <w:tcW w:w="4775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2DDB188B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>
              <w:rPr>
                <w:rStyle w:val="ac"/>
              </w:rPr>
              <w:t>Многоразовые резиновые СИЗ</w:t>
            </w: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494948BD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>_____________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1B785600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shd w:val="clear" w:color="auto" w:fill="auto"/>
          </w:tcPr>
          <w:p w14:paraId="72880195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66B1AB2F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4901263B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7F92409F" w14:textId="77777777" w:rsidTr="0077471D">
        <w:trPr>
          <w:trHeight w:val="183"/>
        </w:trPr>
        <w:tc>
          <w:tcPr>
            <w:tcW w:w="4251" w:type="dxa"/>
            <w:gridSpan w:val="3"/>
            <w:tcBorders>
              <w:top w:val="single" w:sz="2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</w:tcPr>
          <w:p w14:paraId="2F13D387" w14:textId="77777777" w:rsidR="0077471D" w:rsidRDefault="0077471D" w:rsidP="00DE7EFE">
            <w:pPr>
              <w:pStyle w:val="--2"/>
              <w:tabs>
                <w:tab w:val="left" w:pos="2303"/>
              </w:tabs>
            </w:pPr>
            <w:r w:rsidRPr="001A30F0">
              <w:rPr>
                <w:rFonts w:ascii="MS Gothic" w:eastAsia="MS Gothic" w:hAnsi="MS Gothic" w:cs="MS Gothic" w:hint="eastAsia"/>
              </w:rPr>
              <w:lastRenderedPageBreak/>
              <w:t>☐</w:t>
            </w:r>
            <w:r w:rsidRPr="001F1277">
              <w:t>фартуки</w:t>
            </w:r>
            <w:r>
              <w:t xml:space="preserve"> </w:t>
            </w:r>
            <w:r w:rsidRPr="001A30F0">
              <w:rPr>
                <w:rFonts w:ascii="MS Gothic" w:eastAsia="MS Gothic" w:hAnsi="MS Gothic" w:cs="MS Gothic" w:hint="eastAsia"/>
              </w:rPr>
              <w:t>☐</w:t>
            </w:r>
            <w:r w:rsidRPr="001F1277">
              <w:t>сапоги</w:t>
            </w:r>
            <w:r>
              <w:t xml:space="preserve"> </w:t>
            </w:r>
            <w:r w:rsidRPr="001A30F0">
              <w:rPr>
                <w:rFonts w:ascii="MS Gothic" w:eastAsia="MS Gothic" w:hAnsi="MS Gothic" w:cs="MS Gothic" w:hint="eastAsia"/>
              </w:rPr>
              <w:t>☐</w:t>
            </w:r>
            <w:r>
              <w:t xml:space="preserve">перчатки </w:t>
            </w:r>
            <w:r w:rsidRPr="001A30F0">
              <w:rPr>
                <w:rFonts w:ascii="MS Gothic" w:eastAsia="MS Gothic" w:hAnsi="MS Gothic" w:cs="MS Gothic" w:hint="eastAsia"/>
              </w:rPr>
              <w:t>☐</w:t>
            </w:r>
            <w:r w:rsidRPr="001F1277">
              <w:t>нарукавники</w:t>
            </w: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</w:tcPr>
          <w:p w14:paraId="26A69C0A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</w:tcPr>
          <w:p w14:paraId="60BCF5BC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  <w:tcBorders>
              <w:left w:val="single" w:sz="4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14:paraId="4C2C1FC9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bottom w:val="single" w:sz="18" w:space="0" w:color="auto"/>
            </w:tcBorders>
            <w:shd w:val="clear" w:color="auto" w:fill="auto"/>
            <w:vAlign w:val="bottom"/>
          </w:tcPr>
          <w:p w14:paraId="53CC50D6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tcBorders>
              <w:bottom w:val="single" w:sz="18" w:space="0" w:color="auto"/>
            </w:tcBorders>
            <w:shd w:val="clear" w:color="auto" w:fill="auto"/>
          </w:tcPr>
          <w:p w14:paraId="60461461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bottom w:val="single" w:sz="18" w:space="0" w:color="auto"/>
            </w:tcBorders>
            <w:shd w:val="clear" w:color="auto" w:fill="auto"/>
            <w:vAlign w:val="center"/>
          </w:tcPr>
          <w:p w14:paraId="7B88C9FE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49B9FFAC" w14:textId="77777777" w:rsidR="0077471D" w:rsidRPr="006854F0" w:rsidRDefault="0077471D" w:rsidP="001A30F0">
            <w:pPr>
              <w:pStyle w:val="--2"/>
            </w:pPr>
          </w:p>
        </w:tc>
      </w:tr>
    </w:tbl>
    <w:p w14:paraId="28C61D7B" w14:textId="77777777" w:rsidR="00753F79" w:rsidRPr="0077471D" w:rsidRDefault="00753F79" w:rsidP="0077471D">
      <w:pPr>
        <w:pStyle w:val="-0"/>
        <w:rPr>
          <w:sz w:val="8"/>
        </w:rPr>
      </w:pPr>
    </w:p>
    <w:sectPr w:rsidR="00753F79" w:rsidRPr="0077471D" w:rsidSect="00167FE8">
      <w:footerReference w:type="even" r:id="rId8"/>
      <w:footerReference w:type="default" r:id="rId9"/>
      <w:headerReference w:type="first" r:id="rId10"/>
      <w:footerReference w:type="first" r:id="rId11"/>
      <w:type w:val="oddPage"/>
      <w:pgSz w:w="16838" w:h="11906" w:orient="landscape" w:code="9"/>
      <w:pgMar w:top="284" w:right="567" w:bottom="284" w:left="567" w:header="567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C25B00" w14:textId="77777777" w:rsidR="00EC3866" w:rsidRDefault="00EC3866">
      <w:r>
        <w:separator/>
      </w:r>
    </w:p>
  </w:endnote>
  <w:endnote w:type="continuationSeparator" w:id="0">
    <w:p w14:paraId="4CF9273F" w14:textId="77777777" w:rsidR="00EC3866" w:rsidRDefault="00EC38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343E88" w14:textId="77777777" w:rsidR="00FE57DD" w:rsidRDefault="00FE57DD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9D3D8" w14:textId="77777777" w:rsidR="00FE57DD" w:rsidRPr="00DE7EFE" w:rsidRDefault="00FE57DD">
    <w:pPr>
      <w:pStyle w:val="a4"/>
      <w:rPr>
        <w:spacing w:val="-6"/>
        <w:sz w:val="14"/>
      </w:rPr>
    </w:pPr>
    <w:r w:rsidRPr="00DE7EFE">
      <w:rPr>
        <w:b/>
        <w:sz w:val="14"/>
      </w:rPr>
      <w:t>Способ мойки (СМ)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РУ – ручной, З – замачивание, ПР – протирание, Ц – циркуляция, СПР – распыление, П – пена, МЕХ – механизированная обработка, АВД, О – орошение</w:t>
    </w:r>
  </w:p>
  <w:p w14:paraId="37510E24" w14:textId="77777777" w:rsidR="00FE57DD" w:rsidRPr="00DE7EFE" w:rsidRDefault="00FE57DD">
    <w:pPr>
      <w:pStyle w:val="a4"/>
      <w:rPr>
        <w:b/>
        <w:sz w:val="14"/>
      </w:rPr>
    </w:pPr>
    <w:r w:rsidRPr="00DE7EFE">
      <w:rPr>
        <w:b/>
        <w:sz w:val="14"/>
      </w:rPr>
      <w:t>Материал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С – силикон, Н – нержавейка, А – алюминий, Д – дерево П- подвесной ОК - краска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4134D0" w14:textId="77777777" w:rsidR="00FE57DD" w:rsidRPr="003E06E8" w:rsidRDefault="00FE57DD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E4D597" w14:textId="77777777" w:rsidR="00EC3866" w:rsidRDefault="00EC3866">
      <w:r>
        <w:separator/>
      </w:r>
    </w:p>
  </w:footnote>
  <w:footnote w:type="continuationSeparator" w:id="0">
    <w:p w14:paraId="1C014B96" w14:textId="77777777" w:rsidR="00EC3866" w:rsidRDefault="00EC38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0ABA90" w14:textId="77777777" w:rsidR="00FE57DD" w:rsidRPr="009B4662" w:rsidRDefault="002753E7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fldSimple w:instr=" TITLE   \* MERGEFORMAT ">
      <w:r w:rsidR="00FE57DD" w:rsidRPr="00212954">
        <w:rPr>
          <w:rStyle w:val="a6"/>
          <w:lang w:val="en-US"/>
        </w:rPr>
        <w:t>Ф-ХХ</w:t>
      </w:r>
      <w:r w:rsidR="00FE57DD">
        <w:t>.2024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6" w15:restartNumberingAfterBreak="0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 w15:restartNumberingAfterBreak="0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 w15:restartNumberingAfterBreak="0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 w15:restartNumberingAfterBreak="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3" w15:restartNumberingAfterBreak="0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6" w15:restartNumberingAfterBreak="0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20"/>
  </w:num>
  <w:num w:numId="2">
    <w:abstractNumId w:val="36"/>
  </w:num>
  <w:num w:numId="3">
    <w:abstractNumId w:val="27"/>
  </w:num>
  <w:num w:numId="4">
    <w:abstractNumId w:val="17"/>
  </w:num>
  <w:num w:numId="5">
    <w:abstractNumId w:val="16"/>
  </w:num>
  <w:num w:numId="6">
    <w:abstractNumId w:val="30"/>
  </w:num>
  <w:num w:numId="7">
    <w:abstractNumId w:val="26"/>
  </w:num>
  <w:num w:numId="8">
    <w:abstractNumId w:val="35"/>
  </w:num>
  <w:num w:numId="9">
    <w:abstractNumId w:val="31"/>
  </w:num>
  <w:num w:numId="10">
    <w:abstractNumId w:val="15"/>
  </w:num>
  <w:num w:numId="11">
    <w:abstractNumId w:val="24"/>
  </w:num>
  <w:num w:numId="12">
    <w:abstractNumId w:val="29"/>
  </w:num>
  <w:num w:numId="13">
    <w:abstractNumId w:val="38"/>
  </w:num>
  <w:num w:numId="14">
    <w:abstractNumId w:val="23"/>
  </w:num>
  <w:num w:numId="15">
    <w:abstractNumId w:val="19"/>
  </w:num>
  <w:num w:numId="16">
    <w:abstractNumId w:val="11"/>
  </w:num>
  <w:num w:numId="17">
    <w:abstractNumId w:val="21"/>
  </w:num>
  <w:num w:numId="18">
    <w:abstractNumId w:val="22"/>
  </w:num>
  <w:num w:numId="19">
    <w:abstractNumId w:val="37"/>
  </w:num>
  <w:num w:numId="20">
    <w:abstractNumId w:val="32"/>
  </w:num>
  <w:num w:numId="21">
    <w:abstractNumId w:val="12"/>
  </w:num>
  <w:num w:numId="22">
    <w:abstractNumId w:val="33"/>
  </w:num>
  <w:num w:numId="23">
    <w:abstractNumId w:val="25"/>
  </w:num>
  <w:num w:numId="24">
    <w:abstractNumId w:val="13"/>
  </w:num>
  <w:num w:numId="25">
    <w:abstractNumId w:val="28"/>
  </w:num>
  <w:num w:numId="26">
    <w:abstractNumId w:val="14"/>
  </w:num>
  <w:num w:numId="27">
    <w:abstractNumId w:val="9"/>
  </w:num>
  <w:num w:numId="28">
    <w:abstractNumId w:val="7"/>
  </w:num>
  <w:num w:numId="29">
    <w:abstractNumId w:val="6"/>
  </w:num>
  <w:num w:numId="30">
    <w:abstractNumId w:val="5"/>
  </w:num>
  <w:num w:numId="31">
    <w:abstractNumId w:val="4"/>
  </w:num>
  <w:num w:numId="32">
    <w:abstractNumId w:val="8"/>
  </w:num>
  <w:num w:numId="33">
    <w:abstractNumId w:val="3"/>
  </w:num>
  <w:num w:numId="34">
    <w:abstractNumId w:val="2"/>
  </w:num>
  <w:num w:numId="35">
    <w:abstractNumId w:val="1"/>
  </w:num>
  <w:num w:numId="36">
    <w:abstractNumId w:val="0"/>
  </w:num>
  <w:num w:numId="37">
    <w:abstractNumId w:val="13"/>
  </w:num>
  <w:num w:numId="38">
    <w:abstractNumId w:val="10"/>
  </w:num>
  <w:num w:numId="39">
    <w:abstractNumId w:val="18"/>
  </w:num>
  <w:num w:numId="4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12954"/>
    <w:rsid w:val="00002CB5"/>
    <w:rsid w:val="00003333"/>
    <w:rsid w:val="00006B4F"/>
    <w:rsid w:val="00007B09"/>
    <w:rsid w:val="0001099F"/>
    <w:rsid w:val="00011DCC"/>
    <w:rsid w:val="00013AED"/>
    <w:rsid w:val="00014C27"/>
    <w:rsid w:val="0001671D"/>
    <w:rsid w:val="000278A9"/>
    <w:rsid w:val="000349FA"/>
    <w:rsid w:val="0003521C"/>
    <w:rsid w:val="00042131"/>
    <w:rsid w:val="0004515C"/>
    <w:rsid w:val="000456E3"/>
    <w:rsid w:val="000531CA"/>
    <w:rsid w:val="000645B3"/>
    <w:rsid w:val="00070AC6"/>
    <w:rsid w:val="00073244"/>
    <w:rsid w:val="0007430C"/>
    <w:rsid w:val="00074D34"/>
    <w:rsid w:val="00074FB9"/>
    <w:rsid w:val="000776B9"/>
    <w:rsid w:val="00084619"/>
    <w:rsid w:val="000901BC"/>
    <w:rsid w:val="00096573"/>
    <w:rsid w:val="00097E4C"/>
    <w:rsid w:val="00097F34"/>
    <w:rsid w:val="000A0B06"/>
    <w:rsid w:val="000A2089"/>
    <w:rsid w:val="000A6840"/>
    <w:rsid w:val="000A6AB3"/>
    <w:rsid w:val="000A6EB0"/>
    <w:rsid w:val="000A7E5E"/>
    <w:rsid w:val="000B4923"/>
    <w:rsid w:val="000B4EAF"/>
    <w:rsid w:val="000C19DE"/>
    <w:rsid w:val="000D3416"/>
    <w:rsid w:val="000D4FBA"/>
    <w:rsid w:val="000D5CFC"/>
    <w:rsid w:val="000D75CD"/>
    <w:rsid w:val="000D7D3A"/>
    <w:rsid w:val="000F4D20"/>
    <w:rsid w:val="000F4EB3"/>
    <w:rsid w:val="000F7E92"/>
    <w:rsid w:val="00100736"/>
    <w:rsid w:val="00104D58"/>
    <w:rsid w:val="00105CBB"/>
    <w:rsid w:val="0010767E"/>
    <w:rsid w:val="00107A3B"/>
    <w:rsid w:val="001102E5"/>
    <w:rsid w:val="0011294C"/>
    <w:rsid w:val="0011584E"/>
    <w:rsid w:val="0011717D"/>
    <w:rsid w:val="00130FBC"/>
    <w:rsid w:val="00137B49"/>
    <w:rsid w:val="00141CEB"/>
    <w:rsid w:val="001435A3"/>
    <w:rsid w:val="00144A98"/>
    <w:rsid w:val="0014655E"/>
    <w:rsid w:val="0014789B"/>
    <w:rsid w:val="001514C4"/>
    <w:rsid w:val="0015589D"/>
    <w:rsid w:val="0015615E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5C96"/>
    <w:rsid w:val="0017768F"/>
    <w:rsid w:val="001825DA"/>
    <w:rsid w:val="001828F9"/>
    <w:rsid w:val="00185A34"/>
    <w:rsid w:val="00193377"/>
    <w:rsid w:val="001A109A"/>
    <w:rsid w:val="001A1505"/>
    <w:rsid w:val="001A2BF1"/>
    <w:rsid w:val="001A30F0"/>
    <w:rsid w:val="001A648C"/>
    <w:rsid w:val="001A697F"/>
    <w:rsid w:val="001A6CE1"/>
    <w:rsid w:val="001B02A6"/>
    <w:rsid w:val="001B04CA"/>
    <w:rsid w:val="001B0C8D"/>
    <w:rsid w:val="001B441D"/>
    <w:rsid w:val="001B6098"/>
    <w:rsid w:val="001B7E10"/>
    <w:rsid w:val="001C178A"/>
    <w:rsid w:val="001C219C"/>
    <w:rsid w:val="001C47DA"/>
    <w:rsid w:val="001C4A20"/>
    <w:rsid w:val="001C57C8"/>
    <w:rsid w:val="001C733C"/>
    <w:rsid w:val="001C7344"/>
    <w:rsid w:val="001C7B02"/>
    <w:rsid w:val="001C7F08"/>
    <w:rsid w:val="001D078F"/>
    <w:rsid w:val="001D38EE"/>
    <w:rsid w:val="001D76FD"/>
    <w:rsid w:val="001E264B"/>
    <w:rsid w:val="001E3B1C"/>
    <w:rsid w:val="001E3D3E"/>
    <w:rsid w:val="001E59B4"/>
    <w:rsid w:val="001F1277"/>
    <w:rsid w:val="001F5010"/>
    <w:rsid w:val="0021170C"/>
    <w:rsid w:val="00211730"/>
    <w:rsid w:val="00212954"/>
    <w:rsid w:val="00214370"/>
    <w:rsid w:val="002148D2"/>
    <w:rsid w:val="002269FA"/>
    <w:rsid w:val="0023076F"/>
    <w:rsid w:val="002335E2"/>
    <w:rsid w:val="0023464A"/>
    <w:rsid w:val="00234C3F"/>
    <w:rsid w:val="0023536A"/>
    <w:rsid w:val="0023596E"/>
    <w:rsid w:val="002375E6"/>
    <w:rsid w:val="00246877"/>
    <w:rsid w:val="0025731B"/>
    <w:rsid w:val="00257F47"/>
    <w:rsid w:val="00260A6B"/>
    <w:rsid w:val="00262D97"/>
    <w:rsid w:val="002679F3"/>
    <w:rsid w:val="00271513"/>
    <w:rsid w:val="00272A60"/>
    <w:rsid w:val="002753E7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96499"/>
    <w:rsid w:val="002A01B1"/>
    <w:rsid w:val="002A0400"/>
    <w:rsid w:val="002A04DA"/>
    <w:rsid w:val="002A15CB"/>
    <w:rsid w:val="002A3333"/>
    <w:rsid w:val="002A3749"/>
    <w:rsid w:val="002A4787"/>
    <w:rsid w:val="002A626F"/>
    <w:rsid w:val="002A7AB8"/>
    <w:rsid w:val="002B415B"/>
    <w:rsid w:val="002B5163"/>
    <w:rsid w:val="002B60AF"/>
    <w:rsid w:val="002B65B6"/>
    <w:rsid w:val="002B7788"/>
    <w:rsid w:val="002C00C9"/>
    <w:rsid w:val="002C1FB0"/>
    <w:rsid w:val="002C4125"/>
    <w:rsid w:val="002C47A8"/>
    <w:rsid w:val="002C6A41"/>
    <w:rsid w:val="002D03E7"/>
    <w:rsid w:val="002D4260"/>
    <w:rsid w:val="002E1BDF"/>
    <w:rsid w:val="002E287D"/>
    <w:rsid w:val="002E4FC9"/>
    <w:rsid w:val="002E526C"/>
    <w:rsid w:val="00302875"/>
    <w:rsid w:val="00302FFB"/>
    <w:rsid w:val="003060DC"/>
    <w:rsid w:val="00307F25"/>
    <w:rsid w:val="00310A9A"/>
    <w:rsid w:val="003204AD"/>
    <w:rsid w:val="00326C74"/>
    <w:rsid w:val="00327CEF"/>
    <w:rsid w:val="00337C0F"/>
    <w:rsid w:val="00344F75"/>
    <w:rsid w:val="003527FE"/>
    <w:rsid w:val="00352D03"/>
    <w:rsid w:val="003536C6"/>
    <w:rsid w:val="003553B3"/>
    <w:rsid w:val="0036327C"/>
    <w:rsid w:val="00364F63"/>
    <w:rsid w:val="003675A4"/>
    <w:rsid w:val="00376589"/>
    <w:rsid w:val="00377878"/>
    <w:rsid w:val="00381B47"/>
    <w:rsid w:val="00382400"/>
    <w:rsid w:val="00383801"/>
    <w:rsid w:val="00383EEB"/>
    <w:rsid w:val="00384F4A"/>
    <w:rsid w:val="00387FB0"/>
    <w:rsid w:val="00395297"/>
    <w:rsid w:val="003A6553"/>
    <w:rsid w:val="003A691F"/>
    <w:rsid w:val="003A7C3A"/>
    <w:rsid w:val="003B16DC"/>
    <w:rsid w:val="003C012D"/>
    <w:rsid w:val="003C0F32"/>
    <w:rsid w:val="003C7E13"/>
    <w:rsid w:val="003D0BD9"/>
    <w:rsid w:val="003E06E8"/>
    <w:rsid w:val="003E59D0"/>
    <w:rsid w:val="003E5D12"/>
    <w:rsid w:val="003E6F06"/>
    <w:rsid w:val="003F0C8A"/>
    <w:rsid w:val="003F1989"/>
    <w:rsid w:val="003F56F1"/>
    <w:rsid w:val="003F7582"/>
    <w:rsid w:val="0040564D"/>
    <w:rsid w:val="00415D5A"/>
    <w:rsid w:val="004225CB"/>
    <w:rsid w:val="0042639C"/>
    <w:rsid w:val="004268ED"/>
    <w:rsid w:val="00433489"/>
    <w:rsid w:val="0043391F"/>
    <w:rsid w:val="004339F1"/>
    <w:rsid w:val="004365FF"/>
    <w:rsid w:val="00437EB0"/>
    <w:rsid w:val="0044019A"/>
    <w:rsid w:val="0044167A"/>
    <w:rsid w:val="00442842"/>
    <w:rsid w:val="00443296"/>
    <w:rsid w:val="00443F52"/>
    <w:rsid w:val="0044600B"/>
    <w:rsid w:val="00450242"/>
    <w:rsid w:val="0045148E"/>
    <w:rsid w:val="004544EC"/>
    <w:rsid w:val="00454C32"/>
    <w:rsid w:val="00455369"/>
    <w:rsid w:val="00456342"/>
    <w:rsid w:val="00461184"/>
    <w:rsid w:val="004651B0"/>
    <w:rsid w:val="004745BD"/>
    <w:rsid w:val="00477B27"/>
    <w:rsid w:val="00483C96"/>
    <w:rsid w:val="0048547E"/>
    <w:rsid w:val="004866A7"/>
    <w:rsid w:val="00487DCF"/>
    <w:rsid w:val="00491A06"/>
    <w:rsid w:val="00492E77"/>
    <w:rsid w:val="00493233"/>
    <w:rsid w:val="004A0EAD"/>
    <w:rsid w:val="004A3D91"/>
    <w:rsid w:val="004A4973"/>
    <w:rsid w:val="004A6B97"/>
    <w:rsid w:val="004B3A9C"/>
    <w:rsid w:val="004B3BCD"/>
    <w:rsid w:val="004C2623"/>
    <w:rsid w:val="004C322C"/>
    <w:rsid w:val="004C54DD"/>
    <w:rsid w:val="004C560B"/>
    <w:rsid w:val="004C6D9E"/>
    <w:rsid w:val="004C7BD9"/>
    <w:rsid w:val="004D328F"/>
    <w:rsid w:val="004D3BCD"/>
    <w:rsid w:val="004D503B"/>
    <w:rsid w:val="004D5DF2"/>
    <w:rsid w:val="004D7E9B"/>
    <w:rsid w:val="004E679A"/>
    <w:rsid w:val="004F0C87"/>
    <w:rsid w:val="004F3671"/>
    <w:rsid w:val="005034D5"/>
    <w:rsid w:val="00504740"/>
    <w:rsid w:val="0050527E"/>
    <w:rsid w:val="005058B3"/>
    <w:rsid w:val="00507A44"/>
    <w:rsid w:val="00510D95"/>
    <w:rsid w:val="00523C46"/>
    <w:rsid w:val="00525ABF"/>
    <w:rsid w:val="0052783F"/>
    <w:rsid w:val="005317BB"/>
    <w:rsid w:val="00531E9B"/>
    <w:rsid w:val="005365D7"/>
    <w:rsid w:val="00537F8E"/>
    <w:rsid w:val="005401B9"/>
    <w:rsid w:val="00541156"/>
    <w:rsid w:val="00542513"/>
    <w:rsid w:val="005456F6"/>
    <w:rsid w:val="00553BC2"/>
    <w:rsid w:val="005545AA"/>
    <w:rsid w:val="00555F30"/>
    <w:rsid w:val="00562B59"/>
    <w:rsid w:val="00564689"/>
    <w:rsid w:val="00566EC4"/>
    <w:rsid w:val="00576DFD"/>
    <w:rsid w:val="00576E09"/>
    <w:rsid w:val="005805D3"/>
    <w:rsid w:val="00580B6F"/>
    <w:rsid w:val="005815AB"/>
    <w:rsid w:val="00583D6C"/>
    <w:rsid w:val="0059024E"/>
    <w:rsid w:val="00591837"/>
    <w:rsid w:val="00593CDC"/>
    <w:rsid w:val="005942AA"/>
    <w:rsid w:val="00595E23"/>
    <w:rsid w:val="005962CD"/>
    <w:rsid w:val="005965D6"/>
    <w:rsid w:val="005965E4"/>
    <w:rsid w:val="005A0BAE"/>
    <w:rsid w:val="005A6C97"/>
    <w:rsid w:val="005B3C94"/>
    <w:rsid w:val="005B3EA4"/>
    <w:rsid w:val="005C634F"/>
    <w:rsid w:val="005C6716"/>
    <w:rsid w:val="005C7079"/>
    <w:rsid w:val="005D0B23"/>
    <w:rsid w:val="005D444E"/>
    <w:rsid w:val="005D6F53"/>
    <w:rsid w:val="005E38CE"/>
    <w:rsid w:val="005E5A00"/>
    <w:rsid w:val="005E5C7B"/>
    <w:rsid w:val="005F0B61"/>
    <w:rsid w:val="005F148B"/>
    <w:rsid w:val="005F24B5"/>
    <w:rsid w:val="005F2BEC"/>
    <w:rsid w:val="005F361C"/>
    <w:rsid w:val="005F3B75"/>
    <w:rsid w:val="005F5441"/>
    <w:rsid w:val="005F5841"/>
    <w:rsid w:val="005F6EEA"/>
    <w:rsid w:val="00600F22"/>
    <w:rsid w:val="00601166"/>
    <w:rsid w:val="00610A84"/>
    <w:rsid w:val="00611607"/>
    <w:rsid w:val="00620F4E"/>
    <w:rsid w:val="00622A7B"/>
    <w:rsid w:val="00623024"/>
    <w:rsid w:val="00624074"/>
    <w:rsid w:val="00634415"/>
    <w:rsid w:val="0063663B"/>
    <w:rsid w:val="00637975"/>
    <w:rsid w:val="00642429"/>
    <w:rsid w:val="006467BA"/>
    <w:rsid w:val="006537F7"/>
    <w:rsid w:val="00655882"/>
    <w:rsid w:val="00660049"/>
    <w:rsid w:val="00663640"/>
    <w:rsid w:val="00666BE1"/>
    <w:rsid w:val="00671E83"/>
    <w:rsid w:val="00673B7E"/>
    <w:rsid w:val="006820F6"/>
    <w:rsid w:val="00684D08"/>
    <w:rsid w:val="006854F0"/>
    <w:rsid w:val="0069061D"/>
    <w:rsid w:val="006939F3"/>
    <w:rsid w:val="0069548A"/>
    <w:rsid w:val="00695D62"/>
    <w:rsid w:val="006975DE"/>
    <w:rsid w:val="006A11B1"/>
    <w:rsid w:val="006A1CED"/>
    <w:rsid w:val="006A5289"/>
    <w:rsid w:val="006B22FF"/>
    <w:rsid w:val="006B2711"/>
    <w:rsid w:val="006B2FF2"/>
    <w:rsid w:val="006B536A"/>
    <w:rsid w:val="006C105F"/>
    <w:rsid w:val="006D43EF"/>
    <w:rsid w:val="006D5D0A"/>
    <w:rsid w:val="006D5E65"/>
    <w:rsid w:val="006D6581"/>
    <w:rsid w:val="006E4BD9"/>
    <w:rsid w:val="006E51AD"/>
    <w:rsid w:val="006E6A10"/>
    <w:rsid w:val="006E7541"/>
    <w:rsid w:val="006E7F7E"/>
    <w:rsid w:val="006F0DD1"/>
    <w:rsid w:val="006F207C"/>
    <w:rsid w:val="006F37DD"/>
    <w:rsid w:val="006F7630"/>
    <w:rsid w:val="00701E4B"/>
    <w:rsid w:val="00703141"/>
    <w:rsid w:val="00706075"/>
    <w:rsid w:val="00707594"/>
    <w:rsid w:val="00707A4E"/>
    <w:rsid w:val="00707DD1"/>
    <w:rsid w:val="00710D76"/>
    <w:rsid w:val="007139AD"/>
    <w:rsid w:val="00713F7F"/>
    <w:rsid w:val="00714461"/>
    <w:rsid w:val="007201B2"/>
    <w:rsid w:val="00725176"/>
    <w:rsid w:val="0073078A"/>
    <w:rsid w:val="00732401"/>
    <w:rsid w:val="007365BD"/>
    <w:rsid w:val="0073762D"/>
    <w:rsid w:val="00737791"/>
    <w:rsid w:val="0074588D"/>
    <w:rsid w:val="00746F5E"/>
    <w:rsid w:val="00753251"/>
    <w:rsid w:val="00753B66"/>
    <w:rsid w:val="00753F79"/>
    <w:rsid w:val="007573FF"/>
    <w:rsid w:val="00760F6A"/>
    <w:rsid w:val="00762021"/>
    <w:rsid w:val="007662C9"/>
    <w:rsid w:val="007674D0"/>
    <w:rsid w:val="00771DC8"/>
    <w:rsid w:val="0077471D"/>
    <w:rsid w:val="00783FF7"/>
    <w:rsid w:val="00786463"/>
    <w:rsid w:val="00786482"/>
    <w:rsid w:val="00792B3C"/>
    <w:rsid w:val="007949FA"/>
    <w:rsid w:val="007A01A5"/>
    <w:rsid w:val="007A1818"/>
    <w:rsid w:val="007A22B4"/>
    <w:rsid w:val="007A7E4E"/>
    <w:rsid w:val="007A7FB3"/>
    <w:rsid w:val="007B12D0"/>
    <w:rsid w:val="007B1CF7"/>
    <w:rsid w:val="007B30A2"/>
    <w:rsid w:val="007B471B"/>
    <w:rsid w:val="007D15F4"/>
    <w:rsid w:val="007D195E"/>
    <w:rsid w:val="007D54E3"/>
    <w:rsid w:val="007E2B19"/>
    <w:rsid w:val="007E4F46"/>
    <w:rsid w:val="007E603E"/>
    <w:rsid w:val="007E6ECC"/>
    <w:rsid w:val="007F03F4"/>
    <w:rsid w:val="008047A2"/>
    <w:rsid w:val="00811E15"/>
    <w:rsid w:val="0081274F"/>
    <w:rsid w:val="00813AA3"/>
    <w:rsid w:val="00813FF3"/>
    <w:rsid w:val="00817422"/>
    <w:rsid w:val="00824AB3"/>
    <w:rsid w:val="00834367"/>
    <w:rsid w:val="00837888"/>
    <w:rsid w:val="00837D78"/>
    <w:rsid w:val="00845D54"/>
    <w:rsid w:val="00846A94"/>
    <w:rsid w:val="00847ED3"/>
    <w:rsid w:val="00851A49"/>
    <w:rsid w:val="00855593"/>
    <w:rsid w:val="00857F20"/>
    <w:rsid w:val="0086160B"/>
    <w:rsid w:val="008744F5"/>
    <w:rsid w:val="00882D23"/>
    <w:rsid w:val="00882E3E"/>
    <w:rsid w:val="00885FD8"/>
    <w:rsid w:val="008874C5"/>
    <w:rsid w:val="00887A33"/>
    <w:rsid w:val="0089101C"/>
    <w:rsid w:val="008973A0"/>
    <w:rsid w:val="008A0687"/>
    <w:rsid w:val="008A28B9"/>
    <w:rsid w:val="008A2BC1"/>
    <w:rsid w:val="008B1E43"/>
    <w:rsid w:val="008B2B1F"/>
    <w:rsid w:val="008B477D"/>
    <w:rsid w:val="008B5C00"/>
    <w:rsid w:val="008B6720"/>
    <w:rsid w:val="008B6E0A"/>
    <w:rsid w:val="008B7D85"/>
    <w:rsid w:val="008C2432"/>
    <w:rsid w:val="008C476B"/>
    <w:rsid w:val="008C58A8"/>
    <w:rsid w:val="008C5E63"/>
    <w:rsid w:val="008D1E8D"/>
    <w:rsid w:val="008D2DEE"/>
    <w:rsid w:val="008D3D17"/>
    <w:rsid w:val="008D7F81"/>
    <w:rsid w:val="008E229F"/>
    <w:rsid w:val="008E4631"/>
    <w:rsid w:val="008E52BC"/>
    <w:rsid w:val="008E6846"/>
    <w:rsid w:val="008E6A3E"/>
    <w:rsid w:val="008F1214"/>
    <w:rsid w:val="008F1D52"/>
    <w:rsid w:val="008F4509"/>
    <w:rsid w:val="008F5D8C"/>
    <w:rsid w:val="008F664E"/>
    <w:rsid w:val="008F6D63"/>
    <w:rsid w:val="008F75F5"/>
    <w:rsid w:val="00900098"/>
    <w:rsid w:val="0090040B"/>
    <w:rsid w:val="009015F2"/>
    <w:rsid w:val="0090333F"/>
    <w:rsid w:val="00911BCD"/>
    <w:rsid w:val="00914037"/>
    <w:rsid w:val="00915197"/>
    <w:rsid w:val="00916058"/>
    <w:rsid w:val="00916CB8"/>
    <w:rsid w:val="009176D9"/>
    <w:rsid w:val="00921081"/>
    <w:rsid w:val="00921107"/>
    <w:rsid w:val="00923162"/>
    <w:rsid w:val="00923826"/>
    <w:rsid w:val="00925BAD"/>
    <w:rsid w:val="00925DC3"/>
    <w:rsid w:val="009272CB"/>
    <w:rsid w:val="00930196"/>
    <w:rsid w:val="00941CD4"/>
    <w:rsid w:val="0094739B"/>
    <w:rsid w:val="009506B3"/>
    <w:rsid w:val="00952208"/>
    <w:rsid w:val="00961456"/>
    <w:rsid w:val="00965C74"/>
    <w:rsid w:val="0097058D"/>
    <w:rsid w:val="00970FB6"/>
    <w:rsid w:val="00972548"/>
    <w:rsid w:val="00980B50"/>
    <w:rsid w:val="00980B98"/>
    <w:rsid w:val="009832CD"/>
    <w:rsid w:val="00984153"/>
    <w:rsid w:val="00985C23"/>
    <w:rsid w:val="009912D5"/>
    <w:rsid w:val="00991713"/>
    <w:rsid w:val="00996644"/>
    <w:rsid w:val="009A061F"/>
    <w:rsid w:val="009B1496"/>
    <w:rsid w:val="009B4354"/>
    <w:rsid w:val="009B4662"/>
    <w:rsid w:val="009B7914"/>
    <w:rsid w:val="009C6571"/>
    <w:rsid w:val="009C7A69"/>
    <w:rsid w:val="009D0DC4"/>
    <w:rsid w:val="009D3142"/>
    <w:rsid w:val="009D3851"/>
    <w:rsid w:val="009D61E9"/>
    <w:rsid w:val="009D6D9A"/>
    <w:rsid w:val="009E199F"/>
    <w:rsid w:val="009E2F09"/>
    <w:rsid w:val="009E2FEE"/>
    <w:rsid w:val="009E3387"/>
    <w:rsid w:val="009E35D6"/>
    <w:rsid w:val="009E41EE"/>
    <w:rsid w:val="009E7102"/>
    <w:rsid w:val="009F29BF"/>
    <w:rsid w:val="00A05B38"/>
    <w:rsid w:val="00A06B3A"/>
    <w:rsid w:val="00A07ACF"/>
    <w:rsid w:val="00A11545"/>
    <w:rsid w:val="00A1761D"/>
    <w:rsid w:val="00A2348D"/>
    <w:rsid w:val="00A24271"/>
    <w:rsid w:val="00A26A27"/>
    <w:rsid w:val="00A30D07"/>
    <w:rsid w:val="00A32C02"/>
    <w:rsid w:val="00A358C3"/>
    <w:rsid w:val="00A36628"/>
    <w:rsid w:val="00A37428"/>
    <w:rsid w:val="00A37B03"/>
    <w:rsid w:val="00A42058"/>
    <w:rsid w:val="00A61CF5"/>
    <w:rsid w:val="00A6298B"/>
    <w:rsid w:val="00A63156"/>
    <w:rsid w:val="00A66DB0"/>
    <w:rsid w:val="00A70FFE"/>
    <w:rsid w:val="00A80537"/>
    <w:rsid w:val="00A8062B"/>
    <w:rsid w:val="00A8797C"/>
    <w:rsid w:val="00A93CC9"/>
    <w:rsid w:val="00A940C8"/>
    <w:rsid w:val="00A94511"/>
    <w:rsid w:val="00A96B4D"/>
    <w:rsid w:val="00AA0963"/>
    <w:rsid w:val="00AA4BD9"/>
    <w:rsid w:val="00AA6EB5"/>
    <w:rsid w:val="00AB0A63"/>
    <w:rsid w:val="00AB1EE0"/>
    <w:rsid w:val="00AB25CC"/>
    <w:rsid w:val="00AB32F8"/>
    <w:rsid w:val="00AB4803"/>
    <w:rsid w:val="00AB4D27"/>
    <w:rsid w:val="00AB6331"/>
    <w:rsid w:val="00AB751C"/>
    <w:rsid w:val="00AB7FEE"/>
    <w:rsid w:val="00AC26AD"/>
    <w:rsid w:val="00AC6FEF"/>
    <w:rsid w:val="00AC7DF9"/>
    <w:rsid w:val="00AD3A8A"/>
    <w:rsid w:val="00AE0467"/>
    <w:rsid w:val="00AE278D"/>
    <w:rsid w:val="00AE63DB"/>
    <w:rsid w:val="00AE6C29"/>
    <w:rsid w:val="00AF7018"/>
    <w:rsid w:val="00AF7CD6"/>
    <w:rsid w:val="00B05B36"/>
    <w:rsid w:val="00B10887"/>
    <w:rsid w:val="00B22163"/>
    <w:rsid w:val="00B23E1A"/>
    <w:rsid w:val="00B24212"/>
    <w:rsid w:val="00B30CB6"/>
    <w:rsid w:val="00B320C3"/>
    <w:rsid w:val="00B3590F"/>
    <w:rsid w:val="00B35FCD"/>
    <w:rsid w:val="00B41476"/>
    <w:rsid w:val="00B4211D"/>
    <w:rsid w:val="00B421E0"/>
    <w:rsid w:val="00B4688E"/>
    <w:rsid w:val="00B5042A"/>
    <w:rsid w:val="00B50878"/>
    <w:rsid w:val="00B52843"/>
    <w:rsid w:val="00B56607"/>
    <w:rsid w:val="00B60430"/>
    <w:rsid w:val="00B6179C"/>
    <w:rsid w:val="00B61DE6"/>
    <w:rsid w:val="00B62141"/>
    <w:rsid w:val="00B65D0F"/>
    <w:rsid w:val="00B669D0"/>
    <w:rsid w:val="00B72E55"/>
    <w:rsid w:val="00B740DD"/>
    <w:rsid w:val="00B74334"/>
    <w:rsid w:val="00B87913"/>
    <w:rsid w:val="00B91EE5"/>
    <w:rsid w:val="00B92C81"/>
    <w:rsid w:val="00BA2636"/>
    <w:rsid w:val="00BA6DCB"/>
    <w:rsid w:val="00BB0884"/>
    <w:rsid w:val="00BB2089"/>
    <w:rsid w:val="00BB6963"/>
    <w:rsid w:val="00BC3FBF"/>
    <w:rsid w:val="00BC4BA4"/>
    <w:rsid w:val="00BC651D"/>
    <w:rsid w:val="00BD3AD2"/>
    <w:rsid w:val="00BD784F"/>
    <w:rsid w:val="00BE0CD4"/>
    <w:rsid w:val="00BE0D63"/>
    <w:rsid w:val="00BE0F91"/>
    <w:rsid w:val="00BE1ACE"/>
    <w:rsid w:val="00BE7CE0"/>
    <w:rsid w:val="00BF5B23"/>
    <w:rsid w:val="00C0277E"/>
    <w:rsid w:val="00C02932"/>
    <w:rsid w:val="00C06D04"/>
    <w:rsid w:val="00C06F80"/>
    <w:rsid w:val="00C1040D"/>
    <w:rsid w:val="00C12675"/>
    <w:rsid w:val="00C1443B"/>
    <w:rsid w:val="00C21083"/>
    <w:rsid w:val="00C21216"/>
    <w:rsid w:val="00C23137"/>
    <w:rsid w:val="00C27162"/>
    <w:rsid w:val="00C27778"/>
    <w:rsid w:val="00C35537"/>
    <w:rsid w:val="00C35693"/>
    <w:rsid w:val="00C37370"/>
    <w:rsid w:val="00C40639"/>
    <w:rsid w:val="00C422C2"/>
    <w:rsid w:val="00C441C3"/>
    <w:rsid w:val="00C6203E"/>
    <w:rsid w:val="00C725B6"/>
    <w:rsid w:val="00C728D3"/>
    <w:rsid w:val="00C76E78"/>
    <w:rsid w:val="00C81001"/>
    <w:rsid w:val="00C86C99"/>
    <w:rsid w:val="00C935F8"/>
    <w:rsid w:val="00CA1247"/>
    <w:rsid w:val="00CA12B4"/>
    <w:rsid w:val="00CA3596"/>
    <w:rsid w:val="00CA5D65"/>
    <w:rsid w:val="00CA7376"/>
    <w:rsid w:val="00CB5C2D"/>
    <w:rsid w:val="00CB6FA8"/>
    <w:rsid w:val="00CC1872"/>
    <w:rsid w:val="00CC3F14"/>
    <w:rsid w:val="00CC5624"/>
    <w:rsid w:val="00CC70C6"/>
    <w:rsid w:val="00CC7993"/>
    <w:rsid w:val="00CC7BA0"/>
    <w:rsid w:val="00CD4795"/>
    <w:rsid w:val="00CD4B3F"/>
    <w:rsid w:val="00CE28A9"/>
    <w:rsid w:val="00CE4419"/>
    <w:rsid w:val="00CE72DC"/>
    <w:rsid w:val="00CF0E2C"/>
    <w:rsid w:val="00CF2324"/>
    <w:rsid w:val="00CF44C7"/>
    <w:rsid w:val="00CF5A7B"/>
    <w:rsid w:val="00D0324F"/>
    <w:rsid w:val="00D0491A"/>
    <w:rsid w:val="00D05A0F"/>
    <w:rsid w:val="00D13DC3"/>
    <w:rsid w:val="00D16D53"/>
    <w:rsid w:val="00D16E40"/>
    <w:rsid w:val="00D217C3"/>
    <w:rsid w:val="00D23B1F"/>
    <w:rsid w:val="00D250D2"/>
    <w:rsid w:val="00D25C93"/>
    <w:rsid w:val="00D25E5D"/>
    <w:rsid w:val="00D26E11"/>
    <w:rsid w:val="00D276C3"/>
    <w:rsid w:val="00D313FA"/>
    <w:rsid w:val="00D33A55"/>
    <w:rsid w:val="00D33FBD"/>
    <w:rsid w:val="00D3426C"/>
    <w:rsid w:val="00D35B80"/>
    <w:rsid w:val="00D4083D"/>
    <w:rsid w:val="00D46A77"/>
    <w:rsid w:val="00D54A34"/>
    <w:rsid w:val="00D56200"/>
    <w:rsid w:val="00D61367"/>
    <w:rsid w:val="00D61990"/>
    <w:rsid w:val="00D65BE1"/>
    <w:rsid w:val="00D70E8B"/>
    <w:rsid w:val="00D75930"/>
    <w:rsid w:val="00D766B6"/>
    <w:rsid w:val="00D76DD2"/>
    <w:rsid w:val="00D8399E"/>
    <w:rsid w:val="00D85D0F"/>
    <w:rsid w:val="00D9138E"/>
    <w:rsid w:val="00D955B4"/>
    <w:rsid w:val="00D96EE8"/>
    <w:rsid w:val="00D97D83"/>
    <w:rsid w:val="00DA0C27"/>
    <w:rsid w:val="00DA0F7A"/>
    <w:rsid w:val="00DA10B5"/>
    <w:rsid w:val="00DA2FF2"/>
    <w:rsid w:val="00DA3C02"/>
    <w:rsid w:val="00DB2312"/>
    <w:rsid w:val="00DB66D1"/>
    <w:rsid w:val="00DB74CD"/>
    <w:rsid w:val="00DC09FA"/>
    <w:rsid w:val="00DC0B48"/>
    <w:rsid w:val="00DC187F"/>
    <w:rsid w:val="00DC3916"/>
    <w:rsid w:val="00DC7203"/>
    <w:rsid w:val="00DD4EDA"/>
    <w:rsid w:val="00DD5A51"/>
    <w:rsid w:val="00DD7E55"/>
    <w:rsid w:val="00DE18F9"/>
    <w:rsid w:val="00DE2229"/>
    <w:rsid w:val="00DE5675"/>
    <w:rsid w:val="00DE661B"/>
    <w:rsid w:val="00DE72F0"/>
    <w:rsid w:val="00DE7EFE"/>
    <w:rsid w:val="00E002DA"/>
    <w:rsid w:val="00E01DF0"/>
    <w:rsid w:val="00E035C3"/>
    <w:rsid w:val="00E0572A"/>
    <w:rsid w:val="00E05796"/>
    <w:rsid w:val="00E10CD0"/>
    <w:rsid w:val="00E117B7"/>
    <w:rsid w:val="00E1376E"/>
    <w:rsid w:val="00E168EE"/>
    <w:rsid w:val="00E16E54"/>
    <w:rsid w:val="00E170C8"/>
    <w:rsid w:val="00E20CFC"/>
    <w:rsid w:val="00E22156"/>
    <w:rsid w:val="00E23009"/>
    <w:rsid w:val="00E237ED"/>
    <w:rsid w:val="00E24532"/>
    <w:rsid w:val="00E24906"/>
    <w:rsid w:val="00E32196"/>
    <w:rsid w:val="00E3255E"/>
    <w:rsid w:val="00E37DD3"/>
    <w:rsid w:val="00E4540A"/>
    <w:rsid w:val="00E50FE8"/>
    <w:rsid w:val="00E57FD0"/>
    <w:rsid w:val="00E64DAB"/>
    <w:rsid w:val="00E67249"/>
    <w:rsid w:val="00E71322"/>
    <w:rsid w:val="00E72E71"/>
    <w:rsid w:val="00E81E00"/>
    <w:rsid w:val="00E95F23"/>
    <w:rsid w:val="00E96B43"/>
    <w:rsid w:val="00EA03CD"/>
    <w:rsid w:val="00EA1EAC"/>
    <w:rsid w:val="00EA2062"/>
    <w:rsid w:val="00EA4532"/>
    <w:rsid w:val="00EA57B2"/>
    <w:rsid w:val="00EA5FA8"/>
    <w:rsid w:val="00EA6421"/>
    <w:rsid w:val="00EA6D92"/>
    <w:rsid w:val="00EB13BD"/>
    <w:rsid w:val="00EB1419"/>
    <w:rsid w:val="00EB42B4"/>
    <w:rsid w:val="00EB5AF2"/>
    <w:rsid w:val="00EC0D2B"/>
    <w:rsid w:val="00EC2B7C"/>
    <w:rsid w:val="00EC3121"/>
    <w:rsid w:val="00EC3866"/>
    <w:rsid w:val="00EC5603"/>
    <w:rsid w:val="00EC5CA0"/>
    <w:rsid w:val="00ED23B0"/>
    <w:rsid w:val="00ED25AD"/>
    <w:rsid w:val="00ED651E"/>
    <w:rsid w:val="00ED7556"/>
    <w:rsid w:val="00EE0809"/>
    <w:rsid w:val="00EE463F"/>
    <w:rsid w:val="00EF6670"/>
    <w:rsid w:val="00EF6901"/>
    <w:rsid w:val="00F03F45"/>
    <w:rsid w:val="00F042E5"/>
    <w:rsid w:val="00F100E4"/>
    <w:rsid w:val="00F15138"/>
    <w:rsid w:val="00F1775E"/>
    <w:rsid w:val="00F20D52"/>
    <w:rsid w:val="00F21459"/>
    <w:rsid w:val="00F225B7"/>
    <w:rsid w:val="00F27FFC"/>
    <w:rsid w:val="00F37018"/>
    <w:rsid w:val="00F4246D"/>
    <w:rsid w:val="00F42F4F"/>
    <w:rsid w:val="00F44B17"/>
    <w:rsid w:val="00F537C1"/>
    <w:rsid w:val="00F54DEA"/>
    <w:rsid w:val="00F55A41"/>
    <w:rsid w:val="00F57724"/>
    <w:rsid w:val="00F6548E"/>
    <w:rsid w:val="00F675E1"/>
    <w:rsid w:val="00F719D0"/>
    <w:rsid w:val="00F72EA4"/>
    <w:rsid w:val="00F72F0B"/>
    <w:rsid w:val="00F80175"/>
    <w:rsid w:val="00F81BAD"/>
    <w:rsid w:val="00F86F0C"/>
    <w:rsid w:val="00F87820"/>
    <w:rsid w:val="00F87978"/>
    <w:rsid w:val="00F96646"/>
    <w:rsid w:val="00FA1149"/>
    <w:rsid w:val="00FA2675"/>
    <w:rsid w:val="00FA6C9F"/>
    <w:rsid w:val="00FB29D5"/>
    <w:rsid w:val="00FB558B"/>
    <w:rsid w:val="00FB7234"/>
    <w:rsid w:val="00FC3478"/>
    <w:rsid w:val="00FC6A6C"/>
    <w:rsid w:val="00FC70E3"/>
    <w:rsid w:val="00FD1505"/>
    <w:rsid w:val="00FD3C65"/>
    <w:rsid w:val="00FD4110"/>
    <w:rsid w:val="00FD7B48"/>
    <w:rsid w:val="00FE09A2"/>
    <w:rsid w:val="00FE1AA2"/>
    <w:rsid w:val="00FE2410"/>
    <w:rsid w:val="00FE480D"/>
    <w:rsid w:val="00FE4B85"/>
    <w:rsid w:val="00FE5431"/>
    <w:rsid w:val="00FE57DD"/>
    <w:rsid w:val="00FF6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0DC4EA5"/>
  <w15:docId w15:val="{29ED1CCF-4180-4B43-9ED3-0F9F6C10D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Y:\&#1057;&#1072;&#1085;&#1080;&#1090;&#1072;&#1088;&#1085;&#1099;&#1077;%20&#1087;&#1088;&#1086;&#1075;&#1088;&#1072;&#1084;&#1084;&#1099;\&#1096;&#1072;&#1073;&#1083;&#1086;&#1085;&#1099;\&#1095;&#1077;&#1082;-&#1083;&#1080;&#1089;&#1090;%20&#1086;&#1089;&#1084;&#1086;&#1090;&#1088;&#1072;%20&#1091;&#1095;&#1072;&#1089;&#1090;&#1082;&#1072;%20-%20&#1088;&#1077;&#1076;.%202026-02-18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07504D-3341-40B5-BF55-7B359531D0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чек-лист осмотра участка - ред. 2026-02-18.dotx</Template>
  <TotalTime>81</TotalTime>
  <Pages>1</Pages>
  <Words>708</Words>
  <Characters>4041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4740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Михайлова Юлия Викторовна</dc:creator>
  <cp:lastModifiedBy>Перевозчиков Владимир Геннадьевич</cp:lastModifiedBy>
  <cp:revision>6</cp:revision>
  <cp:lastPrinted>2026-02-18T13:06:00Z</cp:lastPrinted>
  <dcterms:created xsi:type="dcterms:W3CDTF">2026-03-16T13:36:00Z</dcterms:created>
  <dcterms:modified xsi:type="dcterms:W3CDTF">2026-04-14T01:35:00Z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