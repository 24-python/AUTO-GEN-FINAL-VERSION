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347DB0D0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AC056D" w14:textId="16868677" w:rsidR="00576DFD" w:rsidRPr="00B87913" w:rsidRDefault="00723BD5" w:rsidP="00DC3916">
            <w:pPr>
              <w:pStyle w:val="-0"/>
            </w:pPr>
            <w:proofErr w:type="spellStart"/>
            <w:r>
              <w:t>Сестрорецкий</w:t>
            </w:r>
            <w:proofErr w:type="spellEnd"/>
            <w:r>
              <w:t xml:space="preserve">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58FBA4" w14:textId="699D942F" w:rsidR="00576DFD" w:rsidRPr="00B87913" w:rsidRDefault="00723BD5" w:rsidP="00DC3916">
            <w:pPr>
              <w:pStyle w:val="-0"/>
            </w:pPr>
            <w:r>
              <w:t>Цех слойки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23BAA2A3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9FE1BCF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0D1917CE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54F4E285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1A2E2AE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70DF094C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37748B84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79A91988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B2ECF1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388861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8D4DF3C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984CD26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6BF082A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3A96AE9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457449" w14:textId="1EB1EBE2" w:rsidR="00381B47" w:rsidRPr="009D61E9" w:rsidRDefault="00B13AD7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8D74E6">
              <w:t>выше 2</w:t>
            </w:r>
            <w:r w:rsidR="00EA1EAC">
              <w:t>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AF45A" w14:textId="08ABA3AB" w:rsidR="00381B47" w:rsidRPr="009D61E9" w:rsidRDefault="00C47C6E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CD06BF" w14:textId="666A01C0" w:rsidR="00381B47" w:rsidRPr="00837888" w:rsidRDefault="00B13AD7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</w:t>
            </w:r>
            <w:proofErr w:type="spellStart"/>
            <w:r w:rsidR="00381B47">
              <w:t>термопот</w:t>
            </w:r>
            <w:r w:rsidR="00DE7EFE">
              <w:t>ы</w:t>
            </w:r>
            <w:proofErr w:type="spellEnd"/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B88B683" w14:textId="2E0ED95C" w:rsidR="00381B47" w:rsidRPr="00837888" w:rsidRDefault="00811C89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CE935C" w14:textId="3C09953A" w:rsidR="00381B47" w:rsidRPr="001F1277" w:rsidRDefault="00B13AD7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DF80D1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1BB919" w14:textId="1D83EB27" w:rsidR="00381B47" w:rsidRPr="00461184" w:rsidRDefault="00B13AD7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98CA5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E06E0C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1B59C6C" w14:textId="4B0766E1" w:rsidR="00381B47" w:rsidRPr="009D61E9" w:rsidRDefault="00B13AD7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3EAE7A" w14:textId="3BB284D4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B876F4" w14:textId="6DE111A5" w:rsidR="00381B47" w:rsidRPr="00837888" w:rsidRDefault="00B13AD7" w:rsidP="00DE7EFE">
            <w:pPr>
              <w:pStyle w:val="--2"/>
            </w:pPr>
            <w:sdt>
              <w:sdt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B85991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50CAE0" w14:textId="103F3DFA" w:rsidR="00381B47" w:rsidRPr="001F1277" w:rsidRDefault="00B13AD7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83938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0BF2C3B" w14:textId="1B4B22F0" w:rsidR="00381B47" w:rsidRPr="00461184" w:rsidRDefault="00B13AD7" w:rsidP="001A30F0">
            <w:pPr>
              <w:pStyle w:val="--2"/>
            </w:pPr>
            <w:sdt>
              <w:sdt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10D6A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2C0BC6A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8EA7A6D" w14:textId="5CE4AB9E" w:rsidR="00381B47" w:rsidRPr="009D61E9" w:rsidRDefault="00B13AD7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6787A8" w14:textId="4A9E8B36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CCC0CA0" w14:textId="1D572B9A" w:rsidR="00381B47" w:rsidRPr="00837888" w:rsidRDefault="00B13AD7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0D32B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60439E" w14:textId="341FDAD5" w:rsidR="00381B47" w:rsidRPr="001F1277" w:rsidRDefault="00B13AD7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0EDED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879ACD" w14:textId="7C411BBB" w:rsidR="00381B47" w:rsidRPr="001F1277" w:rsidRDefault="00B13AD7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4A62E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65EB9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090473" w14:textId="3DBA9AF7" w:rsidR="00381B47" w:rsidRPr="009D61E9" w:rsidRDefault="00B13AD7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  <w:r w:rsidR="008D74E6">
              <w:t xml:space="preserve"> (воздухоохладители)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C96BB" w14:textId="3F4F7A6C" w:rsidR="00381B47" w:rsidRPr="009D61E9" w:rsidRDefault="00C47C6E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2F4D98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C0628A" w14:textId="34BF05B5" w:rsidR="00381B47" w:rsidRPr="001F1277" w:rsidRDefault="00B13AD7" w:rsidP="001A30F0">
            <w:pPr>
              <w:pStyle w:val="--2"/>
            </w:pPr>
            <w:sdt>
              <w:sdt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>
              <w:t>пароконвектоматы</w:t>
            </w:r>
            <w:proofErr w:type="spellEnd"/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49102F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2B14AB" w14:textId="56DE9AF5" w:rsidR="00381B47" w:rsidRPr="001F1277" w:rsidRDefault="00B13AD7" w:rsidP="001A30F0">
            <w:pPr>
              <w:pStyle w:val="--2"/>
            </w:pPr>
            <w:sdt>
              <w:sdt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C4CFA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3EC58FC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AFFEF5F" w14:textId="0C52DA0A" w:rsidR="00381B47" w:rsidRPr="009D61E9" w:rsidRDefault="00B13AD7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ED0FF" w14:textId="0084E84B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CF4BD65" w14:textId="415CFD51" w:rsidR="00381B47" w:rsidRPr="001F1277" w:rsidRDefault="00B13AD7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  <w:r w:rsidR="00EC794E">
              <w:t xml:space="preserve"> (скребки)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412C814" w14:textId="0AB573FE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924875" w14:textId="250622D2" w:rsidR="00381B47" w:rsidRPr="00461184" w:rsidRDefault="00B13AD7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F29C4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6124BB" w14:textId="4CC7AA75" w:rsidR="00381B47" w:rsidRPr="00461184" w:rsidRDefault="00B13AD7" w:rsidP="001A30F0">
            <w:pPr>
              <w:pStyle w:val="--2"/>
            </w:pPr>
            <w:sdt>
              <w:sdt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8CAFFD7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40AFC50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C29B9BB" w14:textId="05AA80DB" w:rsidR="00381B47" w:rsidRPr="009D61E9" w:rsidRDefault="00B13AD7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C71F1D" w14:textId="6431212B" w:rsidR="00381B47" w:rsidRPr="009D61E9" w:rsidRDefault="008D74E6" w:rsidP="00EA2062">
            <w:pPr>
              <w:pStyle w:val="--2"/>
            </w:pPr>
            <w:r>
              <w:t xml:space="preserve">Плитка </w:t>
            </w:r>
            <w:proofErr w:type="spellStart"/>
            <w:proofErr w:type="gramStart"/>
            <w:r>
              <w:t>мет.лист</w:t>
            </w:r>
            <w:proofErr w:type="spellEnd"/>
            <w:proofErr w:type="gramEnd"/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016FC2" w14:textId="05D038A7" w:rsidR="00381B47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B291F3F" w14:textId="391DA244" w:rsidR="00381B47" w:rsidRPr="001F1277" w:rsidRDefault="00B13AD7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3A08F73" w14:textId="6E2F9B61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AC0744" w14:textId="068B384D" w:rsidR="00381B47" w:rsidRPr="00461184" w:rsidRDefault="00B13AD7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9FA966" w14:textId="10371AAC" w:rsidR="00381B47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3284E6" w14:textId="7D104B7E" w:rsidR="00D0491A" w:rsidRPr="00D0491A" w:rsidRDefault="00B13AD7" w:rsidP="001A30F0">
            <w:pPr>
              <w:pStyle w:val="--2"/>
            </w:pPr>
            <w:sdt>
              <w:sdt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C21330A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48F4A404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22742F7" w14:textId="1223BFE1" w:rsidR="00100736" w:rsidRPr="009D61E9" w:rsidRDefault="00B13AD7" w:rsidP="00C47C6E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40BCE6" w14:textId="7502A377" w:rsidR="00100736" w:rsidRPr="009D61E9" w:rsidRDefault="008D74E6" w:rsidP="00C47C6E">
            <w:pPr>
              <w:pStyle w:val="--2"/>
            </w:pPr>
            <w:r>
              <w:t>П</w:t>
            </w:r>
            <w:r w:rsidR="003306CA">
              <w:t>литка</w:t>
            </w:r>
            <w:r>
              <w:t xml:space="preserve">, </w:t>
            </w:r>
            <w:proofErr w:type="spellStart"/>
            <w:proofErr w:type="gramStart"/>
            <w:r>
              <w:t>мет.лист</w:t>
            </w:r>
            <w:proofErr w:type="spellEnd"/>
            <w:proofErr w:type="gramEnd"/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9B7BBF" w14:textId="201A0303" w:rsidR="00100736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CE7576E" w14:textId="1EC08200" w:rsidR="00100736" w:rsidRDefault="00B13AD7" w:rsidP="00EA2062">
            <w:pPr>
              <w:pStyle w:val="--2"/>
            </w:pPr>
            <w:sdt>
              <w:sdt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211F958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976B66" w14:textId="01A4C04F" w:rsidR="00100736" w:rsidRDefault="00B13AD7" w:rsidP="001A30F0">
            <w:pPr>
              <w:pStyle w:val="--2"/>
            </w:pPr>
            <w:sdt>
              <w:sdt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001E5E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199CECB" w14:textId="6028BF0D" w:rsidR="00100736" w:rsidRDefault="00B13AD7" w:rsidP="001A30F0">
            <w:pPr>
              <w:pStyle w:val="--2"/>
            </w:pPr>
            <w:sdt>
              <w:sdt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49F28FF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461D32F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C44FE13" w14:textId="048222DF" w:rsidR="00C728D3" w:rsidRPr="009D61E9" w:rsidRDefault="00B13AD7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D409D4" w14:textId="20F24CBE" w:rsidR="00C728D3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A89C549" w14:textId="1905DE1A" w:rsidR="00C728D3" w:rsidRPr="001F1277" w:rsidRDefault="00B13AD7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2624EF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7D5F6F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C2F42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225BF7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93818EC" w14:textId="10EC1B48" w:rsidR="00C728D3" w:rsidRPr="009D61E9" w:rsidRDefault="00B13AD7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20F99E" w14:textId="0A76CB2A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14DABF" w14:textId="3C2567B1" w:rsidR="00C728D3" w:rsidRPr="001F1277" w:rsidRDefault="00B13AD7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F189BA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17BCA4" w14:textId="458E5B42" w:rsidR="00C728D3" w:rsidRPr="00E96B43" w:rsidRDefault="00B13AD7" w:rsidP="00C47C6E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ACC64F" w14:textId="2D06F7E0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2407960" w14:textId="08BC78D4" w:rsidR="00C728D3" w:rsidRDefault="00B13AD7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E7D25F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DC8CA5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D2EBFB9" w14:textId="1CCD332F" w:rsidR="00C728D3" w:rsidRPr="009D61E9" w:rsidRDefault="00B13AD7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7DFC57" w14:textId="0A5CB396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D46712B" w14:textId="34500251" w:rsidR="00C728D3" w:rsidRPr="001F1277" w:rsidRDefault="00B13AD7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270571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ABADE" w14:textId="25261794" w:rsidR="00C728D3" w:rsidRPr="00E96B43" w:rsidRDefault="00B13AD7" w:rsidP="00C47C6E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FAD7E" w14:textId="7F601979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D5F9942" w14:textId="05B6DA61" w:rsidR="00C728D3" w:rsidRPr="00837888" w:rsidRDefault="00B13AD7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8754B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8F116D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B08373C" w14:textId="5295E2C5" w:rsidR="00C728D3" w:rsidRDefault="00B13AD7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3BF6C1" w14:textId="2162287F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8760AA0" w14:textId="01AD9F4F" w:rsidR="00C728D3" w:rsidRDefault="00B13AD7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828507" w14:textId="3368DCB6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61C69" w14:textId="4CED03E2" w:rsidR="00C728D3" w:rsidRPr="0044600B" w:rsidRDefault="00B13AD7" w:rsidP="00C47C6E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ECAAD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627A2F" w14:textId="1F41C21F" w:rsidR="00C728D3" w:rsidRDefault="00B13AD7" w:rsidP="00EA2062">
            <w:pPr>
              <w:pStyle w:val="--2"/>
            </w:pPr>
            <w:sdt>
              <w:sdtPr>
                <w:id w:val="685022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1F6178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EC49B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4071C69" w14:textId="4C733DEA" w:rsidR="00C728D3" w:rsidRPr="009D61E9" w:rsidRDefault="00B13AD7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D9D95D" w14:textId="4DB8454C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7489DE" w14:textId="4B851F9B" w:rsidR="00C728D3" w:rsidRPr="001F1277" w:rsidRDefault="00B13AD7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8D9F5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A4CA" w14:textId="07BEAF71" w:rsidR="00C728D3" w:rsidRPr="0044600B" w:rsidRDefault="00B13AD7" w:rsidP="00C47C6E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AE8C8F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653261D" w14:textId="5BC58746" w:rsidR="00C728D3" w:rsidRPr="00837888" w:rsidRDefault="00B13AD7" w:rsidP="00EA2062">
            <w:pPr>
              <w:pStyle w:val="--2"/>
            </w:pPr>
            <w:sdt>
              <w:sdtPr>
                <w:id w:val="1658341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EE9EA0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6E2831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7E74D4" w14:textId="339C171D" w:rsidR="00C728D3" w:rsidRPr="009D61E9" w:rsidRDefault="00B13AD7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4E10C" w14:textId="31475CCC" w:rsidR="00C728D3" w:rsidRPr="009D61E9" w:rsidRDefault="00C47C6E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84A891D" w14:textId="6CA59103" w:rsidR="00C728D3" w:rsidRPr="001F1277" w:rsidRDefault="00B13AD7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</w:t>
            </w:r>
            <w:r w:rsidR="008D74E6">
              <w:t>, бочки</w:t>
            </w:r>
            <w:r w:rsidR="00C728D3" w:rsidRPr="001F1277">
              <w:t>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7AEBD5" w14:textId="58E8115A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B64376" w14:textId="4A95CE4A" w:rsidR="00C728D3" w:rsidRPr="0044600B" w:rsidRDefault="00B13AD7" w:rsidP="00C47C6E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46F415" w14:textId="24BE33A4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0ED152" w14:textId="08629E88" w:rsidR="00C728D3" w:rsidRPr="00837888" w:rsidRDefault="00B13AD7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B81353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4112D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CD32DF" w14:textId="3C66F16D" w:rsidR="00C728D3" w:rsidRPr="009D61E9" w:rsidRDefault="00B13AD7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258375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330EF4D" w14:textId="06ACF6DE" w:rsidR="00C728D3" w:rsidRPr="001F1277" w:rsidRDefault="00B13AD7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75947F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ADD9E" w14:textId="5A85E082" w:rsidR="00C728D3" w:rsidRPr="0044600B" w:rsidRDefault="00B13AD7" w:rsidP="00C47C6E">
            <w:pPr>
              <w:pStyle w:val="--2"/>
            </w:pPr>
            <w:sdt>
              <w:sdt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84DF25" w14:textId="2FCFD7A5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718C18" w14:textId="24BAC7B9" w:rsidR="00C728D3" w:rsidRPr="0044600B" w:rsidRDefault="00B13AD7" w:rsidP="00E237ED">
            <w:pPr>
              <w:pStyle w:val="--2"/>
            </w:pPr>
            <w:sdt>
              <w:sdtPr>
                <w:id w:val="-59447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518661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300ED8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FB8FB2" w14:textId="02A90670" w:rsidR="00C728D3" w:rsidRPr="009D61E9" w:rsidRDefault="00B13AD7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</w:t>
            </w:r>
            <w:proofErr w:type="spellStart"/>
            <w:r w:rsidR="00C728D3" w:rsidRPr="009272CB">
              <w:t>роллета</w:t>
            </w:r>
            <w:proofErr w:type="spellEnd"/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445F4" w14:textId="19BFDAB9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6BC7483" w14:textId="46E8DC55" w:rsidR="00C728D3" w:rsidRPr="001F1277" w:rsidRDefault="00B13AD7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CEB26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E4FEB" w14:textId="46D83C1A" w:rsidR="00C728D3" w:rsidRPr="0044600B" w:rsidRDefault="00B13AD7" w:rsidP="00C47C6E">
            <w:pPr>
              <w:pStyle w:val="--2"/>
            </w:pPr>
            <w:sdt>
              <w:sdt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6C9695" w14:textId="5390B034" w:rsidR="00C728D3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D98C0C" w14:textId="77777777" w:rsidR="00C728D3" w:rsidRPr="00461184" w:rsidRDefault="00B13AD7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DEA8D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402BDD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5A5BD5E" w14:textId="33965031" w:rsidR="00C728D3" w:rsidRDefault="00B13AD7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5EB11E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5BDA0F2" w14:textId="7A18689A" w:rsidR="00C728D3" w:rsidRDefault="00B13AD7" w:rsidP="00F225B7">
            <w:pPr>
              <w:pStyle w:val="--2"/>
            </w:pPr>
            <w:sdt>
              <w:sdt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корзины для </w:t>
            </w:r>
            <w:proofErr w:type="spellStart"/>
            <w:r w:rsidR="00C728D3">
              <w:t>расстойки</w:t>
            </w:r>
            <w:proofErr w:type="spellEnd"/>
            <w:r w:rsidR="00C728D3">
              <w:t xml:space="preserve">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D41D9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BE44" w14:textId="4DCC091F" w:rsidR="00C728D3" w:rsidRPr="0044600B" w:rsidRDefault="00B13AD7" w:rsidP="00C47C6E">
            <w:pPr>
              <w:pStyle w:val="--2"/>
            </w:pPr>
            <w:sdt>
              <w:sdt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101351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C1D162" w14:textId="77777777" w:rsidR="00C728D3" w:rsidRDefault="00B13AD7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D8A76F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6C651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838DDD6" w14:textId="1B62DBEA" w:rsidR="00C728D3" w:rsidRPr="00185A34" w:rsidRDefault="00B13AD7" w:rsidP="00007B09">
            <w:pPr>
              <w:pStyle w:val="--2"/>
            </w:pPr>
            <w:sdt>
              <w:sdt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A3053B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10C5B88" w14:textId="35189C37" w:rsidR="00C728D3" w:rsidRPr="001F1277" w:rsidRDefault="00B13AD7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2206BF8" w14:textId="59EE7E5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AAA70" w14:textId="77C7AEFE" w:rsidR="00C728D3" w:rsidRPr="0044600B" w:rsidRDefault="00B13AD7" w:rsidP="00100736">
            <w:pPr>
              <w:pStyle w:val="--2"/>
            </w:pPr>
            <w:sdt>
              <w:sdt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C95E02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2862F7" w14:textId="77777777" w:rsidR="00C728D3" w:rsidRPr="00461184" w:rsidRDefault="00B13AD7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769A1A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0F217F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7B6F8EED" w14:textId="7808FDBC" w:rsidR="00C728D3" w:rsidRPr="009D61E9" w:rsidRDefault="00B13AD7" w:rsidP="00EA2062">
            <w:pPr>
              <w:pStyle w:val="--2"/>
            </w:pPr>
            <w:sdt>
              <w:sdt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B1D4D" w14:textId="2328526F" w:rsidR="00C728D3" w:rsidRPr="009D61E9" w:rsidRDefault="003306CA" w:rsidP="00F03F45">
            <w:pPr>
              <w:pStyle w:val="--2"/>
            </w:pPr>
            <w:r>
              <w:t>Плитка, 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2FC88B" w14:textId="0AF581D1" w:rsidR="00C728D3" w:rsidRPr="009D61E9" w:rsidRDefault="00C47C6E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C2D77D5" w14:textId="46AE4BF9" w:rsidR="00C728D3" w:rsidRPr="001F1277" w:rsidRDefault="00B13AD7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06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75AF01C" w14:textId="2D72995E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BA31D3" w14:textId="5B7FFA19" w:rsidR="00C728D3" w:rsidRPr="0044600B" w:rsidRDefault="00B13AD7" w:rsidP="001A30F0">
            <w:pPr>
              <w:pStyle w:val="--2"/>
            </w:pPr>
            <w:sdt>
              <w:sdt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16225A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C30A119" w14:textId="77777777" w:rsidR="00C728D3" w:rsidRPr="00461184" w:rsidRDefault="00B13AD7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0A1241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AA1C2F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28E2C81" w14:textId="3B3AF840" w:rsidR="00C728D3" w:rsidRPr="009D61E9" w:rsidRDefault="00B13AD7" w:rsidP="00F225B7">
            <w:pPr>
              <w:pStyle w:val="--2"/>
            </w:pPr>
            <w:sdt>
              <w:sdt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4E3F88" w14:textId="6B612FB2" w:rsidR="00C728D3" w:rsidRPr="009D61E9" w:rsidRDefault="00811C89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BE8292E" w14:textId="56E3D17B" w:rsidR="00C728D3" w:rsidRPr="001F1277" w:rsidRDefault="00B13AD7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480D5AE" w14:textId="20726DF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23360" w14:textId="43192BC6" w:rsidR="00C728D3" w:rsidRPr="0044600B" w:rsidRDefault="00B13AD7" w:rsidP="001A30F0">
            <w:pPr>
              <w:pStyle w:val="--2"/>
            </w:pPr>
            <w:sdt>
              <w:sdt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C9C86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1B2D01" w14:textId="77777777" w:rsidR="00C728D3" w:rsidRPr="00461184" w:rsidRDefault="00B13AD7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9A61A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E8B812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AC0B859" w14:textId="41FDA4A5" w:rsidR="00C728D3" w:rsidRPr="009D61E9" w:rsidRDefault="00B13AD7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D00AE" w14:textId="0A6FAA24" w:rsidR="00C728D3" w:rsidRPr="009D61E9" w:rsidRDefault="00811C89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6BFDE96" w14:textId="74571BF8" w:rsidR="00C728D3" w:rsidRPr="001F1277" w:rsidRDefault="00B13AD7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proofErr w:type="spellStart"/>
            <w:r w:rsidR="00C728D3" w:rsidRPr="001F1277">
              <w:t>подкатные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9CB165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57042" w14:textId="204CDD38" w:rsidR="00C728D3" w:rsidRPr="0044600B" w:rsidRDefault="00B13AD7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506D98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A891CFD" w14:textId="77777777" w:rsidR="00C728D3" w:rsidRPr="0044600B" w:rsidRDefault="00B13AD7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29D54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9A1E52A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EEA8739" w14:textId="7928E50C" w:rsidR="00C728D3" w:rsidRPr="009D61E9" w:rsidRDefault="00B13AD7" w:rsidP="00EA2062">
            <w:pPr>
              <w:pStyle w:val="--2"/>
            </w:pPr>
            <w:sdt>
              <w:sdtPr>
                <w:id w:val="1824470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5252C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F3E5131" w14:textId="383A48E1" w:rsidR="00C728D3" w:rsidRPr="001F1277" w:rsidRDefault="00B13AD7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BDA7C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A7B7A" w14:textId="114C4F44" w:rsidR="00C728D3" w:rsidRPr="0044600B" w:rsidRDefault="00B13AD7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BFA64C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5BAD8B" w14:textId="77777777" w:rsidR="00C728D3" w:rsidRPr="0044600B" w:rsidRDefault="00B13AD7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91D71C1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1C852D3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2E12CE3" w14:textId="4C650CC0" w:rsidR="0077471D" w:rsidRPr="009D61E9" w:rsidRDefault="00B13AD7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83D5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B11BA3" w14:textId="46BDF41F" w:rsidR="0077471D" w:rsidRPr="001F1277" w:rsidRDefault="00B13AD7" w:rsidP="00C47C6E">
            <w:pPr>
              <w:pStyle w:val="--2"/>
            </w:pPr>
            <w:sdt>
              <w:sdt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7E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F329" w14:textId="36BB5764" w:rsidR="0077471D" w:rsidRPr="00461184" w:rsidRDefault="00B13AD7" w:rsidP="00C47C6E">
            <w:pPr>
              <w:pStyle w:val="--2"/>
            </w:pPr>
            <w:sdt>
              <w:sdt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7D479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30EBBC" w14:textId="77777777" w:rsidR="0077471D" w:rsidRPr="00461184" w:rsidRDefault="00B13AD7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D070D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82F3C2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C24534C" w14:textId="0FFBB43A" w:rsidR="0077471D" w:rsidRDefault="00B13AD7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9C6CEA" w14:textId="78DEDEE6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0B32D7" w14:textId="5F51B9D0" w:rsidR="0077471D" w:rsidRPr="001F1277" w:rsidRDefault="00B13AD7" w:rsidP="00C47C6E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AA0F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D70C2" w14:textId="43CE1841" w:rsidR="0077471D" w:rsidRPr="00461184" w:rsidRDefault="00B13AD7" w:rsidP="00C47C6E">
            <w:pPr>
              <w:pStyle w:val="--2"/>
            </w:pPr>
            <w:sdt>
              <w:sdt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4BA64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E36EFE6" w14:textId="77777777" w:rsidR="0077471D" w:rsidRDefault="00B13AD7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C9E18E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753E55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72367E7" w14:textId="2FC6C4C3" w:rsidR="0077471D" w:rsidRDefault="00B13AD7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455EA8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F13F0B3" w14:textId="374C7954" w:rsidR="0077471D" w:rsidRDefault="00B13AD7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B05D5D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8CE7A" w14:textId="1A513ACA" w:rsidR="0077471D" w:rsidRPr="00461184" w:rsidRDefault="00B13AD7" w:rsidP="00C47C6E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45FB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CC88E1" w14:textId="77777777" w:rsidR="0077471D" w:rsidRDefault="00B13AD7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7ABDD42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317263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8916B68" w14:textId="33FF487B" w:rsidR="00732401" w:rsidRDefault="00B13AD7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DD24ED8" w14:textId="191A03C2" w:rsidR="00732401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8279B0C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73E863" w14:textId="422F8BB9" w:rsidR="00732401" w:rsidRDefault="00B13AD7" w:rsidP="001A30F0">
            <w:pPr>
              <w:pStyle w:val="--2"/>
            </w:pPr>
            <w:sdt>
              <w:sdt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A6ED51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EAFD9D" w14:textId="77777777" w:rsidR="00732401" w:rsidRDefault="00B13AD7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3104AED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5C69AD2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A22B837" w14:textId="29625E22" w:rsidR="0077471D" w:rsidRDefault="00B13AD7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020FD1" w14:textId="160EF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2585E3" w14:textId="6962AC1A" w:rsidR="0077471D" w:rsidRDefault="00B13AD7" w:rsidP="00732401">
            <w:pPr>
              <w:pStyle w:val="--2"/>
            </w:pPr>
            <w:sdt>
              <w:sdt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8E41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F9510" w14:textId="76384887" w:rsidR="0077471D" w:rsidRPr="0044600B" w:rsidRDefault="00B13AD7" w:rsidP="00C47C6E">
            <w:pPr>
              <w:pStyle w:val="--2"/>
            </w:pPr>
            <w:sdt>
              <w:sdt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8672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AD47A34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611B8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4498330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D25C52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0A5F2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1F08AFE" w14:textId="4363EAA1" w:rsidR="0077471D" w:rsidRDefault="00B13AD7" w:rsidP="00262D97">
            <w:pPr>
              <w:pStyle w:val="--2"/>
            </w:pPr>
            <w:sdt>
              <w:sdt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тележки</w:t>
            </w:r>
            <w:r w:rsidR="008977F3">
              <w:t xml:space="preserve"> уборочные</w:t>
            </w:r>
            <w:r w:rsidR="0077471D">
              <w:t xml:space="preserve">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1124D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F1B89" w14:textId="56D13BC3" w:rsidR="0077471D" w:rsidRPr="00461184" w:rsidRDefault="00B13AD7" w:rsidP="00C47C6E">
            <w:pPr>
              <w:pStyle w:val="--2"/>
            </w:pPr>
            <w:sdt>
              <w:sdt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8FF89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43F831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394889C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4654495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33AC352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063F66F" w14:textId="37DBD40F" w:rsidR="00C728D3" w:rsidRDefault="00B13AD7" w:rsidP="00262D97">
            <w:pPr>
              <w:pStyle w:val="--2"/>
            </w:pPr>
            <w:sdt>
              <w:sdt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5F1CB6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38150868" w14:textId="5F92E626" w:rsidR="00C728D3" w:rsidRDefault="00B13AD7" w:rsidP="00707DD1">
            <w:pPr>
              <w:pStyle w:val="--2"/>
            </w:pPr>
            <w:sdt>
              <w:sdt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9F05D6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53B967A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A08954B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710FC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A8D97EC" w14:textId="05FA713F" w:rsidR="0077471D" w:rsidRPr="009D61E9" w:rsidRDefault="00B13AD7" w:rsidP="00C47C6E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509F70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A5592A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7FE87186" w14:textId="2F864FEB" w:rsidR="0077471D" w:rsidRDefault="00B13AD7" w:rsidP="001A30F0">
            <w:pPr>
              <w:pStyle w:val="--2"/>
            </w:pPr>
            <w:sdt>
              <w:sdt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EC794E">
              <w:t>ферментатор</w:t>
            </w:r>
            <w:proofErr w:type="spellEnd"/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5825DB" w14:textId="70C49DDE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7B105E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3CED8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EAED4E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D767CC4" w14:textId="240960DF" w:rsidR="0077471D" w:rsidRPr="009D61E9" w:rsidRDefault="00B13AD7" w:rsidP="00C47C6E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59D254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8ABBF80" w14:textId="5D83D763" w:rsidR="0077471D" w:rsidRPr="00F86F0C" w:rsidRDefault="00B13AD7" w:rsidP="00C47C6E">
            <w:pPr>
              <w:pStyle w:val="--2"/>
              <w:rPr>
                <w:sz w:val="20"/>
              </w:rPr>
            </w:pPr>
            <w:sdt>
              <w:sdtPr>
                <w:id w:val="-1430275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>
              <w:t xml:space="preserve"> </w:t>
            </w:r>
            <w:r w:rsidR="0077471D">
              <w:t xml:space="preserve">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DE7FD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5DC56D8" w14:textId="3E831817" w:rsidR="0077471D" w:rsidRDefault="00B13AD7" w:rsidP="00EC794E">
            <w:pPr>
              <w:pStyle w:val="--2"/>
            </w:pPr>
            <w:sdt>
              <w:sdtPr>
                <w:id w:val="1185787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C794E">
              <w:t xml:space="preserve">лента транспортёра </w:t>
            </w:r>
            <w:proofErr w:type="spellStart"/>
            <w:r w:rsidR="00EC794E">
              <w:t>Фритч</w:t>
            </w:r>
            <w:proofErr w:type="spellEnd"/>
            <w:r w:rsidR="00EC794E">
              <w:t xml:space="preserve"> 1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0FC653A" w14:textId="41E94BD4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DC423D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8A074D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E20431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42ADE11" w14:textId="47BA9451" w:rsidR="0077471D" w:rsidRPr="009D61E9" w:rsidRDefault="00B13AD7" w:rsidP="00C47C6E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95E978" w14:textId="579A9C22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12AA2BF" w14:textId="079DBB6F" w:rsidR="0077471D" w:rsidRPr="00F86F0C" w:rsidRDefault="00B13AD7" w:rsidP="00C47C6E">
            <w:pPr>
              <w:pStyle w:val="--2"/>
              <w:rPr>
                <w:sz w:val="20"/>
              </w:rPr>
            </w:pPr>
            <w:sdt>
              <w:sdtPr>
                <w:id w:val="-1200387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 w:rsidRPr="009272CB">
              <w:t xml:space="preserve"> </w:t>
            </w:r>
            <w:proofErr w:type="spellStart"/>
            <w:r w:rsidR="0077471D" w:rsidRPr="009272CB">
              <w:t>таромоечная</w:t>
            </w:r>
            <w:proofErr w:type="spellEnd"/>
            <w:r w:rsidR="0077471D" w:rsidRPr="009272CB">
              <w:t xml:space="preserve"> </w:t>
            </w:r>
            <w:r w:rsidR="0077471D"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BB2407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0610A1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CC4EB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9F5D90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79444C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4A97625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6BAA24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0F10863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9DBA271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9F3B92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612901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E9F7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F881DC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4264D53" w14:textId="2BB605E4" w:rsidR="0077471D" w:rsidRPr="00837888" w:rsidRDefault="00B13AD7" w:rsidP="00C47C6E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71217F" w14:textId="6164A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B1EF5C1" w14:textId="3AFB72F2" w:rsidR="0077471D" w:rsidRPr="00E96B43" w:rsidRDefault="00B13AD7" w:rsidP="00C47C6E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</w:t>
            </w:r>
            <w:r w:rsidR="008977F3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C6C72D" w14:textId="60F23749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DD3EFED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A8242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B7EAEF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60B6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A9F0CE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3EAB65B" w14:textId="37110EA6" w:rsidR="0077471D" w:rsidRPr="009D61E9" w:rsidRDefault="00B13AD7" w:rsidP="00C47C6E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6285D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4B57F92" w14:textId="4639508B" w:rsidR="0077471D" w:rsidRPr="00E96B43" w:rsidRDefault="00B13AD7" w:rsidP="00C47C6E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EBBE30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BEBE91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5AE7C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E7AD33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061D4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8704E7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2BE01F5" w14:textId="56DAD016" w:rsidR="0077471D" w:rsidRPr="009D61E9" w:rsidRDefault="00B13AD7" w:rsidP="00C47C6E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5DF55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99BC35" w14:textId="1BB7DE35" w:rsidR="0077471D" w:rsidRPr="00E96B43" w:rsidRDefault="00B13AD7" w:rsidP="00C47C6E">
            <w:pPr>
              <w:pStyle w:val="--2"/>
            </w:pPr>
            <w:sdt>
              <w:sdt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D62089" w14:textId="473FC416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2AAF518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38984F1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DBDE8B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994B1A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85FCE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7F6CFF" w14:textId="1EFCD06A" w:rsidR="0077471D" w:rsidRPr="009D61E9" w:rsidRDefault="00B13AD7" w:rsidP="00C47C6E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8541D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93B885C" w14:textId="61BA2382" w:rsidR="0077471D" w:rsidRPr="00E96B43" w:rsidRDefault="00B13AD7" w:rsidP="00C47C6E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EAEE30" w14:textId="74524E4A" w:rsidR="0077471D" w:rsidRPr="001F1277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EC08D31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2BF55E0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F25FCF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66D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405E7A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E8DE48A" w14:textId="5D1B2235" w:rsidR="0077471D" w:rsidRPr="00DE7EFE" w:rsidRDefault="00B13AD7" w:rsidP="00C47C6E">
            <w:pPr>
              <w:pStyle w:val="--2"/>
            </w:pPr>
            <w:sdt>
              <w:sdt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85805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985268" w14:textId="48EA8B69" w:rsidR="0077471D" w:rsidRPr="008977F3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 w:rsidR="008977F3">
              <w:rPr>
                <w:rStyle w:val="ac"/>
              </w:rPr>
              <w:t xml:space="preserve"> </w:t>
            </w:r>
            <w:r w:rsidR="008977F3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0E9E355A" w14:textId="7DDF1529" w:rsidR="0077471D" w:rsidRPr="00E729FA" w:rsidRDefault="00E729FA" w:rsidP="001A30F0">
            <w:pPr>
              <w:pStyle w:val="--2"/>
            </w:pPr>
            <w:r>
              <w:t>Потолок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667181CE" w14:textId="149265F8" w:rsidR="0077471D" w:rsidRPr="001A30F0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B8D99F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7257B82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2F454B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2752BB1" w14:textId="0BF08FD0" w:rsidR="0077471D" w:rsidRPr="00DE7EFE" w:rsidRDefault="00B13AD7" w:rsidP="00C47C6E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19CFB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424B9D" w14:textId="557519CE" w:rsidR="0077471D" w:rsidRDefault="008977F3" w:rsidP="00262D97">
            <w:pPr>
              <w:pStyle w:val="--2"/>
            </w:pPr>
            <w:r>
              <w:t>СПЕЦ-УНИВЕРСАЛ-ЦВМ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5BB65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06F7F3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0718AF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EEC57E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BF437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8CA511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2625FE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06B51A" w14:textId="5DCF6244" w:rsidR="0077471D" w:rsidRDefault="008977F3" w:rsidP="00262D97">
            <w:pPr>
              <w:pStyle w:val="--2"/>
            </w:pPr>
            <w:r>
              <w:t>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5E948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E745F4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177D9A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E65BC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95B8F1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623E22C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6A55CDD" w14:textId="76424FE5" w:rsidR="0077471D" w:rsidRPr="00837888" w:rsidRDefault="00B13AD7" w:rsidP="00C47C6E">
            <w:pPr>
              <w:pStyle w:val="--2"/>
            </w:pPr>
            <w:sdt>
              <w:sdt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0E83C0A" w14:textId="6DDBBB09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5416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EF7E7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AD493B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834D66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E1253B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0213CB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AE0F8BC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9A87EC9" w14:textId="21346796" w:rsidR="0077471D" w:rsidRPr="00837888" w:rsidRDefault="00B13AD7" w:rsidP="00C47C6E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14C5D5" w14:textId="21A34913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F6239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BF4B7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DBE066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E080A2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57AACF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E49A8E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6E45E7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B33045" w14:textId="0801E95F" w:rsidR="0077471D" w:rsidRPr="00837888" w:rsidRDefault="00B13AD7" w:rsidP="00C47C6E">
            <w:pPr>
              <w:pStyle w:val="--2"/>
            </w:pPr>
            <w:sdt>
              <w:sdt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4F972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46706C4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F7B653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BE7E5C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3A66A6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F0611C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7094FE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0932B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5EC03A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540D3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8B7C4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32C6BD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A31F71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9E0FAF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B84E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B4BB0F4" w14:textId="7A769C8C" w:rsidR="0077471D" w:rsidRPr="00837888" w:rsidRDefault="00B13AD7" w:rsidP="00C47C6E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D05E8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1C72B5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0D7BC8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F6919F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E15905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C4F264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133361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4A72E80" w14:textId="1E409F33" w:rsidR="0077471D" w:rsidRPr="00837888" w:rsidRDefault="00B13AD7" w:rsidP="00C47C6E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AF930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6A86C08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645256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B7D6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89D717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B15FF9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5FC757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7F8E1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ADE9D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EF1AC4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86A4C4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0FBF8C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D84001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C03B6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57D877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97B427A" w14:textId="24CFE83E" w:rsidR="0077471D" w:rsidRDefault="00B13AD7" w:rsidP="00DE7EFE">
            <w:pPr>
              <w:pStyle w:val="--2"/>
              <w:tabs>
                <w:tab w:val="left" w:pos="2303"/>
              </w:tabs>
            </w:pPr>
            <w:sdt>
              <w:sdtPr>
                <w:id w:val="1703897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782154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641260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>
              <w:t xml:space="preserve"> п</w:t>
            </w:r>
            <w:r w:rsidR="0077471D">
              <w:t xml:space="preserve">ерчатки </w:t>
            </w:r>
            <w:sdt>
              <w:sdtPr>
                <w:id w:val="-881478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48B223A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750E95A2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B8F4B2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534224C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2B88CBF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A04AF7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0CD77E5" w14:textId="77777777" w:rsidR="0077471D" w:rsidRPr="006854F0" w:rsidRDefault="0077471D" w:rsidP="001A30F0">
            <w:pPr>
              <w:pStyle w:val="--2"/>
            </w:pPr>
          </w:p>
        </w:tc>
      </w:tr>
    </w:tbl>
    <w:p w14:paraId="7BC218E5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BC761" w14:textId="77777777" w:rsidR="00B13AD7" w:rsidRDefault="00B13AD7">
      <w:r>
        <w:separator/>
      </w:r>
    </w:p>
  </w:endnote>
  <w:endnote w:type="continuationSeparator" w:id="0">
    <w:p w14:paraId="0101AF13" w14:textId="77777777" w:rsidR="00B13AD7" w:rsidRDefault="00B13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CBBCF" w14:textId="77777777" w:rsidR="00C47C6E" w:rsidRDefault="00C47C6E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E6BA6" w14:textId="77777777" w:rsidR="00C47C6E" w:rsidRPr="00DE7EFE" w:rsidRDefault="00C47C6E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52E47973" w14:textId="77777777" w:rsidR="00C47C6E" w:rsidRPr="00DE7EFE" w:rsidRDefault="00C47C6E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F5BE6" w14:textId="77777777" w:rsidR="00C47C6E" w:rsidRPr="003E06E8" w:rsidRDefault="00C47C6E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C3EA9" w14:textId="77777777" w:rsidR="00B13AD7" w:rsidRDefault="00B13AD7">
      <w:r>
        <w:separator/>
      </w:r>
    </w:p>
  </w:footnote>
  <w:footnote w:type="continuationSeparator" w:id="0">
    <w:p w14:paraId="4A92E0B4" w14:textId="77777777" w:rsidR="00B13AD7" w:rsidRDefault="00B13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3242C" w14:textId="77777777" w:rsidR="00C47C6E" w:rsidRPr="009B4662" w:rsidRDefault="00B13AD7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C47C6E" w:rsidRPr="00723BD5">
      <w:rPr>
        <w:rStyle w:val="a6"/>
        <w:lang w:val="en-US"/>
      </w:rPr>
      <w:t>Ф-ХХ</w:t>
    </w:r>
    <w:r w:rsidR="00C47C6E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D5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06CA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1CC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3BD5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5E6E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C89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977F3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4E6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453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13AD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47C6E"/>
    <w:rsid w:val="00C6203E"/>
    <w:rsid w:val="00C725B6"/>
    <w:rsid w:val="00C728D3"/>
    <w:rsid w:val="00C76E78"/>
    <w:rsid w:val="00C81001"/>
    <w:rsid w:val="00C86C99"/>
    <w:rsid w:val="00C92E27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4498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9FA"/>
    <w:rsid w:val="00E72E71"/>
    <w:rsid w:val="00E81E00"/>
    <w:rsid w:val="00E95F23"/>
    <w:rsid w:val="00E96B43"/>
    <w:rsid w:val="00EA03CD"/>
    <w:rsid w:val="00EA1EAC"/>
    <w:rsid w:val="00EA2062"/>
    <w:rsid w:val="00EA398B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C794E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3FE9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76E7E0"/>
  <w15:docId w15:val="{124A5FBE-C21E-43C0-B6C1-ECD27C5B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ACA04-B0DA-40A3-A2E3-075D3CC65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</TotalTime>
  <Pages>2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2</cp:revision>
  <cp:lastPrinted>2026-02-18T13:06:00Z</cp:lastPrinted>
  <dcterms:created xsi:type="dcterms:W3CDTF">2026-04-13T02:45:00Z</dcterms:created>
  <dcterms:modified xsi:type="dcterms:W3CDTF">2026-04-13T02:45:00Z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