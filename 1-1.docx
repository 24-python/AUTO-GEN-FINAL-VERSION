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"/>
        <w:gridCol w:w="138"/>
        <w:gridCol w:w="140"/>
        <w:gridCol w:w="9"/>
        <w:gridCol w:w="132"/>
        <w:gridCol w:w="150"/>
        <w:gridCol w:w="223"/>
        <w:gridCol w:w="44"/>
        <w:gridCol w:w="7"/>
        <w:gridCol w:w="142"/>
        <w:gridCol w:w="140"/>
        <w:gridCol w:w="153"/>
        <w:gridCol w:w="132"/>
        <w:gridCol w:w="17"/>
        <w:gridCol w:w="121"/>
        <w:gridCol w:w="140"/>
        <w:gridCol w:w="442"/>
        <w:gridCol w:w="83"/>
        <w:gridCol w:w="200"/>
        <w:gridCol w:w="985"/>
        <w:gridCol w:w="524"/>
        <w:gridCol w:w="930"/>
        <w:gridCol w:w="311"/>
        <w:gridCol w:w="369"/>
        <w:gridCol w:w="251"/>
        <w:gridCol w:w="330"/>
        <w:gridCol w:w="291"/>
        <w:gridCol w:w="310"/>
        <w:gridCol w:w="93"/>
        <w:gridCol w:w="839"/>
        <w:gridCol w:w="567"/>
        <w:gridCol w:w="563"/>
        <w:gridCol w:w="867"/>
        <w:gridCol w:w="142"/>
        <w:gridCol w:w="142"/>
        <w:gridCol w:w="1829"/>
        <w:gridCol w:w="571"/>
        <w:gridCol w:w="689"/>
        <w:gridCol w:w="595"/>
        <w:gridCol w:w="284"/>
        <w:gridCol w:w="1122"/>
        <w:gridCol w:w="568"/>
      </w:tblGrid>
      <w:tr w:rsidR="00576DFD" w:rsidRPr="00B87913" w14:paraId="23CA1E60" w14:textId="77777777" w:rsidTr="00B6184E">
        <w:trPr>
          <w:trHeight w:val="288"/>
        </w:trPr>
        <w:tc>
          <w:tcPr>
            <w:tcW w:w="4781" w:type="dxa"/>
            <w:gridSpan w:val="22"/>
            <w:vAlign w:val="bottom"/>
          </w:tcPr>
          <w:p w14:paraId="47E43166" w14:textId="77777777" w:rsidR="00576DFD" w:rsidRPr="00B87913" w:rsidRDefault="004D328F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4" w:type="dxa"/>
            <w:gridSpan w:val="11"/>
            <w:vAlign w:val="bottom"/>
          </w:tcPr>
          <w:p w14:paraId="1847E256" w14:textId="77777777" w:rsidR="00576DFD" w:rsidRPr="00B87913" w:rsidRDefault="004D328F" w:rsidP="00DC3916">
            <w:pPr>
              <w:pStyle w:val="-0"/>
            </w:pPr>
            <w:r>
              <w:t>Кондитерский цех</w:t>
            </w:r>
          </w:p>
        </w:tc>
        <w:tc>
          <w:tcPr>
            <w:tcW w:w="4240" w:type="dxa"/>
            <w:gridSpan w:val="6"/>
            <w:vAlign w:val="bottom"/>
          </w:tcPr>
          <w:p w14:paraId="18C2AD46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9" w:type="dxa"/>
            <w:gridSpan w:val="4"/>
            <w:vAlign w:val="bottom"/>
          </w:tcPr>
          <w:p w14:paraId="7F7E1A76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54413968" w14:textId="77777777" w:rsidTr="00B6184E">
        <w:trPr>
          <w:trHeight w:val="80"/>
        </w:trPr>
        <w:tc>
          <w:tcPr>
            <w:tcW w:w="4781" w:type="dxa"/>
            <w:gridSpan w:val="22"/>
          </w:tcPr>
          <w:p w14:paraId="1BFC05F2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4" w:type="dxa"/>
            <w:gridSpan w:val="11"/>
          </w:tcPr>
          <w:p w14:paraId="2E7CC9D1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0" w:type="dxa"/>
            <w:gridSpan w:val="6"/>
          </w:tcPr>
          <w:p w14:paraId="0457138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9" w:type="dxa"/>
            <w:gridSpan w:val="4"/>
          </w:tcPr>
          <w:p w14:paraId="1B959351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4E5CF6B9" w14:textId="77777777" w:rsidTr="00B6184E">
        <w:tblPrEx>
          <w:tblLook w:val="0000" w:firstRow="0" w:lastRow="0" w:firstColumn="0" w:lastColumn="0" w:noHBand="0" w:noVBand="0"/>
        </w:tblPrEx>
        <w:trPr>
          <w:trHeight w:val="184"/>
        </w:trPr>
        <w:tc>
          <w:tcPr>
            <w:tcW w:w="4257" w:type="dxa"/>
            <w:gridSpan w:val="21"/>
            <w:shd w:val="clear" w:color="auto" w:fill="BFBFBF" w:themeFill="background1" w:themeFillShade="BF"/>
          </w:tcPr>
          <w:p w14:paraId="65442059" w14:textId="77777777" w:rsidR="00381B47" w:rsidRPr="009272CB" w:rsidRDefault="00381B47" w:rsidP="009A1C2C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0199E0C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7521CF3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4" w:type="dxa"/>
            <w:gridSpan w:val="6"/>
            <w:shd w:val="clear" w:color="auto" w:fill="BFBFBF" w:themeFill="background1" w:themeFillShade="BF"/>
          </w:tcPr>
          <w:p w14:paraId="742D4F25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5"/>
            <w:shd w:val="clear" w:color="auto" w:fill="BFBFBF" w:themeFill="background1" w:themeFillShade="BF"/>
          </w:tcPr>
          <w:p w14:paraId="094244FB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F24501" w:rsidRPr="00D764EB" w14:paraId="719E62C4" w14:textId="77777777" w:rsidTr="00B6184E">
        <w:trPr>
          <w:trHeight w:val="183"/>
        </w:trPr>
        <w:tc>
          <w:tcPr>
            <w:tcW w:w="4257" w:type="dxa"/>
            <w:gridSpan w:val="21"/>
          </w:tcPr>
          <w:p w14:paraId="5F71F11F" w14:textId="61AE02AE" w:rsidR="00F24501" w:rsidRPr="009D61E9" w:rsidRDefault="00F24501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потолок</w:t>
            </w:r>
            <w:r>
              <w:t xml:space="preserve"> (высота _____м) </w:t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П </w:t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ОК</w:t>
            </w:r>
          </w:p>
        </w:tc>
        <w:tc>
          <w:tcPr>
            <w:tcW w:w="524" w:type="dxa"/>
          </w:tcPr>
          <w:p w14:paraId="313C0AE7" w14:textId="77777777" w:rsidR="00F24501" w:rsidRPr="009D61E9" w:rsidRDefault="00F24501" w:rsidP="00185A34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3B7A3328" w14:textId="4FF39749" w:rsidR="00F24501" w:rsidRPr="00837888" w:rsidRDefault="00F2450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чайник</w:t>
            </w:r>
            <w:r>
              <w:t xml:space="preserve">и </w:t>
            </w:r>
          </w:p>
        </w:tc>
        <w:tc>
          <w:tcPr>
            <w:tcW w:w="1241" w:type="dxa"/>
            <w:gridSpan w:val="4"/>
          </w:tcPr>
          <w:p w14:paraId="5A0957BA" w14:textId="13760023" w:rsidR="00F24501" w:rsidRPr="00837888" w:rsidRDefault="00F2450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</w:t>
            </w:r>
            <w:r>
              <w:t>термопоты</w:t>
            </w:r>
          </w:p>
        </w:tc>
        <w:tc>
          <w:tcPr>
            <w:tcW w:w="1242" w:type="dxa"/>
            <w:gridSpan w:val="3"/>
          </w:tcPr>
          <w:p w14:paraId="677B152F" w14:textId="1A3791A3" w:rsidR="00F24501" w:rsidRPr="00837888" w:rsidRDefault="00F2450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кулера</w:t>
            </w:r>
          </w:p>
        </w:tc>
        <w:tc>
          <w:tcPr>
            <w:tcW w:w="567" w:type="dxa"/>
          </w:tcPr>
          <w:p w14:paraId="77E8A109" w14:textId="77777777" w:rsidR="00F24501" w:rsidRPr="00837888" w:rsidRDefault="00F24501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3" w:type="dxa"/>
            <w:gridSpan w:val="5"/>
          </w:tcPr>
          <w:p w14:paraId="3276C4DD" w14:textId="77777777" w:rsidR="00F24501" w:rsidRPr="001F1277" w:rsidRDefault="00F2450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плиты</w:t>
            </w:r>
            <w:r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>
              <w:t>индук</w:t>
            </w:r>
            <w:proofErr w:type="spellEnd"/>
            <w:r>
              <w:t xml:space="preserve">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proofErr w:type="spellStart"/>
            <w:r>
              <w:t>элек</w:t>
            </w:r>
            <w:proofErr w:type="spellEnd"/>
            <w:r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газ.</w:t>
            </w:r>
          </w:p>
        </w:tc>
        <w:tc>
          <w:tcPr>
            <w:tcW w:w="571" w:type="dxa"/>
          </w:tcPr>
          <w:p w14:paraId="116B3006" w14:textId="77777777" w:rsidR="00F24501" w:rsidRPr="001A30F0" w:rsidRDefault="00F24501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581E1292" w14:textId="77777777" w:rsidR="00F24501" w:rsidRPr="00461184" w:rsidRDefault="00F24501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272CB">
              <w:t xml:space="preserve"> вакуумны</w:t>
            </w:r>
            <w:r>
              <w:t>е</w:t>
            </w:r>
            <w:r w:rsidRPr="009272CB">
              <w:t xml:space="preserve"> упаковщик</w:t>
            </w:r>
            <w:r>
              <w:t>и</w:t>
            </w:r>
          </w:p>
        </w:tc>
        <w:tc>
          <w:tcPr>
            <w:tcW w:w="568" w:type="dxa"/>
          </w:tcPr>
          <w:p w14:paraId="14BB5451" w14:textId="77777777" w:rsidR="00F24501" w:rsidRPr="00E002DA" w:rsidRDefault="00F24501" w:rsidP="001A30F0">
            <w:pPr>
              <w:pStyle w:val="--2"/>
            </w:pPr>
          </w:p>
        </w:tc>
      </w:tr>
      <w:tr w:rsidR="00EB2A92" w:rsidRPr="00D764EB" w14:paraId="2113D434" w14:textId="77777777" w:rsidTr="00B6184E">
        <w:trPr>
          <w:trHeight w:val="183"/>
        </w:trPr>
        <w:tc>
          <w:tcPr>
            <w:tcW w:w="1695" w:type="dxa"/>
            <w:gridSpan w:val="9"/>
          </w:tcPr>
          <w:p w14:paraId="643FF402" w14:textId="51521E0F" w:rsidR="00EB2A92" w:rsidRPr="009D61E9" w:rsidRDefault="00EB2A92" w:rsidP="009A1C2C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светильники</w:t>
            </w:r>
          </w:p>
        </w:tc>
        <w:tc>
          <w:tcPr>
            <w:tcW w:w="2562" w:type="dxa"/>
            <w:gridSpan w:val="12"/>
          </w:tcPr>
          <w:p w14:paraId="4F6E4FF2" w14:textId="6381C419" w:rsidR="00EB2A92" w:rsidRPr="009D61E9" w:rsidRDefault="00EB2A92" w:rsidP="009A1C2C">
            <w:pPr>
              <w:pStyle w:val="--2"/>
            </w:pP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вытяжные зонты</w:t>
            </w:r>
            <w:r>
              <w:t xml:space="preserve"> </w:t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Н</w:t>
            </w:r>
            <w:r>
              <w:t xml:space="preserve"> </w:t>
            </w:r>
            <w:sdt>
              <w:sdt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А</w:t>
            </w:r>
          </w:p>
        </w:tc>
        <w:tc>
          <w:tcPr>
            <w:tcW w:w="524" w:type="dxa"/>
          </w:tcPr>
          <w:p w14:paraId="0480E5D8" w14:textId="167CDE71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861" w:type="dxa"/>
            <w:gridSpan w:val="4"/>
          </w:tcPr>
          <w:p w14:paraId="61C446B3" w14:textId="6427ECD7" w:rsidR="00EB2A92" w:rsidRPr="00837888" w:rsidRDefault="00EB2A92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>микроволн</w:t>
            </w:r>
            <w:r>
              <w:t>овки</w:t>
            </w:r>
            <w:r w:rsidRPr="00837888">
              <w:t xml:space="preserve"> </w:t>
            </w:r>
          </w:p>
        </w:tc>
        <w:tc>
          <w:tcPr>
            <w:tcW w:w="1863" w:type="dxa"/>
            <w:gridSpan w:val="5"/>
          </w:tcPr>
          <w:p w14:paraId="5FFE3F45" w14:textId="6AB5EBEA" w:rsidR="00EB2A92" w:rsidRPr="00837888" w:rsidRDefault="00EB2A92" w:rsidP="00DE7EFE">
            <w:pPr>
              <w:pStyle w:val="--2"/>
            </w:pP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холодильник</w:t>
            </w:r>
            <w:r>
              <w:t>и</w:t>
            </w:r>
          </w:p>
        </w:tc>
        <w:tc>
          <w:tcPr>
            <w:tcW w:w="567" w:type="dxa"/>
          </w:tcPr>
          <w:p w14:paraId="37CE35EC" w14:textId="77777777" w:rsidR="00EB2A92" w:rsidRPr="00837888" w:rsidRDefault="00EB2A92" w:rsidP="00EA2062">
            <w:pPr>
              <w:pStyle w:val="--2"/>
            </w:pPr>
          </w:p>
        </w:tc>
        <w:tc>
          <w:tcPr>
            <w:tcW w:w="1714" w:type="dxa"/>
            <w:gridSpan w:val="4"/>
          </w:tcPr>
          <w:p w14:paraId="67E08F94" w14:textId="69873FA8" w:rsidR="00EB2A92" w:rsidRPr="001F1277" w:rsidRDefault="00EB2A92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варочные котлы </w:t>
            </w:r>
          </w:p>
        </w:tc>
        <w:tc>
          <w:tcPr>
            <w:tcW w:w="1829" w:type="dxa"/>
          </w:tcPr>
          <w:p w14:paraId="7CF7823C" w14:textId="04A204B3" w:rsidR="00EB2A92" w:rsidRPr="001F1277" w:rsidRDefault="00186661" w:rsidP="0063663B">
            <w:pPr>
              <w:pStyle w:val="--2"/>
              <w:tabs>
                <w:tab w:val="left" w:pos="1593"/>
              </w:tabs>
            </w:pPr>
            <w:sdt>
              <w:sdt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сковороды</w:t>
            </w:r>
          </w:p>
        </w:tc>
        <w:tc>
          <w:tcPr>
            <w:tcW w:w="571" w:type="dxa"/>
          </w:tcPr>
          <w:p w14:paraId="3E4C4064" w14:textId="77777777" w:rsidR="00EB2A92" w:rsidRPr="001A30F0" w:rsidRDefault="00EB2A92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0E4F1B44" w14:textId="77777777" w:rsidR="00EB2A92" w:rsidRPr="00461184" w:rsidRDefault="00EB2A92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E002DA" w:rsidRDefault="00EB2A92" w:rsidP="001A30F0">
            <w:pPr>
              <w:pStyle w:val="--2"/>
            </w:pPr>
          </w:p>
        </w:tc>
      </w:tr>
      <w:tr w:rsidR="00EB2A92" w:rsidRPr="00D764EB" w14:paraId="34EC2224" w14:textId="77777777" w:rsidTr="00B6184E">
        <w:trPr>
          <w:trHeight w:val="94"/>
        </w:trPr>
        <w:tc>
          <w:tcPr>
            <w:tcW w:w="2269" w:type="dxa"/>
            <w:gridSpan w:val="14"/>
          </w:tcPr>
          <w:p w14:paraId="10C0903B" w14:textId="54A41640" w:rsidR="00EB2A92" w:rsidRPr="009D61E9" w:rsidRDefault="00EB2A92" w:rsidP="009A1C2C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вентиляционные трубы</w:t>
            </w:r>
          </w:p>
        </w:tc>
        <w:tc>
          <w:tcPr>
            <w:tcW w:w="1988" w:type="dxa"/>
            <w:gridSpan w:val="7"/>
          </w:tcPr>
          <w:p w14:paraId="0E785B43" w14:textId="6779FFBE" w:rsidR="00EB2A92" w:rsidRPr="009D61E9" w:rsidRDefault="00EB2A92" w:rsidP="009A1C2C">
            <w:pPr>
              <w:pStyle w:val="--2"/>
            </w:pPr>
            <w:sdt>
              <w:sdt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5CDEDC4F" w:rsidR="00EB2A92" w:rsidRPr="00837888" w:rsidRDefault="00EB2A92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стиральные машины </w:t>
            </w:r>
          </w:p>
        </w:tc>
        <w:tc>
          <w:tcPr>
            <w:tcW w:w="1863" w:type="dxa"/>
            <w:gridSpan w:val="5"/>
            <w:tcMar>
              <w:left w:w="0" w:type="dxa"/>
              <w:right w:w="0" w:type="dxa"/>
            </w:tcMar>
          </w:tcPr>
          <w:p w14:paraId="683ED473" w14:textId="6CB69CB0" w:rsidR="00EB2A92" w:rsidRPr="00837888" w:rsidRDefault="00EB2A92" w:rsidP="00DE7EFE">
            <w:pPr>
              <w:pStyle w:val="--2"/>
            </w:pP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сушильные машины</w:t>
            </w:r>
          </w:p>
        </w:tc>
        <w:tc>
          <w:tcPr>
            <w:tcW w:w="567" w:type="dxa"/>
          </w:tcPr>
          <w:p w14:paraId="4D692CF3" w14:textId="77777777" w:rsidR="00EB2A92" w:rsidRPr="00837888" w:rsidRDefault="00EB2A92" w:rsidP="00EA2062">
            <w:pPr>
              <w:pStyle w:val="--2"/>
            </w:pPr>
          </w:p>
        </w:tc>
        <w:tc>
          <w:tcPr>
            <w:tcW w:w="1572" w:type="dxa"/>
            <w:gridSpan w:val="3"/>
          </w:tcPr>
          <w:p w14:paraId="6B741F89" w14:textId="63610A02" w:rsidR="00EB2A92" w:rsidRPr="001F1277" w:rsidRDefault="00EB2A92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фритюры </w:t>
            </w:r>
          </w:p>
        </w:tc>
        <w:tc>
          <w:tcPr>
            <w:tcW w:w="1971" w:type="dxa"/>
            <w:gridSpan w:val="2"/>
          </w:tcPr>
          <w:p w14:paraId="56EE32B4" w14:textId="1CC9EAE3" w:rsidR="00EB2A92" w:rsidRPr="001F1277" w:rsidRDefault="00186661" w:rsidP="0063663B">
            <w:pPr>
              <w:pStyle w:val="--2"/>
              <w:tabs>
                <w:tab w:val="left" w:pos="1593"/>
              </w:tabs>
            </w:pP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грили</w:t>
            </w:r>
          </w:p>
        </w:tc>
        <w:tc>
          <w:tcPr>
            <w:tcW w:w="571" w:type="dxa"/>
          </w:tcPr>
          <w:p w14:paraId="0B1C07B9" w14:textId="77777777" w:rsidR="00EB2A92" w:rsidRPr="001A30F0" w:rsidRDefault="00EB2A92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D610000" w14:textId="77777777" w:rsidR="00EB2A92" w:rsidRPr="001F1277" w:rsidRDefault="00EB2A92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>
              <w:t>этикетировщики</w:t>
            </w:r>
            <w:proofErr w:type="spellEnd"/>
            <w: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E002DA" w:rsidRDefault="00EB2A92" w:rsidP="001A30F0">
            <w:pPr>
              <w:pStyle w:val="--2"/>
            </w:pPr>
          </w:p>
        </w:tc>
      </w:tr>
      <w:tr w:rsidR="00B6184E" w:rsidRPr="00D764EB" w14:paraId="4CAF964C" w14:textId="77777777" w:rsidTr="00B6184E">
        <w:trPr>
          <w:trHeight w:val="183"/>
        </w:trPr>
        <w:tc>
          <w:tcPr>
            <w:tcW w:w="1695" w:type="dxa"/>
            <w:gridSpan w:val="9"/>
          </w:tcPr>
          <w:p w14:paraId="61E69086" w14:textId="5347DD02" w:rsidR="009A1C2C" w:rsidRPr="009D61E9" w:rsidRDefault="009A1C2C" w:rsidP="009A1C2C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066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кондиционер</w:t>
            </w:r>
          </w:p>
        </w:tc>
        <w:tc>
          <w:tcPr>
            <w:tcW w:w="2562" w:type="dxa"/>
            <w:gridSpan w:val="12"/>
          </w:tcPr>
          <w:p w14:paraId="5314BC2A" w14:textId="5A907C4B" w:rsidR="009A1C2C" w:rsidRPr="009D61E9" w:rsidRDefault="009A1C2C" w:rsidP="009A1C2C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006F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</w:t>
            </w:r>
            <w:r w:rsidRPr="00762021">
              <w:t>сплит-системы</w:t>
            </w:r>
          </w:p>
        </w:tc>
        <w:tc>
          <w:tcPr>
            <w:tcW w:w="524" w:type="dxa"/>
          </w:tcPr>
          <w:p w14:paraId="65434F87" w14:textId="540B5DA7" w:rsidR="009A1C2C" w:rsidRPr="009D61E9" w:rsidRDefault="009A1C2C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24EC8A1" w14:textId="77777777" w:rsidR="009A1C2C" w:rsidRPr="009D61E9" w:rsidRDefault="009A1C2C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3" w:type="dxa"/>
            <w:gridSpan w:val="5"/>
          </w:tcPr>
          <w:p w14:paraId="0373B97C" w14:textId="77777777" w:rsidR="009A1C2C" w:rsidRPr="001F1277" w:rsidRDefault="009A1C2C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>
              <w:t xml:space="preserve">пароконвектоматы </w:t>
            </w:r>
          </w:p>
        </w:tc>
        <w:tc>
          <w:tcPr>
            <w:tcW w:w="571" w:type="dxa"/>
          </w:tcPr>
          <w:p w14:paraId="099F7A3B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620D50B" w14:textId="77777777" w:rsidR="009A1C2C" w:rsidRPr="001F1277" w:rsidRDefault="009A1C2C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E002DA" w:rsidRDefault="009A1C2C" w:rsidP="001A30F0">
            <w:pPr>
              <w:pStyle w:val="--2"/>
            </w:pPr>
          </w:p>
        </w:tc>
      </w:tr>
      <w:tr w:rsidR="00EB2A92" w:rsidRPr="006854F0" w14:paraId="5DF2E1B6" w14:textId="77777777" w:rsidTr="00B6184E">
        <w:trPr>
          <w:trHeight w:val="183"/>
        </w:trPr>
        <w:tc>
          <w:tcPr>
            <w:tcW w:w="4257" w:type="dxa"/>
            <w:gridSpan w:val="21"/>
          </w:tcPr>
          <w:p w14:paraId="0725AEDD" w14:textId="06F6708B" w:rsidR="00EB2A92" w:rsidRPr="009D61E9" w:rsidRDefault="00EB2A92" w:rsidP="009A1C2C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1E09AABD" w14:textId="2EAEDAC7" w:rsidR="00EB2A92" w:rsidRPr="001F1277" w:rsidRDefault="00EB2A92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доски</w:t>
            </w:r>
            <w:r>
              <w:t xml:space="preserve"> </w:t>
            </w:r>
          </w:p>
        </w:tc>
        <w:tc>
          <w:tcPr>
            <w:tcW w:w="1241" w:type="dxa"/>
            <w:gridSpan w:val="4"/>
          </w:tcPr>
          <w:p w14:paraId="73E7D552" w14:textId="23C32DEA" w:rsidR="00EB2A92" w:rsidRPr="001F1277" w:rsidRDefault="00EB2A92" w:rsidP="00EA2062">
            <w:pPr>
              <w:pStyle w:val="--2"/>
            </w:pP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r>
              <w:t>посуда</w:t>
            </w:r>
          </w:p>
        </w:tc>
        <w:tc>
          <w:tcPr>
            <w:tcW w:w="1242" w:type="dxa"/>
            <w:gridSpan w:val="3"/>
          </w:tcPr>
          <w:p w14:paraId="0970238A" w14:textId="2048092C" w:rsidR="00EB2A92" w:rsidRPr="001F1277" w:rsidRDefault="00EB2A92" w:rsidP="00EA2062">
            <w:pPr>
              <w:pStyle w:val="--2"/>
            </w:pP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1A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r>
              <w:t>инвентарь</w:t>
            </w:r>
          </w:p>
        </w:tc>
        <w:tc>
          <w:tcPr>
            <w:tcW w:w="567" w:type="dxa"/>
          </w:tcPr>
          <w:p w14:paraId="2E101AC8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1572" w:type="dxa"/>
            <w:gridSpan w:val="3"/>
          </w:tcPr>
          <w:p w14:paraId="25285E8E" w14:textId="6A6D2CA1" w:rsidR="00EB2A92" w:rsidRPr="00461184" w:rsidRDefault="00EB2A92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>
              <w:t xml:space="preserve">печи подовые </w:t>
            </w:r>
          </w:p>
        </w:tc>
        <w:tc>
          <w:tcPr>
            <w:tcW w:w="1971" w:type="dxa"/>
            <w:gridSpan w:val="2"/>
          </w:tcPr>
          <w:p w14:paraId="3AE04698" w14:textId="7955FD25" w:rsidR="00EB2A92" w:rsidRPr="00461184" w:rsidRDefault="00186661" w:rsidP="001A30F0">
            <w:pPr>
              <w:pStyle w:val="--2"/>
            </w:pP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печи ротационные</w:t>
            </w:r>
          </w:p>
        </w:tc>
        <w:tc>
          <w:tcPr>
            <w:tcW w:w="571" w:type="dxa"/>
          </w:tcPr>
          <w:p w14:paraId="49010A30" w14:textId="77777777" w:rsidR="00EB2A92" w:rsidRPr="001A30F0" w:rsidRDefault="00EB2A92" w:rsidP="00F86F0C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47F0AC87" w14:textId="77777777" w:rsidR="00EB2A92" w:rsidRPr="00461184" w:rsidRDefault="00EB2A92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6854F0" w:rsidRDefault="00EB2A92" w:rsidP="001A30F0">
            <w:pPr>
              <w:pStyle w:val="--2"/>
            </w:pPr>
          </w:p>
        </w:tc>
      </w:tr>
      <w:tr w:rsidR="000A03B9" w:rsidRPr="006854F0" w14:paraId="7899C11D" w14:textId="77777777" w:rsidTr="00B6184E">
        <w:trPr>
          <w:trHeight w:val="183"/>
        </w:trPr>
        <w:tc>
          <w:tcPr>
            <w:tcW w:w="1844" w:type="dxa"/>
            <w:gridSpan w:val="11"/>
          </w:tcPr>
          <w:p w14:paraId="49C9F409" w14:textId="37483DAB" w:rsidR="000A03B9" w:rsidRPr="009D61E9" w:rsidRDefault="000A03B9" w:rsidP="009A1C2C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 xml:space="preserve">стены </w:t>
            </w:r>
            <w:r>
              <w:t>(</w:t>
            </w:r>
            <w:r w:rsidRPr="009D61E9">
              <w:t>выше 2 м</w:t>
            </w:r>
            <w:r>
              <w:t>)</w:t>
            </w:r>
          </w:p>
        </w:tc>
        <w:tc>
          <w:tcPr>
            <w:tcW w:w="2413" w:type="dxa"/>
            <w:gridSpan w:val="10"/>
          </w:tcPr>
          <w:p w14:paraId="63A3CCD7" w14:textId="77777777" w:rsidR="000A03B9" w:rsidRPr="009D61E9" w:rsidRDefault="000A03B9" w:rsidP="009A1C2C">
            <w:pPr>
              <w:pStyle w:val="--2"/>
            </w:pPr>
            <w: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9D61E9" w:rsidRDefault="000A03B9" w:rsidP="00EA2062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2F1196B4" w14:textId="1C0DAE3A" w:rsidR="000A03B9" w:rsidRPr="001F1277" w:rsidRDefault="000A03B9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4DF76421" w:rsidR="000A03B9" w:rsidRPr="001F1277" w:rsidRDefault="000A03B9" w:rsidP="00EA2062">
            <w:pPr>
              <w:pStyle w:val="--2"/>
            </w:pPr>
            <w:sdt>
              <w:sdt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proofErr w:type="spellStart"/>
            <w:r w:rsidRPr="001F1277">
              <w:t>мусаты</w:t>
            </w:r>
            <w:proofErr w:type="spellEnd"/>
          </w:p>
        </w:tc>
        <w:tc>
          <w:tcPr>
            <w:tcW w:w="1242" w:type="dxa"/>
            <w:gridSpan w:val="3"/>
          </w:tcPr>
          <w:p w14:paraId="0D7D72D7" w14:textId="67150A12" w:rsidR="000A03B9" w:rsidRPr="001F1277" w:rsidRDefault="000A03B9" w:rsidP="00EA2062">
            <w:pPr>
              <w:pStyle w:val="--2"/>
            </w:pPr>
            <w:sdt>
              <w:sdt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61A0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секачи</w:t>
            </w:r>
          </w:p>
        </w:tc>
        <w:tc>
          <w:tcPr>
            <w:tcW w:w="567" w:type="dxa"/>
          </w:tcPr>
          <w:p w14:paraId="20AB635F" w14:textId="77777777" w:rsidR="000A03B9" w:rsidRPr="001F1277" w:rsidRDefault="000A03B9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</w:tcPr>
          <w:p w14:paraId="6A0FEF01" w14:textId="77777777" w:rsidR="000A03B9" w:rsidRPr="00461184" w:rsidRDefault="000A03B9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расстоечные</w:t>
            </w:r>
            <w:proofErr w:type="spellEnd"/>
            <w:r w:rsidRPr="00461184">
              <w:t xml:space="preserve"> шкафы</w:t>
            </w:r>
          </w:p>
        </w:tc>
        <w:tc>
          <w:tcPr>
            <w:tcW w:w="571" w:type="dxa"/>
          </w:tcPr>
          <w:p w14:paraId="0050DBC0" w14:textId="77777777" w:rsidR="000A03B9" w:rsidRPr="001A30F0" w:rsidRDefault="000A03B9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390AF4D2" w14:textId="0CAA9C36" w:rsidR="000A03B9" w:rsidRPr="00D0491A" w:rsidRDefault="000A03B9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автоматически</w:t>
            </w:r>
            <w:r w:rsidR="00186661">
              <w:t>е</w:t>
            </w:r>
            <w:r>
              <w:t xml:space="preserve"> </w:t>
            </w:r>
            <w:proofErr w:type="spellStart"/>
            <w: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6854F0" w:rsidRDefault="000A03B9" w:rsidP="001A30F0">
            <w:pPr>
              <w:pStyle w:val="--2"/>
            </w:pPr>
          </w:p>
        </w:tc>
      </w:tr>
      <w:tr w:rsidR="000A03B9" w:rsidRPr="006854F0" w14:paraId="1B611B2C" w14:textId="77777777" w:rsidTr="00B6184E">
        <w:trPr>
          <w:trHeight w:val="183"/>
        </w:trPr>
        <w:tc>
          <w:tcPr>
            <w:tcW w:w="1695" w:type="dxa"/>
            <w:gridSpan w:val="9"/>
          </w:tcPr>
          <w:p w14:paraId="3D927789" w14:textId="24E5535A" w:rsidR="000A03B9" w:rsidRPr="009D61E9" w:rsidRDefault="000A03B9" w:rsidP="009A1C2C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 xml:space="preserve">стены </w:t>
            </w:r>
            <w:r>
              <w:t>(</w:t>
            </w:r>
            <w:r w:rsidRPr="009D61E9">
              <w:t>до 2 м</w:t>
            </w:r>
            <w:r>
              <w:t>)</w:t>
            </w:r>
          </w:p>
        </w:tc>
        <w:tc>
          <w:tcPr>
            <w:tcW w:w="2562" w:type="dxa"/>
            <w:gridSpan w:val="12"/>
          </w:tcPr>
          <w:p w14:paraId="3700A24E" w14:textId="77777777" w:rsidR="000A03B9" w:rsidRPr="00122615" w:rsidRDefault="000A03B9" w:rsidP="009A1C2C">
            <w:pPr>
              <w:pStyle w:val="--2"/>
              <w:rPr>
                <w:sz w:val="14"/>
                <w:szCs w:val="14"/>
              </w:rPr>
            </w:pPr>
            <w:r w:rsidRPr="00122615">
              <w:rPr>
                <w:sz w:val="14"/>
                <w:szCs w:val="14"/>
              </w:rPr>
              <w:t xml:space="preserve">плитка, </w:t>
            </w:r>
            <w:proofErr w:type="spellStart"/>
            <w:proofErr w:type="gramStart"/>
            <w:r w:rsidRPr="00122615">
              <w:rPr>
                <w:sz w:val="14"/>
                <w:szCs w:val="14"/>
              </w:rPr>
              <w:t>метл.лист</w:t>
            </w:r>
            <w:proofErr w:type="spellEnd"/>
            <w:proofErr w:type="gramEnd"/>
            <w:r w:rsidRPr="00122615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9D61E9" w:rsidRDefault="000A03B9" w:rsidP="00EA2062">
            <w:pPr>
              <w:pStyle w:val="--2"/>
            </w:pPr>
            <w:r>
              <w:t>ПР</w:t>
            </w:r>
          </w:p>
        </w:tc>
        <w:tc>
          <w:tcPr>
            <w:tcW w:w="1241" w:type="dxa"/>
            <w:gridSpan w:val="2"/>
          </w:tcPr>
          <w:p w14:paraId="15A39C5D" w14:textId="7997E027" w:rsidR="000A03B9" w:rsidRDefault="000A03B9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1F1277">
              <w:t>шампура</w:t>
            </w:r>
          </w:p>
        </w:tc>
        <w:tc>
          <w:tcPr>
            <w:tcW w:w="1241" w:type="dxa"/>
            <w:gridSpan w:val="4"/>
          </w:tcPr>
          <w:p w14:paraId="40B24991" w14:textId="17DDB692" w:rsidR="000A03B9" w:rsidRDefault="000A03B9" w:rsidP="00EA2062">
            <w:pPr>
              <w:pStyle w:val="--2"/>
            </w:pPr>
            <w:sdt>
              <w:sdt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крючки</w:t>
            </w:r>
          </w:p>
        </w:tc>
        <w:tc>
          <w:tcPr>
            <w:tcW w:w="1242" w:type="dxa"/>
            <w:gridSpan w:val="3"/>
          </w:tcPr>
          <w:p w14:paraId="1A3A1F0D" w14:textId="586557AC" w:rsidR="000A03B9" w:rsidRDefault="000A03B9" w:rsidP="00EA2062">
            <w:pPr>
              <w:pStyle w:val="--2"/>
            </w:pPr>
            <w:sdt>
              <w:sdt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вешала</w:t>
            </w:r>
          </w:p>
        </w:tc>
        <w:tc>
          <w:tcPr>
            <w:tcW w:w="567" w:type="dxa"/>
          </w:tcPr>
          <w:p w14:paraId="42C5FA0F" w14:textId="77777777" w:rsidR="000A03B9" w:rsidRPr="001F1277" w:rsidRDefault="000A03B9" w:rsidP="00EA2062">
            <w:pPr>
              <w:pStyle w:val="--2"/>
            </w:pPr>
          </w:p>
        </w:tc>
        <w:tc>
          <w:tcPr>
            <w:tcW w:w="3543" w:type="dxa"/>
            <w:gridSpan w:val="5"/>
          </w:tcPr>
          <w:p w14:paraId="4016DE1A" w14:textId="77777777" w:rsidR="000A03B9" w:rsidRDefault="000A03B9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600B">
              <w:t>вафельницы</w:t>
            </w:r>
          </w:p>
        </w:tc>
        <w:tc>
          <w:tcPr>
            <w:tcW w:w="571" w:type="dxa"/>
          </w:tcPr>
          <w:p w14:paraId="48535E51" w14:textId="77777777" w:rsidR="000A03B9" w:rsidRPr="001A30F0" w:rsidRDefault="000A03B9" w:rsidP="00F86F0C">
            <w:pPr>
              <w:pStyle w:val="--2"/>
            </w:pPr>
          </w:p>
        </w:tc>
        <w:tc>
          <w:tcPr>
            <w:tcW w:w="2690" w:type="dxa"/>
            <w:gridSpan w:val="4"/>
          </w:tcPr>
          <w:p w14:paraId="41561F38" w14:textId="77777777" w:rsidR="000A03B9" w:rsidRDefault="000A03B9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rPr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6854F0" w:rsidRDefault="000A03B9" w:rsidP="001A30F0">
            <w:pPr>
              <w:pStyle w:val="--2"/>
            </w:pPr>
          </w:p>
        </w:tc>
      </w:tr>
      <w:tr w:rsidR="009A1C2C" w:rsidRPr="006854F0" w14:paraId="4B4DA293" w14:textId="77777777" w:rsidTr="00B6184E">
        <w:trPr>
          <w:trHeight w:val="183"/>
        </w:trPr>
        <w:tc>
          <w:tcPr>
            <w:tcW w:w="2407" w:type="dxa"/>
            <w:gridSpan w:val="16"/>
          </w:tcPr>
          <w:p w14:paraId="775C20FA" w14:textId="0CBB6782" w:rsidR="009A1C2C" w:rsidRPr="009D61E9" w:rsidRDefault="009A1C2C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>бактерицидные</w:t>
            </w:r>
            <w:r>
              <w:t xml:space="preserve"> лампы</w:t>
            </w:r>
            <w:r w:rsidRPr="009D61E9">
              <w:t xml:space="preserve"> </w:t>
            </w:r>
          </w:p>
        </w:tc>
        <w:tc>
          <w:tcPr>
            <w:tcW w:w="1850" w:type="dxa"/>
            <w:gridSpan w:val="5"/>
          </w:tcPr>
          <w:p w14:paraId="1E4525BC" w14:textId="6CFD8D92" w:rsidR="009A1C2C" w:rsidRPr="009D61E9" w:rsidRDefault="009A1C2C" w:rsidP="00381B47">
            <w:pPr>
              <w:pStyle w:val="--2"/>
            </w:pP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9A1C2C" w:rsidRPr="009D61E9" w:rsidRDefault="009A1C2C" w:rsidP="00EA2062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12A66E17" w14:textId="77777777" w:rsidR="009A1C2C" w:rsidRPr="001F1277" w:rsidRDefault="009A1C2C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15DA116B" w14:textId="77777777" w:rsidR="009A1C2C" w:rsidRPr="001F1277" w:rsidRDefault="009A1C2C" w:rsidP="00EA2062">
            <w:pPr>
              <w:pStyle w:val="--2"/>
            </w:pPr>
            <w:r>
              <w:t>МЕХ</w:t>
            </w:r>
          </w:p>
        </w:tc>
        <w:tc>
          <w:tcPr>
            <w:tcW w:w="6804" w:type="dxa"/>
            <w:gridSpan w:val="10"/>
            <w:shd w:val="clear" w:color="auto" w:fill="BFBFBF" w:themeFill="background1" w:themeFillShade="BF"/>
          </w:tcPr>
          <w:p w14:paraId="69DAFE06" w14:textId="77777777" w:rsidR="009A1C2C" w:rsidRPr="00837888" w:rsidRDefault="009A1C2C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8" w:type="dxa"/>
          </w:tcPr>
          <w:p w14:paraId="11502950" w14:textId="77777777" w:rsidR="009A1C2C" w:rsidRPr="006854F0" w:rsidRDefault="009A1C2C" w:rsidP="001A30F0">
            <w:pPr>
              <w:pStyle w:val="--2"/>
            </w:pPr>
          </w:p>
        </w:tc>
      </w:tr>
      <w:tr w:rsidR="00EB2A92" w:rsidRPr="006854F0" w14:paraId="751846D7" w14:textId="77777777" w:rsidTr="00B6184E">
        <w:trPr>
          <w:trHeight w:val="183"/>
        </w:trPr>
        <w:tc>
          <w:tcPr>
            <w:tcW w:w="2407" w:type="dxa"/>
            <w:gridSpan w:val="16"/>
          </w:tcPr>
          <w:p w14:paraId="7C62CA4C" w14:textId="7211A695" w:rsidR="00EB2A92" w:rsidRPr="009D61E9" w:rsidRDefault="00EB2A92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>металлоконструкции</w:t>
            </w:r>
          </w:p>
        </w:tc>
        <w:tc>
          <w:tcPr>
            <w:tcW w:w="1850" w:type="dxa"/>
            <w:gridSpan w:val="5"/>
          </w:tcPr>
          <w:p w14:paraId="40DA2FAA" w14:textId="0C7EA877" w:rsidR="00EB2A92" w:rsidRPr="009D61E9" w:rsidRDefault="00EB2A92" w:rsidP="009A1C2C">
            <w:pPr>
              <w:pStyle w:val="--2"/>
              <w:ind w:left="137"/>
            </w:pPr>
            <w:sdt>
              <w:sdt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кабель-каналы</w:t>
            </w:r>
          </w:p>
        </w:tc>
        <w:tc>
          <w:tcPr>
            <w:tcW w:w="524" w:type="dxa"/>
          </w:tcPr>
          <w:p w14:paraId="74F7D133" w14:textId="6556752D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62217AA6" w14:textId="77777777" w:rsidR="00EB2A92" w:rsidRPr="001F1277" w:rsidRDefault="00EB2A92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формы для выпечки</w:t>
            </w:r>
            <w:r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А</w:t>
            </w:r>
          </w:p>
        </w:tc>
        <w:tc>
          <w:tcPr>
            <w:tcW w:w="567" w:type="dxa"/>
          </w:tcPr>
          <w:p w14:paraId="396B2C83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3543" w:type="dxa"/>
            <w:gridSpan w:val="5"/>
          </w:tcPr>
          <w:p w14:paraId="5F97813E" w14:textId="77777777" w:rsidR="00EB2A92" w:rsidRPr="00E96B43" w:rsidRDefault="00EB2A92" w:rsidP="004D328F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96B43">
              <w:t>производственные столы</w:t>
            </w:r>
            <w:r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Д</w:t>
            </w:r>
          </w:p>
        </w:tc>
        <w:tc>
          <w:tcPr>
            <w:tcW w:w="571" w:type="dxa"/>
          </w:tcPr>
          <w:p w14:paraId="524617B1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1284" w:type="dxa"/>
            <w:gridSpan w:val="2"/>
          </w:tcPr>
          <w:p w14:paraId="6139D433" w14:textId="1FAFCB28" w:rsidR="00EB2A92" w:rsidRDefault="00EB2A92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овощерезк</w:t>
            </w:r>
            <w:r>
              <w:t xml:space="preserve">и </w:t>
            </w:r>
          </w:p>
        </w:tc>
        <w:tc>
          <w:tcPr>
            <w:tcW w:w="1406" w:type="dxa"/>
            <w:gridSpan w:val="2"/>
          </w:tcPr>
          <w:p w14:paraId="6607B7EA" w14:textId="36117B6C" w:rsidR="00EB2A92" w:rsidRDefault="00186661" w:rsidP="00262D97">
            <w:pPr>
              <w:pStyle w:val="--2"/>
            </w:pP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овощечистк</w:t>
            </w:r>
            <w:r>
              <w:t>и</w:t>
            </w:r>
          </w:p>
        </w:tc>
        <w:tc>
          <w:tcPr>
            <w:tcW w:w="568" w:type="dxa"/>
          </w:tcPr>
          <w:p w14:paraId="51278B4F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7EAA8FD5" w14:textId="77777777" w:rsidTr="00B6184E">
        <w:trPr>
          <w:trHeight w:val="183"/>
        </w:trPr>
        <w:tc>
          <w:tcPr>
            <w:tcW w:w="4257" w:type="dxa"/>
            <w:gridSpan w:val="21"/>
          </w:tcPr>
          <w:p w14:paraId="3F628A96" w14:textId="2A309BAA" w:rsidR="00EB2A92" w:rsidRPr="009D61E9" w:rsidRDefault="00EB2A92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>
              <w:t xml:space="preserve">водопроводные </w:t>
            </w:r>
            <w:r w:rsidRPr="009D61E9">
              <w:t>трубы</w:t>
            </w:r>
          </w:p>
        </w:tc>
        <w:tc>
          <w:tcPr>
            <w:tcW w:w="524" w:type="dxa"/>
          </w:tcPr>
          <w:p w14:paraId="426B664C" w14:textId="77777777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D40483A" w14:textId="77777777" w:rsidR="00EB2A92" w:rsidRPr="001F1277" w:rsidRDefault="00EB2A92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листы для выпечки</w:t>
            </w:r>
            <w:r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А</w:t>
            </w:r>
          </w:p>
        </w:tc>
        <w:tc>
          <w:tcPr>
            <w:tcW w:w="567" w:type="dxa"/>
          </w:tcPr>
          <w:p w14:paraId="161FB203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</w:tcPr>
          <w:p w14:paraId="58FCE7DE" w14:textId="2D30332D" w:rsidR="00EB2A92" w:rsidRPr="00E96B43" w:rsidRDefault="00EB2A92" w:rsidP="004D328F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96B43">
              <w:t xml:space="preserve">весы </w:t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r w:rsidRPr="00E96B43">
              <w:t>настольные</w:t>
            </w:r>
          </w:p>
        </w:tc>
        <w:tc>
          <w:tcPr>
            <w:tcW w:w="571" w:type="dxa"/>
          </w:tcPr>
          <w:p w14:paraId="79581420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1568" w:type="dxa"/>
            <w:gridSpan w:val="3"/>
          </w:tcPr>
          <w:p w14:paraId="145EBB4A" w14:textId="46DFEF66" w:rsidR="00EB2A92" w:rsidRPr="00837888" w:rsidRDefault="00EB2A92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44600B">
              <w:t>измельчители</w:t>
            </w:r>
            <w:r>
              <w:t xml:space="preserve"> </w:t>
            </w:r>
          </w:p>
        </w:tc>
        <w:tc>
          <w:tcPr>
            <w:tcW w:w="1122" w:type="dxa"/>
          </w:tcPr>
          <w:p w14:paraId="4308FFB8" w14:textId="17F007CE" w:rsidR="00EB2A92" w:rsidRPr="00837888" w:rsidRDefault="00186661" w:rsidP="00EA2062">
            <w:pPr>
              <w:pStyle w:val="--2"/>
            </w:pPr>
            <w:sdt>
              <w:sdtPr>
                <w:id w:val="203861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Pr="00461184">
              <w:t>слайсера</w:t>
            </w:r>
            <w:proofErr w:type="spellEnd"/>
          </w:p>
        </w:tc>
        <w:tc>
          <w:tcPr>
            <w:tcW w:w="568" w:type="dxa"/>
          </w:tcPr>
          <w:p w14:paraId="4B47057E" w14:textId="77777777" w:rsidR="00EB2A92" w:rsidRPr="006854F0" w:rsidRDefault="00EB2A92" w:rsidP="001A30F0">
            <w:pPr>
              <w:pStyle w:val="--2"/>
            </w:pPr>
            <w:r>
              <w:t>ПР</w:t>
            </w:r>
          </w:p>
        </w:tc>
      </w:tr>
      <w:tr w:rsidR="00EB2A92" w:rsidRPr="006854F0" w14:paraId="6900AE82" w14:textId="77777777" w:rsidTr="00B6184E">
        <w:trPr>
          <w:trHeight w:val="183"/>
        </w:trPr>
        <w:tc>
          <w:tcPr>
            <w:tcW w:w="1428" w:type="dxa"/>
            <w:gridSpan w:val="7"/>
          </w:tcPr>
          <w:p w14:paraId="705CCF25" w14:textId="1CA524AA" w:rsidR="00EB2A92" w:rsidRDefault="00EB2A92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r w:rsidRPr="009D61E9">
              <w:t>выключатели</w:t>
            </w:r>
            <w:r>
              <w:t xml:space="preserve"> </w:t>
            </w:r>
          </w:p>
        </w:tc>
        <w:tc>
          <w:tcPr>
            <w:tcW w:w="1119" w:type="dxa"/>
            <w:gridSpan w:val="10"/>
          </w:tcPr>
          <w:p w14:paraId="1CD4DEC6" w14:textId="3A636019" w:rsidR="00EB2A92" w:rsidRDefault="00EB2A92" w:rsidP="00F225B7">
            <w:pPr>
              <w:pStyle w:val="--2"/>
            </w:pP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28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r w:rsidRPr="009D61E9">
              <w:t>розетки</w:t>
            </w:r>
          </w:p>
        </w:tc>
        <w:tc>
          <w:tcPr>
            <w:tcW w:w="1710" w:type="dxa"/>
            <w:gridSpan w:val="4"/>
          </w:tcPr>
          <w:p w14:paraId="65A95F33" w14:textId="7713EE05" w:rsidR="00EB2A92" w:rsidRDefault="00EB2A92" w:rsidP="00F225B7">
            <w:pPr>
              <w:pStyle w:val="--2"/>
            </w:pP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C97FB54" w14:textId="77777777" w:rsidR="00EB2A92" w:rsidRDefault="00EB2A92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съёмные детали</w:t>
            </w:r>
            <w:r>
              <w:t xml:space="preserve"> оборудования</w:t>
            </w:r>
            <w:r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А</w:t>
            </w:r>
          </w:p>
        </w:tc>
        <w:tc>
          <w:tcPr>
            <w:tcW w:w="567" w:type="dxa"/>
          </w:tcPr>
          <w:p w14:paraId="4D91BC80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430" w:type="dxa"/>
            <w:gridSpan w:val="2"/>
            <w:vAlign w:val="bottom"/>
          </w:tcPr>
          <w:p w14:paraId="010724D9" w14:textId="6179E02C" w:rsidR="00EB2A92" w:rsidRPr="0044600B" w:rsidRDefault="00EB2A92" w:rsidP="004D328F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44600B">
              <w:t>блендеры</w:t>
            </w:r>
            <w:r>
              <w:t xml:space="preserve"> </w:t>
            </w:r>
          </w:p>
        </w:tc>
        <w:tc>
          <w:tcPr>
            <w:tcW w:w="2113" w:type="dxa"/>
            <w:gridSpan w:val="3"/>
            <w:vAlign w:val="bottom"/>
          </w:tcPr>
          <w:p w14:paraId="6AF9656C" w14:textId="28DE751C" w:rsidR="00EB2A92" w:rsidRPr="0044600B" w:rsidRDefault="00186661" w:rsidP="004D328F">
            <w:pPr>
              <w:pStyle w:val="--2"/>
            </w:pP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миксеры плане</w:t>
            </w:r>
            <w:r>
              <w:t>тарные</w:t>
            </w:r>
          </w:p>
        </w:tc>
        <w:tc>
          <w:tcPr>
            <w:tcW w:w="571" w:type="dxa"/>
          </w:tcPr>
          <w:p w14:paraId="7CB4C1CA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3D7B4F67" w14:textId="77777777" w:rsidR="00EB2A92" w:rsidRDefault="00EB2A92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протирочные машины</w:t>
            </w:r>
          </w:p>
        </w:tc>
        <w:tc>
          <w:tcPr>
            <w:tcW w:w="568" w:type="dxa"/>
          </w:tcPr>
          <w:p w14:paraId="3EA20759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6E65DCD0" w14:textId="77777777" w:rsidTr="00B6184E">
        <w:trPr>
          <w:trHeight w:val="183"/>
        </w:trPr>
        <w:tc>
          <w:tcPr>
            <w:tcW w:w="1702" w:type="dxa"/>
            <w:gridSpan w:val="10"/>
          </w:tcPr>
          <w:p w14:paraId="5A338E83" w14:textId="25848624" w:rsidR="00EB2A92" w:rsidRPr="009D61E9" w:rsidRDefault="00EB2A92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окна внеш</w:t>
            </w:r>
            <w:r>
              <w:t>ние</w:t>
            </w:r>
          </w:p>
        </w:tc>
        <w:tc>
          <w:tcPr>
            <w:tcW w:w="2555" w:type="dxa"/>
            <w:gridSpan w:val="11"/>
          </w:tcPr>
          <w:p w14:paraId="47C7CA54" w14:textId="23C47008" w:rsidR="00EB2A92" w:rsidRPr="009D61E9" w:rsidRDefault="00EB2A92" w:rsidP="00EA2062">
            <w:pPr>
              <w:pStyle w:val="--2"/>
            </w:pP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1D4E5132" w14:textId="11A305F1" w:rsidR="00EB2A92" w:rsidRPr="001F1277" w:rsidRDefault="00EB2A92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>
              <w:t>силапеновые</w:t>
            </w:r>
            <w:proofErr w:type="spellEnd"/>
            <w:r>
              <w:t xml:space="preserve"> коврики</w:t>
            </w:r>
          </w:p>
        </w:tc>
        <w:tc>
          <w:tcPr>
            <w:tcW w:w="567" w:type="dxa"/>
          </w:tcPr>
          <w:p w14:paraId="608DA442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572" w:type="dxa"/>
            <w:gridSpan w:val="3"/>
            <w:vAlign w:val="center"/>
          </w:tcPr>
          <w:p w14:paraId="75A7DCBF" w14:textId="64B3CCCE" w:rsidR="00EB2A92" w:rsidRPr="0044600B" w:rsidRDefault="00EB2A92" w:rsidP="00B60430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Pr="0044600B">
              <w:t>бисквиторезки</w:t>
            </w:r>
            <w:proofErr w:type="spellEnd"/>
            <w:r w:rsidRPr="00B60430">
              <w:t xml:space="preserve"> </w:t>
            </w:r>
          </w:p>
        </w:tc>
        <w:tc>
          <w:tcPr>
            <w:tcW w:w="1971" w:type="dxa"/>
            <w:gridSpan w:val="2"/>
            <w:tcMar>
              <w:left w:w="0" w:type="dxa"/>
              <w:right w:w="0" w:type="dxa"/>
            </w:tcMar>
            <w:vAlign w:val="center"/>
          </w:tcPr>
          <w:p w14:paraId="34E3618D" w14:textId="60C4E53C" w:rsidR="00EB2A92" w:rsidRPr="0044600B" w:rsidRDefault="00186661" w:rsidP="00B60430">
            <w:pPr>
              <w:pStyle w:val="--2"/>
            </w:pPr>
            <w:sdt>
              <w:sdt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B60430">
              <w:t xml:space="preserve"> </w:t>
            </w:r>
            <w:r>
              <w:t>отсадочные машины</w:t>
            </w:r>
          </w:p>
        </w:tc>
        <w:tc>
          <w:tcPr>
            <w:tcW w:w="571" w:type="dxa"/>
          </w:tcPr>
          <w:p w14:paraId="12223571" w14:textId="77777777" w:rsidR="00EB2A92" w:rsidRPr="00C728D3" w:rsidRDefault="00EB2A92" w:rsidP="00C728D3">
            <w:pPr>
              <w:pStyle w:val="--2"/>
              <w:tabs>
                <w:tab w:val="left" w:pos="1593"/>
              </w:tabs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4568F403" w14:textId="77777777" w:rsidR="00EB2A92" w:rsidRPr="00837888" w:rsidRDefault="00EB2A92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600B">
              <w:t>картофелечистки</w:t>
            </w:r>
          </w:p>
        </w:tc>
        <w:tc>
          <w:tcPr>
            <w:tcW w:w="568" w:type="dxa"/>
          </w:tcPr>
          <w:p w14:paraId="6665E743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0E9AEC68" w14:textId="77777777" w:rsidTr="00B6184E">
        <w:trPr>
          <w:trHeight w:val="183"/>
        </w:trPr>
        <w:tc>
          <w:tcPr>
            <w:tcW w:w="1651" w:type="dxa"/>
            <w:gridSpan w:val="8"/>
          </w:tcPr>
          <w:p w14:paraId="54D511D8" w14:textId="38AB99C3" w:rsidR="00EB2A92" w:rsidRPr="009D61E9" w:rsidRDefault="00EB2A92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электрощиты</w:t>
            </w:r>
          </w:p>
        </w:tc>
        <w:tc>
          <w:tcPr>
            <w:tcW w:w="2606" w:type="dxa"/>
            <w:gridSpan w:val="13"/>
          </w:tcPr>
          <w:p w14:paraId="3B6D0B92" w14:textId="77777777" w:rsidR="00EB2A92" w:rsidRPr="009D61E9" w:rsidRDefault="00EB2A92" w:rsidP="009A1C2C">
            <w:pPr>
              <w:pStyle w:val="--2"/>
              <w:tabs>
                <w:tab w:val="left" w:pos="1877"/>
              </w:tabs>
              <w:ind w:left="199"/>
            </w:pPr>
            <w:sdt>
              <w:sdt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9D61E9" w:rsidRDefault="00EB2A92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4B313C67" w14:textId="77777777" w:rsidR="00EB2A92" w:rsidRPr="001F1277" w:rsidRDefault="00EB2A92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3AE71269" w14:textId="77777777" w:rsidR="00EB2A92" w:rsidRPr="001F1277" w:rsidRDefault="00EB2A92" w:rsidP="00EA2062">
            <w:pPr>
              <w:pStyle w:val="--2"/>
            </w:pPr>
            <w:r>
              <w:t>МЕХ</w:t>
            </w:r>
          </w:p>
        </w:tc>
        <w:tc>
          <w:tcPr>
            <w:tcW w:w="1572" w:type="dxa"/>
            <w:gridSpan w:val="3"/>
            <w:vAlign w:val="bottom"/>
          </w:tcPr>
          <w:p w14:paraId="0276E9FC" w14:textId="50D8D00D" w:rsidR="00EB2A92" w:rsidRPr="0044600B" w:rsidRDefault="00EB2A92" w:rsidP="004D328F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461184">
              <w:t>тестомес</w:t>
            </w:r>
            <w:r>
              <w:t xml:space="preserve">ы </w:t>
            </w:r>
          </w:p>
        </w:tc>
        <w:tc>
          <w:tcPr>
            <w:tcW w:w="1971" w:type="dxa"/>
            <w:gridSpan w:val="2"/>
            <w:vAlign w:val="bottom"/>
          </w:tcPr>
          <w:p w14:paraId="4DBA1B90" w14:textId="28B26F72" w:rsidR="00EB2A92" w:rsidRPr="0044600B" w:rsidRDefault="00186661" w:rsidP="004D328F">
            <w:pPr>
              <w:pStyle w:val="--2"/>
            </w:pPr>
            <w:sdt>
              <w:sdt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proofErr w:type="spellStart"/>
            <w:r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77C03FD9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</w:tcPr>
          <w:p w14:paraId="255E4E30" w14:textId="77777777" w:rsidR="00EB2A92" w:rsidRPr="00837888" w:rsidRDefault="00EB2A92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4394C">
              <w:t>депозитор волюметрический</w:t>
            </w:r>
          </w:p>
        </w:tc>
        <w:tc>
          <w:tcPr>
            <w:tcW w:w="568" w:type="dxa"/>
          </w:tcPr>
          <w:p w14:paraId="2DEA3FB6" w14:textId="77777777" w:rsidR="00EB2A92" w:rsidRPr="006854F0" w:rsidRDefault="00EB2A92" w:rsidP="001A30F0">
            <w:pPr>
              <w:pStyle w:val="--2"/>
            </w:pPr>
          </w:p>
        </w:tc>
      </w:tr>
      <w:tr w:rsidR="00EB2A92" w:rsidRPr="006854F0" w14:paraId="18B42369" w14:textId="77777777" w:rsidTr="00B6184E">
        <w:trPr>
          <w:trHeight w:val="183"/>
        </w:trPr>
        <w:tc>
          <w:tcPr>
            <w:tcW w:w="2407" w:type="dxa"/>
            <w:gridSpan w:val="16"/>
          </w:tcPr>
          <w:p w14:paraId="686C099A" w14:textId="25D09436" w:rsidR="00EB2A92" w:rsidRPr="009D61E9" w:rsidRDefault="00EB2A92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D61E9">
              <w:t>отопительные приборы</w:t>
            </w:r>
            <w:r>
              <w:t xml:space="preserve"> </w:t>
            </w:r>
          </w:p>
        </w:tc>
        <w:tc>
          <w:tcPr>
            <w:tcW w:w="1850" w:type="dxa"/>
            <w:gridSpan w:val="5"/>
          </w:tcPr>
          <w:p w14:paraId="0DFCA873" w14:textId="1C3284C6" w:rsidR="00EB2A92" w:rsidRPr="009D61E9" w:rsidRDefault="00EB2A92" w:rsidP="00EA2062">
            <w:pPr>
              <w:pStyle w:val="--2"/>
            </w:pP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бойлер</w:t>
            </w:r>
            <w:r>
              <w:t>а</w:t>
            </w:r>
          </w:p>
        </w:tc>
        <w:tc>
          <w:tcPr>
            <w:tcW w:w="524" w:type="dxa"/>
          </w:tcPr>
          <w:p w14:paraId="13B93F27" w14:textId="69BCE07A" w:rsidR="00EB2A92" w:rsidRPr="009D61E9" w:rsidRDefault="00EB2A92" w:rsidP="00381B47">
            <w:pPr>
              <w:pStyle w:val="--2"/>
            </w:pPr>
            <w:r>
              <w:t>ПР</w:t>
            </w:r>
          </w:p>
        </w:tc>
        <w:tc>
          <w:tcPr>
            <w:tcW w:w="1610" w:type="dxa"/>
            <w:gridSpan w:val="3"/>
          </w:tcPr>
          <w:p w14:paraId="592B985A" w14:textId="47734F31" w:rsidR="00EB2A92" w:rsidRPr="001F1277" w:rsidRDefault="00EB2A92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Pr="001F1277">
              <w:t>дежи</w:t>
            </w:r>
            <w:proofErr w:type="spellEnd"/>
            <w:r>
              <w:t xml:space="preserve"> </w:t>
            </w:r>
          </w:p>
        </w:tc>
        <w:tc>
          <w:tcPr>
            <w:tcW w:w="2114" w:type="dxa"/>
            <w:gridSpan w:val="6"/>
          </w:tcPr>
          <w:p w14:paraId="44B8655A" w14:textId="2DB1F161" w:rsidR="00EB2A92" w:rsidRPr="001F1277" w:rsidRDefault="00EB2A92" w:rsidP="00EA2062">
            <w:pPr>
              <w:pStyle w:val="--2"/>
            </w:pP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F1277">
              <w:t xml:space="preserve"> </w:t>
            </w:r>
            <w:r>
              <w:t>передвижные ёмкости</w:t>
            </w:r>
          </w:p>
        </w:tc>
        <w:tc>
          <w:tcPr>
            <w:tcW w:w="567" w:type="dxa"/>
          </w:tcPr>
          <w:p w14:paraId="711511A6" w14:textId="77777777" w:rsidR="00EB2A92" w:rsidRPr="001F1277" w:rsidRDefault="00EB2A92" w:rsidP="00EA2062">
            <w:pPr>
              <w:pStyle w:val="--2"/>
            </w:pPr>
            <w:r>
              <w:t>РУ</w:t>
            </w:r>
          </w:p>
        </w:tc>
        <w:tc>
          <w:tcPr>
            <w:tcW w:w="1714" w:type="dxa"/>
            <w:gridSpan w:val="4"/>
            <w:tcMar>
              <w:right w:w="0" w:type="dxa"/>
            </w:tcMar>
            <w:vAlign w:val="center"/>
          </w:tcPr>
          <w:p w14:paraId="72698839" w14:textId="4C8D4E1A" w:rsidR="00EB2A92" w:rsidRPr="0044600B" w:rsidRDefault="00EB2A92" w:rsidP="004D328F">
            <w:pPr>
              <w:pStyle w:val="--2"/>
            </w:pPr>
            <w:sdt>
              <w:sdt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8666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>
              <w:t>т</w:t>
            </w:r>
            <w:r w:rsidRPr="0044600B">
              <w:t>естоокруглители</w:t>
            </w:r>
            <w:proofErr w:type="spellEnd"/>
            <w:r>
              <w:t xml:space="preserve"> </w:t>
            </w:r>
          </w:p>
        </w:tc>
        <w:tc>
          <w:tcPr>
            <w:tcW w:w="1829" w:type="dxa"/>
            <w:tcMar>
              <w:left w:w="0" w:type="dxa"/>
              <w:right w:w="0" w:type="dxa"/>
            </w:tcMar>
            <w:vAlign w:val="center"/>
          </w:tcPr>
          <w:p w14:paraId="5052F2FB" w14:textId="755907B7" w:rsidR="00EB2A92" w:rsidRPr="0044600B" w:rsidRDefault="00186661" w:rsidP="004D328F">
            <w:pPr>
              <w:pStyle w:val="--2"/>
            </w:pP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>
              <w:t>тестораскатки</w:t>
            </w:r>
            <w:proofErr w:type="spellEnd"/>
          </w:p>
        </w:tc>
        <w:tc>
          <w:tcPr>
            <w:tcW w:w="571" w:type="dxa"/>
          </w:tcPr>
          <w:p w14:paraId="194073C2" w14:textId="77777777" w:rsidR="00EB2A92" w:rsidRPr="001A30F0" w:rsidRDefault="00EB2A92" w:rsidP="001A30F0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58A59485" w14:textId="77777777" w:rsidR="00EB2A92" w:rsidRPr="0044600B" w:rsidRDefault="00EB2A92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металлодетектор</w:t>
            </w:r>
          </w:p>
        </w:tc>
        <w:tc>
          <w:tcPr>
            <w:tcW w:w="568" w:type="dxa"/>
          </w:tcPr>
          <w:p w14:paraId="633F9140" w14:textId="77777777" w:rsidR="00EB2A92" w:rsidRPr="006854F0" w:rsidRDefault="00EB2A92" w:rsidP="001A30F0">
            <w:pPr>
              <w:pStyle w:val="--2"/>
            </w:pPr>
          </w:p>
        </w:tc>
      </w:tr>
      <w:tr w:rsidR="009A1C2C" w:rsidRPr="006854F0" w14:paraId="1D2163AA" w14:textId="77777777" w:rsidTr="00B6184E">
        <w:trPr>
          <w:trHeight w:val="183"/>
        </w:trPr>
        <w:tc>
          <w:tcPr>
            <w:tcW w:w="1137" w:type="dxa"/>
            <w:gridSpan w:val="4"/>
          </w:tcPr>
          <w:p w14:paraId="51BF40D8" w14:textId="586C4D73" w:rsidR="009A1C2C" w:rsidRPr="009D61E9" w:rsidRDefault="009A1C2C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6066E">
              <w:t xml:space="preserve"> </w:t>
            </w:r>
            <w:r w:rsidRPr="009272CB">
              <w:t>двери</w:t>
            </w:r>
          </w:p>
        </w:tc>
        <w:tc>
          <w:tcPr>
            <w:tcW w:w="3120" w:type="dxa"/>
            <w:gridSpan w:val="17"/>
          </w:tcPr>
          <w:p w14:paraId="16970DF6" w14:textId="1AF395AA" w:rsidR="009A1C2C" w:rsidRPr="009D61E9" w:rsidRDefault="009A1C2C" w:rsidP="00753F79">
            <w:pPr>
              <w:pStyle w:val="--2"/>
            </w:pPr>
            <w:sdt>
              <w:sdt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9272CB">
              <w:t xml:space="preserve"> ворота/роллета</w:t>
            </w:r>
            <w:r w:rsidR="00122615"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9D61E9" w:rsidRDefault="009A1C2C" w:rsidP="00381B47">
            <w:pPr>
              <w:pStyle w:val="--2"/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4530872" w14:textId="77777777" w:rsidR="009A1C2C" w:rsidRPr="001F1277" w:rsidRDefault="009A1C2C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ёмкости для </w:t>
            </w:r>
            <w:proofErr w:type="spellStart"/>
            <w:r>
              <w:t>перетаривания</w:t>
            </w:r>
            <w:proofErr w:type="spellEnd"/>
          </w:p>
        </w:tc>
        <w:tc>
          <w:tcPr>
            <w:tcW w:w="567" w:type="dxa"/>
          </w:tcPr>
          <w:p w14:paraId="1077DBAD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613342A7" w14:textId="77777777" w:rsidR="009A1C2C" w:rsidRPr="0044600B" w:rsidRDefault="009A1C2C" w:rsidP="004D328F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пресс</w:t>
            </w:r>
            <w:r>
              <w:t>ы</w:t>
            </w:r>
            <w:r w:rsidRPr="00461184">
              <w:t xml:space="preserve"> для теста</w:t>
            </w:r>
          </w:p>
        </w:tc>
        <w:tc>
          <w:tcPr>
            <w:tcW w:w="571" w:type="dxa"/>
          </w:tcPr>
          <w:p w14:paraId="0690F376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01D8B3D6" w14:textId="77777777" w:rsidR="009A1C2C" w:rsidRPr="00461184" w:rsidRDefault="009A1C2C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1D8A616C" w14:textId="77777777" w:rsidTr="00B6184E">
        <w:trPr>
          <w:trHeight w:val="183"/>
        </w:trPr>
        <w:tc>
          <w:tcPr>
            <w:tcW w:w="1702" w:type="dxa"/>
            <w:gridSpan w:val="10"/>
          </w:tcPr>
          <w:p w14:paraId="24F93DB6" w14:textId="4DE42911" w:rsidR="009A1C2C" w:rsidRDefault="009A1C2C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185A34">
              <w:t>завесы ПВХ</w:t>
            </w:r>
            <w:r>
              <w:t xml:space="preserve"> </w:t>
            </w:r>
          </w:p>
        </w:tc>
        <w:tc>
          <w:tcPr>
            <w:tcW w:w="2555" w:type="dxa"/>
            <w:gridSpan w:val="11"/>
          </w:tcPr>
          <w:p w14:paraId="264DBF4E" w14:textId="23F11721" w:rsidR="009A1C2C" w:rsidRDefault="007221C8" w:rsidP="00753F79">
            <w:pPr>
              <w:pStyle w:val="--2"/>
            </w:pP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185A34">
              <w:t xml:space="preserve"> завесы </w:t>
            </w:r>
            <w:r>
              <w:t>тепловые</w:t>
            </w:r>
          </w:p>
        </w:tc>
        <w:tc>
          <w:tcPr>
            <w:tcW w:w="524" w:type="dxa"/>
          </w:tcPr>
          <w:p w14:paraId="08C13780" w14:textId="434E1A24" w:rsidR="009A1C2C" w:rsidRPr="009D61E9" w:rsidRDefault="009A1C2C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777AEECE" w14:textId="77777777" w:rsidR="009A1C2C" w:rsidRDefault="009A1C2C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корзины для расстойки теста</w:t>
            </w:r>
          </w:p>
        </w:tc>
        <w:tc>
          <w:tcPr>
            <w:tcW w:w="567" w:type="dxa"/>
          </w:tcPr>
          <w:p w14:paraId="422855B6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206D1125" w14:textId="77777777" w:rsidR="009A1C2C" w:rsidRPr="0044600B" w:rsidRDefault="009A1C2C" w:rsidP="004D328F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13376CBF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5053869F" w14:textId="77777777" w:rsidR="009A1C2C" w:rsidRDefault="009A1C2C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6854F0" w:rsidRDefault="009A1C2C" w:rsidP="001A30F0">
            <w:pPr>
              <w:pStyle w:val="--2"/>
            </w:pPr>
          </w:p>
        </w:tc>
      </w:tr>
      <w:tr w:rsidR="00C728D3" w:rsidRPr="006854F0" w14:paraId="12B09F65" w14:textId="77777777" w:rsidTr="00B6184E">
        <w:trPr>
          <w:trHeight w:val="183"/>
        </w:trPr>
        <w:tc>
          <w:tcPr>
            <w:tcW w:w="4257" w:type="dxa"/>
            <w:gridSpan w:val="21"/>
          </w:tcPr>
          <w:p w14:paraId="60C8379C" w14:textId="4508476B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32E6C3E5" w14:textId="77777777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59F5FAD6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4CA4CAFE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690C57A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98B724B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6854F0" w:rsidRDefault="00C728D3" w:rsidP="001A30F0">
            <w:pPr>
              <w:pStyle w:val="--2"/>
            </w:pPr>
          </w:p>
        </w:tc>
      </w:tr>
      <w:tr w:rsidR="00C61A0A" w:rsidRPr="006854F0" w14:paraId="266B876E" w14:textId="77777777" w:rsidTr="00B6184E">
        <w:trPr>
          <w:trHeight w:val="183"/>
        </w:trPr>
        <w:tc>
          <w:tcPr>
            <w:tcW w:w="1278" w:type="dxa"/>
            <w:gridSpan w:val="6"/>
          </w:tcPr>
          <w:p w14:paraId="1CDFAC34" w14:textId="69A8B055" w:rsidR="009A1C2C" w:rsidRPr="009D61E9" w:rsidRDefault="009A1C2C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лестницы</w:t>
            </w:r>
            <w:r>
              <w:t xml:space="preserve"> </w:t>
            </w:r>
          </w:p>
        </w:tc>
        <w:tc>
          <w:tcPr>
            <w:tcW w:w="1129" w:type="dxa"/>
            <w:gridSpan w:val="10"/>
          </w:tcPr>
          <w:p w14:paraId="3F2E7E3F" w14:textId="5862EB1B" w:rsidR="009A1C2C" w:rsidRPr="009D61E9" w:rsidRDefault="007221C8" w:rsidP="00EA2062">
            <w:pPr>
              <w:pStyle w:val="--2"/>
            </w:pP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пол</w:t>
            </w:r>
          </w:p>
        </w:tc>
        <w:tc>
          <w:tcPr>
            <w:tcW w:w="1850" w:type="dxa"/>
            <w:gridSpan w:val="5"/>
          </w:tcPr>
          <w:p w14:paraId="4BDDF772" w14:textId="7543A56F" w:rsidR="009A1C2C" w:rsidRPr="009D61E9" w:rsidRDefault="009A1C2C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</w:tcPr>
          <w:p w14:paraId="1D6A9EDE" w14:textId="77777777" w:rsidR="009A1C2C" w:rsidRPr="009D61E9" w:rsidRDefault="009A1C2C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1E5D64F2" w14:textId="434ADCAB" w:rsidR="009A1C2C" w:rsidRPr="001F1277" w:rsidRDefault="009A1C2C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шпильки </w:t>
            </w:r>
          </w:p>
        </w:tc>
        <w:tc>
          <w:tcPr>
            <w:tcW w:w="567" w:type="dxa"/>
          </w:tcPr>
          <w:p w14:paraId="7FF65786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bottom"/>
          </w:tcPr>
          <w:p w14:paraId="2888B80D" w14:textId="77777777" w:rsidR="009A1C2C" w:rsidRPr="0044600B" w:rsidRDefault="009A1C2C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термощупы</w:t>
            </w:r>
          </w:p>
        </w:tc>
        <w:tc>
          <w:tcPr>
            <w:tcW w:w="571" w:type="dxa"/>
          </w:tcPr>
          <w:p w14:paraId="200994AE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A999567" w14:textId="77777777" w:rsidR="009A1C2C" w:rsidRPr="00461184" w:rsidRDefault="009A1C2C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62701B28" w14:textId="77777777" w:rsidTr="00B6184E">
        <w:trPr>
          <w:trHeight w:val="183"/>
        </w:trPr>
        <w:tc>
          <w:tcPr>
            <w:tcW w:w="1984" w:type="dxa"/>
            <w:gridSpan w:val="12"/>
          </w:tcPr>
          <w:p w14:paraId="06373E09" w14:textId="07818C44" w:rsidR="009A1C2C" w:rsidRPr="009D61E9" w:rsidRDefault="009A1C2C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6066E">
              <w:t xml:space="preserve"> </w:t>
            </w:r>
            <w:r w:rsidRPr="009D61E9">
              <w:t>мусорн</w:t>
            </w:r>
            <w:r>
              <w:t>ые</w:t>
            </w:r>
            <w:r w:rsidRPr="009D61E9">
              <w:t xml:space="preserve"> корзин</w:t>
            </w:r>
            <w:r>
              <w:t>ы</w:t>
            </w:r>
            <w:r w:rsidRPr="009D61E9">
              <w:t xml:space="preserve"> </w:t>
            </w:r>
          </w:p>
        </w:tc>
        <w:tc>
          <w:tcPr>
            <w:tcW w:w="2273" w:type="dxa"/>
            <w:gridSpan w:val="9"/>
          </w:tcPr>
          <w:p w14:paraId="4227BEFB" w14:textId="74B31080" w:rsidR="009A1C2C" w:rsidRPr="009D61E9" w:rsidRDefault="007221C8" w:rsidP="00F225B7">
            <w:pPr>
              <w:pStyle w:val="--2"/>
            </w:pP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>контейнер</w:t>
            </w:r>
            <w:r>
              <w:t>ы</w:t>
            </w:r>
            <w:r w:rsidRPr="009D61E9">
              <w:t xml:space="preserve"> для отходов</w:t>
            </w:r>
          </w:p>
        </w:tc>
        <w:tc>
          <w:tcPr>
            <w:tcW w:w="524" w:type="dxa"/>
          </w:tcPr>
          <w:p w14:paraId="1053A628" w14:textId="2FAE05F8" w:rsidR="009A1C2C" w:rsidRPr="009D61E9" w:rsidRDefault="009A1C2C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7419F98F" w14:textId="77777777" w:rsidR="009A1C2C" w:rsidRPr="001F1277" w:rsidRDefault="009A1C2C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листы </w:t>
            </w:r>
            <w:r>
              <w:t>от шпилек</w:t>
            </w:r>
          </w:p>
        </w:tc>
        <w:tc>
          <w:tcPr>
            <w:tcW w:w="567" w:type="dxa"/>
          </w:tcPr>
          <w:p w14:paraId="2387E986" w14:textId="77777777" w:rsidR="009A1C2C" w:rsidRPr="001F1277" w:rsidRDefault="009A1C2C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301675D9" w14:textId="77777777" w:rsidR="009A1C2C" w:rsidRPr="0044600B" w:rsidRDefault="009A1C2C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600B">
              <w:t>дробилки</w:t>
            </w:r>
          </w:p>
        </w:tc>
        <w:tc>
          <w:tcPr>
            <w:tcW w:w="571" w:type="dxa"/>
          </w:tcPr>
          <w:p w14:paraId="68B3DA33" w14:textId="77777777" w:rsidR="009A1C2C" w:rsidRPr="001A30F0" w:rsidRDefault="009A1C2C" w:rsidP="00F86F0C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56C6C499" w14:textId="77777777" w:rsidR="009A1C2C" w:rsidRPr="00461184" w:rsidRDefault="009A1C2C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9A1C2C" w:rsidRPr="006854F0" w:rsidRDefault="009A1C2C" w:rsidP="001A30F0">
            <w:pPr>
              <w:pStyle w:val="--2"/>
            </w:pPr>
          </w:p>
        </w:tc>
      </w:tr>
      <w:tr w:rsidR="0036066E" w:rsidRPr="006854F0" w14:paraId="06EFCE31" w14:textId="77777777" w:rsidTr="00B6184E">
        <w:trPr>
          <w:trHeight w:val="145"/>
        </w:trPr>
        <w:tc>
          <w:tcPr>
            <w:tcW w:w="859" w:type="dxa"/>
            <w:gridSpan w:val="2"/>
          </w:tcPr>
          <w:p w14:paraId="01CEB430" w14:textId="43FFF915" w:rsidR="0036066E" w:rsidRPr="009D61E9" w:rsidRDefault="0036066E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>трапы</w:t>
            </w:r>
            <w:r>
              <w:t xml:space="preserve"> </w:t>
            </w:r>
          </w:p>
        </w:tc>
        <w:tc>
          <w:tcPr>
            <w:tcW w:w="1278" w:type="dxa"/>
            <w:gridSpan w:val="11"/>
          </w:tcPr>
          <w:p w14:paraId="366860DA" w14:textId="549FAD32" w:rsidR="0036066E" w:rsidRPr="009D61E9" w:rsidRDefault="0036066E" w:rsidP="00EA2062">
            <w:pPr>
              <w:pStyle w:val="--2"/>
            </w:pP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</w:t>
            </w:r>
            <w:r>
              <w:t>стоки</w:t>
            </w:r>
          </w:p>
        </w:tc>
        <w:tc>
          <w:tcPr>
            <w:tcW w:w="2120" w:type="dxa"/>
            <w:gridSpan w:val="8"/>
          </w:tcPr>
          <w:p w14:paraId="675B11F9" w14:textId="4905C342" w:rsidR="0036066E" w:rsidRPr="009D61E9" w:rsidRDefault="0036066E" w:rsidP="00EA2062">
            <w:pPr>
              <w:pStyle w:val="--2"/>
            </w:pP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</w:t>
            </w:r>
            <w:r>
              <w:t>резиновые коврики</w:t>
            </w:r>
          </w:p>
        </w:tc>
        <w:tc>
          <w:tcPr>
            <w:tcW w:w="524" w:type="dxa"/>
          </w:tcPr>
          <w:p w14:paraId="71E34311" w14:textId="5C5C98B4" w:rsidR="0036066E" w:rsidRPr="009D61E9" w:rsidRDefault="0036066E" w:rsidP="00381B47">
            <w:pPr>
              <w:pStyle w:val="--2"/>
            </w:pPr>
            <w:r>
              <w:t>РУ</w:t>
            </w:r>
          </w:p>
        </w:tc>
        <w:tc>
          <w:tcPr>
            <w:tcW w:w="3724" w:type="dxa"/>
            <w:gridSpan w:val="9"/>
          </w:tcPr>
          <w:p w14:paraId="3690D4C5" w14:textId="77777777" w:rsidR="0036066E" w:rsidRPr="001F1277" w:rsidRDefault="0036066E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>тележки</w:t>
            </w:r>
            <w:r>
              <w:t xml:space="preserve"> </w:t>
            </w:r>
            <w:r w:rsidRPr="001F1277">
              <w:t>подкатные</w:t>
            </w:r>
          </w:p>
        </w:tc>
        <w:tc>
          <w:tcPr>
            <w:tcW w:w="567" w:type="dxa"/>
          </w:tcPr>
          <w:p w14:paraId="6D3F6234" w14:textId="77777777" w:rsidR="0036066E" w:rsidRPr="001F1277" w:rsidRDefault="0036066E" w:rsidP="00EA2062">
            <w:pPr>
              <w:pStyle w:val="--2"/>
            </w:pPr>
            <w:r>
              <w:t>РУ</w:t>
            </w:r>
          </w:p>
        </w:tc>
        <w:tc>
          <w:tcPr>
            <w:tcW w:w="3543" w:type="dxa"/>
            <w:gridSpan w:val="5"/>
            <w:vAlign w:val="center"/>
          </w:tcPr>
          <w:p w14:paraId="33A76086" w14:textId="77777777" w:rsidR="0036066E" w:rsidRPr="0044600B" w:rsidRDefault="0036066E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 xml:space="preserve">машина для резки </w:t>
            </w:r>
            <w:proofErr w:type="spellStart"/>
            <w:r w:rsidRPr="00461184">
              <w:t>конд</w:t>
            </w:r>
            <w:proofErr w:type="spellEnd"/>
            <w:r>
              <w:t>.</w:t>
            </w:r>
            <w:r w:rsidRPr="00461184">
              <w:t xml:space="preserve"> изделий</w:t>
            </w:r>
          </w:p>
        </w:tc>
        <w:tc>
          <w:tcPr>
            <w:tcW w:w="571" w:type="dxa"/>
          </w:tcPr>
          <w:p w14:paraId="372EC36E" w14:textId="77777777" w:rsidR="0036066E" w:rsidRPr="001A30F0" w:rsidRDefault="0036066E" w:rsidP="0011584E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80C2922" w14:textId="77777777" w:rsidR="0036066E" w:rsidRPr="0044600B" w:rsidRDefault="0036066E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36066E" w:rsidRPr="006854F0" w:rsidRDefault="0036066E" w:rsidP="001A30F0">
            <w:pPr>
              <w:pStyle w:val="--2"/>
            </w:pPr>
          </w:p>
        </w:tc>
      </w:tr>
      <w:tr w:rsidR="009A1C2C" w:rsidRPr="006854F0" w14:paraId="1D779DAE" w14:textId="77777777" w:rsidTr="00B6184E">
        <w:trPr>
          <w:trHeight w:val="135"/>
        </w:trPr>
        <w:tc>
          <w:tcPr>
            <w:tcW w:w="2407" w:type="dxa"/>
            <w:gridSpan w:val="16"/>
          </w:tcPr>
          <w:p w14:paraId="38C5E9AB" w14:textId="4C6A21C4" w:rsidR="009A1C2C" w:rsidRPr="009D61E9" w:rsidRDefault="009A1C2C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>гидравлические тележки</w:t>
            </w:r>
          </w:p>
        </w:tc>
        <w:tc>
          <w:tcPr>
            <w:tcW w:w="1850" w:type="dxa"/>
            <w:gridSpan w:val="5"/>
          </w:tcPr>
          <w:p w14:paraId="2B47CBF7" w14:textId="3DAEF897" w:rsidR="009A1C2C" w:rsidRPr="009D61E9" w:rsidRDefault="009A1C2C" w:rsidP="00EA2062">
            <w:pPr>
              <w:pStyle w:val="--2"/>
            </w:pPr>
            <w:sdt>
              <w:sdt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90D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9A1C2C" w:rsidRPr="009D61E9" w:rsidRDefault="009A1C2C" w:rsidP="00381B47">
            <w:pPr>
              <w:pStyle w:val="--2"/>
            </w:pPr>
          </w:p>
        </w:tc>
        <w:tc>
          <w:tcPr>
            <w:tcW w:w="3724" w:type="dxa"/>
            <w:gridSpan w:val="9"/>
          </w:tcPr>
          <w:p w14:paraId="364B2C60" w14:textId="77777777" w:rsidR="009A1C2C" w:rsidRPr="001F1277" w:rsidRDefault="009A1C2C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F1277">
              <w:t>оборотная тара</w:t>
            </w:r>
          </w:p>
        </w:tc>
        <w:tc>
          <w:tcPr>
            <w:tcW w:w="567" w:type="dxa"/>
          </w:tcPr>
          <w:p w14:paraId="7CF230B1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724303FD" w14:textId="77777777" w:rsidR="009A1C2C" w:rsidRPr="0044600B" w:rsidRDefault="009A1C2C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ультразвуковые нарезки</w:t>
            </w:r>
          </w:p>
        </w:tc>
        <w:tc>
          <w:tcPr>
            <w:tcW w:w="571" w:type="dxa"/>
          </w:tcPr>
          <w:p w14:paraId="0FFCED56" w14:textId="77777777" w:rsidR="009A1C2C" w:rsidRPr="001A30F0" w:rsidRDefault="009A1C2C" w:rsidP="0011584E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7529A96C" w14:textId="77777777" w:rsidR="009A1C2C" w:rsidRPr="0044600B" w:rsidRDefault="009A1C2C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9A1C2C" w:rsidRPr="006854F0" w:rsidRDefault="009A1C2C" w:rsidP="001A30F0">
            <w:pPr>
              <w:pStyle w:val="--2"/>
            </w:pPr>
          </w:p>
        </w:tc>
      </w:tr>
      <w:tr w:rsidR="0077471D" w:rsidRPr="006854F0" w14:paraId="38844B3F" w14:textId="77777777" w:rsidTr="00B6184E">
        <w:trPr>
          <w:trHeight w:val="183"/>
        </w:trPr>
        <w:tc>
          <w:tcPr>
            <w:tcW w:w="4257" w:type="dxa"/>
            <w:gridSpan w:val="21"/>
          </w:tcPr>
          <w:p w14:paraId="10E8D8E8" w14:textId="77777777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4FD5F4B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5E196E9D" w14:textId="77777777" w:rsidR="0077471D" w:rsidRPr="001F1277" w:rsidRDefault="00000000" w:rsidP="004D328F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0B552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173D27C6" w14:textId="77777777" w:rsidR="0077471D" w:rsidRPr="00461184" w:rsidRDefault="00000000" w:rsidP="004D328F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202BA07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44B6A36E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77471D" w:rsidRPr="006854F0" w:rsidRDefault="0077471D" w:rsidP="001A30F0">
            <w:pPr>
              <w:pStyle w:val="--2"/>
            </w:pPr>
          </w:p>
        </w:tc>
      </w:tr>
      <w:tr w:rsidR="009A1C2C" w:rsidRPr="006854F0" w14:paraId="1628437A" w14:textId="77777777" w:rsidTr="00B6184E">
        <w:trPr>
          <w:trHeight w:val="183"/>
        </w:trPr>
        <w:tc>
          <w:tcPr>
            <w:tcW w:w="2137" w:type="dxa"/>
            <w:gridSpan w:val="13"/>
          </w:tcPr>
          <w:p w14:paraId="46477C17" w14:textId="1C8194C9" w:rsidR="009A1C2C" w:rsidRDefault="009A1C2C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пластиковые </w:t>
            </w:r>
            <w:r>
              <w:t xml:space="preserve">паллеты </w:t>
            </w:r>
          </w:p>
        </w:tc>
        <w:tc>
          <w:tcPr>
            <w:tcW w:w="2120" w:type="dxa"/>
            <w:gridSpan w:val="8"/>
          </w:tcPr>
          <w:p w14:paraId="0474ED25" w14:textId="3BAAE1E0" w:rsidR="009A1C2C" w:rsidRDefault="00490D8E" w:rsidP="00DE7EFE">
            <w:pPr>
              <w:pStyle w:val="--2"/>
              <w:tabs>
                <w:tab w:val="left" w:pos="2303"/>
              </w:tabs>
            </w:pP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37F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пластиковые </w:t>
            </w:r>
            <w:r>
              <w:t>подкаты</w:t>
            </w:r>
          </w:p>
        </w:tc>
        <w:tc>
          <w:tcPr>
            <w:tcW w:w="524" w:type="dxa"/>
          </w:tcPr>
          <w:p w14:paraId="3F704DC8" w14:textId="61F80F6F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264B9D0" w14:textId="77777777" w:rsidR="009A1C2C" w:rsidRPr="001F1277" w:rsidRDefault="009A1C2C" w:rsidP="004D328F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>
              <w:rPr>
                <w:rFonts w:eastAsia="Times New Roman"/>
              </w:rPr>
              <w:t>расстоечные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7D393753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170C7865" w14:textId="77777777" w:rsidR="009A1C2C" w:rsidRPr="00461184" w:rsidRDefault="009A1C2C" w:rsidP="004D328F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минифилы</w:t>
            </w:r>
            <w:proofErr w:type="spellEnd"/>
            <w:r w:rsidRPr="00461184">
              <w:t xml:space="preserve"> (дозаторы крема)</w:t>
            </w:r>
          </w:p>
        </w:tc>
        <w:tc>
          <w:tcPr>
            <w:tcW w:w="571" w:type="dxa"/>
          </w:tcPr>
          <w:p w14:paraId="54737D4D" w14:textId="77777777" w:rsidR="009A1C2C" w:rsidRPr="001A30F0" w:rsidRDefault="009A1C2C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D9ADF2B" w14:textId="77777777" w:rsidR="009A1C2C" w:rsidRDefault="009A1C2C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620F2682" w14:textId="77777777" w:rsidTr="00B6184E">
        <w:trPr>
          <w:trHeight w:val="183"/>
        </w:trPr>
        <w:tc>
          <w:tcPr>
            <w:tcW w:w="2137" w:type="dxa"/>
            <w:gridSpan w:val="13"/>
          </w:tcPr>
          <w:p w14:paraId="21B15D37" w14:textId="120A5BCF" w:rsidR="009A1C2C" w:rsidRDefault="009A1C2C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держатели для ножей </w:t>
            </w:r>
          </w:p>
        </w:tc>
        <w:tc>
          <w:tcPr>
            <w:tcW w:w="2120" w:type="dxa"/>
            <w:gridSpan w:val="8"/>
          </w:tcPr>
          <w:p w14:paraId="7DEFD433" w14:textId="3270C654" w:rsidR="009A1C2C" w:rsidRDefault="00490D8E" w:rsidP="00DE7EFE">
            <w:pPr>
              <w:pStyle w:val="--2"/>
              <w:tabs>
                <w:tab w:val="left" w:pos="2303"/>
              </w:tabs>
            </w:pP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</w:t>
            </w:r>
            <w:r>
              <w:t>держатели для досок</w:t>
            </w:r>
          </w:p>
        </w:tc>
        <w:tc>
          <w:tcPr>
            <w:tcW w:w="524" w:type="dxa"/>
          </w:tcPr>
          <w:p w14:paraId="2C51BBCE" w14:textId="6B2B79E2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69EA9D9" w14:textId="77777777" w:rsidR="009A1C2C" w:rsidRDefault="009A1C2C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отсадочные мешки</w:t>
            </w:r>
          </w:p>
        </w:tc>
        <w:tc>
          <w:tcPr>
            <w:tcW w:w="567" w:type="dxa"/>
          </w:tcPr>
          <w:p w14:paraId="1FE6C5C5" w14:textId="77777777" w:rsidR="009A1C2C" w:rsidRPr="001F1277" w:rsidRDefault="009A1C2C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733DEB88" w14:textId="77777777" w:rsidR="009A1C2C" w:rsidRPr="00461184" w:rsidRDefault="009A1C2C" w:rsidP="00FE57DD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шприц-дозатор начинки</w:t>
            </w:r>
          </w:p>
        </w:tc>
        <w:tc>
          <w:tcPr>
            <w:tcW w:w="571" w:type="dxa"/>
          </w:tcPr>
          <w:p w14:paraId="2981BFDC" w14:textId="77777777" w:rsidR="009A1C2C" w:rsidRPr="001A30F0" w:rsidRDefault="009A1C2C" w:rsidP="00EA2062">
            <w:pPr>
              <w:pStyle w:val="--2"/>
            </w:pPr>
            <w:r>
              <w:t>ПР</w:t>
            </w:r>
          </w:p>
        </w:tc>
        <w:tc>
          <w:tcPr>
            <w:tcW w:w="2690" w:type="dxa"/>
            <w:gridSpan w:val="4"/>
            <w:vAlign w:val="center"/>
          </w:tcPr>
          <w:p w14:paraId="71AA33B6" w14:textId="77777777" w:rsidR="009A1C2C" w:rsidRDefault="009A1C2C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9A1C2C" w:rsidRPr="006854F0" w:rsidRDefault="009A1C2C" w:rsidP="001A30F0">
            <w:pPr>
              <w:pStyle w:val="--2"/>
            </w:pPr>
          </w:p>
        </w:tc>
      </w:tr>
      <w:tr w:rsidR="009A1C2C" w:rsidRPr="006854F0" w14:paraId="071FEADC" w14:textId="77777777" w:rsidTr="00B6184E">
        <w:trPr>
          <w:trHeight w:val="183"/>
        </w:trPr>
        <w:tc>
          <w:tcPr>
            <w:tcW w:w="852" w:type="dxa"/>
          </w:tcPr>
          <w:p w14:paraId="7A453891" w14:textId="1616373D" w:rsidR="009A1C2C" w:rsidRDefault="009A1C2C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часы </w:t>
            </w:r>
          </w:p>
        </w:tc>
        <w:tc>
          <w:tcPr>
            <w:tcW w:w="3405" w:type="dxa"/>
            <w:gridSpan w:val="20"/>
          </w:tcPr>
          <w:p w14:paraId="3020FC33" w14:textId="0547902C" w:rsidR="009A1C2C" w:rsidRDefault="00490D8E" w:rsidP="00DE7EFE">
            <w:pPr>
              <w:pStyle w:val="--2"/>
              <w:tabs>
                <w:tab w:val="left" w:pos="2303"/>
              </w:tabs>
            </w:pP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2261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</w:t>
            </w:r>
            <w:r>
              <w:t>вентиляторы</w:t>
            </w:r>
          </w:p>
        </w:tc>
        <w:tc>
          <w:tcPr>
            <w:tcW w:w="524" w:type="dxa"/>
          </w:tcPr>
          <w:p w14:paraId="4C980FBB" w14:textId="217211C8" w:rsidR="009A1C2C" w:rsidRPr="009D61E9" w:rsidRDefault="009A1C2C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0A058EC" w14:textId="77777777" w:rsidR="009A1C2C" w:rsidRPr="001F1277" w:rsidRDefault="009A1C2C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3" w:type="dxa"/>
            <w:gridSpan w:val="5"/>
            <w:vAlign w:val="bottom"/>
          </w:tcPr>
          <w:p w14:paraId="227FFD00" w14:textId="77777777" w:rsidR="009A1C2C" w:rsidRDefault="009A1C2C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2319A35F" w14:textId="77777777" w:rsidR="009A1C2C" w:rsidRPr="001A30F0" w:rsidRDefault="009A1C2C" w:rsidP="00EA2062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99D4599" w14:textId="77777777" w:rsidR="009A1C2C" w:rsidRDefault="009A1C2C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9A1C2C" w:rsidRPr="006854F0" w:rsidRDefault="009A1C2C" w:rsidP="001A30F0">
            <w:pPr>
              <w:pStyle w:val="--2"/>
            </w:pPr>
          </w:p>
        </w:tc>
      </w:tr>
      <w:tr w:rsidR="000A03B9" w:rsidRPr="006854F0" w14:paraId="3A1531BF" w14:textId="77777777" w:rsidTr="00B6184E">
        <w:trPr>
          <w:trHeight w:val="183"/>
        </w:trPr>
        <w:tc>
          <w:tcPr>
            <w:tcW w:w="4257" w:type="dxa"/>
            <w:gridSpan w:val="21"/>
          </w:tcPr>
          <w:p w14:paraId="6E81A15E" w14:textId="5C1DBB93" w:rsidR="000A03B9" w:rsidRDefault="000A03B9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0A03B9" w:rsidRPr="009D61E9" w:rsidRDefault="000A03B9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930" w:type="dxa"/>
          </w:tcPr>
          <w:p w14:paraId="277AA38C" w14:textId="3C4863AB" w:rsidR="000A03B9" w:rsidRDefault="000A03B9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</w:t>
            </w:r>
            <w:proofErr w:type="spellStart"/>
            <w:r w:rsidRPr="00837888">
              <w:t>мопы</w:t>
            </w:r>
            <w:proofErr w:type="spellEnd"/>
            <w:r>
              <w:t xml:space="preserve"> </w:t>
            </w:r>
          </w:p>
        </w:tc>
        <w:tc>
          <w:tcPr>
            <w:tcW w:w="931" w:type="dxa"/>
            <w:gridSpan w:val="3"/>
            <w:tcMar>
              <w:left w:w="0" w:type="dxa"/>
              <w:right w:w="0" w:type="dxa"/>
            </w:tcMar>
          </w:tcPr>
          <w:p w14:paraId="26E0F4C6" w14:textId="2437E071" w:rsidR="000A03B9" w:rsidRDefault="000A03B9" w:rsidP="00732401">
            <w:pPr>
              <w:pStyle w:val="--2"/>
            </w:pP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685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ветошь</w:t>
            </w:r>
          </w:p>
        </w:tc>
        <w:tc>
          <w:tcPr>
            <w:tcW w:w="931" w:type="dxa"/>
            <w:gridSpan w:val="3"/>
            <w:tcMar>
              <w:left w:w="0" w:type="dxa"/>
              <w:right w:w="0" w:type="dxa"/>
            </w:tcMar>
          </w:tcPr>
          <w:p w14:paraId="1F1B0B46" w14:textId="665D2381" w:rsidR="000A03B9" w:rsidRDefault="000A03B9" w:rsidP="00732401">
            <w:pPr>
              <w:pStyle w:val="--2"/>
            </w:pP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щётки</w:t>
            </w:r>
          </w:p>
        </w:tc>
        <w:tc>
          <w:tcPr>
            <w:tcW w:w="932" w:type="dxa"/>
            <w:gridSpan w:val="2"/>
            <w:tcMar>
              <w:left w:w="0" w:type="dxa"/>
              <w:right w:w="0" w:type="dxa"/>
            </w:tcMar>
          </w:tcPr>
          <w:p w14:paraId="109E9C8D" w14:textId="26200F21" w:rsidR="000A03B9" w:rsidRDefault="000A03B9" w:rsidP="00732401">
            <w:pPr>
              <w:pStyle w:val="--2"/>
            </w:pPr>
            <w:sdt>
              <w:sdt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сгоны</w:t>
            </w:r>
          </w:p>
        </w:tc>
        <w:tc>
          <w:tcPr>
            <w:tcW w:w="567" w:type="dxa"/>
          </w:tcPr>
          <w:p w14:paraId="2FE8760F" w14:textId="77777777" w:rsidR="000A03B9" w:rsidRPr="001F1277" w:rsidRDefault="000A03B9" w:rsidP="00EA2062">
            <w:pPr>
              <w:pStyle w:val="--2"/>
            </w:pPr>
          </w:p>
        </w:tc>
        <w:tc>
          <w:tcPr>
            <w:tcW w:w="3543" w:type="dxa"/>
            <w:gridSpan w:val="5"/>
            <w:vAlign w:val="center"/>
          </w:tcPr>
          <w:p w14:paraId="0405F711" w14:textId="77777777" w:rsidR="000A03B9" w:rsidRPr="0044600B" w:rsidRDefault="000A03B9" w:rsidP="004D328F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просеивател</w:t>
            </w:r>
            <w:r>
              <w:t>и</w:t>
            </w:r>
            <w:proofErr w:type="spellEnd"/>
            <w:r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сахар</w:t>
            </w:r>
          </w:p>
        </w:tc>
        <w:tc>
          <w:tcPr>
            <w:tcW w:w="571" w:type="dxa"/>
          </w:tcPr>
          <w:p w14:paraId="73E403F1" w14:textId="77777777" w:rsidR="000A03B9" w:rsidRPr="001A30F0" w:rsidRDefault="000A03B9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0D781A4F" w14:textId="77777777" w:rsidR="000A03B9" w:rsidRDefault="000A03B9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0A03B9" w:rsidRPr="006854F0" w:rsidRDefault="000A03B9" w:rsidP="001A30F0">
            <w:pPr>
              <w:pStyle w:val="--2"/>
            </w:pPr>
          </w:p>
        </w:tc>
      </w:tr>
      <w:tr w:rsidR="00EB2A92" w:rsidRPr="006854F0" w14:paraId="77F24A2A" w14:textId="77777777" w:rsidTr="00B6184E">
        <w:trPr>
          <w:trHeight w:val="183"/>
        </w:trPr>
        <w:tc>
          <w:tcPr>
            <w:tcW w:w="4257" w:type="dxa"/>
            <w:gridSpan w:val="21"/>
          </w:tcPr>
          <w:p w14:paraId="5A224793" w14:textId="77777777" w:rsidR="00EB2A92" w:rsidRDefault="00EB2A92" w:rsidP="00DE7EFE">
            <w:pPr>
              <w:pStyle w:val="--2"/>
              <w:tabs>
                <w:tab w:val="left" w:pos="2303"/>
              </w:tabs>
            </w:pPr>
            <w:sdt>
              <w:sdt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ёлки для колец</w:t>
            </w:r>
          </w:p>
        </w:tc>
        <w:tc>
          <w:tcPr>
            <w:tcW w:w="524" w:type="dxa"/>
          </w:tcPr>
          <w:p w14:paraId="7020AE69" w14:textId="77777777" w:rsidR="00EB2A92" w:rsidRPr="009D61E9" w:rsidRDefault="00EB2A92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930" w:type="dxa"/>
          </w:tcPr>
          <w:p w14:paraId="63C1373F" w14:textId="368E7A89" w:rsidR="00EB2A92" w:rsidRDefault="00EB2A92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>ведра</w:t>
            </w:r>
            <w:r>
              <w:t xml:space="preserve"> </w:t>
            </w:r>
          </w:p>
        </w:tc>
        <w:tc>
          <w:tcPr>
            <w:tcW w:w="1955" w:type="dxa"/>
            <w:gridSpan w:val="7"/>
          </w:tcPr>
          <w:p w14:paraId="06716965" w14:textId="39911059" w:rsidR="00EB2A92" w:rsidRDefault="00EB2A92" w:rsidP="00262D97">
            <w:pPr>
              <w:pStyle w:val="--2"/>
            </w:pPr>
            <w:sdt>
              <w:sdt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тележки</w:t>
            </w:r>
            <w:r>
              <w:t xml:space="preserve"> уборочные</w:t>
            </w:r>
          </w:p>
        </w:tc>
        <w:tc>
          <w:tcPr>
            <w:tcW w:w="839" w:type="dxa"/>
          </w:tcPr>
          <w:p w14:paraId="30CFF472" w14:textId="526AE2AD" w:rsidR="00EB2A92" w:rsidRDefault="00EB2A92" w:rsidP="00262D97">
            <w:pPr>
              <w:pStyle w:val="--2"/>
            </w:pP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АВД</w:t>
            </w:r>
          </w:p>
        </w:tc>
        <w:tc>
          <w:tcPr>
            <w:tcW w:w="567" w:type="dxa"/>
          </w:tcPr>
          <w:p w14:paraId="34E18E75" w14:textId="77777777" w:rsidR="00EB2A92" w:rsidRPr="001F1277" w:rsidRDefault="00EB2A92" w:rsidP="00EA2062">
            <w:pPr>
              <w:pStyle w:val="--2"/>
            </w:pPr>
          </w:p>
        </w:tc>
        <w:tc>
          <w:tcPr>
            <w:tcW w:w="1572" w:type="dxa"/>
            <w:gridSpan w:val="3"/>
            <w:vAlign w:val="center"/>
          </w:tcPr>
          <w:p w14:paraId="5FC2497C" w14:textId="1315189D" w:rsidR="00EB2A92" w:rsidRPr="00461184" w:rsidRDefault="00EB2A92" w:rsidP="004D328F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солодоварки</w:t>
            </w:r>
            <w:proofErr w:type="spellEnd"/>
            <w:r>
              <w:t xml:space="preserve"> </w:t>
            </w:r>
          </w:p>
        </w:tc>
        <w:tc>
          <w:tcPr>
            <w:tcW w:w="1971" w:type="dxa"/>
            <w:gridSpan w:val="2"/>
            <w:vAlign w:val="center"/>
          </w:tcPr>
          <w:p w14:paraId="4C22FE90" w14:textId="2B5DFAD4" w:rsidR="00EB2A92" w:rsidRPr="00461184" w:rsidRDefault="00186661" w:rsidP="004D328F">
            <w:pPr>
              <w:pStyle w:val="--2"/>
            </w:pP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758CAEE7" w14:textId="77777777" w:rsidR="00EB2A92" w:rsidRPr="001A30F0" w:rsidRDefault="00EB2A92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311ED6E5" w14:textId="77777777" w:rsidR="00EB2A92" w:rsidRDefault="00EB2A92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EB2A92" w:rsidRPr="006854F0" w:rsidRDefault="00EB2A92" w:rsidP="001A30F0">
            <w:pPr>
              <w:pStyle w:val="--2"/>
            </w:pPr>
          </w:p>
        </w:tc>
      </w:tr>
      <w:tr w:rsidR="008D6856" w:rsidRPr="006854F0" w14:paraId="09D6A624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D9D9D9" w:themeFill="background1" w:themeFillShade="D9"/>
          </w:tcPr>
          <w:p w14:paraId="25142FB6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2191" w:type="dxa"/>
            <w:gridSpan w:val="5"/>
          </w:tcPr>
          <w:p w14:paraId="127715BD" w14:textId="77777777" w:rsidR="008D6856" w:rsidRDefault="008D6856" w:rsidP="008D6856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поломоечная машина</w:t>
            </w:r>
          </w:p>
        </w:tc>
        <w:tc>
          <w:tcPr>
            <w:tcW w:w="1533" w:type="dxa"/>
            <w:gridSpan w:val="4"/>
          </w:tcPr>
          <w:p w14:paraId="423C7953" w14:textId="27C83EB2" w:rsidR="008D6856" w:rsidRDefault="008D6856" w:rsidP="008D6856">
            <w:pPr>
              <w:pStyle w:val="--2"/>
            </w:pP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пылесосы</w:t>
            </w:r>
          </w:p>
        </w:tc>
        <w:tc>
          <w:tcPr>
            <w:tcW w:w="567" w:type="dxa"/>
          </w:tcPr>
          <w:p w14:paraId="7D89A51C" w14:textId="0E0DCB49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4901EE1" w14:textId="77777777" w:rsidR="008D6856" w:rsidRDefault="008D6856" w:rsidP="008D6856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рентгеновские системы контроля</w:t>
            </w:r>
          </w:p>
        </w:tc>
        <w:tc>
          <w:tcPr>
            <w:tcW w:w="571" w:type="dxa"/>
          </w:tcPr>
          <w:p w14:paraId="47FD7362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614041AE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2BF40DFA" w14:textId="77777777" w:rsidTr="00B6184E">
        <w:trPr>
          <w:trHeight w:val="183"/>
        </w:trPr>
        <w:tc>
          <w:tcPr>
            <w:tcW w:w="1278" w:type="dxa"/>
            <w:gridSpan w:val="6"/>
            <w:tcMar>
              <w:left w:w="108" w:type="dxa"/>
              <w:right w:w="0" w:type="dxa"/>
            </w:tcMar>
          </w:tcPr>
          <w:p w14:paraId="0AB05DDE" w14:textId="20F84835" w:rsidR="008D6856" w:rsidRPr="009D61E9" w:rsidRDefault="008D6856" w:rsidP="008D6856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298ED3C7" w:rsidR="008D6856" w:rsidRPr="009D61E9" w:rsidRDefault="008D6856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с</w:t>
            </w:r>
            <w:r w:rsidRPr="009D61E9">
              <w:t>месител</w:t>
            </w:r>
            <w:r>
              <w:t>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5DB0675C" w:rsidR="008D6856" w:rsidRPr="009D61E9" w:rsidRDefault="008D6856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унитаз</w:t>
            </w:r>
          </w:p>
        </w:tc>
        <w:tc>
          <w:tcPr>
            <w:tcW w:w="985" w:type="dxa"/>
            <w:tcMar>
              <w:left w:w="0" w:type="dxa"/>
              <w:right w:w="0" w:type="dxa"/>
            </w:tcMar>
          </w:tcPr>
          <w:p w14:paraId="15EC0B29" w14:textId="6CCAAAB9" w:rsidR="008D6856" w:rsidRPr="009D61E9" w:rsidRDefault="008D6856" w:rsidP="008D6856">
            <w:pPr>
              <w:pStyle w:val="--2"/>
              <w:tabs>
                <w:tab w:val="left" w:pos="1169"/>
                <w:tab w:val="left" w:pos="3012"/>
              </w:tabs>
              <w:ind w:left="84"/>
            </w:pPr>
            <w:sdt>
              <w:sdt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>писсуар</w:t>
            </w:r>
          </w:p>
        </w:tc>
        <w:tc>
          <w:tcPr>
            <w:tcW w:w="524" w:type="dxa"/>
          </w:tcPr>
          <w:p w14:paraId="2B0DB643" w14:textId="16DF772F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4815ED0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3" w:type="dxa"/>
            <w:gridSpan w:val="5"/>
            <w:vAlign w:val="bottom"/>
          </w:tcPr>
          <w:p w14:paraId="0C33D4DB" w14:textId="77777777" w:rsidR="008D6856" w:rsidRDefault="008D6856" w:rsidP="008D6856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вакуумные роторные шприцы</w:t>
            </w:r>
          </w:p>
        </w:tc>
        <w:tc>
          <w:tcPr>
            <w:tcW w:w="571" w:type="dxa"/>
          </w:tcPr>
          <w:p w14:paraId="3B7993D3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4228DD52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1E84245D" w14:textId="77777777" w:rsidTr="00B6184E">
        <w:trPr>
          <w:trHeight w:val="183"/>
        </w:trPr>
        <w:tc>
          <w:tcPr>
            <w:tcW w:w="1695" w:type="dxa"/>
            <w:gridSpan w:val="9"/>
          </w:tcPr>
          <w:p w14:paraId="4CC8F32E" w14:textId="0BF9FDAC" w:rsidR="008D6856" w:rsidRPr="009D61E9" w:rsidRDefault="008D6856" w:rsidP="008D6856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душевая кабина </w:t>
            </w:r>
          </w:p>
        </w:tc>
        <w:tc>
          <w:tcPr>
            <w:tcW w:w="2562" w:type="dxa"/>
            <w:gridSpan w:val="12"/>
          </w:tcPr>
          <w:p w14:paraId="65862F69" w14:textId="10857924" w:rsidR="008D6856" w:rsidRPr="009D61E9" w:rsidRDefault="008D6856" w:rsidP="008D6856">
            <w:pPr>
              <w:pStyle w:val="--2"/>
              <w:tabs>
                <w:tab w:val="left" w:pos="1169"/>
              </w:tabs>
            </w:pP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9D61E9">
              <w:t xml:space="preserve"> душев</w:t>
            </w:r>
            <w:r>
              <w:t>ые</w:t>
            </w:r>
            <w:r w:rsidRPr="009D61E9">
              <w:t xml:space="preserve"> </w:t>
            </w:r>
            <w:r>
              <w:t>секции</w:t>
            </w:r>
          </w:p>
        </w:tc>
        <w:tc>
          <w:tcPr>
            <w:tcW w:w="524" w:type="dxa"/>
          </w:tcPr>
          <w:p w14:paraId="542610DD" w14:textId="1B56A1B4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5361D05E" w14:textId="77777777" w:rsidR="008D6856" w:rsidRPr="00F86F0C" w:rsidRDefault="008D6856" w:rsidP="008D6856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6A837712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507BCDF9" w14:textId="77777777" w:rsidR="008D6856" w:rsidRPr="00CF5A7B" w:rsidRDefault="008D6856" w:rsidP="008D6856">
            <w:pPr>
              <w:pStyle w:val="--2"/>
            </w:pPr>
            <w:sdt>
              <w:sdt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дозатор для геля (пульверизатор)</w:t>
            </w:r>
          </w:p>
        </w:tc>
        <w:tc>
          <w:tcPr>
            <w:tcW w:w="571" w:type="dxa"/>
          </w:tcPr>
          <w:p w14:paraId="38999A88" w14:textId="77777777" w:rsidR="008D6856" w:rsidRPr="001A30F0" w:rsidRDefault="008D6856" w:rsidP="008D6856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77CA1B69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5CEB0B3E" w14:textId="77777777" w:rsidTr="00B6184E">
        <w:trPr>
          <w:trHeight w:val="183"/>
        </w:trPr>
        <w:tc>
          <w:tcPr>
            <w:tcW w:w="4257" w:type="dxa"/>
            <w:gridSpan w:val="21"/>
          </w:tcPr>
          <w:p w14:paraId="4E73C592" w14:textId="77777777" w:rsidR="008D6856" w:rsidRPr="009D61E9" w:rsidRDefault="008D6856" w:rsidP="008D6856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D81E899" w14:textId="77777777" w:rsidR="008D6856" w:rsidRPr="00F86F0C" w:rsidRDefault="008D6856" w:rsidP="008D6856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6BC4FEA3" w14:textId="77777777" w:rsidR="008D6856" w:rsidRPr="001F1277" w:rsidRDefault="008D6856" w:rsidP="008D6856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3" w:type="dxa"/>
                <w:gridSpan w:val="5"/>
                <w:vAlign w:val="bottom"/>
              </w:tcPr>
              <w:p w14:paraId="7F6990DF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FE7BD51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48567B1B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71E7273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401B2623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C92D3AB" w14:textId="77777777" w:rsidR="008D6856" w:rsidRPr="001F1277" w:rsidRDefault="008D6856" w:rsidP="008D6856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3" w:type="dxa"/>
                <w:gridSpan w:val="5"/>
                <w:vAlign w:val="bottom"/>
              </w:tcPr>
              <w:p w14:paraId="57CF47D9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46042C12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291B7905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627E7D60" w14:textId="77777777" w:rsidTr="00B6184E">
        <w:trPr>
          <w:trHeight w:val="183"/>
        </w:trPr>
        <w:tc>
          <w:tcPr>
            <w:tcW w:w="1702" w:type="dxa"/>
            <w:gridSpan w:val="10"/>
          </w:tcPr>
          <w:p w14:paraId="761973ED" w14:textId="1881D23E" w:rsidR="008D6856" w:rsidRPr="00837888" w:rsidRDefault="008D6856" w:rsidP="008D6856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санитарный пост</w:t>
            </w:r>
            <w:r>
              <w:t xml:space="preserve"> </w:t>
            </w:r>
          </w:p>
        </w:tc>
        <w:tc>
          <w:tcPr>
            <w:tcW w:w="2555" w:type="dxa"/>
            <w:gridSpan w:val="11"/>
            <w:tcMar>
              <w:left w:w="0" w:type="dxa"/>
              <w:right w:w="0" w:type="dxa"/>
            </w:tcMar>
          </w:tcPr>
          <w:p w14:paraId="2ED6DC0D" w14:textId="476B4D18" w:rsidR="008D6856" w:rsidRPr="00837888" w:rsidRDefault="008D6856" w:rsidP="008D6856">
            <w:pPr>
              <w:pStyle w:val="--2"/>
            </w:pP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EF0AE5">
              <w:t>корзины</w:t>
            </w:r>
            <w:r>
              <w:t>/диспенсеры</w:t>
            </w:r>
            <w:r w:rsidRPr="00EF0AE5">
              <w:t xml:space="preserve"> для </w:t>
            </w:r>
            <w:r>
              <w:t>СИЗ</w:t>
            </w:r>
          </w:p>
        </w:tc>
        <w:tc>
          <w:tcPr>
            <w:tcW w:w="524" w:type="dxa"/>
          </w:tcPr>
          <w:p w14:paraId="4981363F" w14:textId="1ED6BB29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7D0ADF22" w14:textId="40F4AD65" w:rsidR="008D6856" w:rsidRPr="00E96B43" w:rsidRDefault="008D6856" w:rsidP="008D6856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</w:t>
            </w:r>
            <w:r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холод.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шок. замор.</w:t>
            </w:r>
          </w:p>
        </w:tc>
        <w:tc>
          <w:tcPr>
            <w:tcW w:w="567" w:type="dxa"/>
          </w:tcPr>
          <w:p w14:paraId="251F09CC" w14:textId="77777777" w:rsidR="008D6856" w:rsidRPr="001F1277" w:rsidRDefault="008D6856" w:rsidP="008D6856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3" w:type="dxa"/>
                <w:gridSpan w:val="5"/>
                <w:vAlign w:val="bottom"/>
              </w:tcPr>
              <w:p w14:paraId="32C7A70F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60BD05" w14:textId="77777777" w:rsidR="008D6856" w:rsidRPr="001A30F0" w:rsidRDefault="008D6856" w:rsidP="008D6856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0A40491A" w14:textId="77777777" w:rsidR="008D6856" w:rsidRDefault="008D6856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2511A8CF" w14:textId="77777777" w:rsidTr="00B6184E">
        <w:trPr>
          <w:trHeight w:val="183"/>
        </w:trPr>
        <w:tc>
          <w:tcPr>
            <w:tcW w:w="4257" w:type="dxa"/>
            <w:gridSpan w:val="21"/>
            <w:tcMar>
              <w:left w:w="0" w:type="dxa"/>
              <w:right w:w="0" w:type="dxa"/>
            </w:tcMar>
          </w:tcPr>
          <w:p w14:paraId="75BADFD2" w14:textId="0A28EE09" w:rsidR="006328BA" w:rsidRPr="009D61E9" w:rsidRDefault="006328BA" w:rsidP="008D6856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диспенсер</w:t>
            </w:r>
            <w:r>
              <w:t>/держатель</w:t>
            </w:r>
            <w:r w:rsidRPr="009D61E9">
              <w:t xml:space="preserve"> для полотенец</w:t>
            </w:r>
            <w:r>
              <w:t xml:space="preserve"> </w:t>
            </w:r>
          </w:p>
        </w:tc>
        <w:tc>
          <w:tcPr>
            <w:tcW w:w="524" w:type="dxa"/>
          </w:tcPr>
          <w:p w14:paraId="7CA4AB96" w14:textId="233CFCCC" w:rsidR="006328BA" w:rsidRPr="009D61E9" w:rsidRDefault="006328BA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5457847D" w14:textId="77777777" w:rsidR="006328BA" w:rsidRPr="00E96B43" w:rsidRDefault="006328BA" w:rsidP="008D6856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837888">
              <w:t xml:space="preserve"> </w:t>
            </w:r>
            <w:r>
              <w:t>морозильный ларь</w:t>
            </w:r>
          </w:p>
        </w:tc>
        <w:tc>
          <w:tcPr>
            <w:tcW w:w="567" w:type="dxa"/>
          </w:tcPr>
          <w:p w14:paraId="3C8297F0" w14:textId="77777777" w:rsidR="006328BA" w:rsidRPr="001F1277" w:rsidRDefault="006328BA" w:rsidP="008D6856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3" w:type="dxa"/>
                <w:gridSpan w:val="5"/>
                <w:vAlign w:val="bottom"/>
              </w:tcPr>
              <w:p w14:paraId="790B9492" w14:textId="77777777" w:rsidR="006328BA" w:rsidRDefault="006328BA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4C4FA2B2" w14:textId="77777777" w:rsidR="006328BA" w:rsidRPr="001A30F0" w:rsidRDefault="006328BA" w:rsidP="008D6856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center"/>
              </w:tcPr>
              <w:p w14:paraId="262151AB" w14:textId="77777777" w:rsidR="006328BA" w:rsidRDefault="006328BA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746E024" w14:textId="77777777" w:rsidR="006328BA" w:rsidRPr="006854F0" w:rsidRDefault="006328BA" w:rsidP="008D6856">
            <w:pPr>
              <w:pStyle w:val="--2"/>
            </w:pPr>
          </w:p>
        </w:tc>
      </w:tr>
      <w:tr w:rsidR="00EB2A92" w:rsidRPr="006854F0" w14:paraId="12C2E42E" w14:textId="77777777" w:rsidTr="00B6184E">
        <w:trPr>
          <w:trHeight w:val="183"/>
        </w:trPr>
        <w:tc>
          <w:tcPr>
            <w:tcW w:w="4257" w:type="dxa"/>
            <w:gridSpan w:val="21"/>
          </w:tcPr>
          <w:p w14:paraId="3185DDF9" w14:textId="77777777" w:rsidR="00EB2A92" w:rsidRPr="009D61E9" w:rsidRDefault="00EB2A92" w:rsidP="008D6856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EB2A92" w:rsidRPr="009D61E9" w:rsidRDefault="00EB2A92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1610" w:type="dxa"/>
            <w:gridSpan w:val="3"/>
          </w:tcPr>
          <w:p w14:paraId="06B748F5" w14:textId="2F5C1A48" w:rsidR="00EB2A92" w:rsidRPr="00E96B43" w:rsidRDefault="00EB2A92" w:rsidP="008D6856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837888">
              <w:t xml:space="preserve"> </w:t>
            </w:r>
            <w:r w:rsidRPr="00E96B43">
              <w:t>холод</w:t>
            </w:r>
            <w:r>
              <w:t>.</w:t>
            </w:r>
            <w:r w:rsidRPr="00E96B43">
              <w:t xml:space="preserve"> </w:t>
            </w:r>
            <w:r w:rsidR="00C61A0A" w:rsidRPr="00E96B43">
              <w:t>столы</w:t>
            </w:r>
          </w:p>
        </w:tc>
        <w:tc>
          <w:tcPr>
            <w:tcW w:w="2114" w:type="dxa"/>
            <w:gridSpan w:val="6"/>
          </w:tcPr>
          <w:p w14:paraId="0CB5E659" w14:textId="3468B107" w:rsidR="00EB2A92" w:rsidRPr="00E96B43" w:rsidRDefault="00EB2A92" w:rsidP="008D6856">
            <w:pPr>
              <w:pStyle w:val="--2"/>
            </w:pP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>холод. шкафы</w:t>
            </w:r>
          </w:p>
        </w:tc>
        <w:tc>
          <w:tcPr>
            <w:tcW w:w="567" w:type="dxa"/>
          </w:tcPr>
          <w:p w14:paraId="4076A643" w14:textId="22FADB25" w:rsidR="00EB2A92" w:rsidRPr="001F1277" w:rsidRDefault="00EB2A92" w:rsidP="008D6856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3" w:type="dxa"/>
                <w:gridSpan w:val="5"/>
                <w:vAlign w:val="bottom"/>
              </w:tcPr>
              <w:p w14:paraId="22D52837" w14:textId="77777777" w:rsidR="00EB2A92" w:rsidRPr="006854F0" w:rsidRDefault="00EB2A92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6749195" w14:textId="77777777" w:rsidR="00EB2A92" w:rsidRPr="006854F0" w:rsidRDefault="00EB2A92" w:rsidP="008D6856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4"/>
                <w:vAlign w:val="bottom"/>
              </w:tcPr>
              <w:p w14:paraId="2101E589" w14:textId="77777777" w:rsidR="00EB2A92" w:rsidRPr="006854F0" w:rsidRDefault="00EB2A92" w:rsidP="008D6856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EB2A92" w:rsidRPr="006854F0" w:rsidRDefault="00EB2A92" w:rsidP="008D6856">
            <w:pPr>
              <w:pStyle w:val="--2"/>
            </w:pPr>
          </w:p>
        </w:tc>
      </w:tr>
      <w:tr w:rsidR="008D6856" w:rsidRPr="006854F0" w14:paraId="0E0B19AC" w14:textId="77777777" w:rsidTr="00B6184E">
        <w:trPr>
          <w:trHeight w:val="183"/>
        </w:trPr>
        <w:tc>
          <w:tcPr>
            <w:tcW w:w="1695" w:type="dxa"/>
            <w:gridSpan w:val="9"/>
          </w:tcPr>
          <w:p w14:paraId="59B86F08" w14:textId="5C052278" w:rsidR="008D6856" w:rsidRPr="009D61E9" w:rsidRDefault="008D6856" w:rsidP="008D6856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сушилка для рук</w:t>
            </w:r>
            <w:r>
              <w:t xml:space="preserve"> </w:t>
            </w:r>
          </w:p>
        </w:tc>
        <w:tc>
          <w:tcPr>
            <w:tcW w:w="2562" w:type="dxa"/>
            <w:gridSpan w:val="12"/>
          </w:tcPr>
          <w:p w14:paraId="796D503A" w14:textId="4C084443" w:rsidR="008D6856" w:rsidRPr="009D61E9" w:rsidRDefault="008D6856" w:rsidP="008D6856">
            <w:pPr>
              <w:pStyle w:val="--2"/>
            </w:pPr>
            <w:sdt>
              <w:sdt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75C4A667" w14:textId="77777777" w:rsidR="008D6856" w:rsidRPr="00E96B43" w:rsidRDefault="008D6856" w:rsidP="008D6856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837888">
              <w:t xml:space="preserve"> </w:t>
            </w:r>
            <w:r>
              <w:t xml:space="preserve">ледогенератор </w:t>
            </w:r>
          </w:p>
        </w:tc>
        <w:tc>
          <w:tcPr>
            <w:tcW w:w="567" w:type="dxa"/>
          </w:tcPr>
          <w:p w14:paraId="1430C03F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shd w:val="clear" w:color="auto" w:fill="BFBFBF" w:themeFill="background1" w:themeFillShade="BF"/>
            <w:vAlign w:val="bottom"/>
          </w:tcPr>
          <w:p w14:paraId="2D4BEA0F" w14:textId="77777777" w:rsidR="008D6856" w:rsidRDefault="008D6856" w:rsidP="008D6856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545F0BA1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shd w:val="clear" w:color="auto" w:fill="BFBFBF" w:themeFill="background1" w:themeFillShade="BF"/>
            <w:vAlign w:val="center"/>
          </w:tcPr>
          <w:p w14:paraId="5D4DF295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731BFFBC" w14:textId="77777777" w:rsidTr="00B6184E">
        <w:trPr>
          <w:trHeight w:val="183"/>
        </w:trPr>
        <w:tc>
          <w:tcPr>
            <w:tcW w:w="2286" w:type="dxa"/>
            <w:gridSpan w:val="15"/>
          </w:tcPr>
          <w:p w14:paraId="5AE487FE" w14:textId="77777777" w:rsidR="006328BA" w:rsidRPr="00DE7EFE" w:rsidRDefault="006328BA" w:rsidP="008D6856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9D61E9">
              <w:t xml:space="preserve"> </w:t>
            </w:r>
            <w:r>
              <w:t>дезинфицирующие маты</w:t>
            </w:r>
          </w:p>
        </w:tc>
        <w:tc>
          <w:tcPr>
            <w:tcW w:w="1971" w:type="dxa"/>
            <w:gridSpan w:val="6"/>
          </w:tcPr>
          <w:p w14:paraId="7BCC6409" w14:textId="0E2510C3" w:rsidR="006328BA" w:rsidRPr="00DE7EFE" w:rsidRDefault="006328BA" w:rsidP="006328BA">
            <w:pPr>
              <w:pStyle w:val="--2"/>
            </w:pP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9D61E9">
              <w:t xml:space="preserve"> диспенсер для </w:t>
            </w:r>
            <w:r>
              <w:t>т/б</w:t>
            </w:r>
          </w:p>
        </w:tc>
        <w:tc>
          <w:tcPr>
            <w:tcW w:w="524" w:type="dxa"/>
          </w:tcPr>
          <w:p w14:paraId="0C41F112" w14:textId="6D5F4AFB" w:rsidR="006328BA" w:rsidRPr="009D61E9" w:rsidRDefault="006328BA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58C9F230" w14:textId="77777777" w:rsidR="006328BA" w:rsidRPr="00443296" w:rsidRDefault="006328BA" w:rsidP="008D6856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proofErr w:type="spellStart"/>
            <w:r>
              <w:rPr>
                <w:rStyle w:val="ac"/>
                <w:lang w:val="en-US"/>
              </w:rPr>
              <w:t>Protwin</w:t>
            </w:r>
            <w:proofErr w:type="spellEnd"/>
          </w:p>
        </w:tc>
        <w:tc>
          <w:tcPr>
            <w:tcW w:w="3543" w:type="dxa"/>
            <w:gridSpan w:val="5"/>
            <w:vAlign w:val="bottom"/>
          </w:tcPr>
          <w:p w14:paraId="565D138C" w14:textId="77777777" w:rsidR="006328BA" w:rsidRDefault="006328BA" w:rsidP="008D6856">
            <w:pPr>
              <w:pStyle w:val="--2"/>
            </w:pPr>
          </w:p>
        </w:tc>
        <w:tc>
          <w:tcPr>
            <w:tcW w:w="571" w:type="dxa"/>
          </w:tcPr>
          <w:p w14:paraId="4BC3C237" w14:textId="77777777" w:rsidR="006328BA" w:rsidRPr="001A30F0" w:rsidRDefault="006328BA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FFEA873" w14:textId="77777777" w:rsidR="006328BA" w:rsidRDefault="006328BA" w:rsidP="008D6856">
            <w:pPr>
              <w:pStyle w:val="--2"/>
            </w:pPr>
          </w:p>
        </w:tc>
        <w:tc>
          <w:tcPr>
            <w:tcW w:w="568" w:type="dxa"/>
          </w:tcPr>
          <w:p w14:paraId="57910FE7" w14:textId="77777777" w:rsidR="006328BA" w:rsidRPr="006854F0" w:rsidRDefault="006328BA" w:rsidP="008D6856">
            <w:pPr>
              <w:pStyle w:val="--2"/>
            </w:pPr>
          </w:p>
        </w:tc>
      </w:tr>
      <w:tr w:rsidR="008D6856" w:rsidRPr="006854F0" w14:paraId="0CC68E42" w14:textId="77777777" w:rsidTr="00B6184E">
        <w:trPr>
          <w:trHeight w:val="183"/>
        </w:trPr>
        <w:tc>
          <w:tcPr>
            <w:tcW w:w="4257" w:type="dxa"/>
            <w:gridSpan w:val="21"/>
          </w:tcPr>
          <w:p w14:paraId="142EC1F1" w14:textId="77777777" w:rsidR="008D6856" w:rsidRPr="00DE7EFE" w:rsidRDefault="008D6856" w:rsidP="008D6856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Pr="00D27011">
              <w:t>бак для грязной одежд</w:t>
            </w:r>
            <w:r w:rsidRPr="00DE7EFE">
              <w:t xml:space="preserve">ы </w:t>
            </w:r>
          </w:p>
        </w:tc>
        <w:tc>
          <w:tcPr>
            <w:tcW w:w="524" w:type="dxa"/>
          </w:tcPr>
          <w:p w14:paraId="60D2EABA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1683D9E8" w14:textId="77777777" w:rsidR="008D6856" w:rsidRDefault="008D6856" w:rsidP="008D6856">
            <w:pPr>
              <w:pStyle w:val="--2"/>
            </w:pPr>
            <w:r>
              <w:t>ХИМИТЕК УНИВЕРСАЛ-ДЕЗ</w:t>
            </w:r>
          </w:p>
        </w:tc>
        <w:tc>
          <w:tcPr>
            <w:tcW w:w="567" w:type="dxa"/>
          </w:tcPr>
          <w:p w14:paraId="5B4B682E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76E890D0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53086F2D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059DF5AE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17E6D00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753BFE62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384C2FED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lastRenderedPageBreak/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4" w:type="dxa"/>
            <w:gridSpan w:val="9"/>
          </w:tcPr>
          <w:p w14:paraId="5DD7688B" w14:textId="77777777" w:rsidR="008D6856" w:rsidRDefault="008D6856" w:rsidP="008D6856">
            <w:pPr>
              <w:pStyle w:val="--2"/>
            </w:pPr>
            <w:r>
              <w:t>ХИМИТЕК ПОЛИДЕЗ</w:t>
            </w:r>
            <w:r w:rsidRPr="00443296">
              <w:rPr>
                <w:rFonts w:cs="Arial"/>
                <w:vertAlign w:val="superscript"/>
              </w:rPr>
              <w:t>®</w:t>
            </w:r>
            <w:r>
              <w:t>-СУПЕР</w:t>
            </w:r>
          </w:p>
        </w:tc>
        <w:tc>
          <w:tcPr>
            <w:tcW w:w="567" w:type="dxa"/>
          </w:tcPr>
          <w:p w14:paraId="2BD28758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469F158F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600AD993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1B49D94F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B227DAB" w14:textId="77777777" w:rsidR="008D6856" w:rsidRPr="006854F0" w:rsidRDefault="008D6856" w:rsidP="008D6856">
            <w:pPr>
              <w:pStyle w:val="--2"/>
            </w:pPr>
          </w:p>
        </w:tc>
      </w:tr>
      <w:tr w:rsidR="0036066E" w:rsidRPr="006854F0" w14:paraId="61DB1F83" w14:textId="77777777" w:rsidTr="00B6184E">
        <w:trPr>
          <w:trHeight w:val="183"/>
        </w:trPr>
        <w:tc>
          <w:tcPr>
            <w:tcW w:w="1137" w:type="dxa"/>
            <w:gridSpan w:val="4"/>
            <w:tcMar>
              <w:right w:w="0" w:type="dxa"/>
            </w:tcMar>
          </w:tcPr>
          <w:p w14:paraId="199AD9C9" w14:textId="79FA408D" w:rsidR="008D6856" w:rsidRPr="00837888" w:rsidRDefault="008D6856" w:rsidP="008D6856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столы</w:t>
            </w:r>
            <w:r>
              <w:t xml:space="preserve"> </w:t>
            </w:r>
          </w:p>
        </w:tc>
        <w:tc>
          <w:tcPr>
            <w:tcW w:w="847" w:type="dxa"/>
            <w:gridSpan w:val="8"/>
            <w:tcMar>
              <w:left w:w="0" w:type="dxa"/>
              <w:right w:w="0" w:type="dxa"/>
            </w:tcMar>
          </w:tcPr>
          <w:p w14:paraId="6193BA61" w14:textId="19FFBBF5" w:rsidR="008D6856" w:rsidRPr="00837888" w:rsidRDefault="008D6856" w:rsidP="008D6856">
            <w:pPr>
              <w:pStyle w:val="--2"/>
            </w:pP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4AABEF61" w:rsidR="008D6856" w:rsidRPr="00837888" w:rsidRDefault="008D6856" w:rsidP="008D6856">
            <w:pPr>
              <w:pStyle w:val="--2"/>
            </w:pP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</w:t>
            </w:r>
            <w:r>
              <w:t>полки</w:t>
            </w:r>
          </w:p>
        </w:tc>
        <w:tc>
          <w:tcPr>
            <w:tcW w:w="1185" w:type="dxa"/>
            <w:gridSpan w:val="2"/>
            <w:tcMar>
              <w:left w:w="0" w:type="dxa"/>
              <w:right w:w="0" w:type="dxa"/>
            </w:tcMar>
          </w:tcPr>
          <w:p w14:paraId="1ED12BF7" w14:textId="09C0EFB2" w:rsidR="008D6856" w:rsidRPr="00837888" w:rsidRDefault="008D6856" w:rsidP="008D6856">
            <w:pPr>
              <w:pStyle w:val="--2"/>
            </w:pP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4" w:type="dxa"/>
            <w:gridSpan w:val="9"/>
          </w:tcPr>
          <w:p w14:paraId="27CECE61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43D036AE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5CE8A14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F93E512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7C7F280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CAF0837" w14:textId="77777777" w:rsidR="008D6856" w:rsidRPr="006854F0" w:rsidRDefault="008D6856" w:rsidP="008D6856">
            <w:pPr>
              <w:pStyle w:val="--2"/>
            </w:pPr>
          </w:p>
        </w:tc>
      </w:tr>
      <w:tr w:rsidR="006328BA" w:rsidRPr="006854F0" w14:paraId="0C6096EA" w14:textId="77777777" w:rsidTr="00B6184E">
        <w:trPr>
          <w:trHeight w:val="183"/>
        </w:trPr>
        <w:tc>
          <w:tcPr>
            <w:tcW w:w="997" w:type="dxa"/>
            <w:gridSpan w:val="3"/>
            <w:tcMar>
              <w:left w:w="0" w:type="dxa"/>
              <w:right w:w="0" w:type="dxa"/>
            </w:tcMar>
          </w:tcPr>
          <w:p w14:paraId="2E54D668" w14:textId="41E8E253" w:rsidR="008D6856" w:rsidRPr="00837888" w:rsidRDefault="008D6856" w:rsidP="008D6856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шкафы </w:t>
            </w:r>
          </w:p>
        </w:tc>
        <w:tc>
          <w:tcPr>
            <w:tcW w:w="987" w:type="dxa"/>
            <w:gridSpan w:val="9"/>
            <w:tcMar>
              <w:left w:w="0" w:type="dxa"/>
              <w:right w:w="0" w:type="dxa"/>
            </w:tcMar>
          </w:tcPr>
          <w:p w14:paraId="17179528" w14:textId="17F0A8E4" w:rsidR="008D6856" w:rsidRPr="00837888" w:rsidRDefault="008D6856" w:rsidP="008D6856">
            <w:pPr>
              <w:pStyle w:val="--2"/>
            </w:pP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349FC8BA" w:rsidR="008D6856" w:rsidRPr="00837888" w:rsidRDefault="008D6856" w:rsidP="008D6856">
            <w:pPr>
              <w:pStyle w:val="--2"/>
            </w:pPr>
            <w:sdt>
              <w:sdt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</w:t>
            </w:r>
            <w:r>
              <w:t>скамейки</w:t>
            </w:r>
          </w:p>
        </w:tc>
        <w:tc>
          <w:tcPr>
            <w:tcW w:w="985" w:type="dxa"/>
            <w:tcMar>
              <w:left w:w="0" w:type="dxa"/>
              <w:right w:w="0" w:type="dxa"/>
            </w:tcMar>
          </w:tcPr>
          <w:p w14:paraId="05C68798" w14:textId="54B860FE" w:rsidR="008D6856" w:rsidRPr="00837888" w:rsidRDefault="008D6856" w:rsidP="008D6856">
            <w:pPr>
              <w:pStyle w:val="--2"/>
            </w:pP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зеркал</w:t>
            </w:r>
            <w:r>
              <w:t>а</w:t>
            </w:r>
          </w:p>
        </w:tc>
        <w:tc>
          <w:tcPr>
            <w:tcW w:w="524" w:type="dxa"/>
          </w:tcPr>
          <w:p w14:paraId="07B22A41" w14:textId="15CD7321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t>Р</w:t>
            </w:r>
          </w:p>
        </w:tc>
        <w:tc>
          <w:tcPr>
            <w:tcW w:w="3724" w:type="dxa"/>
            <w:gridSpan w:val="9"/>
          </w:tcPr>
          <w:p w14:paraId="590BA441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2EA924A3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29EF3E95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5A40AAE6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DE93269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763FE5D2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20B1EACF" w14:textId="77777777" w:rsidTr="00B6184E">
        <w:trPr>
          <w:trHeight w:val="183"/>
        </w:trPr>
        <w:tc>
          <w:tcPr>
            <w:tcW w:w="1984" w:type="dxa"/>
            <w:gridSpan w:val="12"/>
          </w:tcPr>
          <w:p w14:paraId="708A3897" w14:textId="6440009C" w:rsidR="008D6856" w:rsidRPr="00837888" w:rsidRDefault="008D6856" w:rsidP="008D6856">
            <w:pPr>
              <w:pStyle w:val="--2"/>
            </w:pPr>
            <w:sdt>
              <w:sdt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сушилк</w:t>
            </w:r>
            <w:r>
              <w:t>а</w:t>
            </w:r>
            <w:r w:rsidRPr="00837888">
              <w:t xml:space="preserve"> для обуви</w:t>
            </w:r>
            <w:r>
              <w:t xml:space="preserve"> </w:t>
            </w:r>
          </w:p>
        </w:tc>
        <w:tc>
          <w:tcPr>
            <w:tcW w:w="2273" w:type="dxa"/>
            <w:gridSpan w:val="9"/>
          </w:tcPr>
          <w:p w14:paraId="1CFCE5D0" w14:textId="48345245" w:rsidR="008D6856" w:rsidRPr="00837888" w:rsidRDefault="008D6856" w:rsidP="008D6856">
            <w:pPr>
              <w:pStyle w:val="--2"/>
            </w:pPr>
            <w:sdt>
              <w:sdt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</w:t>
            </w:r>
            <w:proofErr w:type="spellStart"/>
            <w:r w:rsidRPr="00837888">
              <w:t>обувниц</w:t>
            </w:r>
            <w:r>
              <w:t>ы</w:t>
            </w:r>
            <w:proofErr w:type="spellEnd"/>
          </w:p>
        </w:tc>
        <w:tc>
          <w:tcPr>
            <w:tcW w:w="524" w:type="dxa"/>
          </w:tcPr>
          <w:p w14:paraId="01A9F1CB" w14:textId="727C134A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6FADB2D0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75B1CCFF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41124C8C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60F5EB6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6B173BD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0D0C760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6489D62C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4" w:type="dxa"/>
            <w:gridSpan w:val="9"/>
          </w:tcPr>
          <w:p w14:paraId="16EA410F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33CEA595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19B30366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0396115D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2F24BDD4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2F934BD4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1D81B14" w14:textId="77777777" w:rsidTr="00B6184E">
        <w:trPr>
          <w:trHeight w:val="183"/>
        </w:trPr>
        <w:tc>
          <w:tcPr>
            <w:tcW w:w="1695" w:type="dxa"/>
            <w:gridSpan w:val="9"/>
          </w:tcPr>
          <w:p w14:paraId="247D9308" w14:textId="6329DEF8" w:rsidR="008D6856" w:rsidRPr="00837888" w:rsidRDefault="008D6856" w:rsidP="008D6856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компьютер</w:t>
            </w:r>
            <w:r>
              <w:t>ы</w:t>
            </w:r>
          </w:p>
        </w:tc>
        <w:tc>
          <w:tcPr>
            <w:tcW w:w="2562" w:type="dxa"/>
            <w:gridSpan w:val="12"/>
          </w:tcPr>
          <w:p w14:paraId="42E09C78" w14:textId="77777777" w:rsidR="008D6856" w:rsidRPr="00837888" w:rsidRDefault="008D6856" w:rsidP="008D6856">
            <w:pPr>
              <w:pStyle w:val="--2"/>
              <w:tabs>
                <w:tab w:val="left" w:pos="1593"/>
              </w:tabs>
            </w:pPr>
            <w:sdt>
              <w:sdt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мониторы</w:t>
            </w:r>
          </w:p>
        </w:tc>
        <w:tc>
          <w:tcPr>
            <w:tcW w:w="524" w:type="dxa"/>
          </w:tcPr>
          <w:p w14:paraId="007E55A1" w14:textId="308A40B1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09A7AC0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008028CC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4FA9D052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40A9B072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8E2DA28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3ADC3B48" w14:textId="77777777" w:rsidTr="00B6184E">
        <w:trPr>
          <w:trHeight w:val="183"/>
        </w:trPr>
        <w:tc>
          <w:tcPr>
            <w:tcW w:w="1695" w:type="dxa"/>
            <w:gridSpan w:val="9"/>
          </w:tcPr>
          <w:p w14:paraId="1A93B359" w14:textId="7D7D685C" w:rsidR="008D6856" w:rsidRPr="00837888" w:rsidRDefault="008D6856" w:rsidP="008D6856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837888">
              <w:t xml:space="preserve"> принтер</w:t>
            </w:r>
            <w:r>
              <w:t>а</w:t>
            </w:r>
          </w:p>
        </w:tc>
        <w:tc>
          <w:tcPr>
            <w:tcW w:w="2562" w:type="dxa"/>
            <w:gridSpan w:val="12"/>
          </w:tcPr>
          <w:p w14:paraId="006FFAEB" w14:textId="77777777" w:rsidR="008D6856" w:rsidRPr="00837888" w:rsidRDefault="008D6856" w:rsidP="008D6856">
            <w:pPr>
              <w:pStyle w:val="--2"/>
              <w:tabs>
                <w:tab w:val="left" w:pos="1593"/>
              </w:tabs>
            </w:pPr>
            <w:sdt>
              <w:sdt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837888">
              <w:t xml:space="preserve"> телефон</w:t>
            </w:r>
            <w:r>
              <w:t>ы</w:t>
            </w:r>
          </w:p>
        </w:tc>
        <w:tc>
          <w:tcPr>
            <w:tcW w:w="524" w:type="dxa"/>
          </w:tcPr>
          <w:p w14:paraId="2F541215" w14:textId="000FFD2B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474684AC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775C9A8A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36A19B17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0C79E0A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3506D9EC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62E308FA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4C247E73" w14:textId="77777777" w:rsidTr="00B6184E">
        <w:trPr>
          <w:trHeight w:val="183"/>
        </w:trPr>
        <w:tc>
          <w:tcPr>
            <w:tcW w:w="4781" w:type="dxa"/>
            <w:gridSpan w:val="22"/>
            <w:shd w:val="clear" w:color="auto" w:fill="BFBFBF" w:themeFill="background1" w:themeFillShade="BF"/>
          </w:tcPr>
          <w:p w14:paraId="2DDB188B" w14:textId="77777777" w:rsidR="008D6856" w:rsidRPr="009D61E9" w:rsidRDefault="008D6856" w:rsidP="008D6856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1" w:type="dxa"/>
            <w:gridSpan w:val="10"/>
            <w:shd w:val="clear" w:color="auto" w:fill="BFBFBF" w:themeFill="background1" w:themeFillShade="BF"/>
          </w:tcPr>
          <w:p w14:paraId="494948BD" w14:textId="77777777" w:rsidR="008D6856" w:rsidRPr="001F1277" w:rsidRDefault="008D6856" w:rsidP="008D6856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3" w:type="dxa"/>
            <w:gridSpan w:val="5"/>
            <w:vAlign w:val="bottom"/>
          </w:tcPr>
          <w:p w14:paraId="1B785600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72880195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66B1AB2F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901263B" w14:textId="77777777" w:rsidR="008D6856" w:rsidRPr="006854F0" w:rsidRDefault="008D6856" w:rsidP="008D6856">
            <w:pPr>
              <w:pStyle w:val="--2"/>
            </w:pPr>
          </w:p>
        </w:tc>
      </w:tr>
      <w:tr w:rsidR="008D6856" w:rsidRPr="006854F0" w14:paraId="7F92409F" w14:textId="77777777" w:rsidTr="00B6184E">
        <w:trPr>
          <w:trHeight w:val="183"/>
        </w:trPr>
        <w:tc>
          <w:tcPr>
            <w:tcW w:w="1146" w:type="dxa"/>
            <w:gridSpan w:val="5"/>
            <w:tcMar>
              <w:left w:w="0" w:type="dxa"/>
              <w:right w:w="0" w:type="dxa"/>
            </w:tcMar>
          </w:tcPr>
          <w:p w14:paraId="2F13D387" w14:textId="546C47A6" w:rsidR="008D6856" w:rsidRDefault="008D6856" w:rsidP="008D6856">
            <w:pPr>
              <w:pStyle w:val="--2"/>
              <w:tabs>
                <w:tab w:val="left" w:pos="2303"/>
              </w:tabs>
            </w:pPr>
            <w:sdt>
              <w:sdt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фартуки</w:t>
            </w:r>
            <w:r>
              <w:t xml:space="preserve"> </w:t>
            </w:r>
          </w:p>
        </w:tc>
        <w:tc>
          <w:tcPr>
            <w:tcW w:w="838" w:type="dxa"/>
            <w:gridSpan w:val="7"/>
            <w:tcMar>
              <w:left w:w="0" w:type="dxa"/>
              <w:right w:w="0" w:type="dxa"/>
            </w:tcMar>
          </w:tcPr>
          <w:p w14:paraId="2FA23EE6" w14:textId="08293433" w:rsidR="008D6856" w:rsidRDefault="008D6856" w:rsidP="008D6856">
            <w:pPr>
              <w:pStyle w:val="--2"/>
              <w:tabs>
                <w:tab w:val="left" w:pos="2303"/>
              </w:tabs>
            </w:pPr>
            <w:sdt>
              <w:sdt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r w:rsidRPr="001F1277">
              <w:t>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54CABD41" w:rsidR="008D6856" w:rsidRDefault="008D6856" w:rsidP="008D6856">
            <w:pPr>
              <w:pStyle w:val="--2"/>
              <w:tabs>
                <w:tab w:val="left" w:pos="2303"/>
              </w:tabs>
            </w:pPr>
            <w:sdt>
              <w:sdt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>
              <w:t>перчатки</w:t>
            </w:r>
          </w:p>
        </w:tc>
        <w:tc>
          <w:tcPr>
            <w:tcW w:w="1268" w:type="dxa"/>
            <w:gridSpan w:val="3"/>
            <w:tcMar>
              <w:left w:w="0" w:type="dxa"/>
              <w:right w:w="0" w:type="dxa"/>
            </w:tcMar>
          </w:tcPr>
          <w:p w14:paraId="7942BF1E" w14:textId="374B1283" w:rsidR="008D6856" w:rsidRDefault="008D6856" w:rsidP="008D6856">
            <w:pPr>
              <w:pStyle w:val="--2"/>
              <w:tabs>
                <w:tab w:val="left" w:pos="2303"/>
              </w:tabs>
            </w:pPr>
            <w:sdt>
              <w:sdt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8D6856" w:rsidRPr="009D61E9" w:rsidRDefault="008D6856" w:rsidP="008D6856">
            <w:pPr>
              <w:pStyle w:val="--2"/>
              <w:tabs>
                <w:tab w:val="left" w:pos="2303"/>
              </w:tabs>
            </w:pPr>
          </w:p>
        </w:tc>
        <w:tc>
          <w:tcPr>
            <w:tcW w:w="3724" w:type="dxa"/>
            <w:gridSpan w:val="9"/>
          </w:tcPr>
          <w:p w14:paraId="60BCF5BC" w14:textId="77777777" w:rsidR="008D6856" w:rsidRDefault="008D6856" w:rsidP="008D6856">
            <w:pPr>
              <w:pStyle w:val="--2"/>
            </w:pPr>
          </w:p>
        </w:tc>
        <w:tc>
          <w:tcPr>
            <w:tcW w:w="567" w:type="dxa"/>
          </w:tcPr>
          <w:p w14:paraId="4C2C1FC9" w14:textId="77777777" w:rsidR="008D6856" w:rsidRPr="001F1277" w:rsidRDefault="008D6856" w:rsidP="008D6856">
            <w:pPr>
              <w:pStyle w:val="--2"/>
            </w:pPr>
          </w:p>
        </w:tc>
        <w:tc>
          <w:tcPr>
            <w:tcW w:w="3543" w:type="dxa"/>
            <w:gridSpan w:val="5"/>
            <w:vAlign w:val="bottom"/>
          </w:tcPr>
          <w:p w14:paraId="53CC50D6" w14:textId="77777777" w:rsidR="008D6856" w:rsidRDefault="008D6856" w:rsidP="008D6856">
            <w:pPr>
              <w:pStyle w:val="--2"/>
            </w:pPr>
          </w:p>
        </w:tc>
        <w:tc>
          <w:tcPr>
            <w:tcW w:w="571" w:type="dxa"/>
          </w:tcPr>
          <w:p w14:paraId="60461461" w14:textId="77777777" w:rsidR="008D6856" w:rsidRPr="001A30F0" w:rsidRDefault="008D6856" w:rsidP="008D6856">
            <w:pPr>
              <w:pStyle w:val="--2"/>
            </w:pPr>
          </w:p>
        </w:tc>
        <w:tc>
          <w:tcPr>
            <w:tcW w:w="2690" w:type="dxa"/>
            <w:gridSpan w:val="4"/>
            <w:vAlign w:val="center"/>
          </w:tcPr>
          <w:p w14:paraId="7B88C9FE" w14:textId="77777777" w:rsidR="008D6856" w:rsidRDefault="008D6856" w:rsidP="008D6856">
            <w:pPr>
              <w:pStyle w:val="--2"/>
            </w:pPr>
          </w:p>
        </w:tc>
        <w:tc>
          <w:tcPr>
            <w:tcW w:w="568" w:type="dxa"/>
          </w:tcPr>
          <w:p w14:paraId="49B9FFAC" w14:textId="77777777" w:rsidR="008D6856" w:rsidRPr="006854F0" w:rsidRDefault="008D6856" w:rsidP="008D6856">
            <w:pPr>
              <w:pStyle w:val="--2"/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E8B0" w14:textId="77777777" w:rsidR="00AE7BF0" w:rsidRDefault="00AE7BF0">
      <w:r>
        <w:separator/>
      </w:r>
    </w:p>
  </w:endnote>
  <w:endnote w:type="continuationSeparator" w:id="0">
    <w:p w14:paraId="26F9C895" w14:textId="77777777" w:rsidR="00AE7BF0" w:rsidRDefault="00AE7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0C68" w14:textId="77777777" w:rsidR="00AE7BF0" w:rsidRDefault="00AE7BF0">
      <w:r>
        <w:separator/>
      </w:r>
    </w:p>
  </w:footnote>
  <w:footnote w:type="continuationSeparator" w:id="0">
    <w:p w14:paraId="67E4B945" w14:textId="77777777" w:rsidR="00AE7BF0" w:rsidRDefault="00AE7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BA90" w14:textId="77777777" w:rsidR="00FE57DD" w:rsidRPr="009B4662" w:rsidRDefault="002753E7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83862993">
    <w:abstractNumId w:val="20"/>
  </w:num>
  <w:num w:numId="2" w16cid:durableId="573662493">
    <w:abstractNumId w:val="36"/>
  </w:num>
  <w:num w:numId="3" w16cid:durableId="757673917">
    <w:abstractNumId w:val="27"/>
  </w:num>
  <w:num w:numId="4" w16cid:durableId="1896619307">
    <w:abstractNumId w:val="17"/>
  </w:num>
  <w:num w:numId="5" w16cid:durableId="1646423871">
    <w:abstractNumId w:val="16"/>
  </w:num>
  <w:num w:numId="6" w16cid:durableId="1630167369">
    <w:abstractNumId w:val="30"/>
  </w:num>
  <w:num w:numId="7" w16cid:durableId="1521311452">
    <w:abstractNumId w:val="26"/>
  </w:num>
  <w:num w:numId="8" w16cid:durableId="1487743018">
    <w:abstractNumId w:val="35"/>
  </w:num>
  <w:num w:numId="9" w16cid:durableId="646130781">
    <w:abstractNumId w:val="31"/>
  </w:num>
  <w:num w:numId="10" w16cid:durableId="684288436">
    <w:abstractNumId w:val="15"/>
  </w:num>
  <w:num w:numId="11" w16cid:durableId="1893342271">
    <w:abstractNumId w:val="24"/>
  </w:num>
  <w:num w:numId="12" w16cid:durableId="1080299616">
    <w:abstractNumId w:val="29"/>
  </w:num>
  <w:num w:numId="13" w16cid:durableId="1634555619">
    <w:abstractNumId w:val="38"/>
  </w:num>
  <w:num w:numId="14" w16cid:durableId="1000429442">
    <w:abstractNumId w:val="23"/>
  </w:num>
  <w:num w:numId="15" w16cid:durableId="506406488">
    <w:abstractNumId w:val="19"/>
  </w:num>
  <w:num w:numId="16" w16cid:durableId="1294098356">
    <w:abstractNumId w:val="11"/>
  </w:num>
  <w:num w:numId="17" w16cid:durableId="1093746081">
    <w:abstractNumId w:val="21"/>
  </w:num>
  <w:num w:numId="18" w16cid:durableId="243956961">
    <w:abstractNumId w:val="22"/>
  </w:num>
  <w:num w:numId="19" w16cid:durableId="977607190">
    <w:abstractNumId w:val="37"/>
  </w:num>
  <w:num w:numId="20" w16cid:durableId="1105419445">
    <w:abstractNumId w:val="32"/>
  </w:num>
  <w:num w:numId="21" w16cid:durableId="1111052517">
    <w:abstractNumId w:val="12"/>
  </w:num>
  <w:num w:numId="22" w16cid:durableId="1283271885">
    <w:abstractNumId w:val="33"/>
  </w:num>
  <w:num w:numId="23" w16cid:durableId="1474105768">
    <w:abstractNumId w:val="25"/>
  </w:num>
  <w:num w:numId="24" w16cid:durableId="954095383">
    <w:abstractNumId w:val="13"/>
  </w:num>
  <w:num w:numId="25" w16cid:durableId="751976556">
    <w:abstractNumId w:val="28"/>
  </w:num>
  <w:num w:numId="26" w16cid:durableId="1090076716">
    <w:abstractNumId w:val="14"/>
  </w:num>
  <w:num w:numId="27" w16cid:durableId="1294016539">
    <w:abstractNumId w:val="9"/>
  </w:num>
  <w:num w:numId="28" w16cid:durableId="199630658">
    <w:abstractNumId w:val="7"/>
  </w:num>
  <w:num w:numId="29" w16cid:durableId="1544055911">
    <w:abstractNumId w:val="6"/>
  </w:num>
  <w:num w:numId="30" w16cid:durableId="1965111195">
    <w:abstractNumId w:val="5"/>
  </w:num>
  <w:num w:numId="31" w16cid:durableId="284123520">
    <w:abstractNumId w:val="4"/>
  </w:num>
  <w:num w:numId="32" w16cid:durableId="1073041942">
    <w:abstractNumId w:val="8"/>
  </w:num>
  <w:num w:numId="33" w16cid:durableId="2034066653">
    <w:abstractNumId w:val="3"/>
  </w:num>
  <w:num w:numId="34" w16cid:durableId="75903451">
    <w:abstractNumId w:val="2"/>
  </w:num>
  <w:num w:numId="35" w16cid:durableId="493303666">
    <w:abstractNumId w:val="1"/>
  </w:num>
  <w:num w:numId="36" w16cid:durableId="807748750">
    <w:abstractNumId w:val="0"/>
  </w:num>
  <w:num w:numId="37" w16cid:durableId="160199955">
    <w:abstractNumId w:val="13"/>
  </w:num>
  <w:num w:numId="38" w16cid:durableId="992028515">
    <w:abstractNumId w:val="10"/>
  </w:num>
  <w:num w:numId="39" w16cid:durableId="421801909">
    <w:abstractNumId w:val="18"/>
  </w:num>
  <w:num w:numId="40" w16cid:durableId="42631221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685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1A0A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67</TotalTime>
  <Pages>2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ВОВАН</cp:lastModifiedBy>
  <cp:revision>26</cp:revision>
  <cp:lastPrinted>2026-02-18T13:06:00Z</cp:lastPrinted>
  <dcterms:created xsi:type="dcterms:W3CDTF">2026-04-14T15:06:00Z</dcterms:created>
  <dcterms:modified xsi:type="dcterms:W3CDTF">2026-04-14T16:12:00Z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