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2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9"/>
        <w:gridCol w:w="2706"/>
        <w:gridCol w:w="554"/>
        <w:gridCol w:w="2406"/>
        <w:gridCol w:w="554"/>
        <w:gridCol w:w="2406"/>
        <w:gridCol w:w="554"/>
        <w:gridCol w:w="1804"/>
        <w:gridCol w:w="509"/>
        <w:gridCol w:w="3427"/>
      </w:tblGrid>
      <w:tr w:rsidR="00AF2AA6" w:rsidRPr="00C46483" w14:paraId="662D7E10" w14:textId="77777777" w:rsidTr="007F3919">
        <w:trPr>
          <w:trHeight w:val="267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  <w:vAlign w:val="center"/>
          </w:tcPr>
          <w:p w14:paraId="1FF2D196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2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F3485" w14:textId="77777777" w:rsidR="00AF2AA6" w:rsidRPr="000962CC" w:rsidRDefault="00AF2AA6" w:rsidP="008C791F">
            <w:pPr>
              <w:pStyle w:val="--2"/>
            </w:pPr>
            <w:r>
              <w:t xml:space="preserve"> –</w:t>
            </w:r>
            <w:r w:rsidRPr="000962CC">
              <w:t xml:space="preserve"> нейтральное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  <w:vAlign w:val="center"/>
          </w:tcPr>
          <w:p w14:paraId="7C6EA1A9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24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CDE4F" w14:textId="77777777" w:rsidR="00AF2AA6" w:rsidRPr="000962CC" w:rsidRDefault="00AF2AA6" w:rsidP="008C791F">
            <w:pPr>
              <w:pStyle w:val="--2"/>
            </w:pPr>
            <w:r>
              <w:t xml:space="preserve"> – </w:t>
            </w:r>
            <w:r w:rsidRPr="000962CC">
              <w:t>кислотное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292957BD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24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7BBBD" w14:textId="77777777" w:rsidR="00AF2AA6" w:rsidRPr="000962CC" w:rsidRDefault="00AF2AA6" w:rsidP="008C791F">
            <w:pPr>
              <w:pStyle w:val="--2"/>
            </w:pPr>
            <w:r>
              <w:t xml:space="preserve"> –</w:t>
            </w:r>
            <w:r w:rsidRPr="000962CC">
              <w:t xml:space="preserve"> щелочное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389FF7A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180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01ABF89" w14:textId="77777777" w:rsidR="00AF2AA6" w:rsidRPr="000962CC" w:rsidRDefault="00AF2AA6" w:rsidP="008C791F">
            <w:pPr>
              <w:pStyle w:val="--2"/>
            </w:pPr>
            <w:r>
              <w:t xml:space="preserve"> –</w:t>
            </w:r>
            <w:r w:rsidRPr="000962CC">
              <w:t xml:space="preserve"> дезинфектант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ABF8F"/>
            <w:vAlign w:val="center"/>
          </w:tcPr>
          <w:p w14:paraId="4D32F144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3427" w:type="dxa"/>
            <w:tcBorders>
              <w:left w:val="single" w:sz="4" w:space="0" w:color="auto"/>
            </w:tcBorders>
            <w:vAlign w:val="center"/>
          </w:tcPr>
          <w:p w14:paraId="365E9957" w14:textId="77777777" w:rsidR="00AF2AA6" w:rsidRPr="000962CC" w:rsidRDefault="00AF2AA6" w:rsidP="008C791F">
            <w:pPr>
              <w:pStyle w:val="--2"/>
            </w:pPr>
            <w:r>
              <w:t xml:space="preserve"> – средство на безводной основе</w:t>
            </w:r>
          </w:p>
        </w:tc>
      </w:tr>
    </w:tbl>
    <w:p w14:paraId="7A4A1562" w14:textId="77777777" w:rsidR="00AF2AA6" w:rsidRDefault="00AF2AA6" w:rsidP="00AF2AA6">
      <w:pPr>
        <w:pStyle w:val="-f4"/>
      </w:pPr>
    </w:p>
    <w:tbl>
      <w:tblPr>
        <w:tblStyle w:val="aa"/>
        <w:tblW w:w="1553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418"/>
        <w:gridCol w:w="485"/>
        <w:gridCol w:w="1701"/>
        <w:gridCol w:w="1499"/>
        <w:gridCol w:w="1925"/>
        <w:gridCol w:w="1214"/>
        <w:gridCol w:w="1134"/>
        <w:gridCol w:w="486"/>
        <w:gridCol w:w="992"/>
        <w:gridCol w:w="1419"/>
        <w:gridCol w:w="1559"/>
      </w:tblGrid>
      <w:tr w:rsidR="00E13AC2" w14:paraId="707B2508" w14:textId="77777777" w:rsidTr="00632CA2">
        <w:trPr>
          <w:cantSplit/>
          <w:trHeight w:val="224"/>
        </w:trPr>
        <w:tc>
          <w:tcPr>
            <w:tcW w:w="15533" w:type="dxa"/>
            <w:gridSpan w:val="1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07234E2F" w14:textId="77777777" w:rsidR="00E13AC2" w:rsidRPr="005C3DD8" w:rsidRDefault="00E13AC2" w:rsidP="00632CA2">
            <w:pPr>
              <w:pStyle w:val="--2"/>
              <w:rPr>
                <w:rStyle w:val="af2"/>
              </w:rPr>
            </w:pPr>
            <w:r w:rsidRPr="005C3DD8">
              <w:rPr>
                <w:rStyle w:val="af2"/>
              </w:rPr>
              <w:t xml:space="preserve">Технологическая карта санитарной обработки № </w:t>
            </w:r>
            <w:r>
              <w:rPr>
                <w:rStyle w:val="af2"/>
              </w:rPr>
              <w:t>М 3</w:t>
            </w:r>
            <w:r w:rsidRPr="005C3DD8">
              <w:rPr>
                <w:rStyle w:val="af2"/>
              </w:rPr>
              <w:t>.</w:t>
            </w:r>
            <w:r>
              <w:rPr>
                <w:rStyle w:val="af2"/>
              </w:rPr>
              <w:t>2</w:t>
            </w:r>
            <w:r w:rsidRPr="005C3DD8">
              <w:rPr>
                <w:rStyle w:val="af2"/>
              </w:rPr>
              <w:t>.</w:t>
            </w:r>
          </w:p>
        </w:tc>
      </w:tr>
      <w:tr w:rsidR="00E13AC2" w14:paraId="5F59C8AD" w14:textId="77777777" w:rsidTr="00632CA2">
        <w:trPr>
          <w:cantSplit/>
          <w:trHeight w:val="224"/>
        </w:trPr>
        <w:tc>
          <w:tcPr>
            <w:tcW w:w="15533" w:type="dxa"/>
            <w:gridSpan w:val="1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F489A71" w14:textId="77777777" w:rsidR="00E13AC2" w:rsidRPr="00471E85" w:rsidRDefault="00E13AC2" w:rsidP="00632CA2">
            <w:pPr>
              <w:pStyle w:val="--2"/>
            </w:pPr>
            <w:r>
              <w:rPr>
                <w:rStyle w:val="af2"/>
              </w:rPr>
              <w:t xml:space="preserve">Помещение: </w:t>
            </w:r>
            <w:r>
              <w:rPr>
                <w:rStyle w:val="af2"/>
                <w:rFonts w:cs="Arial"/>
              </w:rPr>
              <w:t>зона приёмки сырья</w:t>
            </w:r>
          </w:p>
        </w:tc>
      </w:tr>
      <w:tr w:rsidR="00E13AC2" w14:paraId="18FAB9C6" w14:textId="77777777" w:rsidTr="00632CA2">
        <w:trPr>
          <w:cantSplit/>
          <w:trHeight w:val="224"/>
        </w:trPr>
        <w:tc>
          <w:tcPr>
            <w:tcW w:w="15533" w:type="dxa"/>
            <w:gridSpan w:val="1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27476B5" w14:textId="77777777" w:rsidR="00E13AC2" w:rsidRDefault="00E13AC2" w:rsidP="00632CA2">
            <w:pPr>
              <w:pStyle w:val="--2"/>
              <w:rPr>
                <w:rStyle w:val="af2"/>
              </w:rPr>
            </w:pPr>
          </w:p>
        </w:tc>
      </w:tr>
      <w:tr w:rsidR="00E13AC2" w14:paraId="04E26ABD" w14:textId="77777777" w:rsidTr="00632CA2">
        <w:trPr>
          <w:cantSplit/>
          <w:trHeight w:val="224"/>
        </w:trPr>
        <w:tc>
          <w:tcPr>
            <w:tcW w:w="15533" w:type="dxa"/>
            <w:gridSpan w:val="1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5B5A75C" w14:textId="77777777" w:rsidR="00E13AC2" w:rsidRDefault="00E13AC2" w:rsidP="00632CA2">
            <w:pPr>
              <w:pStyle w:val="--2"/>
              <w:rPr>
                <w:rStyle w:val="af2"/>
              </w:rPr>
            </w:pPr>
            <w:r w:rsidRPr="00487ED0">
              <w:rPr>
                <w:rStyle w:val="af2"/>
              </w:rPr>
              <w:t>Санитарная обработка помещений осуществляется после полного удаления из них сырьевых компонентов</w:t>
            </w:r>
            <w:r>
              <w:rPr>
                <w:rStyle w:val="af2"/>
              </w:rPr>
              <w:t xml:space="preserve"> и материалов.</w:t>
            </w:r>
          </w:p>
        </w:tc>
      </w:tr>
      <w:tr w:rsidR="00E13AC2" w14:paraId="22CDA4EF" w14:textId="77777777" w:rsidTr="00632CA2">
        <w:trPr>
          <w:cantSplit/>
          <w:trHeight w:val="224"/>
        </w:trPr>
        <w:tc>
          <w:tcPr>
            <w:tcW w:w="15533" w:type="dxa"/>
            <w:gridSpan w:val="1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2580DD" w14:textId="77777777" w:rsidR="00E13AC2" w:rsidRPr="00471E85" w:rsidRDefault="00E13AC2" w:rsidP="00632CA2">
            <w:pPr>
              <w:pStyle w:val="-4"/>
            </w:pPr>
          </w:p>
        </w:tc>
      </w:tr>
      <w:tr w:rsidR="00E13AC2" w14:paraId="169D544C" w14:textId="77777777" w:rsidTr="00632CA2">
        <w:trPr>
          <w:cantSplit/>
          <w:trHeight w:val="1217"/>
        </w:trPr>
        <w:tc>
          <w:tcPr>
            <w:tcW w:w="1701" w:type="dxa"/>
            <w:tcBorders>
              <w:top w:val="single" w:sz="2" w:space="0" w:color="auto"/>
            </w:tcBorders>
          </w:tcPr>
          <w:p w14:paraId="463D2809" w14:textId="77777777" w:rsidR="00E13AC2" w:rsidRDefault="00E13AC2" w:rsidP="00632CA2">
            <w:pPr>
              <w:pStyle w:val="-f9"/>
            </w:pPr>
            <w:r w:rsidRPr="00071406">
              <w:t>Объект обработки</w:t>
            </w:r>
          </w:p>
        </w:tc>
        <w:tc>
          <w:tcPr>
            <w:tcW w:w="1418" w:type="dxa"/>
            <w:tcBorders>
              <w:top w:val="single" w:sz="2" w:space="0" w:color="auto"/>
            </w:tcBorders>
          </w:tcPr>
          <w:p w14:paraId="3335B87D" w14:textId="77777777" w:rsidR="00E13AC2" w:rsidRPr="00071406" w:rsidRDefault="00E13AC2" w:rsidP="00632CA2">
            <w:pPr>
              <w:pStyle w:val="-f9"/>
            </w:pPr>
            <w:r w:rsidRPr="00071406">
              <w:t>Способ обработки</w:t>
            </w:r>
          </w:p>
        </w:tc>
        <w:tc>
          <w:tcPr>
            <w:tcW w:w="485" w:type="dxa"/>
            <w:tcBorders>
              <w:top w:val="single" w:sz="2" w:space="0" w:color="auto"/>
            </w:tcBorders>
            <w:textDirection w:val="btLr"/>
          </w:tcPr>
          <w:p w14:paraId="2EF3575F" w14:textId="77777777" w:rsidR="00E13AC2" w:rsidRPr="00EA0B62" w:rsidRDefault="00E13AC2" w:rsidP="00632CA2">
            <w:pPr>
              <w:pStyle w:val="-f9"/>
            </w:pPr>
            <w:r w:rsidRPr="00EA0B62">
              <w:t>№</w:t>
            </w:r>
            <w:r w:rsidRPr="00EA0B62">
              <w:br/>
              <w:t>инструкции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14:paraId="486BA7AF" w14:textId="77777777" w:rsidR="00E13AC2" w:rsidRPr="00071406" w:rsidRDefault="00E13AC2" w:rsidP="00632CA2">
            <w:pPr>
              <w:pStyle w:val="-f9"/>
            </w:pPr>
            <w:r w:rsidRPr="00071406">
              <w:t>Наименование средства</w:t>
            </w:r>
          </w:p>
        </w:tc>
        <w:tc>
          <w:tcPr>
            <w:tcW w:w="1499" w:type="dxa"/>
            <w:tcBorders>
              <w:top w:val="single" w:sz="2" w:space="0" w:color="auto"/>
            </w:tcBorders>
          </w:tcPr>
          <w:p w14:paraId="650CCC0C" w14:textId="77777777" w:rsidR="00E13AC2" w:rsidRPr="00071406" w:rsidRDefault="00E13AC2" w:rsidP="00632CA2">
            <w:pPr>
              <w:pStyle w:val="-f9"/>
            </w:pPr>
            <w:r w:rsidRPr="00071406">
              <w:t>Метод уборки</w:t>
            </w:r>
          </w:p>
        </w:tc>
        <w:tc>
          <w:tcPr>
            <w:tcW w:w="1925" w:type="dxa"/>
            <w:tcBorders>
              <w:top w:val="single" w:sz="2" w:space="0" w:color="auto"/>
            </w:tcBorders>
          </w:tcPr>
          <w:p w14:paraId="36FCE2A5" w14:textId="77777777" w:rsidR="00E13AC2" w:rsidRPr="00071406" w:rsidRDefault="00E13AC2" w:rsidP="00632CA2">
            <w:pPr>
              <w:pStyle w:val="-f9"/>
            </w:pPr>
            <w:r w:rsidRPr="00071406">
              <w:t>Концентрация средства, %, метод разведения</w:t>
            </w:r>
          </w:p>
        </w:tc>
        <w:tc>
          <w:tcPr>
            <w:tcW w:w="1214" w:type="dxa"/>
            <w:tcBorders>
              <w:top w:val="single" w:sz="2" w:space="0" w:color="auto"/>
            </w:tcBorders>
          </w:tcPr>
          <w:p w14:paraId="1E8F9834" w14:textId="77777777" w:rsidR="00E13AC2" w:rsidRPr="00071406" w:rsidRDefault="00E13AC2" w:rsidP="00632CA2">
            <w:pPr>
              <w:pStyle w:val="-f9"/>
            </w:pPr>
            <w:r w:rsidRPr="00071406">
              <w:t>Температура раствора, °</w:t>
            </w:r>
            <w:r>
              <w:t>C</w:t>
            </w:r>
          </w:p>
        </w:tc>
        <w:tc>
          <w:tcPr>
            <w:tcW w:w="1134" w:type="dxa"/>
            <w:tcBorders>
              <w:top w:val="single" w:sz="2" w:space="0" w:color="auto"/>
            </w:tcBorders>
          </w:tcPr>
          <w:p w14:paraId="05CEC894" w14:textId="77777777" w:rsidR="00E13AC2" w:rsidRPr="00071406" w:rsidRDefault="00E13AC2" w:rsidP="00632CA2">
            <w:pPr>
              <w:pStyle w:val="-f9"/>
            </w:pPr>
            <w:r w:rsidRPr="00071406">
              <w:t>Время выдержки средства, мин</w:t>
            </w:r>
          </w:p>
        </w:tc>
        <w:tc>
          <w:tcPr>
            <w:tcW w:w="486" w:type="dxa"/>
            <w:tcBorders>
              <w:top w:val="single" w:sz="2" w:space="0" w:color="auto"/>
            </w:tcBorders>
            <w:textDirection w:val="btLr"/>
          </w:tcPr>
          <w:p w14:paraId="68F18664" w14:textId="77777777" w:rsidR="00E13AC2" w:rsidRPr="00EA0B62" w:rsidRDefault="00E13AC2" w:rsidP="00632CA2">
            <w:pPr>
              <w:pStyle w:val="-f9"/>
            </w:pPr>
            <w:r w:rsidRPr="00EA0B62">
              <w:t>Инвентарь</w:t>
            </w:r>
          </w:p>
        </w:tc>
        <w:tc>
          <w:tcPr>
            <w:tcW w:w="992" w:type="dxa"/>
            <w:tcBorders>
              <w:top w:val="single" w:sz="2" w:space="0" w:color="auto"/>
              <w:right w:val="single" w:sz="2" w:space="0" w:color="auto"/>
            </w:tcBorders>
          </w:tcPr>
          <w:p w14:paraId="14BDA61D" w14:textId="77777777" w:rsidR="00E13AC2" w:rsidRPr="00071406" w:rsidRDefault="00E13AC2" w:rsidP="00632CA2">
            <w:pPr>
              <w:pStyle w:val="-f9"/>
            </w:pPr>
            <w:r w:rsidRPr="00471E85">
              <w:t>Периодичность</w:t>
            </w:r>
          </w:p>
        </w:tc>
        <w:tc>
          <w:tcPr>
            <w:tcW w:w="1419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9A5CB5" w14:textId="77777777" w:rsidR="00E13AC2" w:rsidRPr="00071406" w:rsidRDefault="00E13AC2" w:rsidP="00632CA2">
            <w:pPr>
              <w:pStyle w:val="-f9"/>
              <w:tabs>
                <w:tab w:val="left" w:pos="1453"/>
              </w:tabs>
            </w:pPr>
            <w:r>
              <w:t>И</w:t>
            </w:r>
            <w:r w:rsidRPr="00471E85">
              <w:t>сполнитель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</w:tcBorders>
          </w:tcPr>
          <w:p w14:paraId="1EE3721C" w14:textId="77777777" w:rsidR="00E13AC2" w:rsidRPr="00071406" w:rsidRDefault="00E13AC2" w:rsidP="00632CA2">
            <w:pPr>
              <w:pStyle w:val="-f9"/>
            </w:pPr>
            <w:r w:rsidRPr="00471E85">
              <w:t>Метод контроля</w:t>
            </w:r>
            <w:r>
              <w:t>/</w:t>
            </w:r>
            <w:r>
              <w:br/>
            </w:r>
            <w:r w:rsidRPr="00471E85">
              <w:t>периодичность</w:t>
            </w:r>
          </w:p>
        </w:tc>
      </w:tr>
      <w:tr w:rsidR="00E13AC2" w14:paraId="61C6265B" w14:textId="77777777" w:rsidTr="00632CA2">
        <w:trPr>
          <w:trHeight w:val="320"/>
        </w:trPr>
        <w:tc>
          <w:tcPr>
            <w:tcW w:w="1701" w:type="dxa"/>
            <w:vMerge w:val="restart"/>
          </w:tcPr>
          <w:p w14:paraId="2CB79CF6" w14:textId="77777777" w:rsidR="00E13AC2" w:rsidRPr="00071406" w:rsidRDefault="00E13AC2" w:rsidP="00632CA2">
            <w:pPr>
              <w:pStyle w:val="--d"/>
            </w:pPr>
            <w:r>
              <w:t xml:space="preserve">потолок (окрашенный), </w:t>
            </w:r>
            <w:r>
              <w:rPr>
                <w:rFonts w:eastAsia="Times New Roman"/>
              </w:rPr>
              <w:t xml:space="preserve">вентиляционные трубы </w:t>
            </w:r>
            <w:r w:rsidRPr="00317ABF">
              <w:rPr>
                <w:rFonts w:eastAsia="Times New Roman"/>
              </w:rPr>
              <w:t>(наружные поверхности)</w:t>
            </w:r>
            <w:r>
              <w:rPr>
                <w:rFonts w:eastAsia="Times New Roman"/>
              </w:rPr>
              <w:t xml:space="preserve">, </w:t>
            </w:r>
            <w:r w:rsidRPr="00317ABF">
              <w:rPr>
                <w:rFonts w:eastAsia="Times New Roman"/>
              </w:rPr>
              <w:t>вентиляционные диффузоры</w:t>
            </w:r>
            <w:r>
              <w:rPr>
                <w:rFonts w:eastAsia="Times New Roman"/>
              </w:rPr>
              <w:t xml:space="preserve">, </w:t>
            </w:r>
            <w:r w:rsidRPr="0075292C">
              <w:t>светильники (наружные поверхности)</w:t>
            </w:r>
            <w:r>
              <w:t>, стены выше 2м</w:t>
            </w:r>
          </w:p>
        </w:tc>
        <w:tc>
          <w:tcPr>
            <w:tcW w:w="1418" w:type="dxa"/>
          </w:tcPr>
          <w:p w14:paraId="1B0D496F" w14:textId="77777777" w:rsidR="00E13AC2" w:rsidRPr="00071406" w:rsidRDefault="00E13AC2" w:rsidP="00632CA2">
            <w:pPr>
              <w:pStyle w:val="--d"/>
            </w:pPr>
            <w:r>
              <w:rPr>
                <w:szCs w:val="14"/>
              </w:rPr>
              <w:t>очистка</w:t>
            </w:r>
            <w:r>
              <w:rPr>
                <w:szCs w:val="14"/>
              </w:rPr>
              <w:br/>
              <w:t>(обеспыливание поверхностей)</w:t>
            </w:r>
          </w:p>
        </w:tc>
        <w:tc>
          <w:tcPr>
            <w:tcW w:w="485" w:type="dxa"/>
            <w:vMerge w:val="restart"/>
            <w:textDirection w:val="btLr"/>
            <w:vAlign w:val="center"/>
          </w:tcPr>
          <w:p w14:paraId="67C6E669" w14:textId="77777777" w:rsidR="00E13AC2" w:rsidRPr="00EA0B62" w:rsidRDefault="00E13AC2" w:rsidP="00632CA2">
            <w:pPr>
              <w:pStyle w:val="--e"/>
            </w:pPr>
            <w:r>
              <w:t>И 1.1.1.</w:t>
            </w:r>
          </w:p>
        </w:tc>
        <w:tc>
          <w:tcPr>
            <w:tcW w:w="1701" w:type="dxa"/>
          </w:tcPr>
          <w:p w14:paraId="54824819" w14:textId="77777777" w:rsidR="00E13AC2" w:rsidRPr="00071406" w:rsidRDefault="00E13AC2" w:rsidP="00632CA2">
            <w:pPr>
              <w:pStyle w:val="--d"/>
            </w:pPr>
            <w:r>
              <w:t>__________________</w:t>
            </w:r>
          </w:p>
        </w:tc>
        <w:tc>
          <w:tcPr>
            <w:tcW w:w="1499" w:type="dxa"/>
          </w:tcPr>
          <w:p w14:paraId="2514CDE3" w14:textId="77777777" w:rsidR="00E13AC2" w:rsidRPr="00071406" w:rsidRDefault="00E13AC2" w:rsidP="00632CA2">
            <w:pPr>
              <w:pStyle w:val="--d"/>
            </w:pPr>
            <w:r>
              <w:t>ручной (протирание)</w:t>
            </w:r>
          </w:p>
        </w:tc>
        <w:tc>
          <w:tcPr>
            <w:tcW w:w="1925" w:type="dxa"/>
          </w:tcPr>
          <w:p w14:paraId="2A2B3909" w14:textId="77777777" w:rsidR="00E13AC2" w:rsidRPr="00071406" w:rsidRDefault="00E13AC2" w:rsidP="00632CA2">
            <w:pPr>
              <w:pStyle w:val="--d"/>
            </w:pPr>
            <w:r>
              <w:t>________________</w:t>
            </w:r>
          </w:p>
        </w:tc>
        <w:tc>
          <w:tcPr>
            <w:tcW w:w="1214" w:type="dxa"/>
          </w:tcPr>
          <w:p w14:paraId="5737D141" w14:textId="77777777" w:rsidR="00E13AC2" w:rsidRPr="00071406" w:rsidRDefault="00E13AC2" w:rsidP="00632CA2">
            <w:pPr>
              <w:pStyle w:val="--d"/>
            </w:pPr>
            <w:r w:rsidRPr="00D43EEA">
              <w:t>____________</w:t>
            </w:r>
          </w:p>
        </w:tc>
        <w:tc>
          <w:tcPr>
            <w:tcW w:w="1134" w:type="dxa"/>
          </w:tcPr>
          <w:p w14:paraId="1363934B" w14:textId="77777777" w:rsidR="00E13AC2" w:rsidRPr="00071406" w:rsidRDefault="00E13AC2" w:rsidP="00632CA2">
            <w:pPr>
              <w:pStyle w:val="--d"/>
            </w:pPr>
            <w:r w:rsidRPr="00D43EEA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6E164E34" w14:textId="77777777" w:rsidR="00E13AC2" w:rsidRPr="00F8213A" w:rsidRDefault="00E13AC2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tcBorders>
              <w:bottom w:val="single" w:sz="2" w:space="0" w:color="auto"/>
              <w:right w:val="single" w:sz="2" w:space="0" w:color="auto"/>
            </w:tcBorders>
          </w:tcPr>
          <w:p w14:paraId="68C3164D" w14:textId="77777777" w:rsidR="00E13AC2" w:rsidRPr="00071406" w:rsidRDefault="00E13AC2" w:rsidP="00632CA2">
            <w:pPr>
              <w:pStyle w:val="--e"/>
            </w:pPr>
            <w:r w:rsidRPr="00471E85">
              <w:t>1 раз в 3 месяца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1F3B7A17" w14:textId="77777777" w:rsidR="00E13AC2" w:rsidRPr="00071406" w:rsidRDefault="00E13AC2" w:rsidP="00632CA2">
            <w:pPr>
              <w:pStyle w:val="--d"/>
            </w:pPr>
            <w:r>
              <w:t>с</w:t>
            </w:r>
            <w:r w:rsidRPr="00471E85">
              <w:t>отрудник внутреннего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47C79055" w14:textId="77777777" w:rsidR="00E13AC2" w:rsidRPr="00071406" w:rsidRDefault="00E13AC2" w:rsidP="00632CA2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4DF8EDC3" w14:textId="77777777" w:rsidR="00E13AC2" w:rsidRPr="00071406" w:rsidRDefault="00E13AC2" w:rsidP="00632CA2">
            <w:pPr>
              <w:pStyle w:val="--d"/>
            </w:pPr>
            <w:r w:rsidRPr="00471E85">
              <w:t>сотрудник отдела качества</w:t>
            </w:r>
          </w:p>
        </w:tc>
      </w:tr>
      <w:tr w:rsidR="00E13AC2" w14:paraId="414E1A2A" w14:textId="77777777" w:rsidTr="00632CA2">
        <w:trPr>
          <w:trHeight w:val="444"/>
        </w:trPr>
        <w:tc>
          <w:tcPr>
            <w:tcW w:w="1701" w:type="dxa"/>
            <w:vMerge/>
          </w:tcPr>
          <w:p w14:paraId="09BA6D12" w14:textId="77777777" w:rsidR="00E13AC2" w:rsidRPr="00071406" w:rsidRDefault="00E13AC2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418" w:type="dxa"/>
          </w:tcPr>
          <w:p w14:paraId="4FF6F041" w14:textId="77777777" w:rsidR="00E13AC2" w:rsidRPr="00071406" w:rsidRDefault="00E13AC2" w:rsidP="00632CA2">
            <w:pPr>
              <w:pStyle w:val="--d"/>
            </w:pPr>
            <w:r>
              <w:t>мойка</w:t>
            </w:r>
          </w:p>
        </w:tc>
        <w:tc>
          <w:tcPr>
            <w:tcW w:w="485" w:type="dxa"/>
            <w:vMerge/>
            <w:textDirection w:val="btLr"/>
            <w:vAlign w:val="center"/>
          </w:tcPr>
          <w:p w14:paraId="4F6BC79A" w14:textId="77777777" w:rsidR="00E13AC2" w:rsidRPr="00EA0B62" w:rsidRDefault="00E13AC2" w:rsidP="00632CA2">
            <w:pPr>
              <w:pStyle w:val="--e"/>
            </w:pPr>
          </w:p>
        </w:tc>
        <w:tc>
          <w:tcPr>
            <w:tcW w:w="1701" w:type="dxa"/>
            <w:shd w:val="clear" w:color="auto" w:fill="99CCFF"/>
          </w:tcPr>
          <w:p w14:paraId="74D53E8D" w14:textId="77777777" w:rsidR="00E13AC2" w:rsidRPr="00071406" w:rsidRDefault="00E13AC2" w:rsidP="00632CA2">
            <w:pPr>
              <w:pStyle w:val="-fa"/>
              <w:rPr>
                <w:szCs w:val="14"/>
              </w:rPr>
            </w:pPr>
            <w:r w:rsidRPr="00D70DC2">
              <w:t>ХИМИТЕК ЧУДОДЕЙ</w:t>
            </w:r>
            <w:r w:rsidRPr="00D70DC2">
              <w:rPr>
                <w:vertAlign w:val="superscript"/>
              </w:rPr>
              <w:t>®</w:t>
            </w:r>
            <w:r w:rsidRPr="00D70DC2">
              <w:t>-КОМБИ-ПЕНКАТИВ</w:t>
            </w:r>
          </w:p>
        </w:tc>
        <w:tc>
          <w:tcPr>
            <w:tcW w:w="1499" w:type="dxa"/>
          </w:tcPr>
          <w:p w14:paraId="33CD9EBC" w14:textId="77777777" w:rsidR="00E13AC2" w:rsidRPr="00071406" w:rsidRDefault="00E13AC2" w:rsidP="00632CA2">
            <w:pPr>
              <w:pStyle w:val="--d"/>
              <w:rPr>
                <w:szCs w:val="14"/>
              </w:rPr>
            </w:pPr>
            <w:r>
              <w:t>ручной (протирание, обработка щёткой)</w:t>
            </w:r>
          </w:p>
        </w:tc>
        <w:tc>
          <w:tcPr>
            <w:tcW w:w="1925" w:type="dxa"/>
          </w:tcPr>
          <w:p w14:paraId="724F6158" w14:textId="77777777" w:rsidR="00E13AC2" w:rsidRPr="00071406" w:rsidRDefault="00E13AC2" w:rsidP="00632CA2">
            <w:pPr>
              <w:pStyle w:val="--e"/>
              <w:rPr>
                <w:szCs w:val="14"/>
              </w:rPr>
            </w:pPr>
            <w:r w:rsidRPr="00D70DC2">
              <w:t>2,0 % – 3,0 %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6A565F02" w14:textId="77777777" w:rsidR="00E13AC2" w:rsidRPr="00071406" w:rsidRDefault="00E13AC2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0E87BB41" w14:textId="77777777" w:rsidR="00E13AC2" w:rsidRPr="00071406" w:rsidRDefault="00E13AC2" w:rsidP="00632CA2">
            <w:pPr>
              <w:pStyle w:val="--d"/>
            </w:pPr>
            <w:r w:rsidRPr="00D43EEA">
              <w:t>___________</w:t>
            </w:r>
          </w:p>
        </w:tc>
        <w:tc>
          <w:tcPr>
            <w:tcW w:w="486" w:type="dxa"/>
            <w:vMerge/>
            <w:shd w:val="clear" w:color="auto" w:fill="auto"/>
          </w:tcPr>
          <w:p w14:paraId="082752D5" w14:textId="77777777" w:rsidR="00E13AC2" w:rsidRPr="00F8213A" w:rsidRDefault="00E13AC2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 w:val="restart"/>
            <w:tcBorders>
              <w:top w:val="single" w:sz="2" w:space="0" w:color="auto"/>
              <w:right w:val="single" w:sz="2" w:space="0" w:color="auto"/>
            </w:tcBorders>
          </w:tcPr>
          <w:p w14:paraId="67A15AEA" w14:textId="77777777" w:rsidR="00E13AC2" w:rsidRPr="00071406" w:rsidRDefault="00E13AC2" w:rsidP="00632CA2">
            <w:pPr>
              <w:pStyle w:val="--e"/>
            </w:pPr>
            <w:r>
              <w:t>1 раз в 6 месяцев</w:t>
            </w: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429C349" w14:textId="77777777" w:rsidR="00E13AC2" w:rsidRPr="00071406" w:rsidRDefault="00E13AC2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4135A029" w14:textId="77777777" w:rsidR="00E13AC2" w:rsidRPr="00071406" w:rsidRDefault="00E13AC2" w:rsidP="00632CA2">
            <w:pPr>
              <w:pStyle w:val="--2"/>
              <w:rPr>
                <w:sz w:val="14"/>
                <w:szCs w:val="14"/>
              </w:rPr>
            </w:pPr>
          </w:p>
        </w:tc>
      </w:tr>
      <w:tr w:rsidR="00E13AC2" w14:paraId="69E1F708" w14:textId="77777777" w:rsidTr="00632CA2">
        <w:trPr>
          <w:trHeight w:val="444"/>
        </w:trPr>
        <w:tc>
          <w:tcPr>
            <w:tcW w:w="1701" w:type="dxa"/>
            <w:vMerge/>
          </w:tcPr>
          <w:p w14:paraId="6C4E8BDB" w14:textId="77777777" w:rsidR="00E13AC2" w:rsidRPr="00071406" w:rsidRDefault="00E13AC2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418" w:type="dxa"/>
          </w:tcPr>
          <w:p w14:paraId="1C583F28" w14:textId="77777777" w:rsidR="00E13AC2" w:rsidRDefault="00E13AC2" w:rsidP="00632CA2">
            <w:pPr>
              <w:pStyle w:val="--d"/>
            </w:pPr>
            <w:r>
              <w:t>дезинфекция</w:t>
            </w:r>
          </w:p>
        </w:tc>
        <w:tc>
          <w:tcPr>
            <w:tcW w:w="485" w:type="dxa"/>
            <w:vMerge/>
            <w:textDirection w:val="btLr"/>
            <w:vAlign w:val="center"/>
          </w:tcPr>
          <w:p w14:paraId="007B98E8" w14:textId="77777777" w:rsidR="00E13AC2" w:rsidRPr="00EA0B62" w:rsidRDefault="00E13AC2" w:rsidP="00632CA2">
            <w:pPr>
              <w:pStyle w:val="--e"/>
            </w:pPr>
          </w:p>
        </w:tc>
        <w:tc>
          <w:tcPr>
            <w:tcW w:w="1701" w:type="dxa"/>
            <w:shd w:val="clear" w:color="auto" w:fill="FFFFCC"/>
          </w:tcPr>
          <w:p w14:paraId="20A5B8AD" w14:textId="77777777" w:rsidR="00E13AC2" w:rsidRPr="005C3DD8" w:rsidRDefault="00E13AC2" w:rsidP="00632CA2">
            <w:pPr>
              <w:pStyle w:val="-fa"/>
            </w:pPr>
            <w:r w:rsidRPr="005C3DD8">
              <w:t>ХИМИТЕК ПОЛИДЕЗ</w:t>
            </w:r>
            <w:r w:rsidRPr="005C3DD8">
              <w:rPr>
                <w:vertAlign w:val="superscript"/>
              </w:rPr>
              <w:t>®</w:t>
            </w:r>
            <w:r w:rsidRPr="005C3DD8">
              <w:t>-СУПЕР</w:t>
            </w:r>
          </w:p>
        </w:tc>
        <w:tc>
          <w:tcPr>
            <w:tcW w:w="1499" w:type="dxa"/>
          </w:tcPr>
          <w:p w14:paraId="10AA87C3" w14:textId="77777777" w:rsidR="00E13AC2" w:rsidRPr="00071406" w:rsidRDefault="00E13AC2" w:rsidP="00632CA2">
            <w:pPr>
              <w:pStyle w:val="--d"/>
            </w:pPr>
            <w:r>
              <w:t>ручной (протирание)</w:t>
            </w:r>
          </w:p>
        </w:tc>
        <w:tc>
          <w:tcPr>
            <w:tcW w:w="1925" w:type="dxa"/>
          </w:tcPr>
          <w:p w14:paraId="79270AAE" w14:textId="77777777" w:rsidR="00E13AC2" w:rsidRPr="00E61D76" w:rsidRDefault="00E13AC2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69D1BEAA" w14:textId="77777777" w:rsidR="00E13AC2" w:rsidRPr="00EA0B62" w:rsidRDefault="00E13AC2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2E8C7552" w14:textId="77777777" w:rsidR="00E13AC2" w:rsidRPr="00EA0B62" w:rsidRDefault="00E13AC2" w:rsidP="00632CA2">
            <w:pPr>
              <w:pStyle w:val="--e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</w:tcPr>
          <w:p w14:paraId="5D7DA467" w14:textId="77777777" w:rsidR="00E13AC2" w:rsidRPr="00F8213A" w:rsidRDefault="00E13AC2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/>
            <w:tcBorders>
              <w:right w:val="single" w:sz="2" w:space="0" w:color="auto"/>
            </w:tcBorders>
          </w:tcPr>
          <w:p w14:paraId="3818E68D" w14:textId="77777777" w:rsidR="00E13AC2" w:rsidRDefault="00E13AC2" w:rsidP="00632CA2">
            <w:pPr>
              <w:pStyle w:val="--e"/>
            </w:pP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E516E9D" w14:textId="77777777" w:rsidR="00E13AC2" w:rsidRPr="00071406" w:rsidRDefault="00E13AC2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050D4A24" w14:textId="77777777" w:rsidR="00E13AC2" w:rsidRPr="00071406" w:rsidRDefault="00E13AC2" w:rsidP="00632CA2">
            <w:pPr>
              <w:pStyle w:val="--2"/>
              <w:rPr>
                <w:sz w:val="14"/>
                <w:szCs w:val="14"/>
              </w:rPr>
            </w:pPr>
          </w:p>
        </w:tc>
      </w:tr>
      <w:tr w:rsidR="00A264B4" w14:paraId="0597DD27" w14:textId="77777777" w:rsidTr="00A264B4">
        <w:trPr>
          <w:trHeight w:val="761"/>
        </w:trPr>
        <w:tc>
          <w:tcPr>
            <w:tcW w:w="1701" w:type="dxa"/>
          </w:tcPr>
          <w:p w14:paraId="668B3636" w14:textId="37885DAB" w:rsidR="00A264B4" w:rsidRPr="00317ABF" w:rsidRDefault="00A264B4" w:rsidP="00A264B4">
            <w:pPr>
              <w:pStyle w:val="--d"/>
              <w:rPr>
                <w:rFonts w:eastAsia="Times New Roman"/>
              </w:rPr>
            </w:pPr>
            <w:r>
              <w:t>инсектицидные лампы</w:t>
            </w:r>
          </w:p>
        </w:tc>
        <w:tc>
          <w:tcPr>
            <w:tcW w:w="1418" w:type="dxa"/>
          </w:tcPr>
          <w:p w14:paraId="05AB9FF2" w14:textId="057E3986" w:rsidR="00A264B4" w:rsidRDefault="00A264B4" w:rsidP="00632CA2">
            <w:pPr>
              <w:pStyle w:val="--d"/>
            </w:pPr>
            <w:r>
              <w:t>мойка</w:t>
            </w:r>
          </w:p>
        </w:tc>
        <w:tc>
          <w:tcPr>
            <w:tcW w:w="485" w:type="dxa"/>
            <w:textDirection w:val="btLr"/>
            <w:vAlign w:val="center"/>
          </w:tcPr>
          <w:p w14:paraId="2423C7BB" w14:textId="56717955" w:rsidR="00A264B4" w:rsidRDefault="00A264B4" w:rsidP="00632CA2">
            <w:pPr>
              <w:pStyle w:val="--e"/>
            </w:pPr>
            <w:r>
              <w:t>И 1.9.</w:t>
            </w:r>
          </w:p>
        </w:tc>
        <w:tc>
          <w:tcPr>
            <w:tcW w:w="1701" w:type="dxa"/>
            <w:shd w:val="clear" w:color="auto" w:fill="99CCFF"/>
          </w:tcPr>
          <w:p w14:paraId="0BB208FC" w14:textId="5A489FCC" w:rsidR="00A264B4" w:rsidRPr="00D70DC2" w:rsidRDefault="00A264B4" w:rsidP="00632CA2">
            <w:pPr>
              <w:pStyle w:val="-fa"/>
            </w:pPr>
            <w:r w:rsidRPr="00EB3BF4">
              <w:t xml:space="preserve">ХИМИТЕК </w:t>
            </w:r>
            <w:r>
              <w:t>УНИВЕРСАЛ-ПД-Н</w:t>
            </w:r>
          </w:p>
        </w:tc>
        <w:tc>
          <w:tcPr>
            <w:tcW w:w="1499" w:type="dxa"/>
          </w:tcPr>
          <w:p w14:paraId="480F59ED" w14:textId="2F2740DC" w:rsidR="00A264B4" w:rsidRPr="00471E85" w:rsidRDefault="00A264B4" w:rsidP="00632CA2">
            <w:pPr>
              <w:pStyle w:val="--d"/>
            </w:pPr>
            <w:proofErr w:type="gramStart"/>
            <w:r>
              <w:t>ручной</w:t>
            </w:r>
            <w:proofErr w:type="gramEnd"/>
            <w:r>
              <w:t xml:space="preserve"> (протирание)</w:t>
            </w:r>
          </w:p>
        </w:tc>
        <w:tc>
          <w:tcPr>
            <w:tcW w:w="1925" w:type="dxa"/>
          </w:tcPr>
          <w:p w14:paraId="0FF9C3A6" w14:textId="0FEFF30B" w:rsidR="00A264B4" w:rsidRDefault="00A264B4" w:rsidP="00632CA2">
            <w:pPr>
              <w:pStyle w:val="--e"/>
            </w:pPr>
            <w:r>
              <w:t>3,0 % – 4,0 %</w:t>
            </w:r>
            <w:r w:rsidRPr="00471E85">
              <w:t>,</w:t>
            </w:r>
            <w:r>
              <w:br/>
              <w:t xml:space="preserve">дозирующая система </w:t>
            </w:r>
            <w:proofErr w:type="spellStart"/>
            <w:r>
              <w:rPr>
                <w:lang w:val="en-US"/>
              </w:rPr>
              <w:t>ProMax</w:t>
            </w:r>
            <w:proofErr w:type="spellEnd"/>
          </w:p>
        </w:tc>
        <w:tc>
          <w:tcPr>
            <w:tcW w:w="1214" w:type="dxa"/>
          </w:tcPr>
          <w:p w14:paraId="7BD37604" w14:textId="034BAC8A" w:rsidR="00A264B4" w:rsidRPr="00471E85" w:rsidRDefault="00A264B4" w:rsidP="00632CA2">
            <w:pPr>
              <w:pStyle w:val="--e"/>
            </w:pPr>
            <w:r>
              <w:t>не ниже 40°C</w:t>
            </w:r>
          </w:p>
        </w:tc>
        <w:tc>
          <w:tcPr>
            <w:tcW w:w="1134" w:type="dxa"/>
          </w:tcPr>
          <w:p w14:paraId="7A6378ED" w14:textId="0926DED0" w:rsidR="00A264B4" w:rsidRPr="00D43EEA" w:rsidRDefault="00A264B4" w:rsidP="00632CA2">
            <w:pPr>
              <w:pStyle w:val="--d"/>
            </w:pPr>
            <w:r w:rsidRPr="00D43EEA">
              <w:t>___________</w:t>
            </w:r>
          </w:p>
        </w:tc>
        <w:tc>
          <w:tcPr>
            <w:tcW w:w="486" w:type="dxa"/>
            <w:shd w:val="clear" w:color="auto" w:fill="auto"/>
            <w:textDirection w:val="btLr"/>
            <w:vAlign w:val="center"/>
          </w:tcPr>
          <w:p w14:paraId="55231781" w14:textId="333E7947" w:rsidR="00A264B4" w:rsidRPr="00F8213A" w:rsidRDefault="00A264B4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3E498FFF" w14:textId="7EBF6D99" w:rsidR="00A264B4" w:rsidRDefault="00A264B4" w:rsidP="00632CA2">
            <w:pPr>
              <w:pStyle w:val="--e"/>
              <w:rPr>
                <w:szCs w:val="14"/>
              </w:rPr>
            </w:pPr>
            <w:r>
              <w:t>1 раз в месяц</w:t>
            </w:r>
          </w:p>
        </w:tc>
        <w:tc>
          <w:tcPr>
            <w:tcW w:w="1419" w:type="dxa"/>
            <w:tcBorders>
              <w:left w:val="single" w:sz="2" w:space="0" w:color="auto"/>
              <w:right w:val="single" w:sz="2" w:space="0" w:color="auto"/>
            </w:tcBorders>
          </w:tcPr>
          <w:p w14:paraId="27260533" w14:textId="10DC8F38" w:rsidR="00A264B4" w:rsidRDefault="00A264B4" w:rsidP="00632CA2">
            <w:pPr>
              <w:pStyle w:val="--d"/>
            </w:pPr>
            <w:r>
              <w:t xml:space="preserve">сотрудник </w:t>
            </w:r>
            <w:proofErr w:type="gramStart"/>
            <w:r>
              <w:t>инженерной</w:t>
            </w:r>
            <w:proofErr w:type="gramEnd"/>
            <w:r>
              <w:t xml:space="preserve"> службы</w:t>
            </w:r>
          </w:p>
        </w:tc>
        <w:tc>
          <w:tcPr>
            <w:tcW w:w="1559" w:type="dxa"/>
            <w:tcBorders>
              <w:left w:val="single" w:sz="2" w:space="0" w:color="auto"/>
            </w:tcBorders>
          </w:tcPr>
          <w:p w14:paraId="786F002D" w14:textId="77777777" w:rsidR="00A264B4" w:rsidRDefault="00A264B4" w:rsidP="00B27BAB">
            <w:pPr>
              <w:pStyle w:val="--d"/>
            </w:pPr>
            <w:r>
              <w:t>визуальный контроль/</w:t>
            </w:r>
          </w:p>
          <w:p w14:paraId="78A24E04" w14:textId="5566BE53" w:rsidR="00A264B4" w:rsidRPr="00471E85" w:rsidRDefault="00A264B4" w:rsidP="00632CA2">
            <w:pPr>
              <w:pStyle w:val="--d"/>
            </w:pPr>
            <w:r>
              <w:t>технолог</w:t>
            </w:r>
          </w:p>
        </w:tc>
      </w:tr>
      <w:tr w:rsidR="00A264B4" w14:paraId="3570F85C" w14:textId="77777777" w:rsidTr="00632CA2">
        <w:trPr>
          <w:trHeight w:val="70"/>
        </w:trPr>
        <w:tc>
          <w:tcPr>
            <w:tcW w:w="1701" w:type="dxa"/>
            <w:vMerge w:val="restart"/>
          </w:tcPr>
          <w:p w14:paraId="1CCED157" w14:textId="1952B1F8" w:rsidR="00A264B4" w:rsidRPr="00071406" w:rsidRDefault="00A264B4" w:rsidP="00A264B4">
            <w:pPr>
              <w:pStyle w:val="--d"/>
            </w:pPr>
            <w:r w:rsidRPr="00317ABF">
              <w:rPr>
                <w:rFonts w:eastAsia="Times New Roman"/>
              </w:rPr>
              <w:t>стены до 2м</w:t>
            </w:r>
            <w:r>
              <w:rPr>
                <w:rFonts w:eastAsia="Times New Roman"/>
              </w:rPr>
              <w:t xml:space="preserve"> (</w:t>
            </w:r>
            <w:r>
              <w:t>плитка</w:t>
            </w:r>
            <w:r>
              <w:rPr>
                <w:rFonts w:eastAsia="Times New Roman"/>
              </w:rPr>
              <w:t>)</w:t>
            </w:r>
            <w:r w:rsidRPr="00317ABF">
              <w:rPr>
                <w:rFonts w:eastAsia="Times New Roman"/>
              </w:rPr>
              <w:t xml:space="preserve">, </w:t>
            </w:r>
            <w:r w:rsidRPr="00DB28EB">
              <w:rPr>
                <w:rFonts w:eastAsia="Times New Roman"/>
              </w:rPr>
              <w:t xml:space="preserve">водопроводные трубы, </w:t>
            </w:r>
            <w:r w:rsidRPr="00E85EAB">
              <w:rPr>
                <w:rFonts w:eastAsia="Times New Roman"/>
                <w:color w:val="FF0000"/>
              </w:rPr>
              <w:t xml:space="preserve">розетки, </w:t>
            </w:r>
            <w:proofErr w:type="gramStart"/>
            <w:r w:rsidRPr="00E85EAB">
              <w:rPr>
                <w:rFonts w:eastAsia="Times New Roman"/>
                <w:color w:val="FF0000"/>
              </w:rPr>
              <w:t>кабель-каналы</w:t>
            </w:r>
            <w:proofErr w:type="gramEnd"/>
            <w:r w:rsidRPr="00E85EAB">
              <w:rPr>
                <w:rFonts w:eastAsia="Times New Roman"/>
                <w:color w:val="FF0000"/>
              </w:rPr>
              <w:t xml:space="preserve">, </w:t>
            </w:r>
            <w:r>
              <w:rPr>
                <w:rFonts w:eastAsia="Times New Roman"/>
                <w:color w:val="FF0000"/>
              </w:rPr>
              <w:t>двери</w:t>
            </w:r>
          </w:p>
        </w:tc>
        <w:tc>
          <w:tcPr>
            <w:tcW w:w="1418" w:type="dxa"/>
          </w:tcPr>
          <w:p w14:paraId="4541AB81" w14:textId="77777777" w:rsidR="00A264B4" w:rsidRPr="00071406" w:rsidRDefault="00A264B4" w:rsidP="00632CA2">
            <w:pPr>
              <w:pStyle w:val="--d"/>
            </w:pPr>
            <w:r>
              <w:t>мойка</w:t>
            </w:r>
          </w:p>
        </w:tc>
        <w:tc>
          <w:tcPr>
            <w:tcW w:w="485" w:type="dxa"/>
            <w:vMerge w:val="restart"/>
            <w:textDirection w:val="btLr"/>
            <w:vAlign w:val="center"/>
          </w:tcPr>
          <w:p w14:paraId="035D56D9" w14:textId="77777777" w:rsidR="00A264B4" w:rsidRPr="00EA0B62" w:rsidRDefault="00A264B4" w:rsidP="00632CA2">
            <w:pPr>
              <w:pStyle w:val="--e"/>
            </w:pPr>
            <w:r>
              <w:t>И 1.1.2.</w:t>
            </w:r>
          </w:p>
        </w:tc>
        <w:tc>
          <w:tcPr>
            <w:tcW w:w="1701" w:type="dxa"/>
            <w:shd w:val="clear" w:color="auto" w:fill="99CCFF"/>
          </w:tcPr>
          <w:p w14:paraId="2ED97449" w14:textId="77777777" w:rsidR="00A264B4" w:rsidRPr="00071406" w:rsidRDefault="00A264B4" w:rsidP="00632CA2">
            <w:pPr>
              <w:pStyle w:val="-fa"/>
              <w:rPr>
                <w:szCs w:val="14"/>
              </w:rPr>
            </w:pPr>
            <w:r w:rsidRPr="00D70DC2">
              <w:t>ХИМИТЕК ЧУДОДЕЙ</w:t>
            </w:r>
            <w:r w:rsidRPr="00D70DC2">
              <w:rPr>
                <w:vertAlign w:val="superscript"/>
              </w:rPr>
              <w:t>®</w:t>
            </w:r>
            <w:r w:rsidRPr="00D70DC2">
              <w:t>-КОМБИ-ПЕНКАТИВ</w:t>
            </w:r>
          </w:p>
        </w:tc>
        <w:tc>
          <w:tcPr>
            <w:tcW w:w="1499" w:type="dxa"/>
          </w:tcPr>
          <w:p w14:paraId="674EE9DC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ручной</w:t>
            </w:r>
            <w:r>
              <w:br/>
              <w:t xml:space="preserve">(нанесение пены, </w:t>
            </w:r>
            <w:r w:rsidRPr="00471E85">
              <w:t>обработка щёткой</w:t>
            </w:r>
            <w:r>
              <w:t>)</w:t>
            </w:r>
          </w:p>
        </w:tc>
        <w:tc>
          <w:tcPr>
            <w:tcW w:w="1925" w:type="dxa"/>
          </w:tcPr>
          <w:p w14:paraId="596E98DA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>
              <w:t>2</w:t>
            </w:r>
            <w:r w:rsidRPr="00D70DC2">
              <w:t>,0 %</w:t>
            </w:r>
            <w:r>
              <w:br/>
              <w:t>АВД</w:t>
            </w:r>
          </w:p>
        </w:tc>
        <w:tc>
          <w:tcPr>
            <w:tcW w:w="1214" w:type="dxa"/>
          </w:tcPr>
          <w:p w14:paraId="02EACDAC" w14:textId="77777777" w:rsidR="00A264B4" w:rsidRPr="00071406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04E0F73C" w14:textId="77777777" w:rsidR="00A264B4" w:rsidRPr="00071406" w:rsidRDefault="00A264B4" w:rsidP="00632CA2">
            <w:pPr>
              <w:pStyle w:val="--d"/>
            </w:pPr>
            <w:r w:rsidRPr="00D43EEA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457971AB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vMerge w:val="restart"/>
            <w:tcBorders>
              <w:right w:val="single" w:sz="2" w:space="0" w:color="auto"/>
            </w:tcBorders>
          </w:tcPr>
          <w:p w14:paraId="5F0A98C8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>
              <w:rPr>
                <w:szCs w:val="14"/>
              </w:rPr>
              <w:t>1 раз в неделю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34942240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>
              <w:t>с</w:t>
            </w:r>
            <w:r w:rsidRPr="00471E85">
              <w:t>отрудник внутреннего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31F2B2D0" w14:textId="77777777" w:rsidR="00A264B4" w:rsidRPr="00071406" w:rsidRDefault="00A264B4" w:rsidP="00632CA2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46C2ACEE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сотрудник отдела качества</w:t>
            </w:r>
          </w:p>
        </w:tc>
      </w:tr>
      <w:tr w:rsidR="00A264B4" w14:paraId="7F30B450" w14:textId="77777777" w:rsidTr="00632CA2">
        <w:tc>
          <w:tcPr>
            <w:tcW w:w="1701" w:type="dxa"/>
            <w:vMerge/>
          </w:tcPr>
          <w:p w14:paraId="49F4A95A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418" w:type="dxa"/>
          </w:tcPr>
          <w:p w14:paraId="4A11C9EC" w14:textId="77777777" w:rsidR="00A264B4" w:rsidRPr="006601B9" w:rsidRDefault="00A264B4" w:rsidP="00632CA2">
            <w:pPr>
              <w:pStyle w:val="--d"/>
            </w:pPr>
            <w:r>
              <w:t>дезинфекция</w:t>
            </w:r>
          </w:p>
        </w:tc>
        <w:tc>
          <w:tcPr>
            <w:tcW w:w="485" w:type="dxa"/>
            <w:vMerge/>
          </w:tcPr>
          <w:p w14:paraId="277C2F9D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701" w:type="dxa"/>
            <w:shd w:val="clear" w:color="auto" w:fill="FFFFCC"/>
          </w:tcPr>
          <w:p w14:paraId="623B5B72" w14:textId="77777777" w:rsidR="00A264B4" w:rsidRPr="005C3DD8" w:rsidRDefault="00A264B4" w:rsidP="00632CA2">
            <w:pPr>
              <w:pStyle w:val="-fa"/>
            </w:pPr>
            <w:r w:rsidRPr="005C3DD8">
              <w:t>ХИМИТЕК ПОЛИДЕЗ</w:t>
            </w:r>
            <w:r w:rsidRPr="005C3DD8">
              <w:rPr>
                <w:vertAlign w:val="superscript"/>
              </w:rPr>
              <w:t>®</w:t>
            </w:r>
            <w:r w:rsidRPr="005C3DD8">
              <w:t>-СУПЕР</w:t>
            </w:r>
          </w:p>
        </w:tc>
        <w:tc>
          <w:tcPr>
            <w:tcW w:w="1499" w:type="dxa"/>
          </w:tcPr>
          <w:p w14:paraId="1A301436" w14:textId="77777777" w:rsidR="00A264B4" w:rsidRPr="00071406" w:rsidRDefault="00A264B4" w:rsidP="00632CA2">
            <w:pPr>
              <w:pStyle w:val="--d"/>
            </w:pPr>
            <w:r>
              <w:t>ручной (протирание)</w:t>
            </w:r>
          </w:p>
        </w:tc>
        <w:tc>
          <w:tcPr>
            <w:tcW w:w="1925" w:type="dxa"/>
          </w:tcPr>
          <w:p w14:paraId="41840F65" w14:textId="77777777" w:rsidR="00A264B4" w:rsidRPr="00E61D76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024F5CE1" w14:textId="77777777" w:rsidR="00A264B4" w:rsidRPr="00EA0B62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39AAC648" w14:textId="77777777" w:rsidR="00A264B4" w:rsidRPr="00EA0B62" w:rsidRDefault="00A264B4" w:rsidP="00632CA2">
            <w:pPr>
              <w:pStyle w:val="--e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</w:tcPr>
          <w:p w14:paraId="678587E1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/>
            <w:tcBorders>
              <w:right w:val="single" w:sz="2" w:space="0" w:color="auto"/>
            </w:tcBorders>
          </w:tcPr>
          <w:p w14:paraId="08BABDC6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7F0F1225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0037FEA5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</w:tr>
      <w:tr w:rsidR="00A264B4" w14:paraId="20F0770B" w14:textId="77777777" w:rsidTr="00632CA2">
        <w:tc>
          <w:tcPr>
            <w:tcW w:w="1701" w:type="dxa"/>
          </w:tcPr>
          <w:p w14:paraId="0A825FFF" w14:textId="77777777" w:rsidR="00A264B4" w:rsidRDefault="00A264B4" w:rsidP="00632CA2">
            <w:pPr>
              <w:pStyle w:val="--d"/>
              <w:rPr>
                <w:szCs w:val="14"/>
              </w:rPr>
            </w:pPr>
            <w:r>
              <w:t>окна (внешние поверхности: стеклопакеты, рамы, откосы, отлив)</w:t>
            </w:r>
          </w:p>
        </w:tc>
        <w:tc>
          <w:tcPr>
            <w:tcW w:w="1418" w:type="dxa"/>
          </w:tcPr>
          <w:p w14:paraId="46A96FF6" w14:textId="77777777" w:rsidR="00A264B4" w:rsidRDefault="00A264B4" w:rsidP="00632CA2">
            <w:pPr>
              <w:pStyle w:val="--d"/>
            </w:pPr>
            <w:r>
              <w:t>мойка</w:t>
            </w:r>
          </w:p>
        </w:tc>
        <w:tc>
          <w:tcPr>
            <w:tcW w:w="485" w:type="dxa"/>
            <w:textDirection w:val="btLr"/>
            <w:vAlign w:val="center"/>
          </w:tcPr>
          <w:p w14:paraId="6D38FE4A" w14:textId="77777777" w:rsidR="00A264B4" w:rsidRPr="00220435" w:rsidRDefault="00A264B4" w:rsidP="00632CA2">
            <w:pPr>
              <w:pStyle w:val="--e"/>
            </w:pPr>
            <w:r>
              <w:t>И 1.3.</w:t>
            </w:r>
          </w:p>
        </w:tc>
        <w:tc>
          <w:tcPr>
            <w:tcW w:w="1701" w:type="dxa"/>
            <w:shd w:val="clear" w:color="auto" w:fill="99FF99"/>
          </w:tcPr>
          <w:p w14:paraId="3E80597D" w14:textId="77777777" w:rsidR="00A264B4" w:rsidRPr="00071406" w:rsidRDefault="00A264B4" w:rsidP="00632CA2">
            <w:pPr>
              <w:pStyle w:val="-fa"/>
              <w:rPr>
                <w:szCs w:val="14"/>
              </w:rPr>
            </w:pPr>
            <w:r w:rsidRPr="006601B9">
              <w:t>ХИМИТЕК ЧАРОИТ</w:t>
            </w:r>
            <w:r w:rsidRPr="006601B9">
              <w:rPr>
                <w:vertAlign w:val="superscript"/>
              </w:rPr>
              <w:t>®</w:t>
            </w:r>
            <w:r w:rsidRPr="006601B9">
              <w:t>-СПРЕЙ</w:t>
            </w:r>
          </w:p>
        </w:tc>
        <w:tc>
          <w:tcPr>
            <w:tcW w:w="1499" w:type="dxa"/>
          </w:tcPr>
          <w:p w14:paraId="5CF5ECF2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>
              <w:t>ручной (протирание)</w:t>
            </w:r>
          </w:p>
        </w:tc>
        <w:tc>
          <w:tcPr>
            <w:tcW w:w="1925" w:type="dxa"/>
          </w:tcPr>
          <w:p w14:paraId="618FE644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>
              <w:t>готовая форма</w:t>
            </w:r>
          </w:p>
        </w:tc>
        <w:tc>
          <w:tcPr>
            <w:tcW w:w="1214" w:type="dxa"/>
          </w:tcPr>
          <w:p w14:paraId="68819D30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 w:rsidRPr="00D43EEA">
              <w:t>___________</w:t>
            </w:r>
          </w:p>
        </w:tc>
        <w:tc>
          <w:tcPr>
            <w:tcW w:w="1134" w:type="dxa"/>
          </w:tcPr>
          <w:p w14:paraId="4F781626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 w:rsidRPr="00D43EEA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4CF6963B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2AEE3AE3" w14:textId="77777777" w:rsidR="00A264B4" w:rsidRDefault="00A264B4" w:rsidP="00632CA2">
            <w:pPr>
              <w:pStyle w:val="--e"/>
              <w:rPr>
                <w:szCs w:val="14"/>
              </w:rPr>
            </w:pPr>
            <w:r>
              <w:t>1 раз в месяц</w:t>
            </w:r>
            <w:r>
              <w:br/>
              <w:t>(летний период)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1055EE0F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>
              <w:t>с</w:t>
            </w:r>
            <w:r w:rsidRPr="00471E85">
              <w:t>отрудник внутреннего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4B9A75E3" w14:textId="77777777" w:rsidR="00A264B4" w:rsidRPr="00071406" w:rsidRDefault="00A264B4" w:rsidP="00632CA2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7FA96764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сотрудник отдела качества</w:t>
            </w:r>
          </w:p>
        </w:tc>
      </w:tr>
      <w:tr w:rsidR="00A264B4" w14:paraId="0D1E9D11" w14:textId="77777777" w:rsidTr="00632CA2">
        <w:tc>
          <w:tcPr>
            <w:tcW w:w="1701" w:type="dxa"/>
          </w:tcPr>
          <w:p w14:paraId="4413A375" w14:textId="77777777" w:rsidR="00A264B4" w:rsidRDefault="00A264B4" w:rsidP="00632CA2">
            <w:pPr>
              <w:pStyle w:val="--d"/>
            </w:pPr>
            <w:r>
              <w:t>окна (внутренние поверхности: стеклопакеты, внутренние рамы, ручки, подоконники, откосы)</w:t>
            </w:r>
          </w:p>
        </w:tc>
        <w:tc>
          <w:tcPr>
            <w:tcW w:w="1418" w:type="dxa"/>
          </w:tcPr>
          <w:p w14:paraId="40729DC4" w14:textId="77777777" w:rsidR="00A264B4" w:rsidRDefault="00A264B4" w:rsidP="00632CA2">
            <w:pPr>
              <w:pStyle w:val="--d"/>
            </w:pPr>
            <w:r>
              <w:t>мойка</w:t>
            </w:r>
          </w:p>
        </w:tc>
        <w:tc>
          <w:tcPr>
            <w:tcW w:w="485" w:type="dxa"/>
            <w:textDirection w:val="btLr"/>
            <w:vAlign w:val="center"/>
          </w:tcPr>
          <w:p w14:paraId="081B2F04" w14:textId="77777777" w:rsidR="00A264B4" w:rsidRPr="00220435" w:rsidRDefault="00A264B4" w:rsidP="00632CA2">
            <w:pPr>
              <w:pStyle w:val="--e"/>
            </w:pPr>
            <w:r w:rsidRPr="00220435">
              <w:t>И 1.3.</w:t>
            </w:r>
          </w:p>
        </w:tc>
        <w:tc>
          <w:tcPr>
            <w:tcW w:w="1701" w:type="dxa"/>
            <w:shd w:val="clear" w:color="auto" w:fill="99FF99"/>
          </w:tcPr>
          <w:p w14:paraId="15E75285" w14:textId="77777777" w:rsidR="00A264B4" w:rsidRPr="00071406" w:rsidRDefault="00A264B4" w:rsidP="00632CA2">
            <w:pPr>
              <w:pStyle w:val="-fa"/>
              <w:rPr>
                <w:szCs w:val="14"/>
              </w:rPr>
            </w:pPr>
            <w:r w:rsidRPr="006601B9">
              <w:t>ХИМИТЕК ЧАРОИТ</w:t>
            </w:r>
            <w:r w:rsidRPr="006601B9">
              <w:rPr>
                <w:vertAlign w:val="superscript"/>
              </w:rPr>
              <w:t>®</w:t>
            </w:r>
            <w:r w:rsidRPr="006601B9">
              <w:t>-СПРЕЙ</w:t>
            </w:r>
          </w:p>
        </w:tc>
        <w:tc>
          <w:tcPr>
            <w:tcW w:w="1499" w:type="dxa"/>
          </w:tcPr>
          <w:p w14:paraId="66557648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>
              <w:t>ручной (протирание)</w:t>
            </w:r>
          </w:p>
        </w:tc>
        <w:tc>
          <w:tcPr>
            <w:tcW w:w="1925" w:type="dxa"/>
          </w:tcPr>
          <w:p w14:paraId="77A78A4F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>
              <w:t>готовая форма</w:t>
            </w:r>
          </w:p>
        </w:tc>
        <w:tc>
          <w:tcPr>
            <w:tcW w:w="1214" w:type="dxa"/>
          </w:tcPr>
          <w:p w14:paraId="7171F6F3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 w:rsidRPr="00D43EEA">
              <w:t>___________</w:t>
            </w:r>
          </w:p>
        </w:tc>
        <w:tc>
          <w:tcPr>
            <w:tcW w:w="1134" w:type="dxa"/>
          </w:tcPr>
          <w:p w14:paraId="3C1BCB07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 w:rsidRPr="00D43EEA">
              <w:t>___________</w:t>
            </w:r>
          </w:p>
        </w:tc>
        <w:tc>
          <w:tcPr>
            <w:tcW w:w="486" w:type="dxa"/>
            <w:vMerge/>
            <w:shd w:val="clear" w:color="auto" w:fill="auto"/>
            <w:textDirection w:val="btLr"/>
          </w:tcPr>
          <w:p w14:paraId="1148A409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2AC9B49A" w14:textId="77777777" w:rsidR="00A264B4" w:rsidRDefault="00A264B4" w:rsidP="00632CA2">
            <w:pPr>
              <w:pStyle w:val="--e"/>
              <w:rPr>
                <w:szCs w:val="14"/>
              </w:rPr>
            </w:pPr>
            <w:r>
              <w:t>1 раз в неделю</w:t>
            </w: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7224ECA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1A3562DE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</w:tr>
      <w:tr w:rsidR="00A264B4" w14:paraId="774BDFD0" w14:textId="77777777" w:rsidTr="00632CA2">
        <w:trPr>
          <w:trHeight w:val="70"/>
        </w:trPr>
        <w:tc>
          <w:tcPr>
            <w:tcW w:w="1701" w:type="dxa"/>
            <w:vMerge w:val="restart"/>
          </w:tcPr>
          <w:p w14:paraId="574D3187" w14:textId="32479631" w:rsidR="00A264B4" w:rsidRDefault="00A264B4" w:rsidP="00632CA2">
            <w:pPr>
              <w:pStyle w:val="--d"/>
              <w:rPr>
                <w:rFonts w:eastAsia="Times New Roman"/>
              </w:rPr>
            </w:pPr>
            <w:r w:rsidRPr="00E85EAB">
              <w:rPr>
                <w:color w:val="FF0000"/>
              </w:rPr>
              <w:t>дверные ручки выключатели</w:t>
            </w:r>
          </w:p>
        </w:tc>
        <w:tc>
          <w:tcPr>
            <w:tcW w:w="1418" w:type="dxa"/>
          </w:tcPr>
          <w:p w14:paraId="4771E16F" w14:textId="60ED8E6F" w:rsidR="00A264B4" w:rsidRPr="006601B9" w:rsidRDefault="00A264B4" w:rsidP="00632CA2">
            <w:pPr>
              <w:pStyle w:val="--d"/>
            </w:pPr>
            <w:r>
              <w:t>мойка</w:t>
            </w:r>
          </w:p>
        </w:tc>
        <w:tc>
          <w:tcPr>
            <w:tcW w:w="485" w:type="dxa"/>
            <w:vMerge w:val="restart"/>
            <w:textDirection w:val="btLr"/>
            <w:vAlign w:val="center"/>
          </w:tcPr>
          <w:p w14:paraId="76E22D8C" w14:textId="147E122B" w:rsidR="00A264B4" w:rsidRDefault="00A264B4" w:rsidP="00632CA2">
            <w:pPr>
              <w:pStyle w:val="--e"/>
            </w:pPr>
            <w:r>
              <w:t>И 1.1.2.</w:t>
            </w:r>
          </w:p>
        </w:tc>
        <w:tc>
          <w:tcPr>
            <w:tcW w:w="1701" w:type="dxa"/>
            <w:shd w:val="clear" w:color="auto" w:fill="99CCFF"/>
          </w:tcPr>
          <w:p w14:paraId="5DFA45F9" w14:textId="438BA6EE" w:rsidR="00A264B4" w:rsidRPr="00D70DC2" w:rsidRDefault="00A264B4" w:rsidP="00632CA2">
            <w:pPr>
              <w:pStyle w:val="-fa"/>
            </w:pPr>
            <w:r w:rsidRPr="00D70DC2">
              <w:t>ХИМИТЕК ЧУДОДЕЙ</w:t>
            </w:r>
            <w:proofErr w:type="gramStart"/>
            <w:r w:rsidRPr="00D70DC2">
              <w:rPr>
                <w:vertAlign w:val="superscript"/>
              </w:rPr>
              <w:t>®</w:t>
            </w:r>
            <w:r w:rsidRPr="00D70DC2">
              <w:t>-</w:t>
            </w:r>
            <w:proofErr w:type="gramEnd"/>
            <w:r w:rsidRPr="00D70DC2">
              <w:t>КОМБИ-ПЕНКАТИВ</w:t>
            </w:r>
          </w:p>
        </w:tc>
        <w:tc>
          <w:tcPr>
            <w:tcW w:w="1499" w:type="dxa"/>
          </w:tcPr>
          <w:p w14:paraId="655B53DF" w14:textId="5F8FD1D9" w:rsidR="00A264B4" w:rsidRPr="00471E85" w:rsidRDefault="00A264B4" w:rsidP="00632CA2">
            <w:pPr>
              <w:pStyle w:val="--d"/>
            </w:pPr>
            <w:r w:rsidRPr="00471E85">
              <w:t>ручной</w:t>
            </w:r>
            <w:r>
              <w:br/>
              <w:t xml:space="preserve">(нанесение пены, </w:t>
            </w:r>
            <w:r w:rsidRPr="00471E85">
              <w:t>обработка щёткой</w:t>
            </w:r>
            <w:r>
              <w:t>)</w:t>
            </w:r>
          </w:p>
        </w:tc>
        <w:tc>
          <w:tcPr>
            <w:tcW w:w="1925" w:type="dxa"/>
          </w:tcPr>
          <w:p w14:paraId="7BAD79DC" w14:textId="2B72666C" w:rsidR="00A264B4" w:rsidRPr="00D70DC2" w:rsidRDefault="00A264B4" w:rsidP="00632CA2">
            <w:pPr>
              <w:pStyle w:val="--e"/>
            </w:pPr>
            <w:r>
              <w:t>2</w:t>
            </w:r>
            <w:r w:rsidRPr="00D70DC2">
              <w:t>,0 %</w:t>
            </w:r>
            <w:r>
              <w:br/>
              <w:t>АВД</w:t>
            </w:r>
          </w:p>
        </w:tc>
        <w:tc>
          <w:tcPr>
            <w:tcW w:w="1214" w:type="dxa"/>
          </w:tcPr>
          <w:p w14:paraId="4928E3AF" w14:textId="5ED008FC" w:rsidR="00A264B4" w:rsidRPr="00471E85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40B386AB" w14:textId="6DF59DE3" w:rsidR="00A264B4" w:rsidRPr="00D43EEA" w:rsidRDefault="00A264B4" w:rsidP="00632CA2">
            <w:pPr>
              <w:pStyle w:val="--d"/>
            </w:pPr>
            <w:r w:rsidRPr="00D43EEA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42421CA5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 w:val="restart"/>
            <w:tcBorders>
              <w:right w:val="single" w:sz="2" w:space="0" w:color="auto"/>
            </w:tcBorders>
          </w:tcPr>
          <w:p w14:paraId="7D51CD90" w14:textId="513C80D6" w:rsidR="00A264B4" w:rsidRDefault="00A264B4" w:rsidP="00632CA2">
            <w:pPr>
              <w:pStyle w:val="--e"/>
              <w:rPr>
                <w:szCs w:val="14"/>
              </w:rPr>
            </w:pPr>
            <w:r>
              <w:rPr>
                <w:szCs w:val="14"/>
              </w:rPr>
              <w:t>1 раз в неделю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46481588" w14:textId="19276A03" w:rsidR="00A264B4" w:rsidRDefault="00A264B4" w:rsidP="00632CA2">
            <w:pPr>
              <w:pStyle w:val="--d"/>
            </w:pPr>
            <w:r>
              <w:t>с</w:t>
            </w:r>
            <w:r w:rsidRPr="00471E85">
              <w:t xml:space="preserve">отрудник </w:t>
            </w:r>
            <w:proofErr w:type="gramStart"/>
            <w:r w:rsidRPr="00471E85">
              <w:t>внутреннего</w:t>
            </w:r>
            <w:proofErr w:type="gramEnd"/>
            <w:r w:rsidRPr="00471E85">
              <w:t xml:space="preserve">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181AA785" w14:textId="77777777" w:rsidR="00A264B4" w:rsidRPr="00071406" w:rsidRDefault="00A264B4" w:rsidP="00B27BAB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566EE4C9" w14:textId="51995628" w:rsidR="00A264B4" w:rsidRPr="00471E85" w:rsidRDefault="00A264B4" w:rsidP="00632CA2">
            <w:pPr>
              <w:pStyle w:val="--d"/>
            </w:pPr>
            <w:r w:rsidRPr="00471E85">
              <w:t>сотрудник отдела качества</w:t>
            </w:r>
          </w:p>
        </w:tc>
      </w:tr>
      <w:tr w:rsidR="00A264B4" w14:paraId="38E75CD8" w14:textId="77777777" w:rsidTr="000D5666">
        <w:trPr>
          <w:trHeight w:val="70"/>
        </w:trPr>
        <w:tc>
          <w:tcPr>
            <w:tcW w:w="1701" w:type="dxa"/>
            <w:vMerge/>
          </w:tcPr>
          <w:p w14:paraId="34D624E0" w14:textId="77777777" w:rsidR="00A264B4" w:rsidRDefault="00A264B4" w:rsidP="00632CA2">
            <w:pPr>
              <w:pStyle w:val="--d"/>
              <w:rPr>
                <w:rFonts w:eastAsia="Times New Roman"/>
              </w:rPr>
            </w:pPr>
          </w:p>
        </w:tc>
        <w:tc>
          <w:tcPr>
            <w:tcW w:w="1418" w:type="dxa"/>
          </w:tcPr>
          <w:p w14:paraId="16517806" w14:textId="02B6EE5A" w:rsidR="00A264B4" w:rsidRPr="006601B9" w:rsidRDefault="00A264B4" w:rsidP="00632CA2">
            <w:pPr>
              <w:pStyle w:val="--d"/>
            </w:pPr>
            <w:r>
              <w:t>дезинфекция</w:t>
            </w:r>
          </w:p>
        </w:tc>
        <w:tc>
          <w:tcPr>
            <w:tcW w:w="485" w:type="dxa"/>
            <w:vMerge/>
          </w:tcPr>
          <w:p w14:paraId="4E763F11" w14:textId="77777777" w:rsidR="00A264B4" w:rsidRDefault="00A264B4" w:rsidP="00632CA2">
            <w:pPr>
              <w:pStyle w:val="--e"/>
            </w:pPr>
          </w:p>
        </w:tc>
        <w:tc>
          <w:tcPr>
            <w:tcW w:w="1701" w:type="dxa"/>
            <w:shd w:val="clear" w:color="auto" w:fill="99CCFF"/>
          </w:tcPr>
          <w:p w14:paraId="295E548E" w14:textId="3EE2A0ED" w:rsidR="00A264B4" w:rsidRPr="00D70DC2" w:rsidRDefault="00A264B4" w:rsidP="00632CA2">
            <w:pPr>
              <w:pStyle w:val="-fa"/>
            </w:pPr>
            <w:r w:rsidRPr="005C3DD8">
              <w:t>ХИМИТЕК ПОЛИДЕЗ</w:t>
            </w:r>
            <w:proofErr w:type="gramStart"/>
            <w:r w:rsidRPr="005C3DD8">
              <w:rPr>
                <w:vertAlign w:val="superscript"/>
              </w:rPr>
              <w:t>®</w:t>
            </w:r>
            <w:r w:rsidRPr="005C3DD8">
              <w:t>-</w:t>
            </w:r>
            <w:proofErr w:type="gramEnd"/>
            <w:r w:rsidRPr="005C3DD8">
              <w:t>СУПЕР</w:t>
            </w:r>
          </w:p>
        </w:tc>
        <w:tc>
          <w:tcPr>
            <w:tcW w:w="1499" w:type="dxa"/>
          </w:tcPr>
          <w:p w14:paraId="22DE9C36" w14:textId="174480B7" w:rsidR="00A264B4" w:rsidRPr="00471E85" w:rsidRDefault="00A264B4" w:rsidP="00632CA2">
            <w:pPr>
              <w:pStyle w:val="--d"/>
            </w:pPr>
            <w:proofErr w:type="gramStart"/>
            <w:r>
              <w:t>ручной</w:t>
            </w:r>
            <w:proofErr w:type="gramEnd"/>
            <w:r>
              <w:t xml:space="preserve"> (протирание)</w:t>
            </w:r>
          </w:p>
        </w:tc>
        <w:tc>
          <w:tcPr>
            <w:tcW w:w="1925" w:type="dxa"/>
          </w:tcPr>
          <w:p w14:paraId="511B882D" w14:textId="3A0AA414" w:rsidR="00A264B4" w:rsidRPr="00D70DC2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proofErr w:type="spellStart"/>
            <w:r>
              <w:rPr>
                <w:lang w:val="en-US"/>
              </w:rPr>
              <w:t>ProMax</w:t>
            </w:r>
            <w:proofErr w:type="spellEnd"/>
          </w:p>
        </w:tc>
        <w:tc>
          <w:tcPr>
            <w:tcW w:w="1214" w:type="dxa"/>
          </w:tcPr>
          <w:p w14:paraId="284407E8" w14:textId="45456490" w:rsidR="00A264B4" w:rsidRPr="00471E85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54F015CA" w14:textId="122FC53A" w:rsidR="00A264B4" w:rsidRPr="00D43EEA" w:rsidRDefault="00A264B4" w:rsidP="00632CA2">
            <w:pPr>
              <w:pStyle w:val="--d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  <w:textDirection w:val="btLr"/>
          </w:tcPr>
          <w:p w14:paraId="1980BD4D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/>
            <w:tcBorders>
              <w:right w:val="single" w:sz="2" w:space="0" w:color="auto"/>
            </w:tcBorders>
          </w:tcPr>
          <w:p w14:paraId="7AEB016B" w14:textId="77777777" w:rsidR="00A264B4" w:rsidRDefault="00A264B4" w:rsidP="00632CA2">
            <w:pPr>
              <w:pStyle w:val="--e"/>
              <w:rPr>
                <w:szCs w:val="14"/>
              </w:rPr>
            </w:pP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4A26CE5" w14:textId="77777777" w:rsidR="00A264B4" w:rsidRDefault="00A264B4" w:rsidP="00632CA2">
            <w:pPr>
              <w:pStyle w:val="--d"/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06384CCF" w14:textId="77777777" w:rsidR="00A264B4" w:rsidRPr="00471E85" w:rsidRDefault="00A264B4" w:rsidP="00632CA2">
            <w:pPr>
              <w:pStyle w:val="--d"/>
            </w:pPr>
          </w:p>
        </w:tc>
      </w:tr>
      <w:tr w:rsidR="00A264B4" w14:paraId="4184776F" w14:textId="77777777" w:rsidTr="00A264B4">
        <w:trPr>
          <w:trHeight w:val="782"/>
        </w:trPr>
        <w:tc>
          <w:tcPr>
            <w:tcW w:w="1701" w:type="dxa"/>
            <w:vMerge/>
          </w:tcPr>
          <w:p w14:paraId="54631F5F" w14:textId="77777777" w:rsidR="00A264B4" w:rsidRDefault="00A264B4" w:rsidP="00632CA2">
            <w:pPr>
              <w:pStyle w:val="--d"/>
              <w:rPr>
                <w:rFonts w:eastAsia="Times New Roman"/>
              </w:rPr>
            </w:pPr>
          </w:p>
        </w:tc>
        <w:tc>
          <w:tcPr>
            <w:tcW w:w="1418" w:type="dxa"/>
          </w:tcPr>
          <w:p w14:paraId="79B76809" w14:textId="154F6CA1" w:rsidR="00A264B4" w:rsidRPr="006601B9" w:rsidRDefault="00A264B4" w:rsidP="00632CA2">
            <w:pPr>
              <w:pStyle w:val="--d"/>
            </w:pPr>
            <w:r w:rsidRPr="00E85EAB">
              <w:rPr>
                <w:color w:val="FF0000"/>
              </w:rPr>
              <w:t>дезинфекция</w:t>
            </w:r>
          </w:p>
        </w:tc>
        <w:tc>
          <w:tcPr>
            <w:tcW w:w="485" w:type="dxa"/>
            <w:textDirection w:val="btLr"/>
            <w:vAlign w:val="center"/>
          </w:tcPr>
          <w:p w14:paraId="0C1F0A06" w14:textId="23070793" w:rsidR="00A264B4" w:rsidRDefault="00A264B4" w:rsidP="00632CA2">
            <w:pPr>
              <w:pStyle w:val="--e"/>
            </w:pPr>
            <w:r>
              <w:t>И 1.8.</w:t>
            </w:r>
          </w:p>
        </w:tc>
        <w:tc>
          <w:tcPr>
            <w:tcW w:w="1701" w:type="dxa"/>
            <w:shd w:val="clear" w:color="auto" w:fill="FFFFCC"/>
          </w:tcPr>
          <w:p w14:paraId="1DD0391C" w14:textId="5FBA56E3" w:rsidR="00A264B4" w:rsidRPr="00D70DC2" w:rsidRDefault="00A264B4" w:rsidP="00632CA2">
            <w:pPr>
              <w:pStyle w:val="-fa"/>
            </w:pPr>
            <w:r w:rsidRPr="005C3DD8">
              <w:t>ХИМИТЕК ПОЛИДЕЗ</w:t>
            </w:r>
            <w:proofErr w:type="gramStart"/>
            <w:r w:rsidRPr="005C3DD8">
              <w:rPr>
                <w:vertAlign w:val="superscript"/>
              </w:rPr>
              <w:t>®</w:t>
            </w:r>
            <w:r w:rsidRPr="005C3DD8">
              <w:t>-</w:t>
            </w:r>
            <w:proofErr w:type="gramEnd"/>
            <w:r w:rsidRPr="005C3DD8">
              <w:t>СУПЕР</w:t>
            </w:r>
          </w:p>
        </w:tc>
        <w:tc>
          <w:tcPr>
            <w:tcW w:w="1499" w:type="dxa"/>
          </w:tcPr>
          <w:p w14:paraId="582BB219" w14:textId="0AA41D0F" w:rsidR="00A264B4" w:rsidRPr="00471E85" w:rsidRDefault="00A264B4" w:rsidP="00632CA2">
            <w:pPr>
              <w:pStyle w:val="--d"/>
            </w:pPr>
            <w:proofErr w:type="gramStart"/>
            <w:r>
              <w:t>ручной</w:t>
            </w:r>
            <w:proofErr w:type="gramEnd"/>
            <w:r>
              <w:t xml:space="preserve"> (протирание)</w:t>
            </w:r>
          </w:p>
        </w:tc>
        <w:tc>
          <w:tcPr>
            <w:tcW w:w="1925" w:type="dxa"/>
          </w:tcPr>
          <w:p w14:paraId="1F5C5B80" w14:textId="54FB6CB7" w:rsidR="00A264B4" w:rsidRPr="00D70DC2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proofErr w:type="spellStart"/>
            <w:r>
              <w:rPr>
                <w:lang w:val="en-US"/>
              </w:rPr>
              <w:t>ProMax</w:t>
            </w:r>
            <w:proofErr w:type="spellEnd"/>
          </w:p>
        </w:tc>
        <w:tc>
          <w:tcPr>
            <w:tcW w:w="1214" w:type="dxa"/>
          </w:tcPr>
          <w:p w14:paraId="352EFEFD" w14:textId="4C867F06" w:rsidR="00A264B4" w:rsidRPr="00471E85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66F9004E" w14:textId="5EC3DB26" w:rsidR="00A264B4" w:rsidRPr="00D43EEA" w:rsidRDefault="00A264B4" w:rsidP="00632CA2">
            <w:pPr>
              <w:pStyle w:val="--d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  <w:textDirection w:val="btLr"/>
          </w:tcPr>
          <w:p w14:paraId="798DACB7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4B27D666" w14:textId="06735AAC" w:rsidR="00A264B4" w:rsidRDefault="00A264B4" w:rsidP="00632CA2">
            <w:pPr>
              <w:pStyle w:val="--e"/>
              <w:rPr>
                <w:szCs w:val="14"/>
              </w:rPr>
            </w:pPr>
            <w:r>
              <w:t>2 раза в смену</w:t>
            </w:r>
          </w:p>
        </w:tc>
        <w:tc>
          <w:tcPr>
            <w:tcW w:w="1419" w:type="dxa"/>
            <w:tcBorders>
              <w:left w:val="single" w:sz="2" w:space="0" w:color="auto"/>
              <w:right w:val="single" w:sz="2" w:space="0" w:color="auto"/>
            </w:tcBorders>
          </w:tcPr>
          <w:p w14:paraId="5258F2E0" w14:textId="126A1E7A" w:rsidR="00A264B4" w:rsidRDefault="00A264B4" w:rsidP="00632CA2">
            <w:pPr>
              <w:pStyle w:val="--d"/>
            </w:pPr>
            <w:r>
              <w:t>с</w:t>
            </w:r>
            <w:r w:rsidRPr="00471E85">
              <w:t xml:space="preserve">отрудник </w:t>
            </w:r>
            <w:proofErr w:type="gramStart"/>
            <w:r w:rsidRPr="00471E85">
              <w:t>внутреннего</w:t>
            </w:r>
            <w:proofErr w:type="gramEnd"/>
            <w:r w:rsidRPr="00471E85">
              <w:t xml:space="preserve"> клининга</w:t>
            </w:r>
          </w:p>
        </w:tc>
        <w:tc>
          <w:tcPr>
            <w:tcW w:w="1559" w:type="dxa"/>
            <w:tcBorders>
              <w:left w:val="single" w:sz="2" w:space="0" w:color="auto"/>
            </w:tcBorders>
          </w:tcPr>
          <w:p w14:paraId="0C1FE552" w14:textId="77777777" w:rsidR="00A264B4" w:rsidRPr="00071406" w:rsidRDefault="00A264B4" w:rsidP="00B27BAB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396A63D3" w14:textId="3EAD3AB4" w:rsidR="00A264B4" w:rsidRPr="00471E85" w:rsidRDefault="00A264B4" w:rsidP="00632CA2">
            <w:pPr>
              <w:pStyle w:val="--d"/>
            </w:pPr>
            <w:r w:rsidRPr="00471E85">
              <w:t>сотрудник отдела качества</w:t>
            </w:r>
          </w:p>
        </w:tc>
      </w:tr>
      <w:tr w:rsidR="00A264B4" w14:paraId="77A8D962" w14:textId="77777777" w:rsidTr="00632CA2">
        <w:trPr>
          <w:trHeight w:val="70"/>
        </w:trPr>
        <w:tc>
          <w:tcPr>
            <w:tcW w:w="1701" w:type="dxa"/>
            <w:vMerge w:val="restart"/>
          </w:tcPr>
          <w:p w14:paraId="6A7C546A" w14:textId="77777777" w:rsidR="00A264B4" w:rsidRPr="00071406" w:rsidRDefault="00A264B4" w:rsidP="00632CA2">
            <w:pPr>
              <w:pStyle w:val="--d"/>
            </w:pPr>
            <w:r>
              <w:rPr>
                <w:rFonts w:eastAsia="Times New Roman"/>
              </w:rPr>
              <w:lastRenderedPageBreak/>
              <w:t>бойлер (наружные поверхности)</w:t>
            </w:r>
          </w:p>
        </w:tc>
        <w:tc>
          <w:tcPr>
            <w:tcW w:w="1418" w:type="dxa"/>
          </w:tcPr>
          <w:p w14:paraId="3EBF4C09" w14:textId="77777777" w:rsidR="00A264B4" w:rsidRPr="006601B9" w:rsidRDefault="00A264B4" w:rsidP="00632CA2">
            <w:pPr>
              <w:pStyle w:val="--d"/>
            </w:pPr>
            <w:r w:rsidRPr="006601B9">
              <w:t>мойка</w:t>
            </w:r>
          </w:p>
        </w:tc>
        <w:tc>
          <w:tcPr>
            <w:tcW w:w="485" w:type="dxa"/>
            <w:vMerge w:val="restart"/>
            <w:textDirection w:val="btLr"/>
            <w:vAlign w:val="center"/>
          </w:tcPr>
          <w:p w14:paraId="4BD4D3D4" w14:textId="77777777" w:rsidR="00A264B4" w:rsidRPr="006601B9" w:rsidRDefault="00A264B4" w:rsidP="00632CA2">
            <w:pPr>
              <w:pStyle w:val="--e"/>
            </w:pPr>
            <w:r>
              <w:t>И 1.1.1.</w:t>
            </w:r>
          </w:p>
        </w:tc>
        <w:tc>
          <w:tcPr>
            <w:tcW w:w="1701" w:type="dxa"/>
            <w:shd w:val="clear" w:color="auto" w:fill="99CCFF"/>
          </w:tcPr>
          <w:p w14:paraId="3ECF4EB2" w14:textId="77777777" w:rsidR="00A264B4" w:rsidRPr="00071406" w:rsidRDefault="00A264B4" w:rsidP="00632CA2">
            <w:pPr>
              <w:pStyle w:val="-fa"/>
              <w:rPr>
                <w:szCs w:val="14"/>
              </w:rPr>
            </w:pPr>
            <w:r w:rsidRPr="00D70DC2">
              <w:t>ХИМИТЕК ЧУДОДЕЙ</w:t>
            </w:r>
            <w:r w:rsidRPr="00D70DC2">
              <w:rPr>
                <w:vertAlign w:val="superscript"/>
              </w:rPr>
              <w:t>®</w:t>
            </w:r>
            <w:r w:rsidRPr="00D70DC2">
              <w:t>-КОМБИ-ПЕНКАТИВ</w:t>
            </w:r>
          </w:p>
        </w:tc>
        <w:tc>
          <w:tcPr>
            <w:tcW w:w="1499" w:type="dxa"/>
          </w:tcPr>
          <w:p w14:paraId="320AE4F9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ручной</w:t>
            </w:r>
            <w:r>
              <w:t xml:space="preserve"> (протирание)</w:t>
            </w:r>
          </w:p>
        </w:tc>
        <w:tc>
          <w:tcPr>
            <w:tcW w:w="1925" w:type="dxa"/>
          </w:tcPr>
          <w:p w14:paraId="66FEE3EB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 w:rsidRPr="00D70DC2">
              <w:t>2,0 % – 3,0 %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5B7AA8CD" w14:textId="77777777" w:rsidR="00A264B4" w:rsidRPr="00071406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0BAAB909" w14:textId="77777777" w:rsidR="00A264B4" w:rsidRPr="00071406" w:rsidRDefault="00A264B4" w:rsidP="00632CA2">
            <w:pPr>
              <w:pStyle w:val="--d"/>
            </w:pPr>
            <w:r w:rsidRPr="00D43EEA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2F894BB6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vMerge w:val="restart"/>
            <w:tcBorders>
              <w:right w:val="single" w:sz="2" w:space="0" w:color="auto"/>
            </w:tcBorders>
          </w:tcPr>
          <w:p w14:paraId="412A5CDC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>
              <w:rPr>
                <w:szCs w:val="14"/>
              </w:rPr>
              <w:t>1 раз в месяц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1139324D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>
              <w:t>с</w:t>
            </w:r>
            <w:r w:rsidRPr="00471E85">
              <w:t>отрудник внутреннего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5A4B674C" w14:textId="77777777" w:rsidR="00A264B4" w:rsidRPr="00071406" w:rsidRDefault="00A264B4" w:rsidP="00632CA2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19C6B8B6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сотрудник отдела качества</w:t>
            </w:r>
          </w:p>
        </w:tc>
      </w:tr>
      <w:tr w:rsidR="00A264B4" w14:paraId="3AF91E7C" w14:textId="77777777" w:rsidTr="00632CA2">
        <w:trPr>
          <w:trHeight w:val="518"/>
        </w:trPr>
        <w:tc>
          <w:tcPr>
            <w:tcW w:w="1701" w:type="dxa"/>
            <w:vMerge/>
          </w:tcPr>
          <w:p w14:paraId="23A87871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418" w:type="dxa"/>
          </w:tcPr>
          <w:p w14:paraId="11215A00" w14:textId="77777777" w:rsidR="00A264B4" w:rsidRPr="006601B9" w:rsidRDefault="00A264B4" w:rsidP="00632CA2">
            <w:pPr>
              <w:pStyle w:val="--d"/>
            </w:pPr>
            <w:r w:rsidRPr="006601B9">
              <w:t>дезинфекция</w:t>
            </w:r>
          </w:p>
        </w:tc>
        <w:tc>
          <w:tcPr>
            <w:tcW w:w="485" w:type="dxa"/>
            <w:vMerge/>
          </w:tcPr>
          <w:p w14:paraId="47866866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701" w:type="dxa"/>
            <w:shd w:val="clear" w:color="auto" w:fill="FFFFCC"/>
          </w:tcPr>
          <w:p w14:paraId="0A5FE5F4" w14:textId="77777777" w:rsidR="00A264B4" w:rsidRPr="005C3DD8" w:rsidRDefault="00A264B4" w:rsidP="00632CA2">
            <w:pPr>
              <w:pStyle w:val="-fa"/>
            </w:pPr>
            <w:r w:rsidRPr="005C3DD8">
              <w:t>ХИМИТЕК ПОЛИДЕЗ</w:t>
            </w:r>
            <w:r w:rsidRPr="005C3DD8">
              <w:rPr>
                <w:vertAlign w:val="superscript"/>
              </w:rPr>
              <w:t>®</w:t>
            </w:r>
            <w:r w:rsidRPr="005C3DD8">
              <w:t>-СУПЕР</w:t>
            </w:r>
          </w:p>
        </w:tc>
        <w:tc>
          <w:tcPr>
            <w:tcW w:w="1499" w:type="dxa"/>
          </w:tcPr>
          <w:p w14:paraId="1C056D67" w14:textId="77777777" w:rsidR="00A264B4" w:rsidRPr="00071406" w:rsidRDefault="00A264B4" w:rsidP="00632CA2">
            <w:pPr>
              <w:pStyle w:val="--d"/>
            </w:pPr>
            <w:r>
              <w:t>ручной (протирание)</w:t>
            </w:r>
          </w:p>
        </w:tc>
        <w:tc>
          <w:tcPr>
            <w:tcW w:w="1925" w:type="dxa"/>
          </w:tcPr>
          <w:p w14:paraId="1742BEE5" w14:textId="77777777" w:rsidR="00A264B4" w:rsidRPr="00E61D76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76A20CB0" w14:textId="77777777" w:rsidR="00A264B4" w:rsidRPr="00EA0B62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41CDB04D" w14:textId="77777777" w:rsidR="00A264B4" w:rsidRPr="00EA0B62" w:rsidRDefault="00A264B4" w:rsidP="00632CA2">
            <w:pPr>
              <w:pStyle w:val="--e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</w:tcPr>
          <w:p w14:paraId="0AF15743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/>
            <w:tcBorders>
              <w:right w:val="single" w:sz="2" w:space="0" w:color="auto"/>
            </w:tcBorders>
          </w:tcPr>
          <w:p w14:paraId="67AD5E49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106F229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0284C7FE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</w:tr>
      <w:tr w:rsidR="00A264B4" w14:paraId="3C39D685" w14:textId="77777777" w:rsidTr="00632CA2">
        <w:trPr>
          <w:trHeight w:val="518"/>
        </w:trPr>
        <w:tc>
          <w:tcPr>
            <w:tcW w:w="1701" w:type="dxa"/>
            <w:vMerge w:val="restart"/>
          </w:tcPr>
          <w:p w14:paraId="13AEDBED" w14:textId="77777777" w:rsidR="00A264B4" w:rsidRPr="00E85EAB" w:rsidRDefault="00A264B4" w:rsidP="00632CA2">
            <w:pPr>
              <w:pStyle w:val="--d"/>
              <w:rPr>
                <w:color w:val="FF0000"/>
                <w:szCs w:val="14"/>
              </w:rPr>
            </w:pPr>
            <w:r w:rsidRPr="00E85EAB">
              <w:rPr>
                <w:rFonts w:eastAsia="Times New Roman"/>
                <w:color w:val="FF0000"/>
              </w:rPr>
              <w:t>завесы ПВХ полосовые</w:t>
            </w:r>
          </w:p>
        </w:tc>
        <w:tc>
          <w:tcPr>
            <w:tcW w:w="1418" w:type="dxa"/>
          </w:tcPr>
          <w:p w14:paraId="3637C0F4" w14:textId="77777777" w:rsidR="00A264B4" w:rsidRPr="006601B9" w:rsidRDefault="00A264B4" w:rsidP="00632CA2">
            <w:pPr>
              <w:pStyle w:val="--d"/>
            </w:pPr>
            <w:r w:rsidRPr="00E85EAB">
              <w:rPr>
                <w:color w:val="FF0000"/>
              </w:rPr>
              <w:t>мойка</w:t>
            </w:r>
          </w:p>
        </w:tc>
        <w:tc>
          <w:tcPr>
            <w:tcW w:w="485" w:type="dxa"/>
            <w:vMerge w:val="restart"/>
            <w:textDirection w:val="btLr"/>
            <w:vAlign w:val="center"/>
          </w:tcPr>
          <w:p w14:paraId="13F230C7" w14:textId="77777777" w:rsidR="00A264B4" w:rsidRPr="00DB28EB" w:rsidRDefault="00A264B4" w:rsidP="00632CA2">
            <w:pPr>
              <w:pStyle w:val="--e"/>
            </w:pPr>
            <w:r>
              <w:t>И 5.5.</w:t>
            </w:r>
          </w:p>
        </w:tc>
        <w:tc>
          <w:tcPr>
            <w:tcW w:w="1701" w:type="dxa"/>
            <w:shd w:val="clear" w:color="auto" w:fill="99CCFF"/>
          </w:tcPr>
          <w:p w14:paraId="4D45F77E" w14:textId="77777777" w:rsidR="00A264B4" w:rsidRPr="00071406" w:rsidRDefault="00A264B4" w:rsidP="00632CA2">
            <w:pPr>
              <w:pStyle w:val="-fa"/>
              <w:rPr>
                <w:szCs w:val="14"/>
              </w:rPr>
            </w:pPr>
            <w:r w:rsidRPr="00D70DC2">
              <w:t>ХИМИТЕК ЧУДОДЕЙ</w:t>
            </w:r>
            <w:r w:rsidRPr="00D70DC2">
              <w:rPr>
                <w:vertAlign w:val="superscript"/>
              </w:rPr>
              <w:t>®</w:t>
            </w:r>
            <w:r w:rsidRPr="00D70DC2">
              <w:t>-КОМБИ-ПЕНКАТИВ</w:t>
            </w:r>
          </w:p>
        </w:tc>
        <w:tc>
          <w:tcPr>
            <w:tcW w:w="1499" w:type="dxa"/>
          </w:tcPr>
          <w:p w14:paraId="10347544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ручной</w:t>
            </w:r>
            <w:r>
              <w:t xml:space="preserve"> (замачивание, </w:t>
            </w:r>
            <w:r w:rsidRPr="00471E85">
              <w:t>обработка щёткой</w:t>
            </w:r>
            <w:r>
              <w:t>)</w:t>
            </w:r>
          </w:p>
        </w:tc>
        <w:tc>
          <w:tcPr>
            <w:tcW w:w="1925" w:type="dxa"/>
          </w:tcPr>
          <w:p w14:paraId="47837909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 w:rsidRPr="00D70DC2">
              <w:t>2,0 % – 3,0 %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19C7251D" w14:textId="77777777" w:rsidR="00A264B4" w:rsidRPr="00071406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07E79105" w14:textId="77777777" w:rsidR="00A264B4" w:rsidRPr="00071406" w:rsidRDefault="00A264B4" w:rsidP="00632CA2">
            <w:pPr>
              <w:pStyle w:val="--d"/>
            </w:pPr>
            <w:r w:rsidRPr="00D43EEA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59B32B3B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vMerge w:val="restart"/>
            <w:tcBorders>
              <w:right w:val="single" w:sz="2" w:space="0" w:color="auto"/>
            </w:tcBorders>
          </w:tcPr>
          <w:p w14:paraId="498E5C09" w14:textId="77777777" w:rsidR="00A264B4" w:rsidRPr="00980733" w:rsidRDefault="00A264B4" w:rsidP="00632CA2">
            <w:pPr>
              <w:pStyle w:val="--e"/>
              <w:rPr>
                <w:rStyle w:val="af2"/>
              </w:rPr>
            </w:pPr>
            <w:r>
              <w:t>1 раз в неделю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756DAACB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>
              <w:t>с</w:t>
            </w:r>
            <w:r w:rsidRPr="00471E85">
              <w:t>отрудник внутреннего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0B3E32AC" w14:textId="77777777" w:rsidR="00A264B4" w:rsidRPr="00071406" w:rsidRDefault="00A264B4" w:rsidP="00632CA2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6C2AACF3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сотрудник отдела качества</w:t>
            </w:r>
          </w:p>
        </w:tc>
      </w:tr>
      <w:tr w:rsidR="00A264B4" w14:paraId="5152DD35" w14:textId="77777777" w:rsidTr="00632CA2">
        <w:trPr>
          <w:trHeight w:val="518"/>
        </w:trPr>
        <w:tc>
          <w:tcPr>
            <w:tcW w:w="1701" w:type="dxa"/>
            <w:vMerge/>
          </w:tcPr>
          <w:p w14:paraId="11E78A0E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418" w:type="dxa"/>
          </w:tcPr>
          <w:p w14:paraId="7AA7F77A" w14:textId="77777777" w:rsidR="00A264B4" w:rsidRPr="006601B9" w:rsidRDefault="00A264B4" w:rsidP="00632CA2">
            <w:pPr>
              <w:pStyle w:val="--d"/>
            </w:pPr>
            <w:r w:rsidRPr="00E85EAB">
              <w:rPr>
                <w:color w:val="FF0000"/>
              </w:rPr>
              <w:t>дезинфекция</w:t>
            </w:r>
          </w:p>
        </w:tc>
        <w:tc>
          <w:tcPr>
            <w:tcW w:w="485" w:type="dxa"/>
            <w:vMerge/>
          </w:tcPr>
          <w:p w14:paraId="18CDEC99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701" w:type="dxa"/>
            <w:shd w:val="clear" w:color="auto" w:fill="FFFFCC"/>
          </w:tcPr>
          <w:p w14:paraId="2EFA6500" w14:textId="77777777" w:rsidR="00A264B4" w:rsidRPr="005C3DD8" w:rsidRDefault="00A264B4" w:rsidP="00632CA2">
            <w:pPr>
              <w:pStyle w:val="-fa"/>
            </w:pPr>
            <w:r w:rsidRPr="005C3DD8">
              <w:t>ХИМИТЕК ПОЛИДЕЗ</w:t>
            </w:r>
            <w:r w:rsidRPr="005C3DD8">
              <w:rPr>
                <w:vertAlign w:val="superscript"/>
              </w:rPr>
              <w:t>®</w:t>
            </w:r>
            <w:r w:rsidRPr="005C3DD8">
              <w:t>-СУПЕР</w:t>
            </w:r>
          </w:p>
        </w:tc>
        <w:tc>
          <w:tcPr>
            <w:tcW w:w="1499" w:type="dxa"/>
          </w:tcPr>
          <w:p w14:paraId="57018C69" w14:textId="77777777" w:rsidR="00A264B4" w:rsidRPr="00071406" w:rsidRDefault="00A264B4" w:rsidP="00632CA2">
            <w:pPr>
              <w:pStyle w:val="--d"/>
            </w:pPr>
            <w:r>
              <w:t>ручной (протирание)</w:t>
            </w:r>
          </w:p>
        </w:tc>
        <w:tc>
          <w:tcPr>
            <w:tcW w:w="1925" w:type="dxa"/>
          </w:tcPr>
          <w:p w14:paraId="7174890F" w14:textId="77777777" w:rsidR="00A264B4" w:rsidRPr="00E61D76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1EBAFA64" w14:textId="77777777" w:rsidR="00A264B4" w:rsidRPr="00EA0B62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06247E36" w14:textId="77777777" w:rsidR="00A264B4" w:rsidRPr="00EA0B62" w:rsidRDefault="00A264B4" w:rsidP="00632CA2">
            <w:pPr>
              <w:pStyle w:val="--e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</w:tcPr>
          <w:p w14:paraId="410A93B7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/>
            <w:tcBorders>
              <w:right w:val="single" w:sz="2" w:space="0" w:color="auto"/>
            </w:tcBorders>
          </w:tcPr>
          <w:p w14:paraId="4DD1B2DD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0C7AAE5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06F3C82B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</w:tr>
      <w:tr w:rsidR="00A264B4" w14:paraId="23EE6EC0" w14:textId="77777777" w:rsidTr="00632CA2">
        <w:trPr>
          <w:trHeight w:val="518"/>
        </w:trPr>
        <w:tc>
          <w:tcPr>
            <w:tcW w:w="1701" w:type="dxa"/>
            <w:vMerge/>
          </w:tcPr>
          <w:p w14:paraId="4A8FD99F" w14:textId="77777777" w:rsidR="00A264B4" w:rsidRPr="00F8213A" w:rsidRDefault="00A264B4" w:rsidP="00632CA2">
            <w:pPr>
              <w:pStyle w:val="--d"/>
            </w:pPr>
          </w:p>
        </w:tc>
        <w:tc>
          <w:tcPr>
            <w:tcW w:w="1418" w:type="dxa"/>
          </w:tcPr>
          <w:p w14:paraId="0B9C89B9" w14:textId="7711EA02" w:rsidR="00A264B4" w:rsidRPr="006601B9" w:rsidRDefault="00A264B4" w:rsidP="00632CA2">
            <w:pPr>
              <w:pStyle w:val="--d"/>
            </w:pPr>
            <w:r w:rsidRPr="00E85EAB">
              <w:rPr>
                <w:color w:val="FF0000"/>
              </w:rPr>
              <w:t>дезинфекция</w:t>
            </w:r>
          </w:p>
        </w:tc>
        <w:tc>
          <w:tcPr>
            <w:tcW w:w="485" w:type="dxa"/>
            <w:textDirection w:val="btLr"/>
            <w:vAlign w:val="center"/>
          </w:tcPr>
          <w:p w14:paraId="0F5C3356" w14:textId="054B4857" w:rsidR="00A264B4" w:rsidRDefault="00A264B4" w:rsidP="00632CA2">
            <w:pPr>
              <w:pStyle w:val="--e"/>
            </w:pPr>
            <w:r>
              <w:t>И 1.8.</w:t>
            </w:r>
          </w:p>
        </w:tc>
        <w:tc>
          <w:tcPr>
            <w:tcW w:w="1701" w:type="dxa"/>
            <w:shd w:val="clear" w:color="auto" w:fill="99CCFF"/>
          </w:tcPr>
          <w:p w14:paraId="5F2A1566" w14:textId="3422DD97" w:rsidR="00A264B4" w:rsidRPr="00D70DC2" w:rsidRDefault="00A264B4" w:rsidP="00632CA2">
            <w:pPr>
              <w:pStyle w:val="-fa"/>
            </w:pPr>
            <w:r w:rsidRPr="005C3DD8">
              <w:t>ХИМИТЕК ПОЛИДЕЗ</w:t>
            </w:r>
            <w:proofErr w:type="gramStart"/>
            <w:r w:rsidRPr="005C3DD8">
              <w:rPr>
                <w:vertAlign w:val="superscript"/>
              </w:rPr>
              <w:t>®</w:t>
            </w:r>
            <w:r w:rsidRPr="005C3DD8">
              <w:t>-</w:t>
            </w:r>
            <w:proofErr w:type="gramEnd"/>
            <w:r w:rsidRPr="005C3DD8">
              <w:t>СУПЕР</w:t>
            </w:r>
          </w:p>
        </w:tc>
        <w:tc>
          <w:tcPr>
            <w:tcW w:w="1499" w:type="dxa"/>
          </w:tcPr>
          <w:p w14:paraId="6C83DBDE" w14:textId="389BB53C" w:rsidR="00A264B4" w:rsidRPr="00471E85" w:rsidRDefault="00A264B4" w:rsidP="00632CA2">
            <w:pPr>
              <w:pStyle w:val="--d"/>
            </w:pPr>
            <w:proofErr w:type="gramStart"/>
            <w:r>
              <w:t>ручной</w:t>
            </w:r>
            <w:proofErr w:type="gramEnd"/>
            <w:r>
              <w:t xml:space="preserve"> (протирание)</w:t>
            </w:r>
          </w:p>
        </w:tc>
        <w:tc>
          <w:tcPr>
            <w:tcW w:w="1925" w:type="dxa"/>
          </w:tcPr>
          <w:p w14:paraId="1996D07B" w14:textId="48848E4C" w:rsidR="00A264B4" w:rsidRPr="00D70DC2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proofErr w:type="spellStart"/>
            <w:r>
              <w:rPr>
                <w:lang w:val="en-US"/>
              </w:rPr>
              <w:t>ProMax</w:t>
            </w:r>
            <w:proofErr w:type="spellEnd"/>
          </w:p>
        </w:tc>
        <w:tc>
          <w:tcPr>
            <w:tcW w:w="1214" w:type="dxa"/>
          </w:tcPr>
          <w:p w14:paraId="49C8C9B0" w14:textId="2053C8BC" w:rsidR="00A264B4" w:rsidRPr="00471E85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36EE37F5" w14:textId="4948A6F1" w:rsidR="00A264B4" w:rsidRPr="00D43EEA" w:rsidRDefault="00A264B4" w:rsidP="00632CA2">
            <w:pPr>
              <w:pStyle w:val="--d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  <w:textDirection w:val="btLr"/>
          </w:tcPr>
          <w:p w14:paraId="6BE595BB" w14:textId="6EE4EA20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61AE1E11" w14:textId="492A67DA" w:rsidR="00A264B4" w:rsidRDefault="00A264B4" w:rsidP="00632CA2">
            <w:pPr>
              <w:pStyle w:val="--e"/>
              <w:rPr>
                <w:szCs w:val="14"/>
              </w:rPr>
            </w:pPr>
            <w:r>
              <w:t>1 раз в смену</w:t>
            </w:r>
          </w:p>
        </w:tc>
        <w:tc>
          <w:tcPr>
            <w:tcW w:w="1419" w:type="dxa"/>
            <w:tcBorders>
              <w:left w:val="single" w:sz="2" w:space="0" w:color="auto"/>
              <w:right w:val="single" w:sz="2" w:space="0" w:color="auto"/>
            </w:tcBorders>
          </w:tcPr>
          <w:p w14:paraId="6FC46B08" w14:textId="7ADEE6D1" w:rsidR="00A264B4" w:rsidRDefault="00A264B4" w:rsidP="00632CA2">
            <w:pPr>
              <w:pStyle w:val="--d"/>
            </w:pPr>
            <w:r>
              <w:t>с</w:t>
            </w:r>
            <w:r w:rsidRPr="00471E85">
              <w:t xml:space="preserve">отрудник </w:t>
            </w:r>
            <w:proofErr w:type="gramStart"/>
            <w:r w:rsidRPr="00471E85">
              <w:t>внутреннего</w:t>
            </w:r>
            <w:proofErr w:type="gramEnd"/>
            <w:r w:rsidRPr="00471E85">
              <w:t xml:space="preserve"> клининга</w:t>
            </w:r>
          </w:p>
        </w:tc>
        <w:tc>
          <w:tcPr>
            <w:tcW w:w="1559" w:type="dxa"/>
            <w:tcBorders>
              <w:left w:val="single" w:sz="2" w:space="0" w:color="auto"/>
            </w:tcBorders>
          </w:tcPr>
          <w:p w14:paraId="5449E1DA" w14:textId="77777777" w:rsidR="00A264B4" w:rsidRPr="00071406" w:rsidRDefault="00A264B4" w:rsidP="00B27BAB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5D4B1195" w14:textId="316A40B0" w:rsidR="00A264B4" w:rsidRPr="00471E85" w:rsidRDefault="00A264B4" w:rsidP="00632CA2">
            <w:pPr>
              <w:pStyle w:val="--d"/>
            </w:pPr>
            <w:r w:rsidRPr="00471E85">
              <w:t>сотрудник отдела качества</w:t>
            </w:r>
          </w:p>
        </w:tc>
      </w:tr>
      <w:tr w:rsidR="00A264B4" w14:paraId="2552BD75" w14:textId="77777777" w:rsidTr="00632CA2">
        <w:trPr>
          <w:trHeight w:val="518"/>
        </w:trPr>
        <w:tc>
          <w:tcPr>
            <w:tcW w:w="1701" w:type="dxa"/>
            <w:vMerge w:val="restart"/>
          </w:tcPr>
          <w:p w14:paraId="43E3B267" w14:textId="7D87B6CC" w:rsidR="00A264B4" w:rsidRPr="00F8213A" w:rsidRDefault="00A264B4" w:rsidP="00632CA2">
            <w:pPr>
              <w:pStyle w:val="--d"/>
            </w:pPr>
            <w:r w:rsidRPr="006601B9">
              <w:t>дозаторы для мыла/антисептика</w:t>
            </w:r>
          </w:p>
        </w:tc>
        <w:tc>
          <w:tcPr>
            <w:tcW w:w="1418" w:type="dxa"/>
          </w:tcPr>
          <w:p w14:paraId="113FE2A0" w14:textId="5A7CAD17" w:rsidR="00A264B4" w:rsidRPr="006601B9" w:rsidRDefault="00A264B4" w:rsidP="00632CA2">
            <w:pPr>
              <w:pStyle w:val="--d"/>
            </w:pPr>
            <w:r w:rsidRPr="006601B9">
              <w:t>мойка</w:t>
            </w:r>
          </w:p>
        </w:tc>
        <w:tc>
          <w:tcPr>
            <w:tcW w:w="485" w:type="dxa"/>
            <w:vMerge w:val="restart"/>
            <w:textDirection w:val="btLr"/>
            <w:vAlign w:val="center"/>
          </w:tcPr>
          <w:p w14:paraId="5AE5D95C" w14:textId="7C09244B" w:rsidR="00A264B4" w:rsidRDefault="00A264B4" w:rsidP="00632CA2">
            <w:pPr>
              <w:pStyle w:val="--e"/>
            </w:pPr>
            <w:r>
              <w:t>И 1.2.</w:t>
            </w:r>
          </w:p>
        </w:tc>
        <w:tc>
          <w:tcPr>
            <w:tcW w:w="1701" w:type="dxa"/>
            <w:shd w:val="clear" w:color="auto" w:fill="99CCFF"/>
          </w:tcPr>
          <w:p w14:paraId="3ED071F8" w14:textId="05C24264" w:rsidR="00A264B4" w:rsidRPr="00D70DC2" w:rsidRDefault="00A264B4" w:rsidP="00632CA2">
            <w:pPr>
              <w:pStyle w:val="-fa"/>
            </w:pPr>
            <w:r w:rsidRPr="00D70DC2">
              <w:t>ХИМИТЕК ЧУДОДЕЙ</w:t>
            </w:r>
            <w:proofErr w:type="gramStart"/>
            <w:r w:rsidRPr="00D70DC2">
              <w:rPr>
                <w:vertAlign w:val="superscript"/>
              </w:rPr>
              <w:t>®</w:t>
            </w:r>
            <w:r w:rsidRPr="00D70DC2">
              <w:t>-</w:t>
            </w:r>
            <w:proofErr w:type="gramEnd"/>
            <w:r w:rsidRPr="00D70DC2">
              <w:t>КОМБИ-ПЕНКАТИВ</w:t>
            </w:r>
          </w:p>
        </w:tc>
        <w:tc>
          <w:tcPr>
            <w:tcW w:w="1499" w:type="dxa"/>
          </w:tcPr>
          <w:p w14:paraId="5DB0FEE0" w14:textId="0879B473" w:rsidR="00A264B4" w:rsidRPr="00471E85" w:rsidRDefault="00A264B4" w:rsidP="00632CA2">
            <w:pPr>
              <w:pStyle w:val="--d"/>
            </w:pPr>
            <w:proofErr w:type="gramStart"/>
            <w:r w:rsidRPr="00471E85">
              <w:t>ручной</w:t>
            </w:r>
            <w:proofErr w:type="gramEnd"/>
            <w:r>
              <w:t xml:space="preserve"> (протирание)</w:t>
            </w:r>
          </w:p>
        </w:tc>
        <w:tc>
          <w:tcPr>
            <w:tcW w:w="1925" w:type="dxa"/>
          </w:tcPr>
          <w:p w14:paraId="6A2EB1A9" w14:textId="400C4325" w:rsidR="00A264B4" w:rsidRPr="00D70DC2" w:rsidRDefault="00A264B4" w:rsidP="00632CA2">
            <w:pPr>
              <w:pStyle w:val="--e"/>
            </w:pPr>
            <w:r w:rsidRPr="00D70DC2">
              <w:t>2,0 % – 3,0 %</w:t>
            </w:r>
            <w:r>
              <w:br/>
              <w:t xml:space="preserve">дозирующая система </w:t>
            </w:r>
            <w:proofErr w:type="spellStart"/>
            <w:r>
              <w:rPr>
                <w:lang w:val="en-US"/>
              </w:rPr>
              <w:t>ProMax</w:t>
            </w:r>
            <w:proofErr w:type="spellEnd"/>
          </w:p>
        </w:tc>
        <w:tc>
          <w:tcPr>
            <w:tcW w:w="1214" w:type="dxa"/>
          </w:tcPr>
          <w:p w14:paraId="1C629BE1" w14:textId="3178B217" w:rsidR="00A264B4" w:rsidRPr="00471E85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0E02C768" w14:textId="7E54F96A" w:rsidR="00A264B4" w:rsidRPr="00D43EEA" w:rsidRDefault="00A264B4" w:rsidP="00632CA2">
            <w:pPr>
              <w:pStyle w:val="--d"/>
            </w:pPr>
            <w:r w:rsidRPr="00D43EEA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1BA88AE5" w14:textId="5A693E48" w:rsidR="00A264B4" w:rsidRPr="00F8213A" w:rsidRDefault="00A264B4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vMerge w:val="restart"/>
            <w:tcBorders>
              <w:right w:val="single" w:sz="2" w:space="0" w:color="auto"/>
            </w:tcBorders>
          </w:tcPr>
          <w:p w14:paraId="2BE529D1" w14:textId="1287359D" w:rsidR="00A264B4" w:rsidRDefault="00A264B4" w:rsidP="00632CA2">
            <w:pPr>
              <w:pStyle w:val="--e"/>
              <w:rPr>
                <w:szCs w:val="14"/>
              </w:rPr>
            </w:pPr>
            <w:r>
              <w:rPr>
                <w:szCs w:val="14"/>
              </w:rPr>
              <w:t>при замене продукта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1181FA5D" w14:textId="68207943" w:rsidR="00A264B4" w:rsidRDefault="00A264B4" w:rsidP="00632CA2">
            <w:pPr>
              <w:pStyle w:val="--d"/>
            </w:pPr>
            <w:r>
              <w:t>с</w:t>
            </w:r>
            <w:r w:rsidRPr="00471E85">
              <w:t xml:space="preserve">отрудник </w:t>
            </w:r>
            <w:proofErr w:type="gramStart"/>
            <w:r w:rsidRPr="00471E85">
              <w:t>внутреннего</w:t>
            </w:r>
            <w:proofErr w:type="gramEnd"/>
            <w:r w:rsidRPr="00471E85">
              <w:t xml:space="preserve">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40D8E624" w14:textId="77777777" w:rsidR="00A264B4" w:rsidRPr="00071406" w:rsidRDefault="00A264B4" w:rsidP="00B27BAB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426E878B" w14:textId="5C01D502" w:rsidR="00A264B4" w:rsidRPr="00471E85" w:rsidRDefault="00A264B4" w:rsidP="00632CA2">
            <w:pPr>
              <w:pStyle w:val="--d"/>
            </w:pPr>
            <w:r w:rsidRPr="00471E85">
              <w:t>сотрудник отдела качества</w:t>
            </w:r>
          </w:p>
        </w:tc>
      </w:tr>
      <w:tr w:rsidR="00A264B4" w14:paraId="666E3F3E" w14:textId="77777777" w:rsidTr="00C613B2">
        <w:trPr>
          <w:trHeight w:val="518"/>
        </w:trPr>
        <w:tc>
          <w:tcPr>
            <w:tcW w:w="1701" w:type="dxa"/>
            <w:vMerge/>
          </w:tcPr>
          <w:p w14:paraId="723B02CC" w14:textId="77777777" w:rsidR="00A264B4" w:rsidRPr="00F8213A" w:rsidRDefault="00A264B4" w:rsidP="00632CA2">
            <w:pPr>
              <w:pStyle w:val="--d"/>
            </w:pPr>
          </w:p>
        </w:tc>
        <w:tc>
          <w:tcPr>
            <w:tcW w:w="1418" w:type="dxa"/>
          </w:tcPr>
          <w:p w14:paraId="5CE74F62" w14:textId="1CF14847" w:rsidR="00A264B4" w:rsidRPr="006601B9" w:rsidRDefault="00A264B4" w:rsidP="00632CA2">
            <w:pPr>
              <w:pStyle w:val="--d"/>
            </w:pPr>
            <w:r w:rsidRPr="006601B9">
              <w:t>дезинфекция</w:t>
            </w:r>
          </w:p>
        </w:tc>
        <w:tc>
          <w:tcPr>
            <w:tcW w:w="485" w:type="dxa"/>
            <w:vMerge/>
          </w:tcPr>
          <w:p w14:paraId="30DD456F" w14:textId="77777777" w:rsidR="00A264B4" w:rsidRDefault="00A264B4" w:rsidP="00632CA2">
            <w:pPr>
              <w:pStyle w:val="--e"/>
            </w:pPr>
          </w:p>
        </w:tc>
        <w:tc>
          <w:tcPr>
            <w:tcW w:w="1701" w:type="dxa"/>
            <w:shd w:val="clear" w:color="auto" w:fill="99CCFF"/>
          </w:tcPr>
          <w:p w14:paraId="33BD7D34" w14:textId="6F6E8D81" w:rsidR="00A264B4" w:rsidRPr="00D70DC2" w:rsidRDefault="00A264B4" w:rsidP="00632CA2">
            <w:pPr>
              <w:pStyle w:val="-fa"/>
            </w:pPr>
            <w:r w:rsidRPr="005C3DD8">
              <w:t>ХИМИТЕК ПОЛИДЕЗ</w:t>
            </w:r>
            <w:proofErr w:type="gramStart"/>
            <w:r w:rsidRPr="005C3DD8">
              <w:rPr>
                <w:vertAlign w:val="superscript"/>
              </w:rPr>
              <w:t>®</w:t>
            </w:r>
            <w:r w:rsidRPr="005C3DD8">
              <w:t>-</w:t>
            </w:r>
            <w:proofErr w:type="gramEnd"/>
            <w:r w:rsidRPr="005C3DD8">
              <w:t>СУПЕР</w:t>
            </w:r>
          </w:p>
        </w:tc>
        <w:tc>
          <w:tcPr>
            <w:tcW w:w="1499" w:type="dxa"/>
          </w:tcPr>
          <w:p w14:paraId="0779117B" w14:textId="7F37732A" w:rsidR="00A264B4" w:rsidRPr="00471E85" w:rsidRDefault="00A264B4" w:rsidP="00632CA2">
            <w:pPr>
              <w:pStyle w:val="--d"/>
            </w:pPr>
            <w:proofErr w:type="gramStart"/>
            <w:r>
              <w:t>ручной</w:t>
            </w:r>
            <w:proofErr w:type="gramEnd"/>
            <w:r>
              <w:t xml:space="preserve"> (протирание)</w:t>
            </w:r>
          </w:p>
        </w:tc>
        <w:tc>
          <w:tcPr>
            <w:tcW w:w="1925" w:type="dxa"/>
          </w:tcPr>
          <w:p w14:paraId="4AA04A24" w14:textId="0D4A0247" w:rsidR="00A264B4" w:rsidRPr="00D70DC2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proofErr w:type="spellStart"/>
            <w:r>
              <w:rPr>
                <w:lang w:val="en-US"/>
              </w:rPr>
              <w:t>ProMax</w:t>
            </w:r>
            <w:proofErr w:type="spellEnd"/>
          </w:p>
        </w:tc>
        <w:tc>
          <w:tcPr>
            <w:tcW w:w="1214" w:type="dxa"/>
          </w:tcPr>
          <w:p w14:paraId="0249123C" w14:textId="6B46268C" w:rsidR="00A264B4" w:rsidRPr="00471E85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484D4264" w14:textId="7D41B102" w:rsidR="00A264B4" w:rsidRPr="00D43EEA" w:rsidRDefault="00A264B4" w:rsidP="00632CA2">
            <w:pPr>
              <w:pStyle w:val="--d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</w:tcPr>
          <w:p w14:paraId="56F8D1D1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/>
            <w:tcBorders>
              <w:right w:val="single" w:sz="2" w:space="0" w:color="auto"/>
            </w:tcBorders>
          </w:tcPr>
          <w:p w14:paraId="22962774" w14:textId="77777777" w:rsidR="00A264B4" w:rsidRDefault="00A264B4" w:rsidP="00632CA2">
            <w:pPr>
              <w:pStyle w:val="--e"/>
              <w:rPr>
                <w:szCs w:val="14"/>
              </w:rPr>
            </w:pP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75744F86" w14:textId="77777777" w:rsidR="00A264B4" w:rsidRDefault="00A264B4" w:rsidP="00632CA2">
            <w:pPr>
              <w:pStyle w:val="--d"/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0A1BC557" w14:textId="77777777" w:rsidR="00A264B4" w:rsidRPr="00471E85" w:rsidRDefault="00A264B4" w:rsidP="00632CA2">
            <w:pPr>
              <w:pStyle w:val="--d"/>
            </w:pPr>
          </w:p>
        </w:tc>
      </w:tr>
      <w:tr w:rsidR="00A264B4" w14:paraId="5A30A6F7" w14:textId="77777777" w:rsidTr="00A264B4">
        <w:trPr>
          <w:trHeight w:val="518"/>
        </w:trPr>
        <w:tc>
          <w:tcPr>
            <w:tcW w:w="1701" w:type="dxa"/>
            <w:vMerge/>
          </w:tcPr>
          <w:p w14:paraId="5C1D8438" w14:textId="77777777" w:rsidR="00A264B4" w:rsidRPr="00F8213A" w:rsidRDefault="00A264B4" w:rsidP="00632CA2">
            <w:pPr>
              <w:pStyle w:val="--d"/>
            </w:pPr>
          </w:p>
        </w:tc>
        <w:tc>
          <w:tcPr>
            <w:tcW w:w="1418" w:type="dxa"/>
          </w:tcPr>
          <w:p w14:paraId="73664270" w14:textId="28AAEEA1" w:rsidR="00A264B4" w:rsidRPr="006601B9" w:rsidRDefault="00A264B4" w:rsidP="00632CA2">
            <w:pPr>
              <w:pStyle w:val="--d"/>
            </w:pPr>
            <w:r w:rsidRPr="00E85EAB">
              <w:rPr>
                <w:color w:val="FF0000"/>
              </w:rPr>
              <w:t>дезинфекция</w:t>
            </w:r>
          </w:p>
        </w:tc>
        <w:tc>
          <w:tcPr>
            <w:tcW w:w="485" w:type="dxa"/>
            <w:textDirection w:val="btLr"/>
            <w:vAlign w:val="center"/>
          </w:tcPr>
          <w:p w14:paraId="350FCAAF" w14:textId="4091579A" w:rsidR="00A264B4" w:rsidRDefault="00A264B4" w:rsidP="00632CA2">
            <w:pPr>
              <w:pStyle w:val="--e"/>
            </w:pPr>
            <w:r>
              <w:t>И 1.8.</w:t>
            </w:r>
          </w:p>
        </w:tc>
        <w:tc>
          <w:tcPr>
            <w:tcW w:w="1701" w:type="dxa"/>
            <w:shd w:val="clear" w:color="auto" w:fill="FFFFCC"/>
          </w:tcPr>
          <w:p w14:paraId="39DF6920" w14:textId="22DA82DE" w:rsidR="00A264B4" w:rsidRPr="00D70DC2" w:rsidRDefault="00A264B4" w:rsidP="00632CA2">
            <w:pPr>
              <w:pStyle w:val="-fa"/>
            </w:pPr>
            <w:r w:rsidRPr="005C3DD8">
              <w:t>ХИМИТЕК ПОЛИДЕЗ</w:t>
            </w:r>
            <w:proofErr w:type="gramStart"/>
            <w:r w:rsidRPr="005C3DD8">
              <w:rPr>
                <w:vertAlign w:val="superscript"/>
              </w:rPr>
              <w:t>®</w:t>
            </w:r>
            <w:r w:rsidRPr="005C3DD8">
              <w:t>-</w:t>
            </w:r>
            <w:proofErr w:type="gramEnd"/>
            <w:r w:rsidRPr="005C3DD8">
              <w:t>СУПЕР</w:t>
            </w:r>
          </w:p>
        </w:tc>
        <w:tc>
          <w:tcPr>
            <w:tcW w:w="1499" w:type="dxa"/>
          </w:tcPr>
          <w:p w14:paraId="4AD0CA64" w14:textId="33DB42E9" w:rsidR="00A264B4" w:rsidRPr="00471E85" w:rsidRDefault="00A264B4" w:rsidP="00632CA2">
            <w:pPr>
              <w:pStyle w:val="--d"/>
            </w:pPr>
            <w:proofErr w:type="gramStart"/>
            <w:r>
              <w:t>ручной</w:t>
            </w:r>
            <w:proofErr w:type="gramEnd"/>
            <w:r>
              <w:t xml:space="preserve"> (протирание)</w:t>
            </w:r>
          </w:p>
        </w:tc>
        <w:tc>
          <w:tcPr>
            <w:tcW w:w="1925" w:type="dxa"/>
          </w:tcPr>
          <w:p w14:paraId="46F12908" w14:textId="7DA2AA53" w:rsidR="00A264B4" w:rsidRPr="00D70DC2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proofErr w:type="spellStart"/>
            <w:r>
              <w:rPr>
                <w:lang w:val="en-US"/>
              </w:rPr>
              <w:t>ProMax</w:t>
            </w:r>
            <w:proofErr w:type="spellEnd"/>
          </w:p>
        </w:tc>
        <w:tc>
          <w:tcPr>
            <w:tcW w:w="1214" w:type="dxa"/>
          </w:tcPr>
          <w:p w14:paraId="2CBFF56B" w14:textId="646D2F81" w:rsidR="00A264B4" w:rsidRPr="00471E85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5B36D7B8" w14:textId="4BC463B8" w:rsidR="00A264B4" w:rsidRPr="00D43EEA" w:rsidRDefault="00A264B4" w:rsidP="00632CA2">
            <w:pPr>
              <w:pStyle w:val="--d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  <w:textDirection w:val="btLr"/>
          </w:tcPr>
          <w:p w14:paraId="61FEA37B" w14:textId="6D1CC842" w:rsidR="00A264B4" w:rsidRPr="00F8213A" w:rsidRDefault="00A264B4" w:rsidP="00A264B4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00D28645" w14:textId="5199D190" w:rsidR="00A264B4" w:rsidRDefault="00A264B4" w:rsidP="00632CA2">
            <w:pPr>
              <w:pStyle w:val="--e"/>
              <w:rPr>
                <w:szCs w:val="14"/>
              </w:rPr>
            </w:pPr>
            <w:r>
              <w:t>2 раза в смену</w:t>
            </w:r>
          </w:p>
        </w:tc>
        <w:tc>
          <w:tcPr>
            <w:tcW w:w="1419" w:type="dxa"/>
            <w:tcBorders>
              <w:left w:val="single" w:sz="2" w:space="0" w:color="auto"/>
              <w:right w:val="single" w:sz="2" w:space="0" w:color="auto"/>
            </w:tcBorders>
          </w:tcPr>
          <w:p w14:paraId="2775BDB7" w14:textId="1509602D" w:rsidR="00A264B4" w:rsidRDefault="00A264B4" w:rsidP="00632CA2">
            <w:pPr>
              <w:pStyle w:val="--d"/>
            </w:pPr>
            <w:r>
              <w:t>с</w:t>
            </w:r>
            <w:r w:rsidRPr="00471E85">
              <w:t xml:space="preserve">отрудник </w:t>
            </w:r>
            <w:proofErr w:type="gramStart"/>
            <w:r w:rsidRPr="00471E85">
              <w:t>внутреннего</w:t>
            </w:r>
            <w:proofErr w:type="gramEnd"/>
            <w:r w:rsidRPr="00471E85">
              <w:t xml:space="preserve"> клининга</w:t>
            </w:r>
          </w:p>
        </w:tc>
        <w:tc>
          <w:tcPr>
            <w:tcW w:w="1559" w:type="dxa"/>
            <w:tcBorders>
              <w:left w:val="single" w:sz="2" w:space="0" w:color="auto"/>
            </w:tcBorders>
          </w:tcPr>
          <w:p w14:paraId="23BB502D" w14:textId="77777777" w:rsidR="00A264B4" w:rsidRPr="00071406" w:rsidRDefault="00A264B4" w:rsidP="00B27BAB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6AFBD53E" w14:textId="63FFA02B" w:rsidR="00A264B4" w:rsidRPr="00471E85" w:rsidRDefault="00A264B4" w:rsidP="00632CA2">
            <w:pPr>
              <w:pStyle w:val="--d"/>
            </w:pPr>
            <w:r w:rsidRPr="00471E85">
              <w:t>сотрудник отдела качества</w:t>
            </w:r>
          </w:p>
        </w:tc>
      </w:tr>
      <w:tr w:rsidR="00A264B4" w14:paraId="19658F9C" w14:textId="77777777" w:rsidTr="00632CA2">
        <w:trPr>
          <w:trHeight w:val="518"/>
        </w:trPr>
        <w:tc>
          <w:tcPr>
            <w:tcW w:w="1701" w:type="dxa"/>
            <w:vMerge w:val="restart"/>
          </w:tcPr>
          <w:p w14:paraId="72FD1973" w14:textId="77777777" w:rsidR="00A264B4" w:rsidRPr="00F8213A" w:rsidRDefault="00A264B4" w:rsidP="00632CA2">
            <w:pPr>
              <w:pStyle w:val="--d"/>
            </w:pPr>
            <w:r w:rsidRPr="00F8213A">
              <w:t>технологическая мойка (раковина, смеситель)</w:t>
            </w:r>
            <w:r>
              <w:t>, держатели для уборочного инвентаря</w:t>
            </w:r>
          </w:p>
        </w:tc>
        <w:tc>
          <w:tcPr>
            <w:tcW w:w="1418" w:type="dxa"/>
          </w:tcPr>
          <w:p w14:paraId="72C6352E" w14:textId="77777777" w:rsidR="00A264B4" w:rsidRPr="006601B9" w:rsidRDefault="00A264B4" w:rsidP="00632CA2">
            <w:pPr>
              <w:pStyle w:val="--d"/>
            </w:pPr>
            <w:r w:rsidRPr="006601B9">
              <w:t>мойка</w:t>
            </w:r>
          </w:p>
        </w:tc>
        <w:tc>
          <w:tcPr>
            <w:tcW w:w="485" w:type="dxa"/>
            <w:vMerge w:val="restart"/>
            <w:textDirection w:val="btLr"/>
            <w:vAlign w:val="center"/>
          </w:tcPr>
          <w:p w14:paraId="38F30ED6" w14:textId="77777777" w:rsidR="00A264B4" w:rsidRPr="006601B9" w:rsidRDefault="00A264B4" w:rsidP="00632CA2">
            <w:pPr>
              <w:pStyle w:val="--e"/>
            </w:pPr>
            <w:r>
              <w:t>И 1.1.1.</w:t>
            </w:r>
          </w:p>
        </w:tc>
        <w:tc>
          <w:tcPr>
            <w:tcW w:w="1701" w:type="dxa"/>
            <w:shd w:val="clear" w:color="auto" w:fill="99CCFF"/>
          </w:tcPr>
          <w:p w14:paraId="5F8CFB96" w14:textId="77777777" w:rsidR="00A264B4" w:rsidRPr="00071406" w:rsidRDefault="00A264B4" w:rsidP="00632CA2">
            <w:pPr>
              <w:pStyle w:val="-fa"/>
              <w:rPr>
                <w:szCs w:val="14"/>
              </w:rPr>
            </w:pPr>
            <w:r w:rsidRPr="00D70DC2">
              <w:t>ХИМИТЕК ЧУДОДЕЙ</w:t>
            </w:r>
            <w:r w:rsidRPr="00D70DC2">
              <w:rPr>
                <w:vertAlign w:val="superscript"/>
              </w:rPr>
              <w:t>®</w:t>
            </w:r>
            <w:r w:rsidRPr="00D70DC2">
              <w:t>-КОМБИ-ПЕНКАТИВ</w:t>
            </w:r>
          </w:p>
        </w:tc>
        <w:tc>
          <w:tcPr>
            <w:tcW w:w="1499" w:type="dxa"/>
          </w:tcPr>
          <w:p w14:paraId="3E9C8D26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ручной</w:t>
            </w:r>
            <w:r>
              <w:t xml:space="preserve"> (протирание,</w:t>
            </w:r>
            <w:r w:rsidRPr="00471E85">
              <w:t xml:space="preserve"> обработка щёткой</w:t>
            </w:r>
            <w:r>
              <w:t>)</w:t>
            </w:r>
          </w:p>
        </w:tc>
        <w:tc>
          <w:tcPr>
            <w:tcW w:w="1925" w:type="dxa"/>
          </w:tcPr>
          <w:p w14:paraId="16DFB49D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 w:rsidRPr="00D70DC2">
              <w:t>2,0 % – 3,0 %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1F209B4B" w14:textId="77777777" w:rsidR="00A264B4" w:rsidRPr="00071406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40F23ED3" w14:textId="77777777" w:rsidR="00A264B4" w:rsidRPr="00071406" w:rsidRDefault="00A264B4" w:rsidP="00632CA2">
            <w:pPr>
              <w:pStyle w:val="--d"/>
            </w:pPr>
            <w:r w:rsidRPr="00D43EEA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2860EF6F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vMerge w:val="restart"/>
            <w:tcBorders>
              <w:right w:val="single" w:sz="2" w:space="0" w:color="auto"/>
            </w:tcBorders>
          </w:tcPr>
          <w:p w14:paraId="29CE3371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>
              <w:rPr>
                <w:szCs w:val="14"/>
              </w:rPr>
              <w:t>1 раз в смену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66983FC7" w14:textId="77777777" w:rsidR="00A264B4" w:rsidRPr="00A96B18" w:rsidRDefault="00A264B4" w:rsidP="00632CA2">
            <w:pPr>
              <w:pStyle w:val="--d"/>
            </w:pPr>
            <w:r>
              <w:t>с</w:t>
            </w:r>
            <w:r w:rsidRPr="00471E85">
              <w:t>отрудник внутреннего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79D3AB4D" w14:textId="77777777" w:rsidR="00A264B4" w:rsidRPr="00071406" w:rsidRDefault="00A264B4" w:rsidP="00632CA2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485FAC66" w14:textId="77777777" w:rsidR="00A264B4" w:rsidRPr="00A96B18" w:rsidRDefault="00A264B4" w:rsidP="00632CA2">
            <w:pPr>
              <w:pStyle w:val="--d"/>
            </w:pPr>
            <w:r w:rsidRPr="00471E85">
              <w:t>сотрудник отдела качества</w:t>
            </w:r>
          </w:p>
        </w:tc>
      </w:tr>
      <w:tr w:rsidR="00A264B4" w14:paraId="3D7E9F86" w14:textId="77777777" w:rsidTr="00632CA2">
        <w:trPr>
          <w:trHeight w:val="518"/>
        </w:trPr>
        <w:tc>
          <w:tcPr>
            <w:tcW w:w="1701" w:type="dxa"/>
            <w:vMerge/>
          </w:tcPr>
          <w:p w14:paraId="6843233E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418" w:type="dxa"/>
          </w:tcPr>
          <w:p w14:paraId="72ABFDFA" w14:textId="77777777" w:rsidR="00A264B4" w:rsidRPr="006601B9" w:rsidRDefault="00A264B4" w:rsidP="00632CA2">
            <w:pPr>
              <w:pStyle w:val="--d"/>
            </w:pPr>
            <w:r w:rsidRPr="006601B9">
              <w:t>дезинфекция</w:t>
            </w:r>
          </w:p>
        </w:tc>
        <w:tc>
          <w:tcPr>
            <w:tcW w:w="485" w:type="dxa"/>
            <w:vMerge/>
          </w:tcPr>
          <w:p w14:paraId="4B3B54B5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701" w:type="dxa"/>
            <w:shd w:val="clear" w:color="auto" w:fill="FFFFCC"/>
          </w:tcPr>
          <w:p w14:paraId="3E2D8B61" w14:textId="77777777" w:rsidR="00A264B4" w:rsidRPr="005C3DD8" w:rsidRDefault="00A264B4" w:rsidP="00632CA2">
            <w:pPr>
              <w:pStyle w:val="-fa"/>
            </w:pPr>
            <w:r w:rsidRPr="005C3DD8">
              <w:t>ХИМИТЕК ПОЛИДЕЗ</w:t>
            </w:r>
            <w:r w:rsidRPr="005C3DD8">
              <w:rPr>
                <w:vertAlign w:val="superscript"/>
              </w:rPr>
              <w:t>®</w:t>
            </w:r>
            <w:r w:rsidRPr="005C3DD8">
              <w:t>-СУПЕР</w:t>
            </w:r>
          </w:p>
        </w:tc>
        <w:tc>
          <w:tcPr>
            <w:tcW w:w="1499" w:type="dxa"/>
          </w:tcPr>
          <w:p w14:paraId="7448EA17" w14:textId="77777777" w:rsidR="00A264B4" w:rsidRPr="00071406" w:rsidRDefault="00A264B4" w:rsidP="00632CA2">
            <w:pPr>
              <w:pStyle w:val="--d"/>
            </w:pPr>
            <w:r>
              <w:t>ручной (протирание)</w:t>
            </w:r>
          </w:p>
        </w:tc>
        <w:tc>
          <w:tcPr>
            <w:tcW w:w="1925" w:type="dxa"/>
          </w:tcPr>
          <w:p w14:paraId="2C497D1A" w14:textId="77777777" w:rsidR="00A264B4" w:rsidRPr="00E61D76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1A5114F5" w14:textId="77777777" w:rsidR="00A264B4" w:rsidRPr="00EA0B62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339DAB8F" w14:textId="77777777" w:rsidR="00A264B4" w:rsidRPr="00EA0B62" w:rsidRDefault="00A264B4" w:rsidP="00632CA2">
            <w:pPr>
              <w:pStyle w:val="--e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</w:tcPr>
          <w:p w14:paraId="42CB5B66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/>
            <w:tcBorders>
              <w:right w:val="single" w:sz="2" w:space="0" w:color="auto"/>
            </w:tcBorders>
          </w:tcPr>
          <w:p w14:paraId="0E7E38B7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B528419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47A26EBA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</w:tr>
      <w:tr w:rsidR="00A264B4" w14:paraId="165478E3" w14:textId="77777777" w:rsidTr="00632CA2">
        <w:trPr>
          <w:trHeight w:val="518"/>
        </w:trPr>
        <w:tc>
          <w:tcPr>
            <w:tcW w:w="1701" w:type="dxa"/>
            <w:vMerge w:val="restart"/>
          </w:tcPr>
          <w:p w14:paraId="3DBABC3C" w14:textId="77777777" w:rsidR="00A264B4" w:rsidRPr="006601B9" w:rsidRDefault="00A264B4" w:rsidP="00632CA2">
            <w:pPr>
              <w:pStyle w:val="--d"/>
            </w:pPr>
            <w:r w:rsidRPr="00980733">
              <w:rPr>
                <w:szCs w:val="14"/>
              </w:rPr>
              <w:t xml:space="preserve">пластиковые </w:t>
            </w:r>
            <w:r>
              <w:rPr>
                <w:szCs w:val="14"/>
              </w:rPr>
              <w:t>паллеты</w:t>
            </w:r>
          </w:p>
        </w:tc>
        <w:tc>
          <w:tcPr>
            <w:tcW w:w="1418" w:type="dxa"/>
          </w:tcPr>
          <w:p w14:paraId="3FD41A7F" w14:textId="77777777" w:rsidR="00A264B4" w:rsidRPr="006601B9" w:rsidRDefault="00A264B4" w:rsidP="00632CA2">
            <w:pPr>
              <w:pStyle w:val="--d"/>
            </w:pPr>
            <w:r w:rsidRPr="006601B9">
              <w:t>мойка</w:t>
            </w:r>
          </w:p>
        </w:tc>
        <w:tc>
          <w:tcPr>
            <w:tcW w:w="485" w:type="dxa"/>
            <w:vMerge w:val="restart"/>
            <w:textDirection w:val="btLr"/>
            <w:vAlign w:val="center"/>
          </w:tcPr>
          <w:p w14:paraId="470945AA" w14:textId="77777777" w:rsidR="00A264B4" w:rsidRDefault="00A264B4" w:rsidP="00632CA2">
            <w:pPr>
              <w:pStyle w:val="--e"/>
            </w:pPr>
            <w:r>
              <w:t>И 5.6.</w:t>
            </w:r>
          </w:p>
        </w:tc>
        <w:tc>
          <w:tcPr>
            <w:tcW w:w="1701" w:type="dxa"/>
            <w:shd w:val="clear" w:color="auto" w:fill="99CCFF"/>
          </w:tcPr>
          <w:p w14:paraId="49C26831" w14:textId="77777777" w:rsidR="00A264B4" w:rsidRPr="00D70DC2" w:rsidRDefault="00A264B4" w:rsidP="00632CA2">
            <w:pPr>
              <w:pStyle w:val="-fa"/>
            </w:pPr>
            <w:r w:rsidRPr="00D70DC2">
              <w:t>ХИМИТЕК ЧУДОДЕЙ</w:t>
            </w:r>
            <w:r w:rsidRPr="00D70DC2">
              <w:rPr>
                <w:vertAlign w:val="superscript"/>
              </w:rPr>
              <w:t>®</w:t>
            </w:r>
            <w:r w:rsidRPr="00D70DC2">
              <w:t>-КОМБИ-ПЕНКАТИВ</w:t>
            </w:r>
          </w:p>
        </w:tc>
        <w:tc>
          <w:tcPr>
            <w:tcW w:w="1499" w:type="dxa"/>
          </w:tcPr>
          <w:p w14:paraId="42240D0C" w14:textId="77777777" w:rsidR="00A264B4" w:rsidRPr="00471E85" w:rsidRDefault="00A264B4" w:rsidP="00632CA2">
            <w:pPr>
              <w:pStyle w:val="--d"/>
            </w:pPr>
            <w:r w:rsidRPr="00471E85">
              <w:t>ручной</w:t>
            </w:r>
            <w:r>
              <w:br/>
              <w:t xml:space="preserve">(нанесение пены, </w:t>
            </w:r>
            <w:r w:rsidRPr="00471E85">
              <w:t>обработка щёткой</w:t>
            </w:r>
            <w:r>
              <w:t>)</w:t>
            </w:r>
          </w:p>
        </w:tc>
        <w:tc>
          <w:tcPr>
            <w:tcW w:w="1925" w:type="dxa"/>
          </w:tcPr>
          <w:p w14:paraId="7C1558C0" w14:textId="77777777" w:rsidR="00A264B4" w:rsidRPr="00D70DC2" w:rsidRDefault="00A264B4" w:rsidP="00632CA2">
            <w:pPr>
              <w:pStyle w:val="--e"/>
            </w:pPr>
            <w:r>
              <w:t>2</w:t>
            </w:r>
            <w:r w:rsidRPr="00D70DC2">
              <w:t>,0 %</w:t>
            </w:r>
            <w:r>
              <w:br/>
              <w:t>АВД</w:t>
            </w:r>
          </w:p>
        </w:tc>
        <w:tc>
          <w:tcPr>
            <w:tcW w:w="1214" w:type="dxa"/>
          </w:tcPr>
          <w:p w14:paraId="59FAC452" w14:textId="77777777" w:rsidR="00A264B4" w:rsidRPr="00471E85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044A6053" w14:textId="77777777" w:rsidR="00A264B4" w:rsidRPr="00D43EEA" w:rsidRDefault="00A264B4" w:rsidP="00632CA2">
            <w:pPr>
              <w:pStyle w:val="--e"/>
            </w:pPr>
            <w:r w:rsidRPr="00D43EEA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345DFE29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vMerge w:val="restart"/>
            <w:tcBorders>
              <w:right w:val="single" w:sz="2" w:space="0" w:color="auto"/>
            </w:tcBorders>
          </w:tcPr>
          <w:p w14:paraId="14EC329B" w14:textId="77777777" w:rsidR="00A264B4" w:rsidRDefault="00A264B4" w:rsidP="00632CA2">
            <w:pPr>
              <w:pStyle w:val="--e"/>
              <w:rPr>
                <w:szCs w:val="14"/>
              </w:rPr>
            </w:pPr>
            <w:r>
              <w:t>по мере освобождения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445E1144" w14:textId="77777777" w:rsidR="00A264B4" w:rsidRDefault="00A264B4" w:rsidP="00632CA2">
            <w:pPr>
              <w:pStyle w:val="--d"/>
            </w:pPr>
            <w:r>
              <w:t>с</w:t>
            </w:r>
            <w:r w:rsidRPr="00471E85">
              <w:t>отрудник внутреннего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67C936F1" w14:textId="77777777" w:rsidR="00A264B4" w:rsidRPr="00071406" w:rsidRDefault="00A264B4" w:rsidP="00632CA2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2D4DA234" w14:textId="77777777" w:rsidR="00A264B4" w:rsidRPr="00471E85" w:rsidRDefault="00A264B4" w:rsidP="00632CA2">
            <w:pPr>
              <w:pStyle w:val="--d"/>
            </w:pPr>
            <w:r w:rsidRPr="00471E85">
              <w:t>сотрудник отдела качества</w:t>
            </w:r>
          </w:p>
        </w:tc>
      </w:tr>
      <w:tr w:rsidR="00A264B4" w14:paraId="679418DE" w14:textId="77777777" w:rsidTr="00632CA2">
        <w:trPr>
          <w:trHeight w:val="518"/>
        </w:trPr>
        <w:tc>
          <w:tcPr>
            <w:tcW w:w="1701" w:type="dxa"/>
            <w:vMerge/>
          </w:tcPr>
          <w:p w14:paraId="41AE67B1" w14:textId="77777777" w:rsidR="00A264B4" w:rsidRPr="006601B9" w:rsidRDefault="00A264B4" w:rsidP="00632CA2">
            <w:pPr>
              <w:pStyle w:val="--d"/>
            </w:pPr>
          </w:p>
        </w:tc>
        <w:tc>
          <w:tcPr>
            <w:tcW w:w="1418" w:type="dxa"/>
          </w:tcPr>
          <w:p w14:paraId="5ACCD93A" w14:textId="77777777" w:rsidR="00A264B4" w:rsidRPr="006601B9" w:rsidRDefault="00A264B4" w:rsidP="00632CA2">
            <w:pPr>
              <w:pStyle w:val="--d"/>
            </w:pPr>
            <w:r w:rsidRPr="006601B9">
              <w:t>дезинфекция</w:t>
            </w:r>
          </w:p>
        </w:tc>
        <w:tc>
          <w:tcPr>
            <w:tcW w:w="485" w:type="dxa"/>
            <w:vMerge/>
          </w:tcPr>
          <w:p w14:paraId="7FB65D6F" w14:textId="77777777" w:rsidR="00A264B4" w:rsidRDefault="00A264B4" w:rsidP="00632CA2">
            <w:pPr>
              <w:pStyle w:val="--e"/>
            </w:pPr>
          </w:p>
        </w:tc>
        <w:tc>
          <w:tcPr>
            <w:tcW w:w="1701" w:type="dxa"/>
            <w:shd w:val="clear" w:color="auto" w:fill="FFFFCC"/>
          </w:tcPr>
          <w:p w14:paraId="122B6396" w14:textId="77777777" w:rsidR="00A264B4" w:rsidRPr="00D70DC2" w:rsidRDefault="00A264B4" w:rsidP="00632CA2">
            <w:pPr>
              <w:pStyle w:val="-fa"/>
            </w:pPr>
            <w:r w:rsidRPr="005C3DD8">
              <w:t>ХИМИТЕК ПОЛИДЕЗ</w:t>
            </w:r>
            <w:r w:rsidRPr="005C3DD8">
              <w:rPr>
                <w:vertAlign w:val="superscript"/>
              </w:rPr>
              <w:t>®</w:t>
            </w:r>
            <w:r w:rsidRPr="005C3DD8">
              <w:t>-СУПЕР</w:t>
            </w:r>
          </w:p>
        </w:tc>
        <w:tc>
          <w:tcPr>
            <w:tcW w:w="1499" w:type="dxa"/>
          </w:tcPr>
          <w:p w14:paraId="25983980" w14:textId="77777777" w:rsidR="00A264B4" w:rsidRPr="00471E85" w:rsidRDefault="00A264B4" w:rsidP="00632CA2">
            <w:pPr>
              <w:pStyle w:val="--d"/>
            </w:pPr>
            <w:r>
              <w:t>ручной (протирание)</w:t>
            </w:r>
          </w:p>
        </w:tc>
        <w:tc>
          <w:tcPr>
            <w:tcW w:w="1925" w:type="dxa"/>
          </w:tcPr>
          <w:p w14:paraId="5BE2AC54" w14:textId="77777777" w:rsidR="00A264B4" w:rsidRPr="00D70DC2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21FA01A3" w14:textId="77777777" w:rsidR="00A264B4" w:rsidRPr="00471E85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0F1D8C01" w14:textId="77777777" w:rsidR="00A264B4" w:rsidRPr="00D43EEA" w:rsidRDefault="00A264B4" w:rsidP="00632CA2">
            <w:pPr>
              <w:pStyle w:val="--e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  <w:textDirection w:val="btLr"/>
          </w:tcPr>
          <w:p w14:paraId="7B90C845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/>
            <w:tcBorders>
              <w:right w:val="single" w:sz="2" w:space="0" w:color="auto"/>
            </w:tcBorders>
          </w:tcPr>
          <w:p w14:paraId="7C5FEAF6" w14:textId="77777777" w:rsidR="00A264B4" w:rsidRDefault="00A264B4" w:rsidP="00632CA2">
            <w:pPr>
              <w:pStyle w:val="--e"/>
              <w:rPr>
                <w:szCs w:val="14"/>
              </w:rPr>
            </w:pP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6C5CECA" w14:textId="77777777" w:rsidR="00A264B4" w:rsidRDefault="00A264B4" w:rsidP="00632CA2">
            <w:pPr>
              <w:pStyle w:val="--d"/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6D9AD2C1" w14:textId="77777777" w:rsidR="00A264B4" w:rsidRPr="00471E85" w:rsidRDefault="00A264B4" w:rsidP="00632CA2">
            <w:pPr>
              <w:pStyle w:val="--d"/>
            </w:pPr>
          </w:p>
        </w:tc>
      </w:tr>
      <w:tr w:rsidR="00A264B4" w14:paraId="1D6F6818" w14:textId="77777777" w:rsidTr="00632CA2">
        <w:trPr>
          <w:trHeight w:val="276"/>
        </w:trPr>
        <w:tc>
          <w:tcPr>
            <w:tcW w:w="1701" w:type="dxa"/>
            <w:vMerge w:val="restart"/>
          </w:tcPr>
          <w:p w14:paraId="71C70CAE" w14:textId="77777777" w:rsidR="00A264B4" w:rsidRDefault="00A264B4" w:rsidP="00632CA2">
            <w:pPr>
              <w:pStyle w:val="--d"/>
            </w:pPr>
            <w:r>
              <w:t>контейнеры для сбора отходов</w:t>
            </w:r>
          </w:p>
        </w:tc>
        <w:tc>
          <w:tcPr>
            <w:tcW w:w="1418" w:type="dxa"/>
          </w:tcPr>
          <w:p w14:paraId="7C3E69DD" w14:textId="77777777" w:rsidR="00A264B4" w:rsidRPr="006601B9" w:rsidRDefault="00A264B4" w:rsidP="00632CA2">
            <w:pPr>
              <w:pStyle w:val="--d"/>
            </w:pPr>
            <w:r w:rsidRPr="006601B9">
              <w:t>мойка</w:t>
            </w:r>
          </w:p>
        </w:tc>
        <w:tc>
          <w:tcPr>
            <w:tcW w:w="485" w:type="dxa"/>
            <w:vMerge w:val="restart"/>
            <w:textDirection w:val="btLr"/>
            <w:vAlign w:val="center"/>
          </w:tcPr>
          <w:p w14:paraId="017050D4" w14:textId="77777777" w:rsidR="00A264B4" w:rsidRPr="006601B9" w:rsidRDefault="00A264B4" w:rsidP="00632CA2">
            <w:pPr>
              <w:pStyle w:val="--e"/>
            </w:pPr>
            <w:r>
              <w:t>И 9.</w:t>
            </w:r>
          </w:p>
        </w:tc>
        <w:tc>
          <w:tcPr>
            <w:tcW w:w="1701" w:type="dxa"/>
            <w:shd w:val="clear" w:color="auto" w:fill="99CCFF"/>
          </w:tcPr>
          <w:p w14:paraId="4CD98D23" w14:textId="77777777" w:rsidR="00A264B4" w:rsidRPr="00071406" w:rsidRDefault="00A264B4" w:rsidP="00632CA2">
            <w:pPr>
              <w:pStyle w:val="-fa"/>
              <w:rPr>
                <w:szCs w:val="14"/>
              </w:rPr>
            </w:pPr>
            <w:r w:rsidRPr="00D70DC2">
              <w:t>ХИМИТЕК ЧУДОДЕЙ</w:t>
            </w:r>
            <w:r w:rsidRPr="00D70DC2">
              <w:rPr>
                <w:vertAlign w:val="superscript"/>
              </w:rPr>
              <w:t>®</w:t>
            </w:r>
            <w:r w:rsidRPr="00D70DC2">
              <w:t>-КОМБИ-ПЕНКАТИВ</w:t>
            </w:r>
          </w:p>
        </w:tc>
        <w:tc>
          <w:tcPr>
            <w:tcW w:w="1499" w:type="dxa"/>
          </w:tcPr>
          <w:p w14:paraId="5108536D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ручной</w:t>
            </w:r>
            <w:r>
              <w:br/>
              <w:t>(</w:t>
            </w:r>
            <w:r w:rsidRPr="00471E85">
              <w:t>обработка щёткой</w:t>
            </w:r>
            <w:r>
              <w:t>)</w:t>
            </w:r>
          </w:p>
        </w:tc>
        <w:tc>
          <w:tcPr>
            <w:tcW w:w="1925" w:type="dxa"/>
          </w:tcPr>
          <w:p w14:paraId="47756E7D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 w:rsidRPr="00D70DC2">
              <w:t>2,0 % – 3,0 %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7F1C8ED8" w14:textId="77777777" w:rsidR="00A264B4" w:rsidRPr="00071406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05A0E1B8" w14:textId="77777777" w:rsidR="00A264B4" w:rsidRPr="00071406" w:rsidRDefault="00A264B4" w:rsidP="00632CA2">
            <w:pPr>
              <w:pStyle w:val="--e"/>
            </w:pPr>
            <w:r w:rsidRPr="00D43EEA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07FFFD07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vMerge w:val="restart"/>
            <w:tcBorders>
              <w:right w:val="single" w:sz="2" w:space="0" w:color="auto"/>
            </w:tcBorders>
          </w:tcPr>
          <w:p w14:paraId="029ABD54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>
              <w:rPr>
                <w:szCs w:val="14"/>
              </w:rPr>
              <w:t>после каждого удаления отходов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055DF372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>
              <w:t>с</w:t>
            </w:r>
            <w:r w:rsidRPr="00471E85">
              <w:t>отрудник внутреннего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00510B2D" w14:textId="77777777" w:rsidR="00A264B4" w:rsidRPr="00071406" w:rsidRDefault="00A264B4" w:rsidP="00632CA2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40266EA4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сотрудник отдела качества</w:t>
            </w:r>
          </w:p>
        </w:tc>
      </w:tr>
      <w:tr w:rsidR="00A264B4" w14:paraId="7FFB1CDE" w14:textId="77777777" w:rsidTr="00632CA2">
        <w:trPr>
          <w:trHeight w:val="378"/>
        </w:trPr>
        <w:tc>
          <w:tcPr>
            <w:tcW w:w="1701" w:type="dxa"/>
            <w:vMerge/>
          </w:tcPr>
          <w:p w14:paraId="55F92BDF" w14:textId="77777777" w:rsidR="00A264B4" w:rsidRDefault="00A264B4" w:rsidP="00632CA2">
            <w:pPr>
              <w:pStyle w:val="--d"/>
            </w:pPr>
          </w:p>
        </w:tc>
        <w:tc>
          <w:tcPr>
            <w:tcW w:w="1418" w:type="dxa"/>
          </w:tcPr>
          <w:p w14:paraId="5314EAF8" w14:textId="77777777" w:rsidR="00A264B4" w:rsidRPr="006601B9" w:rsidRDefault="00A264B4" w:rsidP="00632CA2">
            <w:pPr>
              <w:pStyle w:val="--d"/>
            </w:pPr>
            <w:r w:rsidRPr="006601B9">
              <w:t>дезинфекция</w:t>
            </w:r>
          </w:p>
        </w:tc>
        <w:tc>
          <w:tcPr>
            <w:tcW w:w="485" w:type="dxa"/>
            <w:vMerge/>
            <w:textDirection w:val="btLr"/>
            <w:vAlign w:val="center"/>
          </w:tcPr>
          <w:p w14:paraId="64870794" w14:textId="77777777" w:rsidR="00A264B4" w:rsidRPr="006601B9" w:rsidRDefault="00A264B4" w:rsidP="00632CA2">
            <w:pPr>
              <w:pStyle w:val="--e"/>
            </w:pPr>
          </w:p>
        </w:tc>
        <w:tc>
          <w:tcPr>
            <w:tcW w:w="1701" w:type="dxa"/>
            <w:shd w:val="clear" w:color="auto" w:fill="FFFFCC"/>
          </w:tcPr>
          <w:p w14:paraId="2B3AB0A7" w14:textId="77777777" w:rsidR="00A264B4" w:rsidRPr="005C3DD8" w:rsidRDefault="00A264B4" w:rsidP="00632CA2">
            <w:pPr>
              <w:pStyle w:val="-fa"/>
            </w:pPr>
            <w:r w:rsidRPr="005C3DD8">
              <w:t>ХИМИТЕК ПОЛИДЕЗ</w:t>
            </w:r>
            <w:r w:rsidRPr="005C3DD8">
              <w:rPr>
                <w:vertAlign w:val="superscript"/>
              </w:rPr>
              <w:t>®</w:t>
            </w:r>
            <w:r w:rsidRPr="005C3DD8">
              <w:t>-СУПЕР</w:t>
            </w:r>
          </w:p>
        </w:tc>
        <w:tc>
          <w:tcPr>
            <w:tcW w:w="1499" w:type="dxa"/>
          </w:tcPr>
          <w:p w14:paraId="0597C220" w14:textId="77777777" w:rsidR="00A264B4" w:rsidRPr="00071406" w:rsidRDefault="00A264B4" w:rsidP="00632CA2">
            <w:pPr>
              <w:pStyle w:val="--d"/>
            </w:pPr>
            <w:r>
              <w:t>ручной (протирание)</w:t>
            </w:r>
          </w:p>
        </w:tc>
        <w:tc>
          <w:tcPr>
            <w:tcW w:w="1925" w:type="dxa"/>
          </w:tcPr>
          <w:p w14:paraId="29FEF5BB" w14:textId="77777777" w:rsidR="00A264B4" w:rsidRPr="00E61D76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3525D1F0" w14:textId="77777777" w:rsidR="00A264B4" w:rsidRPr="00EA0B62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06F3B736" w14:textId="77777777" w:rsidR="00A264B4" w:rsidRPr="00EA0B62" w:rsidRDefault="00A264B4" w:rsidP="00632CA2">
            <w:pPr>
              <w:pStyle w:val="--e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  <w:textDirection w:val="btLr"/>
          </w:tcPr>
          <w:p w14:paraId="4EC84FFC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/>
            <w:tcBorders>
              <w:right w:val="single" w:sz="2" w:space="0" w:color="auto"/>
            </w:tcBorders>
          </w:tcPr>
          <w:p w14:paraId="75B14751" w14:textId="77777777" w:rsidR="00A264B4" w:rsidRDefault="00A264B4" w:rsidP="00632CA2">
            <w:pPr>
              <w:pStyle w:val="--e"/>
              <w:rPr>
                <w:szCs w:val="14"/>
              </w:rPr>
            </w:pP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D09E749" w14:textId="77777777" w:rsidR="00A264B4" w:rsidRDefault="00A264B4" w:rsidP="00632CA2">
            <w:pPr>
              <w:pStyle w:val="--d"/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6FFAB4E8" w14:textId="77777777" w:rsidR="00A264B4" w:rsidRPr="00471E85" w:rsidRDefault="00A264B4" w:rsidP="00632CA2">
            <w:pPr>
              <w:pStyle w:val="--d"/>
            </w:pPr>
          </w:p>
        </w:tc>
      </w:tr>
      <w:tr w:rsidR="00A264B4" w14:paraId="20DF8DD7" w14:textId="77777777" w:rsidTr="00632CA2">
        <w:trPr>
          <w:trHeight w:val="450"/>
        </w:trPr>
        <w:tc>
          <w:tcPr>
            <w:tcW w:w="1701" w:type="dxa"/>
            <w:vMerge w:val="restart"/>
          </w:tcPr>
          <w:p w14:paraId="5F8F62C3" w14:textId="77777777" w:rsidR="00A264B4" w:rsidRDefault="00A264B4" w:rsidP="00632CA2">
            <w:pPr>
              <w:pStyle w:val="--d"/>
            </w:pPr>
            <w:r>
              <w:t>канализационные трапы</w:t>
            </w:r>
          </w:p>
        </w:tc>
        <w:tc>
          <w:tcPr>
            <w:tcW w:w="1418" w:type="dxa"/>
          </w:tcPr>
          <w:p w14:paraId="1ACCC542" w14:textId="77777777" w:rsidR="00A264B4" w:rsidRDefault="00A264B4" w:rsidP="00632CA2">
            <w:pPr>
              <w:pStyle w:val="--d"/>
            </w:pPr>
            <w:r>
              <w:t>прочистка</w:t>
            </w:r>
          </w:p>
        </w:tc>
        <w:tc>
          <w:tcPr>
            <w:tcW w:w="485" w:type="dxa"/>
            <w:textDirection w:val="btLr"/>
            <w:vAlign w:val="center"/>
          </w:tcPr>
          <w:p w14:paraId="3CB83677" w14:textId="77777777" w:rsidR="00A264B4" w:rsidRPr="00ED2672" w:rsidRDefault="00A264B4" w:rsidP="00632CA2">
            <w:pPr>
              <w:pStyle w:val="--e"/>
            </w:pPr>
            <w:r>
              <w:t>И 1.10.1.</w:t>
            </w:r>
          </w:p>
        </w:tc>
        <w:tc>
          <w:tcPr>
            <w:tcW w:w="1701" w:type="dxa"/>
            <w:shd w:val="clear" w:color="auto" w:fill="99CCFF"/>
          </w:tcPr>
          <w:p w14:paraId="020E43A2" w14:textId="77777777" w:rsidR="00A264B4" w:rsidRPr="00ED2672" w:rsidRDefault="00A264B4" w:rsidP="00632CA2">
            <w:pPr>
              <w:pStyle w:val="-fa"/>
              <w:rPr>
                <w:lang w:val="en-US"/>
              </w:rPr>
            </w:pPr>
            <w:r>
              <w:t>ХИМИТЕК ЧУДОДЕЙ</w:t>
            </w:r>
            <w:r>
              <w:rPr>
                <w:vertAlign w:val="superscript"/>
              </w:rPr>
              <w:t>®</w:t>
            </w:r>
            <w:r>
              <w:t>-</w:t>
            </w:r>
            <w:r>
              <w:rPr>
                <w:lang w:val="en-US"/>
              </w:rPr>
              <w:t>CIP</w:t>
            </w:r>
          </w:p>
        </w:tc>
        <w:tc>
          <w:tcPr>
            <w:tcW w:w="1499" w:type="dxa"/>
          </w:tcPr>
          <w:p w14:paraId="78454D81" w14:textId="77777777" w:rsidR="00A264B4" w:rsidRDefault="00A264B4" w:rsidP="00632CA2">
            <w:pPr>
              <w:pStyle w:val="--d"/>
            </w:pPr>
            <w:r>
              <w:t>ручной</w:t>
            </w:r>
            <w:r>
              <w:br/>
              <w:t>(обработка щёткой)</w:t>
            </w:r>
          </w:p>
        </w:tc>
        <w:tc>
          <w:tcPr>
            <w:tcW w:w="1925" w:type="dxa"/>
          </w:tcPr>
          <w:p w14:paraId="15BB3BCA" w14:textId="77777777" w:rsidR="00A264B4" w:rsidRPr="00ED2672" w:rsidRDefault="00A264B4" w:rsidP="00632CA2">
            <w:pPr>
              <w:pStyle w:val="--e"/>
            </w:pPr>
            <w:r>
              <w:t>концентрат</w:t>
            </w:r>
          </w:p>
        </w:tc>
        <w:tc>
          <w:tcPr>
            <w:tcW w:w="1214" w:type="dxa"/>
          </w:tcPr>
          <w:p w14:paraId="4AF16A68" w14:textId="77777777" w:rsidR="00A264B4" w:rsidRDefault="00A264B4" w:rsidP="00632CA2">
            <w:pPr>
              <w:pStyle w:val="--e"/>
            </w:pPr>
            <w:r w:rsidRPr="000353BE">
              <w:t>___________</w:t>
            </w:r>
          </w:p>
        </w:tc>
        <w:tc>
          <w:tcPr>
            <w:tcW w:w="1134" w:type="dxa"/>
          </w:tcPr>
          <w:p w14:paraId="2A8BF033" w14:textId="77777777" w:rsidR="00A264B4" w:rsidRDefault="00A264B4" w:rsidP="00632CA2">
            <w:pPr>
              <w:pStyle w:val="--e"/>
            </w:pPr>
            <w:r w:rsidRPr="000353BE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558A94E4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407EC9CB" w14:textId="77777777" w:rsidR="00A264B4" w:rsidRDefault="00A264B4" w:rsidP="00632CA2">
            <w:pPr>
              <w:pStyle w:val="--e"/>
              <w:rPr>
                <w:szCs w:val="14"/>
              </w:rPr>
            </w:pPr>
            <w:r>
              <w:rPr>
                <w:szCs w:val="14"/>
              </w:rPr>
              <w:t>1 раз в месяц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5B1037DA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>
              <w:t>с</w:t>
            </w:r>
            <w:r w:rsidRPr="00471E85">
              <w:t>отрудник внутреннего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183B8E80" w14:textId="77777777" w:rsidR="00A264B4" w:rsidRPr="00071406" w:rsidRDefault="00A264B4" w:rsidP="00632CA2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3FD671FB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сотрудник отдела качества</w:t>
            </w:r>
          </w:p>
        </w:tc>
      </w:tr>
      <w:tr w:rsidR="00A264B4" w14:paraId="333EDEA2" w14:textId="77777777" w:rsidTr="00632CA2">
        <w:trPr>
          <w:trHeight w:val="70"/>
        </w:trPr>
        <w:tc>
          <w:tcPr>
            <w:tcW w:w="1701" w:type="dxa"/>
            <w:vMerge/>
          </w:tcPr>
          <w:p w14:paraId="3B513AE9" w14:textId="77777777" w:rsidR="00A264B4" w:rsidRDefault="00A264B4" w:rsidP="00632CA2">
            <w:pPr>
              <w:pStyle w:val="--d"/>
            </w:pPr>
          </w:p>
        </w:tc>
        <w:tc>
          <w:tcPr>
            <w:tcW w:w="1418" w:type="dxa"/>
          </w:tcPr>
          <w:p w14:paraId="364DD343" w14:textId="77777777" w:rsidR="00A264B4" w:rsidRDefault="00A264B4" w:rsidP="00632CA2">
            <w:pPr>
              <w:pStyle w:val="--d"/>
            </w:pPr>
            <w:r>
              <w:t>мойка</w:t>
            </w:r>
          </w:p>
        </w:tc>
        <w:tc>
          <w:tcPr>
            <w:tcW w:w="485" w:type="dxa"/>
            <w:textDirection w:val="btLr"/>
            <w:vAlign w:val="center"/>
          </w:tcPr>
          <w:p w14:paraId="62AE8A47" w14:textId="77777777" w:rsidR="00A264B4" w:rsidRDefault="00A264B4" w:rsidP="00632CA2">
            <w:pPr>
              <w:pStyle w:val="--e"/>
            </w:pPr>
            <w:r>
              <w:t>И 1.10.2.</w:t>
            </w:r>
          </w:p>
        </w:tc>
        <w:tc>
          <w:tcPr>
            <w:tcW w:w="1701" w:type="dxa"/>
            <w:shd w:val="clear" w:color="auto" w:fill="99CCFF"/>
          </w:tcPr>
          <w:p w14:paraId="5CFBB6EF" w14:textId="77777777" w:rsidR="00A264B4" w:rsidRPr="00071406" w:rsidRDefault="00A264B4" w:rsidP="00632CA2">
            <w:pPr>
              <w:pStyle w:val="-fa"/>
              <w:rPr>
                <w:szCs w:val="14"/>
              </w:rPr>
            </w:pPr>
            <w:r w:rsidRPr="00D70DC2">
              <w:t>ХИМИТЕК ЧУДОДЕЙ</w:t>
            </w:r>
            <w:r w:rsidRPr="00D70DC2">
              <w:rPr>
                <w:vertAlign w:val="superscript"/>
              </w:rPr>
              <w:t>®</w:t>
            </w:r>
            <w:r w:rsidRPr="00D70DC2">
              <w:t>-КОМБИ-ПЕНКАТИВ</w:t>
            </w:r>
          </w:p>
        </w:tc>
        <w:tc>
          <w:tcPr>
            <w:tcW w:w="1499" w:type="dxa"/>
          </w:tcPr>
          <w:p w14:paraId="3FA5D34E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ручной, обработка щёткой</w:t>
            </w:r>
          </w:p>
        </w:tc>
        <w:tc>
          <w:tcPr>
            <w:tcW w:w="1925" w:type="dxa"/>
          </w:tcPr>
          <w:p w14:paraId="57A82110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 w:rsidRPr="00D70DC2">
              <w:t>2,0 % – 3,0 %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680958D3" w14:textId="77777777" w:rsidR="00A264B4" w:rsidRPr="00071406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49A173B7" w14:textId="77777777" w:rsidR="00A264B4" w:rsidRDefault="00A264B4" w:rsidP="00632CA2">
            <w:pPr>
              <w:pStyle w:val="--e"/>
            </w:pPr>
            <w:r>
              <w:t>___________</w:t>
            </w:r>
          </w:p>
        </w:tc>
        <w:tc>
          <w:tcPr>
            <w:tcW w:w="486" w:type="dxa"/>
            <w:vMerge/>
            <w:shd w:val="clear" w:color="auto" w:fill="auto"/>
            <w:textDirection w:val="btLr"/>
          </w:tcPr>
          <w:p w14:paraId="51E0FDE2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3F78AF1A" w14:textId="77777777" w:rsidR="00A264B4" w:rsidRDefault="00A264B4" w:rsidP="00632CA2">
            <w:pPr>
              <w:pStyle w:val="--e"/>
              <w:rPr>
                <w:szCs w:val="14"/>
              </w:rPr>
            </w:pPr>
            <w:r>
              <w:rPr>
                <w:szCs w:val="14"/>
              </w:rPr>
              <w:t>1 раз в смену</w:t>
            </w: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3E256C8" w14:textId="77777777" w:rsidR="00A264B4" w:rsidRDefault="00A264B4" w:rsidP="00632CA2">
            <w:pPr>
              <w:pStyle w:val="--d"/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6D28046E" w14:textId="77777777" w:rsidR="00A264B4" w:rsidRPr="00471E85" w:rsidRDefault="00A264B4" w:rsidP="00632CA2">
            <w:pPr>
              <w:pStyle w:val="--d"/>
            </w:pPr>
          </w:p>
        </w:tc>
      </w:tr>
      <w:tr w:rsidR="00A264B4" w14:paraId="667F4559" w14:textId="77777777" w:rsidTr="00632CA2">
        <w:trPr>
          <w:trHeight w:val="70"/>
        </w:trPr>
        <w:tc>
          <w:tcPr>
            <w:tcW w:w="1701" w:type="dxa"/>
            <w:vMerge w:val="restart"/>
          </w:tcPr>
          <w:p w14:paraId="0DEFAB45" w14:textId="77777777" w:rsidR="00A264B4" w:rsidRPr="00071406" w:rsidRDefault="00A264B4" w:rsidP="00632CA2">
            <w:pPr>
              <w:pStyle w:val="--d"/>
            </w:pPr>
            <w:r>
              <w:t>пол</w:t>
            </w:r>
          </w:p>
        </w:tc>
        <w:tc>
          <w:tcPr>
            <w:tcW w:w="1418" w:type="dxa"/>
          </w:tcPr>
          <w:p w14:paraId="3E8A354E" w14:textId="77777777" w:rsidR="00A264B4" w:rsidRPr="006601B9" w:rsidRDefault="00A264B4" w:rsidP="00632CA2">
            <w:pPr>
              <w:pStyle w:val="--d"/>
            </w:pPr>
            <w:r w:rsidRPr="006601B9">
              <w:t>мойка</w:t>
            </w:r>
          </w:p>
        </w:tc>
        <w:tc>
          <w:tcPr>
            <w:tcW w:w="485" w:type="dxa"/>
            <w:vMerge w:val="restart"/>
            <w:textDirection w:val="btLr"/>
            <w:vAlign w:val="center"/>
          </w:tcPr>
          <w:p w14:paraId="572BD6DD" w14:textId="77777777" w:rsidR="00A264B4" w:rsidRPr="006601B9" w:rsidRDefault="00A264B4" w:rsidP="00632CA2">
            <w:pPr>
              <w:pStyle w:val="--e"/>
            </w:pPr>
            <w:r>
              <w:t>И 1.5.2.</w:t>
            </w:r>
          </w:p>
        </w:tc>
        <w:tc>
          <w:tcPr>
            <w:tcW w:w="1701" w:type="dxa"/>
            <w:shd w:val="clear" w:color="auto" w:fill="99CCFF"/>
          </w:tcPr>
          <w:p w14:paraId="47DEBAD8" w14:textId="77777777" w:rsidR="00A264B4" w:rsidRPr="00071406" w:rsidRDefault="00A264B4" w:rsidP="00632CA2">
            <w:pPr>
              <w:pStyle w:val="-fa"/>
              <w:rPr>
                <w:szCs w:val="14"/>
              </w:rPr>
            </w:pPr>
            <w:r w:rsidRPr="00D70DC2">
              <w:t>ХИМИТЕК ЧУДОДЕЙ</w:t>
            </w:r>
            <w:r w:rsidRPr="00D70DC2">
              <w:rPr>
                <w:vertAlign w:val="superscript"/>
              </w:rPr>
              <w:t>®</w:t>
            </w:r>
            <w:r w:rsidRPr="00D70DC2">
              <w:t>-КОМБИ-ПЕНКАТИВ</w:t>
            </w:r>
          </w:p>
        </w:tc>
        <w:tc>
          <w:tcPr>
            <w:tcW w:w="1499" w:type="dxa"/>
          </w:tcPr>
          <w:p w14:paraId="46B2D326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ручной</w:t>
            </w:r>
            <w:r>
              <w:br/>
              <w:t xml:space="preserve">(нанесение пены, </w:t>
            </w:r>
            <w:r w:rsidRPr="00471E85">
              <w:t>обработка щёткой</w:t>
            </w:r>
            <w:r>
              <w:t>)</w:t>
            </w:r>
          </w:p>
        </w:tc>
        <w:tc>
          <w:tcPr>
            <w:tcW w:w="1925" w:type="dxa"/>
          </w:tcPr>
          <w:p w14:paraId="555B3B1C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>
              <w:t>2</w:t>
            </w:r>
            <w:r w:rsidRPr="00D70DC2">
              <w:t>,0 %</w:t>
            </w:r>
            <w:r>
              <w:br/>
              <w:t>АВД</w:t>
            </w:r>
          </w:p>
        </w:tc>
        <w:tc>
          <w:tcPr>
            <w:tcW w:w="1214" w:type="dxa"/>
          </w:tcPr>
          <w:p w14:paraId="27F78700" w14:textId="77777777" w:rsidR="00A264B4" w:rsidRPr="00071406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5E02DF11" w14:textId="77777777" w:rsidR="00A264B4" w:rsidRPr="00071406" w:rsidRDefault="00A264B4" w:rsidP="00632CA2">
            <w:pPr>
              <w:pStyle w:val="--e"/>
            </w:pPr>
            <w:r w:rsidRPr="00D43EEA">
              <w:t>___________</w:t>
            </w:r>
          </w:p>
        </w:tc>
        <w:tc>
          <w:tcPr>
            <w:tcW w:w="486" w:type="dxa"/>
            <w:vMerge w:val="restart"/>
            <w:shd w:val="clear" w:color="auto" w:fill="auto"/>
            <w:textDirection w:val="btLr"/>
          </w:tcPr>
          <w:p w14:paraId="2F3487BD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  <w:r w:rsidRPr="00F8213A">
              <w:rPr>
                <w:rStyle w:val="af2"/>
              </w:rPr>
              <w:t>промаркированный</w:t>
            </w:r>
          </w:p>
        </w:tc>
        <w:tc>
          <w:tcPr>
            <w:tcW w:w="992" w:type="dxa"/>
            <w:vMerge w:val="restart"/>
            <w:tcBorders>
              <w:right w:val="single" w:sz="2" w:space="0" w:color="auto"/>
            </w:tcBorders>
          </w:tcPr>
          <w:p w14:paraId="0D481B1B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  <w:r>
              <w:t>1 раз в смену</w:t>
            </w:r>
          </w:p>
        </w:tc>
        <w:tc>
          <w:tcPr>
            <w:tcW w:w="1419" w:type="dxa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22448C30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>
              <w:t>с</w:t>
            </w:r>
            <w:r w:rsidRPr="00471E85">
              <w:t>отрудник внутреннего клининга</w:t>
            </w:r>
          </w:p>
        </w:tc>
        <w:tc>
          <w:tcPr>
            <w:tcW w:w="1559" w:type="dxa"/>
            <w:vMerge w:val="restart"/>
            <w:tcBorders>
              <w:left w:val="single" w:sz="2" w:space="0" w:color="auto"/>
            </w:tcBorders>
          </w:tcPr>
          <w:p w14:paraId="3AC2DBD0" w14:textId="77777777" w:rsidR="00A264B4" w:rsidRPr="00071406" w:rsidRDefault="00A264B4" w:rsidP="00632CA2">
            <w:pPr>
              <w:pStyle w:val="--d"/>
            </w:pPr>
            <w:r w:rsidRPr="00471E85">
              <w:t>визуальный контроль</w:t>
            </w:r>
            <w:r>
              <w:t>/</w:t>
            </w:r>
          </w:p>
          <w:p w14:paraId="60779440" w14:textId="77777777" w:rsidR="00A264B4" w:rsidRPr="00071406" w:rsidRDefault="00A264B4" w:rsidP="00632CA2">
            <w:pPr>
              <w:pStyle w:val="--d"/>
              <w:rPr>
                <w:szCs w:val="14"/>
              </w:rPr>
            </w:pPr>
            <w:r w:rsidRPr="00471E85">
              <w:t>сотрудник отдела качества</w:t>
            </w:r>
          </w:p>
        </w:tc>
      </w:tr>
      <w:tr w:rsidR="00A264B4" w14:paraId="5C261B2E" w14:textId="77777777" w:rsidTr="00632CA2">
        <w:tc>
          <w:tcPr>
            <w:tcW w:w="1701" w:type="dxa"/>
            <w:vMerge/>
          </w:tcPr>
          <w:p w14:paraId="3B9448F7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418" w:type="dxa"/>
          </w:tcPr>
          <w:p w14:paraId="42BFF935" w14:textId="77777777" w:rsidR="00A264B4" w:rsidRPr="006601B9" w:rsidRDefault="00A264B4" w:rsidP="00632CA2">
            <w:pPr>
              <w:pStyle w:val="--d"/>
            </w:pPr>
            <w:r w:rsidRPr="006601B9">
              <w:t>дезинфекция</w:t>
            </w:r>
            <w:bookmarkStart w:id="0" w:name="_GoBack"/>
            <w:bookmarkEnd w:id="0"/>
          </w:p>
        </w:tc>
        <w:tc>
          <w:tcPr>
            <w:tcW w:w="485" w:type="dxa"/>
            <w:vMerge/>
          </w:tcPr>
          <w:p w14:paraId="59C8390C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701" w:type="dxa"/>
            <w:shd w:val="clear" w:color="auto" w:fill="FFFFCC"/>
          </w:tcPr>
          <w:p w14:paraId="7141768B" w14:textId="77777777" w:rsidR="00A264B4" w:rsidRPr="005C3DD8" w:rsidRDefault="00A264B4" w:rsidP="00632CA2">
            <w:pPr>
              <w:pStyle w:val="-fa"/>
            </w:pPr>
            <w:r w:rsidRPr="005C3DD8">
              <w:t>ХИМИТЕК ПОЛИДЕЗ</w:t>
            </w:r>
            <w:r w:rsidRPr="005C3DD8">
              <w:rPr>
                <w:vertAlign w:val="superscript"/>
              </w:rPr>
              <w:t>®</w:t>
            </w:r>
            <w:r w:rsidRPr="005C3DD8">
              <w:t>-СУПЕР</w:t>
            </w:r>
          </w:p>
        </w:tc>
        <w:tc>
          <w:tcPr>
            <w:tcW w:w="1499" w:type="dxa"/>
          </w:tcPr>
          <w:p w14:paraId="776DB5FE" w14:textId="77777777" w:rsidR="00A264B4" w:rsidRPr="00071406" w:rsidRDefault="00A264B4" w:rsidP="00632CA2">
            <w:pPr>
              <w:pStyle w:val="--d"/>
            </w:pPr>
            <w:r>
              <w:t>ручной (протирание)</w:t>
            </w:r>
          </w:p>
        </w:tc>
        <w:tc>
          <w:tcPr>
            <w:tcW w:w="1925" w:type="dxa"/>
          </w:tcPr>
          <w:p w14:paraId="46EBC915" w14:textId="77777777" w:rsidR="00A264B4" w:rsidRPr="00E61D76" w:rsidRDefault="00A264B4" w:rsidP="00632CA2">
            <w:pPr>
              <w:pStyle w:val="--e"/>
            </w:pPr>
            <w:r>
              <w:t>0,02 % – 0,05 % (по НУК)</w:t>
            </w:r>
            <w:r w:rsidRPr="00EA0B62">
              <w:t>,</w:t>
            </w:r>
            <w:r>
              <w:br/>
              <w:t xml:space="preserve">дозирующая система </w:t>
            </w:r>
            <w:r>
              <w:rPr>
                <w:lang w:val="en-US"/>
              </w:rPr>
              <w:t>ProMax</w:t>
            </w:r>
          </w:p>
        </w:tc>
        <w:tc>
          <w:tcPr>
            <w:tcW w:w="1214" w:type="dxa"/>
          </w:tcPr>
          <w:p w14:paraId="5E8E158D" w14:textId="77777777" w:rsidR="00A264B4" w:rsidRPr="00EA0B62" w:rsidRDefault="00A264B4" w:rsidP="00632CA2">
            <w:pPr>
              <w:pStyle w:val="--e"/>
            </w:pPr>
            <w:r w:rsidRPr="00471E85">
              <w:t xml:space="preserve">18-20 </w:t>
            </w:r>
            <w:r>
              <w:t>°C</w:t>
            </w:r>
          </w:p>
        </w:tc>
        <w:tc>
          <w:tcPr>
            <w:tcW w:w="1134" w:type="dxa"/>
          </w:tcPr>
          <w:p w14:paraId="0BDDA3C8" w14:textId="77777777" w:rsidR="00A264B4" w:rsidRPr="00EA0B62" w:rsidRDefault="00A264B4" w:rsidP="00632CA2">
            <w:pPr>
              <w:pStyle w:val="--e"/>
            </w:pPr>
            <w:r>
              <w:t>20 мин</w:t>
            </w:r>
          </w:p>
        </w:tc>
        <w:tc>
          <w:tcPr>
            <w:tcW w:w="486" w:type="dxa"/>
            <w:vMerge/>
            <w:shd w:val="clear" w:color="auto" w:fill="auto"/>
          </w:tcPr>
          <w:p w14:paraId="50E0F62A" w14:textId="77777777" w:rsidR="00A264B4" w:rsidRPr="00F8213A" w:rsidRDefault="00A264B4" w:rsidP="00632CA2">
            <w:pPr>
              <w:pStyle w:val="--e"/>
              <w:rPr>
                <w:rStyle w:val="af2"/>
              </w:rPr>
            </w:pPr>
          </w:p>
        </w:tc>
        <w:tc>
          <w:tcPr>
            <w:tcW w:w="992" w:type="dxa"/>
            <w:vMerge/>
            <w:tcBorders>
              <w:right w:val="single" w:sz="2" w:space="0" w:color="auto"/>
            </w:tcBorders>
          </w:tcPr>
          <w:p w14:paraId="6150802C" w14:textId="77777777" w:rsidR="00A264B4" w:rsidRPr="00071406" w:rsidRDefault="00A264B4" w:rsidP="00632CA2">
            <w:pPr>
              <w:pStyle w:val="--e"/>
              <w:rPr>
                <w:szCs w:val="14"/>
              </w:rPr>
            </w:pPr>
          </w:p>
        </w:tc>
        <w:tc>
          <w:tcPr>
            <w:tcW w:w="1419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8520CCC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tcBorders>
              <w:left w:val="single" w:sz="2" w:space="0" w:color="auto"/>
            </w:tcBorders>
          </w:tcPr>
          <w:p w14:paraId="2EC1CEC5" w14:textId="77777777" w:rsidR="00A264B4" w:rsidRPr="00071406" w:rsidRDefault="00A264B4" w:rsidP="00632CA2">
            <w:pPr>
              <w:pStyle w:val="--2"/>
              <w:rPr>
                <w:sz w:val="14"/>
                <w:szCs w:val="14"/>
              </w:rPr>
            </w:pPr>
          </w:p>
        </w:tc>
      </w:tr>
    </w:tbl>
    <w:p w14:paraId="6790C495" w14:textId="77777777" w:rsidR="00F65E72" w:rsidRPr="00A8667F" w:rsidRDefault="00F65E72" w:rsidP="00A8667F"/>
    <w:sectPr w:rsidR="00F65E72" w:rsidRPr="00A8667F" w:rsidSect="00071406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6838" w:h="11906" w:orient="landscape" w:code="9"/>
      <w:pgMar w:top="720" w:right="720" w:bottom="720" w:left="720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6793C2" w14:textId="77777777" w:rsidR="000C67B0" w:rsidRDefault="000C67B0">
      <w:r>
        <w:separator/>
      </w:r>
    </w:p>
  </w:endnote>
  <w:endnote w:type="continuationSeparator" w:id="0">
    <w:p w14:paraId="1B2C2578" w14:textId="77777777" w:rsidR="000C67B0" w:rsidRDefault="000C6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61DABD" w14:textId="77777777" w:rsidR="006601B9" w:rsidRDefault="006601B9" w:rsidP="0050561E">
    <w:pPr>
      <w:pStyle w:val="a6"/>
      <w:pBdr>
        <w:top w:val="single" w:sz="12" w:space="6" w:color="auto"/>
      </w:pBdr>
      <w:ind w:right="125" w:firstLine="360"/>
      <w:jc w:val="left"/>
    </w:pPr>
    <w:r>
      <w:fldChar w:fldCharType="begin"/>
    </w:r>
    <w:r>
      <w:instrText>PAGE   \* MERGEFORMAT</w:instrText>
    </w:r>
    <w:r>
      <w:fldChar w:fldCharType="separate"/>
    </w:r>
    <w:r w:rsidR="00A264B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AC9307" w14:textId="77777777" w:rsidR="006601B9" w:rsidRPr="003E06E8" w:rsidRDefault="006601B9" w:rsidP="00141CEB">
    <w:pPr>
      <w:pStyle w:val="a6"/>
      <w:pBdr>
        <w:top w:val="single" w:sz="12" w:space="6" w:color="auto"/>
      </w:pBdr>
      <w:ind w:right="125" w:firstLine="360"/>
      <w:jc w:val="right"/>
    </w:pPr>
    <w:r>
      <w:fldChar w:fldCharType="begin"/>
    </w:r>
    <w:r>
      <w:instrText>PAGE   \* MERGEFORMAT</w:instrText>
    </w:r>
    <w:r>
      <w:fldChar w:fldCharType="separate"/>
    </w:r>
    <w:r w:rsidR="00A264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7F2B14" w14:textId="77777777" w:rsidR="000C67B0" w:rsidRDefault="000C67B0">
      <w:r>
        <w:separator/>
      </w:r>
    </w:p>
  </w:footnote>
  <w:footnote w:type="continuationSeparator" w:id="0">
    <w:p w14:paraId="78F5024C" w14:textId="77777777" w:rsidR="000C67B0" w:rsidRDefault="000C67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E7FA99" w14:textId="77777777" w:rsidR="006601B9" w:rsidRPr="004C743A" w:rsidRDefault="006601B9" w:rsidP="003206B4">
    <w:pPr>
      <w:pStyle w:val="a4"/>
      <w:pBdr>
        <w:bottom w:val="single" w:sz="12" w:space="6" w:color="auto"/>
      </w:pBdr>
      <w:jc w:val="right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398" w:type="dxa"/>
      <w:tblInd w:w="108" w:type="dxa"/>
      <w:tblLayout w:type="fixed"/>
      <w:tblLook w:val="01E0" w:firstRow="1" w:lastRow="1" w:firstColumn="1" w:lastColumn="1" w:noHBand="0" w:noVBand="0"/>
    </w:tblPr>
    <w:tblGrid>
      <w:gridCol w:w="2374"/>
      <w:gridCol w:w="11135"/>
      <w:gridCol w:w="1889"/>
    </w:tblGrid>
    <w:tr w:rsidR="006601B9" w:rsidRPr="00FB7D3D" w14:paraId="41800C97" w14:textId="77777777" w:rsidTr="009F2084">
      <w:trPr>
        <w:trHeight w:val="262"/>
      </w:trPr>
      <w:tc>
        <w:tcPr>
          <w:tcW w:w="237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3D0DA261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pacing w:before="0"/>
            <w:jc w:val="center"/>
            <w:rPr>
              <w:rFonts w:eastAsia="Times New Roman" w:cs="Arial"/>
              <w:szCs w:val="22"/>
              <w:lang w:eastAsia="en-US"/>
            </w:rPr>
          </w:pPr>
          <w:r w:rsidRPr="00754A2C">
            <w:rPr>
              <w:rFonts w:eastAsia="Times New Roman" w:cs="Arial"/>
              <w:b/>
              <w:szCs w:val="22"/>
              <w:lang w:eastAsia="en-US"/>
            </w:rPr>
            <w:t>&lt;Название предприятия&gt;</w:t>
          </w:r>
        </w:p>
      </w:tc>
      <w:tc>
        <w:tcPr>
          <w:tcW w:w="11135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4F1B3429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uppressAutoHyphens/>
            <w:spacing w:before="0"/>
            <w:jc w:val="center"/>
            <w:rPr>
              <w:rFonts w:eastAsia="Times New Roman" w:cs="Arial"/>
              <w:caps/>
              <w:szCs w:val="22"/>
              <w:lang w:eastAsia="en-US"/>
            </w:rPr>
          </w:pPr>
          <w:r w:rsidRPr="00754A2C">
            <w:rPr>
              <w:rFonts w:eastAsia="Times New Roman" w:cs="Arial"/>
              <w:i/>
              <w:iCs/>
              <w:color w:val="000000"/>
              <w:szCs w:val="22"/>
              <w:lang w:eastAsia="en-US"/>
            </w:rPr>
            <w:t>САНИТАРНАЯ ПРОГРАММА</w:t>
          </w:r>
        </w:p>
      </w:tc>
      <w:tc>
        <w:tcPr>
          <w:tcW w:w="1889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ACE953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pacing w:before="0"/>
            <w:rPr>
              <w:rFonts w:eastAsia="Times New Roman" w:cs="Arial"/>
              <w:szCs w:val="22"/>
              <w:u w:val="single"/>
              <w:lang w:val="en-US" w:eastAsia="en-US"/>
            </w:rPr>
          </w:pPr>
          <w:r w:rsidRPr="00754A2C">
            <w:rPr>
              <w:rFonts w:eastAsia="Times New Roman" w:cs="Arial"/>
              <w:szCs w:val="22"/>
              <w:lang w:val="en-GB" w:eastAsia="en-US"/>
            </w:rPr>
            <w:t xml:space="preserve">ВЕРСИЯ </w:t>
          </w:r>
          <w:r w:rsidRPr="00754A2C">
            <w:rPr>
              <w:rFonts w:eastAsia="Times New Roman" w:cs="Arial"/>
              <w:szCs w:val="22"/>
              <w:lang w:eastAsia="en-US"/>
            </w:rPr>
            <w:t>1</w:t>
          </w:r>
        </w:p>
      </w:tc>
    </w:tr>
    <w:tr w:rsidR="006601B9" w:rsidRPr="00FB7D3D" w14:paraId="7BDAECD1" w14:textId="77777777" w:rsidTr="009F2084">
      <w:trPr>
        <w:trHeight w:val="256"/>
      </w:trPr>
      <w:tc>
        <w:tcPr>
          <w:tcW w:w="237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686FC4DC" w14:textId="77777777" w:rsidR="006601B9" w:rsidRPr="00754A2C" w:rsidRDefault="006601B9" w:rsidP="006601B9">
          <w:pPr>
            <w:spacing w:before="0"/>
            <w:rPr>
              <w:rFonts w:eastAsia="Times New Roman" w:cs="Arial"/>
              <w:szCs w:val="22"/>
              <w:lang w:eastAsia="en-US"/>
            </w:rPr>
          </w:pPr>
        </w:p>
      </w:tc>
      <w:tc>
        <w:tcPr>
          <w:tcW w:w="11135" w:type="dxa"/>
          <w:tcBorders>
            <w:top w:val="single" w:sz="4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  <w:hideMark/>
        </w:tcPr>
        <w:p w14:paraId="22E01B1E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pacing w:before="0"/>
            <w:jc w:val="center"/>
            <w:rPr>
              <w:rFonts w:eastAsia="Times New Roman" w:cs="Arial"/>
              <w:i/>
              <w:szCs w:val="22"/>
              <w:lang w:eastAsia="en-US"/>
            </w:rPr>
          </w:pPr>
          <w:r>
            <w:rPr>
              <w:rFonts w:eastAsia="Times New Roman" w:cs="Arial"/>
              <w:i/>
              <w:szCs w:val="22"/>
              <w:lang w:eastAsia="en-US"/>
            </w:rPr>
            <w:t>Приложение Т. Технологические карты.</w:t>
          </w:r>
        </w:p>
      </w:tc>
      <w:tc>
        <w:tcPr>
          <w:tcW w:w="1889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7D16A8" w14:textId="77777777" w:rsidR="006601B9" w:rsidRPr="004C743A" w:rsidRDefault="006601B9" w:rsidP="006601B9">
          <w:pPr>
            <w:tabs>
              <w:tab w:val="center" w:pos="4153"/>
              <w:tab w:val="right" w:pos="8306"/>
            </w:tabs>
            <w:spacing w:before="0"/>
            <w:rPr>
              <w:rFonts w:eastAsia="Times New Roman" w:cs="Arial"/>
              <w:szCs w:val="22"/>
              <w:lang w:eastAsia="en-US"/>
            </w:rPr>
          </w:pPr>
          <w:r w:rsidRPr="004C743A">
            <w:rPr>
              <w:rFonts w:eastAsia="Times New Roman" w:cs="Arial"/>
              <w:szCs w:val="22"/>
              <w:lang w:eastAsia="en-US"/>
            </w:rPr>
            <w:t xml:space="preserve">СТР. 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begin"/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instrText>PAGE</w:instrText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separate"/>
          </w:r>
          <w:r w:rsidR="00A264B4">
            <w:rPr>
              <w:rFonts w:eastAsia="Times New Roman" w:cs="Arial"/>
              <w:noProof/>
              <w:szCs w:val="22"/>
              <w:lang w:val="en-GB" w:eastAsia="en-US"/>
            </w:rPr>
            <w:t>3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end"/>
          </w:r>
          <w:r w:rsidRPr="004C743A">
            <w:rPr>
              <w:rFonts w:eastAsia="Times New Roman" w:cs="Arial"/>
              <w:szCs w:val="22"/>
              <w:lang w:eastAsia="en-US"/>
            </w:rPr>
            <w:t xml:space="preserve"> ИЗ 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begin"/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instrText>NUMPAGES</w:instrText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separate"/>
          </w:r>
          <w:r w:rsidR="00A264B4">
            <w:rPr>
              <w:rFonts w:eastAsia="Times New Roman" w:cs="Arial"/>
              <w:noProof/>
              <w:szCs w:val="22"/>
              <w:lang w:val="en-GB" w:eastAsia="en-US"/>
            </w:rPr>
            <w:t>3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end"/>
          </w:r>
        </w:p>
      </w:tc>
    </w:tr>
  </w:tbl>
  <w:p w14:paraId="18BBFA33" w14:textId="77777777" w:rsidR="006601B9" w:rsidRPr="004C743A" w:rsidRDefault="006601B9" w:rsidP="003206B4">
    <w:pPr>
      <w:pStyle w:val="a4"/>
      <w:pBdr>
        <w:bottom w:val="single" w:sz="12" w:space="6" w:color="auto"/>
      </w:pBdr>
      <w:jc w:val="right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57A6B1" w14:textId="77777777" w:rsidR="006601B9" w:rsidRPr="004C743A" w:rsidRDefault="006601B9" w:rsidP="003206B4">
    <w:pPr>
      <w:pStyle w:val="a4"/>
      <w:pBdr>
        <w:bottom w:val="single" w:sz="12" w:space="6" w:color="auto"/>
      </w:pBdr>
      <w:jc w:val="right"/>
      <w:rPr>
        <w:rStyle w:val="a9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914E6"/>
    <w:multiLevelType w:val="hybridMultilevel"/>
    <w:tmpl w:val="14BE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02383"/>
    <w:multiLevelType w:val="multilevel"/>
    <w:tmpl w:val="10666A86"/>
    <w:styleLink w:val="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FF"/>
        <w:sz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A87ADB"/>
    <w:multiLevelType w:val="multilevel"/>
    <w:tmpl w:val="8FC64B18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bCs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1C6501FB"/>
    <w:multiLevelType w:val="hybridMultilevel"/>
    <w:tmpl w:val="454A8A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D0217C1"/>
    <w:multiLevelType w:val="hybridMultilevel"/>
    <w:tmpl w:val="AA0E6EAA"/>
    <w:styleLink w:val="0051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-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BA063A5"/>
    <w:multiLevelType w:val="hybridMultilevel"/>
    <w:tmpl w:val="09D8F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4368FE"/>
    <w:multiLevelType w:val="hybridMultilevel"/>
    <w:tmpl w:val="C284E634"/>
    <w:lvl w:ilvl="0" w:tplc="D6C49B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3E44B6"/>
    <w:multiLevelType w:val="hybridMultilevel"/>
    <w:tmpl w:val="92AEA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CFC1585"/>
    <w:multiLevelType w:val="hybridMultilevel"/>
    <w:tmpl w:val="134802C6"/>
    <w:lvl w:ilvl="0" w:tplc="742E82E2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6"/>
  </w:num>
  <w:num w:numId="9">
    <w:abstractNumId w:val="7"/>
  </w:num>
  <w:num w:numId="10">
    <w:abstractNumId w:val="8"/>
  </w:num>
  <w:num w:numId="11">
    <w:abstractNumId w:val="5"/>
  </w:num>
  <w:num w:numId="12">
    <w:abstractNumId w:val="9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</w:num>
  <w:num w:numId="16">
    <w:abstractNumId w:val="0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evenAndOddHeaders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084"/>
    <w:rsid w:val="00000FD7"/>
    <w:rsid w:val="00005E32"/>
    <w:rsid w:val="00006FF4"/>
    <w:rsid w:val="000071CE"/>
    <w:rsid w:val="00007E88"/>
    <w:rsid w:val="000116F0"/>
    <w:rsid w:val="000118B9"/>
    <w:rsid w:val="00012A18"/>
    <w:rsid w:val="00014C27"/>
    <w:rsid w:val="0001671D"/>
    <w:rsid w:val="00020A19"/>
    <w:rsid w:val="00021095"/>
    <w:rsid w:val="00021D26"/>
    <w:rsid w:val="00023448"/>
    <w:rsid w:val="00024523"/>
    <w:rsid w:val="0002457F"/>
    <w:rsid w:val="00025289"/>
    <w:rsid w:val="00026037"/>
    <w:rsid w:val="00027A2F"/>
    <w:rsid w:val="000314CB"/>
    <w:rsid w:val="0003521C"/>
    <w:rsid w:val="00035C71"/>
    <w:rsid w:val="00042D4A"/>
    <w:rsid w:val="000436D3"/>
    <w:rsid w:val="000437B0"/>
    <w:rsid w:val="00046B55"/>
    <w:rsid w:val="00047879"/>
    <w:rsid w:val="00050FA4"/>
    <w:rsid w:val="00051B32"/>
    <w:rsid w:val="00051ED1"/>
    <w:rsid w:val="0005262A"/>
    <w:rsid w:val="000531CA"/>
    <w:rsid w:val="00055B56"/>
    <w:rsid w:val="00060CE4"/>
    <w:rsid w:val="00064559"/>
    <w:rsid w:val="000645B3"/>
    <w:rsid w:val="000648CD"/>
    <w:rsid w:val="000663B8"/>
    <w:rsid w:val="00067CDB"/>
    <w:rsid w:val="000705D8"/>
    <w:rsid w:val="00071406"/>
    <w:rsid w:val="00071421"/>
    <w:rsid w:val="00071DF3"/>
    <w:rsid w:val="0007317F"/>
    <w:rsid w:val="00073D88"/>
    <w:rsid w:val="0007479E"/>
    <w:rsid w:val="00074A94"/>
    <w:rsid w:val="00074D34"/>
    <w:rsid w:val="00076ECA"/>
    <w:rsid w:val="0007757F"/>
    <w:rsid w:val="00077D4F"/>
    <w:rsid w:val="00080350"/>
    <w:rsid w:val="00081B73"/>
    <w:rsid w:val="00082BA7"/>
    <w:rsid w:val="00084ECB"/>
    <w:rsid w:val="000850FA"/>
    <w:rsid w:val="000863FE"/>
    <w:rsid w:val="000901BC"/>
    <w:rsid w:val="00090377"/>
    <w:rsid w:val="00091E43"/>
    <w:rsid w:val="00093843"/>
    <w:rsid w:val="000951FA"/>
    <w:rsid w:val="000960BE"/>
    <w:rsid w:val="000962CC"/>
    <w:rsid w:val="00096573"/>
    <w:rsid w:val="0009699A"/>
    <w:rsid w:val="00097B7A"/>
    <w:rsid w:val="00097F34"/>
    <w:rsid w:val="000A0B06"/>
    <w:rsid w:val="000A2089"/>
    <w:rsid w:val="000A258A"/>
    <w:rsid w:val="000A2BAA"/>
    <w:rsid w:val="000A6AB3"/>
    <w:rsid w:val="000A74B0"/>
    <w:rsid w:val="000B087A"/>
    <w:rsid w:val="000B1F7E"/>
    <w:rsid w:val="000B2AE6"/>
    <w:rsid w:val="000B4EAF"/>
    <w:rsid w:val="000B7B8D"/>
    <w:rsid w:val="000C076B"/>
    <w:rsid w:val="000C1BFC"/>
    <w:rsid w:val="000C36C4"/>
    <w:rsid w:val="000C6205"/>
    <w:rsid w:val="000C67B0"/>
    <w:rsid w:val="000C7F75"/>
    <w:rsid w:val="000D0B58"/>
    <w:rsid w:val="000D0C2F"/>
    <w:rsid w:val="000D1409"/>
    <w:rsid w:val="000D1C57"/>
    <w:rsid w:val="000D31D1"/>
    <w:rsid w:val="000D4528"/>
    <w:rsid w:val="000D5CEA"/>
    <w:rsid w:val="000D788E"/>
    <w:rsid w:val="000E19FA"/>
    <w:rsid w:val="000F086E"/>
    <w:rsid w:val="000F0FCA"/>
    <w:rsid w:val="000F29D8"/>
    <w:rsid w:val="000F35F7"/>
    <w:rsid w:val="000F4D20"/>
    <w:rsid w:val="000F4EB3"/>
    <w:rsid w:val="000F5BDF"/>
    <w:rsid w:val="000F631F"/>
    <w:rsid w:val="000F6661"/>
    <w:rsid w:val="000F70F6"/>
    <w:rsid w:val="000F74C5"/>
    <w:rsid w:val="000F7E92"/>
    <w:rsid w:val="00100540"/>
    <w:rsid w:val="001034A5"/>
    <w:rsid w:val="00103515"/>
    <w:rsid w:val="00103971"/>
    <w:rsid w:val="00104D58"/>
    <w:rsid w:val="0010767E"/>
    <w:rsid w:val="00107A2C"/>
    <w:rsid w:val="0011104C"/>
    <w:rsid w:val="0011294C"/>
    <w:rsid w:val="00114156"/>
    <w:rsid w:val="00116AA6"/>
    <w:rsid w:val="00116D0F"/>
    <w:rsid w:val="0011717D"/>
    <w:rsid w:val="001176E4"/>
    <w:rsid w:val="00122461"/>
    <w:rsid w:val="00124EF1"/>
    <w:rsid w:val="00127BDD"/>
    <w:rsid w:val="00130318"/>
    <w:rsid w:val="0013080C"/>
    <w:rsid w:val="00135A58"/>
    <w:rsid w:val="00136FD5"/>
    <w:rsid w:val="00141CEB"/>
    <w:rsid w:val="00143240"/>
    <w:rsid w:val="001433BA"/>
    <w:rsid w:val="0014377D"/>
    <w:rsid w:val="00143FA0"/>
    <w:rsid w:val="001447ED"/>
    <w:rsid w:val="0014655E"/>
    <w:rsid w:val="001469A4"/>
    <w:rsid w:val="00146A51"/>
    <w:rsid w:val="00146E58"/>
    <w:rsid w:val="0014789B"/>
    <w:rsid w:val="001514C4"/>
    <w:rsid w:val="001514E7"/>
    <w:rsid w:val="0015266D"/>
    <w:rsid w:val="001526BF"/>
    <w:rsid w:val="001528C4"/>
    <w:rsid w:val="0015414D"/>
    <w:rsid w:val="00154EC7"/>
    <w:rsid w:val="0015615E"/>
    <w:rsid w:val="00161C00"/>
    <w:rsid w:val="00162471"/>
    <w:rsid w:val="00163338"/>
    <w:rsid w:val="001637FF"/>
    <w:rsid w:val="00163C54"/>
    <w:rsid w:val="00164DC2"/>
    <w:rsid w:val="001657E4"/>
    <w:rsid w:val="00165F3A"/>
    <w:rsid w:val="00166821"/>
    <w:rsid w:val="001673FE"/>
    <w:rsid w:val="00167973"/>
    <w:rsid w:val="001702D2"/>
    <w:rsid w:val="0017065A"/>
    <w:rsid w:val="00170D71"/>
    <w:rsid w:val="00170DBD"/>
    <w:rsid w:val="00171878"/>
    <w:rsid w:val="00172441"/>
    <w:rsid w:val="0017380F"/>
    <w:rsid w:val="001743A1"/>
    <w:rsid w:val="00175AAC"/>
    <w:rsid w:val="00175C96"/>
    <w:rsid w:val="00176BAD"/>
    <w:rsid w:val="001825DA"/>
    <w:rsid w:val="00185035"/>
    <w:rsid w:val="00185E0E"/>
    <w:rsid w:val="00186585"/>
    <w:rsid w:val="00187977"/>
    <w:rsid w:val="00192768"/>
    <w:rsid w:val="00193377"/>
    <w:rsid w:val="001A109A"/>
    <w:rsid w:val="001A1505"/>
    <w:rsid w:val="001A2BF1"/>
    <w:rsid w:val="001A33C3"/>
    <w:rsid w:val="001A396E"/>
    <w:rsid w:val="001A5E87"/>
    <w:rsid w:val="001A697F"/>
    <w:rsid w:val="001A6CE1"/>
    <w:rsid w:val="001B04CA"/>
    <w:rsid w:val="001B0C8D"/>
    <w:rsid w:val="001B4396"/>
    <w:rsid w:val="001B4927"/>
    <w:rsid w:val="001B4F59"/>
    <w:rsid w:val="001B6098"/>
    <w:rsid w:val="001B6723"/>
    <w:rsid w:val="001B691B"/>
    <w:rsid w:val="001B73F7"/>
    <w:rsid w:val="001B7F33"/>
    <w:rsid w:val="001C01A1"/>
    <w:rsid w:val="001C03E0"/>
    <w:rsid w:val="001C22AF"/>
    <w:rsid w:val="001C26B3"/>
    <w:rsid w:val="001C38A4"/>
    <w:rsid w:val="001C551B"/>
    <w:rsid w:val="001C5878"/>
    <w:rsid w:val="001C5FDD"/>
    <w:rsid w:val="001C6148"/>
    <w:rsid w:val="001C7344"/>
    <w:rsid w:val="001D0A56"/>
    <w:rsid w:val="001D30DB"/>
    <w:rsid w:val="001D38EE"/>
    <w:rsid w:val="001D5CA7"/>
    <w:rsid w:val="001D60A8"/>
    <w:rsid w:val="001E22B9"/>
    <w:rsid w:val="001E233D"/>
    <w:rsid w:val="001E24F2"/>
    <w:rsid w:val="001E264B"/>
    <w:rsid w:val="001E2A92"/>
    <w:rsid w:val="001E3B1C"/>
    <w:rsid w:val="001E649C"/>
    <w:rsid w:val="001E6645"/>
    <w:rsid w:val="001E7D21"/>
    <w:rsid w:val="001F0AFD"/>
    <w:rsid w:val="001F69B1"/>
    <w:rsid w:val="001F6B06"/>
    <w:rsid w:val="001F6E55"/>
    <w:rsid w:val="001F7113"/>
    <w:rsid w:val="001F7D46"/>
    <w:rsid w:val="00204092"/>
    <w:rsid w:val="00205E35"/>
    <w:rsid w:val="00210B76"/>
    <w:rsid w:val="00211562"/>
    <w:rsid w:val="00211F92"/>
    <w:rsid w:val="002122B9"/>
    <w:rsid w:val="002125A3"/>
    <w:rsid w:val="00214C94"/>
    <w:rsid w:val="00215F4B"/>
    <w:rsid w:val="002211F4"/>
    <w:rsid w:val="002214EB"/>
    <w:rsid w:val="00221E35"/>
    <w:rsid w:val="00222168"/>
    <w:rsid w:val="002249B8"/>
    <w:rsid w:val="002259FD"/>
    <w:rsid w:val="00225A25"/>
    <w:rsid w:val="002269FA"/>
    <w:rsid w:val="00227B97"/>
    <w:rsid w:val="0023009F"/>
    <w:rsid w:val="0023076F"/>
    <w:rsid w:val="002324B2"/>
    <w:rsid w:val="00232659"/>
    <w:rsid w:val="002335E2"/>
    <w:rsid w:val="0023464A"/>
    <w:rsid w:val="0023536A"/>
    <w:rsid w:val="0023554F"/>
    <w:rsid w:val="0023596E"/>
    <w:rsid w:val="002365A1"/>
    <w:rsid w:val="00236E28"/>
    <w:rsid w:val="0023763A"/>
    <w:rsid w:val="00240427"/>
    <w:rsid w:val="0024428D"/>
    <w:rsid w:val="00244FD6"/>
    <w:rsid w:val="00246414"/>
    <w:rsid w:val="002464C9"/>
    <w:rsid w:val="00246877"/>
    <w:rsid w:val="00251023"/>
    <w:rsid w:val="00252805"/>
    <w:rsid w:val="002529C3"/>
    <w:rsid w:val="00253914"/>
    <w:rsid w:val="00255593"/>
    <w:rsid w:val="0025731B"/>
    <w:rsid w:val="00260685"/>
    <w:rsid w:val="002616D7"/>
    <w:rsid w:val="00263A0B"/>
    <w:rsid w:val="0026713D"/>
    <w:rsid w:val="0026783B"/>
    <w:rsid w:val="002679F3"/>
    <w:rsid w:val="002719A2"/>
    <w:rsid w:val="00272A60"/>
    <w:rsid w:val="00273AFD"/>
    <w:rsid w:val="002759A6"/>
    <w:rsid w:val="002759F6"/>
    <w:rsid w:val="002820F2"/>
    <w:rsid w:val="00282DDB"/>
    <w:rsid w:val="0028300E"/>
    <w:rsid w:val="0028307D"/>
    <w:rsid w:val="00283429"/>
    <w:rsid w:val="00283D17"/>
    <w:rsid w:val="00286986"/>
    <w:rsid w:val="0029181B"/>
    <w:rsid w:val="0029290F"/>
    <w:rsid w:val="002935F8"/>
    <w:rsid w:val="00293822"/>
    <w:rsid w:val="00293F7E"/>
    <w:rsid w:val="002952E0"/>
    <w:rsid w:val="00295BCE"/>
    <w:rsid w:val="00296001"/>
    <w:rsid w:val="00297D0F"/>
    <w:rsid w:val="002A01B1"/>
    <w:rsid w:val="002A15CB"/>
    <w:rsid w:val="002A2B34"/>
    <w:rsid w:val="002A2DA4"/>
    <w:rsid w:val="002A344A"/>
    <w:rsid w:val="002A3749"/>
    <w:rsid w:val="002A626F"/>
    <w:rsid w:val="002A7639"/>
    <w:rsid w:val="002A7AB8"/>
    <w:rsid w:val="002B05A9"/>
    <w:rsid w:val="002B1F52"/>
    <w:rsid w:val="002B415B"/>
    <w:rsid w:val="002B5400"/>
    <w:rsid w:val="002B5F48"/>
    <w:rsid w:val="002B60AF"/>
    <w:rsid w:val="002B65B6"/>
    <w:rsid w:val="002B6D7E"/>
    <w:rsid w:val="002B7788"/>
    <w:rsid w:val="002C064C"/>
    <w:rsid w:val="002C1A05"/>
    <w:rsid w:val="002C1E8E"/>
    <w:rsid w:val="002C1F27"/>
    <w:rsid w:val="002C1FB0"/>
    <w:rsid w:val="002C2A1E"/>
    <w:rsid w:val="002C3BF1"/>
    <w:rsid w:val="002C4125"/>
    <w:rsid w:val="002C47A8"/>
    <w:rsid w:val="002C6D3B"/>
    <w:rsid w:val="002D0190"/>
    <w:rsid w:val="002D05EB"/>
    <w:rsid w:val="002D11DD"/>
    <w:rsid w:val="002D167B"/>
    <w:rsid w:val="002D27A1"/>
    <w:rsid w:val="002D3C8B"/>
    <w:rsid w:val="002D3CB2"/>
    <w:rsid w:val="002D55E1"/>
    <w:rsid w:val="002D732F"/>
    <w:rsid w:val="002E1BDF"/>
    <w:rsid w:val="002E2460"/>
    <w:rsid w:val="002E625B"/>
    <w:rsid w:val="002E6D17"/>
    <w:rsid w:val="002E6FB2"/>
    <w:rsid w:val="002E791F"/>
    <w:rsid w:val="002F2686"/>
    <w:rsid w:val="002F273C"/>
    <w:rsid w:val="002F2892"/>
    <w:rsid w:val="002F2E5B"/>
    <w:rsid w:val="002F348D"/>
    <w:rsid w:val="002F4A3C"/>
    <w:rsid w:val="002F5655"/>
    <w:rsid w:val="002F727D"/>
    <w:rsid w:val="00300719"/>
    <w:rsid w:val="0030159B"/>
    <w:rsid w:val="00301D6A"/>
    <w:rsid w:val="00302D8D"/>
    <w:rsid w:val="00302FFB"/>
    <w:rsid w:val="00305750"/>
    <w:rsid w:val="003058C0"/>
    <w:rsid w:val="003060DC"/>
    <w:rsid w:val="00307278"/>
    <w:rsid w:val="00310A9A"/>
    <w:rsid w:val="00311F52"/>
    <w:rsid w:val="00313529"/>
    <w:rsid w:val="00315D02"/>
    <w:rsid w:val="00317025"/>
    <w:rsid w:val="00317FD8"/>
    <w:rsid w:val="00320359"/>
    <w:rsid w:val="003204AD"/>
    <w:rsid w:val="003206B4"/>
    <w:rsid w:val="00320FAB"/>
    <w:rsid w:val="00321656"/>
    <w:rsid w:val="00322000"/>
    <w:rsid w:val="003223C4"/>
    <w:rsid w:val="00323B51"/>
    <w:rsid w:val="003247FD"/>
    <w:rsid w:val="00327CEF"/>
    <w:rsid w:val="00332054"/>
    <w:rsid w:val="003323C4"/>
    <w:rsid w:val="003330DE"/>
    <w:rsid w:val="00333884"/>
    <w:rsid w:val="003341AF"/>
    <w:rsid w:val="00334C20"/>
    <w:rsid w:val="003371D6"/>
    <w:rsid w:val="00340544"/>
    <w:rsid w:val="0034149B"/>
    <w:rsid w:val="00341928"/>
    <w:rsid w:val="00341E2E"/>
    <w:rsid w:val="00342C98"/>
    <w:rsid w:val="003448B4"/>
    <w:rsid w:val="00345223"/>
    <w:rsid w:val="00346B61"/>
    <w:rsid w:val="00352E10"/>
    <w:rsid w:val="003536C6"/>
    <w:rsid w:val="00354A78"/>
    <w:rsid w:val="003553B3"/>
    <w:rsid w:val="003565AE"/>
    <w:rsid w:val="00357F38"/>
    <w:rsid w:val="00360293"/>
    <w:rsid w:val="00360D51"/>
    <w:rsid w:val="0036327C"/>
    <w:rsid w:val="0036382F"/>
    <w:rsid w:val="00363D4C"/>
    <w:rsid w:val="003646EE"/>
    <w:rsid w:val="00365B03"/>
    <w:rsid w:val="00366195"/>
    <w:rsid w:val="0037001B"/>
    <w:rsid w:val="003726A0"/>
    <w:rsid w:val="0037327E"/>
    <w:rsid w:val="0037505E"/>
    <w:rsid w:val="00375CBE"/>
    <w:rsid w:val="003768FF"/>
    <w:rsid w:val="00376FF1"/>
    <w:rsid w:val="00377878"/>
    <w:rsid w:val="0038150D"/>
    <w:rsid w:val="00382317"/>
    <w:rsid w:val="00382400"/>
    <w:rsid w:val="003832E6"/>
    <w:rsid w:val="00383D33"/>
    <w:rsid w:val="00383F42"/>
    <w:rsid w:val="00384F46"/>
    <w:rsid w:val="00384F4A"/>
    <w:rsid w:val="0038696D"/>
    <w:rsid w:val="0039037B"/>
    <w:rsid w:val="00390F70"/>
    <w:rsid w:val="00391723"/>
    <w:rsid w:val="003A46F5"/>
    <w:rsid w:val="003A691F"/>
    <w:rsid w:val="003A6C97"/>
    <w:rsid w:val="003A7C3A"/>
    <w:rsid w:val="003B039E"/>
    <w:rsid w:val="003B2F1D"/>
    <w:rsid w:val="003B2FF8"/>
    <w:rsid w:val="003B7B1C"/>
    <w:rsid w:val="003C012D"/>
    <w:rsid w:val="003C028E"/>
    <w:rsid w:val="003C09D9"/>
    <w:rsid w:val="003C3E51"/>
    <w:rsid w:val="003C4061"/>
    <w:rsid w:val="003C516A"/>
    <w:rsid w:val="003C595D"/>
    <w:rsid w:val="003C5992"/>
    <w:rsid w:val="003C5D43"/>
    <w:rsid w:val="003C62E6"/>
    <w:rsid w:val="003C7E13"/>
    <w:rsid w:val="003D0133"/>
    <w:rsid w:val="003D01C2"/>
    <w:rsid w:val="003D1635"/>
    <w:rsid w:val="003D229D"/>
    <w:rsid w:val="003D259B"/>
    <w:rsid w:val="003D4682"/>
    <w:rsid w:val="003D4FD3"/>
    <w:rsid w:val="003D50F0"/>
    <w:rsid w:val="003D6753"/>
    <w:rsid w:val="003D6D09"/>
    <w:rsid w:val="003D6FB4"/>
    <w:rsid w:val="003E06E8"/>
    <w:rsid w:val="003E2098"/>
    <w:rsid w:val="003E3AED"/>
    <w:rsid w:val="003E3B63"/>
    <w:rsid w:val="003E5D12"/>
    <w:rsid w:val="003E601E"/>
    <w:rsid w:val="003E6F06"/>
    <w:rsid w:val="003F09E8"/>
    <w:rsid w:val="003F0C8A"/>
    <w:rsid w:val="003F1989"/>
    <w:rsid w:val="003F2B0B"/>
    <w:rsid w:val="003F56F1"/>
    <w:rsid w:val="003F7582"/>
    <w:rsid w:val="00400F57"/>
    <w:rsid w:val="00401FCB"/>
    <w:rsid w:val="00403832"/>
    <w:rsid w:val="00404686"/>
    <w:rsid w:val="00406331"/>
    <w:rsid w:val="00406C18"/>
    <w:rsid w:val="00410F0F"/>
    <w:rsid w:val="00412E6A"/>
    <w:rsid w:val="004137AB"/>
    <w:rsid w:val="004156F0"/>
    <w:rsid w:val="0041597F"/>
    <w:rsid w:val="00415E93"/>
    <w:rsid w:val="0041616B"/>
    <w:rsid w:val="0041672A"/>
    <w:rsid w:val="0041733D"/>
    <w:rsid w:val="004201E9"/>
    <w:rsid w:val="00420615"/>
    <w:rsid w:val="004218B6"/>
    <w:rsid w:val="004219AA"/>
    <w:rsid w:val="00421B01"/>
    <w:rsid w:val="00422AA8"/>
    <w:rsid w:val="00422AFA"/>
    <w:rsid w:val="00423613"/>
    <w:rsid w:val="0042402F"/>
    <w:rsid w:val="00425C0E"/>
    <w:rsid w:val="00426F30"/>
    <w:rsid w:val="00426FF3"/>
    <w:rsid w:val="00431436"/>
    <w:rsid w:val="004314FC"/>
    <w:rsid w:val="004339F1"/>
    <w:rsid w:val="004353EC"/>
    <w:rsid w:val="004365FF"/>
    <w:rsid w:val="004373A9"/>
    <w:rsid w:val="0044019A"/>
    <w:rsid w:val="00443F52"/>
    <w:rsid w:val="00446407"/>
    <w:rsid w:val="00450242"/>
    <w:rsid w:val="00452220"/>
    <w:rsid w:val="00452D95"/>
    <w:rsid w:val="004544EC"/>
    <w:rsid w:val="00454F4E"/>
    <w:rsid w:val="0045554A"/>
    <w:rsid w:val="00456233"/>
    <w:rsid w:val="00456342"/>
    <w:rsid w:val="00456CA0"/>
    <w:rsid w:val="0046037B"/>
    <w:rsid w:val="0046046E"/>
    <w:rsid w:val="00460570"/>
    <w:rsid w:val="00460BAF"/>
    <w:rsid w:val="00461330"/>
    <w:rsid w:val="00461BAE"/>
    <w:rsid w:val="00463663"/>
    <w:rsid w:val="004639D9"/>
    <w:rsid w:val="00463A53"/>
    <w:rsid w:val="004651B0"/>
    <w:rsid w:val="00465DAC"/>
    <w:rsid w:val="00467CAF"/>
    <w:rsid w:val="004713F5"/>
    <w:rsid w:val="00471E85"/>
    <w:rsid w:val="00473B52"/>
    <w:rsid w:val="00473D9F"/>
    <w:rsid w:val="004745BD"/>
    <w:rsid w:val="00474ECC"/>
    <w:rsid w:val="004768C9"/>
    <w:rsid w:val="00477996"/>
    <w:rsid w:val="00477B27"/>
    <w:rsid w:val="004800FE"/>
    <w:rsid w:val="00480125"/>
    <w:rsid w:val="004805E0"/>
    <w:rsid w:val="0048100E"/>
    <w:rsid w:val="00483C96"/>
    <w:rsid w:val="0048497E"/>
    <w:rsid w:val="00485182"/>
    <w:rsid w:val="004866A7"/>
    <w:rsid w:val="00487DCF"/>
    <w:rsid w:val="004906E4"/>
    <w:rsid w:val="00491A06"/>
    <w:rsid w:val="00492437"/>
    <w:rsid w:val="00492903"/>
    <w:rsid w:val="00495083"/>
    <w:rsid w:val="0049777F"/>
    <w:rsid w:val="004A0EAD"/>
    <w:rsid w:val="004A2F6D"/>
    <w:rsid w:val="004A3D91"/>
    <w:rsid w:val="004A3EC4"/>
    <w:rsid w:val="004A69DC"/>
    <w:rsid w:val="004B128D"/>
    <w:rsid w:val="004B16B5"/>
    <w:rsid w:val="004B3A9C"/>
    <w:rsid w:val="004B4452"/>
    <w:rsid w:val="004B6A00"/>
    <w:rsid w:val="004B70FD"/>
    <w:rsid w:val="004C13E3"/>
    <w:rsid w:val="004C20B3"/>
    <w:rsid w:val="004C2623"/>
    <w:rsid w:val="004C2B03"/>
    <w:rsid w:val="004C416A"/>
    <w:rsid w:val="004C560B"/>
    <w:rsid w:val="004C743A"/>
    <w:rsid w:val="004C7BD9"/>
    <w:rsid w:val="004D0A4C"/>
    <w:rsid w:val="004D36F4"/>
    <w:rsid w:val="004D3BCD"/>
    <w:rsid w:val="004D45BA"/>
    <w:rsid w:val="004D4C5B"/>
    <w:rsid w:val="004D4E87"/>
    <w:rsid w:val="004D5DC8"/>
    <w:rsid w:val="004D5E83"/>
    <w:rsid w:val="004E188F"/>
    <w:rsid w:val="004E1C1C"/>
    <w:rsid w:val="004E1F7B"/>
    <w:rsid w:val="004E381B"/>
    <w:rsid w:val="004E40B4"/>
    <w:rsid w:val="004E53CC"/>
    <w:rsid w:val="004E679A"/>
    <w:rsid w:val="004E70EC"/>
    <w:rsid w:val="004F074B"/>
    <w:rsid w:val="004F0C87"/>
    <w:rsid w:val="004F0FD5"/>
    <w:rsid w:val="004F3671"/>
    <w:rsid w:val="004F4631"/>
    <w:rsid w:val="004F5782"/>
    <w:rsid w:val="004F67C1"/>
    <w:rsid w:val="004F6B1B"/>
    <w:rsid w:val="004F771E"/>
    <w:rsid w:val="004F7F1D"/>
    <w:rsid w:val="0050098C"/>
    <w:rsid w:val="005016C3"/>
    <w:rsid w:val="005034D5"/>
    <w:rsid w:val="005041BB"/>
    <w:rsid w:val="00504740"/>
    <w:rsid w:val="0050561E"/>
    <w:rsid w:val="005058B3"/>
    <w:rsid w:val="00507A44"/>
    <w:rsid w:val="00510D95"/>
    <w:rsid w:val="0051133B"/>
    <w:rsid w:val="0051270C"/>
    <w:rsid w:val="0051338C"/>
    <w:rsid w:val="005148F6"/>
    <w:rsid w:val="00515084"/>
    <w:rsid w:val="0051532A"/>
    <w:rsid w:val="00515BA2"/>
    <w:rsid w:val="00517209"/>
    <w:rsid w:val="00517CA8"/>
    <w:rsid w:val="00521248"/>
    <w:rsid w:val="00521CDF"/>
    <w:rsid w:val="00523730"/>
    <w:rsid w:val="00523C46"/>
    <w:rsid w:val="00532650"/>
    <w:rsid w:val="005338E0"/>
    <w:rsid w:val="00535A9E"/>
    <w:rsid w:val="005365D7"/>
    <w:rsid w:val="00537133"/>
    <w:rsid w:val="0053764E"/>
    <w:rsid w:val="00537B71"/>
    <w:rsid w:val="00537F8E"/>
    <w:rsid w:val="005401B9"/>
    <w:rsid w:val="00541156"/>
    <w:rsid w:val="0054120E"/>
    <w:rsid w:val="00541B7B"/>
    <w:rsid w:val="00543EE8"/>
    <w:rsid w:val="00545B2A"/>
    <w:rsid w:val="00550894"/>
    <w:rsid w:val="00553316"/>
    <w:rsid w:val="00554259"/>
    <w:rsid w:val="005545AA"/>
    <w:rsid w:val="00554FC2"/>
    <w:rsid w:val="00556C82"/>
    <w:rsid w:val="00557616"/>
    <w:rsid w:val="00561928"/>
    <w:rsid w:val="00561FEA"/>
    <w:rsid w:val="005631EF"/>
    <w:rsid w:val="00563B09"/>
    <w:rsid w:val="0057112E"/>
    <w:rsid w:val="0057424A"/>
    <w:rsid w:val="00575A25"/>
    <w:rsid w:val="00575AB8"/>
    <w:rsid w:val="00576E09"/>
    <w:rsid w:val="00576FBC"/>
    <w:rsid w:val="00580136"/>
    <w:rsid w:val="005815AB"/>
    <w:rsid w:val="005836AA"/>
    <w:rsid w:val="00584222"/>
    <w:rsid w:val="005850B8"/>
    <w:rsid w:val="005858D8"/>
    <w:rsid w:val="005870BF"/>
    <w:rsid w:val="00591837"/>
    <w:rsid w:val="00593CDC"/>
    <w:rsid w:val="0059566D"/>
    <w:rsid w:val="00595E23"/>
    <w:rsid w:val="005962CD"/>
    <w:rsid w:val="005A07C7"/>
    <w:rsid w:val="005A0C4D"/>
    <w:rsid w:val="005A0C6E"/>
    <w:rsid w:val="005A2660"/>
    <w:rsid w:val="005A29ED"/>
    <w:rsid w:val="005A4005"/>
    <w:rsid w:val="005A43E1"/>
    <w:rsid w:val="005A46F8"/>
    <w:rsid w:val="005A4A04"/>
    <w:rsid w:val="005A5F65"/>
    <w:rsid w:val="005B0587"/>
    <w:rsid w:val="005B1E84"/>
    <w:rsid w:val="005B33EB"/>
    <w:rsid w:val="005B3EA4"/>
    <w:rsid w:val="005B482F"/>
    <w:rsid w:val="005B5146"/>
    <w:rsid w:val="005B5C51"/>
    <w:rsid w:val="005B6E21"/>
    <w:rsid w:val="005C3890"/>
    <w:rsid w:val="005C3DD8"/>
    <w:rsid w:val="005C634F"/>
    <w:rsid w:val="005C715C"/>
    <w:rsid w:val="005D0B23"/>
    <w:rsid w:val="005D10C5"/>
    <w:rsid w:val="005D2811"/>
    <w:rsid w:val="005D3214"/>
    <w:rsid w:val="005D3407"/>
    <w:rsid w:val="005D444E"/>
    <w:rsid w:val="005D44A5"/>
    <w:rsid w:val="005E02D0"/>
    <w:rsid w:val="005E10ED"/>
    <w:rsid w:val="005E1198"/>
    <w:rsid w:val="005E4782"/>
    <w:rsid w:val="005E5A00"/>
    <w:rsid w:val="005E5C7B"/>
    <w:rsid w:val="005E627A"/>
    <w:rsid w:val="005E7B4D"/>
    <w:rsid w:val="005F0ACE"/>
    <w:rsid w:val="005F0B61"/>
    <w:rsid w:val="005F24B5"/>
    <w:rsid w:val="005F3049"/>
    <w:rsid w:val="005F3B75"/>
    <w:rsid w:val="005F47B3"/>
    <w:rsid w:val="005F5355"/>
    <w:rsid w:val="005F5767"/>
    <w:rsid w:val="005F6554"/>
    <w:rsid w:val="005F65C1"/>
    <w:rsid w:val="005F6F35"/>
    <w:rsid w:val="005F71A9"/>
    <w:rsid w:val="005F7843"/>
    <w:rsid w:val="00600819"/>
    <w:rsid w:val="00600897"/>
    <w:rsid w:val="00601166"/>
    <w:rsid w:val="0060383F"/>
    <w:rsid w:val="00610A84"/>
    <w:rsid w:val="00611837"/>
    <w:rsid w:val="006118E0"/>
    <w:rsid w:val="00611D00"/>
    <w:rsid w:val="00615D7A"/>
    <w:rsid w:val="00616171"/>
    <w:rsid w:val="006164A9"/>
    <w:rsid w:val="00620F4E"/>
    <w:rsid w:val="00620F55"/>
    <w:rsid w:val="00622D2A"/>
    <w:rsid w:val="00623202"/>
    <w:rsid w:val="00624074"/>
    <w:rsid w:val="0062409C"/>
    <w:rsid w:val="006261A9"/>
    <w:rsid w:val="00626A26"/>
    <w:rsid w:val="00627AD9"/>
    <w:rsid w:val="00631481"/>
    <w:rsid w:val="00631ECB"/>
    <w:rsid w:val="006325B5"/>
    <w:rsid w:val="00632A38"/>
    <w:rsid w:val="00634415"/>
    <w:rsid w:val="00634925"/>
    <w:rsid w:val="0063732E"/>
    <w:rsid w:val="00637500"/>
    <w:rsid w:val="00637975"/>
    <w:rsid w:val="0064059C"/>
    <w:rsid w:val="00643595"/>
    <w:rsid w:val="00643F1D"/>
    <w:rsid w:val="006467BA"/>
    <w:rsid w:val="0065063C"/>
    <w:rsid w:val="00654091"/>
    <w:rsid w:val="00655DE6"/>
    <w:rsid w:val="00660049"/>
    <w:rsid w:val="006601B9"/>
    <w:rsid w:val="00660CBD"/>
    <w:rsid w:val="0066159D"/>
    <w:rsid w:val="00663640"/>
    <w:rsid w:val="00665B90"/>
    <w:rsid w:val="00666B14"/>
    <w:rsid w:val="006672BE"/>
    <w:rsid w:val="00667466"/>
    <w:rsid w:val="00667F02"/>
    <w:rsid w:val="00670357"/>
    <w:rsid w:val="00673B7E"/>
    <w:rsid w:val="0067405D"/>
    <w:rsid w:val="006820F6"/>
    <w:rsid w:val="00682F8F"/>
    <w:rsid w:val="00684D08"/>
    <w:rsid w:val="0068520F"/>
    <w:rsid w:val="0068548E"/>
    <w:rsid w:val="006854F8"/>
    <w:rsid w:val="006874BB"/>
    <w:rsid w:val="0069061D"/>
    <w:rsid w:val="00692CCB"/>
    <w:rsid w:val="006939F3"/>
    <w:rsid w:val="00695096"/>
    <w:rsid w:val="00695D62"/>
    <w:rsid w:val="00697D89"/>
    <w:rsid w:val="006A01C0"/>
    <w:rsid w:val="006A11B1"/>
    <w:rsid w:val="006A1648"/>
    <w:rsid w:val="006A19ED"/>
    <w:rsid w:val="006A5A94"/>
    <w:rsid w:val="006A5E31"/>
    <w:rsid w:val="006A6CC4"/>
    <w:rsid w:val="006A7544"/>
    <w:rsid w:val="006B12AD"/>
    <w:rsid w:val="006B1888"/>
    <w:rsid w:val="006B1D3B"/>
    <w:rsid w:val="006B22FF"/>
    <w:rsid w:val="006B2711"/>
    <w:rsid w:val="006B38B8"/>
    <w:rsid w:val="006B4269"/>
    <w:rsid w:val="006B4972"/>
    <w:rsid w:val="006B5961"/>
    <w:rsid w:val="006B6478"/>
    <w:rsid w:val="006C1DCA"/>
    <w:rsid w:val="006C2A8D"/>
    <w:rsid w:val="006C2FF4"/>
    <w:rsid w:val="006C4125"/>
    <w:rsid w:val="006C7DA8"/>
    <w:rsid w:val="006D1328"/>
    <w:rsid w:val="006D16BA"/>
    <w:rsid w:val="006D27D3"/>
    <w:rsid w:val="006D43EF"/>
    <w:rsid w:val="006D5E65"/>
    <w:rsid w:val="006D670C"/>
    <w:rsid w:val="006D7EF0"/>
    <w:rsid w:val="006E2504"/>
    <w:rsid w:val="006E4BD9"/>
    <w:rsid w:val="006E51AD"/>
    <w:rsid w:val="006E64A7"/>
    <w:rsid w:val="006E6962"/>
    <w:rsid w:val="006E6A10"/>
    <w:rsid w:val="006F0DD1"/>
    <w:rsid w:val="006F1295"/>
    <w:rsid w:val="006F37DD"/>
    <w:rsid w:val="006F3B7F"/>
    <w:rsid w:val="006F4189"/>
    <w:rsid w:val="006F782D"/>
    <w:rsid w:val="0070175F"/>
    <w:rsid w:val="00702CA8"/>
    <w:rsid w:val="00703141"/>
    <w:rsid w:val="007033D9"/>
    <w:rsid w:val="00704556"/>
    <w:rsid w:val="00704B89"/>
    <w:rsid w:val="007054EA"/>
    <w:rsid w:val="00707594"/>
    <w:rsid w:val="00710719"/>
    <w:rsid w:val="00712607"/>
    <w:rsid w:val="007139AD"/>
    <w:rsid w:val="00714461"/>
    <w:rsid w:val="00717740"/>
    <w:rsid w:val="007201B2"/>
    <w:rsid w:val="00722CFE"/>
    <w:rsid w:val="00723ACB"/>
    <w:rsid w:val="00723C6F"/>
    <w:rsid w:val="00725176"/>
    <w:rsid w:val="00727548"/>
    <w:rsid w:val="00727DFD"/>
    <w:rsid w:val="007348F1"/>
    <w:rsid w:val="00735766"/>
    <w:rsid w:val="007365BD"/>
    <w:rsid w:val="0073762D"/>
    <w:rsid w:val="0074124F"/>
    <w:rsid w:val="00742C2F"/>
    <w:rsid w:val="0074588D"/>
    <w:rsid w:val="007460D3"/>
    <w:rsid w:val="007468F9"/>
    <w:rsid w:val="00746F5E"/>
    <w:rsid w:val="0074752D"/>
    <w:rsid w:val="007504F8"/>
    <w:rsid w:val="007515EB"/>
    <w:rsid w:val="00751978"/>
    <w:rsid w:val="0075340F"/>
    <w:rsid w:val="0075390E"/>
    <w:rsid w:val="00753B66"/>
    <w:rsid w:val="00753FD8"/>
    <w:rsid w:val="00755A53"/>
    <w:rsid w:val="00757810"/>
    <w:rsid w:val="00757DCE"/>
    <w:rsid w:val="00761250"/>
    <w:rsid w:val="00761967"/>
    <w:rsid w:val="0076200E"/>
    <w:rsid w:val="007625A4"/>
    <w:rsid w:val="007657B8"/>
    <w:rsid w:val="007662C9"/>
    <w:rsid w:val="007674D0"/>
    <w:rsid w:val="00770257"/>
    <w:rsid w:val="007715DB"/>
    <w:rsid w:val="00771B84"/>
    <w:rsid w:val="00771DC8"/>
    <w:rsid w:val="00773B67"/>
    <w:rsid w:val="00774BCC"/>
    <w:rsid w:val="00777927"/>
    <w:rsid w:val="00777CB4"/>
    <w:rsid w:val="00783214"/>
    <w:rsid w:val="00783FF7"/>
    <w:rsid w:val="00785FAD"/>
    <w:rsid w:val="00786482"/>
    <w:rsid w:val="00786B0A"/>
    <w:rsid w:val="00787906"/>
    <w:rsid w:val="00787AE5"/>
    <w:rsid w:val="00792D93"/>
    <w:rsid w:val="007949FA"/>
    <w:rsid w:val="00796FBD"/>
    <w:rsid w:val="007A0EFA"/>
    <w:rsid w:val="007A2248"/>
    <w:rsid w:val="007A22B4"/>
    <w:rsid w:val="007A2DFA"/>
    <w:rsid w:val="007A4EBA"/>
    <w:rsid w:val="007A4FA9"/>
    <w:rsid w:val="007A5783"/>
    <w:rsid w:val="007A5921"/>
    <w:rsid w:val="007A7FB3"/>
    <w:rsid w:val="007B12D0"/>
    <w:rsid w:val="007B3ECB"/>
    <w:rsid w:val="007B46B1"/>
    <w:rsid w:val="007B471B"/>
    <w:rsid w:val="007B569E"/>
    <w:rsid w:val="007C02C1"/>
    <w:rsid w:val="007C0DE7"/>
    <w:rsid w:val="007C0ECD"/>
    <w:rsid w:val="007C1F5D"/>
    <w:rsid w:val="007C64F2"/>
    <w:rsid w:val="007D119C"/>
    <w:rsid w:val="007D15F4"/>
    <w:rsid w:val="007D41B8"/>
    <w:rsid w:val="007D4565"/>
    <w:rsid w:val="007D49AD"/>
    <w:rsid w:val="007D54E3"/>
    <w:rsid w:val="007D68C4"/>
    <w:rsid w:val="007D6E0C"/>
    <w:rsid w:val="007D6F0F"/>
    <w:rsid w:val="007E09A5"/>
    <w:rsid w:val="007E0AF4"/>
    <w:rsid w:val="007E22B3"/>
    <w:rsid w:val="007E2B19"/>
    <w:rsid w:val="007E4303"/>
    <w:rsid w:val="007E6ECC"/>
    <w:rsid w:val="007E7ADD"/>
    <w:rsid w:val="007F03F4"/>
    <w:rsid w:val="007F2503"/>
    <w:rsid w:val="007F27EE"/>
    <w:rsid w:val="007F2C1A"/>
    <w:rsid w:val="007F3919"/>
    <w:rsid w:val="007F466E"/>
    <w:rsid w:val="007F46CD"/>
    <w:rsid w:val="007F5E54"/>
    <w:rsid w:val="007F6756"/>
    <w:rsid w:val="008004BB"/>
    <w:rsid w:val="00800F1F"/>
    <w:rsid w:val="00802E70"/>
    <w:rsid w:val="00804368"/>
    <w:rsid w:val="00804766"/>
    <w:rsid w:val="008047A2"/>
    <w:rsid w:val="00804B34"/>
    <w:rsid w:val="00805411"/>
    <w:rsid w:val="0080669F"/>
    <w:rsid w:val="00806E71"/>
    <w:rsid w:val="00807220"/>
    <w:rsid w:val="0081274F"/>
    <w:rsid w:val="0081297B"/>
    <w:rsid w:val="00812E3B"/>
    <w:rsid w:val="00813000"/>
    <w:rsid w:val="00813AA3"/>
    <w:rsid w:val="0081441C"/>
    <w:rsid w:val="0082081E"/>
    <w:rsid w:val="008208E1"/>
    <w:rsid w:val="00820BEE"/>
    <w:rsid w:val="0082222B"/>
    <w:rsid w:val="00822267"/>
    <w:rsid w:val="00825690"/>
    <w:rsid w:val="008274FD"/>
    <w:rsid w:val="008312F8"/>
    <w:rsid w:val="0083475B"/>
    <w:rsid w:val="00837D78"/>
    <w:rsid w:val="00837EC3"/>
    <w:rsid w:val="008421DE"/>
    <w:rsid w:val="0084250A"/>
    <w:rsid w:val="00844FBA"/>
    <w:rsid w:val="00845280"/>
    <w:rsid w:val="008468CD"/>
    <w:rsid w:val="00847ED3"/>
    <w:rsid w:val="0085041E"/>
    <w:rsid w:val="00851E88"/>
    <w:rsid w:val="0085250E"/>
    <w:rsid w:val="00852EB1"/>
    <w:rsid w:val="00854FFF"/>
    <w:rsid w:val="008551DB"/>
    <w:rsid w:val="0085640F"/>
    <w:rsid w:val="00857F20"/>
    <w:rsid w:val="0086160B"/>
    <w:rsid w:val="00863E0C"/>
    <w:rsid w:val="00865F17"/>
    <w:rsid w:val="00871188"/>
    <w:rsid w:val="008744F5"/>
    <w:rsid w:val="00876C49"/>
    <w:rsid w:val="0087745C"/>
    <w:rsid w:val="00880F26"/>
    <w:rsid w:val="00882D23"/>
    <w:rsid w:val="00882E3E"/>
    <w:rsid w:val="0088416D"/>
    <w:rsid w:val="0088459B"/>
    <w:rsid w:val="008865E7"/>
    <w:rsid w:val="008874C5"/>
    <w:rsid w:val="00893ACF"/>
    <w:rsid w:val="008973A0"/>
    <w:rsid w:val="008A262B"/>
    <w:rsid w:val="008B2053"/>
    <w:rsid w:val="008B38C7"/>
    <w:rsid w:val="008B4EF1"/>
    <w:rsid w:val="008B5144"/>
    <w:rsid w:val="008B5C00"/>
    <w:rsid w:val="008B5C5F"/>
    <w:rsid w:val="008B6720"/>
    <w:rsid w:val="008C46B5"/>
    <w:rsid w:val="008C48D0"/>
    <w:rsid w:val="008C58A8"/>
    <w:rsid w:val="008C633B"/>
    <w:rsid w:val="008C665A"/>
    <w:rsid w:val="008C6D84"/>
    <w:rsid w:val="008D0A69"/>
    <w:rsid w:val="008D0D7C"/>
    <w:rsid w:val="008D0F4D"/>
    <w:rsid w:val="008D13D9"/>
    <w:rsid w:val="008D1E8D"/>
    <w:rsid w:val="008D2AA9"/>
    <w:rsid w:val="008D2BC2"/>
    <w:rsid w:val="008D469F"/>
    <w:rsid w:val="008D4D96"/>
    <w:rsid w:val="008D706D"/>
    <w:rsid w:val="008D7F81"/>
    <w:rsid w:val="008E1EE6"/>
    <w:rsid w:val="008E22CD"/>
    <w:rsid w:val="008E31F5"/>
    <w:rsid w:val="008E35F1"/>
    <w:rsid w:val="008E4099"/>
    <w:rsid w:val="008E40FE"/>
    <w:rsid w:val="008E4631"/>
    <w:rsid w:val="008E52BC"/>
    <w:rsid w:val="008E5662"/>
    <w:rsid w:val="008E6846"/>
    <w:rsid w:val="008E6A3E"/>
    <w:rsid w:val="008F0858"/>
    <w:rsid w:val="008F1214"/>
    <w:rsid w:val="008F4509"/>
    <w:rsid w:val="008F5D8C"/>
    <w:rsid w:val="008F664E"/>
    <w:rsid w:val="008F75F5"/>
    <w:rsid w:val="008F7FAC"/>
    <w:rsid w:val="009002A1"/>
    <w:rsid w:val="009015F2"/>
    <w:rsid w:val="0090333F"/>
    <w:rsid w:val="00906F0E"/>
    <w:rsid w:val="00907641"/>
    <w:rsid w:val="009101E2"/>
    <w:rsid w:val="00910876"/>
    <w:rsid w:val="009109A2"/>
    <w:rsid w:val="00911BCD"/>
    <w:rsid w:val="009136FB"/>
    <w:rsid w:val="00915197"/>
    <w:rsid w:val="00917417"/>
    <w:rsid w:val="00917E36"/>
    <w:rsid w:val="00921107"/>
    <w:rsid w:val="00923162"/>
    <w:rsid w:val="00923826"/>
    <w:rsid w:val="0092397C"/>
    <w:rsid w:val="00926945"/>
    <w:rsid w:val="00927B6C"/>
    <w:rsid w:val="00930DAB"/>
    <w:rsid w:val="00932A2D"/>
    <w:rsid w:val="00936CE2"/>
    <w:rsid w:val="0094088D"/>
    <w:rsid w:val="00941CD4"/>
    <w:rsid w:val="00944A20"/>
    <w:rsid w:val="00946A1C"/>
    <w:rsid w:val="009470CB"/>
    <w:rsid w:val="0095066C"/>
    <w:rsid w:val="009506B3"/>
    <w:rsid w:val="00950A84"/>
    <w:rsid w:val="00952103"/>
    <w:rsid w:val="009530E4"/>
    <w:rsid w:val="00955F9A"/>
    <w:rsid w:val="009564B8"/>
    <w:rsid w:val="00956B00"/>
    <w:rsid w:val="00956B28"/>
    <w:rsid w:val="0095791B"/>
    <w:rsid w:val="00961405"/>
    <w:rsid w:val="0096464F"/>
    <w:rsid w:val="00965717"/>
    <w:rsid w:val="00965C74"/>
    <w:rsid w:val="00966D35"/>
    <w:rsid w:val="0097058D"/>
    <w:rsid w:val="00972124"/>
    <w:rsid w:val="00972548"/>
    <w:rsid w:val="009749F6"/>
    <w:rsid w:val="00976B22"/>
    <w:rsid w:val="00980B50"/>
    <w:rsid w:val="00980B98"/>
    <w:rsid w:val="009812C7"/>
    <w:rsid w:val="00982251"/>
    <w:rsid w:val="009832FE"/>
    <w:rsid w:val="00984FA3"/>
    <w:rsid w:val="00986DC7"/>
    <w:rsid w:val="00987DFB"/>
    <w:rsid w:val="00990F47"/>
    <w:rsid w:val="00991713"/>
    <w:rsid w:val="00991F14"/>
    <w:rsid w:val="00992E41"/>
    <w:rsid w:val="00992FE0"/>
    <w:rsid w:val="00993A5C"/>
    <w:rsid w:val="00993E53"/>
    <w:rsid w:val="009940FD"/>
    <w:rsid w:val="0099575F"/>
    <w:rsid w:val="00996644"/>
    <w:rsid w:val="0099685D"/>
    <w:rsid w:val="00996C83"/>
    <w:rsid w:val="009A1000"/>
    <w:rsid w:val="009A1934"/>
    <w:rsid w:val="009A33DA"/>
    <w:rsid w:val="009A4D85"/>
    <w:rsid w:val="009A56D6"/>
    <w:rsid w:val="009A752F"/>
    <w:rsid w:val="009B182B"/>
    <w:rsid w:val="009B3597"/>
    <w:rsid w:val="009B4662"/>
    <w:rsid w:val="009B4B73"/>
    <w:rsid w:val="009B54EE"/>
    <w:rsid w:val="009B7361"/>
    <w:rsid w:val="009C18F7"/>
    <w:rsid w:val="009C28C4"/>
    <w:rsid w:val="009C33A3"/>
    <w:rsid w:val="009C4454"/>
    <w:rsid w:val="009C52E4"/>
    <w:rsid w:val="009C5B92"/>
    <w:rsid w:val="009C5C1B"/>
    <w:rsid w:val="009C6571"/>
    <w:rsid w:val="009C6627"/>
    <w:rsid w:val="009C7384"/>
    <w:rsid w:val="009D06FC"/>
    <w:rsid w:val="009D0DC4"/>
    <w:rsid w:val="009D1085"/>
    <w:rsid w:val="009D2345"/>
    <w:rsid w:val="009D3142"/>
    <w:rsid w:val="009D3851"/>
    <w:rsid w:val="009D4273"/>
    <w:rsid w:val="009D66DD"/>
    <w:rsid w:val="009D682F"/>
    <w:rsid w:val="009D7E16"/>
    <w:rsid w:val="009E097F"/>
    <w:rsid w:val="009E199F"/>
    <w:rsid w:val="009E2F19"/>
    <w:rsid w:val="009E2FEE"/>
    <w:rsid w:val="009E43D4"/>
    <w:rsid w:val="009E6BE1"/>
    <w:rsid w:val="009F0EEC"/>
    <w:rsid w:val="009F1FCB"/>
    <w:rsid w:val="009F2084"/>
    <w:rsid w:val="009F29BF"/>
    <w:rsid w:val="009F3958"/>
    <w:rsid w:val="009F4777"/>
    <w:rsid w:val="009F5356"/>
    <w:rsid w:val="009F618C"/>
    <w:rsid w:val="009F79FD"/>
    <w:rsid w:val="00A006BD"/>
    <w:rsid w:val="00A01BA4"/>
    <w:rsid w:val="00A01F0D"/>
    <w:rsid w:val="00A04F5B"/>
    <w:rsid w:val="00A05CAA"/>
    <w:rsid w:val="00A06084"/>
    <w:rsid w:val="00A065A3"/>
    <w:rsid w:val="00A06B3A"/>
    <w:rsid w:val="00A079AD"/>
    <w:rsid w:val="00A108FB"/>
    <w:rsid w:val="00A112E1"/>
    <w:rsid w:val="00A11545"/>
    <w:rsid w:val="00A116EA"/>
    <w:rsid w:val="00A12664"/>
    <w:rsid w:val="00A22269"/>
    <w:rsid w:val="00A22EC6"/>
    <w:rsid w:val="00A23133"/>
    <w:rsid w:val="00A24BE5"/>
    <w:rsid w:val="00A263F8"/>
    <w:rsid w:val="00A264B4"/>
    <w:rsid w:val="00A265E4"/>
    <w:rsid w:val="00A26879"/>
    <w:rsid w:val="00A26A27"/>
    <w:rsid w:val="00A30D07"/>
    <w:rsid w:val="00A312A3"/>
    <w:rsid w:val="00A315D9"/>
    <w:rsid w:val="00A32C02"/>
    <w:rsid w:val="00A332C7"/>
    <w:rsid w:val="00A34C56"/>
    <w:rsid w:val="00A35742"/>
    <w:rsid w:val="00A37428"/>
    <w:rsid w:val="00A40FC8"/>
    <w:rsid w:val="00A42761"/>
    <w:rsid w:val="00A43084"/>
    <w:rsid w:val="00A434B7"/>
    <w:rsid w:val="00A44095"/>
    <w:rsid w:val="00A52FFD"/>
    <w:rsid w:val="00A534A1"/>
    <w:rsid w:val="00A5401F"/>
    <w:rsid w:val="00A55019"/>
    <w:rsid w:val="00A56030"/>
    <w:rsid w:val="00A568A9"/>
    <w:rsid w:val="00A6298B"/>
    <w:rsid w:val="00A64EB7"/>
    <w:rsid w:val="00A66119"/>
    <w:rsid w:val="00A672B1"/>
    <w:rsid w:val="00A71DCC"/>
    <w:rsid w:val="00A73737"/>
    <w:rsid w:val="00A75FD3"/>
    <w:rsid w:val="00A76987"/>
    <w:rsid w:val="00A833C7"/>
    <w:rsid w:val="00A8353E"/>
    <w:rsid w:val="00A83D50"/>
    <w:rsid w:val="00A8667F"/>
    <w:rsid w:val="00A9029E"/>
    <w:rsid w:val="00A91BEE"/>
    <w:rsid w:val="00A940C8"/>
    <w:rsid w:val="00A95133"/>
    <w:rsid w:val="00A95CB3"/>
    <w:rsid w:val="00A95CD6"/>
    <w:rsid w:val="00A9724E"/>
    <w:rsid w:val="00AA0229"/>
    <w:rsid w:val="00AA4BD9"/>
    <w:rsid w:val="00AA5402"/>
    <w:rsid w:val="00AA5EDC"/>
    <w:rsid w:val="00AA6EB5"/>
    <w:rsid w:val="00AA780A"/>
    <w:rsid w:val="00AB05D5"/>
    <w:rsid w:val="00AB1AC4"/>
    <w:rsid w:val="00AB1BE1"/>
    <w:rsid w:val="00AB1D00"/>
    <w:rsid w:val="00AB26C1"/>
    <w:rsid w:val="00AB4803"/>
    <w:rsid w:val="00AB5EDA"/>
    <w:rsid w:val="00AB751C"/>
    <w:rsid w:val="00AB7FEE"/>
    <w:rsid w:val="00AC0B46"/>
    <w:rsid w:val="00AC0F54"/>
    <w:rsid w:val="00AC1148"/>
    <w:rsid w:val="00AC38FC"/>
    <w:rsid w:val="00AC647D"/>
    <w:rsid w:val="00AC6FEF"/>
    <w:rsid w:val="00AD15B9"/>
    <w:rsid w:val="00AD16F2"/>
    <w:rsid w:val="00AD2FFA"/>
    <w:rsid w:val="00AD3487"/>
    <w:rsid w:val="00AD5DD6"/>
    <w:rsid w:val="00AD6056"/>
    <w:rsid w:val="00AD73A1"/>
    <w:rsid w:val="00AE1925"/>
    <w:rsid w:val="00AE1C11"/>
    <w:rsid w:val="00AE2548"/>
    <w:rsid w:val="00AE436A"/>
    <w:rsid w:val="00AE5313"/>
    <w:rsid w:val="00AE6267"/>
    <w:rsid w:val="00AE6BBB"/>
    <w:rsid w:val="00AE6C29"/>
    <w:rsid w:val="00AE70AC"/>
    <w:rsid w:val="00AF0949"/>
    <w:rsid w:val="00AF174E"/>
    <w:rsid w:val="00AF1CDB"/>
    <w:rsid w:val="00AF1E26"/>
    <w:rsid w:val="00AF1EF9"/>
    <w:rsid w:val="00AF2AA6"/>
    <w:rsid w:val="00AF5D92"/>
    <w:rsid w:val="00AF7C99"/>
    <w:rsid w:val="00B01009"/>
    <w:rsid w:val="00B02870"/>
    <w:rsid w:val="00B04C6C"/>
    <w:rsid w:val="00B05897"/>
    <w:rsid w:val="00B06052"/>
    <w:rsid w:val="00B060FB"/>
    <w:rsid w:val="00B07689"/>
    <w:rsid w:val="00B078DC"/>
    <w:rsid w:val="00B10887"/>
    <w:rsid w:val="00B131BE"/>
    <w:rsid w:val="00B13740"/>
    <w:rsid w:val="00B13D21"/>
    <w:rsid w:val="00B14195"/>
    <w:rsid w:val="00B1545B"/>
    <w:rsid w:val="00B164A3"/>
    <w:rsid w:val="00B216A0"/>
    <w:rsid w:val="00B23E1A"/>
    <w:rsid w:val="00B24212"/>
    <w:rsid w:val="00B25C9A"/>
    <w:rsid w:val="00B26C71"/>
    <w:rsid w:val="00B30CB6"/>
    <w:rsid w:val="00B320C3"/>
    <w:rsid w:val="00B33341"/>
    <w:rsid w:val="00B349D7"/>
    <w:rsid w:val="00B34B51"/>
    <w:rsid w:val="00B36199"/>
    <w:rsid w:val="00B41476"/>
    <w:rsid w:val="00B41CEB"/>
    <w:rsid w:val="00B4211D"/>
    <w:rsid w:val="00B421E0"/>
    <w:rsid w:val="00B42430"/>
    <w:rsid w:val="00B5042A"/>
    <w:rsid w:val="00B5070E"/>
    <w:rsid w:val="00B50878"/>
    <w:rsid w:val="00B5166A"/>
    <w:rsid w:val="00B517F9"/>
    <w:rsid w:val="00B51EA2"/>
    <w:rsid w:val="00B52258"/>
    <w:rsid w:val="00B52843"/>
    <w:rsid w:val="00B52D94"/>
    <w:rsid w:val="00B5701A"/>
    <w:rsid w:val="00B60148"/>
    <w:rsid w:val="00B61DE6"/>
    <w:rsid w:val="00B62327"/>
    <w:rsid w:val="00B6345B"/>
    <w:rsid w:val="00B639A8"/>
    <w:rsid w:val="00B65132"/>
    <w:rsid w:val="00B71458"/>
    <w:rsid w:val="00B723C1"/>
    <w:rsid w:val="00B72E55"/>
    <w:rsid w:val="00B73B05"/>
    <w:rsid w:val="00B740DD"/>
    <w:rsid w:val="00B74334"/>
    <w:rsid w:val="00B74EC0"/>
    <w:rsid w:val="00B77686"/>
    <w:rsid w:val="00B80F44"/>
    <w:rsid w:val="00B80FA9"/>
    <w:rsid w:val="00B82B6B"/>
    <w:rsid w:val="00B83A99"/>
    <w:rsid w:val="00B83CDE"/>
    <w:rsid w:val="00B8431E"/>
    <w:rsid w:val="00B8456D"/>
    <w:rsid w:val="00B8490A"/>
    <w:rsid w:val="00B85034"/>
    <w:rsid w:val="00B85333"/>
    <w:rsid w:val="00B904B1"/>
    <w:rsid w:val="00B91256"/>
    <w:rsid w:val="00B91983"/>
    <w:rsid w:val="00B9217F"/>
    <w:rsid w:val="00B92C81"/>
    <w:rsid w:val="00B9478D"/>
    <w:rsid w:val="00B95DD3"/>
    <w:rsid w:val="00BA2636"/>
    <w:rsid w:val="00BA4975"/>
    <w:rsid w:val="00BA55A1"/>
    <w:rsid w:val="00BA5DB9"/>
    <w:rsid w:val="00BA6ED5"/>
    <w:rsid w:val="00BA6F2D"/>
    <w:rsid w:val="00BB0F2A"/>
    <w:rsid w:val="00BB3272"/>
    <w:rsid w:val="00BB5F9B"/>
    <w:rsid w:val="00BB671A"/>
    <w:rsid w:val="00BB6963"/>
    <w:rsid w:val="00BB6E8D"/>
    <w:rsid w:val="00BB72E5"/>
    <w:rsid w:val="00BC3AED"/>
    <w:rsid w:val="00BC3D07"/>
    <w:rsid w:val="00BC3DF0"/>
    <w:rsid w:val="00BC725A"/>
    <w:rsid w:val="00BC7FD4"/>
    <w:rsid w:val="00BD1F25"/>
    <w:rsid w:val="00BD49AD"/>
    <w:rsid w:val="00BD4D8A"/>
    <w:rsid w:val="00BD784F"/>
    <w:rsid w:val="00BE0D63"/>
    <w:rsid w:val="00BE0F3C"/>
    <w:rsid w:val="00BE0F91"/>
    <w:rsid w:val="00BE2978"/>
    <w:rsid w:val="00BE3638"/>
    <w:rsid w:val="00BE369A"/>
    <w:rsid w:val="00BE3FC8"/>
    <w:rsid w:val="00BE5B4D"/>
    <w:rsid w:val="00BE6236"/>
    <w:rsid w:val="00BE67E2"/>
    <w:rsid w:val="00BE6B7F"/>
    <w:rsid w:val="00BE7431"/>
    <w:rsid w:val="00BE7CE0"/>
    <w:rsid w:val="00BF19DE"/>
    <w:rsid w:val="00BF1A4A"/>
    <w:rsid w:val="00BF5B23"/>
    <w:rsid w:val="00BF63CA"/>
    <w:rsid w:val="00C00EE5"/>
    <w:rsid w:val="00C02932"/>
    <w:rsid w:val="00C069B3"/>
    <w:rsid w:val="00C1040D"/>
    <w:rsid w:val="00C1257E"/>
    <w:rsid w:val="00C12675"/>
    <w:rsid w:val="00C12702"/>
    <w:rsid w:val="00C12903"/>
    <w:rsid w:val="00C12AE8"/>
    <w:rsid w:val="00C13418"/>
    <w:rsid w:val="00C13A4A"/>
    <w:rsid w:val="00C1520A"/>
    <w:rsid w:val="00C16378"/>
    <w:rsid w:val="00C21083"/>
    <w:rsid w:val="00C21FC3"/>
    <w:rsid w:val="00C23137"/>
    <w:rsid w:val="00C2460D"/>
    <w:rsid w:val="00C26080"/>
    <w:rsid w:val="00C26B1D"/>
    <w:rsid w:val="00C27778"/>
    <w:rsid w:val="00C33C40"/>
    <w:rsid w:val="00C33F98"/>
    <w:rsid w:val="00C35537"/>
    <w:rsid w:val="00C36187"/>
    <w:rsid w:val="00C3784B"/>
    <w:rsid w:val="00C41C79"/>
    <w:rsid w:val="00C42B5F"/>
    <w:rsid w:val="00C42BA0"/>
    <w:rsid w:val="00C43880"/>
    <w:rsid w:val="00C441C3"/>
    <w:rsid w:val="00C44458"/>
    <w:rsid w:val="00C46483"/>
    <w:rsid w:val="00C47A31"/>
    <w:rsid w:val="00C5601B"/>
    <w:rsid w:val="00C6007E"/>
    <w:rsid w:val="00C6203E"/>
    <w:rsid w:val="00C67211"/>
    <w:rsid w:val="00C70457"/>
    <w:rsid w:val="00C725B6"/>
    <w:rsid w:val="00C726CA"/>
    <w:rsid w:val="00C7357E"/>
    <w:rsid w:val="00C76C82"/>
    <w:rsid w:val="00C76E78"/>
    <w:rsid w:val="00C77048"/>
    <w:rsid w:val="00C77DC7"/>
    <w:rsid w:val="00C80170"/>
    <w:rsid w:val="00C818FC"/>
    <w:rsid w:val="00C81A34"/>
    <w:rsid w:val="00C81B11"/>
    <w:rsid w:val="00C81FD7"/>
    <w:rsid w:val="00C82C45"/>
    <w:rsid w:val="00C85439"/>
    <w:rsid w:val="00C85624"/>
    <w:rsid w:val="00C867C0"/>
    <w:rsid w:val="00C86C99"/>
    <w:rsid w:val="00C916AA"/>
    <w:rsid w:val="00C935F8"/>
    <w:rsid w:val="00C93863"/>
    <w:rsid w:val="00C93932"/>
    <w:rsid w:val="00C940C7"/>
    <w:rsid w:val="00C949FA"/>
    <w:rsid w:val="00CA12B4"/>
    <w:rsid w:val="00CA191E"/>
    <w:rsid w:val="00CA2564"/>
    <w:rsid w:val="00CA4724"/>
    <w:rsid w:val="00CA4CF3"/>
    <w:rsid w:val="00CA55F3"/>
    <w:rsid w:val="00CA57B9"/>
    <w:rsid w:val="00CA5D65"/>
    <w:rsid w:val="00CA62B8"/>
    <w:rsid w:val="00CA6F29"/>
    <w:rsid w:val="00CA78A5"/>
    <w:rsid w:val="00CB0314"/>
    <w:rsid w:val="00CB1658"/>
    <w:rsid w:val="00CB208B"/>
    <w:rsid w:val="00CB50C0"/>
    <w:rsid w:val="00CB5C2D"/>
    <w:rsid w:val="00CB5CF9"/>
    <w:rsid w:val="00CB6F4A"/>
    <w:rsid w:val="00CB6FA8"/>
    <w:rsid w:val="00CC1872"/>
    <w:rsid w:val="00CC2AD2"/>
    <w:rsid w:val="00CC3583"/>
    <w:rsid w:val="00CC709D"/>
    <w:rsid w:val="00CC70C6"/>
    <w:rsid w:val="00CD1C43"/>
    <w:rsid w:val="00CD2798"/>
    <w:rsid w:val="00CD577F"/>
    <w:rsid w:val="00CD5DF9"/>
    <w:rsid w:val="00CE0463"/>
    <w:rsid w:val="00CE1D63"/>
    <w:rsid w:val="00CE1DDC"/>
    <w:rsid w:val="00CE28A9"/>
    <w:rsid w:val="00CE2BF7"/>
    <w:rsid w:val="00CE402C"/>
    <w:rsid w:val="00CE4419"/>
    <w:rsid w:val="00CE7046"/>
    <w:rsid w:val="00CE72DC"/>
    <w:rsid w:val="00CF0DE7"/>
    <w:rsid w:val="00CF0E2C"/>
    <w:rsid w:val="00CF4EFA"/>
    <w:rsid w:val="00CF57E0"/>
    <w:rsid w:val="00D01828"/>
    <w:rsid w:val="00D02108"/>
    <w:rsid w:val="00D03768"/>
    <w:rsid w:val="00D03B64"/>
    <w:rsid w:val="00D04291"/>
    <w:rsid w:val="00D046D1"/>
    <w:rsid w:val="00D04A90"/>
    <w:rsid w:val="00D05A0F"/>
    <w:rsid w:val="00D05B3D"/>
    <w:rsid w:val="00D05B73"/>
    <w:rsid w:val="00D07615"/>
    <w:rsid w:val="00D103F6"/>
    <w:rsid w:val="00D106F3"/>
    <w:rsid w:val="00D10CB8"/>
    <w:rsid w:val="00D11EC3"/>
    <w:rsid w:val="00D12D8E"/>
    <w:rsid w:val="00D12FE3"/>
    <w:rsid w:val="00D13045"/>
    <w:rsid w:val="00D13DC3"/>
    <w:rsid w:val="00D16D53"/>
    <w:rsid w:val="00D16E40"/>
    <w:rsid w:val="00D170E5"/>
    <w:rsid w:val="00D175F9"/>
    <w:rsid w:val="00D217C3"/>
    <w:rsid w:val="00D2336F"/>
    <w:rsid w:val="00D23438"/>
    <w:rsid w:val="00D23B1F"/>
    <w:rsid w:val="00D23F97"/>
    <w:rsid w:val="00D277EC"/>
    <w:rsid w:val="00D27DFE"/>
    <w:rsid w:val="00D303B5"/>
    <w:rsid w:val="00D33A55"/>
    <w:rsid w:val="00D35B80"/>
    <w:rsid w:val="00D35F67"/>
    <w:rsid w:val="00D37951"/>
    <w:rsid w:val="00D4083D"/>
    <w:rsid w:val="00D43C90"/>
    <w:rsid w:val="00D46A77"/>
    <w:rsid w:val="00D51FC5"/>
    <w:rsid w:val="00D520AC"/>
    <w:rsid w:val="00D5565A"/>
    <w:rsid w:val="00D56200"/>
    <w:rsid w:val="00D568D5"/>
    <w:rsid w:val="00D6102E"/>
    <w:rsid w:val="00D61622"/>
    <w:rsid w:val="00D61990"/>
    <w:rsid w:val="00D61A51"/>
    <w:rsid w:val="00D61C04"/>
    <w:rsid w:val="00D61D89"/>
    <w:rsid w:val="00D6223B"/>
    <w:rsid w:val="00D62781"/>
    <w:rsid w:val="00D63F90"/>
    <w:rsid w:val="00D65BE1"/>
    <w:rsid w:val="00D722E2"/>
    <w:rsid w:val="00D72529"/>
    <w:rsid w:val="00D729F4"/>
    <w:rsid w:val="00D73CEF"/>
    <w:rsid w:val="00D74076"/>
    <w:rsid w:val="00D74FB9"/>
    <w:rsid w:val="00D754D3"/>
    <w:rsid w:val="00D7665C"/>
    <w:rsid w:val="00D766B6"/>
    <w:rsid w:val="00D76728"/>
    <w:rsid w:val="00D76A6A"/>
    <w:rsid w:val="00D77330"/>
    <w:rsid w:val="00D830CF"/>
    <w:rsid w:val="00D91065"/>
    <w:rsid w:val="00D9138E"/>
    <w:rsid w:val="00D91AF1"/>
    <w:rsid w:val="00D9264E"/>
    <w:rsid w:val="00D97C22"/>
    <w:rsid w:val="00DA1C95"/>
    <w:rsid w:val="00DA2569"/>
    <w:rsid w:val="00DA2B96"/>
    <w:rsid w:val="00DA3755"/>
    <w:rsid w:val="00DA3927"/>
    <w:rsid w:val="00DA394B"/>
    <w:rsid w:val="00DA44C7"/>
    <w:rsid w:val="00DA4B66"/>
    <w:rsid w:val="00DA569C"/>
    <w:rsid w:val="00DA5AA0"/>
    <w:rsid w:val="00DA5E1B"/>
    <w:rsid w:val="00DA63E7"/>
    <w:rsid w:val="00DA644C"/>
    <w:rsid w:val="00DA6FD3"/>
    <w:rsid w:val="00DB0C47"/>
    <w:rsid w:val="00DB2312"/>
    <w:rsid w:val="00DB375B"/>
    <w:rsid w:val="00DB3D03"/>
    <w:rsid w:val="00DB4050"/>
    <w:rsid w:val="00DB48F6"/>
    <w:rsid w:val="00DB4950"/>
    <w:rsid w:val="00DB66D1"/>
    <w:rsid w:val="00DB6911"/>
    <w:rsid w:val="00DB759D"/>
    <w:rsid w:val="00DB7C1E"/>
    <w:rsid w:val="00DB7EB4"/>
    <w:rsid w:val="00DC0AAC"/>
    <w:rsid w:val="00DC0B48"/>
    <w:rsid w:val="00DC0C53"/>
    <w:rsid w:val="00DC187F"/>
    <w:rsid w:val="00DC1C78"/>
    <w:rsid w:val="00DC4D6F"/>
    <w:rsid w:val="00DC4DCC"/>
    <w:rsid w:val="00DC56E7"/>
    <w:rsid w:val="00DC5943"/>
    <w:rsid w:val="00DD1EA1"/>
    <w:rsid w:val="00DD1F0C"/>
    <w:rsid w:val="00DD33B4"/>
    <w:rsid w:val="00DD4EDA"/>
    <w:rsid w:val="00DD77EF"/>
    <w:rsid w:val="00DE18F9"/>
    <w:rsid w:val="00DE26C1"/>
    <w:rsid w:val="00DE2E10"/>
    <w:rsid w:val="00DE305A"/>
    <w:rsid w:val="00DE3FDB"/>
    <w:rsid w:val="00DE53C0"/>
    <w:rsid w:val="00DE5D0D"/>
    <w:rsid w:val="00DE661B"/>
    <w:rsid w:val="00DE668F"/>
    <w:rsid w:val="00DE72F0"/>
    <w:rsid w:val="00DF0191"/>
    <w:rsid w:val="00DF2DE6"/>
    <w:rsid w:val="00DF361B"/>
    <w:rsid w:val="00DF389A"/>
    <w:rsid w:val="00DF397B"/>
    <w:rsid w:val="00DF3F18"/>
    <w:rsid w:val="00DF5E7E"/>
    <w:rsid w:val="00DF63DC"/>
    <w:rsid w:val="00E00515"/>
    <w:rsid w:val="00E019E9"/>
    <w:rsid w:val="00E031B6"/>
    <w:rsid w:val="00E03D5E"/>
    <w:rsid w:val="00E04141"/>
    <w:rsid w:val="00E07FBB"/>
    <w:rsid w:val="00E10CD0"/>
    <w:rsid w:val="00E117B7"/>
    <w:rsid w:val="00E12E75"/>
    <w:rsid w:val="00E1341E"/>
    <w:rsid w:val="00E1376E"/>
    <w:rsid w:val="00E13AC2"/>
    <w:rsid w:val="00E14366"/>
    <w:rsid w:val="00E14B21"/>
    <w:rsid w:val="00E15407"/>
    <w:rsid w:val="00E15640"/>
    <w:rsid w:val="00E168EE"/>
    <w:rsid w:val="00E170C8"/>
    <w:rsid w:val="00E20CFC"/>
    <w:rsid w:val="00E21E03"/>
    <w:rsid w:val="00E22156"/>
    <w:rsid w:val="00E23009"/>
    <w:rsid w:val="00E241CF"/>
    <w:rsid w:val="00E24906"/>
    <w:rsid w:val="00E25907"/>
    <w:rsid w:val="00E267C6"/>
    <w:rsid w:val="00E273E2"/>
    <w:rsid w:val="00E31A3F"/>
    <w:rsid w:val="00E31D08"/>
    <w:rsid w:val="00E3255E"/>
    <w:rsid w:val="00E344F1"/>
    <w:rsid w:val="00E40CCC"/>
    <w:rsid w:val="00E4180F"/>
    <w:rsid w:val="00E418B9"/>
    <w:rsid w:val="00E447CE"/>
    <w:rsid w:val="00E44F5E"/>
    <w:rsid w:val="00E4540A"/>
    <w:rsid w:val="00E461D8"/>
    <w:rsid w:val="00E46CFC"/>
    <w:rsid w:val="00E470F2"/>
    <w:rsid w:val="00E509C7"/>
    <w:rsid w:val="00E50FE8"/>
    <w:rsid w:val="00E51E1A"/>
    <w:rsid w:val="00E52B8F"/>
    <w:rsid w:val="00E557A9"/>
    <w:rsid w:val="00E567D3"/>
    <w:rsid w:val="00E57FD0"/>
    <w:rsid w:val="00E606AD"/>
    <w:rsid w:val="00E60BF5"/>
    <w:rsid w:val="00E62E6D"/>
    <w:rsid w:val="00E63ED4"/>
    <w:rsid w:val="00E64DAB"/>
    <w:rsid w:val="00E661ED"/>
    <w:rsid w:val="00E66ABD"/>
    <w:rsid w:val="00E67249"/>
    <w:rsid w:val="00E7074D"/>
    <w:rsid w:val="00E7103E"/>
    <w:rsid w:val="00E72E71"/>
    <w:rsid w:val="00E746AA"/>
    <w:rsid w:val="00E767D5"/>
    <w:rsid w:val="00E80EB1"/>
    <w:rsid w:val="00E85B7D"/>
    <w:rsid w:val="00E85C7B"/>
    <w:rsid w:val="00E85EAB"/>
    <w:rsid w:val="00E87BF2"/>
    <w:rsid w:val="00E903A3"/>
    <w:rsid w:val="00E90BD2"/>
    <w:rsid w:val="00E92DF0"/>
    <w:rsid w:val="00E95F23"/>
    <w:rsid w:val="00EA0137"/>
    <w:rsid w:val="00EA03CD"/>
    <w:rsid w:val="00EA0B62"/>
    <w:rsid w:val="00EA2F69"/>
    <w:rsid w:val="00EA57B2"/>
    <w:rsid w:val="00EA5FA8"/>
    <w:rsid w:val="00EA6D92"/>
    <w:rsid w:val="00EA73F5"/>
    <w:rsid w:val="00EB0B95"/>
    <w:rsid w:val="00EB13BD"/>
    <w:rsid w:val="00EB1419"/>
    <w:rsid w:val="00EB2A72"/>
    <w:rsid w:val="00EB3DBC"/>
    <w:rsid w:val="00EB4CC5"/>
    <w:rsid w:val="00EB6ADD"/>
    <w:rsid w:val="00EC0534"/>
    <w:rsid w:val="00EC22BD"/>
    <w:rsid w:val="00EC2B7C"/>
    <w:rsid w:val="00EC4E2B"/>
    <w:rsid w:val="00EC5603"/>
    <w:rsid w:val="00ED16C5"/>
    <w:rsid w:val="00ED1811"/>
    <w:rsid w:val="00ED1AB3"/>
    <w:rsid w:val="00ED1B4D"/>
    <w:rsid w:val="00ED1DE0"/>
    <w:rsid w:val="00ED23B0"/>
    <w:rsid w:val="00ED42DC"/>
    <w:rsid w:val="00ED4645"/>
    <w:rsid w:val="00ED5AFA"/>
    <w:rsid w:val="00ED651E"/>
    <w:rsid w:val="00ED6835"/>
    <w:rsid w:val="00ED7556"/>
    <w:rsid w:val="00ED777E"/>
    <w:rsid w:val="00EE2305"/>
    <w:rsid w:val="00EE2B10"/>
    <w:rsid w:val="00EE463F"/>
    <w:rsid w:val="00EE54AC"/>
    <w:rsid w:val="00EE5660"/>
    <w:rsid w:val="00EE580B"/>
    <w:rsid w:val="00EE7146"/>
    <w:rsid w:val="00EF1635"/>
    <w:rsid w:val="00EF34AA"/>
    <w:rsid w:val="00EF6670"/>
    <w:rsid w:val="00EF6B80"/>
    <w:rsid w:val="00EF78CB"/>
    <w:rsid w:val="00F003F4"/>
    <w:rsid w:val="00F0152B"/>
    <w:rsid w:val="00F01D6F"/>
    <w:rsid w:val="00F02D7A"/>
    <w:rsid w:val="00F02FE5"/>
    <w:rsid w:val="00F031CD"/>
    <w:rsid w:val="00F03303"/>
    <w:rsid w:val="00F042E5"/>
    <w:rsid w:val="00F0444B"/>
    <w:rsid w:val="00F06B97"/>
    <w:rsid w:val="00F12802"/>
    <w:rsid w:val="00F12ECC"/>
    <w:rsid w:val="00F1473C"/>
    <w:rsid w:val="00F15138"/>
    <w:rsid w:val="00F158A9"/>
    <w:rsid w:val="00F158F1"/>
    <w:rsid w:val="00F1768F"/>
    <w:rsid w:val="00F1775E"/>
    <w:rsid w:val="00F20B4A"/>
    <w:rsid w:val="00F20CCB"/>
    <w:rsid w:val="00F20D52"/>
    <w:rsid w:val="00F21CD8"/>
    <w:rsid w:val="00F24EEB"/>
    <w:rsid w:val="00F25E4F"/>
    <w:rsid w:val="00F269E7"/>
    <w:rsid w:val="00F27345"/>
    <w:rsid w:val="00F30F20"/>
    <w:rsid w:val="00F31951"/>
    <w:rsid w:val="00F31AF8"/>
    <w:rsid w:val="00F31F63"/>
    <w:rsid w:val="00F328BB"/>
    <w:rsid w:val="00F33614"/>
    <w:rsid w:val="00F340AF"/>
    <w:rsid w:val="00F341DC"/>
    <w:rsid w:val="00F36E37"/>
    <w:rsid w:val="00F37018"/>
    <w:rsid w:val="00F4246D"/>
    <w:rsid w:val="00F43913"/>
    <w:rsid w:val="00F43D1C"/>
    <w:rsid w:val="00F44288"/>
    <w:rsid w:val="00F44B17"/>
    <w:rsid w:val="00F44CFE"/>
    <w:rsid w:val="00F450AC"/>
    <w:rsid w:val="00F5088C"/>
    <w:rsid w:val="00F54DEA"/>
    <w:rsid w:val="00F55BB7"/>
    <w:rsid w:val="00F57724"/>
    <w:rsid w:val="00F62EDF"/>
    <w:rsid w:val="00F6598A"/>
    <w:rsid w:val="00F65E72"/>
    <w:rsid w:val="00F67227"/>
    <w:rsid w:val="00F67320"/>
    <w:rsid w:val="00F675E1"/>
    <w:rsid w:val="00F705CD"/>
    <w:rsid w:val="00F7086A"/>
    <w:rsid w:val="00F7411C"/>
    <w:rsid w:val="00F77AD5"/>
    <w:rsid w:val="00F8168D"/>
    <w:rsid w:val="00F81D05"/>
    <w:rsid w:val="00F85FA9"/>
    <w:rsid w:val="00F91FF4"/>
    <w:rsid w:val="00F936A3"/>
    <w:rsid w:val="00F93C61"/>
    <w:rsid w:val="00F97A03"/>
    <w:rsid w:val="00FA23C0"/>
    <w:rsid w:val="00FA2CAD"/>
    <w:rsid w:val="00FA49B6"/>
    <w:rsid w:val="00FA5ECB"/>
    <w:rsid w:val="00FA6C9F"/>
    <w:rsid w:val="00FA75C2"/>
    <w:rsid w:val="00FA7953"/>
    <w:rsid w:val="00FA7CA0"/>
    <w:rsid w:val="00FB198F"/>
    <w:rsid w:val="00FB31DC"/>
    <w:rsid w:val="00FB4733"/>
    <w:rsid w:val="00FB4CDF"/>
    <w:rsid w:val="00FB54DE"/>
    <w:rsid w:val="00FB5CBF"/>
    <w:rsid w:val="00FB7766"/>
    <w:rsid w:val="00FC08DC"/>
    <w:rsid w:val="00FC3049"/>
    <w:rsid w:val="00FC3631"/>
    <w:rsid w:val="00FC3DC7"/>
    <w:rsid w:val="00FC70E3"/>
    <w:rsid w:val="00FC72E7"/>
    <w:rsid w:val="00FD1505"/>
    <w:rsid w:val="00FD3CE1"/>
    <w:rsid w:val="00FD54AA"/>
    <w:rsid w:val="00FD7B48"/>
    <w:rsid w:val="00FE09A2"/>
    <w:rsid w:val="00FE09A7"/>
    <w:rsid w:val="00FE1AA2"/>
    <w:rsid w:val="00FE2410"/>
    <w:rsid w:val="00FE3986"/>
    <w:rsid w:val="00FE480D"/>
    <w:rsid w:val="00FE5431"/>
    <w:rsid w:val="00FE5624"/>
    <w:rsid w:val="00FE6BD7"/>
    <w:rsid w:val="00FE6EF8"/>
    <w:rsid w:val="00FE7840"/>
    <w:rsid w:val="00FF0907"/>
    <w:rsid w:val="00FF19F4"/>
    <w:rsid w:val="00FF3EE8"/>
    <w:rsid w:val="00FF4838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1440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9" w:qFormat="1"/>
    <w:lsdException w:name="heading 8" w:uiPriority="99" w:qFormat="1"/>
    <w:lsdException w:name="heading 9" w:uiPriority="9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semiHidden="0" w:unhideWhenUsed="0"/>
    <w:lsdException w:name="Table Grid" w:uiPriority="5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64B4"/>
    <w:pPr>
      <w:spacing w:before="120"/>
    </w:pPr>
    <w:rPr>
      <w:rFonts w:ascii="Arial" w:eastAsia="Arial" w:hAnsi="Arial"/>
    </w:rPr>
  </w:style>
  <w:style w:type="paragraph" w:styleId="1">
    <w:name w:val="heading 1"/>
    <w:basedOn w:val="a0"/>
    <w:next w:val="a0"/>
    <w:link w:val="10"/>
    <w:qFormat/>
    <w:rsid w:val="00A264B4"/>
    <w:pPr>
      <w:keepNext/>
      <w:keepLines/>
      <w:pageBreakBefore/>
      <w:numPr>
        <w:numId w:val="2"/>
      </w:numPr>
      <w:spacing w:before="240" w:after="120"/>
      <w:ind w:left="431" w:hanging="431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0"/>
    <w:next w:val="a0"/>
    <w:link w:val="20"/>
    <w:qFormat/>
    <w:rsid w:val="00A264B4"/>
    <w:pPr>
      <w:keepNext/>
      <w:keepLines/>
      <w:numPr>
        <w:ilvl w:val="1"/>
        <w:numId w:val="2"/>
      </w:numPr>
      <w:spacing w:after="120"/>
      <w:outlineLvl w:val="1"/>
    </w:pPr>
    <w:rPr>
      <w:b/>
      <w:bCs/>
      <w:sz w:val="24"/>
      <w:szCs w:val="24"/>
    </w:rPr>
  </w:style>
  <w:style w:type="paragraph" w:styleId="3">
    <w:name w:val="heading 3"/>
    <w:basedOn w:val="a0"/>
    <w:next w:val="a0"/>
    <w:link w:val="30"/>
    <w:qFormat/>
    <w:rsid w:val="00A264B4"/>
    <w:pPr>
      <w:keepNext/>
      <w:keepLines/>
      <w:numPr>
        <w:ilvl w:val="2"/>
        <w:numId w:val="2"/>
      </w:numPr>
      <w:spacing w:after="120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link w:val="40"/>
    <w:qFormat/>
    <w:rsid w:val="00A264B4"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qFormat/>
    <w:rsid w:val="00A264B4"/>
    <w:pPr>
      <w:numPr>
        <w:ilvl w:val="4"/>
        <w:numId w:val="2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link w:val="60"/>
    <w:qFormat/>
    <w:rsid w:val="00A264B4"/>
    <w:pPr>
      <w:numPr>
        <w:ilvl w:val="5"/>
        <w:numId w:val="2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link w:val="70"/>
    <w:uiPriority w:val="99"/>
    <w:qFormat/>
    <w:rsid w:val="00A264B4"/>
    <w:pPr>
      <w:numPr>
        <w:ilvl w:val="6"/>
        <w:numId w:val="2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link w:val="80"/>
    <w:uiPriority w:val="99"/>
    <w:qFormat/>
    <w:rsid w:val="00A264B4"/>
    <w:pPr>
      <w:numPr>
        <w:ilvl w:val="7"/>
        <w:numId w:val="2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link w:val="90"/>
    <w:uiPriority w:val="99"/>
    <w:qFormat/>
    <w:rsid w:val="00A264B4"/>
    <w:pPr>
      <w:numPr>
        <w:ilvl w:val="8"/>
        <w:numId w:val="2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1">
    <w:name w:val="Default Paragraph Font"/>
    <w:uiPriority w:val="1"/>
    <w:semiHidden/>
    <w:unhideWhenUsed/>
    <w:rsid w:val="00A264B4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A264B4"/>
  </w:style>
  <w:style w:type="paragraph" w:customStyle="1" w:styleId="11">
    <w:name w:val="Обычный (Интернет)1"/>
    <w:next w:val="a0"/>
    <w:rsid w:val="00A264B4"/>
    <w:pPr>
      <w:spacing w:before="120"/>
      <w:jc w:val="both"/>
    </w:pPr>
    <w:rPr>
      <w:rFonts w:ascii="Arial" w:eastAsia="Arial" w:hAnsi="Arial" w:cs="Arial CYR"/>
    </w:rPr>
  </w:style>
  <w:style w:type="paragraph" w:customStyle="1" w:styleId="--">
    <w:name w:val="- текст - по центру"/>
    <w:basedOn w:val="a0"/>
    <w:link w:val="--0"/>
    <w:rsid w:val="00A264B4"/>
    <w:pPr>
      <w:jc w:val="center"/>
    </w:pPr>
  </w:style>
  <w:style w:type="character" w:customStyle="1" w:styleId="-">
    <w:name w:val="- продукт"/>
    <w:rsid w:val="00A264B4"/>
    <w:rPr>
      <w:b/>
      <w:sz w:val="18"/>
    </w:rPr>
  </w:style>
  <w:style w:type="table" w:customStyle="1" w:styleId="-0">
    <w:name w:val="- таблица в рамке"/>
    <w:basedOn w:val="a2"/>
    <w:rsid w:val="00A264B4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0"/>
    <w:link w:val="a5"/>
    <w:rsid w:val="00A264B4"/>
    <w:pPr>
      <w:spacing w:before="0"/>
    </w:pPr>
    <w:rPr>
      <w:b/>
    </w:rPr>
  </w:style>
  <w:style w:type="paragraph" w:styleId="a6">
    <w:name w:val="footer"/>
    <w:basedOn w:val="a0"/>
    <w:link w:val="a7"/>
    <w:rsid w:val="00A264B4"/>
    <w:pPr>
      <w:spacing w:before="0"/>
    </w:pPr>
  </w:style>
  <w:style w:type="paragraph" w:customStyle="1" w:styleId="-4">
    <w:name w:val="- подпись"/>
    <w:basedOn w:val="a"/>
    <w:link w:val="-5"/>
    <w:rsid w:val="00A264B4"/>
    <w:pPr>
      <w:spacing w:before="0"/>
      <w:jc w:val="center"/>
    </w:pPr>
    <w:rPr>
      <w:i/>
      <w:sz w:val="16"/>
    </w:rPr>
  </w:style>
  <w:style w:type="character" w:styleId="a8">
    <w:name w:val="Hyperlink"/>
    <w:uiPriority w:val="99"/>
    <w:rsid w:val="00A264B4"/>
    <w:rPr>
      <w:color w:val="auto"/>
    </w:rPr>
  </w:style>
  <w:style w:type="paragraph" w:customStyle="1" w:styleId="-2">
    <w:name w:val="- маркированный вложенный 2"/>
    <w:basedOn w:val="-1"/>
    <w:rsid w:val="00A264B4"/>
    <w:pPr>
      <w:numPr>
        <w:ilvl w:val="1"/>
      </w:numPr>
      <w:tabs>
        <w:tab w:val="clear" w:pos="1134"/>
      </w:tabs>
    </w:pPr>
  </w:style>
  <w:style w:type="paragraph" w:customStyle="1" w:styleId="-1">
    <w:name w:val="- маркированный вложенный 1"/>
    <w:basedOn w:val="a0"/>
    <w:link w:val="-10"/>
    <w:rsid w:val="00A264B4"/>
    <w:pPr>
      <w:numPr>
        <w:numId w:val="1"/>
      </w:numPr>
      <w:tabs>
        <w:tab w:val="left" w:pos="1134"/>
      </w:tabs>
      <w:spacing w:before="0"/>
    </w:pPr>
  </w:style>
  <w:style w:type="character" w:styleId="a9">
    <w:name w:val="page number"/>
    <w:basedOn w:val="a1"/>
    <w:rsid w:val="00A264B4"/>
  </w:style>
  <w:style w:type="paragraph" w:customStyle="1" w:styleId="-6">
    <w:name w:val="- абзац перед таблицей"/>
    <w:basedOn w:val="a0"/>
    <w:next w:val="a0"/>
    <w:uiPriority w:val="99"/>
    <w:rsid w:val="00A264B4"/>
    <w:pPr>
      <w:keepNext/>
      <w:spacing w:after="120"/>
      <w:ind w:left="851"/>
    </w:pPr>
  </w:style>
  <w:style w:type="paragraph" w:customStyle="1" w:styleId="-7">
    <w:name w:val="- заголовок колонки"/>
    <w:basedOn w:val="a0"/>
    <w:rsid w:val="00A264B4"/>
    <w:pPr>
      <w:keepLines/>
      <w:spacing w:before="0"/>
      <w:jc w:val="center"/>
    </w:pPr>
    <w:rPr>
      <w:b/>
    </w:rPr>
  </w:style>
  <w:style w:type="paragraph" w:customStyle="1" w:styleId="--1">
    <w:name w:val="- ячейка - по центру"/>
    <w:basedOn w:val="a0"/>
    <w:rsid w:val="00A264B4"/>
    <w:pPr>
      <w:spacing w:before="0"/>
      <w:jc w:val="center"/>
    </w:pPr>
    <w:rPr>
      <w:sz w:val="18"/>
    </w:rPr>
  </w:style>
  <w:style w:type="table" w:styleId="aa">
    <w:name w:val="Table Grid"/>
    <w:basedOn w:val="a2"/>
    <w:uiPriority w:val="59"/>
    <w:rsid w:val="00A264B4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0"/>
    <w:link w:val="--3"/>
    <w:uiPriority w:val="99"/>
    <w:rsid w:val="00A264B4"/>
    <w:pPr>
      <w:spacing w:before="0"/>
      <w:jc w:val="left"/>
    </w:pPr>
    <w:rPr>
      <w:sz w:val="18"/>
    </w:rPr>
  </w:style>
  <w:style w:type="paragraph" w:customStyle="1" w:styleId="--4">
    <w:name w:val="- ячейка - справа"/>
    <w:basedOn w:val="a0"/>
    <w:rsid w:val="00A264B4"/>
    <w:pPr>
      <w:spacing w:before="0"/>
      <w:jc w:val="right"/>
    </w:pPr>
    <w:rPr>
      <w:sz w:val="18"/>
    </w:rPr>
  </w:style>
  <w:style w:type="paragraph" w:customStyle="1" w:styleId="-8">
    <w:name w:val="- содержание"/>
    <w:basedOn w:val="1"/>
    <w:next w:val="a0"/>
    <w:rsid w:val="00A264B4"/>
    <w:pPr>
      <w:numPr>
        <w:numId w:val="0"/>
      </w:numPr>
    </w:pPr>
  </w:style>
  <w:style w:type="paragraph" w:customStyle="1" w:styleId="-20">
    <w:name w:val="- нумерованный текст 2"/>
    <w:basedOn w:val="2"/>
    <w:link w:val="-21"/>
    <w:rsid w:val="00A264B4"/>
    <w:pPr>
      <w:keepNext w:val="0"/>
      <w:keepLines w:val="0"/>
      <w:spacing w:after="0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link w:val="-31"/>
    <w:rsid w:val="00A264B4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link w:val="-41"/>
    <w:uiPriority w:val="99"/>
    <w:rsid w:val="00A264B4"/>
    <w:pPr>
      <w:keepNext w:val="0"/>
      <w:spacing w:before="120" w:after="0"/>
      <w:ind w:left="851" w:hanging="851"/>
      <w:jc w:val="both"/>
      <w:outlineLvl w:val="9"/>
    </w:pPr>
    <w:rPr>
      <w:b w:val="0"/>
    </w:rPr>
  </w:style>
  <w:style w:type="paragraph" w:customStyle="1" w:styleId="-9">
    <w:name w:val="- текст вложенный"/>
    <w:basedOn w:val="a0"/>
    <w:link w:val="-a"/>
    <w:rsid w:val="00A264B4"/>
    <w:pPr>
      <w:ind w:left="851"/>
    </w:pPr>
  </w:style>
  <w:style w:type="paragraph" w:styleId="12">
    <w:name w:val="toc 1"/>
    <w:basedOn w:val="a"/>
    <w:next w:val="a"/>
    <w:autoRedefine/>
    <w:uiPriority w:val="39"/>
    <w:rsid w:val="00A264B4"/>
  </w:style>
  <w:style w:type="paragraph" w:styleId="21">
    <w:name w:val="toc 2"/>
    <w:basedOn w:val="a"/>
    <w:next w:val="a"/>
    <w:autoRedefine/>
    <w:uiPriority w:val="39"/>
    <w:rsid w:val="00A264B4"/>
    <w:pPr>
      <w:ind w:left="200"/>
    </w:pPr>
  </w:style>
  <w:style w:type="paragraph" w:styleId="31">
    <w:name w:val="toc 3"/>
    <w:basedOn w:val="a"/>
    <w:next w:val="a"/>
    <w:autoRedefine/>
    <w:uiPriority w:val="39"/>
    <w:rsid w:val="00A264B4"/>
    <w:pPr>
      <w:ind w:left="400"/>
    </w:pPr>
  </w:style>
  <w:style w:type="paragraph" w:customStyle="1" w:styleId="-b">
    <w:name w:val="- название приложения"/>
    <w:basedOn w:val="-8"/>
    <w:next w:val="a0"/>
    <w:link w:val="-c"/>
    <w:rsid w:val="00A264B4"/>
    <w:pPr>
      <w:jc w:val="center"/>
    </w:pPr>
  </w:style>
  <w:style w:type="paragraph" w:customStyle="1" w:styleId="-11">
    <w:name w:val="- нумерованный текст 1"/>
    <w:basedOn w:val="1"/>
    <w:uiPriority w:val="99"/>
    <w:rsid w:val="00A264B4"/>
    <w:pPr>
      <w:keepNext w:val="0"/>
      <w:keepLines w:val="0"/>
      <w:tabs>
        <w:tab w:val="left" w:pos="851"/>
      </w:tabs>
      <w:spacing w:before="120" w:after="0"/>
      <w:outlineLvl w:val="9"/>
    </w:pPr>
    <w:rPr>
      <w:b w:val="0"/>
      <w:sz w:val="20"/>
    </w:rPr>
  </w:style>
  <w:style w:type="paragraph" w:styleId="ab">
    <w:name w:val="Balloon Text"/>
    <w:basedOn w:val="a"/>
    <w:link w:val="ac"/>
    <w:semiHidden/>
    <w:rsid w:val="00A264B4"/>
    <w:rPr>
      <w:rFonts w:ascii="Tahoma" w:hAnsi="Tahoma" w:cs="Tahoma"/>
      <w:sz w:val="16"/>
      <w:szCs w:val="16"/>
    </w:rPr>
  </w:style>
  <w:style w:type="character" w:styleId="ad">
    <w:name w:val="annotation reference"/>
    <w:semiHidden/>
    <w:rsid w:val="00A264B4"/>
    <w:rPr>
      <w:sz w:val="16"/>
      <w:szCs w:val="16"/>
    </w:rPr>
  </w:style>
  <w:style w:type="paragraph" w:styleId="ae">
    <w:name w:val="annotation text"/>
    <w:basedOn w:val="a"/>
    <w:link w:val="af"/>
    <w:semiHidden/>
    <w:rsid w:val="00A264B4"/>
  </w:style>
  <w:style w:type="paragraph" w:styleId="af0">
    <w:name w:val="annotation subject"/>
    <w:basedOn w:val="ae"/>
    <w:next w:val="ae"/>
    <w:link w:val="af1"/>
    <w:semiHidden/>
    <w:rsid w:val="00A264B4"/>
    <w:rPr>
      <w:b/>
      <w:bCs/>
    </w:rPr>
  </w:style>
  <w:style w:type="paragraph" w:customStyle="1" w:styleId="-d">
    <w:name w:val="- тема документа"/>
    <w:basedOn w:val="a0"/>
    <w:next w:val="a0"/>
    <w:rsid w:val="00A264B4"/>
    <w:pPr>
      <w:jc w:val="center"/>
    </w:pPr>
    <w:rPr>
      <w:rFonts w:eastAsia="Times New Roman" w:cs="Times New Roman"/>
      <w:b/>
      <w:bCs/>
      <w:sz w:val="36"/>
    </w:rPr>
  </w:style>
  <w:style w:type="paragraph" w:customStyle="1" w:styleId="-e">
    <w:name w:val="- СМК"/>
    <w:basedOn w:val="a0"/>
    <w:next w:val="-f"/>
    <w:rsid w:val="00A264B4"/>
    <w:pPr>
      <w:pBdr>
        <w:bottom w:val="single" w:sz="12" w:space="31" w:color="auto"/>
      </w:pBdr>
      <w:spacing w:before="2040"/>
      <w:jc w:val="center"/>
    </w:pPr>
    <w:rPr>
      <w:rFonts w:eastAsia="Times New Roman" w:cs="Times New Roman"/>
      <w:b/>
      <w:bCs/>
      <w:sz w:val="32"/>
    </w:rPr>
  </w:style>
  <w:style w:type="paragraph" w:customStyle="1" w:styleId="-f">
    <w:name w:val="- вид и название документа"/>
    <w:basedOn w:val="a0"/>
    <w:next w:val="-d"/>
    <w:rsid w:val="00A264B4"/>
    <w:pPr>
      <w:spacing w:before="600"/>
      <w:jc w:val="center"/>
    </w:pPr>
    <w:rPr>
      <w:rFonts w:eastAsia="Times New Roman" w:cs="Times New Roman"/>
      <w:b/>
      <w:bCs/>
      <w:sz w:val="32"/>
    </w:rPr>
  </w:style>
  <w:style w:type="paragraph" w:customStyle="1" w:styleId="--5">
    <w:name w:val="- предисловие - текст"/>
    <w:basedOn w:val="a0"/>
    <w:rsid w:val="00A264B4"/>
    <w:pPr>
      <w:keepNext/>
      <w:ind w:left="357"/>
    </w:pPr>
    <w:rPr>
      <w:rFonts w:eastAsia="Times New Roman" w:cs="Times New Roman"/>
    </w:rPr>
  </w:style>
  <w:style w:type="paragraph" w:customStyle="1" w:styleId="--6">
    <w:name w:val="- предисловие - секция"/>
    <w:basedOn w:val="a0"/>
    <w:rsid w:val="00A264B4"/>
    <w:pPr>
      <w:keepNext/>
      <w:ind w:left="357" w:hanging="357"/>
    </w:pPr>
  </w:style>
  <w:style w:type="paragraph" w:customStyle="1" w:styleId="-f0">
    <w:name w:val="- экз №"/>
    <w:basedOn w:val="a0"/>
    <w:rsid w:val="00A264B4"/>
    <w:pPr>
      <w:spacing w:before="480"/>
    </w:pPr>
  </w:style>
  <w:style w:type="paragraph" w:customStyle="1" w:styleId="--7">
    <w:name w:val="- текст - слева"/>
    <w:basedOn w:val="--"/>
    <w:link w:val="--8"/>
    <w:rsid w:val="00A264B4"/>
    <w:pPr>
      <w:jc w:val="left"/>
    </w:pPr>
    <w:rPr>
      <w:rFonts w:eastAsia="Times New Roman" w:cs="Times New Roman"/>
    </w:rPr>
  </w:style>
  <w:style w:type="paragraph" w:customStyle="1" w:styleId="-f1">
    <w:name w:val="- название формы"/>
    <w:basedOn w:val="a0"/>
    <w:rsid w:val="00A264B4"/>
    <w:pPr>
      <w:spacing w:before="0"/>
      <w:jc w:val="center"/>
    </w:pPr>
    <w:rPr>
      <w:b/>
      <w:sz w:val="28"/>
      <w:lang w:val="en-US"/>
    </w:rPr>
  </w:style>
  <w:style w:type="character" w:styleId="af2">
    <w:name w:val="Strong"/>
    <w:qFormat/>
    <w:rsid w:val="00A264B4"/>
    <w:rPr>
      <w:b/>
      <w:bCs/>
    </w:rPr>
  </w:style>
  <w:style w:type="paragraph" w:customStyle="1" w:styleId="--9">
    <w:name w:val="- текст - справа"/>
    <w:basedOn w:val="--7"/>
    <w:rsid w:val="00A264B4"/>
    <w:pPr>
      <w:jc w:val="right"/>
    </w:pPr>
  </w:style>
  <w:style w:type="paragraph" w:customStyle="1" w:styleId="-f2">
    <w:name w:val="- УТВЕРЖДАЮ"/>
    <w:basedOn w:val="a0"/>
    <w:rsid w:val="00A264B4"/>
    <w:pPr>
      <w:ind w:left="7020"/>
    </w:pPr>
  </w:style>
  <w:style w:type="paragraph" w:customStyle="1" w:styleId="-3">
    <w:name w:val="- маркированный вложенный 3"/>
    <w:basedOn w:val="-2"/>
    <w:rsid w:val="00A264B4"/>
    <w:pPr>
      <w:numPr>
        <w:ilvl w:val="2"/>
      </w:numPr>
      <w:tabs>
        <w:tab w:val="clear" w:pos="2160"/>
        <w:tab w:val="left" w:pos="1701"/>
      </w:tabs>
      <w:ind w:left="1702" w:hanging="284"/>
    </w:pPr>
  </w:style>
  <w:style w:type="paragraph" w:customStyle="1" w:styleId="-12">
    <w:name w:val="- текст вложенный 1"/>
    <w:basedOn w:val="-9"/>
    <w:rsid w:val="00A264B4"/>
    <w:pPr>
      <w:spacing w:after="120"/>
      <w:ind w:left="1134"/>
    </w:pPr>
  </w:style>
  <w:style w:type="paragraph" w:customStyle="1" w:styleId="-22">
    <w:name w:val="- текст вложенный 2"/>
    <w:basedOn w:val="-12"/>
    <w:rsid w:val="00A264B4"/>
    <w:pPr>
      <w:ind w:left="1418"/>
    </w:pPr>
  </w:style>
  <w:style w:type="character" w:customStyle="1" w:styleId="-10">
    <w:name w:val="- маркированный вложенный 1 Знак"/>
    <w:link w:val="-1"/>
    <w:rsid w:val="00A264B4"/>
    <w:rPr>
      <w:rFonts w:ascii="Arial" w:eastAsia="Arial" w:hAnsi="Arial" w:cs="Arial CYR"/>
    </w:rPr>
  </w:style>
  <w:style w:type="character" w:customStyle="1" w:styleId="-a">
    <w:name w:val="- текст вложенный Знак"/>
    <w:link w:val="-9"/>
    <w:rsid w:val="00A264B4"/>
    <w:rPr>
      <w:rFonts w:ascii="Arial" w:eastAsia="Arial" w:hAnsi="Arial" w:cs="Arial CYR"/>
    </w:rPr>
  </w:style>
  <w:style w:type="paragraph" w:customStyle="1" w:styleId="--a">
    <w:name w:val="- список - отдельный"/>
    <w:basedOn w:val="a0"/>
    <w:next w:val="a"/>
    <w:rsid w:val="00A264B4"/>
    <w:pPr>
      <w:tabs>
        <w:tab w:val="num" w:pos="360"/>
      </w:tabs>
      <w:ind w:left="360" w:hanging="360"/>
    </w:pPr>
  </w:style>
  <w:style w:type="character" w:customStyle="1" w:styleId="-41">
    <w:name w:val="- нумерованный текст 4 Знак"/>
    <w:link w:val="-40"/>
    <w:uiPriority w:val="99"/>
    <w:rsid w:val="00A264B4"/>
    <w:rPr>
      <w:rFonts w:ascii="Arial" w:eastAsia="Arial" w:hAnsi="Arial"/>
      <w:bCs/>
      <w:szCs w:val="28"/>
    </w:rPr>
  </w:style>
  <w:style w:type="paragraph" w:customStyle="1" w:styleId="af3">
    <w:name w:val="текст таблицы"/>
    <w:basedOn w:val="--2"/>
    <w:rsid w:val="00A264B4"/>
    <w:rPr>
      <w:rFonts w:eastAsia="Times New Roman" w:cs="Times New Roman"/>
      <w:sz w:val="20"/>
    </w:rPr>
  </w:style>
  <w:style w:type="paragraph" w:customStyle="1" w:styleId="-f3">
    <w:name w:val="- текст по центру"/>
    <w:basedOn w:val="a"/>
    <w:rsid w:val="00A264B4"/>
    <w:pPr>
      <w:jc w:val="center"/>
    </w:pPr>
    <w:rPr>
      <w:rFonts w:eastAsia="Times New Roman"/>
      <w:lang w:val="en-US"/>
    </w:rPr>
  </w:style>
  <w:style w:type="character" w:customStyle="1" w:styleId="-5">
    <w:name w:val="- подпись Знак"/>
    <w:link w:val="-4"/>
    <w:rsid w:val="00A264B4"/>
    <w:rPr>
      <w:rFonts w:ascii="Arial" w:eastAsia="Arial" w:hAnsi="Arial"/>
      <w:i/>
      <w:sz w:val="16"/>
    </w:rPr>
  </w:style>
  <w:style w:type="paragraph" w:customStyle="1" w:styleId="-f4">
    <w:name w:val="- название технологической карты"/>
    <w:basedOn w:val="2"/>
    <w:rsid w:val="00A264B4"/>
    <w:pPr>
      <w:numPr>
        <w:ilvl w:val="0"/>
        <w:numId w:val="0"/>
      </w:numPr>
    </w:pPr>
    <w:rPr>
      <w:b w:val="0"/>
      <w:bCs w:val="0"/>
      <w:sz w:val="20"/>
    </w:rPr>
  </w:style>
  <w:style w:type="character" w:customStyle="1" w:styleId="--0">
    <w:name w:val="- текст - по центру Знак"/>
    <w:link w:val="--"/>
    <w:rsid w:val="00A264B4"/>
    <w:rPr>
      <w:rFonts w:ascii="Arial" w:eastAsia="Arial" w:hAnsi="Arial" w:cs="Arial CYR"/>
    </w:rPr>
  </w:style>
  <w:style w:type="paragraph" w:customStyle="1" w:styleId="-f5">
    <w:name w:val="- СМКиБП"/>
    <w:basedOn w:val="a0"/>
    <w:rsid w:val="00A264B4"/>
    <w:pPr>
      <w:pBdr>
        <w:bottom w:val="single" w:sz="12" w:space="6" w:color="auto"/>
      </w:pBdr>
      <w:jc w:val="center"/>
    </w:pPr>
    <w:rPr>
      <w:rFonts w:eastAsia="Times New Roman" w:cs="Times New Roman"/>
      <w:b/>
      <w:sz w:val="24"/>
    </w:rPr>
  </w:style>
  <w:style w:type="paragraph" w:customStyle="1" w:styleId="-f6">
    <w:name w:val="- тип документа"/>
    <w:basedOn w:val="a0"/>
    <w:rsid w:val="00A264B4"/>
    <w:pPr>
      <w:jc w:val="center"/>
    </w:pPr>
    <w:rPr>
      <w:rFonts w:eastAsia="Times New Roman" w:cs="Times New Roman"/>
      <w:b/>
      <w:bCs/>
      <w:sz w:val="24"/>
    </w:rPr>
  </w:style>
  <w:style w:type="paragraph" w:customStyle="1" w:styleId="-f7">
    <w:name w:val="- название документа"/>
    <w:basedOn w:val="a0"/>
    <w:rsid w:val="00A264B4"/>
    <w:pPr>
      <w:pBdr>
        <w:bottom w:val="single" w:sz="12" w:space="6" w:color="auto"/>
      </w:pBdr>
      <w:jc w:val="center"/>
    </w:pPr>
    <w:rPr>
      <w:rFonts w:eastAsia="Times New Roman" w:cs="Times New Roman"/>
      <w:b/>
      <w:bCs/>
      <w:sz w:val="24"/>
    </w:rPr>
  </w:style>
  <w:style w:type="paragraph" w:customStyle="1" w:styleId="af4">
    <w:name w:val="ключевые слова"/>
    <w:basedOn w:val="a0"/>
    <w:rsid w:val="00A264B4"/>
    <w:pPr>
      <w:pBdr>
        <w:bottom w:val="single" w:sz="12" w:space="6" w:color="auto"/>
      </w:pBdr>
    </w:pPr>
    <w:rPr>
      <w:rFonts w:eastAsia="Times New Roman" w:cs="Times New Roman"/>
    </w:rPr>
  </w:style>
  <w:style w:type="paragraph" w:customStyle="1" w:styleId="af5">
    <w:name w:val="экземпляр"/>
    <w:basedOn w:val="a0"/>
    <w:qFormat/>
    <w:rsid w:val="00A264B4"/>
    <w:pPr>
      <w:spacing w:before="1680"/>
    </w:pPr>
  </w:style>
  <w:style w:type="paragraph" w:customStyle="1" w:styleId="--b">
    <w:name w:val="- текст - по ширине"/>
    <w:basedOn w:val="--7"/>
    <w:rsid w:val="00A264B4"/>
    <w:pPr>
      <w:jc w:val="both"/>
    </w:pPr>
    <w:rPr>
      <w:rFonts w:eastAsia="Arial" w:cs="Arial CYR"/>
    </w:rPr>
  </w:style>
  <w:style w:type="paragraph" w:customStyle="1" w:styleId="af6">
    <w:name w:val="Название программы"/>
    <w:basedOn w:val="a"/>
    <w:rsid w:val="00A264B4"/>
    <w:pPr>
      <w:spacing w:before="3480" w:after="200" w:line="276" w:lineRule="auto"/>
      <w:jc w:val="center"/>
    </w:pPr>
    <w:rPr>
      <w:rFonts w:eastAsia="Times New Roman"/>
      <w:b/>
      <w:bCs/>
      <w:sz w:val="36"/>
    </w:rPr>
  </w:style>
  <w:style w:type="numbering" w:customStyle="1" w:styleId="005">
    <w:name w:val="Стиль список работ + многоуровневый Слева:  0 см Выступ:  05 см"/>
    <w:basedOn w:val="a3"/>
    <w:rsid w:val="00A264B4"/>
    <w:pPr>
      <w:numPr>
        <w:numId w:val="3"/>
      </w:numPr>
    </w:pPr>
  </w:style>
  <w:style w:type="character" w:customStyle="1" w:styleId="-c">
    <w:name w:val="- название приложения Знак"/>
    <w:link w:val="-b"/>
    <w:rsid w:val="00A264B4"/>
    <w:rPr>
      <w:rFonts w:ascii="Arial" w:eastAsia="Arial" w:hAnsi="Arial" w:cs="Arial CYR"/>
      <w:b/>
      <w:bCs/>
      <w:kern w:val="36"/>
      <w:sz w:val="28"/>
      <w:szCs w:val="28"/>
    </w:rPr>
  </w:style>
  <w:style w:type="character" w:customStyle="1" w:styleId="af7">
    <w:name w:val="текст в табоице"/>
    <w:rsid w:val="00A264B4"/>
    <w:rPr>
      <w:b/>
      <w:bCs/>
      <w:sz w:val="24"/>
    </w:rPr>
  </w:style>
  <w:style w:type="numbering" w:customStyle="1" w:styleId="0051">
    <w:name w:val="Стиль список работ + многоуровневый Слева:  0 см Выступ:  05 см1"/>
    <w:basedOn w:val="a3"/>
    <w:rsid w:val="00A264B4"/>
    <w:pPr>
      <w:numPr>
        <w:numId w:val="1"/>
      </w:numPr>
    </w:pPr>
  </w:style>
  <w:style w:type="character" w:customStyle="1" w:styleId="-21">
    <w:name w:val="- нумерованный текст 2 Знак"/>
    <w:link w:val="-20"/>
    <w:rsid w:val="00A264B4"/>
    <w:rPr>
      <w:rFonts w:ascii="Arial" w:eastAsia="Arial" w:hAnsi="Arial" w:cs="Arial CYR"/>
      <w:bCs/>
      <w:szCs w:val="24"/>
    </w:rPr>
  </w:style>
  <w:style w:type="paragraph" w:customStyle="1" w:styleId="-f8">
    <w:name w:val="- текст слева"/>
    <w:basedOn w:val="--"/>
    <w:rsid w:val="00A264B4"/>
    <w:pPr>
      <w:jc w:val="left"/>
    </w:pPr>
    <w:rPr>
      <w:lang w:val="en-US"/>
    </w:rPr>
  </w:style>
  <w:style w:type="numbering" w:customStyle="1" w:styleId="13">
    <w:name w:val="Нет списка1"/>
    <w:next w:val="a3"/>
    <w:uiPriority w:val="99"/>
    <w:semiHidden/>
    <w:unhideWhenUsed/>
    <w:rsid w:val="00A264B4"/>
  </w:style>
  <w:style w:type="character" w:customStyle="1" w:styleId="--8">
    <w:name w:val="- текст - слева Знак"/>
    <w:link w:val="--7"/>
    <w:rsid w:val="00A264B4"/>
    <w:rPr>
      <w:rFonts w:ascii="Arial" w:hAnsi="Arial"/>
    </w:rPr>
  </w:style>
  <w:style w:type="paragraph" w:styleId="af8">
    <w:name w:val="List Paragraph"/>
    <w:basedOn w:val="a"/>
    <w:uiPriority w:val="34"/>
    <w:qFormat/>
    <w:rsid w:val="00A264B4"/>
    <w:pPr>
      <w:spacing w:before="0"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9">
    <w:next w:val="11"/>
    <w:link w:val="afa"/>
    <w:rsid w:val="00423613"/>
    <w:pPr>
      <w:spacing w:before="120"/>
      <w:jc w:val="both"/>
    </w:pPr>
    <w:rPr>
      <w:rFonts w:ascii="Arial" w:eastAsia="Arial" w:hAnsi="Arial" w:cs="Arial CYR"/>
    </w:rPr>
  </w:style>
  <w:style w:type="character" w:customStyle="1" w:styleId="afa">
    <w:name w:val="Обычный (веб) Знак"/>
    <w:link w:val="af9"/>
    <w:rsid w:val="00A264B4"/>
    <w:rPr>
      <w:rFonts w:ascii="Arial" w:eastAsia="Arial" w:hAnsi="Arial" w:cs="Arial CYR"/>
      <w:lang w:val="ru-RU" w:eastAsia="ru-RU" w:bidi="ar-SA"/>
    </w:rPr>
  </w:style>
  <w:style w:type="character" w:customStyle="1" w:styleId="-31">
    <w:name w:val="- нумерованный текст 3 Знак"/>
    <w:link w:val="-30"/>
    <w:rsid w:val="00A264B4"/>
    <w:rPr>
      <w:rFonts w:ascii="Arial" w:eastAsia="Arial" w:hAnsi="Arial" w:cs="Arial"/>
      <w:bCs/>
      <w:szCs w:val="26"/>
    </w:rPr>
  </w:style>
  <w:style w:type="character" w:customStyle="1" w:styleId="20">
    <w:name w:val="Заголовок 2 Знак"/>
    <w:link w:val="2"/>
    <w:rsid w:val="00A264B4"/>
    <w:rPr>
      <w:rFonts w:ascii="Arial" w:eastAsia="Arial" w:hAnsi="Arial" w:cs="Arial CYR"/>
      <w:b/>
      <w:bCs/>
      <w:sz w:val="24"/>
      <w:szCs w:val="24"/>
    </w:rPr>
  </w:style>
  <w:style w:type="character" w:customStyle="1" w:styleId="--3">
    <w:name w:val="- ячейка - слева Знак"/>
    <w:link w:val="--2"/>
    <w:uiPriority w:val="99"/>
    <w:rsid w:val="00A264B4"/>
    <w:rPr>
      <w:rFonts w:ascii="Arial" w:eastAsia="Arial" w:hAnsi="Arial" w:cs="Arial CYR"/>
      <w:sz w:val="18"/>
    </w:rPr>
  </w:style>
  <w:style w:type="character" w:customStyle="1" w:styleId="af">
    <w:name w:val="Текст примечания Знак"/>
    <w:link w:val="ae"/>
    <w:semiHidden/>
    <w:rsid w:val="00A264B4"/>
    <w:rPr>
      <w:rFonts w:ascii="Arial" w:eastAsia="Arial" w:hAnsi="Arial"/>
    </w:rPr>
  </w:style>
  <w:style w:type="character" w:customStyle="1" w:styleId="af1">
    <w:name w:val="Тема примечания Знак"/>
    <w:link w:val="af0"/>
    <w:semiHidden/>
    <w:rsid w:val="00A264B4"/>
    <w:rPr>
      <w:rFonts w:ascii="Arial" w:eastAsia="Arial" w:hAnsi="Arial"/>
      <w:b/>
      <w:bCs/>
    </w:rPr>
  </w:style>
  <w:style w:type="character" w:customStyle="1" w:styleId="ac">
    <w:name w:val="Текст выноски Знак"/>
    <w:link w:val="ab"/>
    <w:semiHidden/>
    <w:rsid w:val="00A264B4"/>
    <w:rPr>
      <w:rFonts w:ascii="Tahoma" w:eastAsia="Arial" w:hAnsi="Tahoma" w:cs="Tahoma"/>
      <w:sz w:val="16"/>
      <w:szCs w:val="16"/>
    </w:rPr>
  </w:style>
  <w:style w:type="table" w:customStyle="1" w:styleId="14">
    <w:name w:val="Сетка таблицы1"/>
    <w:basedOn w:val="a2"/>
    <w:next w:val="aa"/>
    <w:rsid w:val="00A264B4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c">
    <w:name w:val="- список - продолжение"/>
    <w:basedOn w:val="a"/>
    <w:rsid w:val="00A264B4"/>
    <w:pPr>
      <w:spacing w:before="0"/>
      <w:jc w:val="both"/>
    </w:pPr>
    <w:rPr>
      <w:rFonts w:cs="Arial CYR"/>
      <w:color w:val="0033CC"/>
      <w:sz w:val="26"/>
    </w:rPr>
  </w:style>
  <w:style w:type="character" w:customStyle="1" w:styleId="10">
    <w:name w:val="Заголовок 1 Знак"/>
    <w:link w:val="1"/>
    <w:rsid w:val="00A264B4"/>
    <w:rPr>
      <w:rFonts w:ascii="Arial" w:eastAsia="Arial" w:hAnsi="Arial" w:cs="Arial CYR"/>
      <w:b/>
      <w:bCs/>
      <w:kern w:val="36"/>
      <w:sz w:val="28"/>
      <w:szCs w:val="28"/>
    </w:rPr>
  </w:style>
  <w:style w:type="numbering" w:customStyle="1" w:styleId="22">
    <w:name w:val="Нет списка2"/>
    <w:next w:val="a3"/>
    <w:uiPriority w:val="99"/>
    <w:semiHidden/>
    <w:unhideWhenUsed/>
    <w:rsid w:val="00A264B4"/>
  </w:style>
  <w:style w:type="table" w:customStyle="1" w:styleId="23">
    <w:name w:val="Сетка таблицы2"/>
    <w:basedOn w:val="a2"/>
    <w:next w:val="aa"/>
    <w:rsid w:val="00A264B4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Normal (Web)"/>
    <w:link w:val="15"/>
    <w:rsid w:val="00A264B4"/>
    <w:pPr>
      <w:spacing w:before="120"/>
      <w:jc w:val="both"/>
    </w:pPr>
    <w:rPr>
      <w:rFonts w:ascii="Arial" w:eastAsia="Arial" w:hAnsi="Arial" w:cs="Arial CYR"/>
    </w:rPr>
  </w:style>
  <w:style w:type="character" w:customStyle="1" w:styleId="15">
    <w:name w:val="Обычный (веб) Знак1"/>
    <w:link w:val="a0"/>
    <w:rsid w:val="00A264B4"/>
    <w:rPr>
      <w:rFonts w:ascii="Arial" w:eastAsia="Arial" w:hAnsi="Arial" w:cs="Arial CYR"/>
    </w:rPr>
  </w:style>
  <w:style w:type="paragraph" w:customStyle="1" w:styleId="afb">
    <w:name w:val="Внимание"/>
    <w:basedOn w:val="a0"/>
    <w:autoRedefine/>
    <w:qFormat/>
    <w:rsid w:val="00A264B4"/>
    <w:rPr>
      <w:rFonts w:cs="Arial"/>
      <w:szCs w:val="25"/>
    </w:rPr>
  </w:style>
  <w:style w:type="paragraph" w:styleId="41">
    <w:name w:val="toc 4"/>
    <w:basedOn w:val="a"/>
    <w:next w:val="a"/>
    <w:autoRedefine/>
    <w:uiPriority w:val="39"/>
    <w:unhideWhenUsed/>
    <w:rsid w:val="00A264B4"/>
    <w:pPr>
      <w:spacing w:before="0" w:after="100" w:line="276" w:lineRule="auto"/>
      <w:ind w:left="660"/>
    </w:pPr>
    <w:rPr>
      <w:rFonts w:ascii="Calibri" w:eastAsia="Times New Roman" w:hAnsi="Calibr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A264B4"/>
    <w:pPr>
      <w:spacing w:before="0" w:after="100" w:line="276" w:lineRule="auto"/>
      <w:ind w:left="880"/>
    </w:pPr>
    <w:rPr>
      <w:rFonts w:ascii="Calibri" w:eastAsia="Times New Roman" w:hAnsi="Calibr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A264B4"/>
    <w:pPr>
      <w:spacing w:before="0" w:after="100" w:line="276" w:lineRule="auto"/>
      <w:ind w:left="1100"/>
    </w:pPr>
    <w:rPr>
      <w:rFonts w:ascii="Calibri" w:eastAsia="Times New Roman" w:hAnsi="Calibr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A264B4"/>
    <w:pPr>
      <w:spacing w:before="0" w:after="100" w:line="276" w:lineRule="auto"/>
      <w:ind w:left="1320"/>
    </w:pPr>
    <w:rPr>
      <w:rFonts w:ascii="Calibri" w:eastAsia="Times New Roman" w:hAnsi="Calibr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A264B4"/>
    <w:pPr>
      <w:spacing w:before="0" w:after="100" w:line="276" w:lineRule="auto"/>
      <w:ind w:left="1540"/>
    </w:pPr>
    <w:rPr>
      <w:rFonts w:ascii="Calibri" w:eastAsia="Times New Roman" w:hAnsi="Calibr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A264B4"/>
    <w:pPr>
      <w:spacing w:before="0" w:after="100" w:line="276" w:lineRule="auto"/>
      <w:ind w:left="1760"/>
    </w:pPr>
    <w:rPr>
      <w:rFonts w:ascii="Calibri" w:eastAsia="Times New Roman" w:hAnsi="Calibri"/>
      <w:sz w:val="22"/>
      <w:szCs w:val="22"/>
    </w:rPr>
  </w:style>
  <w:style w:type="character" w:customStyle="1" w:styleId="a5">
    <w:name w:val="Верхний колонтитул Знак"/>
    <w:link w:val="a4"/>
    <w:rsid w:val="00A264B4"/>
    <w:rPr>
      <w:rFonts w:ascii="Arial" w:eastAsia="Arial" w:hAnsi="Arial" w:cs="Arial CYR"/>
      <w:b/>
    </w:rPr>
  </w:style>
  <w:style w:type="character" w:customStyle="1" w:styleId="30">
    <w:name w:val="Заголовок 3 Знак"/>
    <w:link w:val="3"/>
    <w:rsid w:val="00A264B4"/>
    <w:rPr>
      <w:rFonts w:ascii="Arial" w:eastAsia="Arial" w:hAnsi="Arial" w:cs="Arial"/>
      <w:b/>
      <w:bCs/>
      <w:szCs w:val="26"/>
    </w:rPr>
  </w:style>
  <w:style w:type="character" w:customStyle="1" w:styleId="40">
    <w:name w:val="Заголовок 4 Знак"/>
    <w:link w:val="4"/>
    <w:rsid w:val="00A264B4"/>
    <w:rPr>
      <w:rFonts w:ascii="Arial" w:eastAsia="Arial" w:hAnsi="Arial"/>
      <w:b/>
      <w:bCs/>
      <w:szCs w:val="28"/>
    </w:rPr>
  </w:style>
  <w:style w:type="character" w:customStyle="1" w:styleId="50">
    <w:name w:val="Заголовок 5 Знак"/>
    <w:link w:val="5"/>
    <w:rsid w:val="00A264B4"/>
    <w:rPr>
      <w:rFonts w:ascii="Arial" w:eastAsia="Arial" w:hAnsi="Arial"/>
      <w:bCs/>
      <w:iCs/>
      <w:sz w:val="16"/>
      <w:szCs w:val="26"/>
    </w:rPr>
  </w:style>
  <w:style w:type="character" w:customStyle="1" w:styleId="60">
    <w:name w:val="Заголовок 6 Знак"/>
    <w:link w:val="6"/>
    <w:rsid w:val="00A264B4"/>
    <w:rPr>
      <w:rFonts w:ascii="Arial" w:eastAsia="Arial" w:hAnsi="Arial"/>
      <w:bCs/>
      <w:sz w:val="16"/>
      <w:szCs w:val="22"/>
    </w:rPr>
  </w:style>
  <w:style w:type="character" w:customStyle="1" w:styleId="70">
    <w:name w:val="Заголовок 7 Знак"/>
    <w:link w:val="7"/>
    <w:uiPriority w:val="99"/>
    <w:rsid w:val="00A264B4"/>
    <w:rPr>
      <w:rFonts w:ascii="Arial" w:eastAsia="Arial" w:hAnsi="Arial"/>
      <w:sz w:val="16"/>
      <w:szCs w:val="24"/>
    </w:rPr>
  </w:style>
  <w:style w:type="character" w:customStyle="1" w:styleId="80">
    <w:name w:val="Заголовок 8 Знак"/>
    <w:link w:val="8"/>
    <w:uiPriority w:val="99"/>
    <w:rsid w:val="00A264B4"/>
    <w:rPr>
      <w:rFonts w:ascii="Arial" w:eastAsia="Arial" w:hAnsi="Arial"/>
      <w:iCs/>
      <w:sz w:val="16"/>
      <w:szCs w:val="24"/>
    </w:rPr>
  </w:style>
  <w:style w:type="character" w:customStyle="1" w:styleId="90">
    <w:name w:val="Заголовок 9 Знак"/>
    <w:link w:val="9"/>
    <w:uiPriority w:val="99"/>
    <w:rsid w:val="00A264B4"/>
    <w:rPr>
      <w:rFonts w:ascii="Arial" w:eastAsia="Arial" w:hAnsi="Arial" w:cs="Arial"/>
      <w:sz w:val="16"/>
      <w:szCs w:val="22"/>
    </w:rPr>
  </w:style>
  <w:style w:type="character" w:customStyle="1" w:styleId="a7">
    <w:name w:val="Нижний колонтитул Знак"/>
    <w:link w:val="a6"/>
    <w:rsid w:val="00A264B4"/>
    <w:rPr>
      <w:rFonts w:ascii="Arial" w:eastAsia="Arial" w:hAnsi="Arial" w:cs="Arial CYR"/>
    </w:rPr>
  </w:style>
  <w:style w:type="numbering" w:customStyle="1" w:styleId="0052">
    <w:name w:val="Стиль список работ + многоуровневый Слева:  0 см Выступ:  05 см2"/>
    <w:basedOn w:val="a3"/>
    <w:rsid w:val="00A264B4"/>
  </w:style>
  <w:style w:type="numbering" w:customStyle="1" w:styleId="00511">
    <w:name w:val="Стиль список работ + многоуровневый Слева:  0 см Выступ:  05 см11"/>
    <w:basedOn w:val="a3"/>
    <w:rsid w:val="00A264B4"/>
  </w:style>
  <w:style w:type="paragraph" w:customStyle="1" w:styleId="-f9">
    <w:name w:val="- заголовок колонки (таблица широкая)"/>
    <w:basedOn w:val="-7"/>
    <w:rsid w:val="00A264B4"/>
    <w:rPr>
      <w:bCs/>
      <w:sz w:val="16"/>
    </w:rPr>
  </w:style>
  <w:style w:type="paragraph" w:customStyle="1" w:styleId="--d">
    <w:name w:val="- ячейка - слева (таблица широкая)"/>
    <w:basedOn w:val="--2"/>
    <w:rsid w:val="00A264B4"/>
    <w:rPr>
      <w:sz w:val="14"/>
    </w:rPr>
  </w:style>
  <w:style w:type="paragraph" w:customStyle="1" w:styleId="--e">
    <w:name w:val="- ячейка - по центру (таблица широкая)"/>
    <w:basedOn w:val="--2"/>
    <w:rsid w:val="00A264B4"/>
    <w:pPr>
      <w:jc w:val="center"/>
    </w:pPr>
    <w:rPr>
      <w:rFonts w:eastAsia="Times New Roman" w:cs="Times New Roman"/>
      <w:sz w:val="14"/>
    </w:rPr>
  </w:style>
  <w:style w:type="paragraph" w:customStyle="1" w:styleId="-fa">
    <w:name w:val="- продукт (таблица широкая)"/>
    <w:basedOn w:val="--d"/>
    <w:rsid w:val="00A264B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9" w:qFormat="1"/>
    <w:lsdException w:name="heading 8" w:uiPriority="99" w:qFormat="1"/>
    <w:lsdException w:name="heading 9" w:uiPriority="9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semiHidden="0" w:unhideWhenUsed="0"/>
    <w:lsdException w:name="Table Grid" w:uiPriority="5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64B4"/>
    <w:pPr>
      <w:spacing w:before="120"/>
    </w:pPr>
    <w:rPr>
      <w:rFonts w:ascii="Arial" w:eastAsia="Arial" w:hAnsi="Arial"/>
    </w:rPr>
  </w:style>
  <w:style w:type="paragraph" w:styleId="1">
    <w:name w:val="heading 1"/>
    <w:basedOn w:val="a0"/>
    <w:next w:val="a0"/>
    <w:link w:val="10"/>
    <w:qFormat/>
    <w:rsid w:val="00A264B4"/>
    <w:pPr>
      <w:keepNext/>
      <w:keepLines/>
      <w:pageBreakBefore/>
      <w:numPr>
        <w:numId w:val="2"/>
      </w:numPr>
      <w:spacing w:before="240" w:after="120"/>
      <w:ind w:left="431" w:hanging="431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0"/>
    <w:next w:val="a0"/>
    <w:link w:val="20"/>
    <w:qFormat/>
    <w:rsid w:val="00A264B4"/>
    <w:pPr>
      <w:keepNext/>
      <w:keepLines/>
      <w:numPr>
        <w:ilvl w:val="1"/>
        <w:numId w:val="2"/>
      </w:numPr>
      <w:spacing w:after="120"/>
      <w:outlineLvl w:val="1"/>
    </w:pPr>
    <w:rPr>
      <w:b/>
      <w:bCs/>
      <w:sz w:val="24"/>
      <w:szCs w:val="24"/>
    </w:rPr>
  </w:style>
  <w:style w:type="paragraph" w:styleId="3">
    <w:name w:val="heading 3"/>
    <w:basedOn w:val="a0"/>
    <w:next w:val="a0"/>
    <w:link w:val="30"/>
    <w:qFormat/>
    <w:rsid w:val="00A264B4"/>
    <w:pPr>
      <w:keepNext/>
      <w:keepLines/>
      <w:numPr>
        <w:ilvl w:val="2"/>
        <w:numId w:val="2"/>
      </w:numPr>
      <w:spacing w:after="120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link w:val="40"/>
    <w:qFormat/>
    <w:rsid w:val="00A264B4"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qFormat/>
    <w:rsid w:val="00A264B4"/>
    <w:pPr>
      <w:numPr>
        <w:ilvl w:val="4"/>
        <w:numId w:val="2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link w:val="60"/>
    <w:qFormat/>
    <w:rsid w:val="00A264B4"/>
    <w:pPr>
      <w:numPr>
        <w:ilvl w:val="5"/>
        <w:numId w:val="2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link w:val="70"/>
    <w:uiPriority w:val="99"/>
    <w:qFormat/>
    <w:rsid w:val="00A264B4"/>
    <w:pPr>
      <w:numPr>
        <w:ilvl w:val="6"/>
        <w:numId w:val="2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link w:val="80"/>
    <w:uiPriority w:val="99"/>
    <w:qFormat/>
    <w:rsid w:val="00A264B4"/>
    <w:pPr>
      <w:numPr>
        <w:ilvl w:val="7"/>
        <w:numId w:val="2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link w:val="90"/>
    <w:uiPriority w:val="99"/>
    <w:qFormat/>
    <w:rsid w:val="00A264B4"/>
    <w:pPr>
      <w:numPr>
        <w:ilvl w:val="8"/>
        <w:numId w:val="2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1">
    <w:name w:val="Default Paragraph Font"/>
    <w:uiPriority w:val="1"/>
    <w:semiHidden/>
    <w:unhideWhenUsed/>
    <w:rsid w:val="00A264B4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A264B4"/>
  </w:style>
  <w:style w:type="paragraph" w:customStyle="1" w:styleId="11">
    <w:name w:val="Обычный (Интернет)1"/>
    <w:next w:val="a0"/>
    <w:rsid w:val="00A264B4"/>
    <w:pPr>
      <w:spacing w:before="120"/>
      <w:jc w:val="both"/>
    </w:pPr>
    <w:rPr>
      <w:rFonts w:ascii="Arial" w:eastAsia="Arial" w:hAnsi="Arial" w:cs="Arial CYR"/>
    </w:rPr>
  </w:style>
  <w:style w:type="paragraph" w:customStyle="1" w:styleId="--">
    <w:name w:val="- текст - по центру"/>
    <w:basedOn w:val="a0"/>
    <w:link w:val="--0"/>
    <w:rsid w:val="00A264B4"/>
    <w:pPr>
      <w:jc w:val="center"/>
    </w:pPr>
  </w:style>
  <w:style w:type="character" w:customStyle="1" w:styleId="-">
    <w:name w:val="- продукт"/>
    <w:rsid w:val="00A264B4"/>
    <w:rPr>
      <w:b/>
      <w:sz w:val="18"/>
    </w:rPr>
  </w:style>
  <w:style w:type="table" w:customStyle="1" w:styleId="-0">
    <w:name w:val="- таблица в рамке"/>
    <w:basedOn w:val="a2"/>
    <w:rsid w:val="00A264B4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0"/>
    <w:link w:val="a5"/>
    <w:rsid w:val="00A264B4"/>
    <w:pPr>
      <w:spacing w:before="0"/>
    </w:pPr>
    <w:rPr>
      <w:b/>
    </w:rPr>
  </w:style>
  <w:style w:type="paragraph" w:styleId="a6">
    <w:name w:val="footer"/>
    <w:basedOn w:val="a0"/>
    <w:link w:val="a7"/>
    <w:rsid w:val="00A264B4"/>
    <w:pPr>
      <w:spacing w:before="0"/>
    </w:pPr>
  </w:style>
  <w:style w:type="paragraph" w:customStyle="1" w:styleId="-4">
    <w:name w:val="- подпись"/>
    <w:basedOn w:val="a"/>
    <w:link w:val="-5"/>
    <w:rsid w:val="00A264B4"/>
    <w:pPr>
      <w:spacing w:before="0"/>
      <w:jc w:val="center"/>
    </w:pPr>
    <w:rPr>
      <w:i/>
      <w:sz w:val="16"/>
    </w:rPr>
  </w:style>
  <w:style w:type="character" w:styleId="a8">
    <w:name w:val="Hyperlink"/>
    <w:uiPriority w:val="99"/>
    <w:rsid w:val="00A264B4"/>
    <w:rPr>
      <w:color w:val="auto"/>
    </w:rPr>
  </w:style>
  <w:style w:type="paragraph" w:customStyle="1" w:styleId="-2">
    <w:name w:val="- маркированный вложенный 2"/>
    <w:basedOn w:val="-1"/>
    <w:rsid w:val="00A264B4"/>
    <w:pPr>
      <w:numPr>
        <w:ilvl w:val="1"/>
      </w:numPr>
      <w:tabs>
        <w:tab w:val="clear" w:pos="1134"/>
      </w:tabs>
    </w:pPr>
  </w:style>
  <w:style w:type="paragraph" w:customStyle="1" w:styleId="-1">
    <w:name w:val="- маркированный вложенный 1"/>
    <w:basedOn w:val="a0"/>
    <w:link w:val="-10"/>
    <w:rsid w:val="00A264B4"/>
    <w:pPr>
      <w:numPr>
        <w:numId w:val="1"/>
      </w:numPr>
      <w:tabs>
        <w:tab w:val="left" w:pos="1134"/>
      </w:tabs>
      <w:spacing w:before="0"/>
    </w:pPr>
  </w:style>
  <w:style w:type="character" w:styleId="a9">
    <w:name w:val="page number"/>
    <w:basedOn w:val="a1"/>
    <w:rsid w:val="00A264B4"/>
  </w:style>
  <w:style w:type="paragraph" w:customStyle="1" w:styleId="-6">
    <w:name w:val="- абзац перед таблицей"/>
    <w:basedOn w:val="a0"/>
    <w:next w:val="a0"/>
    <w:uiPriority w:val="99"/>
    <w:rsid w:val="00A264B4"/>
    <w:pPr>
      <w:keepNext/>
      <w:spacing w:after="120"/>
      <w:ind w:left="851"/>
    </w:pPr>
  </w:style>
  <w:style w:type="paragraph" w:customStyle="1" w:styleId="-7">
    <w:name w:val="- заголовок колонки"/>
    <w:basedOn w:val="a0"/>
    <w:rsid w:val="00A264B4"/>
    <w:pPr>
      <w:keepLines/>
      <w:spacing w:before="0"/>
      <w:jc w:val="center"/>
    </w:pPr>
    <w:rPr>
      <w:b/>
    </w:rPr>
  </w:style>
  <w:style w:type="paragraph" w:customStyle="1" w:styleId="--1">
    <w:name w:val="- ячейка - по центру"/>
    <w:basedOn w:val="a0"/>
    <w:rsid w:val="00A264B4"/>
    <w:pPr>
      <w:spacing w:before="0"/>
      <w:jc w:val="center"/>
    </w:pPr>
    <w:rPr>
      <w:sz w:val="18"/>
    </w:rPr>
  </w:style>
  <w:style w:type="table" w:styleId="aa">
    <w:name w:val="Table Grid"/>
    <w:basedOn w:val="a2"/>
    <w:uiPriority w:val="59"/>
    <w:rsid w:val="00A264B4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0"/>
    <w:link w:val="--3"/>
    <w:uiPriority w:val="99"/>
    <w:rsid w:val="00A264B4"/>
    <w:pPr>
      <w:spacing w:before="0"/>
      <w:jc w:val="left"/>
    </w:pPr>
    <w:rPr>
      <w:sz w:val="18"/>
    </w:rPr>
  </w:style>
  <w:style w:type="paragraph" w:customStyle="1" w:styleId="--4">
    <w:name w:val="- ячейка - справа"/>
    <w:basedOn w:val="a0"/>
    <w:rsid w:val="00A264B4"/>
    <w:pPr>
      <w:spacing w:before="0"/>
      <w:jc w:val="right"/>
    </w:pPr>
    <w:rPr>
      <w:sz w:val="18"/>
    </w:rPr>
  </w:style>
  <w:style w:type="paragraph" w:customStyle="1" w:styleId="-8">
    <w:name w:val="- содержание"/>
    <w:basedOn w:val="1"/>
    <w:next w:val="a0"/>
    <w:rsid w:val="00A264B4"/>
    <w:pPr>
      <w:numPr>
        <w:numId w:val="0"/>
      </w:numPr>
    </w:pPr>
  </w:style>
  <w:style w:type="paragraph" w:customStyle="1" w:styleId="-20">
    <w:name w:val="- нумерованный текст 2"/>
    <w:basedOn w:val="2"/>
    <w:link w:val="-21"/>
    <w:rsid w:val="00A264B4"/>
    <w:pPr>
      <w:keepNext w:val="0"/>
      <w:keepLines w:val="0"/>
      <w:spacing w:after="0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link w:val="-31"/>
    <w:rsid w:val="00A264B4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link w:val="-41"/>
    <w:uiPriority w:val="99"/>
    <w:rsid w:val="00A264B4"/>
    <w:pPr>
      <w:keepNext w:val="0"/>
      <w:spacing w:before="120" w:after="0"/>
      <w:ind w:left="851" w:hanging="851"/>
      <w:jc w:val="both"/>
      <w:outlineLvl w:val="9"/>
    </w:pPr>
    <w:rPr>
      <w:b w:val="0"/>
    </w:rPr>
  </w:style>
  <w:style w:type="paragraph" w:customStyle="1" w:styleId="-9">
    <w:name w:val="- текст вложенный"/>
    <w:basedOn w:val="a0"/>
    <w:link w:val="-a"/>
    <w:rsid w:val="00A264B4"/>
    <w:pPr>
      <w:ind w:left="851"/>
    </w:pPr>
  </w:style>
  <w:style w:type="paragraph" w:styleId="12">
    <w:name w:val="toc 1"/>
    <w:basedOn w:val="a"/>
    <w:next w:val="a"/>
    <w:autoRedefine/>
    <w:uiPriority w:val="39"/>
    <w:rsid w:val="00A264B4"/>
  </w:style>
  <w:style w:type="paragraph" w:styleId="21">
    <w:name w:val="toc 2"/>
    <w:basedOn w:val="a"/>
    <w:next w:val="a"/>
    <w:autoRedefine/>
    <w:uiPriority w:val="39"/>
    <w:rsid w:val="00A264B4"/>
    <w:pPr>
      <w:ind w:left="200"/>
    </w:pPr>
  </w:style>
  <w:style w:type="paragraph" w:styleId="31">
    <w:name w:val="toc 3"/>
    <w:basedOn w:val="a"/>
    <w:next w:val="a"/>
    <w:autoRedefine/>
    <w:uiPriority w:val="39"/>
    <w:rsid w:val="00A264B4"/>
    <w:pPr>
      <w:ind w:left="400"/>
    </w:pPr>
  </w:style>
  <w:style w:type="paragraph" w:customStyle="1" w:styleId="-b">
    <w:name w:val="- название приложения"/>
    <w:basedOn w:val="-8"/>
    <w:next w:val="a0"/>
    <w:link w:val="-c"/>
    <w:rsid w:val="00A264B4"/>
    <w:pPr>
      <w:jc w:val="center"/>
    </w:pPr>
  </w:style>
  <w:style w:type="paragraph" w:customStyle="1" w:styleId="-11">
    <w:name w:val="- нумерованный текст 1"/>
    <w:basedOn w:val="1"/>
    <w:uiPriority w:val="99"/>
    <w:rsid w:val="00A264B4"/>
    <w:pPr>
      <w:keepNext w:val="0"/>
      <w:keepLines w:val="0"/>
      <w:tabs>
        <w:tab w:val="left" w:pos="851"/>
      </w:tabs>
      <w:spacing w:before="120" w:after="0"/>
      <w:outlineLvl w:val="9"/>
    </w:pPr>
    <w:rPr>
      <w:b w:val="0"/>
      <w:sz w:val="20"/>
    </w:rPr>
  </w:style>
  <w:style w:type="paragraph" w:styleId="ab">
    <w:name w:val="Balloon Text"/>
    <w:basedOn w:val="a"/>
    <w:link w:val="ac"/>
    <w:semiHidden/>
    <w:rsid w:val="00A264B4"/>
    <w:rPr>
      <w:rFonts w:ascii="Tahoma" w:hAnsi="Tahoma" w:cs="Tahoma"/>
      <w:sz w:val="16"/>
      <w:szCs w:val="16"/>
    </w:rPr>
  </w:style>
  <w:style w:type="character" w:styleId="ad">
    <w:name w:val="annotation reference"/>
    <w:semiHidden/>
    <w:rsid w:val="00A264B4"/>
    <w:rPr>
      <w:sz w:val="16"/>
      <w:szCs w:val="16"/>
    </w:rPr>
  </w:style>
  <w:style w:type="paragraph" w:styleId="ae">
    <w:name w:val="annotation text"/>
    <w:basedOn w:val="a"/>
    <w:link w:val="af"/>
    <w:semiHidden/>
    <w:rsid w:val="00A264B4"/>
  </w:style>
  <w:style w:type="paragraph" w:styleId="af0">
    <w:name w:val="annotation subject"/>
    <w:basedOn w:val="ae"/>
    <w:next w:val="ae"/>
    <w:link w:val="af1"/>
    <w:semiHidden/>
    <w:rsid w:val="00A264B4"/>
    <w:rPr>
      <w:b/>
      <w:bCs/>
    </w:rPr>
  </w:style>
  <w:style w:type="paragraph" w:customStyle="1" w:styleId="-d">
    <w:name w:val="- тема документа"/>
    <w:basedOn w:val="a0"/>
    <w:next w:val="a0"/>
    <w:rsid w:val="00A264B4"/>
    <w:pPr>
      <w:jc w:val="center"/>
    </w:pPr>
    <w:rPr>
      <w:rFonts w:eastAsia="Times New Roman" w:cs="Times New Roman"/>
      <w:b/>
      <w:bCs/>
      <w:sz w:val="36"/>
    </w:rPr>
  </w:style>
  <w:style w:type="paragraph" w:customStyle="1" w:styleId="-e">
    <w:name w:val="- СМК"/>
    <w:basedOn w:val="a0"/>
    <w:next w:val="-f"/>
    <w:rsid w:val="00A264B4"/>
    <w:pPr>
      <w:pBdr>
        <w:bottom w:val="single" w:sz="12" w:space="31" w:color="auto"/>
      </w:pBdr>
      <w:spacing w:before="2040"/>
      <w:jc w:val="center"/>
    </w:pPr>
    <w:rPr>
      <w:rFonts w:eastAsia="Times New Roman" w:cs="Times New Roman"/>
      <w:b/>
      <w:bCs/>
      <w:sz w:val="32"/>
    </w:rPr>
  </w:style>
  <w:style w:type="paragraph" w:customStyle="1" w:styleId="-f">
    <w:name w:val="- вид и название документа"/>
    <w:basedOn w:val="a0"/>
    <w:next w:val="-d"/>
    <w:rsid w:val="00A264B4"/>
    <w:pPr>
      <w:spacing w:before="600"/>
      <w:jc w:val="center"/>
    </w:pPr>
    <w:rPr>
      <w:rFonts w:eastAsia="Times New Roman" w:cs="Times New Roman"/>
      <w:b/>
      <w:bCs/>
      <w:sz w:val="32"/>
    </w:rPr>
  </w:style>
  <w:style w:type="paragraph" w:customStyle="1" w:styleId="--5">
    <w:name w:val="- предисловие - текст"/>
    <w:basedOn w:val="a0"/>
    <w:rsid w:val="00A264B4"/>
    <w:pPr>
      <w:keepNext/>
      <w:ind w:left="357"/>
    </w:pPr>
    <w:rPr>
      <w:rFonts w:eastAsia="Times New Roman" w:cs="Times New Roman"/>
    </w:rPr>
  </w:style>
  <w:style w:type="paragraph" w:customStyle="1" w:styleId="--6">
    <w:name w:val="- предисловие - секция"/>
    <w:basedOn w:val="a0"/>
    <w:rsid w:val="00A264B4"/>
    <w:pPr>
      <w:keepNext/>
      <w:ind w:left="357" w:hanging="357"/>
    </w:pPr>
  </w:style>
  <w:style w:type="paragraph" w:customStyle="1" w:styleId="-f0">
    <w:name w:val="- экз №"/>
    <w:basedOn w:val="a0"/>
    <w:rsid w:val="00A264B4"/>
    <w:pPr>
      <w:spacing w:before="480"/>
    </w:pPr>
  </w:style>
  <w:style w:type="paragraph" w:customStyle="1" w:styleId="--7">
    <w:name w:val="- текст - слева"/>
    <w:basedOn w:val="--"/>
    <w:link w:val="--8"/>
    <w:rsid w:val="00A264B4"/>
    <w:pPr>
      <w:jc w:val="left"/>
    </w:pPr>
    <w:rPr>
      <w:rFonts w:eastAsia="Times New Roman" w:cs="Times New Roman"/>
    </w:rPr>
  </w:style>
  <w:style w:type="paragraph" w:customStyle="1" w:styleId="-f1">
    <w:name w:val="- название формы"/>
    <w:basedOn w:val="a0"/>
    <w:rsid w:val="00A264B4"/>
    <w:pPr>
      <w:spacing w:before="0"/>
      <w:jc w:val="center"/>
    </w:pPr>
    <w:rPr>
      <w:b/>
      <w:sz w:val="28"/>
      <w:lang w:val="en-US"/>
    </w:rPr>
  </w:style>
  <w:style w:type="character" w:styleId="af2">
    <w:name w:val="Strong"/>
    <w:qFormat/>
    <w:rsid w:val="00A264B4"/>
    <w:rPr>
      <w:b/>
      <w:bCs/>
    </w:rPr>
  </w:style>
  <w:style w:type="paragraph" w:customStyle="1" w:styleId="--9">
    <w:name w:val="- текст - справа"/>
    <w:basedOn w:val="--7"/>
    <w:rsid w:val="00A264B4"/>
    <w:pPr>
      <w:jc w:val="right"/>
    </w:pPr>
  </w:style>
  <w:style w:type="paragraph" w:customStyle="1" w:styleId="-f2">
    <w:name w:val="- УТВЕРЖДАЮ"/>
    <w:basedOn w:val="a0"/>
    <w:rsid w:val="00A264B4"/>
    <w:pPr>
      <w:ind w:left="7020"/>
    </w:pPr>
  </w:style>
  <w:style w:type="paragraph" w:customStyle="1" w:styleId="-3">
    <w:name w:val="- маркированный вложенный 3"/>
    <w:basedOn w:val="-2"/>
    <w:rsid w:val="00A264B4"/>
    <w:pPr>
      <w:numPr>
        <w:ilvl w:val="2"/>
      </w:numPr>
      <w:tabs>
        <w:tab w:val="clear" w:pos="2160"/>
        <w:tab w:val="left" w:pos="1701"/>
      </w:tabs>
      <w:ind w:left="1702" w:hanging="284"/>
    </w:pPr>
  </w:style>
  <w:style w:type="paragraph" w:customStyle="1" w:styleId="-12">
    <w:name w:val="- текст вложенный 1"/>
    <w:basedOn w:val="-9"/>
    <w:rsid w:val="00A264B4"/>
    <w:pPr>
      <w:spacing w:after="120"/>
      <w:ind w:left="1134"/>
    </w:pPr>
  </w:style>
  <w:style w:type="paragraph" w:customStyle="1" w:styleId="-22">
    <w:name w:val="- текст вложенный 2"/>
    <w:basedOn w:val="-12"/>
    <w:rsid w:val="00A264B4"/>
    <w:pPr>
      <w:ind w:left="1418"/>
    </w:pPr>
  </w:style>
  <w:style w:type="character" w:customStyle="1" w:styleId="-10">
    <w:name w:val="- маркированный вложенный 1 Знак"/>
    <w:link w:val="-1"/>
    <w:rsid w:val="00A264B4"/>
    <w:rPr>
      <w:rFonts w:ascii="Arial" w:eastAsia="Arial" w:hAnsi="Arial" w:cs="Arial CYR"/>
    </w:rPr>
  </w:style>
  <w:style w:type="character" w:customStyle="1" w:styleId="-a">
    <w:name w:val="- текст вложенный Знак"/>
    <w:link w:val="-9"/>
    <w:rsid w:val="00A264B4"/>
    <w:rPr>
      <w:rFonts w:ascii="Arial" w:eastAsia="Arial" w:hAnsi="Arial" w:cs="Arial CYR"/>
    </w:rPr>
  </w:style>
  <w:style w:type="paragraph" w:customStyle="1" w:styleId="--a">
    <w:name w:val="- список - отдельный"/>
    <w:basedOn w:val="a0"/>
    <w:next w:val="a"/>
    <w:rsid w:val="00A264B4"/>
    <w:pPr>
      <w:tabs>
        <w:tab w:val="num" w:pos="360"/>
      </w:tabs>
      <w:ind w:left="360" w:hanging="360"/>
    </w:pPr>
  </w:style>
  <w:style w:type="character" w:customStyle="1" w:styleId="-41">
    <w:name w:val="- нумерованный текст 4 Знак"/>
    <w:link w:val="-40"/>
    <w:uiPriority w:val="99"/>
    <w:rsid w:val="00A264B4"/>
    <w:rPr>
      <w:rFonts w:ascii="Arial" w:eastAsia="Arial" w:hAnsi="Arial"/>
      <w:bCs/>
      <w:szCs w:val="28"/>
    </w:rPr>
  </w:style>
  <w:style w:type="paragraph" w:customStyle="1" w:styleId="af3">
    <w:name w:val="текст таблицы"/>
    <w:basedOn w:val="--2"/>
    <w:rsid w:val="00A264B4"/>
    <w:rPr>
      <w:rFonts w:eastAsia="Times New Roman" w:cs="Times New Roman"/>
      <w:sz w:val="20"/>
    </w:rPr>
  </w:style>
  <w:style w:type="paragraph" w:customStyle="1" w:styleId="-f3">
    <w:name w:val="- текст по центру"/>
    <w:basedOn w:val="a"/>
    <w:rsid w:val="00A264B4"/>
    <w:pPr>
      <w:jc w:val="center"/>
    </w:pPr>
    <w:rPr>
      <w:rFonts w:eastAsia="Times New Roman"/>
      <w:lang w:val="en-US"/>
    </w:rPr>
  </w:style>
  <w:style w:type="character" w:customStyle="1" w:styleId="-5">
    <w:name w:val="- подпись Знак"/>
    <w:link w:val="-4"/>
    <w:rsid w:val="00A264B4"/>
    <w:rPr>
      <w:rFonts w:ascii="Arial" w:eastAsia="Arial" w:hAnsi="Arial"/>
      <w:i/>
      <w:sz w:val="16"/>
    </w:rPr>
  </w:style>
  <w:style w:type="paragraph" w:customStyle="1" w:styleId="-f4">
    <w:name w:val="- название технологической карты"/>
    <w:basedOn w:val="2"/>
    <w:rsid w:val="00A264B4"/>
    <w:pPr>
      <w:numPr>
        <w:ilvl w:val="0"/>
        <w:numId w:val="0"/>
      </w:numPr>
    </w:pPr>
    <w:rPr>
      <w:b w:val="0"/>
      <w:bCs w:val="0"/>
      <w:sz w:val="20"/>
    </w:rPr>
  </w:style>
  <w:style w:type="character" w:customStyle="1" w:styleId="--0">
    <w:name w:val="- текст - по центру Знак"/>
    <w:link w:val="--"/>
    <w:rsid w:val="00A264B4"/>
    <w:rPr>
      <w:rFonts w:ascii="Arial" w:eastAsia="Arial" w:hAnsi="Arial" w:cs="Arial CYR"/>
    </w:rPr>
  </w:style>
  <w:style w:type="paragraph" w:customStyle="1" w:styleId="-f5">
    <w:name w:val="- СМКиБП"/>
    <w:basedOn w:val="a0"/>
    <w:rsid w:val="00A264B4"/>
    <w:pPr>
      <w:pBdr>
        <w:bottom w:val="single" w:sz="12" w:space="6" w:color="auto"/>
      </w:pBdr>
      <w:jc w:val="center"/>
    </w:pPr>
    <w:rPr>
      <w:rFonts w:eastAsia="Times New Roman" w:cs="Times New Roman"/>
      <w:b/>
      <w:sz w:val="24"/>
    </w:rPr>
  </w:style>
  <w:style w:type="paragraph" w:customStyle="1" w:styleId="-f6">
    <w:name w:val="- тип документа"/>
    <w:basedOn w:val="a0"/>
    <w:rsid w:val="00A264B4"/>
    <w:pPr>
      <w:jc w:val="center"/>
    </w:pPr>
    <w:rPr>
      <w:rFonts w:eastAsia="Times New Roman" w:cs="Times New Roman"/>
      <w:b/>
      <w:bCs/>
      <w:sz w:val="24"/>
    </w:rPr>
  </w:style>
  <w:style w:type="paragraph" w:customStyle="1" w:styleId="-f7">
    <w:name w:val="- название документа"/>
    <w:basedOn w:val="a0"/>
    <w:rsid w:val="00A264B4"/>
    <w:pPr>
      <w:pBdr>
        <w:bottom w:val="single" w:sz="12" w:space="6" w:color="auto"/>
      </w:pBdr>
      <w:jc w:val="center"/>
    </w:pPr>
    <w:rPr>
      <w:rFonts w:eastAsia="Times New Roman" w:cs="Times New Roman"/>
      <w:b/>
      <w:bCs/>
      <w:sz w:val="24"/>
    </w:rPr>
  </w:style>
  <w:style w:type="paragraph" w:customStyle="1" w:styleId="af4">
    <w:name w:val="ключевые слова"/>
    <w:basedOn w:val="a0"/>
    <w:rsid w:val="00A264B4"/>
    <w:pPr>
      <w:pBdr>
        <w:bottom w:val="single" w:sz="12" w:space="6" w:color="auto"/>
      </w:pBdr>
    </w:pPr>
    <w:rPr>
      <w:rFonts w:eastAsia="Times New Roman" w:cs="Times New Roman"/>
    </w:rPr>
  </w:style>
  <w:style w:type="paragraph" w:customStyle="1" w:styleId="af5">
    <w:name w:val="экземпляр"/>
    <w:basedOn w:val="a0"/>
    <w:qFormat/>
    <w:rsid w:val="00A264B4"/>
    <w:pPr>
      <w:spacing w:before="1680"/>
    </w:pPr>
  </w:style>
  <w:style w:type="paragraph" w:customStyle="1" w:styleId="--b">
    <w:name w:val="- текст - по ширине"/>
    <w:basedOn w:val="--7"/>
    <w:rsid w:val="00A264B4"/>
    <w:pPr>
      <w:jc w:val="both"/>
    </w:pPr>
    <w:rPr>
      <w:rFonts w:eastAsia="Arial" w:cs="Arial CYR"/>
    </w:rPr>
  </w:style>
  <w:style w:type="paragraph" w:customStyle="1" w:styleId="af6">
    <w:name w:val="Название программы"/>
    <w:basedOn w:val="a"/>
    <w:rsid w:val="00A264B4"/>
    <w:pPr>
      <w:spacing w:before="3480" w:after="200" w:line="276" w:lineRule="auto"/>
      <w:jc w:val="center"/>
    </w:pPr>
    <w:rPr>
      <w:rFonts w:eastAsia="Times New Roman"/>
      <w:b/>
      <w:bCs/>
      <w:sz w:val="36"/>
    </w:rPr>
  </w:style>
  <w:style w:type="numbering" w:customStyle="1" w:styleId="005">
    <w:name w:val="Стиль список работ + многоуровневый Слева:  0 см Выступ:  05 см"/>
    <w:basedOn w:val="a3"/>
    <w:rsid w:val="00A264B4"/>
    <w:pPr>
      <w:numPr>
        <w:numId w:val="3"/>
      </w:numPr>
    </w:pPr>
  </w:style>
  <w:style w:type="character" w:customStyle="1" w:styleId="-c">
    <w:name w:val="- название приложения Знак"/>
    <w:link w:val="-b"/>
    <w:rsid w:val="00A264B4"/>
    <w:rPr>
      <w:rFonts w:ascii="Arial" w:eastAsia="Arial" w:hAnsi="Arial" w:cs="Arial CYR"/>
      <w:b/>
      <w:bCs/>
      <w:kern w:val="36"/>
      <w:sz w:val="28"/>
      <w:szCs w:val="28"/>
    </w:rPr>
  </w:style>
  <w:style w:type="character" w:customStyle="1" w:styleId="af7">
    <w:name w:val="текст в табоице"/>
    <w:rsid w:val="00A264B4"/>
    <w:rPr>
      <w:b/>
      <w:bCs/>
      <w:sz w:val="24"/>
    </w:rPr>
  </w:style>
  <w:style w:type="numbering" w:customStyle="1" w:styleId="0051">
    <w:name w:val="Стиль список работ + многоуровневый Слева:  0 см Выступ:  05 см1"/>
    <w:basedOn w:val="a3"/>
    <w:rsid w:val="00A264B4"/>
    <w:pPr>
      <w:numPr>
        <w:numId w:val="1"/>
      </w:numPr>
    </w:pPr>
  </w:style>
  <w:style w:type="character" w:customStyle="1" w:styleId="-21">
    <w:name w:val="- нумерованный текст 2 Знак"/>
    <w:link w:val="-20"/>
    <w:rsid w:val="00A264B4"/>
    <w:rPr>
      <w:rFonts w:ascii="Arial" w:eastAsia="Arial" w:hAnsi="Arial" w:cs="Arial CYR"/>
      <w:bCs/>
      <w:szCs w:val="24"/>
    </w:rPr>
  </w:style>
  <w:style w:type="paragraph" w:customStyle="1" w:styleId="-f8">
    <w:name w:val="- текст слева"/>
    <w:basedOn w:val="--"/>
    <w:rsid w:val="00A264B4"/>
    <w:pPr>
      <w:jc w:val="left"/>
    </w:pPr>
    <w:rPr>
      <w:lang w:val="en-US"/>
    </w:rPr>
  </w:style>
  <w:style w:type="numbering" w:customStyle="1" w:styleId="13">
    <w:name w:val="Нет списка1"/>
    <w:next w:val="a3"/>
    <w:uiPriority w:val="99"/>
    <w:semiHidden/>
    <w:unhideWhenUsed/>
    <w:rsid w:val="00A264B4"/>
  </w:style>
  <w:style w:type="character" w:customStyle="1" w:styleId="--8">
    <w:name w:val="- текст - слева Знак"/>
    <w:link w:val="--7"/>
    <w:rsid w:val="00A264B4"/>
    <w:rPr>
      <w:rFonts w:ascii="Arial" w:hAnsi="Arial"/>
    </w:rPr>
  </w:style>
  <w:style w:type="paragraph" w:styleId="af8">
    <w:name w:val="List Paragraph"/>
    <w:basedOn w:val="a"/>
    <w:uiPriority w:val="34"/>
    <w:qFormat/>
    <w:rsid w:val="00A264B4"/>
    <w:pPr>
      <w:spacing w:before="0"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9">
    <w:next w:val="11"/>
    <w:link w:val="afa"/>
    <w:rsid w:val="00423613"/>
    <w:pPr>
      <w:spacing w:before="120"/>
      <w:jc w:val="both"/>
    </w:pPr>
    <w:rPr>
      <w:rFonts w:ascii="Arial" w:eastAsia="Arial" w:hAnsi="Arial" w:cs="Arial CYR"/>
    </w:rPr>
  </w:style>
  <w:style w:type="character" w:customStyle="1" w:styleId="afa">
    <w:name w:val="Обычный (веб) Знак"/>
    <w:link w:val="af9"/>
    <w:rsid w:val="00A264B4"/>
    <w:rPr>
      <w:rFonts w:ascii="Arial" w:eastAsia="Arial" w:hAnsi="Arial" w:cs="Arial CYR"/>
      <w:lang w:val="ru-RU" w:eastAsia="ru-RU" w:bidi="ar-SA"/>
    </w:rPr>
  </w:style>
  <w:style w:type="character" w:customStyle="1" w:styleId="-31">
    <w:name w:val="- нумерованный текст 3 Знак"/>
    <w:link w:val="-30"/>
    <w:rsid w:val="00A264B4"/>
    <w:rPr>
      <w:rFonts w:ascii="Arial" w:eastAsia="Arial" w:hAnsi="Arial" w:cs="Arial"/>
      <w:bCs/>
      <w:szCs w:val="26"/>
    </w:rPr>
  </w:style>
  <w:style w:type="character" w:customStyle="1" w:styleId="20">
    <w:name w:val="Заголовок 2 Знак"/>
    <w:link w:val="2"/>
    <w:rsid w:val="00A264B4"/>
    <w:rPr>
      <w:rFonts w:ascii="Arial" w:eastAsia="Arial" w:hAnsi="Arial" w:cs="Arial CYR"/>
      <w:b/>
      <w:bCs/>
      <w:sz w:val="24"/>
      <w:szCs w:val="24"/>
    </w:rPr>
  </w:style>
  <w:style w:type="character" w:customStyle="1" w:styleId="--3">
    <w:name w:val="- ячейка - слева Знак"/>
    <w:link w:val="--2"/>
    <w:uiPriority w:val="99"/>
    <w:rsid w:val="00A264B4"/>
    <w:rPr>
      <w:rFonts w:ascii="Arial" w:eastAsia="Arial" w:hAnsi="Arial" w:cs="Arial CYR"/>
      <w:sz w:val="18"/>
    </w:rPr>
  </w:style>
  <w:style w:type="character" w:customStyle="1" w:styleId="af">
    <w:name w:val="Текст примечания Знак"/>
    <w:link w:val="ae"/>
    <w:semiHidden/>
    <w:rsid w:val="00A264B4"/>
    <w:rPr>
      <w:rFonts w:ascii="Arial" w:eastAsia="Arial" w:hAnsi="Arial"/>
    </w:rPr>
  </w:style>
  <w:style w:type="character" w:customStyle="1" w:styleId="af1">
    <w:name w:val="Тема примечания Знак"/>
    <w:link w:val="af0"/>
    <w:semiHidden/>
    <w:rsid w:val="00A264B4"/>
    <w:rPr>
      <w:rFonts w:ascii="Arial" w:eastAsia="Arial" w:hAnsi="Arial"/>
      <w:b/>
      <w:bCs/>
    </w:rPr>
  </w:style>
  <w:style w:type="character" w:customStyle="1" w:styleId="ac">
    <w:name w:val="Текст выноски Знак"/>
    <w:link w:val="ab"/>
    <w:semiHidden/>
    <w:rsid w:val="00A264B4"/>
    <w:rPr>
      <w:rFonts w:ascii="Tahoma" w:eastAsia="Arial" w:hAnsi="Tahoma" w:cs="Tahoma"/>
      <w:sz w:val="16"/>
      <w:szCs w:val="16"/>
    </w:rPr>
  </w:style>
  <w:style w:type="table" w:customStyle="1" w:styleId="14">
    <w:name w:val="Сетка таблицы1"/>
    <w:basedOn w:val="a2"/>
    <w:next w:val="aa"/>
    <w:rsid w:val="00A264B4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c">
    <w:name w:val="- список - продолжение"/>
    <w:basedOn w:val="a"/>
    <w:rsid w:val="00A264B4"/>
    <w:pPr>
      <w:spacing w:before="0"/>
      <w:jc w:val="both"/>
    </w:pPr>
    <w:rPr>
      <w:rFonts w:cs="Arial CYR"/>
      <w:color w:val="0033CC"/>
      <w:sz w:val="26"/>
    </w:rPr>
  </w:style>
  <w:style w:type="character" w:customStyle="1" w:styleId="10">
    <w:name w:val="Заголовок 1 Знак"/>
    <w:link w:val="1"/>
    <w:rsid w:val="00A264B4"/>
    <w:rPr>
      <w:rFonts w:ascii="Arial" w:eastAsia="Arial" w:hAnsi="Arial" w:cs="Arial CYR"/>
      <w:b/>
      <w:bCs/>
      <w:kern w:val="36"/>
      <w:sz w:val="28"/>
      <w:szCs w:val="28"/>
    </w:rPr>
  </w:style>
  <w:style w:type="numbering" w:customStyle="1" w:styleId="22">
    <w:name w:val="Нет списка2"/>
    <w:next w:val="a3"/>
    <w:uiPriority w:val="99"/>
    <w:semiHidden/>
    <w:unhideWhenUsed/>
    <w:rsid w:val="00A264B4"/>
  </w:style>
  <w:style w:type="table" w:customStyle="1" w:styleId="23">
    <w:name w:val="Сетка таблицы2"/>
    <w:basedOn w:val="a2"/>
    <w:next w:val="aa"/>
    <w:rsid w:val="00A264B4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Normal (Web)"/>
    <w:link w:val="15"/>
    <w:rsid w:val="00A264B4"/>
    <w:pPr>
      <w:spacing w:before="120"/>
      <w:jc w:val="both"/>
    </w:pPr>
    <w:rPr>
      <w:rFonts w:ascii="Arial" w:eastAsia="Arial" w:hAnsi="Arial" w:cs="Arial CYR"/>
    </w:rPr>
  </w:style>
  <w:style w:type="character" w:customStyle="1" w:styleId="15">
    <w:name w:val="Обычный (веб) Знак1"/>
    <w:link w:val="a0"/>
    <w:rsid w:val="00A264B4"/>
    <w:rPr>
      <w:rFonts w:ascii="Arial" w:eastAsia="Arial" w:hAnsi="Arial" w:cs="Arial CYR"/>
    </w:rPr>
  </w:style>
  <w:style w:type="paragraph" w:customStyle="1" w:styleId="afb">
    <w:name w:val="Внимание"/>
    <w:basedOn w:val="a0"/>
    <w:autoRedefine/>
    <w:qFormat/>
    <w:rsid w:val="00A264B4"/>
    <w:rPr>
      <w:rFonts w:cs="Arial"/>
      <w:szCs w:val="25"/>
    </w:rPr>
  </w:style>
  <w:style w:type="paragraph" w:styleId="41">
    <w:name w:val="toc 4"/>
    <w:basedOn w:val="a"/>
    <w:next w:val="a"/>
    <w:autoRedefine/>
    <w:uiPriority w:val="39"/>
    <w:unhideWhenUsed/>
    <w:rsid w:val="00A264B4"/>
    <w:pPr>
      <w:spacing w:before="0" w:after="100" w:line="276" w:lineRule="auto"/>
      <w:ind w:left="660"/>
    </w:pPr>
    <w:rPr>
      <w:rFonts w:ascii="Calibri" w:eastAsia="Times New Roman" w:hAnsi="Calibr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A264B4"/>
    <w:pPr>
      <w:spacing w:before="0" w:after="100" w:line="276" w:lineRule="auto"/>
      <w:ind w:left="880"/>
    </w:pPr>
    <w:rPr>
      <w:rFonts w:ascii="Calibri" w:eastAsia="Times New Roman" w:hAnsi="Calibr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A264B4"/>
    <w:pPr>
      <w:spacing w:before="0" w:after="100" w:line="276" w:lineRule="auto"/>
      <w:ind w:left="1100"/>
    </w:pPr>
    <w:rPr>
      <w:rFonts w:ascii="Calibri" w:eastAsia="Times New Roman" w:hAnsi="Calibr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A264B4"/>
    <w:pPr>
      <w:spacing w:before="0" w:after="100" w:line="276" w:lineRule="auto"/>
      <w:ind w:left="1320"/>
    </w:pPr>
    <w:rPr>
      <w:rFonts w:ascii="Calibri" w:eastAsia="Times New Roman" w:hAnsi="Calibr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A264B4"/>
    <w:pPr>
      <w:spacing w:before="0" w:after="100" w:line="276" w:lineRule="auto"/>
      <w:ind w:left="1540"/>
    </w:pPr>
    <w:rPr>
      <w:rFonts w:ascii="Calibri" w:eastAsia="Times New Roman" w:hAnsi="Calibr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A264B4"/>
    <w:pPr>
      <w:spacing w:before="0" w:after="100" w:line="276" w:lineRule="auto"/>
      <w:ind w:left="1760"/>
    </w:pPr>
    <w:rPr>
      <w:rFonts w:ascii="Calibri" w:eastAsia="Times New Roman" w:hAnsi="Calibri"/>
      <w:sz w:val="22"/>
      <w:szCs w:val="22"/>
    </w:rPr>
  </w:style>
  <w:style w:type="character" w:customStyle="1" w:styleId="a5">
    <w:name w:val="Верхний колонтитул Знак"/>
    <w:link w:val="a4"/>
    <w:rsid w:val="00A264B4"/>
    <w:rPr>
      <w:rFonts w:ascii="Arial" w:eastAsia="Arial" w:hAnsi="Arial" w:cs="Arial CYR"/>
      <w:b/>
    </w:rPr>
  </w:style>
  <w:style w:type="character" w:customStyle="1" w:styleId="30">
    <w:name w:val="Заголовок 3 Знак"/>
    <w:link w:val="3"/>
    <w:rsid w:val="00A264B4"/>
    <w:rPr>
      <w:rFonts w:ascii="Arial" w:eastAsia="Arial" w:hAnsi="Arial" w:cs="Arial"/>
      <w:b/>
      <w:bCs/>
      <w:szCs w:val="26"/>
    </w:rPr>
  </w:style>
  <w:style w:type="character" w:customStyle="1" w:styleId="40">
    <w:name w:val="Заголовок 4 Знак"/>
    <w:link w:val="4"/>
    <w:rsid w:val="00A264B4"/>
    <w:rPr>
      <w:rFonts w:ascii="Arial" w:eastAsia="Arial" w:hAnsi="Arial"/>
      <w:b/>
      <w:bCs/>
      <w:szCs w:val="28"/>
    </w:rPr>
  </w:style>
  <w:style w:type="character" w:customStyle="1" w:styleId="50">
    <w:name w:val="Заголовок 5 Знак"/>
    <w:link w:val="5"/>
    <w:rsid w:val="00A264B4"/>
    <w:rPr>
      <w:rFonts w:ascii="Arial" w:eastAsia="Arial" w:hAnsi="Arial"/>
      <w:bCs/>
      <w:iCs/>
      <w:sz w:val="16"/>
      <w:szCs w:val="26"/>
    </w:rPr>
  </w:style>
  <w:style w:type="character" w:customStyle="1" w:styleId="60">
    <w:name w:val="Заголовок 6 Знак"/>
    <w:link w:val="6"/>
    <w:rsid w:val="00A264B4"/>
    <w:rPr>
      <w:rFonts w:ascii="Arial" w:eastAsia="Arial" w:hAnsi="Arial"/>
      <w:bCs/>
      <w:sz w:val="16"/>
      <w:szCs w:val="22"/>
    </w:rPr>
  </w:style>
  <w:style w:type="character" w:customStyle="1" w:styleId="70">
    <w:name w:val="Заголовок 7 Знак"/>
    <w:link w:val="7"/>
    <w:uiPriority w:val="99"/>
    <w:rsid w:val="00A264B4"/>
    <w:rPr>
      <w:rFonts w:ascii="Arial" w:eastAsia="Arial" w:hAnsi="Arial"/>
      <w:sz w:val="16"/>
      <w:szCs w:val="24"/>
    </w:rPr>
  </w:style>
  <w:style w:type="character" w:customStyle="1" w:styleId="80">
    <w:name w:val="Заголовок 8 Знак"/>
    <w:link w:val="8"/>
    <w:uiPriority w:val="99"/>
    <w:rsid w:val="00A264B4"/>
    <w:rPr>
      <w:rFonts w:ascii="Arial" w:eastAsia="Arial" w:hAnsi="Arial"/>
      <w:iCs/>
      <w:sz w:val="16"/>
      <w:szCs w:val="24"/>
    </w:rPr>
  </w:style>
  <w:style w:type="character" w:customStyle="1" w:styleId="90">
    <w:name w:val="Заголовок 9 Знак"/>
    <w:link w:val="9"/>
    <w:uiPriority w:val="99"/>
    <w:rsid w:val="00A264B4"/>
    <w:rPr>
      <w:rFonts w:ascii="Arial" w:eastAsia="Arial" w:hAnsi="Arial" w:cs="Arial"/>
      <w:sz w:val="16"/>
      <w:szCs w:val="22"/>
    </w:rPr>
  </w:style>
  <w:style w:type="character" w:customStyle="1" w:styleId="a7">
    <w:name w:val="Нижний колонтитул Знак"/>
    <w:link w:val="a6"/>
    <w:rsid w:val="00A264B4"/>
    <w:rPr>
      <w:rFonts w:ascii="Arial" w:eastAsia="Arial" w:hAnsi="Arial" w:cs="Arial CYR"/>
    </w:rPr>
  </w:style>
  <w:style w:type="numbering" w:customStyle="1" w:styleId="0052">
    <w:name w:val="Стиль список работ + многоуровневый Слева:  0 см Выступ:  05 см2"/>
    <w:basedOn w:val="a3"/>
    <w:rsid w:val="00A264B4"/>
  </w:style>
  <w:style w:type="numbering" w:customStyle="1" w:styleId="00511">
    <w:name w:val="Стиль список работ + многоуровневый Слева:  0 см Выступ:  05 см11"/>
    <w:basedOn w:val="a3"/>
    <w:rsid w:val="00A264B4"/>
  </w:style>
  <w:style w:type="paragraph" w:customStyle="1" w:styleId="-f9">
    <w:name w:val="- заголовок колонки (таблица широкая)"/>
    <w:basedOn w:val="-7"/>
    <w:rsid w:val="00A264B4"/>
    <w:rPr>
      <w:bCs/>
      <w:sz w:val="16"/>
    </w:rPr>
  </w:style>
  <w:style w:type="paragraph" w:customStyle="1" w:styleId="--d">
    <w:name w:val="- ячейка - слева (таблица широкая)"/>
    <w:basedOn w:val="--2"/>
    <w:rsid w:val="00A264B4"/>
    <w:rPr>
      <w:sz w:val="14"/>
    </w:rPr>
  </w:style>
  <w:style w:type="paragraph" w:customStyle="1" w:styleId="--e">
    <w:name w:val="- ячейка - по центру (таблица широкая)"/>
    <w:basedOn w:val="--2"/>
    <w:rsid w:val="00A264B4"/>
    <w:pPr>
      <w:jc w:val="center"/>
    </w:pPr>
    <w:rPr>
      <w:rFonts w:eastAsia="Times New Roman" w:cs="Times New Roman"/>
      <w:sz w:val="14"/>
    </w:rPr>
  </w:style>
  <w:style w:type="paragraph" w:customStyle="1" w:styleId="-fa">
    <w:name w:val="- продукт (таблица широкая)"/>
    <w:basedOn w:val="--d"/>
    <w:rsid w:val="00A264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8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04%20&#1090;&#1077;&#1093;.%20&#1082;&#1072;&#1088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97C77-4A11-4DA2-8DDE-8BC7A4C66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 тех. карта</Template>
  <TotalTime>1</TotalTime>
  <Pages>2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 Предприятие Т ТК</vt:lpstr>
    </vt:vector>
  </TitlesOfParts>
  <Company>Hewlett-Packard Company</Company>
  <LinksUpToDate>false</LinksUpToDate>
  <CharactersWithSpaces>6651</CharactersWithSpaces>
  <SharedDoc>false</SharedDoc>
  <HLinks>
    <vt:vector size="54" baseType="variant"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_Toc118923369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_Toc118923368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_Toc118923367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_Toc118923366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_Toc118923365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_Toc118923364</vt:lpwstr>
      </vt:variant>
      <vt:variant>
        <vt:i4>1703992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_Toc118923363</vt:lpwstr>
      </vt:variant>
      <vt:variant>
        <vt:i4>1703992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_Toc118923362</vt:lpwstr>
      </vt:variant>
      <vt:variant>
        <vt:i4>1703992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_Toc118923361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Предприятие Т ТК</dc:title>
  <dc:subject>&lt;Название стандарта&gt;</dc:subject>
  <dc:creator>Мамлеева Наталья Владимировна</dc:creator>
  <cp:lastModifiedBy>Мамлеева Наталья Владимировна</cp:lastModifiedBy>
  <cp:revision>2</cp:revision>
  <cp:lastPrinted>2025-11-10T13:40:00Z</cp:lastPrinted>
  <dcterms:created xsi:type="dcterms:W3CDTF">2026-04-10T11:58:00Z</dcterms:created>
  <dcterms:modified xsi:type="dcterms:W3CDTF">2026-04-10T11:58:00Z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