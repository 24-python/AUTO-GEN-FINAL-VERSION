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7CFADE9" w:rsidR="00576DFD" w:rsidRPr="00E4524C" w:rsidRDefault="00E4524C" w:rsidP="00DC3916">
            <w:pPr>
              <w:pStyle w:val="-0"/>
            </w:pPr>
            <w:r>
              <w:t>Нарезка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35173D55" w:rsidR="00381B47" w:rsidRPr="009D61E9" w:rsidRDefault="00985971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074EC4FC" w:rsidR="00381B47" w:rsidRPr="00837888" w:rsidRDefault="0098597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3441BD22" w:rsidR="00381B47" w:rsidRPr="001F1277" w:rsidRDefault="00985971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0A8FAEE" w:rsidR="00381B47" w:rsidRPr="00461184" w:rsidRDefault="00985971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19BC4D23" w:rsidR="00381B47" w:rsidRPr="009D61E9" w:rsidRDefault="00985971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B959555" w:rsidR="00381B47" w:rsidRPr="00837888" w:rsidRDefault="00985971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033DEB28" w:rsidR="00381B47" w:rsidRPr="001F1277" w:rsidRDefault="00985971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46575B70" w:rsidR="00381B47" w:rsidRPr="00461184" w:rsidRDefault="00985971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285E89A2" w:rsidR="00381B47" w:rsidRPr="009D61E9" w:rsidRDefault="00985971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66F3E3DD" w:rsidR="00381B47" w:rsidRPr="00837888" w:rsidRDefault="00985971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04CC05C0" w:rsidR="00381B47" w:rsidRPr="001F1277" w:rsidRDefault="00985971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A516738" w:rsidR="00381B47" w:rsidRPr="001F1277" w:rsidRDefault="00985971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3C9EEBB6" w:rsidR="00381B47" w:rsidRPr="009D61E9" w:rsidRDefault="00985971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100191A" w:rsidR="00381B47" w:rsidRPr="001F1277" w:rsidRDefault="00985971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61848C4C" w:rsidR="00381B47" w:rsidRPr="001F1277" w:rsidRDefault="00985971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5D9CA3C" w:rsidR="00381B47" w:rsidRPr="009D61E9" w:rsidRDefault="00985971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6A18EF9C" w:rsidR="00381B47" w:rsidRPr="001F1277" w:rsidRDefault="00985971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2EA97B9C" w:rsidR="00381B47" w:rsidRPr="00461184" w:rsidRDefault="00985971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188EF83C" w:rsidR="00381B47" w:rsidRPr="00461184" w:rsidRDefault="00985971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56B330F" w:rsidR="00381B47" w:rsidRPr="009D61E9" w:rsidRDefault="00985971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591146CC" w:rsidR="00381B47" w:rsidRPr="001F1277" w:rsidRDefault="00985971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5CCF3A67" w:rsidR="00381B47" w:rsidRPr="00461184" w:rsidRDefault="00985971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5174DAFA" w:rsidR="00D0491A" w:rsidRPr="00D0491A" w:rsidRDefault="00985971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19A732EB" w:rsidR="00100736" w:rsidRPr="009D61E9" w:rsidRDefault="00985971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267F1AAA" w:rsidR="00100736" w:rsidRDefault="00985971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18A7D098" w:rsidR="00100736" w:rsidRDefault="00985971" w:rsidP="001A30F0">
            <w:pPr>
              <w:pStyle w:val="--2"/>
            </w:pPr>
            <w:sdt>
              <w:sdt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52521256" w:rsidR="00100736" w:rsidRDefault="00985971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307039FC" w:rsidR="00C728D3" w:rsidRPr="009D61E9" w:rsidRDefault="00985971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1A90DC19" w:rsidR="00C728D3" w:rsidRPr="001F1277" w:rsidRDefault="00985971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7194E427" w:rsidR="00C728D3" w:rsidRPr="009D61E9" w:rsidRDefault="00985971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28ECB862" w:rsidR="00C728D3" w:rsidRPr="001F1277" w:rsidRDefault="00985971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2B4E4608" w:rsidR="00C728D3" w:rsidRPr="00E96B43" w:rsidRDefault="00985971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3EE01213" w:rsidR="00C728D3" w:rsidRDefault="00985971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724A3553" w:rsidR="00C728D3" w:rsidRPr="009D61E9" w:rsidRDefault="00985971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26FC8BD" w:rsidR="00C728D3" w:rsidRPr="001F1277" w:rsidRDefault="00985971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0F057FC" w:rsidR="00C728D3" w:rsidRPr="00E96B43" w:rsidRDefault="00985971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AC6961E" w:rsidR="00C728D3" w:rsidRPr="00837888" w:rsidRDefault="00985971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50111AB6" w:rsidR="00C728D3" w:rsidRDefault="00985971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23E8A85B" w:rsidR="00C728D3" w:rsidRDefault="00985971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13074423" w:rsidR="00C728D3" w:rsidRPr="0044600B" w:rsidRDefault="00985971" w:rsidP="007A4884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A4F3A82" w:rsidR="00C728D3" w:rsidRDefault="00985971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47DE3ADA" w:rsidR="00C728D3" w:rsidRPr="009D61E9" w:rsidRDefault="00985971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54C0D4D4" w:rsidR="00C728D3" w:rsidRPr="001F1277" w:rsidRDefault="00985971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23A44087" w:rsidR="00C728D3" w:rsidRPr="0044600B" w:rsidRDefault="00985971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5EC62518" w:rsidR="00C728D3" w:rsidRPr="00837888" w:rsidRDefault="00985971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04C317B4" w:rsidR="00C728D3" w:rsidRPr="009D61E9" w:rsidRDefault="00985971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2EF7EF44" w:rsidR="00C728D3" w:rsidRPr="001F1277" w:rsidRDefault="00985971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42840A8" w:rsidR="00C728D3" w:rsidRPr="0044600B" w:rsidRDefault="00985971" w:rsidP="007A4884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0A7FD29C" w:rsidR="00C728D3" w:rsidRPr="00837888" w:rsidRDefault="00985971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F612FDD" w:rsidR="00C728D3" w:rsidRPr="009D61E9" w:rsidRDefault="00985971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179357C7" w:rsidR="00C728D3" w:rsidRPr="001F1277" w:rsidRDefault="00985971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30789718" w:rsidR="00C728D3" w:rsidRPr="0044600B" w:rsidRDefault="00985971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51C64FE6" w:rsidR="00C728D3" w:rsidRPr="0044600B" w:rsidRDefault="00985971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9965CF1" w:rsidR="00C728D3" w:rsidRPr="009D61E9" w:rsidRDefault="00985971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1338704A" w:rsidR="00C728D3" w:rsidRPr="001F1277" w:rsidRDefault="00985971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20763585" w:rsidR="00C728D3" w:rsidRPr="0044600B" w:rsidRDefault="00985971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985971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6F5EF228" w:rsidR="00C728D3" w:rsidRDefault="00985971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4DF9FEBD" w:rsidR="00C728D3" w:rsidRDefault="00985971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1D37FC43" w:rsidR="00C728D3" w:rsidRPr="0044600B" w:rsidRDefault="00985971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985971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589221B8" w:rsidR="00C728D3" w:rsidRPr="00185A34" w:rsidRDefault="00985971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61CD25C6" w:rsidR="00C728D3" w:rsidRPr="001F1277" w:rsidRDefault="00985971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4AE7464A" w:rsidR="00C728D3" w:rsidRPr="0044600B" w:rsidRDefault="00985971" w:rsidP="00100736">
            <w:pPr>
              <w:pStyle w:val="--2"/>
            </w:pPr>
            <w:sdt>
              <w:sdt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985971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00D94451" w:rsidR="00C728D3" w:rsidRPr="009D61E9" w:rsidRDefault="00985971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0066C7A7" w:rsidR="00C728D3" w:rsidRPr="001F1277" w:rsidRDefault="00985971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17DAE14B" w:rsidR="00C728D3" w:rsidRPr="0044600B" w:rsidRDefault="00985971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985971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499BB827" w:rsidR="00C728D3" w:rsidRPr="009D61E9" w:rsidRDefault="00985971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38E11211" w:rsidR="00C728D3" w:rsidRPr="001F1277" w:rsidRDefault="00985971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34F646E9" w:rsidR="00C728D3" w:rsidRPr="0044600B" w:rsidRDefault="00985971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985971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969F638" w:rsidR="00C728D3" w:rsidRPr="009D61E9" w:rsidRDefault="00985971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B17991B" w:rsidR="00C728D3" w:rsidRPr="001F1277" w:rsidRDefault="00985971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48099907" w:rsidR="00C728D3" w:rsidRPr="0044600B" w:rsidRDefault="00985971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машина для резки конд</w:t>
            </w:r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985971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60D351B" w:rsidR="00C728D3" w:rsidRPr="009D61E9" w:rsidRDefault="00985971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08762CA4" w:rsidR="00C728D3" w:rsidRPr="001F1277" w:rsidRDefault="00985971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07B63052" w:rsidR="00C728D3" w:rsidRPr="0044600B" w:rsidRDefault="00985971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985971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50D17CEE" w:rsidR="0077471D" w:rsidRPr="009D61E9" w:rsidRDefault="00985971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39006F65" w:rsidR="0077471D" w:rsidRPr="001F1277" w:rsidRDefault="00985971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08E6D35C" w:rsidR="0077471D" w:rsidRPr="00461184" w:rsidRDefault="00985971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985971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1157854" w:rsidR="0077471D" w:rsidRDefault="00985971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2ED6752F" w:rsidR="0077471D" w:rsidRPr="001F1277" w:rsidRDefault="00985971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4A62E070" w:rsidR="0077471D" w:rsidRPr="00461184" w:rsidRDefault="00985971" w:rsidP="007A4884">
            <w:pPr>
              <w:pStyle w:val="--2"/>
            </w:pPr>
            <w:sdt>
              <w:sdt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985971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40C23891" w:rsidR="0077471D" w:rsidRDefault="00985971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4752DE3A" w:rsidR="0077471D" w:rsidRDefault="00985971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6434127" w:rsidR="0077471D" w:rsidRPr="00461184" w:rsidRDefault="00985971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985971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676C3F5D" w:rsidR="00732401" w:rsidRDefault="00985971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1D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64570B2B" w:rsidR="00732401" w:rsidRDefault="00985971" w:rsidP="001A30F0">
            <w:pPr>
              <w:pStyle w:val="--2"/>
            </w:pPr>
            <w:sdt>
              <w:sdt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985971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0500B25E" w:rsidR="0077471D" w:rsidRDefault="00985971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5229CA7" w:rsidR="0077471D" w:rsidRDefault="00985971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28A6444B" w:rsidR="0077471D" w:rsidRPr="0044600B" w:rsidRDefault="00985971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4AABE0A4" w:rsidR="0077471D" w:rsidRDefault="00985971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561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6C086786" w:rsidR="0077471D" w:rsidRPr="00461184" w:rsidRDefault="00985971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1D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46BAE00A" w:rsidR="00C728D3" w:rsidRDefault="00985971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0F577B6E" w:rsidR="00C728D3" w:rsidRDefault="00985971" w:rsidP="00707DD1">
            <w:pPr>
              <w:pStyle w:val="--2"/>
            </w:pPr>
            <w:sdt>
              <w:sdt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1622045" w:rsidR="0077471D" w:rsidRPr="009D61E9" w:rsidRDefault="00985971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570C08FC" w:rsidR="0077471D" w:rsidRDefault="00985971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345228C5" w:rsidR="0077471D" w:rsidRPr="009D61E9" w:rsidRDefault="00985971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95530B2" w:rsidR="0077471D" w:rsidRPr="00F86F0C" w:rsidRDefault="00985971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56C41C8A" w:rsidR="0077471D" w:rsidRPr="009D61E9" w:rsidRDefault="00985971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58E213" w:rsidR="0077471D" w:rsidRPr="00F86F0C" w:rsidRDefault="00985971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272CB">
              <w:t xml:space="preserve"> 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5F888888" w:rsidR="0077471D" w:rsidRPr="00837888" w:rsidRDefault="00985971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252E8A84" w:rsidR="0077471D" w:rsidRPr="00E96B43" w:rsidRDefault="00985971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691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0ABAADB7" w:rsidR="0077471D" w:rsidRPr="009D61E9" w:rsidRDefault="00985971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6ED96816" w:rsidR="0077471D" w:rsidRPr="00E96B43" w:rsidRDefault="00985971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228F4511" w:rsidR="0077471D" w:rsidRPr="009D61E9" w:rsidRDefault="00985971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4C954B40" w:rsidR="0077471D" w:rsidRPr="00E96B43" w:rsidRDefault="00985971" w:rsidP="007A4884">
            <w:pPr>
              <w:pStyle w:val="--2"/>
            </w:pPr>
            <w:sdt>
              <w:sdt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52159CB7" w:rsidR="0077471D" w:rsidRPr="009D61E9" w:rsidRDefault="00985971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BCC1F42" w:rsidR="0077471D" w:rsidRPr="00E96B43" w:rsidRDefault="00985971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4138E352" w:rsidR="0077471D" w:rsidRPr="00DE7EFE" w:rsidRDefault="00985971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530EB933" w:rsidR="000A4EB6" w:rsidRDefault="000A4EB6" w:rsidP="000A4EB6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5A63DB0D" w:rsidR="0077471D" w:rsidRPr="00DE7EFE" w:rsidRDefault="00985971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76E3B65C" w:rsidR="0077471D" w:rsidRDefault="0077471D" w:rsidP="00BF24AF">
            <w:pPr>
              <w:pStyle w:val="--2"/>
              <w:numPr>
                <w:ilvl w:val="0"/>
                <w:numId w:val="41"/>
              </w:numPr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053F9175" w:rsidR="0077471D" w:rsidRPr="00837888" w:rsidRDefault="00985971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0F3B1286" w:rsidR="0077471D" w:rsidRPr="00837888" w:rsidRDefault="00985971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8965A71" w:rsidR="0077471D" w:rsidRPr="00837888" w:rsidRDefault="00985971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7F4C526" w:rsidR="0077471D" w:rsidRPr="00837888" w:rsidRDefault="00985971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2926857B" w:rsidR="0077471D" w:rsidRPr="00837888" w:rsidRDefault="00985971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1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1AD8347" w:rsidR="0077471D" w:rsidRDefault="00985971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57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C5F50" w14:textId="77777777" w:rsidR="00985971" w:rsidRDefault="00985971">
      <w:r>
        <w:separator/>
      </w:r>
    </w:p>
  </w:endnote>
  <w:endnote w:type="continuationSeparator" w:id="0">
    <w:p w14:paraId="1B7B53CD" w14:textId="77777777" w:rsidR="00985971" w:rsidRDefault="00985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3E72A" w14:textId="77777777" w:rsidR="00985971" w:rsidRDefault="00985971">
      <w:r>
        <w:separator/>
      </w:r>
    </w:p>
  </w:footnote>
  <w:footnote w:type="continuationSeparator" w:id="0">
    <w:p w14:paraId="1C29C108" w14:textId="77777777" w:rsidR="00985971" w:rsidRDefault="00985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13A98FE6" w:rsidR="00EA1EAC" w:rsidRPr="009B4662" w:rsidRDefault="00985971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A62402" w:rsidRPr="00A62402">
      <w:rPr>
        <w:rStyle w:val="a6"/>
        <w:lang w:val="en-US"/>
      </w:rPr>
      <w:t>Ф-ХХ</w:t>
    </w:r>
    <w:r w:rsidR="00A62402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3841"/>
    <w:rsid w:val="000260C1"/>
    <w:rsid w:val="000278A9"/>
    <w:rsid w:val="000311DA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3D6A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0920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031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1E31"/>
    <w:rsid w:val="003C7E13"/>
    <w:rsid w:val="003D0BD9"/>
    <w:rsid w:val="003D2E8A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421"/>
    <w:rsid w:val="005815AB"/>
    <w:rsid w:val="00583D6C"/>
    <w:rsid w:val="0059024E"/>
    <w:rsid w:val="00591837"/>
    <w:rsid w:val="00592375"/>
    <w:rsid w:val="00593CDC"/>
    <w:rsid w:val="0059417E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294D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1DB0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57BAC"/>
    <w:rsid w:val="00760D00"/>
    <w:rsid w:val="00760F6A"/>
    <w:rsid w:val="00762021"/>
    <w:rsid w:val="00765539"/>
    <w:rsid w:val="007662C9"/>
    <w:rsid w:val="007674D0"/>
    <w:rsid w:val="00771DC8"/>
    <w:rsid w:val="0077471D"/>
    <w:rsid w:val="00774881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4781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971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03E"/>
    <w:rsid w:val="00A62402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03E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15613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9691C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1D4D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76D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059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37FE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48FC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643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330</TotalTime>
  <Pages>1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46</cp:revision>
  <cp:lastPrinted>2026-02-18T13:06:00Z</cp:lastPrinted>
  <dcterms:created xsi:type="dcterms:W3CDTF">2026-02-21T18:45:00Z</dcterms:created>
  <dcterms:modified xsi:type="dcterms:W3CDTF">2026-04-10T02:09:00Z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