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206" w:type="dxa"/>
        <w:tblInd w:w="108" w:type="dxa"/>
        <w:tblLook w:val="04A0" w:firstRow="1" w:lastRow="0" w:firstColumn="1" w:lastColumn="0" w:noHBand="0" w:noVBand="1"/>
      </w:tblPr>
      <w:tblGrid>
        <w:gridCol w:w="3969"/>
        <w:gridCol w:w="1134"/>
        <w:gridCol w:w="5103"/>
      </w:tblGrid>
      <w:tr w:rsidR="00FF20CB" w14:paraId="6976D5C7" w14:textId="77777777" w:rsidTr="003E3EB7">
        <w:trPr>
          <w:trHeight w:val="274"/>
        </w:trPr>
        <w:tc>
          <w:tcPr>
            <w:tcW w:w="3969" w:type="dxa"/>
            <w:tcBorders>
              <w:bottom w:val="single" w:sz="4" w:space="0" w:color="auto"/>
            </w:tcBorders>
          </w:tcPr>
          <w:p w14:paraId="30CA7C84" w14:textId="77777777" w:rsidR="00FF20CB" w:rsidRPr="00FF20CB" w:rsidRDefault="00FF20CB" w:rsidP="00FF20CB">
            <w:pPr>
              <w:pStyle w:val="-f2"/>
            </w:pPr>
            <w:r>
              <w:t>Тип помещения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317B0DD" w14:textId="77777777" w:rsidR="00FF20CB" w:rsidRPr="00FF20CB" w:rsidRDefault="00FF20CB" w:rsidP="00FF20CB">
            <w:pPr>
              <w:pStyle w:val="-f2"/>
            </w:pPr>
            <w:r>
              <w:t>Н</w:t>
            </w:r>
            <w:r w:rsidRPr="00FF20CB">
              <w:t>омер по плану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EE8F11E" w14:textId="77777777" w:rsidR="00FF20CB" w:rsidRPr="00FF20CB" w:rsidRDefault="00FF20CB" w:rsidP="000151B6">
            <w:pPr>
              <w:pStyle w:val="-f2"/>
            </w:pPr>
            <w:r w:rsidRPr="00FF20CB">
              <w:t xml:space="preserve">Название </w:t>
            </w:r>
            <w:r w:rsidR="000151B6">
              <w:t>объекта</w:t>
            </w:r>
          </w:p>
        </w:tc>
      </w:tr>
      <w:tr w:rsidR="00FF20CB" w14:paraId="5B21B767" w14:textId="77777777" w:rsidTr="003E3EB7"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10E2" w14:textId="77777777" w:rsidR="00FF20CB" w:rsidRDefault="00FF20CB" w:rsidP="00FF20CB">
            <w:pPr>
              <w:pStyle w:val="--0"/>
            </w:pPr>
            <w:r w:rsidRPr="00FF20CB">
              <w:t>санитарные помещения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385C8F" w14:textId="77777777" w:rsidR="00FF20CB" w:rsidRDefault="00FF20CB" w:rsidP="003E3EB7">
            <w:pPr>
              <w:pStyle w:val="--"/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43A51A" w14:textId="77777777" w:rsidR="00FF20CB" w:rsidRDefault="00FF20CB" w:rsidP="00FF20CB">
            <w:pPr>
              <w:pStyle w:val="--0"/>
            </w:pPr>
            <w:r>
              <w:t>санитарные узлы</w:t>
            </w:r>
          </w:p>
        </w:tc>
      </w:tr>
      <w:tr w:rsidR="00FF20CB" w14:paraId="1012855A" w14:textId="77777777" w:rsidTr="003E3EB7"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5C5E8" w14:textId="77777777" w:rsidR="00FF20CB" w:rsidRDefault="00FF20CB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626CE" w14:textId="77777777" w:rsidR="00FF20CB" w:rsidRDefault="00FF20CB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7849" w14:textId="77777777" w:rsidR="00FF20CB" w:rsidRDefault="00FF20CB" w:rsidP="00FF20CB">
            <w:pPr>
              <w:pStyle w:val="--0"/>
            </w:pPr>
            <w:r>
              <w:t>душевые (мужские, женские)</w:t>
            </w:r>
          </w:p>
        </w:tc>
      </w:tr>
      <w:tr w:rsidR="00FF20CB" w14:paraId="55D28121" w14:textId="77777777" w:rsidTr="003E3EB7"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9298B3" w14:textId="77777777" w:rsidR="00FF20CB" w:rsidRDefault="00FF20CB" w:rsidP="00FF20CB">
            <w:pPr>
              <w:pStyle w:val="--0"/>
            </w:pPr>
            <w:r>
              <w:t>бытовые помещения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F8DE0C" w14:textId="77777777" w:rsidR="00FF20CB" w:rsidRDefault="00FF20CB" w:rsidP="003E3EB7">
            <w:pPr>
              <w:pStyle w:val="--"/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6B5616" w14:textId="77777777" w:rsidR="00FF20CB" w:rsidRDefault="00FF20CB" w:rsidP="00FF20CB">
            <w:pPr>
              <w:pStyle w:val="--0"/>
            </w:pPr>
            <w:r>
              <w:t>раздевалки (мужские, женские)</w:t>
            </w:r>
          </w:p>
        </w:tc>
      </w:tr>
      <w:tr w:rsidR="00FF20CB" w14:paraId="540B73DE" w14:textId="77777777" w:rsidTr="003E3EB7"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B0A17D" w14:textId="77777777" w:rsidR="00FF20CB" w:rsidRDefault="00FF20CB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2FEB5D" w14:textId="77777777" w:rsidR="00FF20CB" w:rsidRDefault="00FF20CB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65160B" w14:textId="77777777" w:rsidR="00FF20CB" w:rsidRDefault="00FF20CB" w:rsidP="00FF20CB">
            <w:pPr>
              <w:pStyle w:val="--0"/>
            </w:pPr>
            <w:r w:rsidRPr="00FF20CB">
              <w:t>помещение приёма пищи</w:t>
            </w:r>
          </w:p>
        </w:tc>
      </w:tr>
      <w:tr w:rsidR="00FF20CB" w14:paraId="21874056" w14:textId="77777777" w:rsidTr="003E3EB7">
        <w:tc>
          <w:tcPr>
            <w:tcW w:w="39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FD9D" w14:textId="77777777" w:rsidR="00FF20CB" w:rsidRDefault="00FF20CB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65471" w14:textId="77777777" w:rsidR="00FF20CB" w:rsidRDefault="00FF20CB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35CF" w14:textId="77777777" w:rsidR="00FF20CB" w:rsidRDefault="00FF20CB" w:rsidP="00FF20CB">
            <w:pPr>
              <w:pStyle w:val="--0"/>
            </w:pPr>
            <w:r>
              <w:t>бытовые коридоры</w:t>
            </w:r>
          </w:p>
        </w:tc>
      </w:tr>
      <w:tr w:rsidR="003E3EB7" w14:paraId="032CB54F" w14:textId="77777777" w:rsidTr="003E3EB7"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BBD9B7" w14:textId="77777777" w:rsidR="003E3EB7" w:rsidRDefault="003E3EB7" w:rsidP="00FF20CB">
            <w:pPr>
              <w:pStyle w:val="--0"/>
            </w:pPr>
            <w:r>
              <w:t>складские помещения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9C1D58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1E86F8" w14:textId="77777777" w:rsidR="003E3EB7" w:rsidRDefault="003E3EB7" w:rsidP="00FF20CB">
            <w:pPr>
              <w:pStyle w:val="--0"/>
            </w:pPr>
            <w:r>
              <w:t>склад сырья</w:t>
            </w:r>
          </w:p>
        </w:tc>
      </w:tr>
      <w:tr w:rsidR="003E3EB7" w14:paraId="7E810FB8" w14:textId="77777777" w:rsidTr="003E3EB7"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3449AD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FB519C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769D65" w14:textId="77777777" w:rsidR="003E3EB7" w:rsidRDefault="003E3EB7" w:rsidP="00FF20CB">
            <w:pPr>
              <w:pStyle w:val="--0"/>
            </w:pPr>
            <w:r>
              <w:t>склад готовой продукции</w:t>
            </w:r>
          </w:p>
        </w:tc>
      </w:tr>
      <w:tr w:rsidR="003E3EB7" w14:paraId="67E2C8B1" w14:textId="77777777" w:rsidTr="003E3EB7"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44F27E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178DEF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ACF293" w14:textId="77777777" w:rsidR="003E3EB7" w:rsidRDefault="003E3EB7" w:rsidP="00FF20CB">
            <w:pPr>
              <w:pStyle w:val="--0"/>
            </w:pPr>
            <w:r>
              <w:t>склад упаковки</w:t>
            </w:r>
          </w:p>
        </w:tc>
      </w:tr>
      <w:tr w:rsidR="003E3EB7" w14:paraId="25A5AAC4" w14:textId="77777777" w:rsidTr="003E3EB7"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3A1F99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DAD646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5AFCEC" w14:textId="77777777" w:rsidR="003E3EB7" w:rsidRDefault="003E3EB7" w:rsidP="00FF20CB">
            <w:pPr>
              <w:pStyle w:val="--0"/>
            </w:pPr>
            <w:r w:rsidRPr="003E3EB7">
              <w:t>зона мукопросеивания</w:t>
            </w:r>
          </w:p>
        </w:tc>
      </w:tr>
      <w:tr w:rsidR="003E3EB7" w14:paraId="2D3759E3" w14:textId="77777777" w:rsidTr="003E3EB7"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94DEE5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37EB41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490451" w14:textId="77777777" w:rsidR="003E3EB7" w:rsidRDefault="003E3EB7" w:rsidP="00FF20CB">
            <w:pPr>
              <w:pStyle w:val="--0"/>
            </w:pPr>
            <w:r w:rsidRPr="003E3EB7">
              <w:t>зона растарки</w:t>
            </w:r>
          </w:p>
        </w:tc>
      </w:tr>
      <w:tr w:rsidR="003E3EB7" w14:paraId="6FA3A816" w14:textId="77777777" w:rsidTr="003E3EB7"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8037BA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E6A161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C9D2AB" w14:textId="77777777" w:rsidR="003E3EB7" w:rsidRDefault="003E3EB7" w:rsidP="00FF20CB">
            <w:pPr>
              <w:pStyle w:val="--0"/>
            </w:pPr>
            <w:r w:rsidRPr="003E3EB7">
              <w:t>экспедиция</w:t>
            </w:r>
          </w:p>
        </w:tc>
      </w:tr>
      <w:tr w:rsidR="003E3EB7" w14:paraId="6D7602EB" w14:textId="77777777" w:rsidTr="003E3EB7"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743625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4E27D9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5B73CB" w14:textId="77777777" w:rsidR="003E3EB7" w:rsidRDefault="003E3EB7" w:rsidP="00FF20CB">
            <w:pPr>
              <w:pStyle w:val="--0"/>
            </w:pPr>
            <w:r w:rsidRPr="003E3EB7">
              <w:t>морозильные камеры</w:t>
            </w:r>
          </w:p>
        </w:tc>
      </w:tr>
      <w:tr w:rsidR="003E3EB7" w14:paraId="01BED274" w14:textId="77777777" w:rsidTr="003E3EB7"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5AD8D8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3DD0D4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81203E" w14:textId="77777777" w:rsidR="003E3EB7" w:rsidRPr="003E3EB7" w:rsidRDefault="003E3EB7" w:rsidP="00FF20CB">
            <w:pPr>
              <w:pStyle w:val="--0"/>
            </w:pPr>
            <w:r>
              <w:t>холодильные</w:t>
            </w:r>
            <w:r w:rsidRPr="003E3EB7">
              <w:t xml:space="preserve"> камеры</w:t>
            </w:r>
          </w:p>
        </w:tc>
      </w:tr>
      <w:tr w:rsidR="003E3EB7" w14:paraId="2510FB7F" w14:textId="77777777" w:rsidTr="003E3EB7"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9C5D39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B10636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8206D" w14:textId="77777777" w:rsidR="003E3EB7" w:rsidRDefault="003E3EB7" w:rsidP="00FF20CB">
            <w:pPr>
              <w:pStyle w:val="--0"/>
            </w:pPr>
            <w:r>
              <w:t>кладовые суточного хранения</w:t>
            </w:r>
          </w:p>
        </w:tc>
      </w:tr>
      <w:tr w:rsidR="003E3EB7" w14:paraId="093EB650" w14:textId="77777777" w:rsidTr="003E3EB7">
        <w:tc>
          <w:tcPr>
            <w:tcW w:w="39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0165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3365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69E7" w14:textId="77777777" w:rsidR="003E3EB7" w:rsidRDefault="003E3EB7" w:rsidP="00FF20CB">
            <w:pPr>
              <w:pStyle w:val="--0"/>
            </w:pPr>
            <w:r>
              <w:t>грузовые лифты</w:t>
            </w:r>
          </w:p>
        </w:tc>
      </w:tr>
      <w:tr w:rsidR="003E3EB7" w14:paraId="5B0337FB" w14:textId="77777777" w:rsidTr="003E3EB7"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E4C40C" w14:textId="77777777" w:rsidR="003E3EB7" w:rsidRDefault="003E3EB7" w:rsidP="00FF20CB">
            <w:pPr>
              <w:pStyle w:val="--0"/>
            </w:pPr>
            <w:r>
              <w:t>производственные помещения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41E7E8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6AB089" w14:textId="77777777" w:rsidR="003E3EB7" w:rsidRDefault="003E3EB7" w:rsidP="00FF20CB">
            <w:pPr>
              <w:pStyle w:val="--0"/>
            </w:pPr>
            <w:r>
              <w:t xml:space="preserve">цех </w:t>
            </w:r>
          </w:p>
        </w:tc>
      </w:tr>
      <w:tr w:rsidR="003E3EB7" w14:paraId="0A7FFADD" w14:textId="77777777" w:rsidTr="003E3EB7"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878B93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0255C0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A08E4D" w14:textId="77777777" w:rsidR="003E3EB7" w:rsidRDefault="003E3EB7" w:rsidP="00FF20CB">
            <w:pPr>
              <w:pStyle w:val="--0"/>
            </w:pPr>
            <w:r>
              <w:t>производственные коридоры</w:t>
            </w:r>
          </w:p>
        </w:tc>
      </w:tr>
      <w:tr w:rsidR="003E3EB7" w14:paraId="2F20988C" w14:textId="77777777" w:rsidTr="003E3EB7"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C7B06C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C80BA9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73FF93" w14:textId="77777777" w:rsidR="003E3EB7" w:rsidRDefault="003E3EB7" w:rsidP="00A457D6">
            <w:pPr>
              <w:pStyle w:val="--0"/>
            </w:pPr>
            <w:r w:rsidRPr="003E3EB7">
              <w:t>морозильные камеры</w:t>
            </w:r>
          </w:p>
        </w:tc>
      </w:tr>
      <w:tr w:rsidR="003E3EB7" w14:paraId="2A193464" w14:textId="77777777" w:rsidTr="003E3EB7">
        <w:tc>
          <w:tcPr>
            <w:tcW w:w="39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890D27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CA3FEC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0327C4" w14:textId="77777777" w:rsidR="003E3EB7" w:rsidRPr="003E3EB7" w:rsidRDefault="003E3EB7" w:rsidP="00A457D6">
            <w:pPr>
              <w:pStyle w:val="--0"/>
            </w:pPr>
            <w:r>
              <w:t>холодильные</w:t>
            </w:r>
            <w:r w:rsidRPr="003E3EB7">
              <w:t xml:space="preserve"> камеры</w:t>
            </w:r>
          </w:p>
        </w:tc>
      </w:tr>
      <w:tr w:rsidR="003E3EB7" w14:paraId="4D9859FF" w14:textId="77777777" w:rsidTr="003E3EB7">
        <w:tc>
          <w:tcPr>
            <w:tcW w:w="39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9DEC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6260D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86DB" w14:textId="77777777" w:rsidR="003E3EB7" w:rsidRDefault="003E3EB7" w:rsidP="00FF20CB">
            <w:pPr>
              <w:pStyle w:val="--0"/>
            </w:pPr>
            <w:r>
              <w:t>грузовые лифты</w:t>
            </w:r>
          </w:p>
        </w:tc>
      </w:tr>
      <w:tr w:rsidR="003E3EB7" w14:paraId="6A740FEC" w14:textId="77777777" w:rsidTr="003E3EB7"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C16EB1" w14:textId="77777777" w:rsidR="003E3EB7" w:rsidRDefault="003E3EB7" w:rsidP="00FF20CB">
            <w:pPr>
              <w:pStyle w:val="--0"/>
            </w:pPr>
            <w:r>
              <w:t>моечные помещения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C05B15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732C36" w14:textId="77777777" w:rsidR="003E3EB7" w:rsidRDefault="003E3EB7" w:rsidP="003E3EB7">
            <w:pPr>
              <w:pStyle w:val="--0"/>
            </w:pPr>
            <w:r>
              <w:t>моечная</w:t>
            </w:r>
          </w:p>
        </w:tc>
      </w:tr>
      <w:tr w:rsidR="003E3EB7" w14:paraId="7AF297A8" w14:textId="77777777" w:rsidTr="009C4EA8">
        <w:tc>
          <w:tcPr>
            <w:tcW w:w="39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B7C4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8451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CE0E" w14:textId="77777777" w:rsidR="003E3EB7" w:rsidRDefault="003E3EB7" w:rsidP="00FF20CB">
            <w:pPr>
              <w:pStyle w:val="--0"/>
            </w:pPr>
            <w:r>
              <w:t>моповая</w:t>
            </w:r>
          </w:p>
        </w:tc>
      </w:tr>
      <w:tr w:rsidR="003E3EB7" w14:paraId="1AD22CE9" w14:textId="77777777" w:rsidTr="009C4EA8"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B102CD" w14:textId="77777777" w:rsidR="003E3EB7" w:rsidRDefault="003E3EB7" w:rsidP="00FF20CB">
            <w:pPr>
              <w:pStyle w:val="--0"/>
            </w:pPr>
            <w:r>
              <w:t>вспомогательные помещения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C550F4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BFA2B7" w14:textId="77777777" w:rsidR="003E3EB7" w:rsidRDefault="003E3EB7" w:rsidP="00FF20CB">
            <w:pPr>
              <w:pStyle w:val="--0"/>
            </w:pPr>
            <w:r>
              <w:t>санитарная зона</w:t>
            </w:r>
          </w:p>
        </w:tc>
      </w:tr>
      <w:tr w:rsidR="009C4EA8" w14:paraId="4DAF05A2" w14:textId="77777777" w:rsidTr="009C4EA8"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11A5BD" w14:textId="77777777" w:rsidR="009C4EA8" w:rsidRDefault="009C4EA8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0FF4E4" w14:textId="77777777" w:rsidR="009C4EA8" w:rsidRDefault="009C4EA8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328F45" w14:textId="77777777" w:rsidR="009C4EA8" w:rsidRDefault="009C4EA8" w:rsidP="00FF20CB">
            <w:pPr>
              <w:pStyle w:val="--0"/>
            </w:pPr>
            <w:r>
              <w:t>склад хранения уборочного инвентаря</w:t>
            </w:r>
          </w:p>
        </w:tc>
      </w:tr>
      <w:tr w:rsidR="009C4EA8" w14:paraId="3EEF1608" w14:textId="77777777" w:rsidTr="009C4EA8"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780133" w14:textId="77777777" w:rsidR="009C4EA8" w:rsidRDefault="009C4EA8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D2EA33" w14:textId="77777777" w:rsidR="009C4EA8" w:rsidRDefault="009C4EA8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6F9D36" w14:textId="77777777" w:rsidR="009C4EA8" w:rsidRDefault="009C4EA8" w:rsidP="00FF20CB">
            <w:pPr>
              <w:pStyle w:val="--0"/>
            </w:pPr>
            <w:r>
              <w:t>склад АХО</w:t>
            </w:r>
          </w:p>
        </w:tc>
      </w:tr>
      <w:tr w:rsidR="003E3EB7" w14:paraId="33DB82F4" w14:textId="77777777" w:rsidTr="000C0BDD">
        <w:tc>
          <w:tcPr>
            <w:tcW w:w="39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CFCA8" w14:textId="77777777" w:rsidR="003E3EB7" w:rsidRDefault="003E3EB7" w:rsidP="00FF20CB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AB5F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C3C8B" w14:textId="77777777" w:rsidR="003E3EB7" w:rsidRDefault="003E3EB7" w:rsidP="00FF20CB">
            <w:pPr>
              <w:pStyle w:val="--0"/>
            </w:pPr>
            <w:r>
              <w:t>кладовая хранения моющих и дезинфицирующих средств</w:t>
            </w:r>
          </w:p>
        </w:tc>
      </w:tr>
      <w:tr w:rsidR="003E3EB7" w14:paraId="44BC8858" w14:textId="77777777" w:rsidTr="003E3EB7">
        <w:tc>
          <w:tcPr>
            <w:tcW w:w="3969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73B980C" w14:textId="77777777" w:rsidR="003E3EB7" w:rsidRDefault="003E3EB7" w:rsidP="00A457D6">
            <w:pPr>
              <w:pStyle w:val="--0"/>
            </w:pPr>
            <w:r>
              <w:t>технические помещения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44A9D4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933D69A" w14:textId="77777777" w:rsidR="003E3EB7" w:rsidRDefault="003E3EB7" w:rsidP="00A457D6">
            <w:pPr>
              <w:pStyle w:val="--0"/>
            </w:pPr>
            <w:r>
              <w:t>электрощитовая</w:t>
            </w:r>
          </w:p>
        </w:tc>
      </w:tr>
      <w:tr w:rsidR="003E3EB7" w14:paraId="1DEC7F56" w14:textId="77777777" w:rsidTr="003E3EB7">
        <w:tc>
          <w:tcPr>
            <w:tcW w:w="3969" w:type="dxa"/>
            <w:vMerge/>
            <w:tcBorders>
              <w:right w:val="single" w:sz="4" w:space="0" w:color="auto"/>
            </w:tcBorders>
          </w:tcPr>
          <w:p w14:paraId="0FC76CDE" w14:textId="77777777" w:rsidR="003E3EB7" w:rsidRDefault="003E3EB7" w:rsidP="00A457D6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82C67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C6E9D" w14:textId="77777777" w:rsidR="003E3EB7" w:rsidRDefault="003E3EB7" w:rsidP="00A457D6">
            <w:pPr>
              <w:pStyle w:val="--0"/>
            </w:pPr>
            <w:r>
              <w:t>водомерный узел</w:t>
            </w:r>
          </w:p>
        </w:tc>
      </w:tr>
      <w:tr w:rsidR="003E3EB7" w14:paraId="6FCDF708" w14:textId="77777777" w:rsidTr="003E3EB7">
        <w:tc>
          <w:tcPr>
            <w:tcW w:w="3969" w:type="dxa"/>
            <w:vMerge w:val="restart"/>
            <w:tcBorders>
              <w:right w:val="single" w:sz="4" w:space="0" w:color="auto"/>
            </w:tcBorders>
          </w:tcPr>
          <w:p w14:paraId="14DDDB4A" w14:textId="77777777" w:rsidR="003E3EB7" w:rsidRDefault="003E3EB7" w:rsidP="00A457D6">
            <w:pPr>
              <w:pStyle w:val="--0"/>
            </w:pPr>
            <w:r>
              <w:t>офисные помещения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325F94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89855D" w14:textId="77777777" w:rsidR="003E3EB7" w:rsidRDefault="003E3EB7" w:rsidP="00A457D6">
            <w:pPr>
              <w:pStyle w:val="--0"/>
            </w:pPr>
            <w:r>
              <w:t>кабинеты сотрудников</w:t>
            </w:r>
          </w:p>
        </w:tc>
      </w:tr>
      <w:tr w:rsidR="003E3EB7" w14:paraId="1A2538F1" w14:textId="77777777" w:rsidTr="003E3EB7">
        <w:tc>
          <w:tcPr>
            <w:tcW w:w="3969" w:type="dxa"/>
            <w:vMerge/>
            <w:tcBorders>
              <w:right w:val="single" w:sz="4" w:space="0" w:color="auto"/>
            </w:tcBorders>
          </w:tcPr>
          <w:p w14:paraId="4B8ADB3A" w14:textId="77777777" w:rsidR="003E3EB7" w:rsidRDefault="003E3EB7" w:rsidP="00A457D6">
            <w:pPr>
              <w:pStyle w:val="--0"/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91A83" w14:textId="77777777" w:rsidR="003E3EB7" w:rsidRDefault="003E3EB7" w:rsidP="003E3EB7">
            <w:pPr>
              <w:pStyle w:val="--"/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AD048" w14:textId="77777777" w:rsidR="003E3EB7" w:rsidRDefault="00851C74" w:rsidP="00A457D6">
            <w:pPr>
              <w:pStyle w:val="--0"/>
            </w:pPr>
            <w:r>
              <w:t>офисные коридоры</w:t>
            </w:r>
          </w:p>
        </w:tc>
      </w:tr>
    </w:tbl>
    <w:p w14:paraId="210646C6" w14:textId="77777777" w:rsidR="00957D85" w:rsidRPr="00725286" w:rsidRDefault="00957D85" w:rsidP="00C66856">
      <w:pPr>
        <w:pStyle w:val="-2"/>
      </w:pPr>
    </w:p>
    <w:sectPr w:rsidR="00957D85" w:rsidRPr="00725286" w:rsidSect="004644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37" w:right="851" w:bottom="567" w:left="851" w:header="28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6C1E4" w14:textId="77777777" w:rsidR="00A655FD" w:rsidRDefault="00A655FD">
      <w:r>
        <w:separator/>
      </w:r>
    </w:p>
    <w:p w14:paraId="4F38FD40" w14:textId="77777777" w:rsidR="00A655FD" w:rsidRDefault="00A655FD"/>
  </w:endnote>
  <w:endnote w:type="continuationSeparator" w:id="0">
    <w:p w14:paraId="53733446" w14:textId="77777777" w:rsidR="00A655FD" w:rsidRDefault="00A655FD">
      <w:r>
        <w:continuationSeparator/>
      </w:r>
    </w:p>
    <w:p w14:paraId="05A93966" w14:textId="77777777" w:rsidR="00A655FD" w:rsidRDefault="00A655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5AE28" w14:textId="77777777" w:rsidR="00734EAE" w:rsidRPr="002255FA" w:rsidRDefault="00734EAE" w:rsidP="004D2D41">
    <w:pPr>
      <w:pStyle w:val="a6"/>
      <w:spacing w:before="0"/>
    </w:pPr>
    <w:r w:rsidRPr="00E93F93">
      <w:rPr>
        <w:rStyle w:val="ac"/>
      </w:rPr>
      <w:t>НПФ Химитек</w:t>
    </w:r>
    <w:r w:rsidRPr="002255FA">
      <w:rPr>
        <w:b/>
      </w:rPr>
      <w:tab/>
    </w:r>
    <w:r w:rsidRPr="00E93F93">
      <w:t>197375</w:t>
    </w:r>
    <w:r w:rsidRPr="002255FA">
      <w:t xml:space="preserve"> Санкт-Петербург, ул. Ново-Никитинская, д.14-Б</w:t>
    </w:r>
    <w:r w:rsidRPr="002255FA">
      <w:tab/>
      <w:t>(812) 448 0033, 8(800) 700 4833</w:t>
    </w:r>
    <w:r w:rsidRPr="002255FA">
      <w:tab/>
      <w:t>www.chemitech.ru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C8688" w14:textId="77777777" w:rsidR="00734EAE" w:rsidRPr="002255FA" w:rsidRDefault="00734EAE" w:rsidP="004D2D41">
    <w:pPr>
      <w:pStyle w:val="a6"/>
      <w:spacing w:before="0"/>
    </w:pPr>
    <w:r w:rsidRPr="002255FA">
      <w:rPr>
        <w:b/>
      </w:rPr>
      <w:t>НПФ Химитек</w:t>
    </w:r>
    <w:r w:rsidRPr="002255FA">
      <w:tab/>
      <w:t>197375 Санкт-Петербург, ул. Ново-Никитинская, д.14-Б</w:t>
    </w:r>
    <w:r w:rsidRPr="002255FA">
      <w:tab/>
      <w:t>(812) 448 0033, 8(800) 700 4833</w:t>
    </w:r>
    <w:r w:rsidRPr="002255FA">
      <w:tab/>
      <w:t>www.chemitech.ru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FC029" w14:textId="77777777" w:rsidR="00734EAE" w:rsidRPr="002255FA" w:rsidRDefault="00734EAE" w:rsidP="00F325BC">
    <w:pPr>
      <w:pStyle w:val="a6"/>
      <w:spacing w:before="0"/>
    </w:pPr>
    <w:r w:rsidRPr="00E93F93">
      <w:rPr>
        <w:rStyle w:val="ac"/>
      </w:rPr>
      <w:t>НПФ Химитек</w:t>
    </w:r>
    <w:r w:rsidRPr="002255FA">
      <w:rPr>
        <w:b/>
      </w:rPr>
      <w:tab/>
    </w:r>
    <w:r w:rsidRPr="00E93F93">
      <w:t>197375</w:t>
    </w:r>
    <w:r w:rsidRPr="002255FA">
      <w:t xml:space="preserve"> Санкт-Петербург, ул. Ново-Никитинская, д.14-Б</w:t>
    </w:r>
    <w:r w:rsidRPr="002255FA">
      <w:tab/>
      <w:t>(812) 448 0033, 8(800) 700 4833</w:t>
    </w:r>
    <w:r w:rsidRPr="002255FA">
      <w:tab/>
      <w:t>www.chemitech.ru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0F7D2" w14:textId="77777777" w:rsidR="00A655FD" w:rsidRDefault="00A655FD">
      <w:r>
        <w:separator/>
      </w:r>
    </w:p>
    <w:p w14:paraId="438FFC0B" w14:textId="77777777" w:rsidR="00A655FD" w:rsidRDefault="00A655FD"/>
  </w:footnote>
  <w:footnote w:type="continuationSeparator" w:id="0">
    <w:p w14:paraId="7588E9B6" w14:textId="77777777" w:rsidR="00A655FD" w:rsidRDefault="00A655FD">
      <w:r>
        <w:continuationSeparator/>
      </w:r>
    </w:p>
    <w:p w14:paraId="207AD704" w14:textId="77777777" w:rsidR="00A655FD" w:rsidRDefault="00A655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02A62" w14:textId="77777777" w:rsidR="00734EAE" w:rsidRDefault="00734EAE" w:rsidP="00A7475D">
    <w:pPr>
      <w:pStyle w:val="a4"/>
      <w:pBdr>
        <w:bottom w:val="single" w:sz="12" w:space="6" w:color="auto"/>
      </w:pBdr>
      <w:tabs>
        <w:tab w:val="clear" w:pos="4677"/>
        <w:tab w:val="clear" w:pos="9355"/>
        <w:tab w:val="center" w:pos="9356"/>
        <w:tab w:val="right" w:pos="9639"/>
      </w:tabs>
      <w:spacing w:before="0"/>
      <w:jc w:val="right"/>
    </w:pPr>
    <w:r>
      <w:rPr>
        <w:noProof/>
      </w:rPr>
      <w:drawing>
        <wp:inline distT="0" distB="0" distL="0" distR="0" wp14:anchorId="211A2F58" wp14:editId="0496FDDE">
          <wp:extent cx="219075" cy="219075"/>
          <wp:effectExtent l="0" t="0" r="9525" b="9525"/>
          <wp:docPr id="28" name="Рисунок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F47AF" w14:textId="77777777" w:rsidR="00734EAE" w:rsidRPr="009347A5" w:rsidRDefault="00734EAE" w:rsidP="00A7475D">
    <w:pPr>
      <w:pStyle w:val="a4"/>
      <w:pBdr>
        <w:bottom w:val="single" w:sz="12" w:space="6" w:color="auto"/>
      </w:pBdr>
      <w:tabs>
        <w:tab w:val="clear" w:pos="4677"/>
        <w:tab w:val="clear" w:pos="9355"/>
        <w:tab w:val="center" w:pos="9356"/>
        <w:tab w:val="right" w:pos="9639"/>
      </w:tabs>
      <w:spacing w:before="0"/>
      <w:jc w:val="left"/>
    </w:pPr>
    <w:r>
      <w:rPr>
        <w:noProof/>
      </w:rPr>
      <w:drawing>
        <wp:inline distT="0" distB="0" distL="0" distR="0" wp14:anchorId="2F95D849" wp14:editId="2297298F">
          <wp:extent cx="219075" cy="219075"/>
          <wp:effectExtent l="0" t="0" r="9525" b="9525"/>
          <wp:docPr id="29" name="Рисунок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B0370" w14:textId="77777777" w:rsidR="00734EAE" w:rsidRPr="00E93F93" w:rsidRDefault="00734EAE" w:rsidP="004514D4">
    <w:pPr>
      <w:pStyle w:val="a4"/>
      <w:pBdr>
        <w:bottom w:val="single" w:sz="12" w:space="6" w:color="auto"/>
      </w:pBdr>
      <w:tabs>
        <w:tab w:val="clear" w:pos="4677"/>
        <w:tab w:val="clear" w:pos="9355"/>
        <w:tab w:val="center" w:pos="9356"/>
        <w:tab w:val="right" w:pos="9639"/>
      </w:tabs>
      <w:spacing w:befor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02383"/>
    <w:multiLevelType w:val="multilevel"/>
    <w:tmpl w:val="10666A86"/>
    <w:styleLink w:val="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FF"/>
        <w:sz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25B1"/>
    <w:multiLevelType w:val="multilevel"/>
    <w:tmpl w:val="10666A86"/>
    <w:styleLink w:val="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FF"/>
        <w:sz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442DC"/>
    <w:multiLevelType w:val="hybridMultilevel"/>
    <w:tmpl w:val="10666A86"/>
    <w:lvl w:ilvl="0" w:tplc="4F8C34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B2017"/>
    <w:multiLevelType w:val="hybridMultilevel"/>
    <w:tmpl w:val="8CBA596A"/>
    <w:lvl w:ilvl="0" w:tplc="DA50DD0A">
      <w:start w:val="1"/>
      <w:numFmt w:val="decimal"/>
      <w:pStyle w:val="-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evenAndOddHeaders/>
  <w:characterSpacingControl w:val="doNotCompress"/>
  <w:hdrShapeDefaults>
    <o:shapedefaults v:ext="edit" spidmax="2049" style="mso-position-vertical-relative:lin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ECE"/>
    <w:rsid w:val="000078FD"/>
    <w:rsid w:val="000124A8"/>
    <w:rsid w:val="00014556"/>
    <w:rsid w:val="00014C27"/>
    <w:rsid w:val="000151B6"/>
    <w:rsid w:val="00015961"/>
    <w:rsid w:val="000162C4"/>
    <w:rsid w:val="00016DEF"/>
    <w:rsid w:val="00016E6D"/>
    <w:rsid w:val="00017CF9"/>
    <w:rsid w:val="00021210"/>
    <w:rsid w:val="00030185"/>
    <w:rsid w:val="0005011B"/>
    <w:rsid w:val="000507BC"/>
    <w:rsid w:val="0005232A"/>
    <w:rsid w:val="00055DD2"/>
    <w:rsid w:val="000612B9"/>
    <w:rsid w:val="000645B3"/>
    <w:rsid w:val="00064D37"/>
    <w:rsid w:val="00064DBA"/>
    <w:rsid w:val="000660EA"/>
    <w:rsid w:val="000705C2"/>
    <w:rsid w:val="0007076D"/>
    <w:rsid w:val="00071513"/>
    <w:rsid w:val="00072E83"/>
    <w:rsid w:val="00074943"/>
    <w:rsid w:val="00074D34"/>
    <w:rsid w:val="000813D2"/>
    <w:rsid w:val="00081DC2"/>
    <w:rsid w:val="00083287"/>
    <w:rsid w:val="000840E1"/>
    <w:rsid w:val="00086A3A"/>
    <w:rsid w:val="000871ED"/>
    <w:rsid w:val="000901BC"/>
    <w:rsid w:val="00090C10"/>
    <w:rsid w:val="0009169A"/>
    <w:rsid w:val="00091A94"/>
    <w:rsid w:val="0009337D"/>
    <w:rsid w:val="00093977"/>
    <w:rsid w:val="00094728"/>
    <w:rsid w:val="00094CBA"/>
    <w:rsid w:val="00097F34"/>
    <w:rsid w:val="000A0925"/>
    <w:rsid w:val="000A2089"/>
    <w:rsid w:val="000A34E2"/>
    <w:rsid w:val="000A5CC4"/>
    <w:rsid w:val="000A6AB3"/>
    <w:rsid w:val="000B0B5E"/>
    <w:rsid w:val="000B10C0"/>
    <w:rsid w:val="000B4EAF"/>
    <w:rsid w:val="000B5178"/>
    <w:rsid w:val="000B7192"/>
    <w:rsid w:val="000B7E8B"/>
    <w:rsid w:val="000C16DA"/>
    <w:rsid w:val="000C46CD"/>
    <w:rsid w:val="000C64C0"/>
    <w:rsid w:val="000D1238"/>
    <w:rsid w:val="000D20F1"/>
    <w:rsid w:val="000D4695"/>
    <w:rsid w:val="000D4E33"/>
    <w:rsid w:val="000E11C4"/>
    <w:rsid w:val="000E1382"/>
    <w:rsid w:val="000E1666"/>
    <w:rsid w:val="000E2DBA"/>
    <w:rsid w:val="000E2E8A"/>
    <w:rsid w:val="000E4949"/>
    <w:rsid w:val="000E5050"/>
    <w:rsid w:val="000E67FA"/>
    <w:rsid w:val="000F1360"/>
    <w:rsid w:val="000F1C85"/>
    <w:rsid w:val="000F2764"/>
    <w:rsid w:val="000F2AEC"/>
    <w:rsid w:val="000F3021"/>
    <w:rsid w:val="000F4D20"/>
    <w:rsid w:val="000F5953"/>
    <w:rsid w:val="00100C8F"/>
    <w:rsid w:val="0010478C"/>
    <w:rsid w:val="0010627F"/>
    <w:rsid w:val="0010676B"/>
    <w:rsid w:val="0010767E"/>
    <w:rsid w:val="001106FF"/>
    <w:rsid w:val="0011294C"/>
    <w:rsid w:val="001136D2"/>
    <w:rsid w:val="00113A53"/>
    <w:rsid w:val="001164B3"/>
    <w:rsid w:val="0011717D"/>
    <w:rsid w:val="00120F94"/>
    <w:rsid w:val="00123CF4"/>
    <w:rsid w:val="00124288"/>
    <w:rsid w:val="00124CA2"/>
    <w:rsid w:val="001315BB"/>
    <w:rsid w:val="00132A74"/>
    <w:rsid w:val="001354F2"/>
    <w:rsid w:val="0014655E"/>
    <w:rsid w:val="001514C4"/>
    <w:rsid w:val="0015615E"/>
    <w:rsid w:val="00156632"/>
    <w:rsid w:val="001569E4"/>
    <w:rsid w:val="00157902"/>
    <w:rsid w:val="00160CAC"/>
    <w:rsid w:val="00163BBE"/>
    <w:rsid w:val="00164DC2"/>
    <w:rsid w:val="001651A4"/>
    <w:rsid w:val="00165F3A"/>
    <w:rsid w:val="001676A9"/>
    <w:rsid w:val="00172441"/>
    <w:rsid w:val="00173B40"/>
    <w:rsid w:val="001750DC"/>
    <w:rsid w:val="00177E1E"/>
    <w:rsid w:val="00180C87"/>
    <w:rsid w:val="00183323"/>
    <w:rsid w:val="001833E4"/>
    <w:rsid w:val="001841C5"/>
    <w:rsid w:val="001872D4"/>
    <w:rsid w:val="00191B41"/>
    <w:rsid w:val="00192455"/>
    <w:rsid w:val="001929B3"/>
    <w:rsid w:val="00192E36"/>
    <w:rsid w:val="00193377"/>
    <w:rsid w:val="00194EDC"/>
    <w:rsid w:val="001A22B5"/>
    <w:rsid w:val="001A2BF1"/>
    <w:rsid w:val="001A4FE6"/>
    <w:rsid w:val="001A697F"/>
    <w:rsid w:val="001B04CA"/>
    <w:rsid w:val="001B0ABD"/>
    <w:rsid w:val="001B0B4D"/>
    <w:rsid w:val="001B0C8D"/>
    <w:rsid w:val="001B2DBE"/>
    <w:rsid w:val="001B574B"/>
    <w:rsid w:val="001B5DE3"/>
    <w:rsid w:val="001B6098"/>
    <w:rsid w:val="001B628F"/>
    <w:rsid w:val="001B69F2"/>
    <w:rsid w:val="001B72F0"/>
    <w:rsid w:val="001C23A5"/>
    <w:rsid w:val="001C24ED"/>
    <w:rsid w:val="001C2DE3"/>
    <w:rsid w:val="001C7344"/>
    <w:rsid w:val="001D02AB"/>
    <w:rsid w:val="001D38EE"/>
    <w:rsid w:val="001D38FB"/>
    <w:rsid w:val="001D6819"/>
    <w:rsid w:val="001E1A63"/>
    <w:rsid w:val="001E264B"/>
    <w:rsid w:val="001E3841"/>
    <w:rsid w:val="001E3B1C"/>
    <w:rsid w:val="001E5687"/>
    <w:rsid w:val="001F4B94"/>
    <w:rsid w:val="001F65CF"/>
    <w:rsid w:val="001F666D"/>
    <w:rsid w:val="001F7BB9"/>
    <w:rsid w:val="00202846"/>
    <w:rsid w:val="00203811"/>
    <w:rsid w:val="00204810"/>
    <w:rsid w:val="00206937"/>
    <w:rsid w:val="002073A4"/>
    <w:rsid w:val="00207CC5"/>
    <w:rsid w:val="00207D8F"/>
    <w:rsid w:val="002103F7"/>
    <w:rsid w:val="00212481"/>
    <w:rsid w:val="0021286A"/>
    <w:rsid w:val="00214571"/>
    <w:rsid w:val="00214F5D"/>
    <w:rsid w:val="00216B10"/>
    <w:rsid w:val="00216D11"/>
    <w:rsid w:val="00217BA7"/>
    <w:rsid w:val="002253B8"/>
    <w:rsid w:val="002255FA"/>
    <w:rsid w:val="00227CF3"/>
    <w:rsid w:val="0023076F"/>
    <w:rsid w:val="0023205E"/>
    <w:rsid w:val="0023464A"/>
    <w:rsid w:val="00235FB0"/>
    <w:rsid w:val="0024045C"/>
    <w:rsid w:val="00242E29"/>
    <w:rsid w:val="00243E32"/>
    <w:rsid w:val="002449B3"/>
    <w:rsid w:val="00244AA7"/>
    <w:rsid w:val="00245E24"/>
    <w:rsid w:val="00246877"/>
    <w:rsid w:val="00247D71"/>
    <w:rsid w:val="00247F92"/>
    <w:rsid w:val="00250ABA"/>
    <w:rsid w:val="002510D6"/>
    <w:rsid w:val="002514FD"/>
    <w:rsid w:val="00252548"/>
    <w:rsid w:val="00253678"/>
    <w:rsid w:val="0025731B"/>
    <w:rsid w:val="0025748A"/>
    <w:rsid w:val="00262636"/>
    <w:rsid w:val="00263499"/>
    <w:rsid w:val="00263982"/>
    <w:rsid w:val="00263FA9"/>
    <w:rsid w:val="002657F0"/>
    <w:rsid w:val="002679F3"/>
    <w:rsid w:val="00271CCF"/>
    <w:rsid w:val="002742BD"/>
    <w:rsid w:val="00274862"/>
    <w:rsid w:val="002753E3"/>
    <w:rsid w:val="002759A6"/>
    <w:rsid w:val="002759F6"/>
    <w:rsid w:val="00276001"/>
    <w:rsid w:val="002775E7"/>
    <w:rsid w:val="00280F18"/>
    <w:rsid w:val="002820F2"/>
    <w:rsid w:val="0028236C"/>
    <w:rsid w:val="0028300E"/>
    <w:rsid w:val="00285B03"/>
    <w:rsid w:val="00286778"/>
    <w:rsid w:val="00295516"/>
    <w:rsid w:val="002A01C3"/>
    <w:rsid w:val="002A0BDE"/>
    <w:rsid w:val="002A15CB"/>
    <w:rsid w:val="002A5729"/>
    <w:rsid w:val="002A58D1"/>
    <w:rsid w:val="002A626F"/>
    <w:rsid w:val="002B0BE5"/>
    <w:rsid w:val="002B28B3"/>
    <w:rsid w:val="002B415B"/>
    <w:rsid w:val="002B59CB"/>
    <w:rsid w:val="002B7788"/>
    <w:rsid w:val="002C1B50"/>
    <w:rsid w:val="002C1FB0"/>
    <w:rsid w:val="002C2C31"/>
    <w:rsid w:val="002C4125"/>
    <w:rsid w:val="002D3B3E"/>
    <w:rsid w:val="002D4A3E"/>
    <w:rsid w:val="002D53F4"/>
    <w:rsid w:val="002D6712"/>
    <w:rsid w:val="002E020C"/>
    <w:rsid w:val="002E1714"/>
    <w:rsid w:val="002E2219"/>
    <w:rsid w:val="002E27E1"/>
    <w:rsid w:val="002E55BC"/>
    <w:rsid w:val="002E597B"/>
    <w:rsid w:val="002E6662"/>
    <w:rsid w:val="002E6C2E"/>
    <w:rsid w:val="002E78A1"/>
    <w:rsid w:val="002E7F04"/>
    <w:rsid w:val="002F4835"/>
    <w:rsid w:val="002F7CEC"/>
    <w:rsid w:val="00302FFB"/>
    <w:rsid w:val="00303883"/>
    <w:rsid w:val="00303E8E"/>
    <w:rsid w:val="00305D35"/>
    <w:rsid w:val="00305F65"/>
    <w:rsid w:val="003060DC"/>
    <w:rsid w:val="00306F57"/>
    <w:rsid w:val="00314366"/>
    <w:rsid w:val="003158F8"/>
    <w:rsid w:val="003177A2"/>
    <w:rsid w:val="00322AFF"/>
    <w:rsid w:val="00322F71"/>
    <w:rsid w:val="0032426C"/>
    <w:rsid w:val="003258C8"/>
    <w:rsid w:val="00327702"/>
    <w:rsid w:val="00330B0C"/>
    <w:rsid w:val="00333786"/>
    <w:rsid w:val="00336969"/>
    <w:rsid w:val="00337154"/>
    <w:rsid w:val="0033755E"/>
    <w:rsid w:val="0034258C"/>
    <w:rsid w:val="00342FB0"/>
    <w:rsid w:val="003433D8"/>
    <w:rsid w:val="003455FC"/>
    <w:rsid w:val="003461F5"/>
    <w:rsid w:val="00346DC8"/>
    <w:rsid w:val="003536C6"/>
    <w:rsid w:val="00353903"/>
    <w:rsid w:val="003551C5"/>
    <w:rsid w:val="003553B3"/>
    <w:rsid w:val="003613D0"/>
    <w:rsid w:val="00361E22"/>
    <w:rsid w:val="0036327C"/>
    <w:rsid w:val="00365D8A"/>
    <w:rsid w:val="003664E0"/>
    <w:rsid w:val="0037090D"/>
    <w:rsid w:val="003737D2"/>
    <w:rsid w:val="00373D68"/>
    <w:rsid w:val="00377878"/>
    <w:rsid w:val="00377C4B"/>
    <w:rsid w:val="003810CE"/>
    <w:rsid w:val="0038118D"/>
    <w:rsid w:val="003821B5"/>
    <w:rsid w:val="00382400"/>
    <w:rsid w:val="00384F4A"/>
    <w:rsid w:val="003860F1"/>
    <w:rsid w:val="0038645C"/>
    <w:rsid w:val="00386D96"/>
    <w:rsid w:val="00387D49"/>
    <w:rsid w:val="0039253C"/>
    <w:rsid w:val="00395131"/>
    <w:rsid w:val="003A3E9E"/>
    <w:rsid w:val="003A557F"/>
    <w:rsid w:val="003A606E"/>
    <w:rsid w:val="003A691F"/>
    <w:rsid w:val="003A7147"/>
    <w:rsid w:val="003A72A5"/>
    <w:rsid w:val="003A7C3A"/>
    <w:rsid w:val="003B025A"/>
    <w:rsid w:val="003B2616"/>
    <w:rsid w:val="003C01C6"/>
    <w:rsid w:val="003C4D8F"/>
    <w:rsid w:val="003C4FE8"/>
    <w:rsid w:val="003C7C23"/>
    <w:rsid w:val="003D7DA5"/>
    <w:rsid w:val="003E0F85"/>
    <w:rsid w:val="003E1855"/>
    <w:rsid w:val="003E3EB7"/>
    <w:rsid w:val="003E484C"/>
    <w:rsid w:val="003E5AB6"/>
    <w:rsid w:val="003E5D12"/>
    <w:rsid w:val="003E6F06"/>
    <w:rsid w:val="003E7507"/>
    <w:rsid w:val="003E7FB8"/>
    <w:rsid w:val="003F1989"/>
    <w:rsid w:val="003F1D31"/>
    <w:rsid w:val="003F1F45"/>
    <w:rsid w:val="003F56F1"/>
    <w:rsid w:val="003F6E8F"/>
    <w:rsid w:val="00400A63"/>
    <w:rsid w:val="00403F08"/>
    <w:rsid w:val="00410302"/>
    <w:rsid w:val="00411D29"/>
    <w:rsid w:val="00411E54"/>
    <w:rsid w:val="00420BB0"/>
    <w:rsid w:val="00426CCF"/>
    <w:rsid w:val="00427F41"/>
    <w:rsid w:val="00430AA2"/>
    <w:rsid w:val="0043122A"/>
    <w:rsid w:val="00431D37"/>
    <w:rsid w:val="004339F1"/>
    <w:rsid w:val="00435539"/>
    <w:rsid w:val="0044019A"/>
    <w:rsid w:val="004429E1"/>
    <w:rsid w:val="0044370E"/>
    <w:rsid w:val="00443F52"/>
    <w:rsid w:val="004440C3"/>
    <w:rsid w:val="00446F3A"/>
    <w:rsid w:val="00450242"/>
    <w:rsid w:val="004514D4"/>
    <w:rsid w:val="00451D26"/>
    <w:rsid w:val="004544EC"/>
    <w:rsid w:val="0045478C"/>
    <w:rsid w:val="00460D85"/>
    <w:rsid w:val="00464232"/>
    <w:rsid w:val="004644A7"/>
    <w:rsid w:val="00465732"/>
    <w:rsid w:val="004678A7"/>
    <w:rsid w:val="004701AF"/>
    <w:rsid w:val="004745BD"/>
    <w:rsid w:val="00474D96"/>
    <w:rsid w:val="00480FD0"/>
    <w:rsid w:val="004811FC"/>
    <w:rsid w:val="00484CA7"/>
    <w:rsid w:val="00485B2C"/>
    <w:rsid w:val="00487DCF"/>
    <w:rsid w:val="00491A06"/>
    <w:rsid w:val="0049540A"/>
    <w:rsid w:val="00496807"/>
    <w:rsid w:val="0049741D"/>
    <w:rsid w:val="004A2869"/>
    <w:rsid w:val="004A3D17"/>
    <w:rsid w:val="004A3D91"/>
    <w:rsid w:val="004B125B"/>
    <w:rsid w:val="004B335B"/>
    <w:rsid w:val="004B3598"/>
    <w:rsid w:val="004B37E0"/>
    <w:rsid w:val="004B3A9C"/>
    <w:rsid w:val="004B6263"/>
    <w:rsid w:val="004B7363"/>
    <w:rsid w:val="004C4478"/>
    <w:rsid w:val="004C5BC1"/>
    <w:rsid w:val="004C6817"/>
    <w:rsid w:val="004C7BD9"/>
    <w:rsid w:val="004D1FF7"/>
    <w:rsid w:val="004D2D41"/>
    <w:rsid w:val="004D562D"/>
    <w:rsid w:val="004D7A49"/>
    <w:rsid w:val="004E3335"/>
    <w:rsid w:val="004E3EBF"/>
    <w:rsid w:val="004E4E2D"/>
    <w:rsid w:val="004E6D94"/>
    <w:rsid w:val="004E765E"/>
    <w:rsid w:val="004F0C87"/>
    <w:rsid w:val="004F3671"/>
    <w:rsid w:val="00501019"/>
    <w:rsid w:val="005034D5"/>
    <w:rsid w:val="0050406B"/>
    <w:rsid w:val="005071B5"/>
    <w:rsid w:val="0050788C"/>
    <w:rsid w:val="00507A44"/>
    <w:rsid w:val="00510BA2"/>
    <w:rsid w:val="00510D95"/>
    <w:rsid w:val="005113BC"/>
    <w:rsid w:val="0051311D"/>
    <w:rsid w:val="005145F7"/>
    <w:rsid w:val="005167EA"/>
    <w:rsid w:val="0052348C"/>
    <w:rsid w:val="00523C46"/>
    <w:rsid w:val="00525A20"/>
    <w:rsid w:val="00530BD8"/>
    <w:rsid w:val="00530BDD"/>
    <w:rsid w:val="005348DF"/>
    <w:rsid w:val="00534E31"/>
    <w:rsid w:val="005365D7"/>
    <w:rsid w:val="00536963"/>
    <w:rsid w:val="0053785F"/>
    <w:rsid w:val="00537B36"/>
    <w:rsid w:val="00540A36"/>
    <w:rsid w:val="0054447F"/>
    <w:rsid w:val="00544F83"/>
    <w:rsid w:val="005463A5"/>
    <w:rsid w:val="005473B5"/>
    <w:rsid w:val="005545AA"/>
    <w:rsid w:val="00555034"/>
    <w:rsid w:val="00561A71"/>
    <w:rsid w:val="005632F0"/>
    <w:rsid w:val="00564ED7"/>
    <w:rsid w:val="00564FBC"/>
    <w:rsid w:val="00565F36"/>
    <w:rsid w:val="005668F2"/>
    <w:rsid w:val="00566D7C"/>
    <w:rsid w:val="005710DE"/>
    <w:rsid w:val="00574C6B"/>
    <w:rsid w:val="00575D05"/>
    <w:rsid w:val="00576D3E"/>
    <w:rsid w:val="00576E09"/>
    <w:rsid w:val="00577581"/>
    <w:rsid w:val="00577615"/>
    <w:rsid w:val="00580B52"/>
    <w:rsid w:val="005815AB"/>
    <w:rsid w:val="005834F4"/>
    <w:rsid w:val="005860D7"/>
    <w:rsid w:val="00591837"/>
    <w:rsid w:val="00593CDC"/>
    <w:rsid w:val="005944D5"/>
    <w:rsid w:val="00595E06"/>
    <w:rsid w:val="00595EB2"/>
    <w:rsid w:val="00597EED"/>
    <w:rsid w:val="005A0D08"/>
    <w:rsid w:val="005A2D85"/>
    <w:rsid w:val="005A3CDE"/>
    <w:rsid w:val="005A78CF"/>
    <w:rsid w:val="005B2ED7"/>
    <w:rsid w:val="005B36A2"/>
    <w:rsid w:val="005B3EA4"/>
    <w:rsid w:val="005B3FB2"/>
    <w:rsid w:val="005B4D9C"/>
    <w:rsid w:val="005B7F6A"/>
    <w:rsid w:val="005C21DA"/>
    <w:rsid w:val="005C634F"/>
    <w:rsid w:val="005D0B23"/>
    <w:rsid w:val="005D444E"/>
    <w:rsid w:val="005E3B23"/>
    <w:rsid w:val="005E5C7B"/>
    <w:rsid w:val="005E724D"/>
    <w:rsid w:val="005F1388"/>
    <w:rsid w:val="005F3B75"/>
    <w:rsid w:val="005F4C79"/>
    <w:rsid w:val="005F64B3"/>
    <w:rsid w:val="00601166"/>
    <w:rsid w:val="00604506"/>
    <w:rsid w:val="006062D5"/>
    <w:rsid w:val="00606CEA"/>
    <w:rsid w:val="00610A84"/>
    <w:rsid w:val="00613721"/>
    <w:rsid w:val="0062384A"/>
    <w:rsid w:val="00633BA0"/>
    <w:rsid w:val="00635D3C"/>
    <w:rsid w:val="00637975"/>
    <w:rsid w:val="00637ED3"/>
    <w:rsid w:val="006419F8"/>
    <w:rsid w:val="006421F5"/>
    <w:rsid w:val="00642631"/>
    <w:rsid w:val="00643D84"/>
    <w:rsid w:val="006442B4"/>
    <w:rsid w:val="006467BA"/>
    <w:rsid w:val="0064719A"/>
    <w:rsid w:val="00650523"/>
    <w:rsid w:val="0065192B"/>
    <w:rsid w:val="006533BA"/>
    <w:rsid w:val="00654571"/>
    <w:rsid w:val="00654884"/>
    <w:rsid w:val="00656525"/>
    <w:rsid w:val="00657128"/>
    <w:rsid w:val="00660049"/>
    <w:rsid w:val="0066015E"/>
    <w:rsid w:val="00660398"/>
    <w:rsid w:val="00663640"/>
    <w:rsid w:val="00673B7E"/>
    <w:rsid w:val="00675F12"/>
    <w:rsid w:val="00681104"/>
    <w:rsid w:val="00681402"/>
    <w:rsid w:val="006820F6"/>
    <w:rsid w:val="00683B18"/>
    <w:rsid w:val="0069061D"/>
    <w:rsid w:val="006939F3"/>
    <w:rsid w:val="00695D62"/>
    <w:rsid w:val="0069657D"/>
    <w:rsid w:val="006A0D03"/>
    <w:rsid w:val="006A11B1"/>
    <w:rsid w:val="006A1285"/>
    <w:rsid w:val="006A2AF8"/>
    <w:rsid w:val="006A2F48"/>
    <w:rsid w:val="006A5799"/>
    <w:rsid w:val="006B22FF"/>
    <w:rsid w:val="006B2711"/>
    <w:rsid w:val="006B794F"/>
    <w:rsid w:val="006C735A"/>
    <w:rsid w:val="006D39E5"/>
    <w:rsid w:val="006D43EF"/>
    <w:rsid w:val="006D472C"/>
    <w:rsid w:val="006E2ECC"/>
    <w:rsid w:val="006E5724"/>
    <w:rsid w:val="006E60AC"/>
    <w:rsid w:val="006E6499"/>
    <w:rsid w:val="006E6A10"/>
    <w:rsid w:val="006F04E3"/>
    <w:rsid w:val="006F0DD1"/>
    <w:rsid w:val="006F1257"/>
    <w:rsid w:val="006F3D05"/>
    <w:rsid w:val="007011B7"/>
    <w:rsid w:val="00703141"/>
    <w:rsid w:val="007038F0"/>
    <w:rsid w:val="00704206"/>
    <w:rsid w:val="007046EE"/>
    <w:rsid w:val="0070512A"/>
    <w:rsid w:val="007065E2"/>
    <w:rsid w:val="00707594"/>
    <w:rsid w:val="00707B4D"/>
    <w:rsid w:val="00714461"/>
    <w:rsid w:val="0071527C"/>
    <w:rsid w:val="007161A1"/>
    <w:rsid w:val="00721F56"/>
    <w:rsid w:val="00725176"/>
    <w:rsid w:val="00725286"/>
    <w:rsid w:val="007263CF"/>
    <w:rsid w:val="00726B73"/>
    <w:rsid w:val="007317E0"/>
    <w:rsid w:val="00732B6D"/>
    <w:rsid w:val="00733C10"/>
    <w:rsid w:val="00734A8A"/>
    <w:rsid w:val="00734EAE"/>
    <w:rsid w:val="0073762D"/>
    <w:rsid w:val="00740FEA"/>
    <w:rsid w:val="0074588D"/>
    <w:rsid w:val="00746F5E"/>
    <w:rsid w:val="007512C5"/>
    <w:rsid w:val="0075337A"/>
    <w:rsid w:val="00754158"/>
    <w:rsid w:val="00754DDF"/>
    <w:rsid w:val="007627BC"/>
    <w:rsid w:val="007629A3"/>
    <w:rsid w:val="00762C5C"/>
    <w:rsid w:val="00764754"/>
    <w:rsid w:val="0076573B"/>
    <w:rsid w:val="00765A70"/>
    <w:rsid w:val="007707E5"/>
    <w:rsid w:val="00771DC8"/>
    <w:rsid w:val="00771E72"/>
    <w:rsid w:val="00771F4E"/>
    <w:rsid w:val="00784ABA"/>
    <w:rsid w:val="0078570B"/>
    <w:rsid w:val="007910CB"/>
    <w:rsid w:val="00791746"/>
    <w:rsid w:val="00795306"/>
    <w:rsid w:val="00795A70"/>
    <w:rsid w:val="007972CF"/>
    <w:rsid w:val="007A1292"/>
    <w:rsid w:val="007A22B4"/>
    <w:rsid w:val="007A7256"/>
    <w:rsid w:val="007A7629"/>
    <w:rsid w:val="007A7FB3"/>
    <w:rsid w:val="007B12B0"/>
    <w:rsid w:val="007B4B5F"/>
    <w:rsid w:val="007B60F4"/>
    <w:rsid w:val="007C116C"/>
    <w:rsid w:val="007C3B42"/>
    <w:rsid w:val="007C4C7C"/>
    <w:rsid w:val="007C5149"/>
    <w:rsid w:val="007D08D5"/>
    <w:rsid w:val="007D10CD"/>
    <w:rsid w:val="007D172F"/>
    <w:rsid w:val="007D1AE3"/>
    <w:rsid w:val="007D23EF"/>
    <w:rsid w:val="007D54E3"/>
    <w:rsid w:val="007D6BDF"/>
    <w:rsid w:val="007D7706"/>
    <w:rsid w:val="007D7A54"/>
    <w:rsid w:val="007E0C99"/>
    <w:rsid w:val="007E2B19"/>
    <w:rsid w:val="007E2EFA"/>
    <w:rsid w:val="007E7C8E"/>
    <w:rsid w:val="007F03F4"/>
    <w:rsid w:val="007F0E90"/>
    <w:rsid w:val="007F1FDC"/>
    <w:rsid w:val="007F367E"/>
    <w:rsid w:val="007F36E1"/>
    <w:rsid w:val="007F4289"/>
    <w:rsid w:val="0080223E"/>
    <w:rsid w:val="008047A2"/>
    <w:rsid w:val="008050B5"/>
    <w:rsid w:val="008051CE"/>
    <w:rsid w:val="00806017"/>
    <w:rsid w:val="00811AE2"/>
    <w:rsid w:val="0081226C"/>
    <w:rsid w:val="00813FE0"/>
    <w:rsid w:val="00816B30"/>
    <w:rsid w:val="00817D80"/>
    <w:rsid w:val="00821E11"/>
    <w:rsid w:val="00822750"/>
    <w:rsid w:val="00823E53"/>
    <w:rsid w:val="0082475C"/>
    <w:rsid w:val="0082532D"/>
    <w:rsid w:val="00825807"/>
    <w:rsid w:val="00826F8A"/>
    <w:rsid w:val="00831103"/>
    <w:rsid w:val="00831F47"/>
    <w:rsid w:val="00832DFB"/>
    <w:rsid w:val="00833F57"/>
    <w:rsid w:val="0083731F"/>
    <w:rsid w:val="00837865"/>
    <w:rsid w:val="00837D78"/>
    <w:rsid w:val="0084028A"/>
    <w:rsid w:val="008407C7"/>
    <w:rsid w:val="00843B21"/>
    <w:rsid w:val="00846151"/>
    <w:rsid w:val="008476F7"/>
    <w:rsid w:val="00847ED3"/>
    <w:rsid w:val="00851C74"/>
    <w:rsid w:val="008521EA"/>
    <w:rsid w:val="0085234E"/>
    <w:rsid w:val="008546F8"/>
    <w:rsid w:val="0086160B"/>
    <w:rsid w:val="00861894"/>
    <w:rsid w:val="00861999"/>
    <w:rsid w:val="00862B79"/>
    <w:rsid w:val="0087135F"/>
    <w:rsid w:val="00876E00"/>
    <w:rsid w:val="00882D23"/>
    <w:rsid w:val="00882E3E"/>
    <w:rsid w:val="008851EB"/>
    <w:rsid w:val="00885DEC"/>
    <w:rsid w:val="00886195"/>
    <w:rsid w:val="00890777"/>
    <w:rsid w:val="008943C8"/>
    <w:rsid w:val="008A19DF"/>
    <w:rsid w:val="008A24F4"/>
    <w:rsid w:val="008A7DAA"/>
    <w:rsid w:val="008B0E19"/>
    <w:rsid w:val="008B3845"/>
    <w:rsid w:val="008B4454"/>
    <w:rsid w:val="008C2071"/>
    <w:rsid w:val="008C41DF"/>
    <w:rsid w:val="008C58A8"/>
    <w:rsid w:val="008C6693"/>
    <w:rsid w:val="008C69CB"/>
    <w:rsid w:val="008C7220"/>
    <w:rsid w:val="008D055B"/>
    <w:rsid w:val="008D1E8D"/>
    <w:rsid w:val="008D533A"/>
    <w:rsid w:val="008D7371"/>
    <w:rsid w:val="008E084B"/>
    <w:rsid w:val="008E1505"/>
    <w:rsid w:val="008E3B32"/>
    <w:rsid w:val="008E3F40"/>
    <w:rsid w:val="008E4631"/>
    <w:rsid w:val="008E52BC"/>
    <w:rsid w:val="008E667A"/>
    <w:rsid w:val="008E688F"/>
    <w:rsid w:val="008E6C65"/>
    <w:rsid w:val="008F2CEE"/>
    <w:rsid w:val="008F4509"/>
    <w:rsid w:val="008F4B6B"/>
    <w:rsid w:val="008F5D8C"/>
    <w:rsid w:val="008F664E"/>
    <w:rsid w:val="008F71F4"/>
    <w:rsid w:val="008F727D"/>
    <w:rsid w:val="008F75F5"/>
    <w:rsid w:val="008F7944"/>
    <w:rsid w:val="008F7D86"/>
    <w:rsid w:val="0090111D"/>
    <w:rsid w:val="009015F2"/>
    <w:rsid w:val="00902020"/>
    <w:rsid w:val="0090291A"/>
    <w:rsid w:val="0090333F"/>
    <w:rsid w:val="00911BCD"/>
    <w:rsid w:val="00915197"/>
    <w:rsid w:val="00921107"/>
    <w:rsid w:val="00923162"/>
    <w:rsid w:val="00923826"/>
    <w:rsid w:val="009265C9"/>
    <w:rsid w:val="00930E91"/>
    <w:rsid w:val="00933F8A"/>
    <w:rsid w:val="009347A5"/>
    <w:rsid w:val="00935B06"/>
    <w:rsid w:val="0093651B"/>
    <w:rsid w:val="00937386"/>
    <w:rsid w:val="009408DB"/>
    <w:rsid w:val="00943819"/>
    <w:rsid w:val="0094423B"/>
    <w:rsid w:val="00950365"/>
    <w:rsid w:val="009506B3"/>
    <w:rsid w:val="00950B95"/>
    <w:rsid w:val="0095373D"/>
    <w:rsid w:val="00957D05"/>
    <w:rsid w:val="00957D85"/>
    <w:rsid w:val="00957E39"/>
    <w:rsid w:val="00961C12"/>
    <w:rsid w:val="00966AEB"/>
    <w:rsid w:val="0097034A"/>
    <w:rsid w:val="00972548"/>
    <w:rsid w:val="0097385A"/>
    <w:rsid w:val="00973A88"/>
    <w:rsid w:val="00973AFB"/>
    <w:rsid w:val="00974880"/>
    <w:rsid w:val="00977974"/>
    <w:rsid w:val="00980B50"/>
    <w:rsid w:val="00981ED0"/>
    <w:rsid w:val="0098207A"/>
    <w:rsid w:val="0098323F"/>
    <w:rsid w:val="009847A3"/>
    <w:rsid w:val="00986751"/>
    <w:rsid w:val="00987703"/>
    <w:rsid w:val="009902BA"/>
    <w:rsid w:val="009911A4"/>
    <w:rsid w:val="0099499B"/>
    <w:rsid w:val="009A3477"/>
    <w:rsid w:val="009B0CFC"/>
    <w:rsid w:val="009B1283"/>
    <w:rsid w:val="009B2B9B"/>
    <w:rsid w:val="009B4662"/>
    <w:rsid w:val="009B7000"/>
    <w:rsid w:val="009B7B90"/>
    <w:rsid w:val="009C4EA8"/>
    <w:rsid w:val="009C6571"/>
    <w:rsid w:val="009C682A"/>
    <w:rsid w:val="009D0831"/>
    <w:rsid w:val="009D0DC4"/>
    <w:rsid w:val="009D237B"/>
    <w:rsid w:val="009D2B48"/>
    <w:rsid w:val="009D3851"/>
    <w:rsid w:val="009D5DBC"/>
    <w:rsid w:val="009D713F"/>
    <w:rsid w:val="009E04F8"/>
    <w:rsid w:val="009E199F"/>
    <w:rsid w:val="009E27FA"/>
    <w:rsid w:val="009F1D59"/>
    <w:rsid w:val="009F29BF"/>
    <w:rsid w:val="009F4614"/>
    <w:rsid w:val="009F7129"/>
    <w:rsid w:val="00A008CF"/>
    <w:rsid w:val="00A03D2A"/>
    <w:rsid w:val="00A04CE3"/>
    <w:rsid w:val="00A15CBB"/>
    <w:rsid w:val="00A16CC0"/>
    <w:rsid w:val="00A1758C"/>
    <w:rsid w:val="00A176EF"/>
    <w:rsid w:val="00A21421"/>
    <w:rsid w:val="00A2463E"/>
    <w:rsid w:val="00A256DE"/>
    <w:rsid w:val="00A264F4"/>
    <w:rsid w:val="00A26A27"/>
    <w:rsid w:val="00A278D0"/>
    <w:rsid w:val="00A32C02"/>
    <w:rsid w:val="00A33637"/>
    <w:rsid w:val="00A41468"/>
    <w:rsid w:val="00A426D3"/>
    <w:rsid w:val="00A4299C"/>
    <w:rsid w:val="00A43BF2"/>
    <w:rsid w:val="00A4445B"/>
    <w:rsid w:val="00A45003"/>
    <w:rsid w:val="00A52F78"/>
    <w:rsid w:val="00A53FB8"/>
    <w:rsid w:val="00A5426E"/>
    <w:rsid w:val="00A6223A"/>
    <w:rsid w:val="00A6266A"/>
    <w:rsid w:val="00A62A0B"/>
    <w:rsid w:val="00A650AD"/>
    <w:rsid w:val="00A655FD"/>
    <w:rsid w:val="00A6623A"/>
    <w:rsid w:val="00A67961"/>
    <w:rsid w:val="00A701E4"/>
    <w:rsid w:val="00A71634"/>
    <w:rsid w:val="00A71C0A"/>
    <w:rsid w:val="00A71FAD"/>
    <w:rsid w:val="00A72BB0"/>
    <w:rsid w:val="00A7475D"/>
    <w:rsid w:val="00A7511E"/>
    <w:rsid w:val="00A77B95"/>
    <w:rsid w:val="00A819D3"/>
    <w:rsid w:val="00A82581"/>
    <w:rsid w:val="00A8608B"/>
    <w:rsid w:val="00A9104E"/>
    <w:rsid w:val="00A92D1C"/>
    <w:rsid w:val="00A966E4"/>
    <w:rsid w:val="00A96ED9"/>
    <w:rsid w:val="00AA0443"/>
    <w:rsid w:val="00AA0FA6"/>
    <w:rsid w:val="00AA1E07"/>
    <w:rsid w:val="00AA2167"/>
    <w:rsid w:val="00AA230B"/>
    <w:rsid w:val="00AA3036"/>
    <w:rsid w:val="00AA4BD9"/>
    <w:rsid w:val="00AA552F"/>
    <w:rsid w:val="00AA7A00"/>
    <w:rsid w:val="00AB0398"/>
    <w:rsid w:val="00AB05BE"/>
    <w:rsid w:val="00AB3F0A"/>
    <w:rsid w:val="00AB43AD"/>
    <w:rsid w:val="00AB4DC9"/>
    <w:rsid w:val="00AB54CB"/>
    <w:rsid w:val="00AB6831"/>
    <w:rsid w:val="00AB751C"/>
    <w:rsid w:val="00AB7FEE"/>
    <w:rsid w:val="00AC2126"/>
    <w:rsid w:val="00AC4835"/>
    <w:rsid w:val="00AC5A8A"/>
    <w:rsid w:val="00AC7967"/>
    <w:rsid w:val="00AD4EC6"/>
    <w:rsid w:val="00AD63D9"/>
    <w:rsid w:val="00AD69CE"/>
    <w:rsid w:val="00AD7727"/>
    <w:rsid w:val="00AE0705"/>
    <w:rsid w:val="00AE11DB"/>
    <w:rsid w:val="00AE23E7"/>
    <w:rsid w:val="00AE34D6"/>
    <w:rsid w:val="00AE489E"/>
    <w:rsid w:val="00AE62E4"/>
    <w:rsid w:val="00AE635C"/>
    <w:rsid w:val="00AE6C29"/>
    <w:rsid w:val="00AF3260"/>
    <w:rsid w:val="00AF5621"/>
    <w:rsid w:val="00AF7AD1"/>
    <w:rsid w:val="00B01DEF"/>
    <w:rsid w:val="00B03266"/>
    <w:rsid w:val="00B04892"/>
    <w:rsid w:val="00B05AB0"/>
    <w:rsid w:val="00B10605"/>
    <w:rsid w:val="00B10887"/>
    <w:rsid w:val="00B1286E"/>
    <w:rsid w:val="00B1439D"/>
    <w:rsid w:val="00B14A58"/>
    <w:rsid w:val="00B14D08"/>
    <w:rsid w:val="00B23E1A"/>
    <w:rsid w:val="00B24212"/>
    <w:rsid w:val="00B2623C"/>
    <w:rsid w:val="00B265EF"/>
    <w:rsid w:val="00B273BF"/>
    <w:rsid w:val="00B30CB6"/>
    <w:rsid w:val="00B30F00"/>
    <w:rsid w:val="00B34332"/>
    <w:rsid w:val="00B362BF"/>
    <w:rsid w:val="00B37E98"/>
    <w:rsid w:val="00B40BF7"/>
    <w:rsid w:val="00B4136A"/>
    <w:rsid w:val="00B41476"/>
    <w:rsid w:val="00B41D28"/>
    <w:rsid w:val="00B45B0B"/>
    <w:rsid w:val="00B51D33"/>
    <w:rsid w:val="00B5203E"/>
    <w:rsid w:val="00B54BD7"/>
    <w:rsid w:val="00B55E20"/>
    <w:rsid w:val="00B57A5A"/>
    <w:rsid w:val="00B61210"/>
    <w:rsid w:val="00B61DE6"/>
    <w:rsid w:val="00B70279"/>
    <w:rsid w:val="00B72012"/>
    <w:rsid w:val="00B72B4B"/>
    <w:rsid w:val="00B72E55"/>
    <w:rsid w:val="00B740DD"/>
    <w:rsid w:val="00B74334"/>
    <w:rsid w:val="00B74995"/>
    <w:rsid w:val="00B77EFD"/>
    <w:rsid w:val="00B83F1C"/>
    <w:rsid w:val="00B919AD"/>
    <w:rsid w:val="00B95096"/>
    <w:rsid w:val="00B952E0"/>
    <w:rsid w:val="00B96EB3"/>
    <w:rsid w:val="00B97457"/>
    <w:rsid w:val="00BA2105"/>
    <w:rsid w:val="00BA2636"/>
    <w:rsid w:val="00BA2F97"/>
    <w:rsid w:val="00BA6FC9"/>
    <w:rsid w:val="00BA7FD9"/>
    <w:rsid w:val="00BB05C7"/>
    <w:rsid w:val="00BB6963"/>
    <w:rsid w:val="00BC0A3A"/>
    <w:rsid w:val="00BC4F2D"/>
    <w:rsid w:val="00BC5A61"/>
    <w:rsid w:val="00BD21EF"/>
    <w:rsid w:val="00BD2DF5"/>
    <w:rsid w:val="00BD6706"/>
    <w:rsid w:val="00BD752B"/>
    <w:rsid w:val="00BD7A30"/>
    <w:rsid w:val="00BE0370"/>
    <w:rsid w:val="00BE082E"/>
    <w:rsid w:val="00BE0F91"/>
    <w:rsid w:val="00BF1863"/>
    <w:rsid w:val="00BF49AB"/>
    <w:rsid w:val="00C0005A"/>
    <w:rsid w:val="00C014D7"/>
    <w:rsid w:val="00C02932"/>
    <w:rsid w:val="00C037E9"/>
    <w:rsid w:val="00C057B5"/>
    <w:rsid w:val="00C05DFE"/>
    <w:rsid w:val="00C114E7"/>
    <w:rsid w:val="00C12675"/>
    <w:rsid w:val="00C12A28"/>
    <w:rsid w:val="00C13045"/>
    <w:rsid w:val="00C14A28"/>
    <w:rsid w:val="00C14C7C"/>
    <w:rsid w:val="00C153CD"/>
    <w:rsid w:val="00C15C4A"/>
    <w:rsid w:val="00C20251"/>
    <w:rsid w:val="00C20EB4"/>
    <w:rsid w:val="00C20ECE"/>
    <w:rsid w:val="00C212F3"/>
    <w:rsid w:val="00C221C7"/>
    <w:rsid w:val="00C2375B"/>
    <w:rsid w:val="00C244D2"/>
    <w:rsid w:val="00C25E90"/>
    <w:rsid w:val="00C27778"/>
    <w:rsid w:val="00C303A4"/>
    <w:rsid w:val="00C31B20"/>
    <w:rsid w:val="00C35537"/>
    <w:rsid w:val="00C36CD8"/>
    <w:rsid w:val="00C37134"/>
    <w:rsid w:val="00C4339E"/>
    <w:rsid w:val="00C441C3"/>
    <w:rsid w:val="00C44A5A"/>
    <w:rsid w:val="00C45151"/>
    <w:rsid w:val="00C46566"/>
    <w:rsid w:val="00C467A1"/>
    <w:rsid w:val="00C47575"/>
    <w:rsid w:val="00C5199C"/>
    <w:rsid w:val="00C51B7B"/>
    <w:rsid w:val="00C52435"/>
    <w:rsid w:val="00C5338A"/>
    <w:rsid w:val="00C576D4"/>
    <w:rsid w:val="00C603B7"/>
    <w:rsid w:val="00C606B8"/>
    <w:rsid w:val="00C6203E"/>
    <w:rsid w:val="00C63828"/>
    <w:rsid w:val="00C64119"/>
    <w:rsid w:val="00C66585"/>
    <w:rsid w:val="00C66856"/>
    <w:rsid w:val="00C7078F"/>
    <w:rsid w:val="00C725B6"/>
    <w:rsid w:val="00C72A71"/>
    <w:rsid w:val="00C76D4C"/>
    <w:rsid w:val="00C76E78"/>
    <w:rsid w:val="00C812EB"/>
    <w:rsid w:val="00C81F28"/>
    <w:rsid w:val="00C86B58"/>
    <w:rsid w:val="00C87F51"/>
    <w:rsid w:val="00C921F2"/>
    <w:rsid w:val="00C935F8"/>
    <w:rsid w:val="00C944E5"/>
    <w:rsid w:val="00CA12B4"/>
    <w:rsid w:val="00CA234B"/>
    <w:rsid w:val="00CA3C03"/>
    <w:rsid w:val="00CA3D80"/>
    <w:rsid w:val="00CA7042"/>
    <w:rsid w:val="00CA7E48"/>
    <w:rsid w:val="00CB2E25"/>
    <w:rsid w:val="00CB3DB1"/>
    <w:rsid w:val="00CB4AB3"/>
    <w:rsid w:val="00CB6FA8"/>
    <w:rsid w:val="00CC1872"/>
    <w:rsid w:val="00CC6475"/>
    <w:rsid w:val="00CC70C6"/>
    <w:rsid w:val="00CD27F4"/>
    <w:rsid w:val="00CE01BB"/>
    <w:rsid w:val="00CE0518"/>
    <w:rsid w:val="00CE14E6"/>
    <w:rsid w:val="00CE28B9"/>
    <w:rsid w:val="00CE4100"/>
    <w:rsid w:val="00CE4419"/>
    <w:rsid w:val="00CE544C"/>
    <w:rsid w:val="00CF0E2C"/>
    <w:rsid w:val="00CF738F"/>
    <w:rsid w:val="00D0257E"/>
    <w:rsid w:val="00D05A0F"/>
    <w:rsid w:val="00D05CCE"/>
    <w:rsid w:val="00D069CB"/>
    <w:rsid w:val="00D10517"/>
    <w:rsid w:val="00D13BC3"/>
    <w:rsid w:val="00D13DC3"/>
    <w:rsid w:val="00D16D53"/>
    <w:rsid w:val="00D177B9"/>
    <w:rsid w:val="00D178F4"/>
    <w:rsid w:val="00D21539"/>
    <w:rsid w:val="00D217C3"/>
    <w:rsid w:val="00D21F6B"/>
    <w:rsid w:val="00D23B39"/>
    <w:rsid w:val="00D254FB"/>
    <w:rsid w:val="00D260F7"/>
    <w:rsid w:val="00D30977"/>
    <w:rsid w:val="00D32FCB"/>
    <w:rsid w:val="00D33D32"/>
    <w:rsid w:val="00D35218"/>
    <w:rsid w:val="00D35B80"/>
    <w:rsid w:val="00D4083D"/>
    <w:rsid w:val="00D4147C"/>
    <w:rsid w:val="00D41A95"/>
    <w:rsid w:val="00D4281F"/>
    <w:rsid w:val="00D46A77"/>
    <w:rsid w:val="00D4756E"/>
    <w:rsid w:val="00D56200"/>
    <w:rsid w:val="00D6380F"/>
    <w:rsid w:val="00D63FE4"/>
    <w:rsid w:val="00D65962"/>
    <w:rsid w:val="00D65EBA"/>
    <w:rsid w:val="00D674EA"/>
    <w:rsid w:val="00D67C64"/>
    <w:rsid w:val="00D74EA2"/>
    <w:rsid w:val="00D74FF1"/>
    <w:rsid w:val="00D762D4"/>
    <w:rsid w:val="00D766B6"/>
    <w:rsid w:val="00D8051A"/>
    <w:rsid w:val="00D8095A"/>
    <w:rsid w:val="00D80A32"/>
    <w:rsid w:val="00D81069"/>
    <w:rsid w:val="00D81A8D"/>
    <w:rsid w:val="00D84B22"/>
    <w:rsid w:val="00D87D36"/>
    <w:rsid w:val="00D90BFC"/>
    <w:rsid w:val="00D9138E"/>
    <w:rsid w:val="00D93A7C"/>
    <w:rsid w:val="00D941C0"/>
    <w:rsid w:val="00D94944"/>
    <w:rsid w:val="00DA0153"/>
    <w:rsid w:val="00DA283C"/>
    <w:rsid w:val="00DA487B"/>
    <w:rsid w:val="00DA6278"/>
    <w:rsid w:val="00DA70A6"/>
    <w:rsid w:val="00DA7196"/>
    <w:rsid w:val="00DB158D"/>
    <w:rsid w:val="00DB1908"/>
    <w:rsid w:val="00DB1B51"/>
    <w:rsid w:val="00DB36C1"/>
    <w:rsid w:val="00DB5EC3"/>
    <w:rsid w:val="00DB619F"/>
    <w:rsid w:val="00DB66D1"/>
    <w:rsid w:val="00DC0679"/>
    <w:rsid w:val="00DC0B48"/>
    <w:rsid w:val="00DC187F"/>
    <w:rsid w:val="00DC1A37"/>
    <w:rsid w:val="00DC2EC6"/>
    <w:rsid w:val="00DC3C30"/>
    <w:rsid w:val="00DC44FB"/>
    <w:rsid w:val="00DC52FC"/>
    <w:rsid w:val="00DD0087"/>
    <w:rsid w:val="00DD16D3"/>
    <w:rsid w:val="00DD301F"/>
    <w:rsid w:val="00DD4EDA"/>
    <w:rsid w:val="00DD706B"/>
    <w:rsid w:val="00DE01F7"/>
    <w:rsid w:val="00DE0552"/>
    <w:rsid w:val="00DE2354"/>
    <w:rsid w:val="00DE2923"/>
    <w:rsid w:val="00DE661B"/>
    <w:rsid w:val="00DE6718"/>
    <w:rsid w:val="00DE6BAC"/>
    <w:rsid w:val="00DE711F"/>
    <w:rsid w:val="00DE72F0"/>
    <w:rsid w:val="00DF09C3"/>
    <w:rsid w:val="00DF451E"/>
    <w:rsid w:val="00DF576E"/>
    <w:rsid w:val="00DF5F6F"/>
    <w:rsid w:val="00E0167E"/>
    <w:rsid w:val="00E03517"/>
    <w:rsid w:val="00E11DAB"/>
    <w:rsid w:val="00E1376E"/>
    <w:rsid w:val="00E14817"/>
    <w:rsid w:val="00E168EE"/>
    <w:rsid w:val="00E20F55"/>
    <w:rsid w:val="00E2259E"/>
    <w:rsid w:val="00E245F7"/>
    <w:rsid w:val="00E24906"/>
    <w:rsid w:val="00E2526D"/>
    <w:rsid w:val="00E30434"/>
    <w:rsid w:val="00E3255E"/>
    <w:rsid w:val="00E41631"/>
    <w:rsid w:val="00E41CCE"/>
    <w:rsid w:val="00E42135"/>
    <w:rsid w:val="00E430CA"/>
    <w:rsid w:val="00E455B1"/>
    <w:rsid w:val="00E50E7D"/>
    <w:rsid w:val="00E50FE8"/>
    <w:rsid w:val="00E5168E"/>
    <w:rsid w:val="00E55B48"/>
    <w:rsid w:val="00E56BD7"/>
    <w:rsid w:val="00E57FD0"/>
    <w:rsid w:val="00E63415"/>
    <w:rsid w:val="00E637AC"/>
    <w:rsid w:val="00E646D2"/>
    <w:rsid w:val="00E64DAB"/>
    <w:rsid w:val="00E64F5C"/>
    <w:rsid w:val="00E67249"/>
    <w:rsid w:val="00E72179"/>
    <w:rsid w:val="00E72E71"/>
    <w:rsid w:val="00E7344A"/>
    <w:rsid w:val="00E800D1"/>
    <w:rsid w:val="00E841C7"/>
    <w:rsid w:val="00E84648"/>
    <w:rsid w:val="00E85636"/>
    <w:rsid w:val="00E86B30"/>
    <w:rsid w:val="00E92AE8"/>
    <w:rsid w:val="00E93F93"/>
    <w:rsid w:val="00E95F23"/>
    <w:rsid w:val="00EA018C"/>
    <w:rsid w:val="00EA03CD"/>
    <w:rsid w:val="00EA0ADC"/>
    <w:rsid w:val="00EA1BCD"/>
    <w:rsid w:val="00EA2064"/>
    <w:rsid w:val="00EA2D83"/>
    <w:rsid w:val="00EA57B2"/>
    <w:rsid w:val="00EA5FA8"/>
    <w:rsid w:val="00EA6D92"/>
    <w:rsid w:val="00EA6FA5"/>
    <w:rsid w:val="00EA7923"/>
    <w:rsid w:val="00EB10DD"/>
    <w:rsid w:val="00EB1419"/>
    <w:rsid w:val="00EB192C"/>
    <w:rsid w:val="00EB2E02"/>
    <w:rsid w:val="00EB4BF2"/>
    <w:rsid w:val="00EB6C28"/>
    <w:rsid w:val="00EB751D"/>
    <w:rsid w:val="00EB7D79"/>
    <w:rsid w:val="00EC082C"/>
    <w:rsid w:val="00EC2B7C"/>
    <w:rsid w:val="00EC5603"/>
    <w:rsid w:val="00EC5DB8"/>
    <w:rsid w:val="00EC66D4"/>
    <w:rsid w:val="00EC7BAE"/>
    <w:rsid w:val="00ED23B0"/>
    <w:rsid w:val="00ED2F22"/>
    <w:rsid w:val="00ED651E"/>
    <w:rsid w:val="00ED6970"/>
    <w:rsid w:val="00ED726A"/>
    <w:rsid w:val="00EE049F"/>
    <w:rsid w:val="00EE0ECE"/>
    <w:rsid w:val="00EE10EA"/>
    <w:rsid w:val="00EE18B8"/>
    <w:rsid w:val="00EE1CD8"/>
    <w:rsid w:val="00EE23D3"/>
    <w:rsid w:val="00EE463F"/>
    <w:rsid w:val="00EF2C44"/>
    <w:rsid w:val="00EF6670"/>
    <w:rsid w:val="00EF7DF7"/>
    <w:rsid w:val="00F023F5"/>
    <w:rsid w:val="00F033DE"/>
    <w:rsid w:val="00F042E5"/>
    <w:rsid w:val="00F05D62"/>
    <w:rsid w:val="00F05DE6"/>
    <w:rsid w:val="00F07EEA"/>
    <w:rsid w:val="00F16FAE"/>
    <w:rsid w:val="00F1775E"/>
    <w:rsid w:val="00F20DEE"/>
    <w:rsid w:val="00F22B37"/>
    <w:rsid w:val="00F25E27"/>
    <w:rsid w:val="00F325BC"/>
    <w:rsid w:val="00F33046"/>
    <w:rsid w:val="00F36CE8"/>
    <w:rsid w:val="00F37018"/>
    <w:rsid w:val="00F40374"/>
    <w:rsid w:val="00F40D95"/>
    <w:rsid w:val="00F42274"/>
    <w:rsid w:val="00F4246D"/>
    <w:rsid w:val="00F441F1"/>
    <w:rsid w:val="00F447A0"/>
    <w:rsid w:val="00F479A8"/>
    <w:rsid w:val="00F52C3F"/>
    <w:rsid w:val="00F54DEA"/>
    <w:rsid w:val="00F54F25"/>
    <w:rsid w:val="00F57724"/>
    <w:rsid w:val="00F60DC1"/>
    <w:rsid w:val="00F61C63"/>
    <w:rsid w:val="00F62195"/>
    <w:rsid w:val="00F6309A"/>
    <w:rsid w:val="00F67E16"/>
    <w:rsid w:val="00F74A4D"/>
    <w:rsid w:val="00F7599F"/>
    <w:rsid w:val="00F75B12"/>
    <w:rsid w:val="00F770E3"/>
    <w:rsid w:val="00F85AAD"/>
    <w:rsid w:val="00F86407"/>
    <w:rsid w:val="00F86E34"/>
    <w:rsid w:val="00F925DF"/>
    <w:rsid w:val="00F938FF"/>
    <w:rsid w:val="00F944BB"/>
    <w:rsid w:val="00F9473F"/>
    <w:rsid w:val="00FA15DC"/>
    <w:rsid w:val="00FA1A0C"/>
    <w:rsid w:val="00FA4981"/>
    <w:rsid w:val="00FA5BE8"/>
    <w:rsid w:val="00FB08CF"/>
    <w:rsid w:val="00FB2C07"/>
    <w:rsid w:val="00FB4DBE"/>
    <w:rsid w:val="00FB6C30"/>
    <w:rsid w:val="00FB6ED8"/>
    <w:rsid w:val="00FB73EB"/>
    <w:rsid w:val="00FC276E"/>
    <w:rsid w:val="00FC383A"/>
    <w:rsid w:val="00FC4563"/>
    <w:rsid w:val="00FC47C9"/>
    <w:rsid w:val="00FC645E"/>
    <w:rsid w:val="00FD1505"/>
    <w:rsid w:val="00FD5F4E"/>
    <w:rsid w:val="00FD69A0"/>
    <w:rsid w:val="00FD7AE1"/>
    <w:rsid w:val="00FD7B48"/>
    <w:rsid w:val="00FE01A4"/>
    <w:rsid w:val="00FE09A2"/>
    <w:rsid w:val="00FE2410"/>
    <w:rsid w:val="00FE5431"/>
    <w:rsid w:val="00FE66E3"/>
    <w:rsid w:val="00FF1CA8"/>
    <w:rsid w:val="00FF20CB"/>
    <w:rsid w:val="00FF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642EA94C"/>
  <w15:docId w15:val="{C8494002-B07C-4FE2-8721-2333A7C0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2255FA"/>
    <w:rPr>
      <w:rFonts w:ascii="Arial" w:eastAsia="Arial" w:hAnsi="Arial"/>
      <w:sz w:val="26"/>
    </w:rPr>
  </w:style>
  <w:style w:type="paragraph" w:styleId="1">
    <w:name w:val="heading 1"/>
    <w:basedOn w:val="a0"/>
    <w:next w:val="a0"/>
    <w:rsid w:val="00E93F93"/>
    <w:pPr>
      <w:keepNext/>
      <w:keepLines/>
      <w:pageBreakBefore/>
      <w:spacing w:before="40" w:after="40"/>
      <w:jc w:val="center"/>
      <w:outlineLvl w:val="0"/>
    </w:pPr>
    <w:rPr>
      <w:rFonts w:cs="Arial CYR"/>
      <w:b/>
      <w:bCs/>
      <w:kern w:val="36"/>
      <w:sz w:val="30"/>
      <w:szCs w:val="28"/>
    </w:rPr>
  </w:style>
  <w:style w:type="paragraph" w:styleId="2">
    <w:name w:val="heading 2"/>
    <w:basedOn w:val="a0"/>
    <w:next w:val="a0"/>
    <w:link w:val="20"/>
    <w:rsid w:val="00E93F93"/>
    <w:pPr>
      <w:keepNext/>
      <w:keepLines/>
      <w:spacing w:before="40" w:after="40"/>
      <w:jc w:val="both"/>
      <w:outlineLvl w:val="1"/>
    </w:pPr>
    <w:rPr>
      <w:rFonts w:cs="Arial CYR"/>
      <w:b/>
      <w:bCs/>
      <w:sz w:val="18"/>
      <w:szCs w:val="24"/>
    </w:rPr>
  </w:style>
  <w:style w:type="paragraph" w:styleId="3">
    <w:name w:val="heading 3"/>
    <w:basedOn w:val="a0"/>
    <w:next w:val="a0"/>
    <w:rsid w:val="00E93F93"/>
    <w:pPr>
      <w:keepNext/>
      <w:keepLines/>
      <w:spacing w:before="40" w:after="40"/>
      <w:jc w:val="both"/>
      <w:outlineLvl w:val="2"/>
    </w:pPr>
    <w:rPr>
      <w:rFonts w:cs="Arial"/>
      <w:b/>
      <w:bCs/>
      <w:sz w:val="20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-0">
    <w:name w:val="- таблица в рамке"/>
    <w:basedOn w:val="a2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0"/>
    <w:link w:val="a5"/>
    <w:uiPriority w:val="99"/>
    <w:rsid w:val="00E93F93"/>
    <w:pPr>
      <w:tabs>
        <w:tab w:val="center" w:pos="4677"/>
        <w:tab w:val="right" w:pos="9355"/>
      </w:tabs>
      <w:spacing w:before="40"/>
      <w:jc w:val="both"/>
    </w:pPr>
    <w:rPr>
      <w:rFonts w:cs="Arial CYR"/>
      <w:sz w:val="20"/>
    </w:rPr>
  </w:style>
  <w:style w:type="paragraph" w:styleId="a6">
    <w:name w:val="footer"/>
    <w:basedOn w:val="a0"/>
    <w:rsid w:val="00E93F93"/>
    <w:pPr>
      <w:pBdr>
        <w:top w:val="single" w:sz="12" w:space="6" w:color="auto"/>
      </w:pBdr>
      <w:tabs>
        <w:tab w:val="left" w:pos="1620"/>
        <w:tab w:val="left" w:pos="6120"/>
        <w:tab w:val="right" w:pos="10149"/>
      </w:tabs>
      <w:spacing w:before="40"/>
      <w:jc w:val="both"/>
    </w:pPr>
    <w:rPr>
      <w:rFonts w:cs="Arial CYR"/>
      <w:sz w:val="16"/>
      <w:szCs w:val="16"/>
    </w:rPr>
  </w:style>
  <w:style w:type="paragraph" w:customStyle="1" w:styleId="--">
    <w:name w:val="- ячейка - по центру"/>
    <w:basedOn w:val="a0"/>
    <w:rsid w:val="00B1439D"/>
    <w:pPr>
      <w:jc w:val="center"/>
    </w:pPr>
    <w:rPr>
      <w:rFonts w:cs="Arial CYR"/>
      <w:sz w:val="18"/>
    </w:rPr>
  </w:style>
  <w:style w:type="table" w:styleId="a7">
    <w:name w:val="Table Grid"/>
    <w:basedOn w:val="a2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0">
    <w:name w:val="- ячейка - слева"/>
    <w:basedOn w:val="a0"/>
    <w:rsid w:val="00B1439D"/>
    <w:rPr>
      <w:rFonts w:cs="Arial CYR"/>
      <w:sz w:val="18"/>
    </w:rPr>
  </w:style>
  <w:style w:type="paragraph" w:customStyle="1" w:styleId="--1">
    <w:name w:val="- ячейка - справа"/>
    <w:basedOn w:val="a0"/>
    <w:rsid w:val="00B1439D"/>
    <w:pPr>
      <w:jc w:val="right"/>
    </w:pPr>
    <w:rPr>
      <w:rFonts w:cs="Arial CYR"/>
      <w:sz w:val="18"/>
    </w:rPr>
  </w:style>
  <w:style w:type="character" w:styleId="a8">
    <w:name w:val="annotation reference"/>
    <w:semiHidden/>
    <w:rsid w:val="00DD16D3"/>
    <w:rPr>
      <w:sz w:val="16"/>
      <w:szCs w:val="16"/>
    </w:rPr>
  </w:style>
  <w:style w:type="paragraph" w:styleId="a9">
    <w:name w:val="annotation text"/>
    <w:basedOn w:val="a0"/>
    <w:semiHidden/>
    <w:rsid w:val="00DD16D3"/>
  </w:style>
  <w:style w:type="paragraph" w:styleId="aa">
    <w:name w:val="annotation subject"/>
    <w:basedOn w:val="a9"/>
    <w:next w:val="a9"/>
    <w:semiHidden/>
    <w:rsid w:val="00DD16D3"/>
    <w:rPr>
      <w:b/>
      <w:bCs/>
    </w:rPr>
  </w:style>
  <w:style w:type="paragraph" w:styleId="ab">
    <w:name w:val="Balloon Text"/>
    <w:basedOn w:val="a0"/>
    <w:semiHidden/>
    <w:rsid w:val="00DD16D3"/>
    <w:rPr>
      <w:rFonts w:ascii="Tahoma" w:hAnsi="Tahoma" w:cs="Tahoma"/>
      <w:sz w:val="16"/>
      <w:szCs w:val="16"/>
    </w:rPr>
  </w:style>
  <w:style w:type="character" w:styleId="ac">
    <w:name w:val="Strong"/>
    <w:qFormat/>
    <w:rsid w:val="0009169A"/>
    <w:rPr>
      <w:b/>
      <w:bCs/>
      <w:color w:val="auto"/>
    </w:rPr>
  </w:style>
  <w:style w:type="character" w:customStyle="1" w:styleId="20">
    <w:name w:val="Заголовок 2 Знак"/>
    <w:link w:val="2"/>
    <w:rsid w:val="002255FA"/>
    <w:rPr>
      <w:rFonts w:ascii="Arial" w:eastAsia="Arial" w:hAnsi="Arial" w:cs="Arial CYR"/>
      <w:b/>
      <w:bCs/>
      <w:sz w:val="18"/>
      <w:szCs w:val="24"/>
    </w:rPr>
  </w:style>
  <w:style w:type="numbering" w:customStyle="1" w:styleId="a">
    <w:name w:val="список работ"/>
    <w:basedOn w:val="a3"/>
    <w:rsid w:val="0078570B"/>
    <w:pPr>
      <w:numPr>
        <w:numId w:val="2"/>
      </w:numPr>
    </w:pPr>
  </w:style>
  <w:style w:type="numbering" w:customStyle="1" w:styleId="005">
    <w:name w:val="Стиль список работ + многоуровневый Слева:  0 см Выступ:  05 см"/>
    <w:basedOn w:val="a3"/>
    <w:rsid w:val="0080223E"/>
    <w:pPr>
      <w:numPr>
        <w:numId w:val="3"/>
      </w:numPr>
    </w:pPr>
  </w:style>
  <w:style w:type="paragraph" w:customStyle="1" w:styleId="-">
    <w:name w:val="- номер операции"/>
    <w:basedOn w:val="a0"/>
    <w:rsid w:val="006A5799"/>
    <w:pPr>
      <w:numPr>
        <w:numId w:val="4"/>
      </w:numPr>
      <w:ind w:left="0" w:firstLine="0"/>
      <w:jc w:val="center"/>
    </w:pPr>
    <w:rPr>
      <w:rFonts w:eastAsia="Times New Roman"/>
      <w:b/>
      <w:bCs/>
      <w:sz w:val="28"/>
    </w:rPr>
  </w:style>
  <w:style w:type="paragraph" w:customStyle="1" w:styleId="-1">
    <w:name w:val="- описаните операции"/>
    <w:basedOn w:val="a0"/>
    <w:rsid w:val="006A5799"/>
    <w:rPr>
      <w:rFonts w:eastAsia="Times New Roman"/>
    </w:rPr>
  </w:style>
  <w:style w:type="paragraph" w:customStyle="1" w:styleId="ad">
    <w:name w:val="описание ВАЖНО"/>
    <w:basedOn w:val="a0"/>
    <w:rsid w:val="00BE082E"/>
    <w:rPr>
      <w:rFonts w:eastAsia="Times New Roman"/>
      <w:sz w:val="18"/>
    </w:rPr>
  </w:style>
  <w:style w:type="paragraph" w:customStyle="1" w:styleId="-2">
    <w:name w:val="- подпись"/>
    <w:basedOn w:val="a0"/>
    <w:link w:val="-3"/>
    <w:rsid w:val="00C7078F"/>
    <w:pPr>
      <w:jc w:val="center"/>
    </w:pPr>
    <w:rPr>
      <w:sz w:val="14"/>
    </w:rPr>
  </w:style>
  <w:style w:type="character" w:customStyle="1" w:styleId="-3">
    <w:name w:val="- подпись Знак"/>
    <w:link w:val="-2"/>
    <w:rsid w:val="00C7078F"/>
    <w:rPr>
      <w:rFonts w:ascii="Arial" w:eastAsia="Arial" w:hAnsi="Arial"/>
      <w:sz w:val="14"/>
    </w:rPr>
  </w:style>
  <w:style w:type="paragraph" w:customStyle="1" w:styleId="-4">
    <w:name w:val="- номер инструкции"/>
    <w:basedOn w:val="a0"/>
    <w:rsid w:val="006A5799"/>
    <w:pPr>
      <w:keepNext/>
      <w:keepLines/>
      <w:pageBreakBefore/>
      <w:spacing w:before="120"/>
      <w:jc w:val="center"/>
    </w:pPr>
    <w:rPr>
      <w:rFonts w:eastAsia="Times New Roman"/>
      <w:b/>
      <w:bCs/>
      <w:kern w:val="36"/>
      <w:sz w:val="28"/>
    </w:rPr>
  </w:style>
  <w:style w:type="paragraph" w:customStyle="1" w:styleId="-5">
    <w:name w:val="- название применяемых средств"/>
    <w:basedOn w:val="a0"/>
    <w:rsid w:val="006A5799"/>
    <w:pPr>
      <w:keepNext/>
      <w:keepLines/>
      <w:pageBreakBefore/>
      <w:spacing w:after="120"/>
      <w:jc w:val="center"/>
    </w:pPr>
    <w:rPr>
      <w:rFonts w:eastAsia="Times New Roman"/>
      <w:kern w:val="36"/>
      <w:sz w:val="28"/>
    </w:rPr>
  </w:style>
  <w:style w:type="character" w:customStyle="1" w:styleId="a5">
    <w:name w:val="Верхний колонтитул Знак"/>
    <w:link w:val="a4"/>
    <w:uiPriority w:val="99"/>
    <w:rsid w:val="00E93F93"/>
    <w:rPr>
      <w:rFonts w:ascii="Arial" w:eastAsia="Arial" w:hAnsi="Arial" w:cs="Arial CYR"/>
    </w:rPr>
  </w:style>
  <w:style w:type="paragraph" w:customStyle="1" w:styleId="-6">
    <w:name w:val="- таблица растворов заголовок"/>
    <w:basedOn w:val="a0"/>
    <w:qFormat/>
    <w:rsid w:val="00AA3036"/>
    <w:pPr>
      <w:spacing w:before="120"/>
    </w:pPr>
    <w:rPr>
      <w:sz w:val="24"/>
    </w:rPr>
  </w:style>
  <w:style w:type="paragraph" w:customStyle="1" w:styleId="-7">
    <w:name w:val="- таблица растворов текст"/>
    <w:basedOn w:val="a0"/>
    <w:qFormat/>
    <w:rsid w:val="00AA3036"/>
    <w:pPr>
      <w:jc w:val="center"/>
    </w:pPr>
    <w:rPr>
      <w:sz w:val="24"/>
    </w:rPr>
  </w:style>
  <w:style w:type="paragraph" w:customStyle="1" w:styleId="-8">
    <w:name w:val="- рекомендации таблица текст"/>
    <w:basedOn w:val="a0"/>
    <w:autoRedefine/>
    <w:qFormat/>
    <w:rsid w:val="009347A5"/>
    <w:pPr>
      <w:jc w:val="center"/>
    </w:pPr>
    <w:rPr>
      <w:szCs w:val="26"/>
    </w:rPr>
  </w:style>
  <w:style w:type="paragraph" w:customStyle="1" w:styleId="-9">
    <w:name w:val="- рекомендации таблица заголовок"/>
    <w:basedOn w:val="a0"/>
    <w:next w:val="-8"/>
    <w:autoRedefine/>
    <w:qFormat/>
    <w:rsid w:val="000E4949"/>
    <w:pPr>
      <w:spacing w:before="120"/>
    </w:pPr>
    <w:rPr>
      <w:rFonts w:cs="Arial"/>
      <w:szCs w:val="26"/>
    </w:rPr>
  </w:style>
  <w:style w:type="paragraph" w:customStyle="1" w:styleId="-a">
    <w:name w:val="- рекомендации таблица текст (курсив)"/>
    <w:basedOn w:val="-8"/>
    <w:autoRedefine/>
    <w:qFormat/>
    <w:rsid w:val="008B3845"/>
    <w:rPr>
      <w:i/>
      <w:iCs/>
    </w:rPr>
  </w:style>
  <w:style w:type="paragraph" w:customStyle="1" w:styleId="-b">
    <w:name w:val="- концентрация"/>
    <w:basedOn w:val="a0"/>
    <w:rsid w:val="00BE082E"/>
    <w:rPr>
      <w:sz w:val="22"/>
    </w:rPr>
  </w:style>
  <w:style w:type="character" w:customStyle="1" w:styleId="-c">
    <w:name w:val="- позиция Знак"/>
    <w:basedOn w:val="a1"/>
    <w:link w:val="-d"/>
    <w:locked/>
    <w:rsid w:val="008E3F40"/>
    <w:rPr>
      <w:rFonts w:ascii="Arial" w:eastAsia="Arial" w:hAnsi="Arial" w:cs="Arial"/>
      <w:b/>
      <w:bCs/>
      <w:kern w:val="36"/>
      <w:sz w:val="30"/>
      <w:szCs w:val="30"/>
    </w:rPr>
  </w:style>
  <w:style w:type="paragraph" w:customStyle="1" w:styleId="-d">
    <w:name w:val="- позиция"/>
    <w:basedOn w:val="a0"/>
    <w:next w:val="a0"/>
    <w:link w:val="-c"/>
    <w:qFormat/>
    <w:rsid w:val="008E3F40"/>
    <w:pPr>
      <w:jc w:val="center"/>
    </w:pPr>
    <w:rPr>
      <w:rFonts w:cs="Arial"/>
      <w:b/>
      <w:bCs/>
      <w:kern w:val="36"/>
      <w:sz w:val="30"/>
      <w:szCs w:val="30"/>
    </w:rPr>
  </w:style>
  <w:style w:type="paragraph" w:customStyle="1" w:styleId="-e">
    <w:name w:val="- периодичность ВАЖНО"/>
    <w:basedOn w:val="-7"/>
    <w:qFormat/>
    <w:rsid w:val="001B0B4D"/>
    <w:rPr>
      <w:b/>
      <w:bCs/>
      <w:color w:val="FF0000"/>
      <w:sz w:val="40"/>
    </w:rPr>
  </w:style>
  <w:style w:type="paragraph" w:customStyle="1" w:styleId="-f">
    <w:name w:val="- ограничения ВАЖНО"/>
    <w:basedOn w:val="-1"/>
    <w:rsid w:val="00E50E7D"/>
    <w:rPr>
      <w:b/>
      <w:bCs/>
      <w:caps/>
      <w:color w:val="FF0000"/>
    </w:rPr>
  </w:style>
  <w:style w:type="paragraph" w:customStyle="1" w:styleId="-f0">
    <w:name w:val="- описание операции"/>
    <w:basedOn w:val="a0"/>
    <w:rsid w:val="00734EAE"/>
    <w:rPr>
      <w:rFonts w:eastAsia="Times New Roman"/>
    </w:rPr>
  </w:style>
  <w:style w:type="paragraph" w:customStyle="1" w:styleId="-f1">
    <w:name w:val="- текст инструкции"/>
    <w:basedOn w:val="a0"/>
    <w:rsid w:val="00734EAE"/>
    <w:pPr>
      <w:ind w:right="-1"/>
      <w:jc w:val="both"/>
    </w:pPr>
    <w:rPr>
      <w:rFonts w:eastAsia="Times New Roman"/>
    </w:rPr>
  </w:style>
  <w:style w:type="paragraph" w:customStyle="1" w:styleId="-f2">
    <w:name w:val="- заголовок колонки"/>
    <w:basedOn w:val="ae"/>
    <w:rsid w:val="00FF20CB"/>
    <w:pPr>
      <w:keepLines/>
      <w:jc w:val="center"/>
    </w:pPr>
    <w:rPr>
      <w:rFonts w:ascii="Arial" w:hAnsi="Arial" w:cs="Arial CYR"/>
      <w:b/>
      <w:sz w:val="20"/>
      <w:szCs w:val="20"/>
    </w:rPr>
  </w:style>
  <w:style w:type="paragraph" w:styleId="ae">
    <w:name w:val="Normal (Web)"/>
    <w:basedOn w:val="a0"/>
    <w:semiHidden/>
    <w:unhideWhenUsed/>
    <w:rsid w:val="00FF20CB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87;&#1077;&#1088;&#1077;&#1095;&#1077;&#1085;&#1100;%20&#1091;&#1095;&#1072;&#1089;&#1090;&#1082;&#1086;&#1074;%20(&#1076;&#1086;&#1075;&#1086;&#1074;&#1086;&#1088;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556AFD-EFE0-4A24-8F73-119BF4951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перечень участков (договор).dotx</Template>
  <TotalTime>1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ProMax, ручное, помпа</vt:lpstr>
    </vt:vector>
  </TitlesOfParts>
  <Company>Hewlett-Packard Company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ProMax, ручное, помпа</dc:title>
  <dc:creator>Михайлова Юлия Викторовна</dc:creator>
  <cp:lastModifiedBy>Перевозчиков Владимир Геннадьевич</cp:lastModifiedBy>
  <cp:revision>2</cp:revision>
  <cp:lastPrinted>2025-05-06T15:11:00Z</cp:lastPrinted>
  <dcterms:created xsi:type="dcterms:W3CDTF">2026-04-30T04:30:00Z</dcterms:created>
  <dcterms:modified xsi:type="dcterms:W3CDTF">2026-04-30T04:30:00Z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 Id">
    <vt:lpwstr>ред 2012-10-05</vt:lpwstr>
  </property>
</Properties>
</file>