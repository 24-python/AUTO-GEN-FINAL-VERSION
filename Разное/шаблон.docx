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429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09"/>
        <w:gridCol w:w="2706"/>
        <w:gridCol w:w="554"/>
        <w:gridCol w:w="2406"/>
        <w:gridCol w:w="554"/>
        <w:gridCol w:w="2406"/>
        <w:gridCol w:w="554"/>
        <w:gridCol w:w="1804"/>
        <w:gridCol w:w="509"/>
        <w:gridCol w:w="3427"/>
      </w:tblGrid>
      <w:tr w:rsidR="00AF2AA6" w:rsidRPr="00C46483" w14:paraId="171B43AA" w14:textId="77777777" w:rsidTr="007F3919">
        <w:trPr>
          <w:trHeight w:val="267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  <w:vAlign w:val="center"/>
          </w:tcPr>
          <w:p w14:paraId="38174CA3" w14:textId="77777777" w:rsidR="00AF2AA6" w:rsidRPr="000962CC" w:rsidRDefault="00AF2AA6" w:rsidP="008C791F">
            <w:pPr>
              <w:pStyle w:val="--2"/>
            </w:pPr>
          </w:p>
        </w:tc>
        <w:tc>
          <w:tcPr>
            <w:tcW w:w="270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3EBBE" w14:textId="77777777" w:rsidR="00AF2AA6" w:rsidRPr="000962CC" w:rsidRDefault="00AF2AA6" w:rsidP="008C791F">
            <w:pPr>
              <w:pStyle w:val="--2"/>
            </w:pPr>
            <w:r>
              <w:t xml:space="preserve"> –</w:t>
            </w:r>
            <w:r w:rsidRPr="000962CC">
              <w:t xml:space="preserve"> нейтральное средство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CC"/>
            <w:vAlign w:val="center"/>
          </w:tcPr>
          <w:p w14:paraId="72D7D2C1" w14:textId="77777777" w:rsidR="00AF2AA6" w:rsidRPr="000962CC" w:rsidRDefault="00AF2AA6" w:rsidP="008C791F">
            <w:pPr>
              <w:pStyle w:val="--2"/>
            </w:pPr>
          </w:p>
        </w:tc>
        <w:tc>
          <w:tcPr>
            <w:tcW w:w="240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D2455" w14:textId="77777777" w:rsidR="00AF2AA6" w:rsidRPr="000962CC" w:rsidRDefault="00AF2AA6" w:rsidP="008C791F">
            <w:pPr>
              <w:pStyle w:val="--2"/>
            </w:pPr>
            <w:r>
              <w:t xml:space="preserve"> – </w:t>
            </w:r>
            <w:r w:rsidRPr="000962CC">
              <w:t>кислотное средство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5F27B236" w14:textId="77777777" w:rsidR="00AF2AA6" w:rsidRPr="000962CC" w:rsidRDefault="00AF2AA6" w:rsidP="008C791F">
            <w:pPr>
              <w:pStyle w:val="--2"/>
            </w:pPr>
          </w:p>
        </w:tc>
        <w:tc>
          <w:tcPr>
            <w:tcW w:w="240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EC9996" w14:textId="77777777" w:rsidR="00AF2AA6" w:rsidRPr="000962CC" w:rsidRDefault="00AF2AA6" w:rsidP="008C791F">
            <w:pPr>
              <w:pStyle w:val="--2"/>
            </w:pPr>
            <w:r>
              <w:t xml:space="preserve"> –</w:t>
            </w:r>
            <w:r w:rsidRPr="000962CC">
              <w:t xml:space="preserve"> щелочное средство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5FCCCC68" w14:textId="77777777" w:rsidR="00AF2AA6" w:rsidRPr="000962CC" w:rsidRDefault="00AF2AA6" w:rsidP="008C791F">
            <w:pPr>
              <w:pStyle w:val="--2"/>
            </w:pPr>
          </w:p>
        </w:tc>
        <w:tc>
          <w:tcPr>
            <w:tcW w:w="180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ECAA578" w14:textId="77777777" w:rsidR="00AF2AA6" w:rsidRPr="000962CC" w:rsidRDefault="00AF2AA6" w:rsidP="008C791F">
            <w:pPr>
              <w:pStyle w:val="--2"/>
            </w:pPr>
            <w:r>
              <w:t xml:space="preserve"> –</w:t>
            </w:r>
            <w:r w:rsidRPr="000962CC">
              <w:t xml:space="preserve"> дезинфектант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ABF8F"/>
            <w:vAlign w:val="center"/>
          </w:tcPr>
          <w:p w14:paraId="4F3AD7D1" w14:textId="77777777" w:rsidR="00AF2AA6" w:rsidRPr="000962CC" w:rsidRDefault="00AF2AA6" w:rsidP="008C791F">
            <w:pPr>
              <w:pStyle w:val="--2"/>
            </w:pPr>
          </w:p>
        </w:tc>
        <w:tc>
          <w:tcPr>
            <w:tcW w:w="3427" w:type="dxa"/>
            <w:tcBorders>
              <w:left w:val="single" w:sz="4" w:space="0" w:color="auto"/>
            </w:tcBorders>
            <w:vAlign w:val="center"/>
          </w:tcPr>
          <w:p w14:paraId="1F7643FF" w14:textId="77777777" w:rsidR="00AF2AA6" w:rsidRPr="000962CC" w:rsidRDefault="00AF2AA6" w:rsidP="008C791F">
            <w:pPr>
              <w:pStyle w:val="--2"/>
            </w:pPr>
            <w:r>
              <w:t xml:space="preserve"> – средство на безводной основе</w:t>
            </w:r>
          </w:p>
        </w:tc>
      </w:tr>
    </w:tbl>
    <w:p w14:paraId="0BFF82D0" w14:textId="77777777" w:rsidR="00AF2AA6" w:rsidRDefault="00AF2AA6" w:rsidP="00AF2AA6">
      <w:pPr>
        <w:pStyle w:val="-f4"/>
      </w:pPr>
    </w:p>
    <w:tbl>
      <w:tblPr>
        <w:tblStyle w:val="aa"/>
        <w:tblW w:w="1553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1418"/>
        <w:gridCol w:w="485"/>
        <w:gridCol w:w="1701"/>
        <w:gridCol w:w="1499"/>
        <w:gridCol w:w="1925"/>
        <w:gridCol w:w="1214"/>
        <w:gridCol w:w="1134"/>
        <w:gridCol w:w="486"/>
        <w:gridCol w:w="992"/>
        <w:gridCol w:w="1419"/>
        <w:gridCol w:w="1559"/>
      </w:tblGrid>
      <w:tr w:rsidR="00E13AC2" w14:paraId="0B9DD010" w14:textId="77777777" w:rsidTr="00632CA2">
        <w:trPr>
          <w:cantSplit/>
          <w:trHeight w:val="224"/>
        </w:trPr>
        <w:tc>
          <w:tcPr>
            <w:tcW w:w="15533" w:type="dxa"/>
            <w:gridSpan w:val="12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644A25ED" w14:textId="52F69DE9" w:rsidR="00E13AC2" w:rsidRPr="005C3DD8" w:rsidRDefault="00E13AC2" w:rsidP="00632CA2">
            <w:pPr>
              <w:pStyle w:val="--2"/>
              <w:rPr>
                <w:rStyle w:val="af2"/>
              </w:rPr>
            </w:pPr>
            <w:r w:rsidRPr="005C3DD8">
              <w:rPr>
                <w:rStyle w:val="af2"/>
              </w:rPr>
              <w:t xml:space="preserve">Технологическая карта санитарной обработки № </w:t>
            </w:r>
            <w:r w:rsidR="007277D7">
              <w:rPr>
                <w:rStyle w:val="af2"/>
              </w:rPr>
              <w:t>____</w:t>
            </w:r>
          </w:p>
        </w:tc>
      </w:tr>
      <w:tr w:rsidR="00E13AC2" w14:paraId="01B36BAD" w14:textId="77777777" w:rsidTr="00632CA2">
        <w:trPr>
          <w:cantSplit/>
          <w:trHeight w:val="224"/>
        </w:trPr>
        <w:tc>
          <w:tcPr>
            <w:tcW w:w="15533" w:type="dxa"/>
            <w:gridSpan w:val="12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043BCEB" w14:textId="140FB641" w:rsidR="00E13AC2" w:rsidRPr="00471E85" w:rsidRDefault="00E13AC2" w:rsidP="00632CA2">
            <w:pPr>
              <w:pStyle w:val="--2"/>
            </w:pPr>
            <w:r>
              <w:rPr>
                <w:rStyle w:val="af2"/>
              </w:rPr>
              <w:t xml:space="preserve">Помещение: </w:t>
            </w:r>
            <w:r w:rsidR="007277D7">
              <w:rPr>
                <w:rStyle w:val="af2"/>
              </w:rPr>
              <w:t>________</w:t>
            </w:r>
          </w:p>
        </w:tc>
      </w:tr>
      <w:tr w:rsidR="00E13AC2" w14:paraId="53D96F2C" w14:textId="77777777" w:rsidTr="00632CA2">
        <w:trPr>
          <w:cantSplit/>
          <w:trHeight w:val="224"/>
        </w:trPr>
        <w:tc>
          <w:tcPr>
            <w:tcW w:w="15533" w:type="dxa"/>
            <w:gridSpan w:val="12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5B367954" w14:textId="77777777" w:rsidR="00E13AC2" w:rsidRDefault="00E13AC2" w:rsidP="00632CA2">
            <w:pPr>
              <w:pStyle w:val="--2"/>
              <w:rPr>
                <w:rStyle w:val="af2"/>
              </w:rPr>
            </w:pPr>
          </w:p>
        </w:tc>
      </w:tr>
      <w:tr w:rsidR="00E13AC2" w14:paraId="02B8F84D" w14:textId="77777777" w:rsidTr="00632CA2">
        <w:trPr>
          <w:cantSplit/>
          <w:trHeight w:val="224"/>
        </w:trPr>
        <w:tc>
          <w:tcPr>
            <w:tcW w:w="15533" w:type="dxa"/>
            <w:gridSpan w:val="12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578ACBCA" w14:textId="77777777" w:rsidR="00E13AC2" w:rsidRDefault="00E13AC2" w:rsidP="00632CA2">
            <w:pPr>
              <w:pStyle w:val="--2"/>
              <w:rPr>
                <w:rStyle w:val="af2"/>
              </w:rPr>
            </w:pPr>
            <w:r w:rsidRPr="00487ED0">
              <w:rPr>
                <w:rStyle w:val="af2"/>
              </w:rPr>
              <w:t>Санитарная обработка помещений осуществляется после полного удаления из них сырьевых компонентов</w:t>
            </w:r>
            <w:r>
              <w:rPr>
                <w:rStyle w:val="af2"/>
              </w:rPr>
              <w:t xml:space="preserve"> и материалов.</w:t>
            </w:r>
          </w:p>
        </w:tc>
      </w:tr>
      <w:tr w:rsidR="00E13AC2" w14:paraId="464A0E95" w14:textId="77777777" w:rsidTr="00632CA2">
        <w:trPr>
          <w:cantSplit/>
          <w:trHeight w:val="224"/>
        </w:trPr>
        <w:tc>
          <w:tcPr>
            <w:tcW w:w="15533" w:type="dxa"/>
            <w:gridSpan w:val="12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1A5560" w14:textId="77777777" w:rsidR="00E13AC2" w:rsidRPr="00471E85" w:rsidRDefault="00E13AC2" w:rsidP="00632CA2">
            <w:pPr>
              <w:pStyle w:val="-4"/>
            </w:pPr>
          </w:p>
        </w:tc>
      </w:tr>
      <w:tr w:rsidR="00E13AC2" w14:paraId="1CFEDED1" w14:textId="77777777" w:rsidTr="00834E00">
        <w:trPr>
          <w:cantSplit/>
          <w:trHeight w:val="1217"/>
        </w:trPr>
        <w:tc>
          <w:tcPr>
            <w:tcW w:w="1701" w:type="dxa"/>
            <w:tcBorders>
              <w:top w:val="single" w:sz="2" w:space="0" w:color="auto"/>
              <w:bottom w:val="single" w:sz="2" w:space="0" w:color="auto"/>
            </w:tcBorders>
          </w:tcPr>
          <w:p w14:paraId="221E3846" w14:textId="77777777" w:rsidR="00E13AC2" w:rsidRDefault="00E13AC2" w:rsidP="00632CA2">
            <w:pPr>
              <w:pStyle w:val="-f9"/>
            </w:pPr>
            <w:r w:rsidRPr="00071406">
              <w:t>Объект обработки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</w:tcPr>
          <w:p w14:paraId="7C618AED" w14:textId="77777777" w:rsidR="00E13AC2" w:rsidRPr="00071406" w:rsidRDefault="00E13AC2" w:rsidP="00632CA2">
            <w:pPr>
              <w:pStyle w:val="-f9"/>
            </w:pPr>
            <w:r w:rsidRPr="00071406">
              <w:t>Способ обработки</w:t>
            </w:r>
          </w:p>
        </w:tc>
        <w:tc>
          <w:tcPr>
            <w:tcW w:w="485" w:type="dxa"/>
            <w:tcBorders>
              <w:top w:val="single" w:sz="2" w:space="0" w:color="auto"/>
              <w:bottom w:val="single" w:sz="2" w:space="0" w:color="auto"/>
            </w:tcBorders>
            <w:textDirection w:val="btLr"/>
          </w:tcPr>
          <w:p w14:paraId="451B9A76" w14:textId="77777777" w:rsidR="00E13AC2" w:rsidRPr="00EA0B62" w:rsidRDefault="00E13AC2" w:rsidP="00632CA2">
            <w:pPr>
              <w:pStyle w:val="-f9"/>
            </w:pPr>
            <w:r w:rsidRPr="00EA0B62">
              <w:t>№</w:t>
            </w:r>
            <w:r w:rsidRPr="00EA0B62">
              <w:br/>
              <w:t>инструкции</w:t>
            </w:r>
          </w:p>
        </w:tc>
        <w:tc>
          <w:tcPr>
            <w:tcW w:w="1701" w:type="dxa"/>
            <w:tcBorders>
              <w:top w:val="single" w:sz="2" w:space="0" w:color="auto"/>
              <w:bottom w:val="single" w:sz="2" w:space="0" w:color="auto"/>
            </w:tcBorders>
          </w:tcPr>
          <w:p w14:paraId="4F017E27" w14:textId="77777777" w:rsidR="00E13AC2" w:rsidRPr="00071406" w:rsidRDefault="00E13AC2" w:rsidP="00632CA2">
            <w:pPr>
              <w:pStyle w:val="-f9"/>
            </w:pPr>
            <w:r w:rsidRPr="00071406">
              <w:t>Наименование средства</w:t>
            </w:r>
          </w:p>
        </w:tc>
        <w:tc>
          <w:tcPr>
            <w:tcW w:w="1499" w:type="dxa"/>
            <w:tcBorders>
              <w:top w:val="single" w:sz="2" w:space="0" w:color="auto"/>
              <w:bottom w:val="single" w:sz="2" w:space="0" w:color="auto"/>
            </w:tcBorders>
          </w:tcPr>
          <w:p w14:paraId="07517D7B" w14:textId="77777777" w:rsidR="00E13AC2" w:rsidRPr="00071406" w:rsidRDefault="00E13AC2" w:rsidP="00632CA2">
            <w:pPr>
              <w:pStyle w:val="-f9"/>
            </w:pPr>
            <w:r w:rsidRPr="00071406">
              <w:t>Метод уборки</w:t>
            </w:r>
          </w:p>
        </w:tc>
        <w:tc>
          <w:tcPr>
            <w:tcW w:w="1925" w:type="dxa"/>
            <w:tcBorders>
              <w:top w:val="single" w:sz="2" w:space="0" w:color="auto"/>
              <w:bottom w:val="single" w:sz="2" w:space="0" w:color="auto"/>
            </w:tcBorders>
          </w:tcPr>
          <w:p w14:paraId="5C478CF5" w14:textId="77777777" w:rsidR="00E13AC2" w:rsidRPr="00071406" w:rsidRDefault="00E13AC2" w:rsidP="00632CA2">
            <w:pPr>
              <w:pStyle w:val="-f9"/>
            </w:pPr>
            <w:r w:rsidRPr="00071406">
              <w:t>Концентрация средства, %, метод разведения</w:t>
            </w:r>
          </w:p>
        </w:tc>
        <w:tc>
          <w:tcPr>
            <w:tcW w:w="1214" w:type="dxa"/>
            <w:tcBorders>
              <w:top w:val="single" w:sz="2" w:space="0" w:color="auto"/>
              <w:bottom w:val="single" w:sz="2" w:space="0" w:color="auto"/>
            </w:tcBorders>
          </w:tcPr>
          <w:p w14:paraId="3FF77276" w14:textId="77777777" w:rsidR="00E13AC2" w:rsidRPr="00071406" w:rsidRDefault="00E13AC2" w:rsidP="00632CA2">
            <w:pPr>
              <w:pStyle w:val="-f9"/>
            </w:pPr>
            <w:r w:rsidRPr="00071406">
              <w:t>Температура раствора, °</w:t>
            </w:r>
            <w:r>
              <w:t>C</w:t>
            </w: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14:paraId="12EF0272" w14:textId="77777777" w:rsidR="00E13AC2" w:rsidRPr="00071406" w:rsidRDefault="00E13AC2" w:rsidP="00632CA2">
            <w:pPr>
              <w:pStyle w:val="-f9"/>
            </w:pPr>
            <w:r w:rsidRPr="00071406">
              <w:t>Время выдержки средства, мин</w:t>
            </w:r>
          </w:p>
        </w:tc>
        <w:tc>
          <w:tcPr>
            <w:tcW w:w="486" w:type="dxa"/>
            <w:tcBorders>
              <w:top w:val="single" w:sz="2" w:space="0" w:color="auto"/>
              <w:bottom w:val="single" w:sz="2" w:space="0" w:color="auto"/>
            </w:tcBorders>
            <w:textDirection w:val="btLr"/>
          </w:tcPr>
          <w:p w14:paraId="763D8044" w14:textId="77777777" w:rsidR="00E13AC2" w:rsidRPr="00EA0B62" w:rsidRDefault="00E13AC2" w:rsidP="00632CA2">
            <w:pPr>
              <w:pStyle w:val="-f9"/>
            </w:pPr>
            <w:r w:rsidRPr="00EA0B62">
              <w:t>Инвентарь</w:t>
            </w:r>
          </w:p>
        </w:tc>
        <w:tc>
          <w:tcPr>
            <w:tcW w:w="992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6E9B07" w14:textId="77777777" w:rsidR="00E13AC2" w:rsidRPr="00071406" w:rsidRDefault="00E13AC2" w:rsidP="00632CA2">
            <w:pPr>
              <w:pStyle w:val="-f9"/>
            </w:pPr>
            <w:r w:rsidRPr="00471E85">
              <w:t>Периодичность</w:t>
            </w: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3E2BCB" w14:textId="77777777" w:rsidR="00E13AC2" w:rsidRPr="00071406" w:rsidRDefault="00E13AC2" w:rsidP="00632CA2">
            <w:pPr>
              <w:pStyle w:val="-f9"/>
              <w:tabs>
                <w:tab w:val="left" w:pos="1453"/>
              </w:tabs>
            </w:pPr>
            <w:r>
              <w:t>И</w:t>
            </w:r>
            <w:r w:rsidRPr="00471E85">
              <w:t>сполнитель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5222D2D4" w14:textId="77777777" w:rsidR="00E13AC2" w:rsidRPr="00071406" w:rsidRDefault="00E13AC2" w:rsidP="00632CA2">
            <w:pPr>
              <w:pStyle w:val="-f9"/>
            </w:pPr>
            <w:r w:rsidRPr="00471E85">
              <w:t>Метод контроля</w:t>
            </w:r>
            <w:r>
              <w:t>/</w:t>
            </w:r>
            <w:r>
              <w:br/>
            </w:r>
            <w:r w:rsidRPr="00471E85">
              <w:t>периодичность</w:t>
            </w:r>
          </w:p>
        </w:tc>
      </w:tr>
      <w:tr w:rsidR="00834E00" w14:paraId="09C40C2F" w14:textId="77777777" w:rsidTr="00632CA2">
        <w:trPr>
          <w:cantSplit/>
          <w:trHeight w:val="1217"/>
        </w:trPr>
        <w:tc>
          <w:tcPr>
            <w:tcW w:w="1701" w:type="dxa"/>
            <w:tcBorders>
              <w:top w:val="single" w:sz="2" w:space="0" w:color="auto"/>
            </w:tcBorders>
          </w:tcPr>
          <w:p w14:paraId="4AF4B32C" w14:textId="77777777" w:rsidR="00834E00" w:rsidRPr="00071406" w:rsidRDefault="00834E00" w:rsidP="00632CA2">
            <w:pPr>
              <w:pStyle w:val="-f9"/>
            </w:pPr>
          </w:p>
        </w:tc>
        <w:tc>
          <w:tcPr>
            <w:tcW w:w="1418" w:type="dxa"/>
            <w:tcBorders>
              <w:top w:val="single" w:sz="2" w:space="0" w:color="auto"/>
            </w:tcBorders>
          </w:tcPr>
          <w:p w14:paraId="288A6EC9" w14:textId="77777777" w:rsidR="00834E00" w:rsidRPr="00071406" w:rsidRDefault="00834E00" w:rsidP="00632CA2">
            <w:pPr>
              <w:pStyle w:val="-f9"/>
            </w:pPr>
          </w:p>
        </w:tc>
        <w:tc>
          <w:tcPr>
            <w:tcW w:w="485" w:type="dxa"/>
            <w:tcBorders>
              <w:top w:val="single" w:sz="2" w:space="0" w:color="auto"/>
            </w:tcBorders>
            <w:textDirection w:val="btLr"/>
          </w:tcPr>
          <w:p w14:paraId="61C8D9A7" w14:textId="77777777" w:rsidR="00834E00" w:rsidRPr="00EA0B62" w:rsidRDefault="00834E00" w:rsidP="00632CA2">
            <w:pPr>
              <w:pStyle w:val="-f9"/>
            </w:pPr>
          </w:p>
        </w:tc>
        <w:tc>
          <w:tcPr>
            <w:tcW w:w="1701" w:type="dxa"/>
            <w:tcBorders>
              <w:top w:val="single" w:sz="2" w:space="0" w:color="auto"/>
            </w:tcBorders>
          </w:tcPr>
          <w:p w14:paraId="7152C431" w14:textId="77777777" w:rsidR="00834E00" w:rsidRPr="00071406" w:rsidRDefault="00834E00" w:rsidP="00632CA2">
            <w:pPr>
              <w:pStyle w:val="-f9"/>
            </w:pPr>
          </w:p>
        </w:tc>
        <w:tc>
          <w:tcPr>
            <w:tcW w:w="1499" w:type="dxa"/>
            <w:tcBorders>
              <w:top w:val="single" w:sz="2" w:space="0" w:color="auto"/>
            </w:tcBorders>
          </w:tcPr>
          <w:p w14:paraId="0F3D748E" w14:textId="77777777" w:rsidR="00834E00" w:rsidRPr="00071406" w:rsidRDefault="00834E00" w:rsidP="00632CA2">
            <w:pPr>
              <w:pStyle w:val="-f9"/>
            </w:pPr>
          </w:p>
        </w:tc>
        <w:tc>
          <w:tcPr>
            <w:tcW w:w="1925" w:type="dxa"/>
            <w:tcBorders>
              <w:top w:val="single" w:sz="2" w:space="0" w:color="auto"/>
            </w:tcBorders>
          </w:tcPr>
          <w:p w14:paraId="43AD1CAA" w14:textId="77777777" w:rsidR="00834E00" w:rsidRPr="00071406" w:rsidRDefault="00834E00" w:rsidP="00632CA2">
            <w:pPr>
              <w:pStyle w:val="-f9"/>
            </w:pPr>
          </w:p>
        </w:tc>
        <w:tc>
          <w:tcPr>
            <w:tcW w:w="1214" w:type="dxa"/>
            <w:tcBorders>
              <w:top w:val="single" w:sz="2" w:space="0" w:color="auto"/>
            </w:tcBorders>
          </w:tcPr>
          <w:p w14:paraId="63317E9F" w14:textId="77777777" w:rsidR="00834E00" w:rsidRPr="00071406" w:rsidRDefault="00834E00" w:rsidP="00632CA2">
            <w:pPr>
              <w:pStyle w:val="-f9"/>
            </w:pPr>
          </w:p>
        </w:tc>
        <w:tc>
          <w:tcPr>
            <w:tcW w:w="1134" w:type="dxa"/>
            <w:tcBorders>
              <w:top w:val="single" w:sz="2" w:space="0" w:color="auto"/>
            </w:tcBorders>
          </w:tcPr>
          <w:p w14:paraId="7CD383EF" w14:textId="77777777" w:rsidR="00834E00" w:rsidRPr="00071406" w:rsidRDefault="00834E00" w:rsidP="00632CA2">
            <w:pPr>
              <w:pStyle w:val="-f9"/>
            </w:pPr>
          </w:p>
        </w:tc>
        <w:tc>
          <w:tcPr>
            <w:tcW w:w="486" w:type="dxa"/>
            <w:tcBorders>
              <w:top w:val="single" w:sz="2" w:space="0" w:color="auto"/>
            </w:tcBorders>
            <w:textDirection w:val="btLr"/>
          </w:tcPr>
          <w:p w14:paraId="5979506C" w14:textId="77777777" w:rsidR="00834E00" w:rsidRPr="00EA0B62" w:rsidRDefault="00834E00" w:rsidP="00632CA2">
            <w:pPr>
              <w:pStyle w:val="-f9"/>
            </w:pPr>
          </w:p>
        </w:tc>
        <w:tc>
          <w:tcPr>
            <w:tcW w:w="992" w:type="dxa"/>
            <w:tcBorders>
              <w:top w:val="single" w:sz="2" w:space="0" w:color="auto"/>
              <w:right w:val="single" w:sz="2" w:space="0" w:color="auto"/>
            </w:tcBorders>
          </w:tcPr>
          <w:p w14:paraId="1E0F2EF4" w14:textId="77777777" w:rsidR="00834E00" w:rsidRPr="00471E85" w:rsidRDefault="00834E00" w:rsidP="00632CA2">
            <w:pPr>
              <w:pStyle w:val="-f9"/>
            </w:pP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78919D0" w14:textId="77777777" w:rsidR="00834E00" w:rsidRDefault="00834E00" w:rsidP="00632CA2">
            <w:pPr>
              <w:pStyle w:val="-f9"/>
              <w:tabs>
                <w:tab w:val="left" w:pos="1453"/>
              </w:tabs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</w:tcBorders>
          </w:tcPr>
          <w:p w14:paraId="71B00BDD" w14:textId="77777777" w:rsidR="00834E00" w:rsidRPr="00471E85" w:rsidRDefault="00834E00" w:rsidP="00632CA2">
            <w:pPr>
              <w:pStyle w:val="-f9"/>
            </w:pPr>
          </w:p>
        </w:tc>
      </w:tr>
    </w:tbl>
    <w:p w14:paraId="5FF0AFF4" w14:textId="77777777" w:rsidR="00F65E72" w:rsidRPr="00A8667F" w:rsidRDefault="00F65E72" w:rsidP="00A8667F"/>
    <w:sectPr w:rsidR="00F65E72" w:rsidRPr="00A8667F" w:rsidSect="00071406">
      <w:headerReference w:type="even" r:id="rId8"/>
      <w:headerReference w:type="default" r:id="rId9"/>
      <w:footerReference w:type="even" r:id="rId10"/>
      <w:headerReference w:type="first" r:id="rId11"/>
      <w:footerReference w:type="first" r:id="rId12"/>
      <w:pgSz w:w="16838" w:h="11906" w:orient="landscape" w:code="9"/>
      <w:pgMar w:top="720" w:right="720" w:bottom="720" w:left="720" w:header="567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BCE6C" w14:textId="77777777" w:rsidR="001A4258" w:rsidRDefault="001A4258">
      <w:r>
        <w:separator/>
      </w:r>
    </w:p>
  </w:endnote>
  <w:endnote w:type="continuationSeparator" w:id="0">
    <w:p w14:paraId="1B34C482" w14:textId="77777777" w:rsidR="001A4258" w:rsidRDefault="001A4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7E1A5" w14:textId="77777777" w:rsidR="006601B9" w:rsidRDefault="006601B9" w:rsidP="0050561E">
    <w:pPr>
      <w:pStyle w:val="a6"/>
      <w:pBdr>
        <w:top w:val="single" w:sz="12" w:space="6" w:color="auto"/>
      </w:pBdr>
      <w:ind w:right="125" w:firstLine="360"/>
      <w:jc w:val="left"/>
    </w:pPr>
    <w:r>
      <w:fldChar w:fldCharType="begin"/>
    </w:r>
    <w:r>
      <w:instrText>PAGE   \* MERGEFORMAT</w:instrText>
    </w:r>
    <w:r>
      <w:fldChar w:fldCharType="separate"/>
    </w:r>
    <w:r w:rsidR="00E13AC2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D5539" w14:textId="77777777" w:rsidR="006601B9" w:rsidRPr="003E06E8" w:rsidRDefault="006601B9" w:rsidP="00141CEB">
    <w:pPr>
      <w:pStyle w:val="a6"/>
      <w:pBdr>
        <w:top w:val="single" w:sz="12" w:space="6" w:color="auto"/>
      </w:pBdr>
      <w:ind w:right="125" w:firstLine="360"/>
      <w:jc w:val="right"/>
    </w:pPr>
    <w:r>
      <w:fldChar w:fldCharType="begin"/>
    </w:r>
    <w:r>
      <w:instrText>PAGE   \* MERGEFORMAT</w:instrText>
    </w:r>
    <w:r>
      <w:fldChar w:fldCharType="separate"/>
    </w:r>
    <w:r w:rsidR="00E13AC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FD757" w14:textId="77777777" w:rsidR="001A4258" w:rsidRDefault="001A4258">
      <w:r>
        <w:separator/>
      </w:r>
    </w:p>
  </w:footnote>
  <w:footnote w:type="continuationSeparator" w:id="0">
    <w:p w14:paraId="2250E7B6" w14:textId="77777777" w:rsidR="001A4258" w:rsidRDefault="001A4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F4BAA" w14:textId="77777777" w:rsidR="006601B9" w:rsidRPr="004C743A" w:rsidRDefault="006601B9" w:rsidP="003206B4">
    <w:pPr>
      <w:pStyle w:val="a4"/>
      <w:pBdr>
        <w:bottom w:val="single" w:sz="12" w:space="6" w:color="auto"/>
      </w:pBdr>
      <w:jc w:val="right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398" w:type="dxa"/>
      <w:tblInd w:w="108" w:type="dxa"/>
      <w:tblLayout w:type="fixed"/>
      <w:tblLook w:val="01E0" w:firstRow="1" w:lastRow="1" w:firstColumn="1" w:lastColumn="1" w:noHBand="0" w:noVBand="0"/>
    </w:tblPr>
    <w:tblGrid>
      <w:gridCol w:w="2374"/>
      <w:gridCol w:w="11135"/>
      <w:gridCol w:w="1889"/>
    </w:tblGrid>
    <w:tr w:rsidR="006601B9" w:rsidRPr="00FB7D3D" w14:paraId="7008B9A6" w14:textId="77777777" w:rsidTr="009F2084">
      <w:trPr>
        <w:trHeight w:val="262"/>
      </w:trPr>
      <w:tc>
        <w:tcPr>
          <w:tcW w:w="237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2" w:space="0" w:color="auto"/>
          </w:tcBorders>
          <w:vAlign w:val="center"/>
          <w:hideMark/>
        </w:tcPr>
        <w:p w14:paraId="467D9AC5" w14:textId="77777777" w:rsidR="006601B9" w:rsidRPr="00754A2C" w:rsidRDefault="006601B9" w:rsidP="006601B9">
          <w:pPr>
            <w:tabs>
              <w:tab w:val="center" w:pos="4153"/>
              <w:tab w:val="right" w:pos="8306"/>
            </w:tabs>
            <w:spacing w:before="0"/>
            <w:jc w:val="center"/>
            <w:rPr>
              <w:rFonts w:eastAsia="Times New Roman" w:cs="Arial"/>
              <w:szCs w:val="22"/>
              <w:lang w:eastAsia="en-US"/>
            </w:rPr>
          </w:pPr>
          <w:r w:rsidRPr="00754A2C">
            <w:rPr>
              <w:rFonts w:eastAsia="Times New Roman" w:cs="Arial"/>
              <w:b/>
              <w:szCs w:val="22"/>
              <w:lang w:eastAsia="en-US"/>
            </w:rPr>
            <w:t>&lt;Название предприятия&gt;</w:t>
          </w:r>
        </w:p>
      </w:tc>
      <w:tc>
        <w:tcPr>
          <w:tcW w:w="11135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  <w:hideMark/>
        </w:tcPr>
        <w:p w14:paraId="5BA76483" w14:textId="77777777" w:rsidR="006601B9" w:rsidRPr="00754A2C" w:rsidRDefault="006601B9" w:rsidP="006601B9">
          <w:pPr>
            <w:tabs>
              <w:tab w:val="center" w:pos="4153"/>
              <w:tab w:val="right" w:pos="8306"/>
            </w:tabs>
            <w:suppressAutoHyphens/>
            <w:spacing w:before="0"/>
            <w:jc w:val="center"/>
            <w:rPr>
              <w:rFonts w:eastAsia="Times New Roman" w:cs="Arial"/>
              <w:caps/>
              <w:szCs w:val="22"/>
              <w:lang w:eastAsia="en-US"/>
            </w:rPr>
          </w:pPr>
          <w:r w:rsidRPr="00754A2C">
            <w:rPr>
              <w:rFonts w:eastAsia="Times New Roman" w:cs="Arial"/>
              <w:i/>
              <w:iCs/>
              <w:color w:val="000000"/>
              <w:szCs w:val="22"/>
              <w:lang w:eastAsia="en-US"/>
            </w:rPr>
            <w:t>САНИТАРНАЯ ПРОГРАММА</w:t>
          </w:r>
        </w:p>
      </w:tc>
      <w:tc>
        <w:tcPr>
          <w:tcW w:w="1889" w:type="dxa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FC7D37A" w14:textId="77777777" w:rsidR="006601B9" w:rsidRPr="00754A2C" w:rsidRDefault="006601B9" w:rsidP="006601B9">
          <w:pPr>
            <w:tabs>
              <w:tab w:val="center" w:pos="4153"/>
              <w:tab w:val="right" w:pos="8306"/>
            </w:tabs>
            <w:spacing w:before="0"/>
            <w:rPr>
              <w:rFonts w:eastAsia="Times New Roman" w:cs="Arial"/>
              <w:szCs w:val="22"/>
              <w:u w:val="single"/>
              <w:lang w:val="en-US" w:eastAsia="en-US"/>
            </w:rPr>
          </w:pPr>
          <w:r w:rsidRPr="00754A2C">
            <w:rPr>
              <w:rFonts w:eastAsia="Times New Roman" w:cs="Arial"/>
              <w:szCs w:val="22"/>
              <w:lang w:val="en-GB" w:eastAsia="en-US"/>
            </w:rPr>
            <w:t xml:space="preserve">ВЕРСИЯ </w:t>
          </w:r>
          <w:r w:rsidRPr="00754A2C">
            <w:rPr>
              <w:rFonts w:eastAsia="Times New Roman" w:cs="Arial"/>
              <w:szCs w:val="22"/>
              <w:lang w:eastAsia="en-US"/>
            </w:rPr>
            <w:t>1</w:t>
          </w:r>
        </w:p>
      </w:tc>
    </w:tr>
    <w:tr w:rsidR="006601B9" w:rsidRPr="00FB7D3D" w14:paraId="44484CAE" w14:textId="77777777" w:rsidTr="009F2084">
      <w:trPr>
        <w:trHeight w:val="256"/>
      </w:trPr>
      <w:tc>
        <w:tcPr>
          <w:tcW w:w="237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2" w:space="0" w:color="auto"/>
          </w:tcBorders>
          <w:vAlign w:val="center"/>
          <w:hideMark/>
        </w:tcPr>
        <w:p w14:paraId="19C6F657" w14:textId="77777777" w:rsidR="006601B9" w:rsidRPr="00754A2C" w:rsidRDefault="006601B9" w:rsidP="006601B9">
          <w:pPr>
            <w:spacing w:before="0"/>
            <w:rPr>
              <w:rFonts w:eastAsia="Times New Roman" w:cs="Arial"/>
              <w:szCs w:val="22"/>
              <w:lang w:eastAsia="en-US"/>
            </w:rPr>
          </w:pPr>
        </w:p>
      </w:tc>
      <w:tc>
        <w:tcPr>
          <w:tcW w:w="11135" w:type="dxa"/>
          <w:tcBorders>
            <w:top w:val="single" w:sz="4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  <w:hideMark/>
        </w:tcPr>
        <w:p w14:paraId="00E523C7" w14:textId="77777777" w:rsidR="006601B9" w:rsidRPr="00754A2C" w:rsidRDefault="006601B9" w:rsidP="006601B9">
          <w:pPr>
            <w:tabs>
              <w:tab w:val="center" w:pos="4153"/>
              <w:tab w:val="right" w:pos="8306"/>
            </w:tabs>
            <w:spacing w:before="0"/>
            <w:jc w:val="center"/>
            <w:rPr>
              <w:rFonts w:eastAsia="Times New Roman" w:cs="Arial"/>
              <w:i/>
              <w:szCs w:val="22"/>
              <w:lang w:eastAsia="en-US"/>
            </w:rPr>
          </w:pPr>
          <w:r>
            <w:rPr>
              <w:rFonts w:eastAsia="Times New Roman" w:cs="Arial"/>
              <w:i/>
              <w:szCs w:val="22"/>
              <w:lang w:eastAsia="en-US"/>
            </w:rPr>
            <w:t>Приложение Т. Технологические карты.</w:t>
          </w:r>
        </w:p>
      </w:tc>
      <w:tc>
        <w:tcPr>
          <w:tcW w:w="1889" w:type="dxa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9A374C" w14:textId="77777777" w:rsidR="006601B9" w:rsidRPr="004C743A" w:rsidRDefault="006601B9" w:rsidP="006601B9">
          <w:pPr>
            <w:tabs>
              <w:tab w:val="center" w:pos="4153"/>
              <w:tab w:val="right" w:pos="8306"/>
            </w:tabs>
            <w:spacing w:before="0"/>
            <w:rPr>
              <w:rFonts w:eastAsia="Times New Roman" w:cs="Arial"/>
              <w:szCs w:val="22"/>
              <w:lang w:eastAsia="en-US"/>
            </w:rPr>
          </w:pPr>
          <w:r w:rsidRPr="004C743A">
            <w:rPr>
              <w:rFonts w:eastAsia="Times New Roman" w:cs="Arial"/>
              <w:szCs w:val="22"/>
              <w:lang w:eastAsia="en-US"/>
            </w:rPr>
            <w:t xml:space="preserve">СТР. </w:t>
          </w:r>
          <w:r w:rsidRPr="00754A2C">
            <w:rPr>
              <w:rFonts w:eastAsia="Times New Roman" w:cs="Arial"/>
              <w:szCs w:val="22"/>
              <w:lang w:val="en-GB" w:eastAsia="en-US"/>
            </w:rPr>
            <w:fldChar w:fldCharType="begin"/>
          </w:r>
          <w:r w:rsidRPr="004C743A">
            <w:rPr>
              <w:rFonts w:eastAsia="Times New Roman" w:cs="Arial"/>
              <w:szCs w:val="22"/>
              <w:lang w:eastAsia="en-US"/>
            </w:rPr>
            <w:instrText xml:space="preserve"> </w:instrText>
          </w:r>
          <w:r w:rsidRPr="00754A2C">
            <w:rPr>
              <w:rFonts w:eastAsia="Times New Roman" w:cs="Arial"/>
              <w:szCs w:val="22"/>
              <w:lang w:val="en-GB" w:eastAsia="en-US"/>
            </w:rPr>
            <w:instrText>PAGE</w:instrText>
          </w:r>
          <w:r w:rsidRPr="004C743A">
            <w:rPr>
              <w:rFonts w:eastAsia="Times New Roman" w:cs="Arial"/>
              <w:szCs w:val="22"/>
              <w:lang w:eastAsia="en-US"/>
            </w:rPr>
            <w:instrText xml:space="preserve"> </w:instrText>
          </w:r>
          <w:r w:rsidRPr="00754A2C">
            <w:rPr>
              <w:rFonts w:eastAsia="Times New Roman" w:cs="Arial"/>
              <w:szCs w:val="22"/>
              <w:lang w:val="en-GB" w:eastAsia="en-US"/>
            </w:rPr>
            <w:fldChar w:fldCharType="separate"/>
          </w:r>
          <w:r w:rsidR="00AF2AA6">
            <w:rPr>
              <w:rFonts w:eastAsia="Times New Roman" w:cs="Arial"/>
              <w:noProof/>
              <w:szCs w:val="22"/>
              <w:lang w:val="en-GB" w:eastAsia="en-US"/>
            </w:rPr>
            <w:t>3</w:t>
          </w:r>
          <w:r w:rsidRPr="00754A2C">
            <w:rPr>
              <w:rFonts w:eastAsia="Times New Roman" w:cs="Arial"/>
              <w:szCs w:val="22"/>
              <w:lang w:val="en-GB" w:eastAsia="en-US"/>
            </w:rPr>
            <w:fldChar w:fldCharType="end"/>
          </w:r>
          <w:r w:rsidRPr="004C743A">
            <w:rPr>
              <w:rFonts w:eastAsia="Times New Roman" w:cs="Arial"/>
              <w:szCs w:val="22"/>
              <w:lang w:eastAsia="en-US"/>
            </w:rPr>
            <w:t xml:space="preserve"> ИЗ </w:t>
          </w:r>
          <w:r w:rsidRPr="00754A2C">
            <w:rPr>
              <w:rFonts w:eastAsia="Times New Roman" w:cs="Arial"/>
              <w:szCs w:val="22"/>
              <w:lang w:val="en-GB" w:eastAsia="en-US"/>
            </w:rPr>
            <w:fldChar w:fldCharType="begin"/>
          </w:r>
          <w:r w:rsidRPr="004C743A">
            <w:rPr>
              <w:rFonts w:eastAsia="Times New Roman" w:cs="Arial"/>
              <w:szCs w:val="22"/>
              <w:lang w:eastAsia="en-US"/>
            </w:rPr>
            <w:instrText xml:space="preserve"> </w:instrText>
          </w:r>
          <w:r w:rsidRPr="00754A2C">
            <w:rPr>
              <w:rFonts w:eastAsia="Times New Roman" w:cs="Arial"/>
              <w:szCs w:val="22"/>
              <w:lang w:val="en-GB" w:eastAsia="en-US"/>
            </w:rPr>
            <w:instrText>NUMPAGES</w:instrText>
          </w:r>
          <w:r w:rsidRPr="004C743A">
            <w:rPr>
              <w:rFonts w:eastAsia="Times New Roman" w:cs="Arial"/>
              <w:szCs w:val="22"/>
              <w:lang w:eastAsia="en-US"/>
            </w:rPr>
            <w:instrText xml:space="preserve"> </w:instrText>
          </w:r>
          <w:r w:rsidRPr="00754A2C">
            <w:rPr>
              <w:rFonts w:eastAsia="Times New Roman" w:cs="Arial"/>
              <w:szCs w:val="22"/>
              <w:lang w:val="en-GB" w:eastAsia="en-US"/>
            </w:rPr>
            <w:fldChar w:fldCharType="separate"/>
          </w:r>
          <w:r w:rsidR="00515084">
            <w:rPr>
              <w:rFonts w:eastAsia="Times New Roman" w:cs="Arial"/>
              <w:noProof/>
              <w:szCs w:val="22"/>
              <w:lang w:val="en-GB" w:eastAsia="en-US"/>
            </w:rPr>
            <w:t>1</w:t>
          </w:r>
          <w:r w:rsidRPr="00754A2C">
            <w:rPr>
              <w:rFonts w:eastAsia="Times New Roman" w:cs="Arial"/>
              <w:szCs w:val="22"/>
              <w:lang w:val="en-GB" w:eastAsia="en-US"/>
            </w:rPr>
            <w:fldChar w:fldCharType="end"/>
          </w:r>
        </w:p>
      </w:tc>
    </w:tr>
  </w:tbl>
  <w:p w14:paraId="24B28E26" w14:textId="77777777" w:rsidR="006601B9" w:rsidRPr="004C743A" w:rsidRDefault="006601B9" w:rsidP="003206B4">
    <w:pPr>
      <w:pStyle w:val="a4"/>
      <w:pBdr>
        <w:bottom w:val="single" w:sz="12" w:space="6" w:color="auto"/>
      </w:pBdr>
      <w:jc w:val="right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68247" w14:textId="77777777" w:rsidR="006601B9" w:rsidRPr="004C743A" w:rsidRDefault="006601B9" w:rsidP="003206B4">
    <w:pPr>
      <w:pStyle w:val="a4"/>
      <w:pBdr>
        <w:bottom w:val="single" w:sz="12" w:space="6" w:color="auto"/>
      </w:pBdr>
      <w:jc w:val="right"/>
      <w:rPr>
        <w:rStyle w:val="a9"/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914E6"/>
    <w:multiLevelType w:val="hybridMultilevel"/>
    <w:tmpl w:val="14BE34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02383"/>
    <w:multiLevelType w:val="multilevel"/>
    <w:tmpl w:val="10666A86"/>
    <w:styleLink w:val="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FF"/>
        <w:sz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87ADB"/>
    <w:multiLevelType w:val="multilevel"/>
    <w:tmpl w:val="8FC64B18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bCs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1C6501FB"/>
    <w:multiLevelType w:val="hybridMultilevel"/>
    <w:tmpl w:val="454A8A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0217C1"/>
    <w:multiLevelType w:val="hybridMultilevel"/>
    <w:tmpl w:val="AA0E6EAA"/>
    <w:styleLink w:val="0051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-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063A5"/>
    <w:multiLevelType w:val="hybridMultilevel"/>
    <w:tmpl w:val="09D8F2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4368FE"/>
    <w:multiLevelType w:val="hybridMultilevel"/>
    <w:tmpl w:val="C284E634"/>
    <w:lvl w:ilvl="0" w:tplc="D6C49B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3E44B6"/>
    <w:multiLevelType w:val="hybridMultilevel"/>
    <w:tmpl w:val="92AEA3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CFC1585"/>
    <w:multiLevelType w:val="hybridMultilevel"/>
    <w:tmpl w:val="134802C6"/>
    <w:lvl w:ilvl="0" w:tplc="742E82E2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6"/>
  </w:num>
  <w:num w:numId="9">
    <w:abstractNumId w:val="7"/>
  </w:num>
  <w:num w:numId="10">
    <w:abstractNumId w:val="8"/>
  </w:num>
  <w:num w:numId="11">
    <w:abstractNumId w:val="5"/>
  </w:num>
  <w:num w:numId="12">
    <w:abstractNumId w:val="9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0"/>
  </w:num>
  <w:num w:numId="16">
    <w:abstractNumId w:val="0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evenAndOddHeaders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5084"/>
    <w:rsid w:val="00000FD7"/>
    <w:rsid w:val="00005E32"/>
    <w:rsid w:val="00006FF4"/>
    <w:rsid w:val="000071CE"/>
    <w:rsid w:val="00007E88"/>
    <w:rsid w:val="000116F0"/>
    <w:rsid w:val="000118B9"/>
    <w:rsid w:val="00012A18"/>
    <w:rsid w:val="00014C27"/>
    <w:rsid w:val="0001671D"/>
    <w:rsid w:val="00020A19"/>
    <w:rsid w:val="00021095"/>
    <w:rsid w:val="00021D26"/>
    <w:rsid w:val="00023448"/>
    <w:rsid w:val="00024523"/>
    <w:rsid w:val="0002457F"/>
    <w:rsid w:val="00025289"/>
    <w:rsid w:val="00026037"/>
    <w:rsid w:val="00027A2F"/>
    <w:rsid w:val="000314CB"/>
    <w:rsid w:val="0003521C"/>
    <w:rsid w:val="00035C71"/>
    <w:rsid w:val="00042D4A"/>
    <w:rsid w:val="000436D3"/>
    <w:rsid w:val="000437B0"/>
    <w:rsid w:val="00046B55"/>
    <w:rsid w:val="00047879"/>
    <w:rsid w:val="00050FA4"/>
    <w:rsid w:val="00051B32"/>
    <w:rsid w:val="00051ED1"/>
    <w:rsid w:val="0005262A"/>
    <w:rsid w:val="000531CA"/>
    <w:rsid w:val="00055B56"/>
    <w:rsid w:val="00060CE4"/>
    <w:rsid w:val="00064559"/>
    <w:rsid w:val="000645B3"/>
    <w:rsid w:val="000648CD"/>
    <w:rsid w:val="000663B8"/>
    <w:rsid w:val="00067CDB"/>
    <w:rsid w:val="000705D8"/>
    <w:rsid w:val="00071406"/>
    <w:rsid w:val="00071421"/>
    <w:rsid w:val="00071DF3"/>
    <w:rsid w:val="0007317F"/>
    <w:rsid w:val="00073D88"/>
    <w:rsid w:val="0007479E"/>
    <w:rsid w:val="00074A94"/>
    <w:rsid w:val="00074D34"/>
    <w:rsid w:val="00076ECA"/>
    <w:rsid w:val="0007757F"/>
    <w:rsid w:val="00077D4F"/>
    <w:rsid w:val="00080350"/>
    <w:rsid w:val="00081B73"/>
    <w:rsid w:val="00082BA7"/>
    <w:rsid w:val="00084ECB"/>
    <w:rsid w:val="000850FA"/>
    <w:rsid w:val="000863FE"/>
    <w:rsid w:val="000901BC"/>
    <w:rsid w:val="00090377"/>
    <w:rsid w:val="00091E43"/>
    <w:rsid w:val="00093843"/>
    <w:rsid w:val="000951FA"/>
    <w:rsid w:val="000960BE"/>
    <w:rsid w:val="000962CC"/>
    <w:rsid w:val="00096573"/>
    <w:rsid w:val="0009699A"/>
    <w:rsid w:val="00097B7A"/>
    <w:rsid w:val="00097F34"/>
    <w:rsid w:val="000A0B06"/>
    <w:rsid w:val="000A2089"/>
    <w:rsid w:val="000A258A"/>
    <w:rsid w:val="000A2BAA"/>
    <w:rsid w:val="000A6AB3"/>
    <w:rsid w:val="000A74B0"/>
    <w:rsid w:val="000B087A"/>
    <w:rsid w:val="000B1F7E"/>
    <w:rsid w:val="000B2AE6"/>
    <w:rsid w:val="000B4EAF"/>
    <w:rsid w:val="000B7B8D"/>
    <w:rsid w:val="000C076B"/>
    <w:rsid w:val="000C1BFC"/>
    <w:rsid w:val="000C36C4"/>
    <w:rsid w:val="000C6205"/>
    <w:rsid w:val="000C7F75"/>
    <w:rsid w:val="000D0B58"/>
    <w:rsid w:val="000D0C2F"/>
    <w:rsid w:val="000D1409"/>
    <w:rsid w:val="000D1C57"/>
    <w:rsid w:val="000D31D1"/>
    <w:rsid w:val="000D4528"/>
    <w:rsid w:val="000D5CEA"/>
    <w:rsid w:val="000D788E"/>
    <w:rsid w:val="000E19FA"/>
    <w:rsid w:val="000F086E"/>
    <w:rsid w:val="000F0FCA"/>
    <w:rsid w:val="000F29D8"/>
    <w:rsid w:val="000F35F7"/>
    <w:rsid w:val="000F4D20"/>
    <w:rsid w:val="000F4EB3"/>
    <w:rsid w:val="000F5BDF"/>
    <w:rsid w:val="000F631F"/>
    <w:rsid w:val="000F6661"/>
    <w:rsid w:val="000F70F6"/>
    <w:rsid w:val="000F74C5"/>
    <w:rsid w:val="000F7E92"/>
    <w:rsid w:val="00100540"/>
    <w:rsid w:val="001034A5"/>
    <w:rsid w:val="00103515"/>
    <w:rsid w:val="00103971"/>
    <w:rsid w:val="00104D58"/>
    <w:rsid w:val="0010767E"/>
    <w:rsid w:val="00107A2C"/>
    <w:rsid w:val="0011104C"/>
    <w:rsid w:val="00112209"/>
    <w:rsid w:val="0011294C"/>
    <w:rsid w:val="00114156"/>
    <w:rsid w:val="00116AA6"/>
    <w:rsid w:val="00116D0F"/>
    <w:rsid w:val="0011717D"/>
    <w:rsid w:val="001176E4"/>
    <w:rsid w:val="00122461"/>
    <w:rsid w:val="00124EF1"/>
    <w:rsid w:val="00127BDD"/>
    <w:rsid w:val="00130318"/>
    <w:rsid w:val="0013080C"/>
    <w:rsid w:val="00135A58"/>
    <w:rsid w:val="00136FD5"/>
    <w:rsid w:val="00141CEB"/>
    <w:rsid w:val="00143240"/>
    <w:rsid w:val="001433BA"/>
    <w:rsid w:val="0014377D"/>
    <w:rsid w:val="00143FA0"/>
    <w:rsid w:val="001447ED"/>
    <w:rsid w:val="0014655E"/>
    <w:rsid w:val="001469A4"/>
    <w:rsid w:val="00146A51"/>
    <w:rsid w:val="00146E58"/>
    <w:rsid w:val="0014789B"/>
    <w:rsid w:val="001514C4"/>
    <w:rsid w:val="001514E7"/>
    <w:rsid w:val="0015266D"/>
    <w:rsid w:val="001526BF"/>
    <w:rsid w:val="001528C4"/>
    <w:rsid w:val="0015414D"/>
    <w:rsid w:val="00154EC7"/>
    <w:rsid w:val="0015615E"/>
    <w:rsid w:val="00161C00"/>
    <w:rsid w:val="00162471"/>
    <w:rsid w:val="00163338"/>
    <w:rsid w:val="001637FF"/>
    <w:rsid w:val="00163C54"/>
    <w:rsid w:val="00164DC2"/>
    <w:rsid w:val="001657E4"/>
    <w:rsid w:val="00165F3A"/>
    <w:rsid w:val="00166821"/>
    <w:rsid w:val="001673FE"/>
    <w:rsid w:val="00167973"/>
    <w:rsid w:val="001702D2"/>
    <w:rsid w:val="0017065A"/>
    <w:rsid w:val="00170D71"/>
    <w:rsid w:val="00170DBD"/>
    <w:rsid w:val="00171878"/>
    <w:rsid w:val="00172441"/>
    <w:rsid w:val="0017380F"/>
    <w:rsid w:val="001743A1"/>
    <w:rsid w:val="00175AAC"/>
    <w:rsid w:val="00175C96"/>
    <w:rsid w:val="00176BAD"/>
    <w:rsid w:val="001825DA"/>
    <w:rsid w:val="00185035"/>
    <w:rsid w:val="00185E0E"/>
    <w:rsid w:val="00186585"/>
    <w:rsid w:val="00187977"/>
    <w:rsid w:val="00192768"/>
    <w:rsid w:val="00193377"/>
    <w:rsid w:val="001A109A"/>
    <w:rsid w:val="001A1505"/>
    <w:rsid w:val="001A2BF1"/>
    <w:rsid w:val="001A33C3"/>
    <w:rsid w:val="001A396E"/>
    <w:rsid w:val="001A4258"/>
    <w:rsid w:val="001A5E87"/>
    <w:rsid w:val="001A697F"/>
    <w:rsid w:val="001A6CE1"/>
    <w:rsid w:val="001B04CA"/>
    <w:rsid w:val="001B0C8D"/>
    <w:rsid w:val="001B4396"/>
    <w:rsid w:val="001B4927"/>
    <w:rsid w:val="001B4F59"/>
    <w:rsid w:val="001B6098"/>
    <w:rsid w:val="001B6723"/>
    <w:rsid w:val="001B691B"/>
    <w:rsid w:val="001B73F7"/>
    <w:rsid w:val="001B7F33"/>
    <w:rsid w:val="001C01A1"/>
    <w:rsid w:val="001C03E0"/>
    <w:rsid w:val="001C22AF"/>
    <w:rsid w:val="001C26B3"/>
    <w:rsid w:val="001C38A4"/>
    <w:rsid w:val="001C551B"/>
    <w:rsid w:val="001C5878"/>
    <w:rsid w:val="001C5FDD"/>
    <w:rsid w:val="001C6148"/>
    <w:rsid w:val="001C7344"/>
    <w:rsid w:val="001D0A56"/>
    <w:rsid w:val="001D30DB"/>
    <w:rsid w:val="001D38EE"/>
    <w:rsid w:val="001D5CA7"/>
    <w:rsid w:val="001D60A8"/>
    <w:rsid w:val="001E22B9"/>
    <w:rsid w:val="001E233D"/>
    <w:rsid w:val="001E24F2"/>
    <w:rsid w:val="001E264B"/>
    <w:rsid w:val="001E2A92"/>
    <w:rsid w:val="001E3B1C"/>
    <w:rsid w:val="001E649C"/>
    <w:rsid w:val="001E6645"/>
    <w:rsid w:val="001E7D21"/>
    <w:rsid w:val="001F0AFD"/>
    <w:rsid w:val="001F69B1"/>
    <w:rsid w:val="001F6B06"/>
    <w:rsid w:val="001F6E55"/>
    <w:rsid w:val="001F7113"/>
    <w:rsid w:val="001F7D46"/>
    <w:rsid w:val="00204092"/>
    <w:rsid w:val="00205E35"/>
    <w:rsid w:val="00210B76"/>
    <w:rsid w:val="00211562"/>
    <w:rsid w:val="00211F92"/>
    <w:rsid w:val="002122B9"/>
    <w:rsid w:val="002125A3"/>
    <w:rsid w:val="00214C94"/>
    <w:rsid w:val="00215F4B"/>
    <w:rsid w:val="002211F4"/>
    <w:rsid w:val="002214EB"/>
    <w:rsid w:val="00221E35"/>
    <w:rsid w:val="00222168"/>
    <w:rsid w:val="002249B8"/>
    <w:rsid w:val="002259FD"/>
    <w:rsid w:val="00225A25"/>
    <w:rsid w:val="002269FA"/>
    <w:rsid w:val="00227B97"/>
    <w:rsid w:val="0023009F"/>
    <w:rsid w:val="0023076F"/>
    <w:rsid w:val="002324B2"/>
    <w:rsid w:val="00232659"/>
    <w:rsid w:val="002335E2"/>
    <w:rsid w:val="0023464A"/>
    <w:rsid w:val="0023536A"/>
    <w:rsid w:val="0023554F"/>
    <w:rsid w:val="0023596E"/>
    <w:rsid w:val="002365A1"/>
    <w:rsid w:val="00236E28"/>
    <w:rsid w:val="0023763A"/>
    <w:rsid w:val="00240427"/>
    <w:rsid w:val="0024428D"/>
    <w:rsid w:val="00244FD6"/>
    <w:rsid w:val="00246414"/>
    <w:rsid w:val="002464C9"/>
    <w:rsid w:val="00246877"/>
    <w:rsid w:val="00251023"/>
    <w:rsid w:val="00252805"/>
    <w:rsid w:val="002529C3"/>
    <w:rsid w:val="00253914"/>
    <w:rsid w:val="00255593"/>
    <w:rsid w:val="0025731B"/>
    <w:rsid w:val="00260685"/>
    <w:rsid w:val="002616D7"/>
    <w:rsid w:val="00263A0B"/>
    <w:rsid w:val="0026713D"/>
    <w:rsid w:val="0026783B"/>
    <w:rsid w:val="002679F3"/>
    <w:rsid w:val="002719A2"/>
    <w:rsid w:val="00272A60"/>
    <w:rsid w:val="00273AFD"/>
    <w:rsid w:val="002759A6"/>
    <w:rsid w:val="002759F6"/>
    <w:rsid w:val="002820F2"/>
    <w:rsid w:val="00282DDB"/>
    <w:rsid w:val="0028300E"/>
    <w:rsid w:val="0028307D"/>
    <w:rsid w:val="00283429"/>
    <w:rsid w:val="00283D17"/>
    <w:rsid w:val="00286986"/>
    <w:rsid w:val="0029181B"/>
    <w:rsid w:val="0029290F"/>
    <w:rsid w:val="002935F8"/>
    <w:rsid w:val="00293822"/>
    <w:rsid w:val="00293F7E"/>
    <w:rsid w:val="002952E0"/>
    <w:rsid w:val="00295BCE"/>
    <w:rsid w:val="00296001"/>
    <w:rsid w:val="00297D0F"/>
    <w:rsid w:val="002A01B1"/>
    <w:rsid w:val="002A15CB"/>
    <w:rsid w:val="002A2B34"/>
    <w:rsid w:val="002A2DA4"/>
    <w:rsid w:val="002A344A"/>
    <w:rsid w:val="002A3749"/>
    <w:rsid w:val="002A626F"/>
    <w:rsid w:val="002A7639"/>
    <w:rsid w:val="002A7AB8"/>
    <w:rsid w:val="002B05A9"/>
    <w:rsid w:val="002B1F52"/>
    <w:rsid w:val="002B415B"/>
    <w:rsid w:val="002B5400"/>
    <w:rsid w:val="002B5F48"/>
    <w:rsid w:val="002B60AF"/>
    <w:rsid w:val="002B65B6"/>
    <w:rsid w:val="002B6D7E"/>
    <w:rsid w:val="002B7788"/>
    <w:rsid w:val="002C064C"/>
    <w:rsid w:val="002C1A05"/>
    <w:rsid w:val="002C1E8E"/>
    <w:rsid w:val="002C1F27"/>
    <w:rsid w:val="002C1FB0"/>
    <w:rsid w:val="002C2A1E"/>
    <w:rsid w:val="002C3BF1"/>
    <w:rsid w:val="002C4125"/>
    <w:rsid w:val="002C47A8"/>
    <w:rsid w:val="002C6D3B"/>
    <w:rsid w:val="002D0190"/>
    <w:rsid w:val="002D05EB"/>
    <w:rsid w:val="002D11DD"/>
    <w:rsid w:val="002D167B"/>
    <w:rsid w:val="002D27A1"/>
    <w:rsid w:val="002D3C8B"/>
    <w:rsid w:val="002D3CB2"/>
    <w:rsid w:val="002D55E1"/>
    <w:rsid w:val="002D732F"/>
    <w:rsid w:val="002E1BDF"/>
    <w:rsid w:val="002E2460"/>
    <w:rsid w:val="002E625B"/>
    <w:rsid w:val="002E6D17"/>
    <w:rsid w:val="002E6FB2"/>
    <w:rsid w:val="002E791F"/>
    <w:rsid w:val="002F2686"/>
    <w:rsid w:val="002F273C"/>
    <w:rsid w:val="002F2892"/>
    <w:rsid w:val="002F2E5B"/>
    <w:rsid w:val="002F348D"/>
    <w:rsid w:val="002F4A3C"/>
    <w:rsid w:val="002F5655"/>
    <w:rsid w:val="002F727D"/>
    <w:rsid w:val="00300719"/>
    <w:rsid w:val="0030159B"/>
    <w:rsid w:val="00301D6A"/>
    <w:rsid w:val="00302D8D"/>
    <w:rsid w:val="00302FFB"/>
    <w:rsid w:val="00305750"/>
    <w:rsid w:val="003058C0"/>
    <w:rsid w:val="003060DC"/>
    <w:rsid w:val="00307278"/>
    <w:rsid w:val="00310A9A"/>
    <w:rsid w:val="00311F52"/>
    <w:rsid w:val="00313529"/>
    <w:rsid w:val="00315D02"/>
    <w:rsid w:val="00317025"/>
    <w:rsid w:val="00317FD8"/>
    <w:rsid w:val="00320359"/>
    <w:rsid w:val="003204AD"/>
    <w:rsid w:val="003206B4"/>
    <w:rsid w:val="00321656"/>
    <w:rsid w:val="00322000"/>
    <w:rsid w:val="003223C4"/>
    <w:rsid w:val="00323B51"/>
    <w:rsid w:val="003247FD"/>
    <w:rsid w:val="00327CEF"/>
    <w:rsid w:val="00332054"/>
    <w:rsid w:val="003323C4"/>
    <w:rsid w:val="003330DE"/>
    <w:rsid w:val="00333884"/>
    <w:rsid w:val="003341AF"/>
    <w:rsid w:val="00334C20"/>
    <w:rsid w:val="003371D6"/>
    <w:rsid w:val="00340544"/>
    <w:rsid w:val="0034149B"/>
    <w:rsid w:val="00341928"/>
    <w:rsid w:val="00341E2E"/>
    <w:rsid w:val="00342C98"/>
    <w:rsid w:val="003448B4"/>
    <w:rsid w:val="00345223"/>
    <w:rsid w:val="00346B61"/>
    <w:rsid w:val="00352E10"/>
    <w:rsid w:val="003536C6"/>
    <w:rsid w:val="00354A78"/>
    <w:rsid w:val="003553B3"/>
    <w:rsid w:val="003565AE"/>
    <w:rsid w:val="00357F38"/>
    <w:rsid w:val="00360293"/>
    <w:rsid w:val="00360D51"/>
    <w:rsid w:val="0036327C"/>
    <w:rsid w:val="0036382F"/>
    <w:rsid w:val="00363D4C"/>
    <w:rsid w:val="003646EE"/>
    <w:rsid w:val="00365B03"/>
    <w:rsid w:val="00366195"/>
    <w:rsid w:val="0037001B"/>
    <w:rsid w:val="003726A0"/>
    <w:rsid w:val="0037327E"/>
    <w:rsid w:val="0037505E"/>
    <w:rsid w:val="00375CBE"/>
    <w:rsid w:val="003768FF"/>
    <w:rsid w:val="00376FF1"/>
    <w:rsid w:val="00377878"/>
    <w:rsid w:val="0038150D"/>
    <w:rsid w:val="00382317"/>
    <w:rsid w:val="00382400"/>
    <w:rsid w:val="003832E6"/>
    <w:rsid w:val="00383D33"/>
    <w:rsid w:val="00383F42"/>
    <w:rsid w:val="00384F46"/>
    <w:rsid w:val="00384F4A"/>
    <w:rsid w:val="0038696D"/>
    <w:rsid w:val="0039037B"/>
    <w:rsid w:val="00390F70"/>
    <w:rsid w:val="00391723"/>
    <w:rsid w:val="003A46F5"/>
    <w:rsid w:val="003A691F"/>
    <w:rsid w:val="003A6C97"/>
    <w:rsid w:val="003A7C3A"/>
    <w:rsid w:val="003B039E"/>
    <w:rsid w:val="003B2F1D"/>
    <w:rsid w:val="003B2FF8"/>
    <w:rsid w:val="003B7B1C"/>
    <w:rsid w:val="003C012D"/>
    <w:rsid w:val="003C028E"/>
    <w:rsid w:val="003C09D9"/>
    <w:rsid w:val="003C3E51"/>
    <w:rsid w:val="003C4061"/>
    <w:rsid w:val="003C516A"/>
    <w:rsid w:val="003C595D"/>
    <w:rsid w:val="003C5992"/>
    <w:rsid w:val="003C5D43"/>
    <w:rsid w:val="003C62E6"/>
    <w:rsid w:val="003C7E13"/>
    <w:rsid w:val="003D0133"/>
    <w:rsid w:val="003D01C2"/>
    <w:rsid w:val="003D1635"/>
    <w:rsid w:val="003D229D"/>
    <w:rsid w:val="003D259B"/>
    <w:rsid w:val="003D4682"/>
    <w:rsid w:val="003D4FD3"/>
    <w:rsid w:val="003D50F0"/>
    <w:rsid w:val="003D6753"/>
    <w:rsid w:val="003D6D09"/>
    <w:rsid w:val="003D6FB4"/>
    <w:rsid w:val="003E06E8"/>
    <w:rsid w:val="003E2098"/>
    <w:rsid w:val="003E3AED"/>
    <w:rsid w:val="003E3B63"/>
    <w:rsid w:val="003E5D12"/>
    <w:rsid w:val="003E601E"/>
    <w:rsid w:val="003E6F06"/>
    <w:rsid w:val="003F09E8"/>
    <w:rsid w:val="003F0C8A"/>
    <w:rsid w:val="003F1989"/>
    <w:rsid w:val="003F2B0B"/>
    <w:rsid w:val="003F56F1"/>
    <w:rsid w:val="003F7582"/>
    <w:rsid w:val="00400F57"/>
    <w:rsid w:val="00401FCB"/>
    <w:rsid w:val="00403832"/>
    <w:rsid w:val="00404686"/>
    <w:rsid w:val="00406331"/>
    <w:rsid w:val="00406C18"/>
    <w:rsid w:val="00410F0F"/>
    <w:rsid w:val="00412E6A"/>
    <w:rsid w:val="004137AB"/>
    <w:rsid w:val="004156F0"/>
    <w:rsid w:val="0041597F"/>
    <w:rsid w:val="00415E93"/>
    <w:rsid w:val="0041616B"/>
    <w:rsid w:val="0041672A"/>
    <w:rsid w:val="0041733D"/>
    <w:rsid w:val="004201E9"/>
    <w:rsid w:val="00420615"/>
    <w:rsid w:val="004218B6"/>
    <w:rsid w:val="004219AA"/>
    <w:rsid w:val="00421B01"/>
    <w:rsid w:val="00422AA8"/>
    <w:rsid w:val="00422AFA"/>
    <w:rsid w:val="00423613"/>
    <w:rsid w:val="0042402F"/>
    <w:rsid w:val="00425C0E"/>
    <w:rsid w:val="00426F30"/>
    <w:rsid w:val="00426FF3"/>
    <w:rsid w:val="00431436"/>
    <w:rsid w:val="004314FC"/>
    <w:rsid w:val="004339F1"/>
    <w:rsid w:val="004353EC"/>
    <w:rsid w:val="004365FF"/>
    <w:rsid w:val="004373A9"/>
    <w:rsid w:val="0044019A"/>
    <w:rsid w:val="00443F52"/>
    <w:rsid w:val="00446407"/>
    <w:rsid w:val="00450242"/>
    <w:rsid w:val="00452220"/>
    <w:rsid w:val="00452D95"/>
    <w:rsid w:val="004544EC"/>
    <w:rsid w:val="00454F4E"/>
    <w:rsid w:val="0045554A"/>
    <w:rsid w:val="00456233"/>
    <w:rsid w:val="00456342"/>
    <w:rsid w:val="00456CA0"/>
    <w:rsid w:val="0046037B"/>
    <w:rsid w:val="0046046E"/>
    <w:rsid w:val="00460570"/>
    <w:rsid w:val="00460BAF"/>
    <w:rsid w:val="00461330"/>
    <w:rsid w:val="00461BAE"/>
    <w:rsid w:val="00463663"/>
    <w:rsid w:val="004639D9"/>
    <w:rsid w:val="00463A53"/>
    <w:rsid w:val="004651B0"/>
    <w:rsid w:val="00465DAC"/>
    <w:rsid w:val="00467CAF"/>
    <w:rsid w:val="004713F5"/>
    <w:rsid w:val="00471E85"/>
    <w:rsid w:val="00473B52"/>
    <w:rsid w:val="00473D9F"/>
    <w:rsid w:val="004745BD"/>
    <w:rsid w:val="00474ECC"/>
    <w:rsid w:val="004768C9"/>
    <w:rsid w:val="00477996"/>
    <w:rsid w:val="00477B27"/>
    <w:rsid w:val="004800FE"/>
    <w:rsid w:val="00480125"/>
    <w:rsid w:val="004805E0"/>
    <w:rsid w:val="0048100E"/>
    <w:rsid w:val="00483C96"/>
    <w:rsid w:val="0048497E"/>
    <w:rsid w:val="00485182"/>
    <w:rsid w:val="004866A7"/>
    <w:rsid w:val="00487DCF"/>
    <w:rsid w:val="004906E4"/>
    <w:rsid w:val="00491A06"/>
    <w:rsid w:val="00492437"/>
    <w:rsid w:val="00492903"/>
    <w:rsid w:val="00495083"/>
    <w:rsid w:val="0049777F"/>
    <w:rsid w:val="004A0EAD"/>
    <w:rsid w:val="004A2F6D"/>
    <w:rsid w:val="004A3D91"/>
    <w:rsid w:val="004A3EC4"/>
    <w:rsid w:val="004A69DC"/>
    <w:rsid w:val="004B128D"/>
    <w:rsid w:val="004B16B5"/>
    <w:rsid w:val="004B3A9C"/>
    <w:rsid w:val="004B4452"/>
    <w:rsid w:val="004B6A00"/>
    <w:rsid w:val="004B70FD"/>
    <w:rsid w:val="004C13E3"/>
    <w:rsid w:val="004C20B3"/>
    <w:rsid w:val="004C2623"/>
    <w:rsid w:val="004C2B03"/>
    <w:rsid w:val="004C416A"/>
    <w:rsid w:val="004C560B"/>
    <w:rsid w:val="004C743A"/>
    <w:rsid w:val="004C7BD9"/>
    <w:rsid w:val="004D0A4C"/>
    <w:rsid w:val="004D36F4"/>
    <w:rsid w:val="004D3BCD"/>
    <w:rsid w:val="004D45BA"/>
    <w:rsid w:val="004D4C5B"/>
    <w:rsid w:val="004D4E87"/>
    <w:rsid w:val="004D5DC8"/>
    <w:rsid w:val="004D5E83"/>
    <w:rsid w:val="004E188F"/>
    <w:rsid w:val="004E1C1C"/>
    <w:rsid w:val="004E1F7B"/>
    <w:rsid w:val="004E381B"/>
    <w:rsid w:val="004E40B4"/>
    <w:rsid w:val="004E53CC"/>
    <w:rsid w:val="004E679A"/>
    <w:rsid w:val="004E70EC"/>
    <w:rsid w:val="004F074B"/>
    <w:rsid w:val="004F0C87"/>
    <w:rsid w:val="004F0FD5"/>
    <w:rsid w:val="004F3671"/>
    <w:rsid w:val="004F4631"/>
    <w:rsid w:val="004F5782"/>
    <w:rsid w:val="004F67C1"/>
    <w:rsid w:val="004F6B1B"/>
    <w:rsid w:val="004F771E"/>
    <w:rsid w:val="004F7F1D"/>
    <w:rsid w:val="0050098C"/>
    <w:rsid w:val="005016C3"/>
    <w:rsid w:val="005034D5"/>
    <w:rsid w:val="005041BB"/>
    <w:rsid w:val="00504740"/>
    <w:rsid w:val="0050561E"/>
    <w:rsid w:val="005058B3"/>
    <w:rsid w:val="00507A44"/>
    <w:rsid w:val="00510D95"/>
    <w:rsid w:val="0051133B"/>
    <w:rsid w:val="0051270C"/>
    <w:rsid w:val="0051338C"/>
    <w:rsid w:val="005148F6"/>
    <w:rsid w:val="00515084"/>
    <w:rsid w:val="0051532A"/>
    <w:rsid w:val="00515BA2"/>
    <w:rsid w:val="00517209"/>
    <w:rsid w:val="00517CA8"/>
    <w:rsid w:val="00521248"/>
    <w:rsid w:val="00521CDF"/>
    <w:rsid w:val="00523730"/>
    <w:rsid w:val="00523C46"/>
    <w:rsid w:val="00532650"/>
    <w:rsid w:val="005338E0"/>
    <w:rsid w:val="00535A9E"/>
    <w:rsid w:val="005365D7"/>
    <w:rsid w:val="00537133"/>
    <w:rsid w:val="0053764E"/>
    <w:rsid w:val="00537B71"/>
    <w:rsid w:val="00537F8E"/>
    <w:rsid w:val="005401B9"/>
    <w:rsid w:val="00541156"/>
    <w:rsid w:val="0054120E"/>
    <w:rsid w:val="00541B7B"/>
    <w:rsid w:val="00543EE8"/>
    <w:rsid w:val="00545B2A"/>
    <w:rsid w:val="00550894"/>
    <w:rsid w:val="00553316"/>
    <w:rsid w:val="00554259"/>
    <w:rsid w:val="005545AA"/>
    <w:rsid w:val="00554FC2"/>
    <w:rsid w:val="00556C82"/>
    <w:rsid w:val="00557616"/>
    <w:rsid w:val="00561928"/>
    <w:rsid w:val="00561FEA"/>
    <w:rsid w:val="005631EF"/>
    <w:rsid w:val="00563B09"/>
    <w:rsid w:val="0057112E"/>
    <w:rsid w:val="0057424A"/>
    <w:rsid w:val="00575A25"/>
    <w:rsid w:val="00575AB8"/>
    <w:rsid w:val="00576E09"/>
    <w:rsid w:val="00576FBC"/>
    <w:rsid w:val="00580136"/>
    <w:rsid w:val="005815AB"/>
    <w:rsid w:val="005836AA"/>
    <w:rsid w:val="00584222"/>
    <w:rsid w:val="005850B8"/>
    <w:rsid w:val="005858D8"/>
    <w:rsid w:val="005870BF"/>
    <w:rsid w:val="00591837"/>
    <w:rsid w:val="00593CDC"/>
    <w:rsid w:val="0059566D"/>
    <w:rsid w:val="00595E23"/>
    <w:rsid w:val="005962CD"/>
    <w:rsid w:val="005A07C7"/>
    <w:rsid w:val="005A0C4D"/>
    <w:rsid w:val="005A0C6E"/>
    <w:rsid w:val="005A2660"/>
    <w:rsid w:val="005A29ED"/>
    <w:rsid w:val="005A4005"/>
    <w:rsid w:val="005A43E1"/>
    <w:rsid w:val="005A46F8"/>
    <w:rsid w:val="005A4A04"/>
    <w:rsid w:val="005A5F65"/>
    <w:rsid w:val="005B0587"/>
    <w:rsid w:val="005B1E84"/>
    <w:rsid w:val="005B33EB"/>
    <w:rsid w:val="005B3EA4"/>
    <w:rsid w:val="005B482F"/>
    <w:rsid w:val="005B5146"/>
    <w:rsid w:val="005B5C51"/>
    <w:rsid w:val="005B6E21"/>
    <w:rsid w:val="005C3890"/>
    <w:rsid w:val="005C3DD8"/>
    <w:rsid w:val="005C634F"/>
    <w:rsid w:val="005C715C"/>
    <w:rsid w:val="005D0B23"/>
    <w:rsid w:val="005D10C5"/>
    <w:rsid w:val="005D2811"/>
    <w:rsid w:val="005D3214"/>
    <w:rsid w:val="005D3407"/>
    <w:rsid w:val="005D444E"/>
    <w:rsid w:val="005D44A5"/>
    <w:rsid w:val="005E02D0"/>
    <w:rsid w:val="005E10ED"/>
    <w:rsid w:val="005E1198"/>
    <w:rsid w:val="005E4782"/>
    <w:rsid w:val="005E5A00"/>
    <w:rsid w:val="005E5C7B"/>
    <w:rsid w:val="005E627A"/>
    <w:rsid w:val="005E7B4D"/>
    <w:rsid w:val="005F0ACE"/>
    <w:rsid w:val="005F0B61"/>
    <w:rsid w:val="005F24B5"/>
    <w:rsid w:val="005F3049"/>
    <w:rsid w:val="005F3B75"/>
    <w:rsid w:val="005F47B3"/>
    <w:rsid w:val="005F5355"/>
    <w:rsid w:val="005F5767"/>
    <w:rsid w:val="005F6554"/>
    <w:rsid w:val="005F65C1"/>
    <w:rsid w:val="005F6F35"/>
    <w:rsid w:val="005F71A9"/>
    <w:rsid w:val="005F7843"/>
    <w:rsid w:val="00600819"/>
    <w:rsid w:val="00600897"/>
    <w:rsid w:val="00601166"/>
    <w:rsid w:val="0060383F"/>
    <w:rsid w:val="00610A84"/>
    <w:rsid w:val="00611837"/>
    <w:rsid w:val="006118E0"/>
    <w:rsid w:val="00611D00"/>
    <w:rsid w:val="00615D7A"/>
    <w:rsid w:val="00616171"/>
    <w:rsid w:val="006164A9"/>
    <w:rsid w:val="00620F4E"/>
    <w:rsid w:val="00620F55"/>
    <w:rsid w:val="00622D2A"/>
    <w:rsid w:val="00623202"/>
    <w:rsid w:val="00624074"/>
    <w:rsid w:val="0062409C"/>
    <w:rsid w:val="006261A9"/>
    <w:rsid w:val="00626A26"/>
    <w:rsid w:val="00627AD9"/>
    <w:rsid w:val="00631481"/>
    <w:rsid w:val="00631ECB"/>
    <w:rsid w:val="006325B5"/>
    <w:rsid w:val="00632A38"/>
    <w:rsid w:val="00634415"/>
    <w:rsid w:val="00634925"/>
    <w:rsid w:val="0063732E"/>
    <w:rsid w:val="00637500"/>
    <w:rsid w:val="00637975"/>
    <w:rsid w:val="0064059C"/>
    <w:rsid w:val="00643595"/>
    <w:rsid w:val="00643F1D"/>
    <w:rsid w:val="006467BA"/>
    <w:rsid w:val="0065063C"/>
    <w:rsid w:val="00654091"/>
    <w:rsid w:val="00655DE6"/>
    <w:rsid w:val="00660049"/>
    <w:rsid w:val="006601B9"/>
    <w:rsid w:val="00660CBD"/>
    <w:rsid w:val="0066159D"/>
    <w:rsid w:val="00663640"/>
    <w:rsid w:val="00665B90"/>
    <w:rsid w:val="00666B14"/>
    <w:rsid w:val="006672BE"/>
    <w:rsid w:val="00667466"/>
    <w:rsid w:val="00667F02"/>
    <w:rsid w:val="00670357"/>
    <w:rsid w:val="00673B7E"/>
    <w:rsid w:val="0067405D"/>
    <w:rsid w:val="006820F6"/>
    <w:rsid w:val="00682F8F"/>
    <w:rsid w:val="00684D08"/>
    <w:rsid w:val="0068520F"/>
    <w:rsid w:val="0068548E"/>
    <w:rsid w:val="006854F8"/>
    <w:rsid w:val="006874BB"/>
    <w:rsid w:val="0069061D"/>
    <w:rsid w:val="00692CCB"/>
    <w:rsid w:val="006939F3"/>
    <w:rsid w:val="00695096"/>
    <w:rsid w:val="00695D62"/>
    <w:rsid w:val="00697D89"/>
    <w:rsid w:val="006A01C0"/>
    <w:rsid w:val="006A11B1"/>
    <w:rsid w:val="006A1648"/>
    <w:rsid w:val="006A19ED"/>
    <w:rsid w:val="006A5A94"/>
    <w:rsid w:val="006A5E31"/>
    <w:rsid w:val="006A6CC4"/>
    <w:rsid w:val="006A7544"/>
    <w:rsid w:val="006B12AD"/>
    <w:rsid w:val="006B1888"/>
    <w:rsid w:val="006B1D3B"/>
    <w:rsid w:val="006B22FF"/>
    <w:rsid w:val="006B2711"/>
    <w:rsid w:val="006B38B8"/>
    <w:rsid w:val="006B4269"/>
    <w:rsid w:val="006B4972"/>
    <w:rsid w:val="006B5961"/>
    <w:rsid w:val="006B6478"/>
    <w:rsid w:val="006C1DCA"/>
    <w:rsid w:val="006C2A8D"/>
    <w:rsid w:val="006C2FF4"/>
    <w:rsid w:val="006C4125"/>
    <w:rsid w:val="006C7DA8"/>
    <w:rsid w:val="006D1328"/>
    <w:rsid w:val="006D16BA"/>
    <w:rsid w:val="006D27D3"/>
    <w:rsid w:val="006D43EF"/>
    <w:rsid w:val="006D5E65"/>
    <w:rsid w:val="006D670C"/>
    <w:rsid w:val="006D7EF0"/>
    <w:rsid w:val="006E2504"/>
    <w:rsid w:val="006E4BD9"/>
    <w:rsid w:val="006E51AD"/>
    <w:rsid w:val="006E64A7"/>
    <w:rsid w:val="006E6962"/>
    <w:rsid w:val="006E6A10"/>
    <w:rsid w:val="006F0DD1"/>
    <w:rsid w:val="006F1295"/>
    <w:rsid w:val="006F37DD"/>
    <w:rsid w:val="006F3B7F"/>
    <w:rsid w:val="006F4189"/>
    <w:rsid w:val="006F782D"/>
    <w:rsid w:val="0070175F"/>
    <w:rsid w:val="00702CA8"/>
    <w:rsid w:val="00703141"/>
    <w:rsid w:val="007033D9"/>
    <w:rsid w:val="00704556"/>
    <w:rsid w:val="00704B89"/>
    <w:rsid w:val="007054EA"/>
    <w:rsid w:val="00707594"/>
    <w:rsid w:val="00710719"/>
    <w:rsid w:val="00712607"/>
    <w:rsid w:val="007139AD"/>
    <w:rsid w:val="00714461"/>
    <w:rsid w:val="00717740"/>
    <w:rsid w:val="007201B2"/>
    <w:rsid w:val="00722CFE"/>
    <w:rsid w:val="00723ACB"/>
    <w:rsid w:val="00723C6F"/>
    <w:rsid w:val="00725176"/>
    <w:rsid w:val="00727548"/>
    <w:rsid w:val="007277D7"/>
    <w:rsid w:val="00727DFD"/>
    <w:rsid w:val="007348F1"/>
    <w:rsid w:val="00735766"/>
    <w:rsid w:val="007365BD"/>
    <w:rsid w:val="0073762D"/>
    <w:rsid w:val="0074124F"/>
    <w:rsid w:val="00742C2F"/>
    <w:rsid w:val="0074588D"/>
    <w:rsid w:val="007460D3"/>
    <w:rsid w:val="007468F9"/>
    <w:rsid w:val="00746F5E"/>
    <w:rsid w:val="0074752D"/>
    <w:rsid w:val="007504F8"/>
    <w:rsid w:val="007515EB"/>
    <w:rsid w:val="00751978"/>
    <w:rsid w:val="0075340F"/>
    <w:rsid w:val="0075390E"/>
    <w:rsid w:val="00753B66"/>
    <w:rsid w:val="00753FD8"/>
    <w:rsid w:val="00755A53"/>
    <w:rsid w:val="00757810"/>
    <w:rsid w:val="00757DCE"/>
    <w:rsid w:val="00761250"/>
    <w:rsid w:val="00761967"/>
    <w:rsid w:val="0076200E"/>
    <w:rsid w:val="007625A4"/>
    <w:rsid w:val="007657B8"/>
    <w:rsid w:val="007662C9"/>
    <w:rsid w:val="007674D0"/>
    <w:rsid w:val="00770257"/>
    <w:rsid w:val="007715DB"/>
    <w:rsid w:val="00771B84"/>
    <w:rsid w:val="00771DC8"/>
    <w:rsid w:val="00773B67"/>
    <w:rsid w:val="00774BCC"/>
    <w:rsid w:val="00777927"/>
    <w:rsid w:val="00777CB4"/>
    <w:rsid w:val="00783214"/>
    <w:rsid w:val="00783FF7"/>
    <w:rsid w:val="00785FAD"/>
    <w:rsid w:val="00786482"/>
    <w:rsid w:val="00786B0A"/>
    <w:rsid w:val="00787906"/>
    <w:rsid w:val="00787AE5"/>
    <w:rsid w:val="00792D93"/>
    <w:rsid w:val="007949FA"/>
    <w:rsid w:val="00796FBD"/>
    <w:rsid w:val="007A0EFA"/>
    <w:rsid w:val="007A2248"/>
    <w:rsid w:val="007A22B4"/>
    <w:rsid w:val="007A2DFA"/>
    <w:rsid w:val="007A4EBA"/>
    <w:rsid w:val="007A4FA9"/>
    <w:rsid w:val="007A5783"/>
    <w:rsid w:val="007A5921"/>
    <w:rsid w:val="007A7FB3"/>
    <w:rsid w:val="007B12D0"/>
    <w:rsid w:val="007B3ECB"/>
    <w:rsid w:val="007B46B1"/>
    <w:rsid w:val="007B471B"/>
    <w:rsid w:val="007B569E"/>
    <w:rsid w:val="007C02C1"/>
    <w:rsid w:val="007C0DE7"/>
    <w:rsid w:val="007C0ECD"/>
    <w:rsid w:val="007C1F5D"/>
    <w:rsid w:val="007C64F2"/>
    <w:rsid w:val="007D119C"/>
    <w:rsid w:val="007D15F4"/>
    <w:rsid w:val="007D41B8"/>
    <w:rsid w:val="007D4565"/>
    <w:rsid w:val="007D49AD"/>
    <w:rsid w:val="007D54E3"/>
    <w:rsid w:val="007D68C4"/>
    <w:rsid w:val="007D6E0C"/>
    <w:rsid w:val="007D6F0F"/>
    <w:rsid w:val="007E09A5"/>
    <w:rsid w:val="007E0AF4"/>
    <w:rsid w:val="007E22B3"/>
    <w:rsid w:val="007E2B19"/>
    <w:rsid w:val="007E4303"/>
    <w:rsid w:val="007E6ECC"/>
    <w:rsid w:val="007E7ADD"/>
    <w:rsid w:val="007F03F4"/>
    <w:rsid w:val="007F2503"/>
    <w:rsid w:val="007F27EE"/>
    <w:rsid w:val="007F2C1A"/>
    <w:rsid w:val="007F3919"/>
    <w:rsid w:val="007F466E"/>
    <w:rsid w:val="007F46CD"/>
    <w:rsid w:val="007F5E54"/>
    <w:rsid w:val="007F6756"/>
    <w:rsid w:val="008004BB"/>
    <w:rsid w:val="00800F1F"/>
    <w:rsid w:val="00802E70"/>
    <w:rsid w:val="00804368"/>
    <w:rsid w:val="00804766"/>
    <w:rsid w:val="008047A2"/>
    <w:rsid w:val="00804B34"/>
    <w:rsid w:val="00805411"/>
    <w:rsid w:val="0080669F"/>
    <w:rsid w:val="00806E71"/>
    <w:rsid w:val="00807220"/>
    <w:rsid w:val="0081274F"/>
    <w:rsid w:val="0081297B"/>
    <w:rsid w:val="00812E3B"/>
    <w:rsid w:val="00813000"/>
    <w:rsid w:val="00813AA3"/>
    <w:rsid w:val="0081441C"/>
    <w:rsid w:val="0082081E"/>
    <w:rsid w:val="008208E1"/>
    <w:rsid w:val="00820BEE"/>
    <w:rsid w:val="0082222B"/>
    <w:rsid w:val="00822267"/>
    <w:rsid w:val="00825690"/>
    <w:rsid w:val="008274FD"/>
    <w:rsid w:val="008312F8"/>
    <w:rsid w:val="0083475B"/>
    <w:rsid w:val="00834E00"/>
    <w:rsid w:val="00837D78"/>
    <w:rsid w:val="00837EC3"/>
    <w:rsid w:val="008421DE"/>
    <w:rsid w:val="0084250A"/>
    <w:rsid w:val="00844FBA"/>
    <w:rsid w:val="00845280"/>
    <w:rsid w:val="008468CD"/>
    <w:rsid w:val="00847ED3"/>
    <w:rsid w:val="0085041E"/>
    <w:rsid w:val="00851E88"/>
    <w:rsid w:val="0085250E"/>
    <w:rsid w:val="00852EB1"/>
    <w:rsid w:val="00854FFF"/>
    <w:rsid w:val="008551DB"/>
    <w:rsid w:val="0085640F"/>
    <w:rsid w:val="00857F20"/>
    <w:rsid w:val="0086160B"/>
    <w:rsid w:val="00863E0C"/>
    <w:rsid w:val="00865F17"/>
    <w:rsid w:val="00871188"/>
    <w:rsid w:val="008744F5"/>
    <w:rsid w:val="00876C49"/>
    <w:rsid w:val="0087745C"/>
    <w:rsid w:val="00880F26"/>
    <w:rsid w:val="00882D23"/>
    <w:rsid w:val="00882E3E"/>
    <w:rsid w:val="0088416D"/>
    <w:rsid w:val="0088459B"/>
    <w:rsid w:val="008865E7"/>
    <w:rsid w:val="008874C5"/>
    <w:rsid w:val="00893ACF"/>
    <w:rsid w:val="008973A0"/>
    <w:rsid w:val="008A262B"/>
    <w:rsid w:val="008B2053"/>
    <w:rsid w:val="008B38C7"/>
    <w:rsid w:val="008B4EF1"/>
    <w:rsid w:val="008B5144"/>
    <w:rsid w:val="008B5C00"/>
    <w:rsid w:val="008B5C5F"/>
    <w:rsid w:val="008B6720"/>
    <w:rsid w:val="008C46B5"/>
    <w:rsid w:val="008C48D0"/>
    <w:rsid w:val="008C58A8"/>
    <w:rsid w:val="008C633B"/>
    <w:rsid w:val="008C665A"/>
    <w:rsid w:val="008C6D84"/>
    <w:rsid w:val="008D0A69"/>
    <w:rsid w:val="008D0D7C"/>
    <w:rsid w:val="008D0F4D"/>
    <w:rsid w:val="008D13D9"/>
    <w:rsid w:val="008D1E8D"/>
    <w:rsid w:val="008D2AA9"/>
    <w:rsid w:val="008D2BC2"/>
    <w:rsid w:val="008D469F"/>
    <w:rsid w:val="008D4D96"/>
    <w:rsid w:val="008D706D"/>
    <w:rsid w:val="008D7F81"/>
    <w:rsid w:val="008E1EE6"/>
    <w:rsid w:val="008E22CD"/>
    <w:rsid w:val="008E31F5"/>
    <w:rsid w:val="008E35F1"/>
    <w:rsid w:val="008E4099"/>
    <w:rsid w:val="008E40FE"/>
    <w:rsid w:val="008E4631"/>
    <w:rsid w:val="008E52BC"/>
    <w:rsid w:val="008E5662"/>
    <w:rsid w:val="008E6846"/>
    <w:rsid w:val="008E6A3E"/>
    <w:rsid w:val="008F0858"/>
    <w:rsid w:val="008F1214"/>
    <w:rsid w:val="008F4509"/>
    <w:rsid w:val="008F5D8C"/>
    <w:rsid w:val="008F664E"/>
    <w:rsid w:val="008F75F5"/>
    <w:rsid w:val="008F7FAC"/>
    <w:rsid w:val="009002A1"/>
    <w:rsid w:val="009015F2"/>
    <w:rsid w:val="0090333F"/>
    <w:rsid w:val="00906F0E"/>
    <w:rsid w:val="00907641"/>
    <w:rsid w:val="009101E2"/>
    <w:rsid w:val="00910876"/>
    <w:rsid w:val="009109A2"/>
    <w:rsid w:val="00911BCD"/>
    <w:rsid w:val="009136FB"/>
    <w:rsid w:val="00915197"/>
    <w:rsid w:val="00917417"/>
    <w:rsid w:val="00917E36"/>
    <w:rsid w:val="00921107"/>
    <w:rsid w:val="00923162"/>
    <w:rsid w:val="00923826"/>
    <w:rsid w:val="0092397C"/>
    <w:rsid w:val="00926945"/>
    <w:rsid w:val="00927B6C"/>
    <w:rsid w:val="00930DAB"/>
    <w:rsid w:val="00932A2D"/>
    <w:rsid w:val="00936CE2"/>
    <w:rsid w:val="0094088D"/>
    <w:rsid w:val="00941CD4"/>
    <w:rsid w:val="00944A20"/>
    <w:rsid w:val="00946A1C"/>
    <w:rsid w:val="009470CB"/>
    <w:rsid w:val="0094710A"/>
    <w:rsid w:val="0095066C"/>
    <w:rsid w:val="009506B3"/>
    <w:rsid w:val="00950A84"/>
    <w:rsid w:val="00952103"/>
    <w:rsid w:val="009530E4"/>
    <w:rsid w:val="00955F9A"/>
    <w:rsid w:val="009564B8"/>
    <w:rsid w:val="00956B00"/>
    <w:rsid w:val="00956B28"/>
    <w:rsid w:val="0095791B"/>
    <w:rsid w:val="00961405"/>
    <w:rsid w:val="0096464F"/>
    <w:rsid w:val="00965717"/>
    <w:rsid w:val="00965C74"/>
    <w:rsid w:val="00966D35"/>
    <w:rsid w:val="0097058D"/>
    <w:rsid w:val="00972124"/>
    <w:rsid w:val="00972548"/>
    <w:rsid w:val="009749F6"/>
    <w:rsid w:val="00976B22"/>
    <w:rsid w:val="00980B50"/>
    <w:rsid w:val="00980B98"/>
    <w:rsid w:val="009812C7"/>
    <w:rsid w:val="00982251"/>
    <w:rsid w:val="009832FE"/>
    <w:rsid w:val="00984FA3"/>
    <w:rsid w:val="00986DC7"/>
    <w:rsid w:val="00987DFB"/>
    <w:rsid w:val="00990F47"/>
    <w:rsid w:val="00991713"/>
    <w:rsid w:val="00991F14"/>
    <w:rsid w:val="00992E41"/>
    <w:rsid w:val="00992FE0"/>
    <w:rsid w:val="00993A5C"/>
    <w:rsid w:val="00993E53"/>
    <w:rsid w:val="009940FD"/>
    <w:rsid w:val="0099575F"/>
    <w:rsid w:val="00996644"/>
    <w:rsid w:val="0099685D"/>
    <w:rsid w:val="00996C83"/>
    <w:rsid w:val="009A1000"/>
    <w:rsid w:val="009A1934"/>
    <w:rsid w:val="009A33DA"/>
    <w:rsid w:val="009A4D85"/>
    <w:rsid w:val="009A56D6"/>
    <w:rsid w:val="009A752F"/>
    <w:rsid w:val="009B182B"/>
    <w:rsid w:val="009B3597"/>
    <w:rsid w:val="009B4662"/>
    <w:rsid w:val="009B4B73"/>
    <w:rsid w:val="009B54EE"/>
    <w:rsid w:val="009B7361"/>
    <w:rsid w:val="009C18F7"/>
    <w:rsid w:val="009C28C4"/>
    <w:rsid w:val="009C33A3"/>
    <w:rsid w:val="009C4454"/>
    <w:rsid w:val="009C52E4"/>
    <w:rsid w:val="009C5B92"/>
    <w:rsid w:val="009C5C1B"/>
    <w:rsid w:val="009C6571"/>
    <w:rsid w:val="009C6627"/>
    <w:rsid w:val="009C7384"/>
    <w:rsid w:val="009D06FC"/>
    <w:rsid w:val="009D0DC4"/>
    <w:rsid w:val="009D1085"/>
    <w:rsid w:val="009D2345"/>
    <w:rsid w:val="009D3142"/>
    <w:rsid w:val="009D3851"/>
    <w:rsid w:val="009D4273"/>
    <w:rsid w:val="009D66DD"/>
    <w:rsid w:val="009D682F"/>
    <w:rsid w:val="009D7E16"/>
    <w:rsid w:val="009E097F"/>
    <w:rsid w:val="009E199F"/>
    <w:rsid w:val="009E2F19"/>
    <w:rsid w:val="009E2FEE"/>
    <w:rsid w:val="009E43D4"/>
    <w:rsid w:val="009E6BE1"/>
    <w:rsid w:val="009F0EEC"/>
    <w:rsid w:val="009F1FCB"/>
    <w:rsid w:val="009F2084"/>
    <w:rsid w:val="009F29BF"/>
    <w:rsid w:val="009F3958"/>
    <w:rsid w:val="009F4777"/>
    <w:rsid w:val="009F5356"/>
    <w:rsid w:val="009F618C"/>
    <w:rsid w:val="009F79FD"/>
    <w:rsid w:val="00A006BD"/>
    <w:rsid w:val="00A01BA4"/>
    <w:rsid w:val="00A01F0D"/>
    <w:rsid w:val="00A04F5B"/>
    <w:rsid w:val="00A05CAA"/>
    <w:rsid w:val="00A06084"/>
    <w:rsid w:val="00A065A3"/>
    <w:rsid w:val="00A06B3A"/>
    <w:rsid w:val="00A079AD"/>
    <w:rsid w:val="00A108FB"/>
    <w:rsid w:val="00A112E1"/>
    <w:rsid w:val="00A11545"/>
    <w:rsid w:val="00A116EA"/>
    <w:rsid w:val="00A12664"/>
    <w:rsid w:val="00A22269"/>
    <w:rsid w:val="00A22EC6"/>
    <w:rsid w:val="00A23133"/>
    <w:rsid w:val="00A24BE5"/>
    <w:rsid w:val="00A263F8"/>
    <w:rsid w:val="00A265E4"/>
    <w:rsid w:val="00A26879"/>
    <w:rsid w:val="00A26A27"/>
    <w:rsid w:val="00A30D07"/>
    <w:rsid w:val="00A312A3"/>
    <w:rsid w:val="00A315D9"/>
    <w:rsid w:val="00A32C02"/>
    <w:rsid w:val="00A332C7"/>
    <w:rsid w:val="00A34C56"/>
    <w:rsid w:val="00A35742"/>
    <w:rsid w:val="00A37428"/>
    <w:rsid w:val="00A40FC8"/>
    <w:rsid w:val="00A42761"/>
    <w:rsid w:val="00A43084"/>
    <w:rsid w:val="00A434B7"/>
    <w:rsid w:val="00A44095"/>
    <w:rsid w:val="00A52FFD"/>
    <w:rsid w:val="00A534A1"/>
    <w:rsid w:val="00A5401F"/>
    <w:rsid w:val="00A55019"/>
    <w:rsid w:val="00A56030"/>
    <w:rsid w:val="00A568A9"/>
    <w:rsid w:val="00A6298B"/>
    <w:rsid w:val="00A64EB7"/>
    <w:rsid w:val="00A66119"/>
    <w:rsid w:val="00A672B1"/>
    <w:rsid w:val="00A71DCC"/>
    <w:rsid w:val="00A73737"/>
    <w:rsid w:val="00A75FD3"/>
    <w:rsid w:val="00A76987"/>
    <w:rsid w:val="00A833C7"/>
    <w:rsid w:val="00A8353E"/>
    <w:rsid w:val="00A83D50"/>
    <w:rsid w:val="00A8667F"/>
    <w:rsid w:val="00A9029E"/>
    <w:rsid w:val="00A91BEE"/>
    <w:rsid w:val="00A940C8"/>
    <w:rsid w:val="00A95133"/>
    <w:rsid w:val="00A95CB3"/>
    <w:rsid w:val="00A95CD6"/>
    <w:rsid w:val="00A9724E"/>
    <w:rsid w:val="00AA0229"/>
    <w:rsid w:val="00AA4BD9"/>
    <w:rsid w:val="00AA5402"/>
    <w:rsid w:val="00AA5EDC"/>
    <w:rsid w:val="00AA6EB5"/>
    <w:rsid w:val="00AA780A"/>
    <w:rsid w:val="00AB05D5"/>
    <w:rsid w:val="00AB1AC4"/>
    <w:rsid w:val="00AB1BE1"/>
    <w:rsid w:val="00AB1D00"/>
    <w:rsid w:val="00AB26C1"/>
    <w:rsid w:val="00AB4803"/>
    <w:rsid w:val="00AB5EDA"/>
    <w:rsid w:val="00AB751C"/>
    <w:rsid w:val="00AB7FEE"/>
    <w:rsid w:val="00AC0B46"/>
    <w:rsid w:val="00AC0F54"/>
    <w:rsid w:val="00AC1148"/>
    <w:rsid w:val="00AC38FC"/>
    <w:rsid w:val="00AC647D"/>
    <w:rsid w:val="00AC6FEF"/>
    <w:rsid w:val="00AD15B9"/>
    <w:rsid w:val="00AD16F2"/>
    <w:rsid w:val="00AD2FFA"/>
    <w:rsid w:val="00AD3487"/>
    <w:rsid w:val="00AD5DD6"/>
    <w:rsid w:val="00AD6056"/>
    <w:rsid w:val="00AD73A1"/>
    <w:rsid w:val="00AE1925"/>
    <w:rsid w:val="00AE1C11"/>
    <w:rsid w:val="00AE2548"/>
    <w:rsid w:val="00AE436A"/>
    <w:rsid w:val="00AE5313"/>
    <w:rsid w:val="00AE6267"/>
    <w:rsid w:val="00AE6BBB"/>
    <w:rsid w:val="00AE6C29"/>
    <w:rsid w:val="00AE70AC"/>
    <w:rsid w:val="00AF0949"/>
    <w:rsid w:val="00AF174E"/>
    <w:rsid w:val="00AF1CDB"/>
    <w:rsid w:val="00AF1E26"/>
    <w:rsid w:val="00AF1EF9"/>
    <w:rsid w:val="00AF2AA6"/>
    <w:rsid w:val="00AF5D92"/>
    <w:rsid w:val="00AF7C99"/>
    <w:rsid w:val="00B01009"/>
    <w:rsid w:val="00B02870"/>
    <w:rsid w:val="00B04C6C"/>
    <w:rsid w:val="00B05897"/>
    <w:rsid w:val="00B06052"/>
    <w:rsid w:val="00B060FB"/>
    <w:rsid w:val="00B07689"/>
    <w:rsid w:val="00B078DC"/>
    <w:rsid w:val="00B10887"/>
    <w:rsid w:val="00B131BE"/>
    <w:rsid w:val="00B13740"/>
    <w:rsid w:val="00B13D21"/>
    <w:rsid w:val="00B14195"/>
    <w:rsid w:val="00B1545B"/>
    <w:rsid w:val="00B164A3"/>
    <w:rsid w:val="00B216A0"/>
    <w:rsid w:val="00B23E1A"/>
    <w:rsid w:val="00B24212"/>
    <w:rsid w:val="00B25C9A"/>
    <w:rsid w:val="00B26C71"/>
    <w:rsid w:val="00B30CB6"/>
    <w:rsid w:val="00B320C3"/>
    <w:rsid w:val="00B33341"/>
    <w:rsid w:val="00B349D7"/>
    <w:rsid w:val="00B34B51"/>
    <w:rsid w:val="00B36199"/>
    <w:rsid w:val="00B41476"/>
    <w:rsid w:val="00B41CEB"/>
    <w:rsid w:val="00B4211D"/>
    <w:rsid w:val="00B421E0"/>
    <w:rsid w:val="00B42430"/>
    <w:rsid w:val="00B5042A"/>
    <w:rsid w:val="00B5070E"/>
    <w:rsid w:val="00B50878"/>
    <w:rsid w:val="00B5166A"/>
    <w:rsid w:val="00B517F9"/>
    <w:rsid w:val="00B51EA2"/>
    <w:rsid w:val="00B52258"/>
    <w:rsid w:val="00B52843"/>
    <w:rsid w:val="00B52D94"/>
    <w:rsid w:val="00B5701A"/>
    <w:rsid w:val="00B60148"/>
    <w:rsid w:val="00B61DE6"/>
    <w:rsid w:val="00B62327"/>
    <w:rsid w:val="00B6345B"/>
    <w:rsid w:val="00B639A8"/>
    <w:rsid w:val="00B65132"/>
    <w:rsid w:val="00B71458"/>
    <w:rsid w:val="00B723C1"/>
    <w:rsid w:val="00B72E55"/>
    <w:rsid w:val="00B73B05"/>
    <w:rsid w:val="00B740DD"/>
    <w:rsid w:val="00B74334"/>
    <w:rsid w:val="00B74EC0"/>
    <w:rsid w:val="00B77686"/>
    <w:rsid w:val="00B80F44"/>
    <w:rsid w:val="00B80FA9"/>
    <w:rsid w:val="00B82B6B"/>
    <w:rsid w:val="00B83A99"/>
    <w:rsid w:val="00B83CDE"/>
    <w:rsid w:val="00B8431E"/>
    <w:rsid w:val="00B8456D"/>
    <w:rsid w:val="00B8490A"/>
    <w:rsid w:val="00B85034"/>
    <w:rsid w:val="00B85333"/>
    <w:rsid w:val="00B904B1"/>
    <w:rsid w:val="00B91256"/>
    <w:rsid w:val="00B91983"/>
    <w:rsid w:val="00B9217F"/>
    <w:rsid w:val="00B92C81"/>
    <w:rsid w:val="00B9478D"/>
    <w:rsid w:val="00B95DD3"/>
    <w:rsid w:val="00BA2636"/>
    <w:rsid w:val="00BA4975"/>
    <w:rsid w:val="00BA55A1"/>
    <w:rsid w:val="00BA5DB9"/>
    <w:rsid w:val="00BA6ED5"/>
    <w:rsid w:val="00BA6F2D"/>
    <w:rsid w:val="00BB0F2A"/>
    <w:rsid w:val="00BB3272"/>
    <w:rsid w:val="00BB5F9B"/>
    <w:rsid w:val="00BB671A"/>
    <w:rsid w:val="00BB6963"/>
    <w:rsid w:val="00BB6E8D"/>
    <w:rsid w:val="00BB72E5"/>
    <w:rsid w:val="00BC3AED"/>
    <w:rsid w:val="00BC3D07"/>
    <w:rsid w:val="00BC3DF0"/>
    <w:rsid w:val="00BC725A"/>
    <w:rsid w:val="00BC7FD4"/>
    <w:rsid w:val="00BD1F25"/>
    <w:rsid w:val="00BD49AD"/>
    <w:rsid w:val="00BD4D8A"/>
    <w:rsid w:val="00BD784F"/>
    <w:rsid w:val="00BE0D63"/>
    <w:rsid w:val="00BE0F3C"/>
    <w:rsid w:val="00BE0F91"/>
    <w:rsid w:val="00BE2978"/>
    <w:rsid w:val="00BE3638"/>
    <w:rsid w:val="00BE369A"/>
    <w:rsid w:val="00BE3FC8"/>
    <w:rsid w:val="00BE5B4D"/>
    <w:rsid w:val="00BE6236"/>
    <w:rsid w:val="00BE67E2"/>
    <w:rsid w:val="00BE6B7F"/>
    <w:rsid w:val="00BE7431"/>
    <w:rsid w:val="00BE7CE0"/>
    <w:rsid w:val="00BF19DE"/>
    <w:rsid w:val="00BF1A4A"/>
    <w:rsid w:val="00BF5B23"/>
    <w:rsid w:val="00BF63CA"/>
    <w:rsid w:val="00C00EE5"/>
    <w:rsid w:val="00C02932"/>
    <w:rsid w:val="00C069B3"/>
    <w:rsid w:val="00C1040D"/>
    <w:rsid w:val="00C1257E"/>
    <w:rsid w:val="00C12675"/>
    <w:rsid w:val="00C12702"/>
    <w:rsid w:val="00C12903"/>
    <w:rsid w:val="00C12AE8"/>
    <w:rsid w:val="00C13418"/>
    <w:rsid w:val="00C13A4A"/>
    <w:rsid w:val="00C1520A"/>
    <w:rsid w:val="00C16378"/>
    <w:rsid w:val="00C21083"/>
    <w:rsid w:val="00C21FC3"/>
    <w:rsid w:val="00C23137"/>
    <w:rsid w:val="00C2460D"/>
    <w:rsid w:val="00C26080"/>
    <w:rsid w:val="00C26B1D"/>
    <w:rsid w:val="00C27778"/>
    <w:rsid w:val="00C33C40"/>
    <w:rsid w:val="00C33F98"/>
    <w:rsid w:val="00C35537"/>
    <w:rsid w:val="00C36187"/>
    <w:rsid w:val="00C3784B"/>
    <w:rsid w:val="00C41C79"/>
    <w:rsid w:val="00C42B5F"/>
    <w:rsid w:val="00C42BA0"/>
    <w:rsid w:val="00C43880"/>
    <w:rsid w:val="00C441C3"/>
    <w:rsid w:val="00C44458"/>
    <w:rsid w:val="00C46483"/>
    <w:rsid w:val="00C47A31"/>
    <w:rsid w:val="00C5601B"/>
    <w:rsid w:val="00C6007E"/>
    <w:rsid w:val="00C6203E"/>
    <w:rsid w:val="00C67211"/>
    <w:rsid w:val="00C70457"/>
    <w:rsid w:val="00C725B6"/>
    <w:rsid w:val="00C726CA"/>
    <w:rsid w:val="00C7357E"/>
    <w:rsid w:val="00C76C82"/>
    <w:rsid w:val="00C76E78"/>
    <w:rsid w:val="00C77048"/>
    <w:rsid w:val="00C77DC7"/>
    <w:rsid w:val="00C80170"/>
    <w:rsid w:val="00C818FC"/>
    <w:rsid w:val="00C81A34"/>
    <w:rsid w:val="00C81B11"/>
    <w:rsid w:val="00C81FD7"/>
    <w:rsid w:val="00C82C45"/>
    <w:rsid w:val="00C85439"/>
    <w:rsid w:val="00C85624"/>
    <w:rsid w:val="00C867C0"/>
    <w:rsid w:val="00C86C99"/>
    <w:rsid w:val="00C916AA"/>
    <w:rsid w:val="00C935F8"/>
    <w:rsid w:val="00C93863"/>
    <w:rsid w:val="00C93932"/>
    <w:rsid w:val="00C940C7"/>
    <w:rsid w:val="00C949FA"/>
    <w:rsid w:val="00CA12B4"/>
    <w:rsid w:val="00CA191E"/>
    <w:rsid w:val="00CA2564"/>
    <w:rsid w:val="00CA4724"/>
    <w:rsid w:val="00CA4CF3"/>
    <w:rsid w:val="00CA55F3"/>
    <w:rsid w:val="00CA57B9"/>
    <w:rsid w:val="00CA5D65"/>
    <w:rsid w:val="00CA62B8"/>
    <w:rsid w:val="00CA6F29"/>
    <w:rsid w:val="00CA78A5"/>
    <w:rsid w:val="00CB0314"/>
    <w:rsid w:val="00CB1658"/>
    <w:rsid w:val="00CB208B"/>
    <w:rsid w:val="00CB50C0"/>
    <w:rsid w:val="00CB5C2D"/>
    <w:rsid w:val="00CB5CF9"/>
    <w:rsid w:val="00CB6F4A"/>
    <w:rsid w:val="00CB6FA8"/>
    <w:rsid w:val="00CC1872"/>
    <w:rsid w:val="00CC2AD2"/>
    <w:rsid w:val="00CC3583"/>
    <w:rsid w:val="00CC709D"/>
    <w:rsid w:val="00CC70C6"/>
    <w:rsid w:val="00CD1C43"/>
    <w:rsid w:val="00CD2798"/>
    <w:rsid w:val="00CD577F"/>
    <w:rsid w:val="00CD5DF9"/>
    <w:rsid w:val="00CE0463"/>
    <w:rsid w:val="00CE1D63"/>
    <w:rsid w:val="00CE1DDC"/>
    <w:rsid w:val="00CE28A9"/>
    <w:rsid w:val="00CE2BF7"/>
    <w:rsid w:val="00CE402C"/>
    <w:rsid w:val="00CE4419"/>
    <w:rsid w:val="00CE7046"/>
    <w:rsid w:val="00CE72DC"/>
    <w:rsid w:val="00CF0DE7"/>
    <w:rsid w:val="00CF0E2C"/>
    <w:rsid w:val="00CF4EFA"/>
    <w:rsid w:val="00CF57E0"/>
    <w:rsid w:val="00D01828"/>
    <w:rsid w:val="00D02108"/>
    <w:rsid w:val="00D03768"/>
    <w:rsid w:val="00D03B64"/>
    <w:rsid w:val="00D04291"/>
    <w:rsid w:val="00D046D1"/>
    <w:rsid w:val="00D04A90"/>
    <w:rsid w:val="00D05A0F"/>
    <w:rsid w:val="00D05B3D"/>
    <w:rsid w:val="00D05B73"/>
    <w:rsid w:val="00D07615"/>
    <w:rsid w:val="00D103F6"/>
    <w:rsid w:val="00D106F3"/>
    <w:rsid w:val="00D10CB8"/>
    <w:rsid w:val="00D11EC3"/>
    <w:rsid w:val="00D12D8E"/>
    <w:rsid w:val="00D12FE3"/>
    <w:rsid w:val="00D13045"/>
    <w:rsid w:val="00D13DC3"/>
    <w:rsid w:val="00D16D53"/>
    <w:rsid w:val="00D16E40"/>
    <w:rsid w:val="00D170E5"/>
    <w:rsid w:val="00D175F9"/>
    <w:rsid w:val="00D217C3"/>
    <w:rsid w:val="00D2336F"/>
    <w:rsid w:val="00D23438"/>
    <w:rsid w:val="00D23B1F"/>
    <w:rsid w:val="00D23F97"/>
    <w:rsid w:val="00D277EC"/>
    <w:rsid w:val="00D27DFE"/>
    <w:rsid w:val="00D303B5"/>
    <w:rsid w:val="00D33A55"/>
    <w:rsid w:val="00D35B80"/>
    <w:rsid w:val="00D35F67"/>
    <w:rsid w:val="00D37951"/>
    <w:rsid w:val="00D4083D"/>
    <w:rsid w:val="00D43C90"/>
    <w:rsid w:val="00D46A77"/>
    <w:rsid w:val="00D51FC5"/>
    <w:rsid w:val="00D520AC"/>
    <w:rsid w:val="00D5565A"/>
    <w:rsid w:val="00D56200"/>
    <w:rsid w:val="00D568D5"/>
    <w:rsid w:val="00D6102E"/>
    <w:rsid w:val="00D61622"/>
    <w:rsid w:val="00D61990"/>
    <w:rsid w:val="00D61A51"/>
    <w:rsid w:val="00D61C04"/>
    <w:rsid w:val="00D61D89"/>
    <w:rsid w:val="00D6223B"/>
    <w:rsid w:val="00D62781"/>
    <w:rsid w:val="00D63F90"/>
    <w:rsid w:val="00D65BE1"/>
    <w:rsid w:val="00D722E2"/>
    <w:rsid w:val="00D72529"/>
    <w:rsid w:val="00D729F4"/>
    <w:rsid w:val="00D73CEF"/>
    <w:rsid w:val="00D74076"/>
    <w:rsid w:val="00D74FB9"/>
    <w:rsid w:val="00D754D3"/>
    <w:rsid w:val="00D7665C"/>
    <w:rsid w:val="00D766B6"/>
    <w:rsid w:val="00D76728"/>
    <w:rsid w:val="00D76A6A"/>
    <w:rsid w:val="00D77330"/>
    <w:rsid w:val="00D830CF"/>
    <w:rsid w:val="00D91065"/>
    <w:rsid w:val="00D9138E"/>
    <w:rsid w:val="00D91AF1"/>
    <w:rsid w:val="00D9264E"/>
    <w:rsid w:val="00D97C22"/>
    <w:rsid w:val="00DA1C95"/>
    <w:rsid w:val="00DA2569"/>
    <w:rsid w:val="00DA2B96"/>
    <w:rsid w:val="00DA3755"/>
    <w:rsid w:val="00DA3927"/>
    <w:rsid w:val="00DA394B"/>
    <w:rsid w:val="00DA44C7"/>
    <w:rsid w:val="00DA4B66"/>
    <w:rsid w:val="00DA569C"/>
    <w:rsid w:val="00DA5AA0"/>
    <w:rsid w:val="00DA5E1B"/>
    <w:rsid w:val="00DA63E7"/>
    <w:rsid w:val="00DA644C"/>
    <w:rsid w:val="00DA6FD3"/>
    <w:rsid w:val="00DB0C47"/>
    <w:rsid w:val="00DB2312"/>
    <w:rsid w:val="00DB375B"/>
    <w:rsid w:val="00DB3D03"/>
    <w:rsid w:val="00DB4050"/>
    <w:rsid w:val="00DB48F6"/>
    <w:rsid w:val="00DB4950"/>
    <w:rsid w:val="00DB66D1"/>
    <w:rsid w:val="00DB6911"/>
    <w:rsid w:val="00DB759D"/>
    <w:rsid w:val="00DB7C1E"/>
    <w:rsid w:val="00DB7EB4"/>
    <w:rsid w:val="00DC0AAC"/>
    <w:rsid w:val="00DC0B48"/>
    <w:rsid w:val="00DC0C53"/>
    <w:rsid w:val="00DC187F"/>
    <w:rsid w:val="00DC1C78"/>
    <w:rsid w:val="00DC4D6F"/>
    <w:rsid w:val="00DC4DCC"/>
    <w:rsid w:val="00DC56E7"/>
    <w:rsid w:val="00DC5943"/>
    <w:rsid w:val="00DD1EA1"/>
    <w:rsid w:val="00DD1F0C"/>
    <w:rsid w:val="00DD33B4"/>
    <w:rsid w:val="00DD4EDA"/>
    <w:rsid w:val="00DD77EF"/>
    <w:rsid w:val="00DE18F9"/>
    <w:rsid w:val="00DE26C1"/>
    <w:rsid w:val="00DE2E10"/>
    <w:rsid w:val="00DE305A"/>
    <w:rsid w:val="00DE3FDB"/>
    <w:rsid w:val="00DE53C0"/>
    <w:rsid w:val="00DE5D0D"/>
    <w:rsid w:val="00DE661B"/>
    <w:rsid w:val="00DE668F"/>
    <w:rsid w:val="00DE72F0"/>
    <w:rsid w:val="00DF0191"/>
    <w:rsid w:val="00DF2DE6"/>
    <w:rsid w:val="00DF361B"/>
    <w:rsid w:val="00DF389A"/>
    <w:rsid w:val="00DF397B"/>
    <w:rsid w:val="00DF3F18"/>
    <w:rsid w:val="00DF5E7E"/>
    <w:rsid w:val="00DF63DC"/>
    <w:rsid w:val="00E00515"/>
    <w:rsid w:val="00E019E9"/>
    <w:rsid w:val="00E031B6"/>
    <w:rsid w:val="00E03D5E"/>
    <w:rsid w:val="00E04141"/>
    <w:rsid w:val="00E07FBB"/>
    <w:rsid w:val="00E10CD0"/>
    <w:rsid w:val="00E117B7"/>
    <w:rsid w:val="00E12E75"/>
    <w:rsid w:val="00E1341E"/>
    <w:rsid w:val="00E1376E"/>
    <w:rsid w:val="00E13AC2"/>
    <w:rsid w:val="00E14366"/>
    <w:rsid w:val="00E14B21"/>
    <w:rsid w:val="00E15407"/>
    <w:rsid w:val="00E15640"/>
    <w:rsid w:val="00E168EE"/>
    <w:rsid w:val="00E170C8"/>
    <w:rsid w:val="00E20CFC"/>
    <w:rsid w:val="00E21E03"/>
    <w:rsid w:val="00E22156"/>
    <w:rsid w:val="00E23009"/>
    <w:rsid w:val="00E241CF"/>
    <w:rsid w:val="00E24906"/>
    <w:rsid w:val="00E25907"/>
    <w:rsid w:val="00E267C6"/>
    <w:rsid w:val="00E273E2"/>
    <w:rsid w:val="00E31A3F"/>
    <w:rsid w:val="00E31D08"/>
    <w:rsid w:val="00E3255E"/>
    <w:rsid w:val="00E344F1"/>
    <w:rsid w:val="00E40CCC"/>
    <w:rsid w:val="00E4180F"/>
    <w:rsid w:val="00E418B9"/>
    <w:rsid w:val="00E447CE"/>
    <w:rsid w:val="00E44F5E"/>
    <w:rsid w:val="00E4540A"/>
    <w:rsid w:val="00E461D8"/>
    <w:rsid w:val="00E46CFC"/>
    <w:rsid w:val="00E470F2"/>
    <w:rsid w:val="00E509C7"/>
    <w:rsid w:val="00E50FE8"/>
    <w:rsid w:val="00E51E1A"/>
    <w:rsid w:val="00E557A9"/>
    <w:rsid w:val="00E567D3"/>
    <w:rsid w:val="00E57FD0"/>
    <w:rsid w:val="00E606AD"/>
    <w:rsid w:val="00E60BF5"/>
    <w:rsid w:val="00E62E6D"/>
    <w:rsid w:val="00E63ED4"/>
    <w:rsid w:val="00E64DAB"/>
    <w:rsid w:val="00E661ED"/>
    <w:rsid w:val="00E66ABD"/>
    <w:rsid w:val="00E67249"/>
    <w:rsid w:val="00E7074D"/>
    <w:rsid w:val="00E7103E"/>
    <w:rsid w:val="00E72E71"/>
    <w:rsid w:val="00E746AA"/>
    <w:rsid w:val="00E767D5"/>
    <w:rsid w:val="00E80EB1"/>
    <w:rsid w:val="00E85B7D"/>
    <w:rsid w:val="00E85C7B"/>
    <w:rsid w:val="00E87BF2"/>
    <w:rsid w:val="00E903A3"/>
    <w:rsid w:val="00E90BD2"/>
    <w:rsid w:val="00E92DF0"/>
    <w:rsid w:val="00E95F23"/>
    <w:rsid w:val="00EA0137"/>
    <w:rsid w:val="00EA03CD"/>
    <w:rsid w:val="00EA0B62"/>
    <w:rsid w:val="00EA2F69"/>
    <w:rsid w:val="00EA57B2"/>
    <w:rsid w:val="00EA5FA8"/>
    <w:rsid w:val="00EA6D92"/>
    <w:rsid w:val="00EA73F5"/>
    <w:rsid w:val="00EB0B95"/>
    <w:rsid w:val="00EB13BD"/>
    <w:rsid w:val="00EB1419"/>
    <w:rsid w:val="00EB2A72"/>
    <w:rsid w:val="00EB3DBC"/>
    <w:rsid w:val="00EB4CC5"/>
    <w:rsid w:val="00EB6ADD"/>
    <w:rsid w:val="00EC0534"/>
    <w:rsid w:val="00EC22BD"/>
    <w:rsid w:val="00EC2B7C"/>
    <w:rsid w:val="00EC4E2B"/>
    <w:rsid w:val="00EC5603"/>
    <w:rsid w:val="00ED16C5"/>
    <w:rsid w:val="00ED1811"/>
    <w:rsid w:val="00ED1AB3"/>
    <w:rsid w:val="00ED1B4D"/>
    <w:rsid w:val="00ED1DE0"/>
    <w:rsid w:val="00ED23B0"/>
    <w:rsid w:val="00ED42DC"/>
    <w:rsid w:val="00ED4645"/>
    <w:rsid w:val="00ED5AFA"/>
    <w:rsid w:val="00ED651E"/>
    <w:rsid w:val="00ED6835"/>
    <w:rsid w:val="00ED7556"/>
    <w:rsid w:val="00ED777E"/>
    <w:rsid w:val="00EE2305"/>
    <w:rsid w:val="00EE2B10"/>
    <w:rsid w:val="00EE463F"/>
    <w:rsid w:val="00EE54AC"/>
    <w:rsid w:val="00EE5660"/>
    <w:rsid w:val="00EE580B"/>
    <w:rsid w:val="00EE7146"/>
    <w:rsid w:val="00EF1635"/>
    <w:rsid w:val="00EF34AA"/>
    <w:rsid w:val="00EF6670"/>
    <w:rsid w:val="00EF6B80"/>
    <w:rsid w:val="00EF78CB"/>
    <w:rsid w:val="00F003F4"/>
    <w:rsid w:val="00F0152B"/>
    <w:rsid w:val="00F01D6F"/>
    <w:rsid w:val="00F02D7A"/>
    <w:rsid w:val="00F02FE5"/>
    <w:rsid w:val="00F031CD"/>
    <w:rsid w:val="00F03303"/>
    <w:rsid w:val="00F042E5"/>
    <w:rsid w:val="00F0444B"/>
    <w:rsid w:val="00F06B97"/>
    <w:rsid w:val="00F12802"/>
    <w:rsid w:val="00F12ECC"/>
    <w:rsid w:val="00F1473C"/>
    <w:rsid w:val="00F15138"/>
    <w:rsid w:val="00F158A9"/>
    <w:rsid w:val="00F158F1"/>
    <w:rsid w:val="00F1768F"/>
    <w:rsid w:val="00F1775E"/>
    <w:rsid w:val="00F20B4A"/>
    <w:rsid w:val="00F20CCB"/>
    <w:rsid w:val="00F20D52"/>
    <w:rsid w:val="00F21CD8"/>
    <w:rsid w:val="00F24EEB"/>
    <w:rsid w:val="00F25E4F"/>
    <w:rsid w:val="00F269E7"/>
    <w:rsid w:val="00F27345"/>
    <w:rsid w:val="00F30F20"/>
    <w:rsid w:val="00F31951"/>
    <w:rsid w:val="00F31AF8"/>
    <w:rsid w:val="00F31F63"/>
    <w:rsid w:val="00F328BB"/>
    <w:rsid w:val="00F33614"/>
    <w:rsid w:val="00F340AF"/>
    <w:rsid w:val="00F341DC"/>
    <w:rsid w:val="00F36E37"/>
    <w:rsid w:val="00F37018"/>
    <w:rsid w:val="00F4246D"/>
    <w:rsid w:val="00F43913"/>
    <w:rsid w:val="00F43D1C"/>
    <w:rsid w:val="00F44288"/>
    <w:rsid w:val="00F44B17"/>
    <w:rsid w:val="00F44CFE"/>
    <w:rsid w:val="00F450AC"/>
    <w:rsid w:val="00F5088C"/>
    <w:rsid w:val="00F54DEA"/>
    <w:rsid w:val="00F55BB7"/>
    <w:rsid w:val="00F57724"/>
    <w:rsid w:val="00F62EDF"/>
    <w:rsid w:val="00F6598A"/>
    <w:rsid w:val="00F65E72"/>
    <w:rsid w:val="00F67227"/>
    <w:rsid w:val="00F67320"/>
    <w:rsid w:val="00F675E1"/>
    <w:rsid w:val="00F705CD"/>
    <w:rsid w:val="00F7086A"/>
    <w:rsid w:val="00F7411C"/>
    <w:rsid w:val="00F77AD5"/>
    <w:rsid w:val="00F8168D"/>
    <w:rsid w:val="00F81D05"/>
    <w:rsid w:val="00F85FA9"/>
    <w:rsid w:val="00F91FF4"/>
    <w:rsid w:val="00F936A3"/>
    <w:rsid w:val="00F93C61"/>
    <w:rsid w:val="00F97A03"/>
    <w:rsid w:val="00FA23C0"/>
    <w:rsid w:val="00FA2CAD"/>
    <w:rsid w:val="00FA49B6"/>
    <w:rsid w:val="00FA5ECB"/>
    <w:rsid w:val="00FA6C9F"/>
    <w:rsid w:val="00FA75C2"/>
    <w:rsid w:val="00FA7953"/>
    <w:rsid w:val="00FA7CA0"/>
    <w:rsid w:val="00FB198F"/>
    <w:rsid w:val="00FB31DC"/>
    <w:rsid w:val="00FB4733"/>
    <w:rsid w:val="00FB4CDF"/>
    <w:rsid w:val="00FB54DE"/>
    <w:rsid w:val="00FB5CBF"/>
    <w:rsid w:val="00FB7766"/>
    <w:rsid w:val="00FC08DC"/>
    <w:rsid w:val="00FC3049"/>
    <w:rsid w:val="00FC3631"/>
    <w:rsid w:val="00FC3DC7"/>
    <w:rsid w:val="00FC70E3"/>
    <w:rsid w:val="00FC72E7"/>
    <w:rsid w:val="00FD1505"/>
    <w:rsid w:val="00FD3CE1"/>
    <w:rsid w:val="00FD54AA"/>
    <w:rsid w:val="00FD7B48"/>
    <w:rsid w:val="00FE09A2"/>
    <w:rsid w:val="00FE09A7"/>
    <w:rsid w:val="00FE1AA2"/>
    <w:rsid w:val="00FE2410"/>
    <w:rsid w:val="00FE3986"/>
    <w:rsid w:val="00FE480D"/>
    <w:rsid w:val="00FE5431"/>
    <w:rsid w:val="00FE5624"/>
    <w:rsid w:val="00FE6BD7"/>
    <w:rsid w:val="00FE6EF8"/>
    <w:rsid w:val="00FE7840"/>
    <w:rsid w:val="00FF0907"/>
    <w:rsid w:val="00FF19F4"/>
    <w:rsid w:val="00FF3EE8"/>
    <w:rsid w:val="00FF4838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1602982"/>
  <w15:docId w15:val="{E84C3ECC-7FEE-4147-B06A-08D84E3D6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9" w:unhideWhenUsed="1" w:qFormat="1"/>
    <w:lsdException w:name="heading 8" w:semiHidden="1" w:uiPriority="99" w:unhideWhenUsed="1" w:qFormat="1"/>
    <w:lsdException w:name="heading 9" w:semiHidden="1" w:uiPriority="9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13AC2"/>
    <w:pPr>
      <w:spacing w:before="120"/>
    </w:pPr>
    <w:rPr>
      <w:rFonts w:ascii="Arial" w:eastAsia="Arial" w:hAnsi="Arial"/>
    </w:rPr>
  </w:style>
  <w:style w:type="paragraph" w:styleId="1">
    <w:name w:val="heading 1"/>
    <w:basedOn w:val="a0"/>
    <w:next w:val="a0"/>
    <w:link w:val="10"/>
    <w:qFormat/>
    <w:rsid w:val="0013080C"/>
    <w:pPr>
      <w:keepNext/>
      <w:keepLines/>
      <w:pageBreakBefore/>
      <w:numPr>
        <w:numId w:val="2"/>
      </w:numPr>
      <w:spacing w:before="240" w:after="120"/>
      <w:ind w:left="431" w:hanging="431"/>
      <w:outlineLvl w:val="0"/>
    </w:pPr>
    <w:rPr>
      <w:b/>
      <w:bCs/>
      <w:kern w:val="36"/>
      <w:sz w:val="28"/>
      <w:szCs w:val="28"/>
    </w:rPr>
  </w:style>
  <w:style w:type="paragraph" w:styleId="2">
    <w:name w:val="heading 2"/>
    <w:basedOn w:val="a0"/>
    <w:next w:val="a0"/>
    <w:link w:val="20"/>
    <w:qFormat/>
    <w:rsid w:val="0013080C"/>
    <w:pPr>
      <w:keepNext/>
      <w:keepLines/>
      <w:numPr>
        <w:ilvl w:val="1"/>
        <w:numId w:val="2"/>
      </w:numPr>
      <w:spacing w:after="120"/>
      <w:outlineLvl w:val="1"/>
    </w:pPr>
    <w:rPr>
      <w:b/>
      <w:bCs/>
      <w:sz w:val="24"/>
      <w:szCs w:val="24"/>
    </w:rPr>
  </w:style>
  <w:style w:type="paragraph" w:styleId="3">
    <w:name w:val="heading 3"/>
    <w:basedOn w:val="a0"/>
    <w:next w:val="a0"/>
    <w:link w:val="30"/>
    <w:qFormat/>
    <w:rsid w:val="0013080C"/>
    <w:pPr>
      <w:keepNext/>
      <w:keepLines/>
      <w:numPr>
        <w:ilvl w:val="2"/>
        <w:numId w:val="2"/>
      </w:numPr>
      <w:spacing w:after="120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link w:val="40"/>
    <w:qFormat/>
    <w:rsid w:val="0013080C"/>
    <w:pPr>
      <w:keepNext/>
      <w:numPr>
        <w:ilvl w:val="3"/>
        <w:numId w:val="2"/>
      </w:numPr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a"/>
    <w:next w:val="a"/>
    <w:link w:val="50"/>
    <w:qFormat/>
    <w:rsid w:val="0013080C"/>
    <w:pPr>
      <w:numPr>
        <w:ilvl w:val="4"/>
        <w:numId w:val="2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link w:val="60"/>
    <w:qFormat/>
    <w:rsid w:val="0013080C"/>
    <w:pPr>
      <w:numPr>
        <w:ilvl w:val="5"/>
        <w:numId w:val="2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link w:val="70"/>
    <w:uiPriority w:val="99"/>
    <w:qFormat/>
    <w:rsid w:val="0013080C"/>
    <w:pPr>
      <w:numPr>
        <w:ilvl w:val="6"/>
        <w:numId w:val="2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link w:val="80"/>
    <w:uiPriority w:val="99"/>
    <w:qFormat/>
    <w:rsid w:val="0013080C"/>
    <w:pPr>
      <w:numPr>
        <w:ilvl w:val="7"/>
        <w:numId w:val="2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link w:val="90"/>
    <w:uiPriority w:val="99"/>
    <w:qFormat/>
    <w:rsid w:val="0013080C"/>
    <w:pPr>
      <w:numPr>
        <w:ilvl w:val="8"/>
        <w:numId w:val="2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Обычный (Интернет)1"/>
    <w:next w:val="a0"/>
    <w:rsid w:val="0013080C"/>
    <w:pPr>
      <w:spacing w:before="120"/>
      <w:jc w:val="both"/>
    </w:pPr>
    <w:rPr>
      <w:rFonts w:ascii="Arial" w:eastAsia="Arial" w:hAnsi="Arial" w:cs="Arial CYR"/>
    </w:rPr>
  </w:style>
  <w:style w:type="paragraph" w:customStyle="1" w:styleId="--">
    <w:name w:val="- текст - по центру"/>
    <w:basedOn w:val="a0"/>
    <w:link w:val="--0"/>
    <w:rsid w:val="0013080C"/>
    <w:pPr>
      <w:jc w:val="center"/>
    </w:pPr>
  </w:style>
  <w:style w:type="character" w:customStyle="1" w:styleId="-">
    <w:name w:val="- продукт"/>
    <w:rsid w:val="0013080C"/>
    <w:rPr>
      <w:b/>
      <w:sz w:val="18"/>
    </w:rPr>
  </w:style>
  <w:style w:type="table" w:customStyle="1" w:styleId="-0">
    <w:name w:val="- таблица в рамке"/>
    <w:basedOn w:val="a2"/>
    <w:rsid w:val="0013080C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0"/>
    <w:link w:val="a5"/>
    <w:rsid w:val="0013080C"/>
    <w:pPr>
      <w:spacing w:before="0"/>
    </w:pPr>
    <w:rPr>
      <w:b/>
    </w:rPr>
  </w:style>
  <w:style w:type="paragraph" w:styleId="a6">
    <w:name w:val="footer"/>
    <w:basedOn w:val="a0"/>
    <w:link w:val="a7"/>
    <w:rsid w:val="0013080C"/>
    <w:pPr>
      <w:spacing w:before="0"/>
    </w:pPr>
  </w:style>
  <w:style w:type="paragraph" w:customStyle="1" w:styleId="-4">
    <w:name w:val="- подпись"/>
    <w:basedOn w:val="a"/>
    <w:link w:val="-5"/>
    <w:rsid w:val="0013080C"/>
    <w:pPr>
      <w:spacing w:before="0"/>
      <w:jc w:val="center"/>
    </w:pPr>
    <w:rPr>
      <w:i/>
      <w:sz w:val="16"/>
    </w:rPr>
  </w:style>
  <w:style w:type="character" w:styleId="a8">
    <w:name w:val="Hyperlink"/>
    <w:uiPriority w:val="99"/>
    <w:rsid w:val="0013080C"/>
    <w:rPr>
      <w:color w:val="auto"/>
    </w:rPr>
  </w:style>
  <w:style w:type="paragraph" w:customStyle="1" w:styleId="-2">
    <w:name w:val="- маркированный вложенный 2"/>
    <w:basedOn w:val="-1"/>
    <w:rsid w:val="0013080C"/>
    <w:pPr>
      <w:numPr>
        <w:ilvl w:val="1"/>
      </w:numPr>
      <w:tabs>
        <w:tab w:val="clear" w:pos="1134"/>
      </w:tabs>
    </w:pPr>
  </w:style>
  <w:style w:type="paragraph" w:customStyle="1" w:styleId="-1">
    <w:name w:val="- маркированный вложенный 1"/>
    <w:basedOn w:val="a0"/>
    <w:link w:val="-10"/>
    <w:rsid w:val="0013080C"/>
    <w:pPr>
      <w:numPr>
        <w:numId w:val="1"/>
      </w:numPr>
      <w:tabs>
        <w:tab w:val="left" w:pos="1134"/>
      </w:tabs>
      <w:spacing w:before="0"/>
    </w:pPr>
  </w:style>
  <w:style w:type="character" w:styleId="a9">
    <w:name w:val="page number"/>
    <w:basedOn w:val="a1"/>
    <w:rsid w:val="0013080C"/>
  </w:style>
  <w:style w:type="paragraph" w:customStyle="1" w:styleId="-6">
    <w:name w:val="- абзац перед таблицей"/>
    <w:basedOn w:val="a0"/>
    <w:next w:val="a0"/>
    <w:uiPriority w:val="99"/>
    <w:rsid w:val="0013080C"/>
    <w:pPr>
      <w:keepNext/>
      <w:spacing w:after="120"/>
      <w:ind w:left="851"/>
    </w:pPr>
  </w:style>
  <w:style w:type="paragraph" w:customStyle="1" w:styleId="-7">
    <w:name w:val="- заголовок колонки"/>
    <w:basedOn w:val="a0"/>
    <w:rsid w:val="0013080C"/>
    <w:pPr>
      <w:keepLines/>
      <w:spacing w:before="0"/>
      <w:jc w:val="center"/>
    </w:pPr>
    <w:rPr>
      <w:b/>
    </w:rPr>
  </w:style>
  <w:style w:type="paragraph" w:customStyle="1" w:styleId="--1">
    <w:name w:val="- ячейка - по центру"/>
    <w:basedOn w:val="a0"/>
    <w:rsid w:val="0013080C"/>
    <w:pPr>
      <w:spacing w:before="0"/>
      <w:jc w:val="center"/>
    </w:pPr>
    <w:rPr>
      <w:sz w:val="18"/>
    </w:rPr>
  </w:style>
  <w:style w:type="table" w:styleId="aa">
    <w:name w:val="Table Grid"/>
    <w:basedOn w:val="a2"/>
    <w:uiPriority w:val="59"/>
    <w:rsid w:val="0013080C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0"/>
    <w:link w:val="--3"/>
    <w:uiPriority w:val="99"/>
    <w:rsid w:val="0013080C"/>
    <w:pPr>
      <w:spacing w:before="0"/>
      <w:jc w:val="left"/>
    </w:pPr>
    <w:rPr>
      <w:sz w:val="18"/>
    </w:rPr>
  </w:style>
  <w:style w:type="paragraph" w:customStyle="1" w:styleId="--4">
    <w:name w:val="- ячейка - справа"/>
    <w:basedOn w:val="a0"/>
    <w:rsid w:val="0013080C"/>
    <w:pPr>
      <w:spacing w:before="0"/>
      <w:jc w:val="right"/>
    </w:pPr>
    <w:rPr>
      <w:sz w:val="18"/>
    </w:rPr>
  </w:style>
  <w:style w:type="paragraph" w:customStyle="1" w:styleId="-8">
    <w:name w:val="- содержание"/>
    <w:basedOn w:val="1"/>
    <w:next w:val="a0"/>
    <w:rsid w:val="0013080C"/>
    <w:pPr>
      <w:numPr>
        <w:numId w:val="0"/>
      </w:numPr>
    </w:pPr>
  </w:style>
  <w:style w:type="paragraph" w:customStyle="1" w:styleId="-20">
    <w:name w:val="- нумерованный текст 2"/>
    <w:basedOn w:val="2"/>
    <w:link w:val="-21"/>
    <w:rsid w:val="0013080C"/>
    <w:pPr>
      <w:keepNext w:val="0"/>
      <w:keepLines w:val="0"/>
      <w:spacing w:after="0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link w:val="-31"/>
    <w:rsid w:val="0013080C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link w:val="-41"/>
    <w:uiPriority w:val="99"/>
    <w:rsid w:val="0013080C"/>
    <w:pPr>
      <w:keepNext w:val="0"/>
      <w:spacing w:before="120" w:after="0"/>
      <w:ind w:left="851" w:hanging="851"/>
      <w:jc w:val="both"/>
      <w:outlineLvl w:val="9"/>
    </w:pPr>
    <w:rPr>
      <w:b w:val="0"/>
    </w:rPr>
  </w:style>
  <w:style w:type="paragraph" w:customStyle="1" w:styleId="-9">
    <w:name w:val="- текст вложенный"/>
    <w:basedOn w:val="a0"/>
    <w:link w:val="-a"/>
    <w:rsid w:val="0013080C"/>
    <w:pPr>
      <w:ind w:left="851"/>
    </w:pPr>
  </w:style>
  <w:style w:type="paragraph" w:styleId="12">
    <w:name w:val="toc 1"/>
    <w:basedOn w:val="a"/>
    <w:next w:val="a"/>
    <w:autoRedefine/>
    <w:uiPriority w:val="39"/>
    <w:rsid w:val="0013080C"/>
  </w:style>
  <w:style w:type="paragraph" w:styleId="21">
    <w:name w:val="toc 2"/>
    <w:basedOn w:val="a"/>
    <w:next w:val="a"/>
    <w:autoRedefine/>
    <w:uiPriority w:val="39"/>
    <w:rsid w:val="0013080C"/>
    <w:pPr>
      <w:ind w:left="200"/>
    </w:pPr>
  </w:style>
  <w:style w:type="paragraph" w:styleId="31">
    <w:name w:val="toc 3"/>
    <w:basedOn w:val="a"/>
    <w:next w:val="a"/>
    <w:autoRedefine/>
    <w:uiPriority w:val="39"/>
    <w:rsid w:val="0013080C"/>
    <w:pPr>
      <w:ind w:left="400"/>
    </w:pPr>
  </w:style>
  <w:style w:type="paragraph" w:customStyle="1" w:styleId="-b">
    <w:name w:val="- название приложения"/>
    <w:basedOn w:val="-8"/>
    <w:next w:val="a0"/>
    <w:link w:val="-c"/>
    <w:rsid w:val="0013080C"/>
    <w:pPr>
      <w:jc w:val="center"/>
    </w:pPr>
  </w:style>
  <w:style w:type="paragraph" w:customStyle="1" w:styleId="-11">
    <w:name w:val="- нумерованный текст 1"/>
    <w:basedOn w:val="1"/>
    <w:uiPriority w:val="99"/>
    <w:rsid w:val="0013080C"/>
    <w:pPr>
      <w:keepNext w:val="0"/>
      <w:keepLines w:val="0"/>
      <w:tabs>
        <w:tab w:val="left" w:pos="851"/>
      </w:tabs>
      <w:spacing w:before="120" w:after="0"/>
      <w:outlineLvl w:val="9"/>
    </w:pPr>
    <w:rPr>
      <w:b w:val="0"/>
      <w:sz w:val="20"/>
    </w:rPr>
  </w:style>
  <w:style w:type="paragraph" w:styleId="ab">
    <w:name w:val="Balloon Text"/>
    <w:basedOn w:val="a"/>
    <w:link w:val="ac"/>
    <w:semiHidden/>
    <w:rsid w:val="0013080C"/>
    <w:rPr>
      <w:rFonts w:ascii="Tahoma" w:hAnsi="Tahoma" w:cs="Tahoma"/>
      <w:sz w:val="16"/>
      <w:szCs w:val="16"/>
    </w:rPr>
  </w:style>
  <w:style w:type="character" w:styleId="ad">
    <w:name w:val="annotation reference"/>
    <w:semiHidden/>
    <w:rsid w:val="0013080C"/>
    <w:rPr>
      <w:sz w:val="16"/>
      <w:szCs w:val="16"/>
    </w:rPr>
  </w:style>
  <w:style w:type="paragraph" w:styleId="ae">
    <w:name w:val="annotation text"/>
    <w:basedOn w:val="a"/>
    <w:link w:val="af"/>
    <w:semiHidden/>
    <w:rsid w:val="0013080C"/>
  </w:style>
  <w:style w:type="paragraph" w:styleId="af0">
    <w:name w:val="annotation subject"/>
    <w:basedOn w:val="ae"/>
    <w:next w:val="ae"/>
    <w:link w:val="af1"/>
    <w:semiHidden/>
    <w:rsid w:val="0013080C"/>
    <w:rPr>
      <w:b/>
      <w:bCs/>
    </w:rPr>
  </w:style>
  <w:style w:type="paragraph" w:customStyle="1" w:styleId="-d">
    <w:name w:val="- тема документа"/>
    <w:basedOn w:val="a0"/>
    <w:next w:val="a0"/>
    <w:rsid w:val="0013080C"/>
    <w:pPr>
      <w:jc w:val="center"/>
    </w:pPr>
    <w:rPr>
      <w:rFonts w:eastAsia="Times New Roman" w:cs="Times New Roman"/>
      <w:b/>
      <w:bCs/>
      <w:sz w:val="36"/>
    </w:rPr>
  </w:style>
  <w:style w:type="paragraph" w:customStyle="1" w:styleId="-e">
    <w:name w:val="- СМК"/>
    <w:basedOn w:val="a0"/>
    <w:next w:val="-f"/>
    <w:rsid w:val="0013080C"/>
    <w:pPr>
      <w:pBdr>
        <w:bottom w:val="single" w:sz="12" w:space="31" w:color="auto"/>
      </w:pBdr>
      <w:spacing w:before="2040"/>
      <w:jc w:val="center"/>
    </w:pPr>
    <w:rPr>
      <w:rFonts w:eastAsia="Times New Roman" w:cs="Times New Roman"/>
      <w:b/>
      <w:bCs/>
      <w:sz w:val="32"/>
    </w:rPr>
  </w:style>
  <w:style w:type="paragraph" w:customStyle="1" w:styleId="-f">
    <w:name w:val="- вид и название документа"/>
    <w:basedOn w:val="a0"/>
    <w:next w:val="-d"/>
    <w:rsid w:val="0013080C"/>
    <w:pPr>
      <w:spacing w:before="600"/>
      <w:jc w:val="center"/>
    </w:pPr>
    <w:rPr>
      <w:rFonts w:eastAsia="Times New Roman" w:cs="Times New Roman"/>
      <w:b/>
      <w:bCs/>
      <w:sz w:val="32"/>
    </w:rPr>
  </w:style>
  <w:style w:type="paragraph" w:customStyle="1" w:styleId="--5">
    <w:name w:val="- предисловие - текст"/>
    <w:basedOn w:val="a0"/>
    <w:rsid w:val="0013080C"/>
    <w:pPr>
      <w:keepNext/>
      <w:ind w:left="357"/>
    </w:pPr>
    <w:rPr>
      <w:rFonts w:eastAsia="Times New Roman" w:cs="Times New Roman"/>
    </w:rPr>
  </w:style>
  <w:style w:type="paragraph" w:customStyle="1" w:styleId="--6">
    <w:name w:val="- предисловие - секция"/>
    <w:basedOn w:val="a0"/>
    <w:rsid w:val="0013080C"/>
    <w:pPr>
      <w:keepNext/>
      <w:ind w:left="357" w:hanging="357"/>
    </w:pPr>
  </w:style>
  <w:style w:type="paragraph" w:customStyle="1" w:styleId="-f0">
    <w:name w:val="- экз №"/>
    <w:basedOn w:val="a0"/>
    <w:rsid w:val="0013080C"/>
    <w:pPr>
      <w:spacing w:before="480"/>
    </w:pPr>
  </w:style>
  <w:style w:type="paragraph" w:customStyle="1" w:styleId="--7">
    <w:name w:val="- текст - слева"/>
    <w:basedOn w:val="--"/>
    <w:link w:val="--8"/>
    <w:rsid w:val="0013080C"/>
    <w:pPr>
      <w:jc w:val="left"/>
    </w:pPr>
    <w:rPr>
      <w:rFonts w:eastAsia="Times New Roman" w:cs="Times New Roman"/>
    </w:rPr>
  </w:style>
  <w:style w:type="paragraph" w:customStyle="1" w:styleId="-f1">
    <w:name w:val="- название формы"/>
    <w:basedOn w:val="a0"/>
    <w:rsid w:val="0013080C"/>
    <w:pPr>
      <w:spacing w:before="0"/>
      <w:jc w:val="center"/>
    </w:pPr>
    <w:rPr>
      <w:b/>
      <w:sz w:val="28"/>
      <w:lang w:val="en-US"/>
    </w:rPr>
  </w:style>
  <w:style w:type="character" w:styleId="af2">
    <w:name w:val="Strong"/>
    <w:qFormat/>
    <w:rsid w:val="0013080C"/>
    <w:rPr>
      <w:b/>
      <w:bCs/>
    </w:rPr>
  </w:style>
  <w:style w:type="paragraph" w:customStyle="1" w:styleId="--9">
    <w:name w:val="- текст - справа"/>
    <w:basedOn w:val="--7"/>
    <w:rsid w:val="0013080C"/>
    <w:pPr>
      <w:jc w:val="right"/>
    </w:pPr>
  </w:style>
  <w:style w:type="paragraph" w:customStyle="1" w:styleId="-f2">
    <w:name w:val="- УТВЕРЖДАЮ"/>
    <w:basedOn w:val="a0"/>
    <w:rsid w:val="0013080C"/>
    <w:pPr>
      <w:ind w:left="7020"/>
    </w:pPr>
  </w:style>
  <w:style w:type="paragraph" w:customStyle="1" w:styleId="-3">
    <w:name w:val="- маркированный вложенный 3"/>
    <w:basedOn w:val="-2"/>
    <w:rsid w:val="0013080C"/>
    <w:pPr>
      <w:numPr>
        <w:ilvl w:val="2"/>
      </w:numPr>
      <w:tabs>
        <w:tab w:val="clear" w:pos="2160"/>
        <w:tab w:val="left" w:pos="1701"/>
      </w:tabs>
      <w:ind w:left="1702" w:hanging="284"/>
    </w:pPr>
  </w:style>
  <w:style w:type="paragraph" w:customStyle="1" w:styleId="-12">
    <w:name w:val="- текст вложенный 1"/>
    <w:basedOn w:val="-9"/>
    <w:rsid w:val="0013080C"/>
    <w:pPr>
      <w:spacing w:after="120"/>
      <w:ind w:left="1134"/>
    </w:pPr>
  </w:style>
  <w:style w:type="paragraph" w:customStyle="1" w:styleId="-22">
    <w:name w:val="- текст вложенный 2"/>
    <w:basedOn w:val="-12"/>
    <w:rsid w:val="0013080C"/>
    <w:pPr>
      <w:ind w:left="1418"/>
    </w:pPr>
  </w:style>
  <w:style w:type="character" w:customStyle="1" w:styleId="-10">
    <w:name w:val="- маркированный вложенный 1 Знак"/>
    <w:link w:val="-1"/>
    <w:rsid w:val="0013080C"/>
    <w:rPr>
      <w:rFonts w:ascii="Arial" w:eastAsia="Arial" w:hAnsi="Arial" w:cs="Arial CYR"/>
    </w:rPr>
  </w:style>
  <w:style w:type="character" w:customStyle="1" w:styleId="-a">
    <w:name w:val="- текст вложенный Знак"/>
    <w:link w:val="-9"/>
    <w:rsid w:val="0013080C"/>
    <w:rPr>
      <w:rFonts w:ascii="Arial" w:eastAsia="Arial" w:hAnsi="Arial" w:cs="Arial CYR"/>
    </w:rPr>
  </w:style>
  <w:style w:type="paragraph" w:customStyle="1" w:styleId="--a">
    <w:name w:val="- список - отдельный"/>
    <w:basedOn w:val="a0"/>
    <w:next w:val="a"/>
    <w:rsid w:val="0013080C"/>
    <w:pPr>
      <w:tabs>
        <w:tab w:val="num" w:pos="360"/>
      </w:tabs>
      <w:ind w:left="360" w:hanging="360"/>
    </w:pPr>
  </w:style>
  <w:style w:type="character" w:customStyle="1" w:styleId="-41">
    <w:name w:val="- нумерованный текст 4 Знак"/>
    <w:link w:val="-40"/>
    <w:uiPriority w:val="99"/>
    <w:rsid w:val="0013080C"/>
    <w:rPr>
      <w:rFonts w:ascii="Arial" w:eastAsia="Arial" w:hAnsi="Arial"/>
      <w:bCs/>
      <w:szCs w:val="28"/>
    </w:rPr>
  </w:style>
  <w:style w:type="paragraph" w:customStyle="1" w:styleId="af3">
    <w:name w:val="текст таблицы"/>
    <w:basedOn w:val="--2"/>
    <w:rsid w:val="0013080C"/>
    <w:rPr>
      <w:rFonts w:eastAsia="Times New Roman" w:cs="Times New Roman"/>
      <w:sz w:val="20"/>
    </w:rPr>
  </w:style>
  <w:style w:type="paragraph" w:customStyle="1" w:styleId="-f3">
    <w:name w:val="- текст по центру"/>
    <w:basedOn w:val="a"/>
    <w:rsid w:val="0013080C"/>
    <w:pPr>
      <w:jc w:val="center"/>
    </w:pPr>
    <w:rPr>
      <w:rFonts w:eastAsia="Times New Roman"/>
      <w:lang w:val="en-US"/>
    </w:rPr>
  </w:style>
  <w:style w:type="character" w:customStyle="1" w:styleId="-5">
    <w:name w:val="- подпись Знак"/>
    <w:link w:val="-4"/>
    <w:rsid w:val="0013080C"/>
    <w:rPr>
      <w:rFonts w:ascii="Arial" w:eastAsia="Arial" w:hAnsi="Arial"/>
      <w:i/>
      <w:sz w:val="16"/>
    </w:rPr>
  </w:style>
  <w:style w:type="paragraph" w:customStyle="1" w:styleId="-f4">
    <w:name w:val="- название технологической карты"/>
    <w:basedOn w:val="2"/>
    <w:rsid w:val="0013080C"/>
    <w:pPr>
      <w:numPr>
        <w:ilvl w:val="0"/>
        <w:numId w:val="0"/>
      </w:numPr>
    </w:pPr>
    <w:rPr>
      <w:b w:val="0"/>
      <w:bCs w:val="0"/>
      <w:sz w:val="20"/>
    </w:rPr>
  </w:style>
  <w:style w:type="character" w:customStyle="1" w:styleId="--0">
    <w:name w:val="- текст - по центру Знак"/>
    <w:link w:val="--"/>
    <w:rsid w:val="0013080C"/>
    <w:rPr>
      <w:rFonts w:ascii="Arial" w:eastAsia="Arial" w:hAnsi="Arial" w:cs="Arial CYR"/>
    </w:rPr>
  </w:style>
  <w:style w:type="paragraph" w:customStyle="1" w:styleId="-f5">
    <w:name w:val="- СМКиБП"/>
    <w:basedOn w:val="a0"/>
    <w:rsid w:val="0013080C"/>
    <w:pPr>
      <w:pBdr>
        <w:bottom w:val="single" w:sz="12" w:space="6" w:color="auto"/>
      </w:pBdr>
      <w:jc w:val="center"/>
    </w:pPr>
    <w:rPr>
      <w:rFonts w:eastAsia="Times New Roman" w:cs="Times New Roman"/>
      <w:b/>
      <w:sz w:val="24"/>
    </w:rPr>
  </w:style>
  <w:style w:type="paragraph" w:customStyle="1" w:styleId="-f6">
    <w:name w:val="- тип документа"/>
    <w:basedOn w:val="a0"/>
    <w:rsid w:val="0013080C"/>
    <w:pPr>
      <w:jc w:val="center"/>
    </w:pPr>
    <w:rPr>
      <w:rFonts w:eastAsia="Times New Roman" w:cs="Times New Roman"/>
      <w:b/>
      <w:bCs/>
      <w:sz w:val="24"/>
    </w:rPr>
  </w:style>
  <w:style w:type="paragraph" w:customStyle="1" w:styleId="-f7">
    <w:name w:val="- название документа"/>
    <w:basedOn w:val="a0"/>
    <w:rsid w:val="0013080C"/>
    <w:pPr>
      <w:pBdr>
        <w:bottom w:val="single" w:sz="12" w:space="6" w:color="auto"/>
      </w:pBdr>
      <w:jc w:val="center"/>
    </w:pPr>
    <w:rPr>
      <w:rFonts w:eastAsia="Times New Roman" w:cs="Times New Roman"/>
      <w:b/>
      <w:bCs/>
      <w:sz w:val="24"/>
    </w:rPr>
  </w:style>
  <w:style w:type="paragraph" w:customStyle="1" w:styleId="af4">
    <w:name w:val="ключевые слова"/>
    <w:basedOn w:val="a0"/>
    <w:rsid w:val="0013080C"/>
    <w:pPr>
      <w:pBdr>
        <w:bottom w:val="single" w:sz="12" w:space="6" w:color="auto"/>
      </w:pBdr>
    </w:pPr>
    <w:rPr>
      <w:rFonts w:eastAsia="Times New Roman" w:cs="Times New Roman"/>
    </w:rPr>
  </w:style>
  <w:style w:type="paragraph" w:customStyle="1" w:styleId="af5">
    <w:name w:val="экземпляр"/>
    <w:basedOn w:val="a0"/>
    <w:qFormat/>
    <w:rsid w:val="0013080C"/>
    <w:pPr>
      <w:spacing w:before="1680"/>
    </w:pPr>
  </w:style>
  <w:style w:type="paragraph" w:customStyle="1" w:styleId="--b">
    <w:name w:val="- текст - по ширине"/>
    <w:basedOn w:val="--7"/>
    <w:rsid w:val="0013080C"/>
    <w:pPr>
      <w:jc w:val="both"/>
    </w:pPr>
    <w:rPr>
      <w:rFonts w:eastAsia="Arial" w:cs="Arial CYR"/>
    </w:rPr>
  </w:style>
  <w:style w:type="paragraph" w:customStyle="1" w:styleId="af6">
    <w:name w:val="Название программы"/>
    <w:basedOn w:val="a"/>
    <w:rsid w:val="0013080C"/>
    <w:pPr>
      <w:spacing w:before="3480" w:after="200" w:line="276" w:lineRule="auto"/>
      <w:jc w:val="center"/>
    </w:pPr>
    <w:rPr>
      <w:rFonts w:eastAsia="Times New Roman"/>
      <w:b/>
      <w:bCs/>
      <w:sz w:val="36"/>
    </w:rPr>
  </w:style>
  <w:style w:type="numbering" w:customStyle="1" w:styleId="005">
    <w:name w:val="Стиль список работ + многоуровневый Слева:  0 см Выступ:  05 см"/>
    <w:basedOn w:val="a3"/>
    <w:rsid w:val="0013080C"/>
    <w:pPr>
      <w:numPr>
        <w:numId w:val="3"/>
      </w:numPr>
    </w:pPr>
  </w:style>
  <w:style w:type="character" w:customStyle="1" w:styleId="-c">
    <w:name w:val="- название приложения Знак"/>
    <w:link w:val="-b"/>
    <w:rsid w:val="0013080C"/>
    <w:rPr>
      <w:rFonts w:ascii="Arial" w:eastAsia="Arial" w:hAnsi="Arial" w:cs="Arial CYR"/>
      <w:b/>
      <w:bCs/>
      <w:kern w:val="36"/>
      <w:sz w:val="28"/>
      <w:szCs w:val="28"/>
    </w:rPr>
  </w:style>
  <w:style w:type="character" w:customStyle="1" w:styleId="af7">
    <w:name w:val="текст в табоице"/>
    <w:rsid w:val="0013080C"/>
    <w:rPr>
      <w:b/>
      <w:bCs/>
      <w:sz w:val="24"/>
    </w:rPr>
  </w:style>
  <w:style w:type="numbering" w:customStyle="1" w:styleId="0051">
    <w:name w:val="Стиль список работ + многоуровневый Слева:  0 см Выступ:  05 см1"/>
    <w:basedOn w:val="a3"/>
    <w:rsid w:val="0013080C"/>
    <w:pPr>
      <w:numPr>
        <w:numId w:val="1"/>
      </w:numPr>
    </w:pPr>
  </w:style>
  <w:style w:type="character" w:customStyle="1" w:styleId="-21">
    <w:name w:val="- нумерованный текст 2 Знак"/>
    <w:link w:val="-20"/>
    <w:rsid w:val="0013080C"/>
    <w:rPr>
      <w:rFonts w:ascii="Arial" w:eastAsia="Arial" w:hAnsi="Arial" w:cs="Arial CYR"/>
      <w:bCs/>
      <w:szCs w:val="24"/>
    </w:rPr>
  </w:style>
  <w:style w:type="paragraph" w:customStyle="1" w:styleId="-f8">
    <w:name w:val="- текст слева"/>
    <w:basedOn w:val="--"/>
    <w:rsid w:val="0013080C"/>
    <w:pPr>
      <w:jc w:val="left"/>
    </w:pPr>
    <w:rPr>
      <w:lang w:val="en-US"/>
    </w:rPr>
  </w:style>
  <w:style w:type="numbering" w:customStyle="1" w:styleId="13">
    <w:name w:val="Нет списка1"/>
    <w:next w:val="a3"/>
    <w:uiPriority w:val="99"/>
    <w:semiHidden/>
    <w:unhideWhenUsed/>
    <w:rsid w:val="0013080C"/>
  </w:style>
  <w:style w:type="character" w:customStyle="1" w:styleId="--8">
    <w:name w:val="- текст - слева Знак"/>
    <w:link w:val="--7"/>
    <w:rsid w:val="0013080C"/>
    <w:rPr>
      <w:rFonts w:ascii="Arial" w:hAnsi="Arial"/>
    </w:rPr>
  </w:style>
  <w:style w:type="paragraph" w:styleId="af8">
    <w:name w:val="List Paragraph"/>
    <w:basedOn w:val="a"/>
    <w:uiPriority w:val="34"/>
    <w:qFormat/>
    <w:rsid w:val="0013080C"/>
    <w:pPr>
      <w:spacing w:before="0"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f9">
    <w:next w:val="11"/>
    <w:link w:val="afa"/>
    <w:rsid w:val="00423613"/>
    <w:pPr>
      <w:spacing w:before="120"/>
      <w:jc w:val="both"/>
    </w:pPr>
    <w:rPr>
      <w:rFonts w:ascii="Arial" w:eastAsia="Arial" w:hAnsi="Arial" w:cs="Arial CYR"/>
    </w:rPr>
  </w:style>
  <w:style w:type="character" w:customStyle="1" w:styleId="afa">
    <w:name w:val="Обычный (веб) Знак"/>
    <w:link w:val="af9"/>
    <w:rsid w:val="0013080C"/>
    <w:rPr>
      <w:rFonts w:ascii="Arial" w:eastAsia="Arial" w:hAnsi="Arial" w:cs="Arial CYR"/>
      <w:lang w:val="ru-RU" w:eastAsia="ru-RU" w:bidi="ar-SA"/>
    </w:rPr>
  </w:style>
  <w:style w:type="character" w:customStyle="1" w:styleId="-31">
    <w:name w:val="- нумерованный текст 3 Знак"/>
    <w:link w:val="-30"/>
    <w:rsid w:val="0013080C"/>
    <w:rPr>
      <w:rFonts w:ascii="Arial" w:eastAsia="Arial" w:hAnsi="Arial" w:cs="Arial"/>
      <w:bCs/>
      <w:szCs w:val="26"/>
    </w:rPr>
  </w:style>
  <w:style w:type="character" w:customStyle="1" w:styleId="20">
    <w:name w:val="Заголовок 2 Знак"/>
    <w:link w:val="2"/>
    <w:rsid w:val="0013080C"/>
    <w:rPr>
      <w:rFonts w:ascii="Arial" w:eastAsia="Arial" w:hAnsi="Arial" w:cs="Arial CYR"/>
      <w:b/>
      <w:bCs/>
      <w:sz w:val="24"/>
      <w:szCs w:val="24"/>
    </w:rPr>
  </w:style>
  <w:style w:type="character" w:customStyle="1" w:styleId="--3">
    <w:name w:val="- ячейка - слева Знак"/>
    <w:link w:val="--2"/>
    <w:uiPriority w:val="99"/>
    <w:rsid w:val="0013080C"/>
    <w:rPr>
      <w:rFonts w:ascii="Arial" w:eastAsia="Arial" w:hAnsi="Arial" w:cs="Arial CYR"/>
      <w:sz w:val="18"/>
    </w:rPr>
  </w:style>
  <w:style w:type="character" w:customStyle="1" w:styleId="af">
    <w:name w:val="Текст примечания Знак"/>
    <w:link w:val="ae"/>
    <w:semiHidden/>
    <w:rsid w:val="0013080C"/>
    <w:rPr>
      <w:rFonts w:ascii="Arial" w:eastAsia="Arial" w:hAnsi="Arial"/>
    </w:rPr>
  </w:style>
  <w:style w:type="character" w:customStyle="1" w:styleId="af1">
    <w:name w:val="Тема примечания Знак"/>
    <w:link w:val="af0"/>
    <w:semiHidden/>
    <w:rsid w:val="0013080C"/>
    <w:rPr>
      <w:rFonts w:ascii="Arial" w:eastAsia="Arial" w:hAnsi="Arial"/>
      <w:b/>
      <w:bCs/>
    </w:rPr>
  </w:style>
  <w:style w:type="character" w:customStyle="1" w:styleId="ac">
    <w:name w:val="Текст выноски Знак"/>
    <w:link w:val="ab"/>
    <w:semiHidden/>
    <w:rsid w:val="0013080C"/>
    <w:rPr>
      <w:rFonts w:ascii="Tahoma" w:eastAsia="Arial" w:hAnsi="Tahoma" w:cs="Tahoma"/>
      <w:sz w:val="16"/>
      <w:szCs w:val="16"/>
    </w:rPr>
  </w:style>
  <w:style w:type="table" w:customStyle="1" w:styleId="14">
    <w:name w:val="Сетка таблицы1"/>
    <w:basedOn w:val="a2"/>
    <w:next w:val="aa"/>
    <w:rsid w:val="0013080C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c">
    <w:name w:val="- список - продолжение"/>
    <w:basedOn w:val="a"/>
    <w:rsid w:val="0013080C"/>
    <w:pPr>
      <w:spacing w:before="0"/>
      <w:jc w:val="both"/>
    </w:pPr>
    <w:rPr>
      <w:rFonts w:cs="Arial CYR"/>
      <w:color w:val="0033CC"/>
      <w:sz w:val="26"/>
    </w:rPr>
  </w:style>
  <w:style w:type="character" w:customStyle="1" w:styleId="10">
    <w:name w:val="Заголовок 1 Знак"/>
    <w:link w:val="1"/>
    <w:rsid w:val="0013080C"/>
    <w:rPr>
      <w:rFonts w:ascii="Arial" w:eastAsia="Arial" w:hAnsi="Arial" w:cs="Arial CYR"/>
      <w:b/>
      <w:bCs/>
      <w:kern w:val="36"/>
      <w:sz w:val="28"/>
      <w:szCs w:val="28"/>
    </w:rPr>
  </w:style>
  <w:style w:type="numbering" w:customStyle="1" w:styleId="22">
    <w:name w:val="Нет списка2"/>
    <w:next w:val="a3"/>
    <w:uiPriority w:val="99"/>
    <w:semiHidden/>
    <w:unhideWhenUsed/>
    <w:rsid w:val="0013080C"/>
  </w:style>
  <w:style w:type="table" w:customStyle="1" w:styleId="23">
    <w:name w:val="Сетка таблицы2"/>
    <w:basedOn w:val="a2"/>
    <w:next w:val="aa"/>
    <w:rsid w:val="0013080C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Normal (Web)"/>
    <w:link w:val="afb"/>
    <w:rsid w:val="0013080C"/>
    <w:pPr>
      <w:spacing w:before="120"/>
      <w:jc w:val="both"/>
    </w:pPr>
    <w:rPr>
      <w:rFonts w:ascii="Arial" w:eastAsia="Arial" w:hAnsi="Arial" w:cs="Arial CYR"/>
    </w:rPr>
  </w:style>
  <w:style w:type="character" w:customStyle="1" w:styleId="afb">
    <w:name w:val="Обычный (Интернет) Знак"/>
    <w:link w:val="a0"/>
    <w:rsid w:val="0013080C"/>
    <w:rPr>
      <w:rFonts w:ascii="Arial" w:eastAsia="Arial" w:hAnsi="Arial" w:cs="Arial CYR"/>
    </w:rPr>
  </w:style>
  <w:style w:type="paragraph" w:customStyle="1" w:styleId="afc">
    <w:name w:val="Внимание"/>
    <w:basedOn w:val="a0"/>
    <w:autoRedefine/>
    <w:qFormat/>
    <w:rsid w:val="0013080C"/>
    <w:rPr>
      <w:rFonts w:cs="Arial"/>
      <w:szCs w:val="25"/>
    </w:rPr>
  </w:style>
  <w:style w:type="paragraph" w:styleId="41">
    <w:name w:val="toc 4"/>
    <w:basedOn w:val="a"/>
    <w:next w:val="a"/>
    <w:autoRedefine/>
    <w:uiPriority w:val="39"/>
    <w:unhideWhenUsed/>
    <w:rsid w:val="0013080C"/>
    <w:pPr>
      <w:spacing w:before="0" w:after="100" w:line="276" w:lineRule="auto"/>
      <w:ind w:left="660"/>
    </w:pPr>
    <w:rPr>
      <w:rFonts w:ascii="Calibri" w:eastAsia="Times New Roman" w:hAnsi="Calibri"/>
      <w:sz w:val="22"/>
      <w:szCs w:val="22"/>
    </w:rPr>
  </w:style>
  <w:style w:type="paragraph" w:styleId="51">
    <w:name w:val="toc 5"/>
    <w:basedOn w:val="a"/>
    <w:next w:val="a"/>
    <w:autoRedefine/>
    <w:uiPriority w:val="39"/>
    <w:unhideWhenUsed/>
    <w:rsid w:val="0013080C"/>
    <w:pPr>
      <w:spacing w:before="0" w:after="100" w:line="276" w:lineRule="auto"/>
      <w:ind w:left="880"/>
    </w:pPr>
    <w:rPr>
      <w:rFonts w:ascii="Calibri" w:eastAsia="Times New Roman" w:hAnsi="Calibri"/>
      <w:sz w:val="22"/>
      <w:szCs w:val="22"/>
    </w:rPr>
  </w:style>
  <w:style w:type="paragraph" w:styleId="61">
    <w:name w:val="toc 6"/>
    <w:basedOn w:val="a"/>
    <w:next w:val="a"/>
    <w:autoRedefine/>
    <w:uiPriority w:val="39"/>
    <w:unhideWhenUsed/>
    <w:rsid w:val="0013080C"/>
    <w:pPr>
      <w:spacing w:before="0" w:after="100" w:line="276" w:lineRule="auto"/>
      <w:ind w:left="1100"/>
    </w:pPr>
    <w:rPr>
      <w:rFonts w:ascii="Calibri" w:eastAsia="Times New Roman" w:hAnsi="Calibri"/>
      <w:sz w:val="22"/>
      <w:szCs w:val="22"/>
    </w:rPr>
  </w:style>
  <w:style w:type="paragraph" w:styleId="71">
    <w:name w:val="toc 7"/>
    <w:basedOn w:val="a"/>
    <w:next w:val="a"/>
    <w:autoRedefine/>
    <w:uiPriority w:val="39"/>
    <w:unhideWhenUsed/>
    <w:rsid w:val="0013080C"/>
    <w:pPr>
      <w:spacing w:before="0" w:after="100" w:line="276" w:lineRule="auto"/>
      <w:ind w:left="1320"/>
    </w:pPr>
    <w:rPr>
      <w:rFonts w:ascii="Calibri" w:eastAsia="Times New Roman" w:hAnsi="Calibri"/>
      <w:sz w:val="22"/>
      <w:szCs w:val="22"/>
    </w:rPr>
  </w:style>
  <w:style w:type="paragraph" w:styleId="81">
    <w:name w:val="toc 8"/>
    <w:basedOn w:val="a"/>
    <w:next w:val="a"/>
    <w:autoRedefine/>
    <w:uiPriority w:val="39"/>
    <w:unhideWhenUsed/>
    <w:rsid w:val="0013080C"/>
    <w:pPr>
      <w:spacing w:before="0" w:after="100" w:line="276" w:lineRule="auto"/>
      <w:ind w:left="1540"/>
    </w:pPr>
    <w:rPr>
      <w:rFonts w:ascii="Calibri" w:eastAsia="Times New Roman" w:hAnsi="Calibri"/>
      <w:sz w:val="22"/>
      <w:szCs w:val="22"/>
    </w:rPr>
  </w:style>
  <w:style w:type="paragraph" w:styleId="91">
    <w:name w:val="toc 9"/>
    <w:basedOn w:val="a"/>
    <w:next w:val="a"/>
    <w:autoRedefine/>
    <w:uiPriority w:val="39"/>
    <w:unhideWhenUsed/>
    <w:rsid w:val="0013080C"/>
    <w:pPr>
      <w:spacing w:before="0" w:after="100" w:line="276" w:lineRule="auto"/>
      <w:ind w:left="1760"/>
    </w:pPr>
    <w:rPr>
      <w:rFonts w:ascii="Calibri" w:eastAsia="Times New Roman" w:hAnsi="Calibri"/>
      <w:sz w:val="22"/>
      <w:szCs w:val="22"/>
    </w:rPr>
  </w:style>
  <w:style w:type="character" w:customStyle="1" w:styleId="a5">
    <w:name w:val="Верхний колонтитул Знак"/>
    <w:link w:val="a4"/>
    <w:rsid w:val="0013080C"/>
    <w:rPr>
      <w:rFonts w:ascii="Arial" w:eastAsia="Arial" w:hAnsi="Arial" w:cs="Arial CYR"/>
      <w:b/>
    </w:rPr>
  </w:style>
  <w:style w:type="character" w:customStyle="1" w:styleId="30">
    <w:name w:val="Заголовок 3 Знак"/>
    <w:link w:val="3"/>
    <w:rsid w:val="0013080C"/>
    <w:rPr>
      <w:rFonts w:ascii="Arial" w:eastAsia="Arial" w:hAnsi="Arial" w:cs="Arial"/>
      <w:b/>
      <w:bCs/>
      <w:szCs w:val="26"/>
    </w:rPr>
  </w:style>
  <w:style w:type="character" w:customStyle="1" w:styleId="40">
    <w:name w:val="Заголовок 4 Знак"/>
    <w:link w:val="4"/>
    <w:rsid w:val="0013080C"/>
    <w:rPr>
      <w:rFonts w:ascii="Arial" w:eastAsia="Arial" w:hAnsi="Arial"/>
      <w:b/>
      <w:bCs/>
      <w:szCs w:val="28"/>
    </w:rPr>
  </w:style>
  <w:style w:type="character" w:customStyle="1" w:styleId="50">
    <w:name w:val="Заголовок 5 Знак"/>
    <w:link w:val="5"/>
    <w:rsid w:val="0013080C"/>
    <w:rPr>
      <w:rFonts w:ascii="Arial" w:eastAsia="Arial" w:hAnsi="Arial"/>
      <w:bCs/>
      <w:iCs/>
      <w:sz w:val="16"/>
      <w:szCs w:val="26"/>
    </w:rPr>
  </w:style>
  <w:style w:type="character" w:customStyle="1" w:styleId="60">
    <w:name w:val="Заголовок 6 Знак"/>
    <w:link w:val="6"/>
    <w:rsid w:val="0013080C"/>
    <w:rPr>
      <w:rFonts w:ascii="Arial" w:eastAsia="Arial" w:hAnsi="Arial"/>
      <w:bCs/>
      <w:sz w:val="16"/>
      <w:szCs w:val="22"/>
    </w:rPr>
  </w:style>
  <w:style w:type="character" w:customStyle="1" w:styleId="70">
    <w:name w:val="Заголовок 7 Знак"/>
    <w:link w:val="7"/>
    <w:uiPriority w:val="99"/>
    <w:rsid w:val="0013080C"/>
    <w:rPr>
      <w:rFonts w:ascii="Arial" w:eastAsia="Arial" w:hAnsi="Arial"/>
      <w:sz w:val="16"/>
      <w:szCs w:val="24"/>
    </w:rPr>
  </w:style>
  <w:style w:type="character" w:customStyle="1" w:styleId="80">
    <w:name w:val="Заголовок 8 Знак"/>
    <w:link w:val="8"/>
    <w:uiPriority w:val="99"/>
    <w:rsid w:val="0013080C"/>
    <w:rPr>
      <w:rFonts w:ascii="Arial" w:eastAsia="Arial" w:hAnsi="Arial"/>
      <w:iCs/>
      <w:sz w:val="16"/>
      <w:szCs w:val="24"/>
    </w:rPr>
  </w:style>
  <w:style w:type="character" w:customStyle="1" w:styleId="90">
    <w:name w:val="Заголовок 9 Знак"/>
    <w:link w:val="9"/>
    <w:uiPriority w:val="99"/>
    <w:rsid w:val="0013080C"/>
    <w:rPr>
      <w:rFonts w:ascii="Arial" w:eastAsia="Arial" w:hAnsi="Arial" w:cs="Arial"/>
      <w:sz w:val="16"/>
      <w:szCs w:val="22"/>
    </w:rPr>
  </w:style>
  <w:style w:type="character" w:customStyle="1" w:styleId="a7">
    <w:name w:val="Нижний колонтитул Знак"/>
    <w:link w:val="a6"/>
    <w:rsid w:val="0013080C"/>
    <w:rPr>
      <w:rFonts w:ascii="Arial" w:eastAsia="Arial" w:hAnsi="Arial" w:cs="Arial CYR"/>
    </w:rPr>
  </w:style>
  <w:style w:type="numbering" w:customStyle="1" w:styleId="0052">
    <w:name w:val="Стиль список работ + многоуровневый Слева:  0 см Выступ:  05 см2"/>
    <w:basedOn w:val="a3"/>
    <w:rsid w:val="0013080C"/>
  </w:style>
  <w:style w:type="numbering" w:customStyle="1" w:styleId="00511">
    <w:name w:val="Стиль список работ + многоуровневый Слева:  0 см Выступ:  05 см11"/>
    <w:basedOn w:val="a3"/>
    <w:rsid w:val="0013080C"/>
  </w:style>
  <w:style w:type="paragraph" w:customStyle="1" w:styleId="-f9">
    <w:name w:val="- заголовок колонки (таблица широкая)"/>
    <w:basedOn w:val="-7"/>
    <w:rsid w:val="0013080C"/>
    <w:rPr>
      <w:bCs/>
      <w:sz w:val="16"/>
    </w:rPr>
  </w:style>
  <w:style w:type="paragraph" w:customStyle="1" w:styleId="--d">
    <w:name w:val="- ячейка - слева (таблица широкая)"/>
    <w:basedOn w:val="--2"/>
    <w:rsid w:val="0013080C"/>
    <w:rPr>
      <w:sz w:val="14"/>
    </w:rPr>
  </w:style>
  <w:style w:type="paragraph" w:customStyle="1" w:styleId="--e">
    <w:name w:val="- ячейка - по центру (таблица широкая)"/>
    <w:basedOn w:val="--2"/>
    <w:rsid w:val="0013080C"/>
    <w:pPr>
      <w:jc w:val="center"/>
    </w:pPr>
    <w:rPr>
      <w:rFonts w:eastAsia="Times New Roman" w:cs="Times New Roman"/>
      <w:sz w:val="14"/>
    </w:rPr>
  </w:style>
  <w:style w:type="paragraph" w:customStyle="1" w:styleId="-fa">
    <w:name w:val="- продукт (таблица широкая)"/>
    <w:basedOn w:val="--d"/>
    <w:rsid w:val="001308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1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04%20&#1090;&#1077;&#1093;.%20&#1082;&#1072;&#1088;&#1090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9EAC2A-32C9-4E22-A2B7-8AADC0F98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04 тех. карта.dotx</Template>
  <TotalTime>6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 Предприятие Т ТК</vt:lpstr>
    </vt:vector>
  </TitlesOfParts>
  <Company>Hewlett-Packard Company</Company>
  <LinksUpToDate>false</LinksUpToDate>
  <CharactersWithSpaces>569</CharactersWithSpaces>
  <SharedDoc>false</SharedDoc>
  <HLinks>
    <vt:vector size="54" baseType="variant">
      <vt:variant>
        <vt:i4>1703992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_Toc118923369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_Toc118923368</vt:lpwstr>
      </vt:variant>
      <vt:variant>
        <vt:i4>1703992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_Toc118923367</vt:lpwstr>
      </vt:variant>
      <vt:variant>
        <vt:i4>1703992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_Toc118923366</vt:lpwstr>
      </vt:variant>
      <vt:variant>
        <vt:i4>1703992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_Toc118923365</vt:lpwstr>
      </vt:variant>
      <vt:variant>
        <vt:i4>1703992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_Toc118923364</vt:lpwstr>
      </vt:variant>
      <vt:variant>
        <vt:i4>1703992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_Toc118923363</vt:lpwstr>
      </vt:variant>
      <vt:variant>
        <vt:i4>1703992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_Toc118923362</vt:lpwstr>
      </vt:variant>
      <vt:variant>
        <vt:i4>1703992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_Toc118923361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 Предприятие Т ТК</dc:title>
  <dc:subject>&lt;Название стандарта&gt;</dc:subject>
  <dc:creator>Мамлеева Наталья Владимировна</dc:creator>
  <cp:lastModifiedBy>Перевозчиков Владимир Геннадьевич</cp:lastModifiedBy>
  <cp:revision>5</cp:revision>
  <cp:lastPrinted>2025-11-10T13:40:00Z</cp:lastPrinted>
  <dcterms:created xsi:type="dcterms:W3CDTF">2025-12-11T11:45:00Z</dcterms:created>
  <dcterms:modified xsi:type="dcterms:W3CDTF">2026-04-03T06:39:00Z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