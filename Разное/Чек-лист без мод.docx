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07CFADE9" w:rsidR="00576DFD" w:rsidRPr="00E4524C" w:rsidRDefault="00E4524C" w:rsidP="00DC3916">
            <w:pPr>
              <w:pStyle w:val="-0"/>
            </w:pPr>
            <w:r>
              <w:t>Нарезка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05614D35" w:rsidR="00381B47" w:rsidRPr="009D61E9" w:rsidRDefault="00627091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37B98762" w:rsidR="00381B47" w:rsidRPr="00837888" w:rsidRDefault="00627091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</w:t>
            </w:r>
            <w:proofErr w:type="spellStart"/>
            <w:r w:rsidR="00381B47">
              <w:t>термопот</w:t>
            </w:r>
            <w:r w:rsidR="00DE7EFE">
              <w:t>ы</w:t>
            </w:r>
            <w:proofErr w:type="spellEnd"/>
            <w:r w:rsidR="00381B47">
              <w:tab/>
            </w:r>
            <w:sdt>
              <w:sdt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236DE6C0" w:rsidR="00381B47" w:rsidRPr="001F1277" w:rsidRDefault="00627091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>
              <w:t>индук</w:t>
            </w:r>
            <w:proofErr w:type="spellEnd"/>
            <w:r w:rsidR="00381B47">
              <w:t xml:space="preserve">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proofErr w:type="spellStart"/>
            <w:r w:rsidR="00381B47">
              <w:t>элек</w:t>
            </w:r>
            <w:proofErr w:type="spellEnd"/>
            <w:r w:rsidR="00381B47">
              <w:t xml:space="preserve">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35E121C0" w:rsidR="00381B47" w:rsidRPr="00461184" w:rsidRDefault="00627091" w:rsidP="007A7E4E">
            <w:pPr>
              <w:pStyle w:val="--2"/>
            </w:pPr>
            <w:sdt>
              <w:sdt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37A3B997" w:rsidR="00381B47" w:rsidRPr="009D61E9" w:rsidRDefault="00627091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18DE4766" w:rsidR="00381B47" w:rsidRPr="00837888" w:rsidRDefault="00627091" w:rsidP="00DE7EFE">
            <w:pPr>
              <w:pStyle w:val="--2"/>
            </w:pPr>
            <w:sdt>
              <w:sdt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20337D80" w:rsidR="00381B47" w:rsidRPr="001F1277" w:rsidRDefault="00627091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171388AA" w:rsidR="00381B47" w:rsidRPr="00461184" w:rsidRDefault="00627091" w:rsidP="001A30F0">
            <w:pPr>
              <w:pStyle w:val="--2"/>
            </w:pPr>
            <w:sdt>
              <w:sdtPr>
                <w:id w:val="-326593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33DEAA95" w:rsidR="00381B47" w:rsidRPr="009D61E9" w:rsidRDefault="00627091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5A132851" w:rsidR="00381B47" w:rsidRPr="00837888" w:rsidRDefault="00627091" w:rsidP="00DE7EFE">
            <w:pPr>
              <w:pStyle w:val="--2"/>
            </w:pPr>
            <w:sdt>
              <w:sdt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13A7DFA7" w:rsidR="00381B47" w:rsidRPr="001F1277" w:rsidRDefault="00627091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294B1337" w:rsidR="00381B47" w:rsidRPr="001F1277" w:rsidRDefault="00627091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A7E4E">
              <w:t>этикетировщики</w:t>
            </w:r>
            <w:proofErr w:type="spellEnd"/>
            <w:r w:rsidR="007A7E4E">
              <w:t xml:space="preserve">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6CA3079E" w:rsidR="00381B47" w:rsidRPr="009D61E9" w:rsidRDefault="00627091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43DCBCB6" w:rsidR="00381B47" w:rsidRPr="001F1277" w:rsidRDefault="00627091" w:rsidP="001A30F0">
            <w:pPr>
              <w:pStyle w:val="--2"/>
            </w:pPr>
            <w:sdt>
              <w:sdt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381B47">
              <w:t>пароконвектоматы</w:t>
            </w:r>
            <w:proofErr w:type="spellEnd"/>
            <w:r w:rsidR="00381B47">
              <w:t xml:space="preserve">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11F25751" w:rsidR="00381B47" w:rsidRPr="001F1277" w:rsidRDefault="00627091" w:rsidP="001A30F0">
            <w:pPr>
              <w:pStyle w:val="--2"/>
            </w:pPr>
            <w:sdt>
              <w:sdtPr>
                <w:id w:val="-88553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46176E52" w:rsidR="00381B47" w:rsidRPr="009D61E9" w:rsidRDefault="00627091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4E7AEAF3" w:rsidR="00381B47" w:rsidRPr="001F1277" w:rsidRDefault="00627091" w:rsidP="00EA2062">
            <w:pPr>
              <w:pStyle w:val="--2"/>
            </w:pPr>
            <w:sdt>
              <w:sdt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57CAF049" w:rsidR="00381B47" w:rsidRPr="00461184" w:rsidRDefault="00627091" w:rsidP="001A30F0">
            <w:pPr>
              <w:pStyle w:val="--2"/>
            </w:pPr>
            <w:sdt>
              <w:sdt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26BDD0DF" w:rsidR="00381B47" w:rsidRPr="00461184" w:rsidRDefault="00627091" w:rsidP="001A30F0">
            <w:pPr>
              <w:pStyle w:val="--2"/>
            </w:pPr>
            <w:sdt>
              <w:sdtPr>
                <w:id w:val="6622793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128D4443" w:rsidR="00381B47" w:rsidRPr="009D61E9" w:rsidRDefault="00627091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4A7B46A2" w:rsidR="00381B47" w:rsidRPr="001F1277" w:rsidRDefault="00627091" w:rsidP="00EA2062">
            <w:pPr>
              <w:pStyle w:val="--2"/>
            </w:pPr>
            <w:sdt>
              <w:sdt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proofErr w:type="spellStart"/>
            <w:r w:rsidR="00381B47" w:rsidRPr="001F1277">
              <w:t>мусаты</w:t>
            </w:r>
            <w:proofErr w:type="spellEnd"/>
            <w:r w:rsidR="00381B47">
              <w:t xml:space="preserve"> </w:t>
            </w:r>
            <w:sdt>
              <w:sdtPr>
                <w:id w:val="-2022775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53F60208" w:rsidR="00381B47" w:rsidRPr="00461184" w:rsidRDefault="00627091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381B47" w:rsidRPr="00461184">
              <w:t>расстоечные</w:t>
            </w:r>
            <w:proofErr w:type="spellEnd"/>
            <w:r w:rsidR="00381B47" w:rsidRPr="00461184">
              <w:t xml:space="preserve">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12653AAD" w:rsidR="00D0491A" w:rsidRPr="00D0491A" w:rsidRDefault="00627091" w:rsidP="001A30F0">
            <w:pPr>
              <w:pStyle w:val="--2"/>
            </w:pPr>
            <w:sdt>
              <w:sdtPr>
                <w:id w:val="-1806227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 xml:space="preserve">автоматический </w:t>
            </w:r>
            <w:proofErr w:type="spellStart"/>
            <w:r w:rsidR="007A7E4E">
              <w:t>клипсаторы</w:t>
            </w:r>
            <w:proofErr w:type="spellEnd"/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6B84061F" w:rsidR="00100736" w:rsidRPr="009D61E9" w:rsidRDefault="00627091" w:rsidP="007A4884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0E9D8ADD" w:rsidR="00100736" w:rsidRDefault="00627091" w:rsidP="00EA2062">
            <w:pPr>
              <w:pStyle w:val="--2"/>
            </w:pPr>
            <w:sdt>
              <w:sdtPr>
                <w:id w:val="-18383039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4BF6B075" w:rsidR="00100736" w:rsidRDefault="00627091" w:rsidP="001A30F0">
            <w:pPr>
              <w:pStyle w:val="--2"/>
            </w:pPr>
            <w:sdt>
              <w:sdtPr>
                <w:id w:val="14996221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486E4EFF" w:rsidR="00100736" w:rsidRDefault="00627091" w:rsidP="001A30F0">
            <w:pPr>
              <w:pStyle w:val="--2"/>
            </w:pPr>
            <w:sdt>
              <w:sdt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68031D41" w:rsidR="00C728D3" w:rsidRPr="009D61E9" w:rsidRDefault="00627091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279FCDD4" w:rsidR="00C728D3" w:rsidRPr="001F1277" w:rsidRDefault="00627091" w:rsidP="00EA2062">
            <w:pPr>
              <w:pStyle w:val="--2"/>
            </w:pPr>
            <w:sdt>
              <w:sdt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1F1277">
              <w:t>гастроёмкости</w:t>
            </w:r>
            <w:proofErr w:type="spellEnd"/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69D0CEB2" w:rsidR="00C728D3" w:rsidRPr="009D61E9" w:rsidRDefault="00627091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4B0B89F8" w:rsidR="00C728D3" w:rsidRPr="001F1277" w:rsidRDefault="00627091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162D2EFF" w:rsidR="00C728D3" w:rsidRPr="00E96B43" w:rsidRDefault="00627091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5AAB400F" w:rsidR="00C728D3" w:rsidRDefault="00627091" w:rsidP="00262D97">
            <w:pPr>
              <w:pStyle w:val="--2"/>
            </w:pPr>
            <w:sdt>
              <w:sdtPr>
                <w:id w:val="-1888332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4650680F" w:rsidR="00C728D3" w:rsidRPr="009D61E9" w:rsidRDefault="00627091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40294C73" w:rsidR="00C728D3" w:rsidRPr="001F1277" w:rsidRDefault="00627091" w:rsidP="00EA2062">
            <w:pPr>
              <w:pStyle w:val="--2"/>
            </w:pPr>
            <w:sdt>
              <w:sdt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2B132D17" w:rsidR="00C728D3" w:rsidRPr="00E96B43" w:rsidRDefault="00627091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0BFF3D8F" w:rsidR="00C728D3" w:rsidRPr="00837888" w:rsidRDefault="00627091" w:rsidP="00EA2062">
            <w:pPr>
              <w:pStyle w:val="--2"/>
            </w:pPr>
            <w:sdt>
              <w:sdtPr>
                <w:id w:val="4069652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461184">
              <w:t>слайсера</w:t>
            </w:r>
            <w:proofErr w:type="spellEnd"/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1F877FDB" w:rsidR="00C728D3" w:rsidRDefault="00627091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01F81C29" w:rsidR="00C728D3" w:rsidRDefault="00627091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15DF8AF4" w:rsidR="00C728D3" w:rsidRPr="0044600B" w:rsidRDefault="00627091" w:rsidP="007A4884">
            <w:pPr>
              <w:pStyle w:val="--2"/>
            </w:pPr>
            <w:sdt>
              <w:sdtPr>
                <w:id w:val="1107540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4CEBE269" w:rsidR="00C728D3" w:rsidRDefault="00627091" w:rsidP="00EA2062">
            <w:pPr>
              <w:pStyle w:val="--2"/>
            </w:pPr>
            <w:sdt>
              <w:sdtPr>
                <w:id w:val="6850220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0C4CCA2D" w:rsidR="00C728D3" w:rsidRPr="009D61E9" w:rsidRDefault="00627091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7061E3DA" w:rsidR="00C728D3" w:rsidRPr="001F1277" w:rsidRDefault="00627091" w:rsidP="00EA2062">
            <w:pPr>
              <w:pStyle w:val="--2"/>
            </w:pPr>
            <w:sdt>
              <w:sdtPr>
                <w:id w:val="-1527793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>
              <w:t>с</w:t>
            </w:r>
            <w:r w:rsidR="00C728D3" w:rsidRPr="001A30F0">
              <w:t>илапеновы</w:t>
            </w:r>
            <w:r w:rsidR="00C728D3">
              <w:t>е</w:t>
            </w:r>
            <w:proofErr w:type="spellEnd"/>
            <w:r w:rsidR="00C728D3">
              <w:t xml:space="preserve">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5F7F955E" w:rsidR="00C728D3" w:rsidRPr="0044600B" w:rsidRDefault="00627091" w:rsidP="007A4884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44600B">
              <w:t>бисквиторезки</w:t>
            </w:r>
            <w:proofErr w:type="spellEnd"/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0A91DE53" w:rsidR="00C728D3" w:rsidRPr="00837888" w:rsidRDefault="00627091" w:rsidP="00EA2062">
            <w:pPr>
              <w:pStyle w:val="--2"/>
            </w:pPr>
            <w:sdt>
              <w:sdtPr>
                <w:id w:val="1658341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3943C2A1" w:rsidR="00C728D3" w:rsidRPr="009D61E9" w:rsidRDefault="00627091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2008FA7E" w:rsidR="00C728D3" w:rsidRPr="001F1277" w:rsidRDefault="00627091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31CDF4E1" w:rsidR="00C728D3" w:rsidRPr="0044600B" w:rsidRDefault="00627091" w:rsidP="007A4884">
            <w:pPr>
              <w:pStyle w:val="--2"/>
            </w:pPr>
            <w:sdt>
              <w:sdt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proofErr w:type="spellStart"/>
            <w:r w:rsidR="00C728D3" w:rsidRPr="00461184">
              <w:t>тестоделители</w:t>
            </w:r>
            <w:proofErr w:type="spellEnd"/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45F40172" w:rsidR="00C728D3" w:rsidRPr="00837888" w:rsidRDefault="00627091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305CB7EA" w:rsidR="00C728D3" w:rsidRPr="009D61E9" w:rsidRDefault="00627091" w:rsidP="00EA2062">
            <w:pPr>
              <w:pStyle w:val="--2"/>
            </w:pPr>
            <w:sdt>
              <w:sdt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7F2F5D32" w:rsidR="00C728D3" w:rsidRPr="001F1277" w:rsidRDefault="00627091" w:rsidP="00EA2062">
            <w:pPr>
              <w:pStyle w:val="--2"/>
            </w:pPr>
            <w:sdt>
              <w:sdt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1F1277">
              <w:t>дежи</w:t>
            </w:r>
            <w:proofErr w:type="spellEnd"/>
            <w:r w:rsidR="00C728D3" w:rsidRPr="001F1277">
              <w:tab/>
            </w:r>
            <w:sdt>
              <w:sdt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6B2F3AEF" w:rsidR="00C728D3" w:rsidRPr="0044600B" w:rsidRDefault="00627091" w:rsidP="007A4884">
            <w:pPr>
              <w:pStyle w:val="--2"/>
            </w:pPr>
            <w:sdt>
              <w:sdt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>
              <w:t>т</w:t>
            </w:r>
            <w:r w:rsidR="00C728D3" w:rsidRPr="0044600B">
              <w:t>естоокруглители</w:t>
            </w:r>
            <w:proofErr w:type="spellEnd"/>
            <w:r w:rsidR="00C728D3">
              <w:t xml:space="preserve"> </w:t>
            </w:r>
            <w:sdt>
              <w:sdt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>
              <w:t>тестораскатки</w:t>
            </w:r>
            <w:proofErr w:type="spellEnd"/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36B6ABCE" w:rsidR="00C728D3" w:rsidRPr="0044600B" w:rsidRDefault="00627091" w:rsidP="00E237ED">
            <w:pPr>
              <w:pStyle w:val="--2"/>
            </w:pPr>
            <w:sdt>
              <w:sdtPr>
                <w:id w:val="-59447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0C6910D2" w:rsidR="00C728D3" w:rsidRPr="009D61E9" w:rsidRDefault="00627091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 xml:space="preserve"> ворота/</w:t>
            </w:r>
            <w:proofErr w:type="spellStart"/>
            <w:r w:rsidR="00C728D3" w:rsidRPr="009272CB">
              <w:t>роллета</w:t>
            </w:r>
            <w:proofErr w:type="spellEnd"/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20430C59" w:rsidR="00C728D3" w:rsidRPr="001F1277" w:rsidRDefault="00627091" w:rsidP="00F225B7">
            <w:pPr>
              <w:pStyle w:val="--2"/>
            </w:pPr>
            <w:sdt>
              <w:sdt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ёмкости для </w:t>
            </w:r>
            <w:proofErr w:type="spellStart"/>
            <w:r w:rsidR="00C728D3">
              <w:t>перетаривания</w:t>
            </w:r>
            <w:proofErr w:type="spellEnd"/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312A2728" w:rsidR="00C728D3" w:rsidRPr="0044600B" w:rsidRDefault="00627091" w:rsidP="007A4884">
            <w:pPr>
              <w:pStyle w:val="--2"/>
            </w:pPr>
            <w:sdt>
              <w:sdtPr>
                <w:id w:val="-1363199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627091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3C416A0B" w:rsidR="00C728D3" w:rsidRDefault="00627091" w:rsidP="00753F79">
            <w:pPr>
              <w:pStyle w:val="--2"/>
            </w:pPr>
            <w:sdt>
              <w:sdt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1E5CCF7D" w:rsidR="00C728D3" w:rsidRDefault="00627091" w:rsidP="00F225B7">
            <w:pPr>
              <w:pStyle w:val="--2"/>
            </w:pPr>
            <w:sdt>
              <w:sdtPr>
                <w:id w:val="15248912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корзины для </w:t>
            </w:r>
            <w:proofErr w:type="spellStart"/>
            <w:r w:rsidR="00C728D3">
              <w:t>расстойки</w:t>
            </w:r>
            <w:proofErr w:type="spellEnd"/>
            <w:r w:rsidR="00C728D3">
              <w:t xml:space="preserve">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0720B06F" w:rsidR="00C728D3" w:rsidRPr="0044600B" w:rsidRDefault="00627091" w:rsidP="007A4884">
            <w:pPr>
              <w:pStyle w:val="--2"/>
            </w:pPr>
            <w:sdt>
              <w:sdtPr>
                <w:id w:val="-9723693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461184">
              <w:t>тарталетницы</w:t>
            </w:r>
            <w:proofErr w:type="spellEnd"/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627091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43F2628E" w:rsidR="00C728D3" w:rsidRPr="00185A34" w:rsidRDefault="00627091" w:rsidP="00007B09">
            <w:pPr>
              <w:pStyle w:val="--2"/>
            </w:pPr>
            <w:sdt>
              <w:sdtPr>
                <w:id w:val="-59293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>
              <w:t>демосистема</w:t>
            </w:r>
            <w:proofErr w:type="spellEnd"/>
            <w:r w:rsidR="00C728D3">
              <w:t xml:space="preserve">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30BB2E1C" w:rsidR="00C728D3" w:rsidRPr="001F1277" w:rsidRDefault="00627091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5A1FBA3D" w:rsidR="00C728D3" w:rsidRPr="0044600B" w:rsidRDefault="00627091" w:rsidP="00100736">
            <w:pPr>
              <w:pStyle w:val="--2"/>
            </w:pPr>
            <w:sdt>
              <w:sdtPr>
                <w:id w:val="-428577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627091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3A2BD0E6" w:rsidR="00C728D3" w:rsidRPr="009D61E9" w:rsidRDefault="00627091" w:rsidP="00EA2062">
            <w:pPr>
              <w:pStyle w:val="--2"/>
            </w:pPr>
            <w:sdt>
              <w:sdtPr>
                <w:id w:val="-395670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6ABEAA15" w:rsidR="00C728D3" w:rsidRPr="001F1277" w:rsidRDefault="00627091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0DCA91FD" w:rsidR="00C728D3" w:rsidRPr="0044600B" w:rsidRDefault="00627091" w:rsidP="001A30F0">
            <w:pPr>
              <w:pStyle w:val="--2"/>
            </w:pPr>
            <w:sdt>
              <w:sdtPr>
                <w:id w:val="-1079726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627091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33437427" w:rsidR="00C728D3" w:rsidRPr="009D61E9" w:rsidRDefault="00627091" w:rsidP="00F225B7">
            <w:pPr>
              <w:pStyle w:val="--2"/>
            </w:pPr>
            <w:sdt>
              <w:sdt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6D7F890C" w:rsidR="00C728D3" w:rsidRPr="001F1277" w:rsidRDefault="00627091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2C54F206" w:rsidR="00C728D3" w:rsidRPr="0044600B" w:rsidRDefault="00627091" w:rsidP="001A30F0">
            <w:pPr>
              <w:pStyle w:val="--2"/>
            </w:pPr>
            <w:sdt>
              <w:sdtPr>
                <w:id w:val="-17218133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627091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0C052161" w:rsidR="00C728D3" w:rsidRPr="009D61E9" w:rsidRDefault="00627091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3BF6F5A7" w:rsidR="00C728D3" w:rsidRPr="001F1277" w:rsidRDefault="00627091" w:rsidP="00EA2062">
            <w:pPr>
              <w:pStyle w:val="--2"/>
            </w:pPr>
            <w:sdt>
              <w:sdt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proofErr w:type="spellStart"/>
            <w:r w:rsidR="00C728D3" w:rsidRPr="001F1277">
              <w:t>подкатные</w:t>
            </w:r>
            <w:proofErr w:type="spellEnd"/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0CD9F423" w:rsidR="00C728D3" w:rsidRPr="0044600B" w:rsidRDefault="00627091" w:rsidP="001A30F0">
            <w:pPr>
              <w:pStyle w:val="--2"/>
            </w:pPr>
            <w:sdt>
              <w:sdt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 xml:space="preserve">машина для резки </w:t>
            </w:r>
            <w:proofErr w:type="spellStart"/>
            <w:r w:rsidR="00C728D3" w:rsidRPr="00461184">
              <w:t>конд</w:t>
            </w:r>
            <w:proofErr w:type="spellEnd"/>
            <w:r w:rsidR="00502366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627091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59168A9B" w:rsidR="00C728D3" w:rsidRPr="009D61E9" w:rsidRDefault="00627091" w:rsidP="00EA2062">
            <w:pPr>
              <w:pStyle w:val="--2"/>
            </w:pPr>
            <w:sdt>
              <w:sdtPr>
                <w:id w:val="18244709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77DD54E6" w:rsidR="00C728D3" w:rsidRPr="001F1277" w:rsidRDefault="00627091" w:rsidP="00F225B7">
            <w:pPr>
              <w:pStyle w:val="--2"/>
            </w:pPr>
            <w:sdt>
              <w:sdt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137A8063" w:rsidR="00C728D3" w:rsidRPr="0044600B" w:rsidRDefault="00627091" w:rsidP="001A30F0">
            <w:pPr>
              <w:pStyle w:val="--2"/>
            </w:pPr>
            <w:sdt>
              <w:sdtPr>
                <w:id w:val="-1239856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627091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62DED1C1" w:rsidR="0077471D" w:rsidRPr="009D61E9" w:rsidRDefault="00627091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49ECE9C5" w:rsidR="0077471D" w:rsidRPr="001F1277" w:rsidRDefault="00627091" w:rsidP="007A4884">
            <w:pPr>
              <w:pStyle w:val="--2"/>
            </w:pPr>
            <w:sdt>
              <w:sdtPr>
                <w:id w:val="-18456211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1F1277">
              <w:t>изотермические контейнеры (</w:t>
            </w:r>
            <w:proofErr w:type="spellStart"/>
            <w:r w:rsidR="0077471D" w:rsidRPr="001F1277">
              <w:t>bigbox</w:t>
            </w:r>
            <w:proofErr w:type="spellEnd"/>
            <w:r w:rsidR="0077471D" w:rsidRPr="001F1277">
              <w:t>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4487F837" w:rsidR="0077471D" w:rsidRPr="00461184" w:rsidRDefault="00627091" w:rsidP="007A4884">
            <w:pPr>
              <w:pStyle w:val="--2"/>
            </w:pPr>
            <w:sdt>
              <w:sdtPr>
                <w:id w:val="-1625845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627091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651C6EA9" w:rsidR="0077471D" w:rsidRDefault="00627091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0CF38358" w:rsidR="0077471D" w:rsidRPr="001F1277" w:rsidRDefault="00627091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>
              <w:rPr>
                <w:rFonts w:eastAsia="Times New Roman"/>
              </w:rPr>
              <w:t>расстоечные</w:t>
            </w:r>
            <w:proofErr w:type="spellEnd"/>
            <w:r w:rsidR="0077471D">
              <w:rPr>
                <w:rFonts w:eastAsia="Times New Roman"/>
              </w:rPr>
              <w:t xml:space="preserve"> </w:t>
            </w:r>
            <w:proofErr w:type="spellStart"/>
            <w:r w:rsidR="0077471D">
              <w:rPr>
                <w:rFonts w:eastAsia="Times New Roman"/>
              </w:rPr>
              <w:t>термочехлы</w:t>
            </w:r>
            <w:proofErr w:type="spellEnd"/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4E1BE5D0" w:rsidR="0077471D" w:rsidRPr="00461184" w:rsidRDefault="00627091" w:rsidP="007A4884">
            <w:pPr>
              <w:pStyle w:val="--2"/>
            </w:pPr>
            <w:sdt>
              <w:sdtPr>
                <w:id w:val="-742721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 w:rsidRPr="00461184">
              <w:t>минифилы</w:t>
            </w:r>
            <w:proofErr w:type="spellEnd"/>
            <w:r w:rsidR="0077471D" w:rsidRPr="00461184">
              <w:t xml:space="preserve">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627091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59E310A8" w:rsidR="0077471D" w:rsidRDefault="00627091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59D81EF8" w:rsidR="0077471D" w:rsidRDefault="00627091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29CEE4B0" w:rsidR="0077471D" w:rsidRPr="00461184" w:rsidRDefault="00627091" w:rsidP="007A4884">
            <w:pPr>
              <w:pStyle w:val="--2"/>
            </w:pPr>
            <w:sdt>
              <w:sdtPr>
                <w:id w:val="1174913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627091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44026EC9" w:rsidR="00732401" w:rsidRDefault="00627091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736CB919" w:rsidR="00732401" w:rsidRDefault="00627091" w:rsidP="001A30F0">
            <w:pPr>
              <w:pStyle w:val="--2"/>
            </w:pPr>
            <w:sdt>
              <w:sdtPr>
                <w:id w:val="6335290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627091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70078EF1" w:rsidR="0077471D" w:rsidRDefault="00627091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7E3C7542" w:rsidR="0077471D" w:rsidRDefault="00627091" w:rsidP="00732401">
            <w:pPr>
              <w:pStyle w:val="--2"/>
            </w:pPr>
            <w:sdt>
              <w:sdtPr>
                <w:id w:val="-1390719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мопы</w:t>
            </w:r>
            <w:proofErr w:type="spellEnd"/>
            <w:r w:rsidR="0077471D">
              <w:tab/>
            </w:r>
            <w:sdt>
              <w:sdt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3E08AEC8" w:rsidR="0077471D" w:rsidRPr="0044600B" w:rsidRDefault="00627091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просеивател</w:t>
            </w:r>
            <w:r w:rsidR="0077471D">
              <w:t>и</w:t>
            </w:r>
            <w:proofErr w:type="spellEnd"/>
            <w:r w:rsidR="0077471D">
              <w:t xml:space="preserve">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764B0797" w:rsidR="0077471D" w:rsidRDefault="00627091" w:rsidP="00262D97">
            <w:pPr>
              <w:pStyle w:val="--2"/>
            </w:pPr>
            <w:sdt>
              <w:sdtPr>
                <w:id w:val="-377635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36450D2F" w:rsidR="0077471D" w:rsidRPr="00461184" w:rsidRDefault="00627091" w:rsidP="007A4884">
            <w:pPr>
              <w:pStyle w:val="--2"/>
            </w:pPr>
            <w:sdt>
              <w:sdtPr>
                <w:id w:val="976184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 w:rsidRPr="00461184">
              <w:t>солодоварки</w:t>
            </w:r>
            <w:proofErr w:type="spellEnd"/>
            <w:r w:rsidR="0077471D">
              <w:t xml:space="preserve"> </w:t>
            </w:r>
            <w:sdt>
              <w:sdtPr>
                <w:id w:val="21064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 w:rsidRPr="00461184">
              <w:t>ферментаторы</w:t>
            </w:r>
            <w:proofErr w:type="spellEnd"/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3C3CACC1" w:rsidR="00C728D3" w:rsidRDefault="00627091" w:rsidP="00262D97">
            <w:pPr>
              <w:pStyle w:val="--2"/>
            </w:pPr>
            <w:sdt>
              <w:sdtPr>
                <w:id w:val="-1104411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2E377583" w:rsidR="00C728D3" w:rsidRDefault="00627091" w:rsidP="00707DD1">
            <w:pPr>
              <w:pStyle w:val="--2"/>
            </w:pPr>
            <w:sdt>
              <w:sdtPr>
                <w:id w:val="1852289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56B35140" w:rsidR="0077471D" w:rsidRPr="009D61E9" w:rsidRDefault="00627091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493851C3" w:rsidR="0077471D" w:rsidRDefault="00627091" w:rsidP="001A30F0">
            <w:pPr>
              <w:pStyle w:val="--2"/>
            </w:pPr>
            <w:sdt>
              <w:sdtPr>
                <w:id w:val="-1817634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7D077D25" w:rsidR="0077471D" w:rsidRPr="009D61E9" w:rsidRDefault="00627091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6B265BD5" w:rsidR="0077471D" w:rsidRPr="00F86F0C" w:rsidRDefault="00627091" w:rsidP="007A4884">
            <w:pPr>
              <w:pStyle w:val="--2"/>
              <w:rPr>
                <w:sz w:val="20"/>
              </w:rPr>
            </w:pPr>
            <w:sdt>
              <w:sdtPr>
                <w:id w:val="-1922015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23CE50CC" w:rsidR="0077471D" w:rsidRPr="009D61E9" w:rsidRDefault="00627091" w:rsidP="007A4884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6C3C991D" w:rsidR="0077471D" w:rsidRPr="00F86F0C" w:rsidRDefault="00627091" w:rsidP="007A4884">
            <w:pPr>
              <w:pStyle w:val="--2"/>
              <w:rPr>
                <w:sz w:val="20"/>
              </w:rPr>
            </w:pPr>
            <w:sdt>
              <w:sdtPr>
                <w:id w:val="-3214336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272CB">
              <w:t xml:space="preserve"> </w:t>
            </w:r>
            <w:proofErr w:type="spellStart"/>
            <w:r w:rsidR="0077471D" w:rsidRPr="009272CB">
              <w:t>таромоечная</w:t>
            </w:r>
            <w:proofErr w:type="spellEnd"/>
            <w:r w:rsidR="0077471D" w:rsidRPr="009272CB">
              <w:t xml:space="preserve"> </w:t>
            </w:r>
            <w:r w:rsidR="0077471D"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080020CF" w:rsidR="0077471D" w:rsidRPr="00837888" w:rsidRDefault="00627091" w:rsidP="007A4884">
            <w:pPr>
              <w:pStyle w:val="--2"/>
            </w:pPr>
            <w:sdt>
              <w:sdt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78734FD2" w:rsidR="0077471D" w:rsidRPr="00E96B43" w:rsidRDefault="00627091" w:rsidP="007A4884">
            <w:pPr>
              <w:pStyle w:val="--2"/>
            </w:pPr>
            <w:sdt>
              <w:sdt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>
              <w:t>холд</w:t>
            </w:r>
            <w:proofErr w:type="spellEnd"/>
            <w:r w:rsidR="0077471D">
              <w:t xml:space="preserve">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D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37E38D14" w:rsidR="0077471D" w:rsidRPr="009D61E9" w:rsidRDefault="00627091" w:rsidP="007A4884">
            <w:pPr>
              <w:pStyle w:val="--2"/>
            </w:pPr>
            <w:sdt>
              <w:sdt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31B46419" w:rsidR="0077471D" w:rsidRPr="00E96B43" w:rsidRDefault="00627091" w:rsidP="007A4884">
            <w:pPr>
              <w:pStyle w:val="--2"/>
            </w:pPr>
            <w:sdt>
              <w:sdt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5EA2FDC8" w:rsidR="0077471D" w:rsidRPr="009D61E9" w:rsidRDefault="00627091" w:rsidP="007A4884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418F66CD" w:rsidR="0077471D" w:rsidRPr="00E96B43" w:rsidRDefault="00627091" w:rsidP="007A4884">
            <w:pPr>
              <w:pStyle w:val="--2"/>
            </w:pPr>
            <w:sdt>
              <w:sdtPr>
                <w:id w:val="8861447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3A372D56" w:rsidR="0077471D" w:rsidRPr="009D61E9" w:rsidRDefault="00627091" w:rsidP="007A4884">
            <w:pPr>
              <w:pStyle w:val="--2"/>
            </w:pPr>
            <w:sdt>
              <w:sdt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62A37890" w:rsidR="0077471D" w:rsidRPr="00E96B43" w:rsidRDefault="00627091" w:rsidP="007A4884">
            <w:pPr>
              <w:pStyle w:val="--2"/>
            </w:pPr>
            <w:sdt>
              <w:sdt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2318946C" w:rsidR="0077471D" w:rsidRPr="00DE7EFE" w:rsidRDefault="00627091" w:rsidP="007A4884">
            <w:pPr>
              <w:pStyle w:val="--2"/>
            </w:pPr>
            <w:sdt>
              <w:sdt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42BD8A20" w:rsidR="000A4EB6" w:rsidRDefault="000A4EB6" w:rsidP="000A4EB6">
            <w:pPr>
              <w:pStyle w:val="--2"/>
              <w:numPr>
                <w:ilvl w:val="0"/>
                <w:numId w:val="41"/>
              </w:numPr>
            </w:pPr>
            <w:r>
              <w:t>Установленное оборудование соответствует СанПин</w:t>
            </w: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489025FC" w:rsidR="0077471D" w:rsidRPr="00DE7EFE" w:rsidRDefault="00627091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4409DA09" w:rsidR="0077471D" w:rsidRDefault="00BF24AF" w:rsidP="00BF24AF">
            <w:pPr>
              <w:pStyle w:val="--2"/>
              <w:numPr>
                <w:ilvl w:val="0"/>
                <w:numId w:val="41"/>
              </w:numPr>
            </w:pPr>
            <w:r>
              <w:t>Тепловые завесы (внешние поверхности)</w:t>
            </w: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5C173714" w:rsidR="0077471D" w:rsidRPr="00837888" w:rsidRDefault="00627091" w:rsidP="007A4884">
            <w:pPr>
              <w:pStyle w:val="--2"/>
            </w:pPr>
            <w:sdt>
              <w:sdtPr>
                <w:id w:val="20411606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1F5801D9" w:rsidR="0077471D" w:rsidRPr="00837888" w:rsidRDefault="00627091" w:rsidP="007A4884">
            <w:pPr>
              <w:pStyle w:val="--2"/>
            </w:pPr>
            <w:sdt>
              <w:sdt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175C144F" w:rsidR="0077471D" w:rsidRPr="00837888" w:rsidRDefault="00627091" w:rsidP="007A4884">
            <w:pPr>
              <w:pStyle w:val="--2"/>
            </w:pPr>
            <w:sdt>
              <w:sdt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обувниц</w:t>
            </w:r>
            <w:r w:rsidR="0077471D">
              <w:t>ы</w:t>
            </w:r>
            <w:proofErr w:type="spellEnd"/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3C1CA6BA" w:rsidR="0077471D" w:rsidRPr="00837888" w:rsidRDefault="00627091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1F03EA00" w:rsidR="0077471D" w:rsidRPr="00837888" w:rsidRDefault="00627091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4D1069AD" w:rsidR="0077471D" w:rsidRDefault="00627091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F905C" w14:textId="77777777" w:rsidR="00627091" w:rsidRDefault="00627091">
      <w:r>
        <w:separator/>
      </w:r>
    </w:p>
  </w:endnote>
  <w:endnote w:type="continuationSeparator" w:id="0">
    <w:p w14:paraId="67B3E714" w14:textId="77777777" w:rsidR="00627091" w:rsidRDefault="00627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1BEC4" w14:textId="77777777" w:rsidR="00627091" w:rsidRDefault="00627091">
      <w:r>
        <w:separator/>
      </w:r>
    </w:p>
  </w:footnote>
  <w:footnote w:type="continuationSeparator" w:id="0">
    <w:p w14:paraId="456A0280" w14:textId="77777777" w:rsidR="00627091" w:rsidRDefault="00627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162CB" w14:textId="77777777" w:rsidR="00EA1EAC" w:rsidRPr="009B4662" w:rsidRDefault="00627091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</w:instrText>
    </w:r>
    <w:r>
      <w:instrText xml:space="preserve">AT </w:instrText>
    </w:r>
    <w:r>
      <w:fldChar w:fldCharType="separate"/>
    </w:r>
    <w:r w:rsidR="006156FB" w:rsidRPr="006156FB">
      <w:rPr>
        <w:rStyle w:val="a6"/>
        <w:lang w:val="en-US"/>
      </w:rPr>
      <w:t>Ф-ХХ</w:t>
    </w:r>
    <w:r w:rsidR="006156FB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1"/>
  </w:num>
  <w:num w:numId="2">
    <w:abstractNumId w:val="37"/>
  </w:num>
  <w:num w:numId="3">
    <w:abstractNumId w:val="28"/>
  </w:num>
  <w:num w:numId="4">
    <w:abstractNumId w:val="18"/>
  </w:num>
  <w:num w:numId="5">
    <w:abstractNumId w:val="17"/>
  </w:num>
  <w:num w:numId="6">
    <w:abstractNumId w:val="31"/>
  </w:num>
  <w:num w:numId="7">
    <w:abstractNumId w:val="27"/>
  </w:num>
  <w:num w:numId="8">
    <w:abstractNumId w:val="36"/>
  </w:num>
  <w:num w:numId="9">
    <w:abstractNumId w:val="32"/>
  </w:num>
  <w:num w:numId="10">
    <w:abstractNumId w:val="16"/>
  </w:num>
  <w:num w:numId="11">
    <w:abstractNumId w:val="25"/>
  </w:num>
  <w:num w:numId="12">
    <w:abstractNumId w:val="30"/>
  </w:num>
  <w:num w:numId="13">
    <w:abstractNumId w:val="39"/>
  </w:num>
  <w:num w:numId="14">
    <w:abstractNumId w:val="24"/>
  </w:num>
  <w:num w:numId="15">
    <w:abstractNumId w:val="20"/>
  </w:num>
  <w:num w:numId="16">
    <w:abstractNumId w:val="12"/>
  </w:num>
  <w:num w:numId="17">
    <w:abstractNumId w:val="22"/>
  </w:num>
  <w:num w:numId="18">
    <w:abstractNumId w:val="23"/>
  </w:num>
  <w:num w:numId="19">
    <w:abstractNumId w:val="38"/>
  </w:num>
  <w:num w:numId="20">
    <w:abstractNumId w:val="33"/>
  </w:num>
  <w:num w:numId="21">
    <w:abstractNumId w:val="13"/>
  </w:num>
  <w:num w:numId="22">
    <w:abstractNumId w:val="34"/>
  </w:num>
  <w:num w:numId="23">
    <w:abstractNumId w:val="26"/>
  </w:num>
  <w:num w:numId="24">
    <w:abstractNumId w:val="14"/>
  </w:num>
  <w:num w:numId="25">
    <w:abstractNumId w:val="29"/>
  </w:num>
  <w:num w:numId="26">
    <w:abstractNumId w:val="15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4"/>
  </w:num>
  <w:num w:numId="38">
    <w:abstractNumId w:val="11"/>
  </w:num>
  <w:num w:numId="39">
    <w:abstractNumId w:val="19"/>
  </w:num>
  <w:num w:numId="40">
    <w:abstractNumId w:val="35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60C1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2A8C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162A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B7D47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2366"/>
    <w:rsid w:val="005034D5"/>
    <w:rsid w:val="00504740"/>
    <w:rsid w:val="0050527E"/>
    <w:rsid w:val="005058B3"/>
    <w:rsid w:val="00507A44"/>
    <w:rsid w:val="00510D95"/>
    <w:rsid w:val="005222B2"/>
    <w:rsid w:val="00523C46"/>
    <w:rsid w:val="00524771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0E7A"/>
    <w:rsid w:val="005815AB"/>
    <w:rsid w:val="00583D6C"/>
    <w:rsid w:val="0059024E"/>
    <w:rsid w:val="00591837"/>
    <w:rsid w:val="00592375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27091"/>
    <w:rsid w:val="00634415"/>
    <w:rsid w:val="0063663B"/>
    <w:rsid w:val="00637975"/>
    <w:rsid w:val="00641A3F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D00"/>
    <w:rsid w:val="00760F6A"/>
    <w:rsid w:val="00762021"/>
    <w:rsid w:val="00765539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54E3"/>
    <w:rsid w:val="007E2B19"/>
    <w:rsid w:val="007E4F46"/>
    <w:rsid w:val="007E603E"/>
    <w:rsid w:val="007E6ECC"/>
    <w:rsid w:val="007F03F4"/>
    <w:rsid w:val="007F43F0"/>
    <w:rsid w:val="008047A2"/>
    <w:rsid w:val="00811E15"/>
    <w:rsid w:val="0081274F"/>
    <w:rsid w:val="00813AA3"/>
    <w:rsid w:val="00813DC5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08E0"/>
    <w:rsid w:val="00930B6D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98B"/>
    <w:rsid w:val="00A63156"/>
    <w:rsid w:val="00A66DB0"/>
    <w:rsid w:val="00A70FFE"/>
    <w:rsid w:val="00A73070"/>
    <w:rsid w:val="00A80537"/>
    <w:rsid w:val="00A8062B"/>
    <w:rsid w:val="00A82D60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2ED"/>
    <w:rsid w:val="00BE1ACE"/>
    <w:rsid w:val="00BE4751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0C2F"/>
    <w:rsid w:val="00C6203E"/>
    <w:rsid w:val="00C725B6"/>
    <w:rsid w:val="00C728D3"/>
    <w:rsid w:val="00C76E78"/>
    <w:rsid w:val="00C81001"/>
    <w:rsid w:val="00C86C99"/>
    <w:rsid w:val="00C935F8"/>
    <w:rsid w:val="00C961EA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24C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4156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316</TotalTime>
  <Pages>1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Перевозчиков Владимир Геннадьевич</cp:lastModifiedBy>
  <cp:revision>30</cp:revision>
  <cp:lastPrinted>2026-02-18T13:06:00Z</cp:lastPrinted>
  <dcterms:created xsi:type="dcterms:W3CDTF">2026-02-21T18:45:00Z</dcterms:created>
  <dcterms:modified xsi:type="dcterms:W3CDTF">2026-04-08T07:55:00Z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