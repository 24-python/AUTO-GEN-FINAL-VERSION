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07CFADE9" w:rsidR="00576DFD" w:rsidRPr="00E4524C" w:rsidRDefault="00E4524C" w:rsidP="00DC3916">
            <w:pPr>
              <w:pStyle w:val="-0"/>
            </w:pPr>
            <w:r>
              <w:t>Нарезка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035CAC1D" w:rsidR="00381B47" w:rsidRPr="009D61E9" w:rsidRDefault="00813DC5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062C05BE" w:rsidR="00381B47" w:rsidRPr="00837888" w:rsidRDefault="00813DC5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2B7772BC" w:rsidR="00381B47" w:rsidRPr="001F1277" w:rsidRDefault="00813DC5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13E5E58F" w:rsidR="00381B47" w:rsidRPr="00461184" w:rsidRDefault="00813DC5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1240CFBD" w:rsidR="00381B47" w:rsidRPr="009D61E9" w:rsidRDefault="00813DC5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260C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18DE4766" w:rsidR="00381B47" w:rsidRPr="00837888" w:rsidRDefault="00813DC5" w:rsidP="00DE7EFE">
            <w:pPr>
              <w:pStyle w:val="--2"/>
            </w:pPr>
            <w:sdt>
              <w:sdt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55802D0" w:rsidR="00381B47" w:rsidRPr="001F1277" w:rsidRDefault="00813DC5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171388AA" w:rsidR="00381B47" w:rsidRPr="00461184" w:rsidRDefault="00813DC5" w:rsidP="001A30F0">
            <w:pPr>
              <w:pStyle w:val="--2"/>
            </w:pPr>
            <w:sdt>
              <w:sdtPr>
                <w:id w:val="-326593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813DC5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3C7371FA" w:rsidR="00381B47" w:rsidRPr="00837888" w:rsidRDefault="00813DC5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13A7DFA7" w:rsidR="00381B47" w:rsidRPr="001F1277" w:rsidRDefault="00813DC5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294B1337" w:rsidR="00381B47" w:rsidRPr="001F1277" w:rsidRDefault="00813DC5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813DC5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813DC5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11F25751" w:rsidR="00381B47" w:rsidRPr="001F1277" w:rsidRDefault="00813DC5" w:rsidP="001A30F0">
            <w:pPr>
              <w:pStyle w:val="--2"/>
            </w:pPr>
            <w:sdt>
              <w:sdtPr>
                <w:id w:val="-885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813DC5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3656B610" w:rsidR="00381B47" w:rsidRPr="001F1277" w:rsidRDefault="00813DC5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EC73DE6" w:rsidR="00381B47" w:rsidRPr="00461184" w:rsidRDefault="00813DC5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26BDD0DF" w:rsidR="00381B47" w:rsidRPr="00461184" w:rsidRDefault="00813DC5" w:rsidP="001A30F0">
            <w:pPr>
              <w:pStyle w:val="--2"/>
            </w:pPr>
            <w:sdt>
              <w:sdtPr>
                <w:id w:val="6622793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813DC5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813DC5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53F60208" w:rsidR="00381B47" w:rsidRPr="00461184" w:rsidRDefault="00813DC5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12653AAD" w:rsidR="00D0491A" w:rsidRPr="00D0491A" w:rsidRDefault="00813DC5" w:rsidP="001A30F0">
            <w:pPr>
              <w:pStyle w:val="--2"/>
            </w:pPr>
            <w:sdt>
              <w:sdtPr>
                <w:id w:val="-1806227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813DC5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813DC5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813DC5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486E4EFF" w:rsidR="00100736" w:rsidRDefault="00813DC5" w:rsidP="001A30F0">
            <w:pPr>
              <w:pStyle w:val="--2"/>
            </w:pPr>
            <w:sdt>
              <w:sdt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2ED7C249" w:rsidR="00C728D3" w:rsidRPr="009D61E9" w:rsidRDefault="00813DC5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279FCDD4" w:rsidR="00C728D3" w:rsidRPr="001F1277" w:rsidRDefault="00813DC5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46F83626" w:rsidR="00C728D3" w:rsidRPr="009D61E9" w:rsidRDefault="00813DC5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13C073AE" w:rsidR="00C728D3" w:rsidRPr="001F1277" w:rsidRDefault="00813DC5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813DC5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27486EFA" w:rsidR="00C728D3" w:rsidRDefault="00813DC5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813DC5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33A4F1B4" w:rsidR="00C728D3" w:rsidRPr="001F1277" w:rsidRDefault="00813DC5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813DC5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52962A4A" w:rsidR="00C728D3" w:rsidRPr="00837888" w:rsidRDefault="00813DC5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76BCD429" w:rsidR="00C728D3" w:rsidRDefault="00813DC5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5C4C9B2C" w:rsidR="00C728D3" w:rsidRDefault="00813DC5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813DC5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4CEBE269" w:rsidR="00C728D3" w:rsidRDefault="00813DC5" w:rsidP="00EA2062">
            <w:pPr>
              <w:pStyle w:val="--2"/>
            </w:pPr>
            <w:sdt>
              <w:sdtPr>
                <w:id w:val="685022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813DC5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813DC5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813DC5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0A91DE53" w:rsidR="00C728D3" w:rsidRPr="00837888" w:rsidRDefault="00813DC5" w:rsidP="00EA2062">
            <w:pPr>
              <w:pStyle w:val="--2"/>
            </w:pPr>
            <w:sdt>
              <w:sdtPr>
                <w:id w:val="16583416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813DC5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813DC5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813DC5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813DC5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813DC5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813DC5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813DC5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813DC5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1394E082" w:rsidR="00C728D3" w:rsidRPr="009D61E9" w:rsidRDefault="00813DC5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20430C59" w:rsidR="00C728D3" w:rsidRPr="001F1277" w:rsidRDefault="00813DC5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312A2728" w:rsidR="00C728D3" w:rsidRPr="0044600B" w:rsidRDefault="00813DC5" w:rsidP="007A4884">
            <w:pPr>
              <w:pStyle w:val="--2"/>
            </w:pPr>
            <w:sdt>
              <w:sdtPr>
                <w:id w:val="-1363199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813DC5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813DC5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1E5CCF7D" w:rsidR="00C728D3" w:rsidRDefault="00813DC5" w:rsidP="00F225B7">
            <w:pPr>
              <w:pStyle w:val="--2"/>
            </w:pPr>
            <w:sdt>
              <w:sdtPr>
                <w:id w:val="1524891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813DC5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813DC5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813DC5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7D34D542" w:rsidR="00C728D3" w:rsidRPr="001F1277" w:rsidRDefault="00813DC5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813DC5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813DC5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813DC5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6ABEAA15" w:rsidR="00C728D3" w:rsidRPr="001F1277" w:rsidRDefault="00813DC5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0DCA91FD" w:rsidR="00C728D3" w:rsidRPr="0044600B" w:rsidRDefault="00813DC5" w:rsidP="001A30F0">
            <w:pPr>
              <w:pStyle w:val="--2"/>
            </w:pPr>
            <w:sdt>
              <w:sdtPr>
                <w:id w:val="-1079726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813DC5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297F9811" w:rsidR="00C728D3" w:rsidRPr="009D61E9" w:rsidRDefault="00813DC5" w:rsidP="00F225B7">
            <w:pPr>
              <w:pStyle w:val="--2"/>
            </w:pPr>
            <w:sdt>
              <w:sdt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6D7F890C" w:rsidR="00C728D3" w:rsidRPr="001F1277" w:rsidRDefault="00813DC5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813DC5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813DC5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813DC5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813DC5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0302CC79" w:rsidR="00C728D3" w:rsidRPr="0044600B" w:rsidRDefault="00813DC5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502366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813DC5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68D0F564" w:rsidR="00C728D3" w:rsidRPr="009D61E9" w:rsidRDefault="00813DC5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DD54E6" w:rsidR="00C728D3" w:rsidRPr="001F1277" w:rsidRDefault="00813DC5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137A8063" w:rsidR="00C728D3" w:rsidRPr="0044600B" w:rsidRDefault="00813DC5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813DC5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813DC5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813DC5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4487F837" w:rsidR="0077471D" w:rsidRPr="00461184" w:rsidRDefault="00813DC5" w:rsidP="007A4884">
            <w:pPr>
              <w:pStyle w:val="--2"/>
            </w:pPr>
            <w:sdt>
              <w:sdtPr>
                <w:id w:val="-1625845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813DC5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813DC5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813DC5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4E1BE5D0" w:rsidR="0077471D" w:rsidRPr="00461184" w:rsidRDefault="00813DC5" w:rsidP="007A4884">
            <w:pPr>
              <w:pStyle w:val="--2"/>
            </w:pPr>
            <w:sdt>
              <w:sdtPr>
                <w:id w:val="-742721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813DC5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813DC5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813DC5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813DC5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813DC5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4F61AFC" w:rsidR="00732401" w:rsidRDefault="00813DC5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813DC5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813DC5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0078EF1" w:rsidR="0077471D" w:rsidRDefault="00813DC5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1412E755" w:rsidR="0077471D" w:rsidRDefault="00813DC5" w:rsidP="00732401">
            <w:pPr>
              <w:pStyle w:val="--2"/>
            </w:pPr>
            <w:sdt>
              <w:sdtPr>
                <w:id w:val="-13907193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297B0F7C" w:rsidR="0077471D" w:rsidRPr="0044600B" w:rsidRDefault="00813DC5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A3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0C3F31A" w:rsidR="0077471D" w:rsidRDefault="00813DC5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813DC5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813DC5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813DC5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7F7AE354" w:rsidR="0077471D" w:rsidRPr="009D61E9" w:rsidRDefault="00813DC5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813DC5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813DC5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41A4787" w:rsidR="0077471D" w:rsidRPr="00F86F0C" w:rsidRDefault="00813DC5" w:rsidP="007A4884">
            <w:pPr>
              <w:pStyle w:val="--2"/>
              <w:rPr>
                <w:sz w:val="20"/>
              </w:rPr>
            </w:pPr>
            <w:sdt>
              <w:sdtPr>
                <w:id w:val="-1922015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813DC5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6C3C991D" w:rsidR="0077471D" w:rsidRPr="00F86F0C" w:rsidRDefault="00813DC5" w:rsidP="007A4884">
            <w:pPr>
              <w:pStyle w:val="--2"/>
              <w:rPr>
                <w:sz w:val="20"/>
              </w:rPr>
            </w:pPr>
            <w:sdt>
              <w:sdtPr>
                <w:id w:val="-321433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272CB">
              <w:t xml:space="preserve"> таромоечная </w:t>
            </w:r>
            <w:r w:rsidR="0077471D"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6B5879C8" w:rsidR="0077471D" w:rsidRPr="00837888" w:rsidRDefault="00813DC5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44A86BBD" w:rsidR="0077471D" w:rsidRPr="00E96B43" w:rsidRDefault="00813DC5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39075DE2" w:rsidR="0077471D" w:rsidRPr="009D61E9" w:rsidRDefault="00813DC5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813DC5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813DC5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418F66CD" w:rsidR="0077471D" w:rsidRPr="00E96B43" w:rsidRDefault="00813DC5" w:rsidP="007A4884">
            <w:pPr>
              <w:pStyle w:val="--2"/>
            </w:pPr>
            <w:sdt>
              <w:sdtPr>
                <w:id w:val="88614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01C7A61E" w:rsidR="0077471D" w:rsidRPr="009D61E9" w:rsidRDefault="00813DC5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62A37890" w:rsidR="0077471D" w:rsidRPr="00E96B43" w:rsidRDefault="00813DC5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2318946C" w:rsidR="0077471D" w:rsidRPr="00DE7EFE" w:rsidRDefault="00813DC5" w:rsidP="007A4884">
            <w:pPr>
              <w:pStyle w:val="--2"/>
            </w:pPr>
            <w:sdt>
              <w:sdtPr>
                <w:id w:val="1193961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813DC5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5C173714" w:rsidR="0077471D" w:rsidRPr="00837888" w:rsidRDefault="00813DC5" w:rsidP="007A4884">
            <w:pPr>
              <w:pStyle w:val="--2"/>
            </w:pPr>
            <w:sdt>
              <w:sdtPr>
                <w:id w:val="20411606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44BB6308" w:rsidR="0077471D" w:rsidRPr="00837888" w:rsidRDefault="00813DC5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813DC5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3C1CA6BA" w:rsidR="0077471D" w:rsidRPr="00837888" w:rsidRDefault="00813DC5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4524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813DC5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813DC5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5D317" w14:textId="77777777" w:rsidR="00813DC5" w:rsidRDefault="00813DC5">
      <w:r>
        <w:separator/>
      </w:r>
    </w:p>
  </w:endnote>
  <w:endnote w:type="continuationSeparator" w:id="0">
    <w:p w14:paraId="6585BA2E" w14:textId="77777777" w:rsidR="00813DC5" w:rsidRDefault="0081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537D9" w14:textId="77777777" w:rsidR="00813DC5" w:rsidRDefault="00813DC5">
      <w:r>
        <w:separator/>
      </w:r>
    </w:p>
  </w:footnote>
  <w:footnote w:type="continuationSeparator" w:id="0">
    <w:p w14:paraId="57E3B432" w14:textId="77777777" w:rsidR="00813DC5" w:rsidRDefault="00813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162CB" w14:textId="77777777" w:rsidR="00EA1EAC" w:rsidRPr="009B4662" w:rsidRDefault="00813DC5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6156FB" w:rsidRPr="006156FB">
      <w:rPr>
        <w:rStyle w:val="a6"/>
        <w:lang w:val="en-US"/>
      </w:rPr>
      <w:t>Ф-ХХ</w:t>
    </w:r>
    <w:r w:rsidR="006156FB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1"/>
  </w:num>
  <w:num w:numId="2">
    <w:abstractNumId w:val="37"/>
  </w:num>
  <w:num w:numId="3">
    <w:abstractNumId w:val="28"/>
  </w:num>
  <w:num w:numId="4">
    <w:abstractNumId w:val="18"/>
  </w:num>
  <w:num w:numId="5">
    <w:abstractNumId w:val="17"/>
  </w:num>
  <w:num w:numId="6">
    <w:abstractNumId w:val="31"/>
  </w:num>
  <w:num w:numId="7">
    <w:abstractNumId w:val="27"/>
  </w:num>
  <w:num w:numId="8">
    <w:abstractNumId w:val="36"/>
  </w:num>
  <w:num w:numId="9">
    <w:abstractNumId w:val="32"/>
  </w:num>
  <w:num w:numId="10">
    <w:abstractNumId w:val="16"/>
  </w:num>
  <w:num w:numId="11">
    <w:abstractNumId w:val="25"/>
  </w:num>
  <w:num w:numId="12">
    <w:abstractNumId w:val="30"/>
  </w:num>
  <w:num w:numId="13">
    <w:abstractNumId w:val="39"/>
  </w:num>
  <w:num w:numId="14">
    <w:abstractNumId w:val="24"/>
  </w:num>
  <w:num w:numId="15">
    <w:abstractNumId w:val="20"/>
  </w:num>
  <w:num w:numId="16">
    <w:abstractNumId w:val="12"/>
  </w:num>
  <w:num w:numId="17">
    <w:abstractNumId w:val="22"/>
  </w:num>
  <w:num w:numId="18">
    <w:abstractNumId w:val="23"/>
  </w:num>
  <w:num w:numId="19">
    <w:abstractNumId w:val="38"/>
  </w:num>
  <w:num w:numId="20">
    <w:abstractNumId w:val="33"/>
  </w:num>
  <w:num w:numId="21">
    <w:abstractNumId w:val="13"/>
  </w:num>
  <w:num w:numId="22">
    <w:abstractNumId w:val="34"/>
  </w:num>
  <w:num w:numId="23">
    <w:abstractNumId w:val="26"/>
  </w:num>
  <w:num w:numId="24">
    <w:abstractNumId w:val="14"/>
  </w:num>
  <w:num w:numId="25">
    <w:abstractNumId w:val="29"/>
  </w:num>
  <w:num w:numId="26">
    <w:abstractNumId w:val="15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4"/>
  </w:num>
  <w:num w:numId="38">
    <w:abstractNumId w:val="11"/>
  </w:num>
  <w:num w:numId="39">
    <w:abstractNumId w:val="19"/>
  </w:num>
  <w:num w:numId="40">
    <w:abstractNumId w:val="35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60C1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2366"/>
    <w:rsid w:val="005034D5"/>
    <w:rsid w:val="00504740"/>
    <w:rsid w:val="0050527E"/>
    <w:rsid w:val="005058B3"/>
    <w:rsid w:val="00507A44"/>
    <w:rsid w:val="00510D95"/>
    <w:rsid w:val="005222B2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1A3F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DC5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24C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292</TotalTime>
  <Pages>1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Перевозчиков Владимир Геннадьевич</cp:lastModifiedBy>
  <cp:revision>27</cp:revision>
  <cp:lastPrinted>2026-02-18T13:06:00Z</cp:lastPrinted>
  <dcterms:created xsi:type="dcterms:W3CDTF">2026-02-21T18:45:00Z</dcterms:created>
  <dcterms:modified xsi:type="dcterms:W3CDTF">2026-04-07T06:11:00Z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