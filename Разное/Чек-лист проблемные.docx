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140"/>
        <w:gridCol w:w="2414"/>
        <w:gridCol w:w="524"/>
        <w:gridCol w:w="3727"/>
        <w:gridCol w:w="567"/>
        <w:gridCol w:w="564"/>
        <w:gridCol w:w="2982"/>
        <w:gridCol w:w="571"/>
        <w:gridCol w:w="690"/>
        <w:gridCol w:w="2001"/>
        <w:gridCol w:w="568"/>
      </w:tblGrid>
      <w:tr w:rsidR="00576DFD" w:rsidRPr="00B87913" w14:paraId="1CDD3B71" w14:textId="77777777" w:rsidTr="000A4EB6">
        <w:trPr>
          <w:trHeight w:val="288"/>
        </w:trPr>
        <w:tc>
          <w:tcPr>
            <w:tcW w:w="4775" w:type="dxa"/>
            <w:gridSpan w:val="4"/>
            <w:vAlign w:val="bottom"/>
          </w:tcPr>
          <w:p w14:paraId="23709DAD" w14:textId="17F0CB60" w:rsidR="00576DFD" w:rsidRPr="00B87913" w:rsidRDefault="008936EF" w:rsidP="00DC3916">
            <w:pPr>
              <w:pStyle w:val="-0"/>
            </w:pPr>
            <w:r>
              <w:t>ООО «Рога и Копыта»</w:t>
            </w:r>
          </w:p>
        </w:tc>
        <w:tc>
          <w:tcPr>
            <w:tcW w:w="4858" w:type="dxa"/>
            <w:gridSpan w:val="3"/>
            <w:vAlign w:val="bottom"/>
          </w:tcPr>
          <w:p w14:paraId="325DCA4B" w14:textId="0385CDAB" w:rsidR="00576DFD" w:rsidRPr="00E4524C" w:rsidRDefault="00C91C71" w:rsidP="00DC3916">
            <w:pPr>
              <w:pStyle w:val="-0"/>
            </w:pPr>
            <w:r>
              <w:t>Чистка копыт</w:t>
            </w:r>
          </w:p>
        </w:tc>
        <w:tc>
          <w:tcPr>
            <w:tcW w:w="4243" w:type="dxa"/>
            <w:gridSpan w:val="3"/>
            <w:vAlign w:val="bottom"/>
          </w:tcPr>
          <w:p w14:paraId="53266DEC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8" w:type="dxa"/>
            <w:gridSpan w:val="2"/>
            <w:vAlign w:val="bottom"/>
          </w:tcPr>
          <w:p w14:paraId="0453C5F0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48E31473" w14:textId="77777777" w:rsidTr="000A4EB6">
        <w:trPr>
          <w:trHeight w:val="80"/>
        </w:trPr>
        <w:tc>
          <w:tcPr>
            <w:tcW w:w="4775" w:type="dxa"/>
            <w:gridSpan w:val="4"/>
          </w:tcPr>
          <w:p w14:paraId="6E3E1AD1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8" w:type="dxa"/>
            <w:gridSpan w:val="3"/>
          </w:tcPr>
          <w:p w14:paraId="5F97A9AD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3" w:type="dxa"/>
            <w:gridSpan w:val="3"/>
          </w:tcPr>
          <w:p w14:paraId="58554576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8" w:type="dxa"/>
            <w:gridSpan w:val="2"/>
          </w:tcPr>
          <w:p w14:paraId="5A56A41F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157C8891" w14:textId="77777777" w:rsidTr="000A4EB6">
        <w:tblPrEx>
          <w:tblLook w:val="0000" w:firstRow="0" w:lastRow="0" w:firstColumn="0" w:lastColumn="0" w:noHBand="0" w:noVBand="0"/>
        </w:tblPrEx>
        <w:trPr>
          <w:cantSplit/>
          <w:trHeight w:val="184"/>
        </w:trPr>
        <w:tc>
          <w:tcPr>
            <w:tcW w:w="4251" w:type="dxa"/>
            <w:gridSpan w:val="3"/>
            <w:shd w:val="clear" w:color="auto" w:fill="BFBFBF" w:themeFill="background1" w:themeFillShade="BF"/>
          </w:tcPr>
          <w:p w14:paraId="4A945BCA" w14:textId="77777777" w:rsidR="00381B47" w:rsidRPr="009272CB" w:rsidRDefault="00381B47" w:rsidP="00E002DA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shd w:val="clear" w:color="auto" w:fill="BFBFBF" w:themeFill="background1" w:themeFillShade="BF"/>
          </w:tcPr>
          <w:p w14:paraId="38923052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5B548EC2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7" w:type="dxa"/>
            <w:gridSpan w:val="3"/>
            <w:shd w:val="clear" w:color="auto" w:fill="BFBFBF" w:themeFill="background1" w:themeFillShade="BF"/>
          </w:tcPr>
          <w:p w14:paraId="55F58191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3"/>
            <w:shd w:val="clear" w:color="auto" w:fill="BFBFBF" w:themeFill="background1" w:themeFillShade="BF"/>
          </w:tcPr>
          <w:p w14:paraId="46787064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77471D" w:rsidRPr="00D764EB" w14:paraId="14C08F4B" w14:textId="77777777" w:rsidTr="000A4EB6">
        <w:trPr>
          <w:trHeight w:val="183"/>
        </w:trPr>
        <w:tc>
          <w:tcPr>
            <w:tcW w:w="4251" w:type="dxa"/>
            <w:gridSpan w:val="3"/>
          </w:tcPr>
          <w:p w14:paraId="658FED27" w14:textId="35173D55" w:rsidR="00381B47" w:rsidRPr="009D61E9" w:rsidRDefault="0022181E" w:rsidP="00EA1EA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потолок</w:t>
            </w:r>
            <w:r w:rsidR="00EA1EAC">
              <w:t xml:space="preserve"> (высота _____м)</w:t>
            </w:r>
            <w:r w:rsidR="00381B47">
              <w:t>:</w:t>
            </w:r>
            <w:r w:rsidR="00381B47">
              <w:tab/>
            </w:r>
            <w:sdt>
              <w:sdt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</w:t>
            </w:r>
            <w:r w:rsidR="00EA1EAC">
              <w:t>П</w:t>
            </w:r>
            <w:r w:rsidR="00381B47">
              <w:tab/>
            </w:r>
            <w:sdt>
              <w:sdt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ОК</w:t>
            </w:r>
          </w:p>
        </w:tc>
        <w:tc>
          <w:tcPr>
            <w:tcW w:w="524" w:type="dxa"/>
          </w:tcPr>
          <w:p w14:paraId="5D89E023" w14:textId="77777777" w:rsidR="00381B47" w:rsidRPr="009D61E9" w:rsidRDefault="00381B47" w:rsidP="00185A34">
            <w:pPr>
              <w:pStyle w:val="--2"/>
            </w:pPr>
          </w:p>
        </w:tc>
        <w:tc>
          <w:tcPr>
            <w:tcW w:w="3727" w:type="dxa"/>
          </w:tcPr>
          <w:p w14:paraId="0D6878EF" w14:textId="074EC4FC" w:rsidR="00381B47" w:rsidRPr="00837888" w:rsidRDefault="0022181E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чайник</w:t>
            </w:r>
            <w:r w:rsidR="00DE7EFE">
              <w:t>и</w:t>
            </w:r>
            <w:r w:rsidR="00381B47">
              <w:tab/>
            </w:r>
            <w:sdt>
              <w:sdt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</w:t>
            </w:r>
            <w:r w:rsidR="00381B47">
              <w:t>термопот</w:t>
            </w:r>
            <w:r w:rsidR="00DE7EFE">
              <w:t>ы</w:t>
            </w:r>
            <w:r w:rsidR="00381B47">
              <w:tab/>
            </w:r>
            <w:sdt>
              <w:sdt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кулер</w:t>
            </w:r>
            <w:r w:rsidR="00DE7EFE">
              <w:t>а</w:t>
            </w:r>
          </w:p>
        </w:tc>
        <w:tc>
          <w:tcPr>
            <w:tcW w:w="567" w:type="dxa"/>
          </w:tcPr>
          <w:p w14:paraId="7BF4109C" w14:textId="77777777" w:rsidR="00381B47" w:rsidRPr="00837888" w:rsidRDefault="00381B47" w:rsidP="00EA2062">
            <w:pPr>
              <w:pStyle w:val="--2"/>
              <w:tabs>
                <w:tab w:val="left" w:pos="1026"/>
                <w:tab w:val="left" w:pos="1168"/>
              </w:tabs>
            </w:pPr>
          </w:p>
        </w:tc>
        <w:tc>
          <w:tcPr>
            <w:tcW w:w="3546" w:type="dxa"/>
            <w:gridSpan w:val="2"/>
          </w:tcPr>
          <w:p w14:paraId="5D2E1BD1" w14:textId="48611AF0" w:rsidR="00381B47" w:rsidRPr="001F1277" w:rsidRDefault="0022181E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1C7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плиты</w:t>
            </w:r>
            <w:r w:rsidR="00381B47">
              <w:t xml:space="preserve"> </w:t>
            </w:r>
            <w:sdt>
              <w:sdt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индук. </w:t>
            </w:r>
            <w:sdt>
              <w:sdt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элек. </w:t>
            </w:r>
            <w:sdt>
              <w:sdtPr>
                <w:id w:val="-9939459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1C7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газ.</w:t>
            </w:r>
          </w:p>
        </w:tc>
        <w:tc>
          <w:tcPr>
            <w:tcW w:w="571" w:type="dxa"/>
          </w:tcPr>
          <w:p w14:paraId="4CEE1789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509D136" w14:textId="348B3D17" w:rsidR="00381B47" w:rsidRPr="00461184" w:rsidRDefault="0022181E" w:rsidP="007A7E4E">
            <w:pPr>
              <w:pStyle w:val="--2"/>
            </w:pPr>
            <w:sdt>
              <w:sdt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 w:rsidRPr="009272CB">
              <w:t xml:space="preserve"> вакуумны</w:t>
            </w:r>
            <w:r w:rsidR="007A7E4E">
              <w:t>е</w:t>
            </w:r>
            <w:r w:rsidR="007A7E4E" w:rsidRPr="009272CB">
              <w:t xml:space="preserve"> упаковщик</w:t>
            </w:r>
            <w:r w:rsidR="007A7E4E">
              <w:t>и</w:t>
            </w:r>
          </w:p>
        </w:tc>
        <w:tc>
          <w:tcPr>
            <w:tcW w:w="567" w:type="dxa"/>
          </w:tcPr>
          <w:p w14:paraId="44ABFAC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8E05459" w14:textId="77777777" w:rsidTr="000A4EB6">
        <w:trPr>
          <w:trHeight w:val="183"/>
        </w:trPr>
        <w:tc>
          <w:tcPr>
            <w:tcW w:w="4251" w:type="dxa"/>
            <w:gridSpan w:val="3"/>
          </w:tcPr>
          <w:p w14:paraId="3A45F269" w14:textId="19BC4D23" w:rsidR="00381B47" w:rsidRPr="009D61E9" w:rsidRDefault="0022181E" w:rsidP="001B7E10">
            <w:pPr>
              <w:pStyle w:val="--2"/>
            </w:pPr>
            <w:sdt>
              <w:sdtPr>
                <w:id w:val="-424264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 светильники</w:t>
            </w:r>
            <w:r w:rsidR="008E229F">
              <w:t xml:space="preserve"> </w:t>
            </w:r>
            <w:sdt>
              <w:sdtPr>
                <w:id w:val="1592071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вытяжные зонты</w:t>
            </w:r>
            <w:r w:rsidR="00EA1EAC">
              <w:tab/>
            </w:r>
            <w:sdt>
              <w:sdtPr>
                <w:id w:val="-19746743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Н</w:t>
            </w:r>
            <w:r w:rsidR="00EA1EAC">
              <w:tab/>
            </w:r>
            <w:sdt>
              <w:sdtPr>
                <w:id w:val="21060016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А</w:t>
            </w:r>
          </w:p>
        </w:tc>
        <w:tc>
          <w:tcPr>
            <w:tcW w:w="524" w:type="dxa"/>
          </w:tcPr>
          <w:p w14:paraId="28716888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21C400B3" w14:textId="7B959555" w:rsidR="00381B47" w:rsidRPr="00837888" w:rsidRDefault="0022181E" w:rsidP="00DE7EFE">
            <w:pPr>
              <w:pStyle w:val="--2"/>
            </w:pPr>
            <w:sdt>
              <w:sdt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>микроволн</w:t>
            </w:r>
            <w:r w:rsidR="00381B47">
              <w:t>овк</w:t>
            </w:r>
            <w:r w:rsidR="00DE7EFE">
              <w:t>и</w:t>
            </w:r>
            <w:r w:rsidR="00381B47" w:rsidRPr="00837888">
              <w:t xml:space="preserve"> </w:t>
            </w:r>
            <w:sdt>
              <w:sdt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холодильник</w:t>
            </w:r>
            <w:r w:rsidR="00DE7EFE">
              <w:t>и</w:t>
            </w:r>
          </w:p>
        </w:tc>
        <w:tc>
          <w:tcPr>
            <w:tcW w:w="567" w:type="dxa"/>
          </w:tcPr>
          <w:p w14:paraId="775B9DF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10C78C0F" w14:textId="033DEB28" w:rsidR="00381B47" w:rsidRPr="001F1277" w:rsidRDefault="0022181E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варочны</w:t>
            </w:r>
            <w:r w:rsidR="0063663B">
              <w:t>е</w:t>
            </w:r>
            <w:r w:rsidR="00381B47">
              <w:t xml:space="preserve"> кот</w:t>
            </w:r>
            <w:r w:rsidR="0063663B">
              <w:t>лы</w:t>
            </w:r>
            <w:r w:rsidR="00381B47">
              <w:t xml:space="preserve"> </w:t>
            </w:r>
            <w:sdt>
              <w:sdt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сковород</w:t>
            </w:r>
            <w:r w:rsidR="0063663B">
              <w:t>ы</w:t>
            </w:r>
            <w:r w:rsidR="00381B47">
              <w:t xml:space="preserve"> </w:t>
            </w:r>
          </w:p>
        </w:tc>
        <w:tc>
          <w:tcPr>
            <w:tcW w:w="571" w:type="dxa"/>
          </w:tcPr>
          <w:p w14:paraId="5254DD03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CAF9375" w14:textId="6C41E9B8" w:rsidR="00381B47" w:rsidRPr="00461184" w:rsidRDefault="0022181E" w:rsidP="001A30F0">
            <w:pPr>
              <w:pStyle w:val="--2"/>
            </w:pPr>
            <w:sdt>
              <w:sdt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запайщики</w:t>
            </w:r>
          </w:p>
        </w:tc>
        <w:tc>
          <w:tcPr>
            <w:tcW w:w="567" w:type="dxa"/>
          </w:tcPr>
          <w:p w14:paraId="16B8C16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E8C6D26" w14:textId="77777777" w:rsidTr="000A4EB6">
        <w:trPr>
          <w:trHeight w:val="94"/>
        </w:trPr>
        <w:tc>
          <w:tcPr>
            <w:tcW w:w="4251" w:type="dxa"/>
            <w:gridSpan w:val="3"/>
          </w:tcPr>
          <w:p w14:paraId="6110C28E" w14:textId="285E89A2" w:rsidR="00381B47" w:rsidRPr="009D61E9" w:rsidRDefault="0022181E" w:rsidP="00C06F80">
            <w:pPr>
              <w:pStyle w:val="--2"/>
            </w:pPr>
            <w:sdt>
              <w:sdt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вентиляционные трубы</w:t>
            </w:r>
            <w:r w:rsidR="00381B47">
              <w:tab/>
            </w:r>
            <w:sdt>
              <w:sdtPr>
                <w:id w:val="-111513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диффузоры</w:t>
            </w:r>
          </w:p>
        </w:tc>
        <w:tc>
          <w:tcPr>
            <w:tcW w:w="524" w:type="dxa"/>
          </w:tcPr>
          <w:p w14:paraId="5B04B4D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5E99EA6D" w14:textId="66F3E3DD" w:rsidR="00381B47" w:rsidRPr="00837888" w:rsidRDefault="0022181E" w:rsidP="00DE7EFE">
            <w:pPr>
              <w:pStyle w:val="--2"/>
            </w:pPr>
            <w:sdt>
              <w:sdt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стиральн</w:t>
            </w:r>
            <w:r w:rsidR="00DE7EFE">
              <w:t>ые</w:t>
            </w:r>
            <w:r w:rsidR="00381B47">
              <w:t xml:space="preserve"> машин</w:t>
            </w:r>
            <w:r w:rsidR="00DE7EFE">
              <w:t xml:space="preserve">ы </w:t>
            </w:r>
            <w:sdt>
              <w:sdt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7EFE">
              <w:t xml:space="preserve"> сушильные машины</w:t>
            </w:r>
          </w:p>
        </w:tc>
        <w:tc>
          <w:tcPr>
            <w:tcW w:w="567" w:type="dxa"/>
          </w:tcPr>
          <w:p w14:paraId="51C3476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4B96A177" w14:textId="04CC05C0" w:rsidR="00381B47" w:rsidRPr="001F1277" w:rsidRDefault="0022181E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фритюр</w:t>
            </w:r>
            <w:r w:rsidR="0063663B">
              <w:t>ы</w:t>
            </w:r>
            <w:r w:rsidR="00381B47">
              <w:t xml:space="preserve"> </w:t>
            </w:r>
            <w:sdt>
              <w:sdt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грил</w:t>
            </w:r>
            <w:r w:rsidR="0063663B">
              <w:t>и</w:t>
            </w:r>
          </w:p>
        </w:tc>
        <w:tc>
          <w:tcPr>
            <w:tcW w:w="571" w:type="dxa"/>
          </w:tcPr>
          <w:p w14:paraId="6CBD3FC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33447E33" w14:textId="7ED8D0BA" w:rsidR="00381B47" w:rsidRPr="001F1277" w:rsidRDefault="0022181E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 xml:space="preserve">этикетировщики </w:t>
            </w:r>
          </w:p>
        </w:tc>
        <w:tc>
          <w:tcPr>
            <w:tcW w:w="567" w:type="dxa"/>
          </w:tcPr>
          <w:p w14:paraId="65AA3A53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9696E93" w14:textId="77777777" w:rsidTr="000A4EB6">
        <w:trPr>
          <w:trHeight w:val="183"/>
        </w:trPr>
        <w:tc>
          <w:tcPr>
            <w:tcW w:w="4251" w:type="dxa"/>
            <w:gridSpan w:val="3"/>
          </w:tcPr>
          <w:p w14:paraId="7C443354" w14:textId="52E26A24" w:rsidR="00381B47" w:rsidRPr="009D61E9" w:rsidRDefault="0022181E" w:rsidP="00381B47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>кондиционер</w:t>
            </w:r>
            <w:r w:rsidR="00EA1EAC">
              <w:t xml:space="preserve"> </w:t>
            </w:r>
            <w:sdt>
              <w:sdt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 xml:space="preserve"> </w:t>
            </w:r>
            <w:r w:rsidR="00762021" w:rsidRPr="00762021">
              <w:t>сплит-системы</w:t>
            </w:r>
          </w:p>
        </w:tc>
        <w:tc>
          <w:tcPr>
            <w:tcW w:w="524" w:type="dxa"/>
          </w:tcPr>
          <w:p w14:paraId="5F720644" w14:textId="77777777" w:rsidR="00381B47" w:rsidRPr="009D61E9" w:rsidRDefault="00381B47" w:rsidP="00C06F80">
            <w:pPr>
              <w:pStyle w:val="--2"/>
              <w:tabs>
                <w:tab w:val="left" w:pos="1736"/>
                <w:tab w:val="left" w:pos="3011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34673625" w14:textId="77777777" w:rsidR="00381B47" w:rsidRPr="009D61E9" w:rsidRDefault="00381B47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6" w:type="dxa"/>
            <w:gridSpan w:val="2"/>
          </w:tcPr>
          <w:p w14:paraId="7695024E" w14:textId="4100191A" w:rsidR="00381B47" w:rsidRPr="001F1277" w:rsidRDefault="0022181E" w:rsidP="001A30F0">
            <w:pPr>
              <w:pStyle w:val="--2"/>
            </w:pPr>
            <w:sdt>
              <w:sdt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пароконвектоматы </w:t>
            </w:r>
          </w:p>
        </w:tc>
        <w:tc>
          <w:tcPr>
            <w:tcW w:w="571" w:type="dxa"/>
          </w:tcPr>
          <w:p w14:paraId="4D865482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3564E7E7" w14:textId="61848C4C" w:rsidR="00381B47" w:rsidRPr="001F1277" w:rsidRDefault="0022181E" w:rsidP="001A30F0">
            <w:pPr>
              <w:pStyle w:val="--2"/>
            </w:pPr>
            <w:sdt>
              <w:sdt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принтера для этикеток</w:t>
            </w:r>
          </w:p>
        </w:tc>
        <w:tc>
          <w:tcPr>
            <w:tcW w:w="567" w:type="dxa"/>
          </w:tcPr>
          <w:p w14:paraId="7B21593D" w14:textId="77777777" w:rsidR="00381B47" w:rsidRPr="00E002DA" w:rsidRDefault="00381B47" w:rsidP="001A30F0">
            <w:pPr>
              <w:pStyle w:val="--2"/>
            </w:pPr>
          </w:p>
        </w:tc>
      </w:tr>
      <w:tr w:rsidR="00C728D3" w:rsidRPr="006854F0" w14:paraId="7B5030BB" w14:textId="77777777" w:rsidTr="000A4EB6">
        <w:trPr>
          <w:trHeight w:val="183"/>
        </w:trPr>
        <w:tc>
          <w:tcPr>
            <w:tcW w:w="4251" w:type="dxa"/>
            <w:gridSpan w:val="3"/>
          </w:tcPr>
          <w:p w14:paraId="6CC3C927" w14:textId="45D9CA3C" w:rsidR="00381B47" w:rsidRPr="009D61E9" w:rsidRDefault="0022181E" w:rsidP="00EA2062">
            <w:pPr>
              <w:pStyle w:val="--2"/>
            </w:pPr>
            <w:sdt>
              <w:sdt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инсектицидные лампы</w:t>
            </w:r>
          </w:p>
        </w:tc>
        <w:tc>
          <w:tcPr>
            <w:tcW w:w="524" w:type="dxa"/>
          </w:tcPr>
          <w:p w14:paraId="2E08CF8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230D8F43" w14:textId="6A18EF9C" w:rsidR="00381B47" w:rsidRPr="001F1277" w:rsidRDefault="0022181E" w:rsidP="00EA2062">
            <w:pPr>
              <w:pStyle w:val="--2"/>
            </w:pPr>
            <w:sdt>
              <w:sdt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>доски</w:t>
            </w:r>
            <w:r w:rsidR="00381B47">
              <w:t xml:space="preserve"> </w:t>
            </w:r>
            <w:sdt>
              <w:sdt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 xml:space="preserve">посуда </w:t>
            </w:r>
            <w:sdt>
              <w:sdt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>инвентарь</w:t>
            </w:r>
          </w:p>
        </w:tc>
        <w:tc>
          <w:tcPr>
            <w:tcW w:w="567" w:type="dxa"/>
          </w:tcPr>
          <w:p w14:paraId="5A3DB96E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0CFFA4BB" w14:textId="6023CA47" w:rsidR="00381B47" w:rsidRPr="00461184" w:rsidRDefault="0022181E" w:rsidP="001A30F0">
            <w:pPr>
              <w:pStyle w:val="--2"/>
            </w:pPr>
            <w:sdt>
              <w:sdt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печи подовые </w:t>
            </w:r>
            <w:sdt>
              <w:sdt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печи ротационные</w:t>
            </w:r>
          </w:p>
        </w:tc>
        <w:tc>
          <w:tcPr>
            <w:tcW w:w="571" w:type="dxa"/>
          </w:tcPr>
          <w:p w14:paraId="465F3F6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4F0FFF00" w14:textId="6DBE330F" w:rsidR="00381B47" w:rsidRPr="00461184" w:rsidRDefault="0022181E" w:rsidP="001A30F0">
            <w:pPr>
              <w:pStyle w:val="--2"/>
            </w:pPr>
            <w:sdt>
              <w:sdt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термоусадочные туннели</w:t>
            </w:r>
          </w:p>
        </w:tc>
        <w:tc>
          <w:tcPr>
            <w:tcW w:w="567" w:type="dxa"/>
          </w:tcPr>
          <w:p w14:paraId="33B67FC3" w14:textId="77777777" w:rsidR="00381B47" w:rsidRPr="006854F0" w:rsidRDefault="00381B47" w:rsidP="001A30F0">
            <w:pPr>
              <w:pStyle w:val="--2"/>
            </w:pPr>
          </w:p>
        </w:tc>
      </w:tr>
      <w:tr w:rsidR="00C728D3" w:rsidRPr="006854F0" w14:paraId="01F6D536" w14:textId="77777777" w:rsidTr="000A4EB6">
        <w:trPr>
          <w:trHeight w:val="183"/>
        </w:trPr>
        <w:tc>
          <w:tcPr>
            <w:tcW w:w="1697" w:type="dxa"/>
          </w:tcPr>
          <w:p w14:paraId="4E6A6E6B" w14:textId="056B330F" w:rsidR="00381B47" w:rsidRPr="009D61E9" w:rsidRDefault="0022181E" w:rsidP="00381B47">
            <w:pPr>
              <w:pStyle w:val="--2"/>
            </w:pPr>
            <w:sdt>
              <w:sdt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стены </w:t>
            </w:r>
            <w:r w:rsidR="00EA1EAC">
              <w:t>(</w:t>
            </w:r>
            <w:r w:rsidR="00381B47" w:rsidRPr="009D61E9">
              <w:t>выше 2 м</w:t>
            </w:r>
            <w:r w:rsidR="00EA1EAC">
              <w:t>)</w:t>
            </w:r>
          </w:p>
        </w:tc>
        <w:tc>
          <w:tcPr>
            <w:tcW w:w="2554" w:type="dxa"/>
            <w:gridSpan w:val="2"/>
          </w:tcPr>
          <w:p w14:paraId="641ADBB5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524" w:type="dxa"/>
          </w:tcPr>
          <w:p w14:paraId="756B8A9D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3727" w:type="dxa"/>
          </w:tcPr>
          <w:p w14:paraId="39B19D66" w14:textId="5F7ED5C5" w:rsidR="00381B47" w:rsidRPr="001F1277" w:rsidRDefault="0022181E" w:rsidP="00EA2062">
            <w:pPr>
              <w:pStyle w:val="--2"/>
            </w:pPr>
            <w:sdt>
              <w:sdt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ножи </w:t>
            </w:r>
            <w:sdt>
              <w:sdt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мусаты</w:t>
            </w:r>
            <w:r w:rsidR="00381B47">
              <w:t xml:space="preserve"> </w:t>
            </w:r>
            <w:sdt>
              <w:sdt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секачи</w:t>
            </w:r>
          </w:p>
        </w:tc>
        <w:tc>
          <w:tcPr>
            <w:tcW w:w="567" w:type="dxa"/>
          </w:tcPr>
          <w:p w14:paraId="6DF02F57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3254FBEA" w14:textId="10C9F53F" w:rsidR="00381B47" w:rsidRPr="00461184" w:rsidRDefault="0022181E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461184">
              <w:t>расстоечные шкафы</w:t>
            </w:r>
          </w:p>
        </w:tc>
        <w:tc>
          <w:tcPr>
            <w:tcW w:w="571" w:type="dxa"/>
          </w:tcPr>
          <w:p w14:paraId="01511BA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1F9E6867" w14:textId="5174DAFA" w:rsidR="00D0491A" w:rsidRPr="00D0491A" w:rsidRDefault="0022181E" w:rsidP="001A30F0">
            <w:pPr>
              <w:pStyle w:val="--2"/>
            </w:pPr>
            <w:sdt>
              <w:sdt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автоматический клипсаторы</w:t>
            </w:r>
          </w:p>
        </w:tc>
        <w:tc>
          <w:tcPr>
            <w:tcW w:w="567" w:type="dxa"/>
          </w:tcPr>
          <w:p w14:paraId="1B17FAA2" w14:textId="77777777" w:rsidR="00381B47" w:rsidRPr="006854F0" w:rsidRDefault="00381B47" w:rsidP="001A30F0">
            <w:pPr>
              <w:pStyle w:val="--2"/>
            </w:pPr>
          </w:p>
        </w:tc>
      </w:tr>
      <w:tr w:rsidR="00100736" w:rsidRPr="006854F0" w14:paraId="26596B4C" w14:textId="77777777" w:rsidTr="000A4EB6">
        <w:trPr>
          <w:trHeight w:val="183"/>
        </w:trPr>
        <w:tc>
          <w:tcPr>
            <w:tcW w:w="1697" w:type="dxa"/>
          </w:tcPr>
          <w:p w14:paraId="755E24DC" w14:textId="19A732EB" w:rsidR="00100736" w:rsidRPr="009D61E9" w:rsidRDefault="0022181E" w:rsidP="007A4884">
            <w:pPr>
              <w:pStyle w:val="--2"/>
            </w:pPr>
            <w:sdt>
              <w:sdtPr>
                <w:id w:val="99870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9D61E9">
              <w:t xml:space="preserve">стены </w:t>
            </w:r>
            <w:r w:rsidR="00100736">
              <w:t>(</w:t>
            </w:r>
            <w:r w:rsidR="00100736" w:rsidRPr="009D61E9">
              <w:t>до 2 м</w:t>
            </w:r>
            <w:r w:rsidR="00100736">
              <w:t>)</w:t>
            </w:r>
          </w:p>
        </w:tc>
        <w:tc>
          <w:tcPr>
            <w:tcW w:w="2554" w:type="dxa"/>
            <w:gridSpan w:val="2"/>
          </w:tcPr>
          <w:p w14:paraId="37B902E0" w14:textId="77777777" w:rsidR="00100736" w:rsidRPr="009D61E9" w:rsidRDefault="00100736" w:rsidP="007A4884">
            <w:pPr>
              <w:pStyle w:val="--2"/>
            </w:pPr>
          </w:p>
        </w:tc>
        <w:tc>
          <w:tcPr>
            <w:tcW w:w="524" w:type="dxa"/>
          </w:tcPr>
          <w:p w14:paraId="4FB01062" w14:textId="77777777" w:rsidR="00100736" w:rsidRPr="009D61E9" w:rsidRDefault="00100736" w:rsidP="00EA2062">
            <w:pPr>
              <w:pStyle w:val="--2"/>
            </w:pPr>
          </w:p>
        </w:tc>
        <w:tc>
          <w:tcPr>
            <w:tcW w:w="3727" w:type="dxa"/>
          </w:tcPr>
          <w:p w14:paraId="3071649B" w14:textId="267F1AAA" w:rsidR="00100736" w:rsidRDefault="0022181E" w:rsidP="00EA2062">
            <w:pPr>
              <w:pStyle w:val="--2"/>
            </w:pPr>
            <w:sdt>
              <w:sdt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1F1277">
              <w:t>шампура</w:t>
            </w:r>
            <w:sdt>
              <w:sdt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1F1277">
              <w:t xml:space="preserve"> крючки</w:t>
            </w:r>
            <w:sdt>
              <w:sdt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1F1277">
              <w:t xml:space="preserve"> вешала</w:t>
            </w:r>
          </w:p>
        </w:tc>
        <w:tc>
          <w:tcPr>
            <w:tcW w:w="567" w:type="dxa"/>
          </w:tcPr>
          <w:p w14:paraId="092D6275" w14:textId="77777777" w:rsidR="00100736" w:rsidRPr="001F1277" w:rsidRDefault="00100736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2D26D54F" w14:textId="5009E5C8" w:rsidR="00100736" w:rsidRDefault="0022181E" w:rsidP="001A30F0">
            <w:pPr>
              <w:pStyle w:val="--2"/>
            </w:pPr>
            <w:sdt>
              <w:sdt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44600B">
              <w:t>вафельницы</w:t>
            </w:r>
          </w:p>
        </w:tc>
        <w:tc>
          <w:tcPr>
            <w:tcW w:w="571" w:type="dxa"/>
          </w:tcPr>
          <w:p w14:paraId="45D1F105" w14:textId="77777777" w:rsidR="00100736" w:rsidRPr="001A30F0" w:rsidRDefault="00100736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221824EF" w14:textId="52521256" w:rsidR="00100736" w:rsidRDefault="0022181E" w:rsidP="001A30F0">
            <w:pPr>
              <w:pStyle w:val="--2"/>
            </w:pPr>
            <w:sdt>
              <w:sdt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>
              <w:t xml:space="preserve"> </w:t>
            </w:r>
            <w:r w:rsidR="00100736">
              <w:rPr>
                <w:lang w:val="en-US"/>
              </w:rPr>
              <w:t>flow pack</w:t>
            </w:r>
          </w:p>
        </w:tc>
        <w:tc>
          <w:tcPr>
            <w:tcW w:w="567" w:type="dxa"/>
          </w:tcPr>
          <w:p w14:paraId="134DAFAE" w14:textId="77777777" w:rsidR="00100736" w:rsidRPr="006854F0" w:rsidRDefault="00100736" w:rsidP="001A30F0">
            <w:pPr>
              <w:pStyle w:val="--2"/>
            </w:pPr>
          </w:p>
        </w:tc>
      </w:tr>
      <w:tr w:rsidR="00C728D3" w:rsidRPr="006854F0" w14:paraId="04A1E5FB" w14:textId="77777777" w:rsidTr="000A4EB6">
        <w:trPr>
          <w:trHeight w:val="183"/>
        </w:trPr>
        <w:tc>
          <w:tcPr>
            <w:tcW w:w="4251" w:type="dxa"/>
            <w:gridSpan w:val="3"/>
          </w:tcPr>
          <w:p w14:paraId="4F760838" w14:textId="00B8BA97" w:rsidR="00C728D3" w:rsidRPr="009D61E9" w:rsidRDefault="0022181E" w:rsidP="00381B47">
            <w:pPr>
              <w:pStyle w:val="--2"/>
            </w:pPr>
            <w:sdt>
              <w:sdt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бактерицидные</w:t>
            </w:r>
            <w:r w:rsidR="00C728D3">
              <w:t xml:space="preserve"> лампы</w:t>
            </w:r>
            <w:r w:rsidR="00C728D3" w:rsidRPr="009D61E9">
              <w:t xml:space="preserve"> </w:t>
            </w:r>
            <w:sdt>
              <w:sdt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стерилизатор</w:t>
            </w:r>
          </w:p>
        </w:tc>
        <w:tc>
          <w:tcPr>
            <w:tcW w:w="524" w:type="dxa"/>
          </w:tcPr>
          <w:p w14:paraId="7E261C5D" w14:textId="77777777" w:rsidR="00C728D3" w:rsidRPr="009D61E9" w:rsidRDefault="00C728D3" w:rsidP="00EA2062">
            <w:pPr>
              <w:pStyle w:val="--2"/>
            </w:pPr>
          </w:p>
        </w:tc>
        <w:tc>
          <w:tcPr>
            <w:tcW w:w="3727" w:type="dxa"/>
          </w:tcPr>
          <w:p w14:paraId="171B1BB1" w14:textId="1A90DC19" w:rsidR="00C728D3" w:rsidRPr="001F1277" w:rsidRDefault="0022181E" w:rsidP="00EA2062">
            <w:pPr>
              <w:pStyle w:val="--2"/>
            </w:pPr>
            <w:sdt>
              <w:sdt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гастроёмкости</w:t>
            </w:r>
          </w:p>
        </w:tc>
        <w:tc>
          <w:tcPr>
            <w:tcW w:w="567" w:type="dxa"/>
          </w:tcPr>
          <w:p w14:paraId="06020B2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6808" w:type="dxa"/>
            <w:gridSpan w:val="5"/>
            <w:shd w:val="clear" w:color="auto" w:fill="BFBFBF" w:themeFill="background1" w:themeFillShade="BF"/>
          </w:tcPr>
          <w:p w14:paraId="177387D4" w14:textId="77777777" w:rsidR="00C728D3" w:rsidRPr="00837888" w:rsidRDefault="00C728D3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7" w:type="dxa"/>
          </w:tcPr>
          <w:p w14:paraId="462E989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EEF0506" w14:textId="77777777" w:rsidTr="000A4EB6">
        <w:trPr>
          <w:trHeight w:val="183"/>
        </w:trPr>
        <w:tc>
          <w:tcPr>
            <w:tcW w:w="4251" w:type="dxa"/>
            <w:gridSpan w:val="3"/>
          </w:tcPr>
          <w:p w14:paraId="520075F8" w14:textId="7194E427" w:rsidR="00C728D3" w:rsidRPr="009D61E9" w:rsidRDefault="0022181E" w:rsidP="00EA2062">
            <w:pPr>
              <w:pStyle w:val="--2"/>
            </w:pPr>
            <w:sdt>
              <w:sdt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металлоконструкции</w:t>
            </w:r>
            <w:r w:rsidR="00C728D3">
              <w:tab/>
            </w:r>
            <w:sdt>
              <w:sdtPr>
                <w:id w:val="-1173334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кабель-каналы</w:t>
            </w:r>
          </w:p>
        </w:tc>
        <w:tc>
          <w:tcPr>
            <w:tcW w:w="524" w:type="dxa"/>
          </w:tcPr>
          <w:p w14:paraId="76BA963D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F22989F" w14:textId="28ECB862" w:rsidR="00C728D3" w:rsidRPr="001F1277" w:rsidRDefault="0022181E" w:rsidP="00EA2062">
            <w:pPr>
              <w:pStyle w:val="--2"/>
            </w:pPr>
            <w:sdt>
              <w:sdtPr>
                <w:id w:val="-2127683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формы для выпечки</w:t>
            </w:r>
            <w:r w:rsidR="00C728D3">
              <w:t xml:space="preserve"> </w:t>
            </w:r>
            <w:sdt>
              <w:sdtPr>
                <w:id w:val="-7569763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С </w:t>
            </w:r>
            <w:sdt>
              <w:sdtPr>
                <w:id w:val="-18440781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9247635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1D45EC59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1E88CB0E" w14:textId="2B4E4608" w:rsidR="00C728D3" w:rsidRPr="00E96B43" w:rsidRDefault="0022181E" w:rsidP="007A4884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>производственные столы</w:t>
            </w:r>
            <w:r w:rsidR="00C728D3">
              <w:t xml:space="preserve"> </w:t>
            </w:r>
            <w:sdt>
              <w:sdt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357177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Д</w:t>
            </w:r>
          </w:p>
        </w:tc>
        <w:tc>
          <w:tcPr>
            <w:tcW w:w="571" w:type="dxa"/>
          </w:tcPr>
          <w:p w14:paraId="00E29ED3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10F3A3C0" w14:textId="3EE01213" w:rsidR="00C728D3" w:rsidRDefault="0022181E" w:rsidP="00262D97">
            <w:pPr>
              <w:pStyle w:val="--2"/>
            </w:pPr>
            <w:sdt>
              <w:sdtPr>
                <w:id w:val="-1888332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овощерезк</w:t>
            </w:r>
            <w:r w:rsidR="00C728D3">
              <w:t xml:space="preserve">и </w:t>
            </w:r>
            <w:sdt>
              <w:sdtPr>
                <w:id w:val="65457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1D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овощечистк</w:t>
            </w:r>
            <w:r w:rsidR="00C728D3">
              <w:t>и</w:t>
            </w:r>
          </w:p>
        </w:tc>
        <w:tc>
          <w:tcPr>
            <w:tcW w:w="567" w:type="dxa"/>
          </w:tcPr>
          <w:p w14:paraId="6DDDBED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2BD05B8" w14:textId="77777777" w:rsidTr="000A4EB6">
        <w:trPr>
          <w:trHeight w:val="183"/>
        </w:trPr>
        <w:tc>
          <w:tcPr>
            <w:tcW w:w="4251" w:type="dxa"/>
            <w:gridSpan w:val="3"/>
          </w:tcPr>
          <w:p w14:paraId="62A0A15A" w14:textId="724A3553" w:rsidR="00C728D3" w:rsidRPr="009D61E9" w:rsidRDefault="0022181E" w:rsidP="00EA2062">
            <w:pPr>
              <w:pStyle w:val="--2"/>
            </w:pPr>
            <w:sdt>
              <w:sdt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водопроводные </w:t>
            </w:r>
            <w:r w:rsidR="00C728D3" w:rsidRPr="009D61E9">
              <w:t>трубы</w:t>
            </w:r>
          </w:p>
        </w:tc>
        <w:tc>
          <w:tcPr>
            <w:tcW w:w="524" w:type="dxa"/>
          </w:tcPr>
          <w:p w14:paraId="475AE25F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04AB26D7" w14:textId="726FC8BD" w:rsidR="00C728D3" w:rsidRPr="001F1277" w:rsidRDefault="0022181E" w:rsidP="00EA2062">
            <w:pPr>
              <w:pStyle w:val="--2"/>
            </w:pPr>
            <w:sdt>
              <w:sdtPr>
                <w:id w:val="2675070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листы для выпечки</w:t>
            </w:r>
            <w:r w:rsidR="00C728D3">
              <w:t xml:space="preserve"> </w:t>
            </w:r>
            <w:sdt>
              <w:sdtPr>
                <w:id w:val="-20970898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34FDAECB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03276D6D" w14:textId="1ADD3801" w:rsidR="00C728D3" w:rsidRPr="00E96B43" w:rsidRDefault="0022181E" w:rsidP="007A4884">
            <w:pPr>
              <w:pStyle w:val="--2"/>
            </w:pPr>
            <w:sdt>
              <w:sdt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весы </w:t>
            </w:r>
            <w:r w:rsidR="00C728D3">
              <w:tab/>
            </w:r>
            <w:sdt>
              <w:sdt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напольные </w:t>
            </w:r>
            <w:sdt>
              <w:sdt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E96B43">
              <w:t>настольные</w:t>
            </w:r>
          </w:p>
        </w:tc>
        <w:tc>
          <w:tcPr>
            <w:tcW w:w="571" w:type="dxa"/>
          </w:tcPr>
          <w:p w14:paraId="1A9DB39C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2F002651" w14:textId="7AC6961E" w:rsidR="00C728D3" w:rsidRPr="00837888" w:rsidRDefault="0022181E" w:rsidP="00EA2062">
            <w:pPr>
              <w:pStyle w:val="--2"/>
            </w:pPr>
            <w:sdt>
              <w:sdtPr>
                <w:id w:val="406965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измельчители</w:t>
            </w:r>
            <w:r w:rsidR="00C728D3">
              <w:t xml:space="preserve"> </w:t>
            </w:r>
            <w:sdt>
              <w:sdtPr>
                <w:id w:val="2038612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1D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слайсера</w:t>
            </w:r>
          </w:p>
        </w:tc>
        <w:tc>
          <w:tcPr>
            <w:tcW w:w="567" w:type="dxa"/>
          </w:tcPr>
          <w:p w14:paraId="33CAB63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534C633" w14:textId="77777777" w:rsidTr="000A4EB6">
        <w:trPr>
          <w:trHeight w:val="183"/>
        </w:trPr>
        <w:tc>
          <w:tcPr>
            <w:tcW w:w="4251" w:type="dxa"/>
            <w:gridSpan w:val="3"/>
          </w:tcPr>
          <w:p w14:paraId="28911DFD" w14:textId="75C0D251" w:rsidR="00C728D3" w:rsidRDefault="0022181E" w:rsidP="00F225B7">
            <w:pPr>
              <w:pStyle w:val="--2"/>
            </w:pPr>
            <w:sdt>
              <w:sdt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выключатели</w:t>
            </w:r>
            <w:r w:rsidR="00C728D3">
              <w:t xml:space="preserve"> </w:t>
            </w:r>
            <w:sdt>
              <w:sdt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розетки</w:t>
            </w:r>
            <w:r w:rsidR="00C728D3">
              <w:t xml:space="preserve"> </w:t>
            </w:r>
            <w:sdt>
              <w:sdt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дверные ручки</w:t>
            </w:r>
          </w:p>
        </w:tc>
        <w:tc>
          <w:tcPr>
            <w:tcW w:w="524" w:type="dxa"/>
          </w:tcPr>
          <w:p w14:paraId="62384AF4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24A04D88" w14:textId="23E8A85B" w:rsidR="00C728D3" w:rsidRDefault="0022181E" w:rsidP="00EA2062">
            <w:pPr>
              <w:pStyle w:val="--2"/>
            </w:pPr>
            <w:sdt>
              <w:sdtPr>
                <w:id w:val="-7855830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съёмные детали</w:t>
            </w:r>
            <w:r w:rsidR="00C728D3">
              <w:t xml:space="preserve"> оборудования</w:t>
            </w:r>
            <w:r w:rsidR="00C728D3" w:rsidRPr="001F1277">
              <w:t xml:space="preserve"> </w:t>
            </w:r>
            <w:sdt>
              <w:sdtPr>
                <w:id w:val="-6085876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-1313410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34CB1A8C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6EC632EA" w14:textId="258157BB" w:rsidR="00C728D3" w:rsidRPr="0044600B" w:rsidRDefault="0022181E" w:rsidP="007A4884">
            <w:pPr>
              <w:pStyle w:val="--2"/>
            </w:pPr>
            <w:sdt>
              <w:sdt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блендеры</w:t>
            </w:r>
            <w:r w:rsidR="00C728D3">
              <w:t xml:space="preserve"> </w:t>
            </w:r>
            <w:sdt>
              <w:sdt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миксеры плане</w:t>
            </w:r>
            <w:r w:rsidR="00C728D3">
              <w:t>тарные</w:t>
            </w:r>
          </w:p>
        </w:tc>
        <w:tc>
          <w:tcPr>
            <w:tcW w:w="571" w:type="dxa"/>
          </w:tcPr>
          <w:p w14:paraId="449C34D7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37A4036F" w14:textId="4A4F3A82" w:rsidR="00C728D3" w:rsidRDefault="0022181E" w:rsidP="00EA2062">
            <w:pPr>
              <w:pStyle w:val="--2"/>
            </w:pPr>
            <w:sdt>
              <w:sdtPr>
                <w:id w:val="68502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протирочные машины</w:t>
            </w:r>
          </w:p>
        </w:tc>
        <w:tc>
          <w:tcPr>
            <w:tcW w:w="567" w:type="dxa"/>
          </w:tcPr>
          <w:p w14:paraId="2A247F4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301D6270" w14:textId="77777777" w:rsidTr="000A4EB6">
        <w:trPr>
          <w:trHeight w:val="183"/>
        </w:trPr>
        <w:tc>
          <w:tcPr>
            <w:tcW w:w="4251" w:type="dxa"/>
            <w:gridSpan w:val="3"/>
          </w:tcPr>
          <w:p w14:paraId="64A47DD3" w14:textId="2266DDAF" w:rsidR="00C728D3" w:rsidRPr="009D61E9" w:rsidRDefault="0022181E" w:rsidP="00EA2062">
            <w:pPr>
              <w:pStyle w:val="--2"/>
            </w:pPr>
            <w:sdt>
              <w:sdt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окна внеш</w:t>
            </w:r>
            <w:r w:rsidR="00C728D3">
              <w:t>ние</w:t>
            </w:r>
            <w:r w:rsidR="00C728D3">
              <w:tab/>
            </w:r>
            <w:sdt>
              <w:sdt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окна внутрицеховые</w:t>
            </w:r>
          </w:p>
        </w:tc>
        <w:tc>
          <w:tcPr>
            <w:tcW w:w="524" w:type="dxa"/>
          </w:tcPr>
          <w:p w14:paraId="157BE5B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4D276934" w14:textId="4FE8D452" w:rsidR="00C728D3" w:rsidRPr="001F1277" w:rsidRDefault="0022181E" w:rsidP="00EA2062">
            <w:pPr>
              <w:pStyle w:val="--2"/>
            </w:pPr>
            <w:sdt>
              <w:sdt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с</w:t>
            </w:r>
            <w:r w:rsidR="00C728D3" w:rsidRPr="001A30F0">
              <w:t>илапеновы</w:t>
            </w:r>
            <w:r w:rsidR="00C728D3">
              <w:t>е коврики</w:t>
            </w:r>
          </w:p>
        </w:tc>
        <w:tc>
          <w:tcPr>
            <w:tcW w:w="567" w:type="dxa"/>
          </w:tcPr>
          <w:p w14:paraId="7BFBC8AD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054E9E6B" w14:textId="627B7463" w:rsidR="00C728D3" w:rsidRPr="0044600B" w:rsidRDefault="0022181E" w:rsidP="007A4884">
            <w:pPr>
              <w:pStyle w:val="--2"/>
            </w:pPr>
            <w:sdt>
              <w:sdt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бисквиторезки</w:t>
            </w:r>
            <w:r w:rsidR="00C728D3">
              <w:t xml:space="preserve"> </w:t>
            </w:r>
          </w:p>
        </w:tc>
        <w:tc>
          <w:tcPr>
            <w:tcW w:w="571" w:type="dxa"/>
          </w:tcPr>
          <w:p w14:paraId="3420353B" w14:textId="77777777" w:rsidR="00C728D3" w:rsidRPr="00C728D3" w:rsidRDefault="00C728D3" w:rsidP="00C728D3">
            <w:pPr>
              <w:pStyle w:val="--2"/>
              <w:tabs>
                <w:tab w:val="left" w:pos="1593"/>
              </w:tabs>
            </w:pPr>
          </w:p>
        </w:tc>
        <w:tc>
          <w:tcPr>
            <w:tcW w:w="2691" w:type="dxa"/>
            <w:gridSpan w:val="2"/>
          </w:tcPr>
          <w:p w14:paraId="52A6E16A" w14:textId="5EC62518" w:rsidR="00C728D3" w:rsidRPr="00837888" w:rsidRDefault="0022181E" w:rsidP="00EA2062">
            <w:pPr>
              <w:pStyle w:val="--2"/>
            </w:pPr>
            <w:sdt>
              <w:sdtPr>
                <w:id w:val="1658341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картофелечистки</w:t>
            </w:r>
          </w:p>
        </w:tc>
        <w:tc>
          <w:tcPr>
            <w:tcW w:w="567" w:type="dxa"/>
          </w:tcPr>
          <w:p w14:paraId="67227633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EF1B44C" w14:textId="77777777" w:rsidTr="000A4EB6">
        <w:trPr>
          <w:trHeight w:val="183"/>
        </w:trPr>
        <w:tc>
          <w:tcPr>
            <w:tcW w:w="4251" w:type="dxa"/>
            <w:gridSpan w:val="3"/>
          </w:tcPr>
          <w:p w14:paraId="72562958" w14:textId="78E77E9B" w:rsidR="00C728D3" w:rsidRPr="009D61E9" w:rsidRDefault="0022181E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электрощиты</w:t>
            </w:r>
            <w:r w:rsidR="00C728D3" w:rsidRPr="009D61E9">
              <w:tab/>
            </w:r>
            <w:sdt>
              <w:sdtPr>
                <w:id w:val="2049632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пожарный щит</w:t>
            </w:r>
          </w:p>
        </w:tc>
        <w:tc>
          <w:tcPr>
            <w:tcW w:w="524" w:type="dxa"/>
          </w:tcPr>
          <w:p w14:paraId="6E7CF9D2" w14:textId="77777777" w:rsidR="00C728D3" w:rsidRPr="009D61E9" w:rsidRDefault="00C728D3" w:rsidP="00381B47">
            <w:pPr>
              <w:pStyle w:val="--2"/>
              <w:tabs>
                <w:tab w:val="left" w:pos="1877"/>
              </w:tabs>
            </w:pPr>
          </w:p>
        </w:tc>
        <w:tc>
          <w:tcPr>
            <w:tcW w:w="3727" w:type="dxa"/>
          </w:tcPr>
          <w:p w14:paraId="4B88DA02" w14:textId="7B49EE7D" w:rsidR="00C728D3" w:rsidRPr="001F1277" w:rsidRDefault="0022181E" w:rsidP="00EA2062">
            <w:pPr>
              <w:pStyle w:val="--2"/>
            </w:pPr>
            <w:sdt>
              <w:sdt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внутрицеховая тара (вёдра, ящики)</w:t>
            </w:r>
          </w:p>
        </w:tc>
        <w:tc>
          <w:tcPr>
            <w:tcW w:w="567" w:type="dxa"/>
          </w:tcPr>
          <w:p w14:paraId="5C206E2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632E5F1A" w14:textId="64F2AAF9" w:rsidR="00C728D3" w:rsidRPr="0044600B" w:rsidRDefault="0022181E" w:rsidP="007A4884">
            <w:pPr>
              <w:pStyle w:val="--2"/>
            </w:pPr>
            <w:sdt>
              <w:sdt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тестомес</w:t>
            </w:r>
            <w:r w:rsidR="00C728D3">
              <w:t xml:space="preserve">ы </w:t>
            </w:r>
            <w:sdt>
              <w:sdt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461184">
              <w:t>тестоделители</w:t>
            </w:r>
          </w:p>
        </w:tc>
        <w:tc>
          <w:tcPr>
            <w:tcW w:w="571" w:type="dxa"/>
          </w:tcPr>
          <w:p w14:paraId="0503443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695D78D4" w14:textId="33F09CD0" w:rsidR="00C728D3" w:rsidRPr="00837888" w:rsidRDefault="0022181E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 w:rsidRPr="0024394C">
              <w:t>депозитор волюметрический</w:t>
            </w:r>
          </w:p>
        </w:tc>
        <w:tc>
          <w:tcPr>
            <w:tcW w:w="567" w:type="dxa"/>
          </w:tcPr>
          <w:p w14:paraId="41F13E59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BFD1F03" w14:textId="77777777" w:rsidTr="000A4EB6">
        <w:trPr>
          <w:trHeight w:val="183"/>
        </w:trPr>
        <w:tc>
          <w:tcPr>
            <w:tcW w:w="4251" w:type="dxa"/>
            <w:gridSpan w:val="3"/>
          </w:tcPr>
          <w:p w14:paraId="799EAAE3" w14:textId="3A983765" w:rsidR="00C728D3" w:rsidRPr="009D61E9" w:rsidRDefault="0022181E" w:rsidP="00EA2062">
            <w:pPr>
              <w:pStyle w:val="--2"/>
            </w:pPr>
            <w:sdt>
              <w:sdt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отопительные приборы</w:t>
            </w:r>
            <w:r w:rsidR="00C728D3">
              <w:t xml:space="preserve"> </w:t>
            </w:r>
            <w:sdt>
              <w:sdt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бойлер</w:t>
            </w:r>
            <w:r w:rsidR="00C728D3">
              <w:t>а</w:t>
            </w:r>
          </w:p>
        </w:tc>
        <w:tc>
          <w:tcPr>
            <w:tcW w:w="524" w:type="dxa"/>
          </w:tcPr>
          <w:p w14:paraId="570EBA2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B085563" w14:textId="28F6457C" w:rsidR="00C728D3" w:rsidRPr="001F1277" w:rsidRDefault="0022181E" w:rsidP="00EA2062">
            <w:pPr>
              <w:pStyle w:val="--2"/>
            </w:pPr>
            <w:sdt>
              <w:sdt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дежи</w:t>
            </w:r>
            <w:r w:rsidR="00C728D3" w:rsidRPr="001F1277">
              <w:tab/>
            </w:r>
            <w:sdt>
              <w:sdt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 </w:t>
            </w:r>
            <w:r w:rsidR="00C728D3">
              <w:t>передвижные ёмкости</w:t>
            </w:r>
          </w:p>
        </w:tc>
        <w:tc>
          <w:tcPr>
            <w:tcW w:w="567" w:type="dxa"/>
          </w:tcPr>
          <w:p w14:paraId="39C0B46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0D5633B" w14:textId="30789718" w:rsidR="00C728D3" w:rsidRPr="0044600B" w:rsidRDefault="0022181E" w:rsidP="007A4884">
            <w:pPr>
              <w:pStyle w:val="--2"/>
            </w:pPr>
            <w:sdt>
              <w:sdt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</w:t>
            </w:r>
            <w:r w:rsidR="00C728D3" w:rsidRPr="0044600B">
              <w:t>естоокруглители</w:t>
            </w:r>
            <w:r w:rsidR="00C728D3">
              <w:t xml:space="preserve"> </w:t>
            </w:r>
            <w:sdt>
              <w:sdt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тестораскатки</w:t>
            </w:r>
          </w:p>
        </w:tc>
        <w:tc>
          <w:tcPr>
            <w:tcW w:w="571" w:type="dxa"/>
          </w:tcPr>
          <w:p w14:paraId="054C8E6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500A3B8" w14:textId="51C64FE6" w:rsidR="00C728D3" w:rsidRPr="0044600B" w:rsidRDefault="0022181E" w:rsidP="00E237ED">
            <w:pPr>
              <w:pStyle w:val="--2"/>
            </w:pPr>
            <w:sdt>
              <w:sdtPr>
                <w:id w:val="-59447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>
              <w:t>металлодетектор</w:t>
            </w:r>
          </w:p>
        </w:tc>
        <w:tc>
          <w:tcPr>
            <w:tcW w:w="567" w:type="dxa"/>
          </w:tcPr>
          <w:p w14:paraId="6495A58E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54E3BD8" w14:textId="77777777" w:rsidTr="000A4EB6">
        <w:trPr>
          <w:trHeight w:val="183"/>
        </w:trPr>
        <w:tc>
          <w:tcPr>
            <w:tcW w:w="4251" w:type="dxa"/>
            <w:gridSpan w:val="3"/>
          </w:tcPr>
          <w:p w14:paraId="189B9B8C" w14:textId="53BE2CAB" w:rsidR="00C728D3" w:rsidRPr="009D61E9" w:rsidRDefault="0022181E" w:rsidP="00753F79">
            <w:pPr>
              <w:pStyle w:val="--2"/>
            </w:pPr>
            <w:sdt>
              <w:sdt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272CB">
              <w:t>двери</w:t>
            </w:r>
            <w:r w:rsidR="00C728D3" w:rsidRPr="009272CB">
              <w:tab/>
            </w:r>
            <w:sdt>
              <w:sdtPr>
                <w:id w:val="11977334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272CB">
              <w:t xml:space="preserve"> ворота/роллета</w:t>
            </w:r>
            <w:r w:rsidR="00C728D3" w:rsidRPr="009272CB">
              <w:tab/>
            </w:r>
          </w:p>
        </w:tc>
        <w:tc>
          <w:tcPr>
            <w:tcW w:w="524" w:type="dxa"/>
          </w:tcPr>
          <w:p w14:paraId="24AAFB1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4E6F61CB" w14:textId="1338704A" w:rsidR="00C728D3" w:rsidRPr="001F1277" w:rsidRDefault="0022181E" w:rsidP="00F225B7">
            <w:pPr>
              <w:pStyle w:val="--2"/>
            </w:pPr>
            <w:sdt>
              <w:sdt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ёмкости для </w:t>
            </w:r>
            <w:r w:rsidR="00C728D3">
              <w:t>перетаривания</w:t>
            </w:r>
          </w:p>
        </w:tc>
        <w:tc>
          <w:tcPr>
            <w:tcW w:w="567" w:type="dxa"/>
          </w:tcPr>
          <w:p w14:paraId="22078AA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165FF833" w14:textId="20763585" w:rsidR="00C728D3" w:rsidRPr="0044600B" w:rsidRDefault="0022181E" w:rsidP="007A4884">
            <w:pPr>
              <w:pStyle w:val="--2"/>
            </w:pPr>
            <w:sdt>
              <w:sdt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пресс</w:t>
            </w:r>
            <w:r w:rsidR="00C728D3">
              <w:t>ы</w:t>
            </w:r>
            <w:r w:rsidR="00C728D3" w:rsidRPr="00461184">
              <w:t xml:space="preserve"> для теста</w:t>
            </w:r>
          </w:p>
        </w:tc>
        <w:tc>
          <w:tcPr>
            <w:tcW w:w="571" w:type="dxa"/>
          </w:tcPr>
          <w:p w14:paraId="7AC17ED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C2BCE6D" w14:textId="77777777" w:rsidR="00C728D3" w:rsidRPr="00461184" w:rsidRDefault="0022181E" w:rsidP="001A30F0">
            <w:pPr>
              <w:pStyle w:val="--2"/>
            </w:pPr>
            <w:sdt>
              <w:sdt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679B210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98D9482" w14:textId="77777777" w:rsidTr="000A4EB6">
        <w:trPr>
          <w:trHeight w:val="183"/>
        </w:trPr>
        <w:tc>
          <w:tcPr>
            <w:tcW w:w="4251" w:type="dxa"/>
            <w:gridSpan w:val="3"/>
          </w:tcPr>
          <w:p w14:paraId="655A9972" w14:textId="6F5EF228" w:rsidR="00C728D3" w:rsidRDefault="0022181E" w:rsidP="00753F79">
            <w:pPr>
              <w:pStyle w:val="--2"/>
            </w:pPr>
            <w:sdt>
              <w:sdt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85A34">
              <w:t>завесы ПВХ</w:t>
            </w:r>
            <w:r w:rsidR="00C728D3">
              <w:t xml:space="preserve"> </w:t>
            </w:r>
            <w:sdt>
              <w:sdt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85A34">
              <w:t xml:space="preserve"> завесы </w:t>
            </w:r>
            <w:r w:rsidR="00C728D3">
              <w:t>тепловые</w:t>
            </w:r>
          </w:p>
        </w:tc>
        <w:tc>
          <w:tcPr>
            <w:tcW w:w="524" w:type="dxa"/>
          </w:tcPr>
          <w:p w14:paraId="5FBD8B4B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0595B722" w14:textId="4DF9FEBD" w:rsidR="00C728D3" w:rsidRDefault="0022181E" w:rsidP="00F225B7">
            <w:pPr>
              <w:pStyle w:val="--2"/>
            </w:pPr>
            <w:sdt>
              <w:sdt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корзины для расстойки теста</w:t>
            </w:r>
          </w:p>
        </w:tc>
        <w:tc>
          <w:tcPr>
            <w:tcW w:w="567" w:type="dxa"/>
          </w:tcPr>
          <w:p w14:paraId="5B9F42A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07CC0BEF" w14:textId="1D37FC43" w:rsidR="00C728D3" w:rsidRPr="0044600B" w:rsidRDefault="0022181E" w:rsidP="007A4884">
            <w:pPr>
              <w:pStyle w:val="--2"/>
            </w:pPr>
            <w:sdt>
              <w:sdt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тарталетницы</w:t>
            </w:r>
          </w:p>
        </w:tc>
        <w:tc>
          <w:tcPr>
            <w:tcW w:w="571" w:type="dxa"/>
          </w:tcPr>
          <w:p w14:paraId="39F2837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7A9B263" w14:textId="77777777" w:rsidR="00C728D3" w:rsidRDefault="0022181E" w:rsidP="001A30F0">
            <w:pPr>
              <w:pStyle w:val="--2"/>
            </w:pPr>
            <w:sdt>
              <w:sdt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342D511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76174D4" w14:textId="77777777" w:rsidTr="000A4EB6">
        <w:trPr>
          <w:trHeight w:val="183"/>
        </w:trPr>
        <w:tc>
          <w:tcPr>
            <w:tcW w:w="4251" w:type="dxa"/>
            <w:gridSpan w:val="3"/>
          </w:tcPr>
          <w:p w14:paraId="57872A4C" w14:textId="589221B8" w:rsidR="00C728D3" w:rsidRPr="00185A34" w:rsidRDefault="0022181E" w:rsidP="00007B09">
            <w:pPr>
              <w:pStyle w:val="--2"/>
            </w:pPr>
            <w:sdt>
              <w:sdt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демосистема (контактная поверхность)</w:t>
            </w:r>
          </w:p>
        </w:tc>
        <w:tc>
          <w:tcPr>
            <w:tcW w:w="524" w:type="dxa"/>
          </w:tcPr>
          <w:p w14:paraId="776E951A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85AEB12" w14:textId="61CD25C6" w:rsidR="00C728D3" w:rsidRPr="001F1277" w:rsidRDefault="0022181E" w:rsidP="00F225B7">
            <w:pPr>
              <w:pStyle w:val="--2"/>
            </w:pPr>
            <w:sdt>
              <w:sdt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</w:tcPr>
          <w:p w14:paraId="02F90FA6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27D9FB51" w14:textId="1EF60C26" w:rsidR="00C728D3" w:rsidRPr="0044600B" w:rsidRDefault="0022181E" w:rsidP="00100736">
            <w:pPr>
              <w:pStyle w:val="--2"/>
            </w:pPr>
            <w:sdt>
              <w:sdt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</w:tcPr>
          <w:p w14:paraId="708B2C1D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62855A3" w14:textId="77777777" w:rsidR="00C728D3" w:rsidRPr="00461184" w:rsidRDefault="0022181E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746A26DA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B878787" w14:textId="77777777" w:rsidTr="000A4EB6">
        <w:trPr>
          <w:trHeight w:val="183"/>
        </w:trPr>
        <w:tc>
          <w:tcPr>
            <w:tcW w:w="1837" w:type="dxa"/>
            <w:gridSpan w:val="2"/>
          </w:tcPr>
          <w:p w14:paraId="60CBB7C3" w14:textId="00D94451" w:rsidR="00C728D3" w:rsidRPr="009D61E9" w:rsidRDefault="0022181E" w:rsidP="00EA2062">
            <w:pPr>
              <w:pStyle w:val="--2"/>
            </w:pPr>
            <w:sdt>
              <w:sdt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лестницы</w:t>
            </w:r>
            <w:r w:rsidR="00C728D3">
              <w:t xml:space="preserve"> </w:t>
            </w:r>
            <w:sdt>
              <w:sdtPr>
                <w:id w:val="234128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пол</w:t>
            </w:r>
          </w:p>
        </w:tc>
        <w:tc>
          <w:tcPr>
            <w:tcW w:w="2414" w:type="dxa"/>
          </w:tcPr>
          <w:p w14:paraId="0255B060" w14:textId="77777777" w:rsidR="00C728D3" w:rsidRPr="009D61E9" w:rsidRDefault="00C728D3" w:rsidP="00F03F45">
            <w:pPr>
              <w:pStyle w:val="--2"/>
            </w:pPr>
          </w:p>
        </w:tc>
        <w:tc>
          <w:tcPr>
            <w:tcW w:w="524" w:type="dxa"/>
          </w:tcPr>
          <w:p w14:paraId="2C5C0202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0C5C3DE" w14:textId="4D86D853" w:rsidR="00C728D3" w:rsidRPr="001F1277" w:rsidRDefault="0022181E" w:rsidP="00EA2062">
            <w:pPr>
              <w:pStyle w:val="--2"/>
            </w:pPr>
            <w:sdt>
              <w:sdt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шпильки </w:t>
            </w:r>
            <w:sdt>
              <w:sdtPr>
                <w:id w:val="-381560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тележки</w:t>
            </w:r>
          </w:p>
        </w:tc>
        <w:tc>
          <w:tcPr>
            <w:tcW w:w="567" w:type="dxa"/>
          </w:tcPr>
          <w:p w14:paraId="1DF814E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5145F7E5" w14:textId="17DAE14B" w:rsidR="00C728D3" w:rsidRPr="0044600B" w:rsidRDefault="0022181E" w:rsidP="001A30F0">
            <w:pPr>
              <w:pStyle w:val="--2"/>
            </w:pPr>
            <w:sdt>
              <w:sdt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термощупы</w:t>
            </w:r>
          </w:p>
        </w:tc>
        <w:tc>
          <w:tcPr>
            <w:tcW w:w="571" w:type="dxa"/>
          </w:tcPr>
          <w:p w14:paraId="0443E53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BBCF400" w14:textId="77777777" w:rsidR="00C728D3" w:rsidRPr="00461184" w:rsidRDefault="0022181E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5AE9845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4C2C25F" w14:textId="77777777" w:rsidTr="000A4EB6">
        <w:trPr>
          <w:trHeight w:val="183"/>
        </w:trPr>
        <w:tc>
          <w:tcPr>
            <w:tcW w:w="4251" w:type="dxa"/>
            <w:gridSpan w:val="3"/>
          </w:tcPr>
          <w:p w14:paraId="2967122C" w14:textId="75B7B01A" w:rsidR="00C728D3" w:rsidRPr="009D61E9" w:rsidRDefault="0022181E" w:rsidP="00F225B7">
            <w:pPr>
              <w:pStyle w:val="--2"/>
            </w:pPr>
            <w:sdt>
              <w:sdt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мусорн</w:t>
            </w:r>
            <w:r w:rsidR="00C728D3">
              <w:t>ые</w:t>
            </w:r>
            <w:r w:rsidR="00C728D3" w:rsidRPr="009D61E9">
              <w:t xml:space="preserve"> корзин</w:t>
            </w:r>
            <w:r w:rsidR="00C728D3">
              <w:t>ы</w:t>
            </w:r>
            <w:r w:rsidR="00C728D3" w:rsidRPr="009D61E9">
              <w:t xml:space="preserve"> </w:t>
            </w:r>
            <w:sdt>
              <w:sdt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контейнер</w:t>
            </w:r>
            <w:r w:rsidR="00C728D3">
              <w:t>ы</w:t>
            </w:r>
            <w:r w:rsidR="00C728D3" w:rsidRPr="009D61E9">
              <w:t xml:space="preserve"> для отходов</w:t>
            </w:r>
          </w:p>
        </w:tc>
        <w:tc>
          <w:tcPr>
            <w:tcW w:w="524" w:type="dxa"/>
          </w:tcPr>
          <w:p w14:paraId="7230EA70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599EBD54" w14:textId="47AA094B" w:rsidR="00C728D3" w:rsidRPr="001F1277" w:rsidRDefault="0022181E" w:rsidP="00F225B7">
            <w:pPr>
              <w:pStyle w:val="--2"/>
            </w:pPr>
            <w:sdt>
              <w:sdtPr>
                <w:id w:val="-857732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листы </w:t>
            </w:r>
            <w:r w:rsidR="00C728D3">
              <w:t>от шпилек</w:t>
            </w:r>
          </w:p>
        </w:tc>
        <w:tc>
          <w:tcPr>
            <w:tcW w:w="567" w:type="dxa"/>
          </w:tcPr>
          <w:p w14:paraId="39D2160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4BA50F6C" w14:textId="34F646E9" w:rsidR="00C728D3" w:rsidRPr="0044600B" w:rsidRDefault="0022181E" w:rsidP="001A30F0">
            <w:pPr>
              <w:pStyle w:val="--2"/>
            </w:pPr>
            <w:sdt>
              <w:sdt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дробилки</w:t>
            </w:r>
          </w:p>
        </w:tc>
        <w:tc>
          <w:tcPr>
            <w:tcW w:w="571" w:type="dxa"/>
          </w:tcPr>
          <w:p w14:paraId="164D712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3FA0975" w14:textId="77777777" w:rsidR="00C728D3" w:rsidRPr="00461184" w:rsidRDefault="0022181E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1A499AC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93F0D0D" w14:textId="77777777" w:rsidTr="000A4EB6">
        <w:trPr>
          <w:trHeight w:val="145"/>
        </w:trPr>
        <w:tc>
          <w:tcPr>
            <w:tcW w:w="4251" w:type="dxa"/>
            <w:gridSpan w:val="3"/>
          </w:tcPr>
          <w:p w14:paraId="0EA76B57" w14:textId="2969F638" w:rsidR="00C728D3" w:rsidRPr="009D61E9" w:rsidRDefault="0022181E" w:rsidP="00EA2062">
            <w:pPr>
              <w:pStyle w:val="--2"/>
            </w:pPr>
            <w:sdt>
              <w:sdt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трапы</w:t>
            </w:r>
            <w:sdt>
              <w:sdt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 xml:space="preserve">стоки </w:t>
            </w:r>
            <w:sdt>
              <w:sdt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>резиновые коврики</w:t>
            </w:r>
          </w:p>
        </w:tc>
        <w:tc>
          <w:tcPr>
            <w:tcW w:w="524" w:type="dxa"/>
          </w:tcPr>
          <w:p w14:paraId="47CD9E4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363CFF8D" w14:textId="07F96558" w:rsidR="00C728D3" w:rsidRPr="001F1277" w:rsidRDefault="0022181E" w:rsidP="00EA2062">
            <w:pPr>
              <w:pStyle w:val="--2"/>
            </w:pPr>
            <w:sdt>
              <w:sdt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тележки</w:t>
            </w:r>
            <w:r w:rsidR="00C728D3">
              <w:t xml:space="preserve"> </w:t>
            </w:r>
            <w:r w:rsidR="00C728D3" w:rsidRPr="001F1277">
              <w:t>подкатные</w:t>
            </w:r>
          </w:p>
        </w:tc>
        <w:tc>
          <w:tcPr>
            <w:tcW w:w="567" w:type="dxa"/>
          </w:tcPr>
          <w:p w14:paraId="5D24993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6015C5E4" w14:textId="332F55A2" w:rsidR="00C728D3" w:rsidRPr="0044600B" w:rsidRDefault="0022181E" w:rsidP="001A30F0">
            <w:pPr>
              <w:pStyle w:val="--2"/>
            </w:pPr>
            <w:sdt>
              <w:sdt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машина для резки конд</w:t>
            </w:r>
            <w:r w:rsidR="00502366">
              <w:t>.</w:t>
            </w:r>
            <w:r w:rsidR="00C728D3" w:rsidRPr="00461184">
              <w:t xml:space="preserve"> изделий</w:t>
            </w:r>
          </w:p>
        </w:tc>
        <w:tc>
          <w:tcPr>
            <w:tcW w:w="571" w:type="dxa"/>
          </w:tcPr>
          <w:p w14:paraId="3E55948B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43074BB" w14:textId="77777777" w:rsidR="00C728D3" w:rsidRPr="0044600B" w:rsidRDefault="0022181E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01FB1AC8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A20CE7C" w14:textId="77777777" w:rsidTr="000A4EB6">
        <w:trPr>
          <w:trHeight w:val="135"/>
        </w:trPr>
        <w:tc>
          <w:tcPr>
            <w:tcW w:w="4251" w:type="dxa"/>
            <w:gridSpan w:val="3"/>
          </w:tcPr>
          <w:p w14:paraId="22E46D84" w14:textId="560D351B" w:rsidR="00C728D3" w:rsidRPr="009D61E9" w:rsidRDefault="0022181E" w:rsidP="00EA2062">
            <w:pPr>
              <w:pStyle w:val="--2"/>
            </w:pPr>
            <w:sdt>
              <w:sdt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гидравлические тележки</w:t>
            </w:r>
            <w:r w:rsidR="00C728D3" w:rsidRPr="009D61E9">
              <w:tab/>
            </w:r>
            <w:sdt>
              <w:sdtPr>
                <w:id w:val="-1804615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погрузчики</w:t>
            </w:r>
          </w:p>
        </w:tc>
        <w:tc>
          <w:tcPr>
            <w:tcW w:w="524" w:type="dxa"/>
          </w:tcPr>
          <w:p w14:paraId="304A178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25746C55" w14:textId="08762CA4" w:rsidR="00C728D3" w:rsidRPr="001F1277" w:rsidRDefault="0022181E" w:rsidP="00F225B7">
            <w:pPr>
              <w:pStyle w:val="--2"/>
            </w:pPr>
            <w:sdt>
              <w:sdt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оборотная тара</w:t>
            </w:r>
          </w:p>
        </w:tc>
        <w:tc>
          <w:tcPr>
            <w:tcW w:w="567" w:type="dxa"/>
          </w:tcPr>
          <w:p w14:paraId="7E6CC2C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2D786A10" w14:textId="07B63052" w:rsidR="00C728D3" w:rsidRPr="0044600B" w:rsidRDefault="0022181E" w:rsidP="001A30F0">
            <w:pPr>
              <w:pStyle w:val="--2"/>
            </w:pPr>
            <w:sdt>
              <w:sdt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ультразвуковые нарезки</w:t>
            </w:r>
          </w:p>
        </w:tc>
        <w:tc>
          <w:tcPr>
            <w:tcW w:w="571" w:type="dxa"/>
          </w:tcPr>
          <w:p w14:paraId="7F89BCB4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193DE0" w14:textId="77777777" w:rsidR="00C728D3" w:rsidRPr="0044600B" w:rsidRDefault="0022181E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7D679735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089D4126" w14:textId="77777777" w:rsidTr="000A4EB6">
        <w:trPr>
          <w:trHeight w:val="183"/>
        </w:trPr>
        <w:tc>
          <w:tcPr>
            <w:tcW w:w="4251" w:type="dxa"/>
            <w:gridSpan w:val="3"/>
          </w:tcPr>
          <w:p w14:paraId="279E12D6" w14:textId="50D17CEE" w:rsidR="0077471D" w:rsidRPr="009D61E9" w:rsidRDefault="0022181E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</w:tcPr>
          <w:p w14:paraId="7645608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E94EB24" w14:textId="39006F65" w:rsidR="0077471D" w:rsidRPr="001F1277" w:rsidRDefault="0022181E" w:rsidP="007A4884">
            <w:pPr>
              <w:pStyle w:val="--2"/>
            </w:pPr>
            <w:sdt>
              <w:sdt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1F1277">
              <w:t>изотермические контейнеры (bigbox)</w:t>
            </w:r>
          </w:p>
        </w:tc>
        <w:tc>
          <w:tcPr>
            <w:tcW w:w="567" w:type="dxa"/>
          </w:tcPr>
          <w:p w14:paraId="120DA4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072C668" w14:textId="08E6D35C" w:rsidR="0077471D" w:rsidRPr="00461184" w:rsidRDefault="0022181E" w:rsidP="007A4884">
            <w:pPr>
              <w:pStyle w:val="--2"/>
            </w:pPr>
            <w:sdt>
              <w:sdt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</w:tcPr>
          <w:p w14:paraId="3E32438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9561B71" w14:textId="77777777" w:rsidR="0077471D" w:rsidRPr="00461184" w:rsidRDefault="0022181E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67677FC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8180F5F" w14:textId="77777777" w:rsidTr="000A4EB6">
        <w:trPr>
          <w:trHeight w:val="183"/>
        </w:trPr>
        <w:tc>
          <w:tcPr>
            <w:tcW w:w="4251" w:type="dxa"/>
            <w:gridSpan w:val="3"/>
          </w:tcPr>
          <w:p w14:paraId="13D8F219" w14:textId="61157854" w:rsidR="0077471D" w:rsidRDefault="0022181E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пластиковые </w:t>
            </w:r>
            <w:r w:rsidR="0077471D">
              <w:t xml:space="preserve">паллеты </w:t>
            </w:r>
            <w:sdt>
              <w:sdt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пластиковые </w:t>
            </w:r>
            <w:r w:rsidR="0077471D">
              <w:t>подкаты</w:t>
            </w:r>
          </w:p>
        </w:tc>
        <w:tc>
          <w:tcPr>
            <w:tcW w:w="524" w:type="dxa"/>
          </w:tcPr>
          <w:p w14:paraId="04CC71C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2352706" w14:textId="7E76F7AA" w:rsidR="0077471D" w:rsidRPr="001F1277" w:rsidRDefault="0022181E" w:rsidP="007A4884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rPr>
                <w:rFonts w:eastAsia="Times New Roman"/>
              </w:rPr>
              <w:t>расстоечные термочехлы</w:t>
            </w:r>
          </w:p>
        </w:tc>
        <w:tc>
          <w:tcPr>
            <w:tcW w:w="567" w:type="dxa"/>
          </w:tcPr>
          <w:p w14:paraId="3C26DB3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9B46BC7" w14:textId="381BEA80" w:rsidR="0077471D" w:rsidRPr="00461184" w:rsidRDefault="0022181E" w:rsidP="007A4884">
            <w:pPr>
              <w:pStyle w:val="--2"/>
            </w:pPr>
            <w:sdt>
              <w:sdt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минифилы (дозаторы крема)</w:t>
            </w:r>
          </w:p>
        </w:tc>
        <w:tc>
          <w:tcPr>
            <w:tcW w:w="571" w:type="dxa"/>
          </w:tcPr>
          <w:p w14:paraId="59977DD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3C49FEB" w14:textId="77777777" w:rsidR="0077471D" w:rsidRDefault="0022181E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4937ADE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3A946B1" w14:textId="77777777" w:rsidTr="000A4EB6">
        <w:trPr>
          <w:trHeight w:val="183"/>
        </w:trPr>
        <w:tc>
          <w:tcPr>
            <w:tcW w:w="4251" w:type="dxa"/>
            <w:gridSpan w:val="3"/>
          </w:tcPr>
          <w:p w14:paraId="4E12AB25" w14:textId="40C23891" w:rsidR="0077471D" w:rsidRDefault="0022181E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держатели для ножей </w:t>
            </w:r>
            <w:sdt>
              <w:sdt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держатели для досок</w:t>
            </w:r>
          </w:p>
        </w:tc>
        <w:tc>
          <w:tcPr>
            <w:tcW w:w="524" w:type="dxa"/>
          </w:tcPr>
          <w:p w14:paraId="3D3C793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40222F8" w14:textId="14946DC2" w:rsidR="0077471D" w:rsidRDefault="0022181E" w:rsidP="00F225B7">
            <w:pPr>
              <w:pStyle w:val="--2"/>
            </w:pPr>
            <w:sdt>
              <w:sdt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отсадочные мешки</w:t>
            </w:r>
          </w:p>
        </w:tc>
        <w:tc>
          <w:tcPr>
            <w:tcW w:w="567" w:type="dxa"/>
          </w:tcPr>
          <w:p w14:paraId="7104599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4EEDB2FF" w14:textId="76434127" w:rsidR="0077471D" w:rsidRPr="00461184" w:rsidRDefault="0022181E" w:rsidP="007A4884">
            <w:pPr>
              <w:pStyle w:val="--2"/>
            </w:pPr>
            <w:sdt>
              <w:sdt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дозаторы для жидкостей</w:t>
            </w:r>
          </w:p>
        </w:tc>
        <w:tc>
          <w:tcPr>
            <w:tcW w:w="571" w:type="dxa"/>
          </w:tcPr>
          <w:p w14:paraId="0FF8C2DF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55589D82" w14:textId="77777777" w:rsidR="0077471D" w:rsidRDefault="0022181E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439F5C6B" w14:textId="77777777" w:rsidR="0077471D" w:rsidRPr="006854F0" w:rsidRDefault="0077471D" w:rsidP="001A30F0">
            <w:pPr>
              <w:pStyle w:val="--2"/>
            </w:pPr>
          </w:p>
        </w:tc>
      </w:tr>
      <w:tr w:rsidR="00732401" w:rsidRPr="006854F0" w14:paraId="1E60C885" w14:textId="77777777" w:rsidTr="000A4EB6">
        <w:trPr>
          <w:trHeight w:val="183"/>
        </w:trPr>
        <w:tc>
          <w:tcPr>
            <w:tcW w:w="4251" w:type="dxa"/>
            <w:gridSpan w:val="3"/>
          </w:tcPr>
          <w:p w14:paraId="2009DBA1" w14:textId="676C3F5D" w:rsidR="00732401" w:rsidRDefault="0022181E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>
              <w:t xml:space="preserve"> часы </w:t>
            </w:r>
            <w:sdt>
              <w:sdt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1D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9D61E9">
              <w:t xml:space="preserve"> </w:t>
            </w:r>
            <w:r w:rsidR="00732401">
              <w:t>вентиляторы</w:t>
            </w:r>
          </w:p>
        </w:tc>
        <w:tc>
          <w:tcPr>
            <w:tcW w:w="524" w:type="dxa"/>
          </w:tcPr>
          <w:p w14:paraId="353B7579" w14:textId="77777777" w:rsidR="00732401" w:rsidRPr="009D61E9" w:rsidRDefault="00732401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45166F75" w14:textId="77777777" w:rsidR="00732401" w:rsidRPr="001F1277" w:rsidRDefault="00732401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6" w:type="dxa"/>
            <w:gridSpan w:val="2"/>
            <w:vAlign w:val="bottom"/>
          </w:tcPr>
          <w:p w14:paraId="08BEC6CE" w14:textId="3F05014B" w:rsidR="00732401" w:rsidRDefault="0022181E" w:rsidP="001A30F0">
            <w:pPr>
              <w:pStyle w:val="--2"/>
            </w:pPr>
            <w:sdt>
              <w:sdt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распылители для желе и сиропов</w:t>
            </w:r>
          </w:p>
        </w:tc>
        <w:tc>
          <w:tcPr>
            <w:tcW w:w="571" w:type="dxa"/>
          </w:tcPr>
          <w:p w14:paraId="19DD8483" w14:textId="77777777" w:rsidR="00732401" w:rsidRPr="001A30F0" w:rsidRDefault="00732401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31477E" w14:textId="77777777" w:rsidR="00732401" w:rsidRDefault="0022181E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17908591" w14:textId="77777777" w:rsidR="00732401" w:rsidRPr="006854F0" w:rsidRDefault="00732401" w:rsidP="001A30F0">
            <w:pPr>
              <w:pStyle w:val="--2"/>
            </w:pPr>
          </w:p>
        </w:tc>
      </w:tr>
      <w:tr w:rsidR="0077471D" w:rsidRPr="006854F0" w14:paraId="055BB552" w14:textId="77777777" w:rsidTr="000A4EB6">
        <w:trPr>
          <w:trHeight w:val="183"/>
        </w:trPr>
        <w:tc>
          <w:tcPr>
            <w:tcW w:w="4251" w:type="dxa"/>
            <w:gridSpan w:val="3"/>
          </w:tcPr>
          <w:p w14:paraId="01F95CAE" w14:textId="0500B25E" w:rsidR="0077471D" w:rsidRDefault="0022181E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держатели для инвентаря</w:t>
            </w:r>
          </w:p>
        </w:tc>
        <w:tc>
          <w:tcPr>
            <w:tcW w:w="524" w:type="dxa"/>
          </w:tcPr>
          <w:p w14:paraId="566521D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0CF98B7" w14:textId="75229CA7" w:rsidR="0077471D" w:rsidRDefault="0022181E" w:rsidP="00732401">
            <w:pPr>
              <w:pStyle w:val="--2"/>
            </w:pPr>
            <w:sdt>
              <w:sdt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мопы</w:t>
            </w:r>
            <w:r w:rsidR="0077471D">
              <w:tab/>
            </w:r>
            <w:sdt>
              <w:sdt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ветошь </w:t>
            </w:r>
            <w:sdt>
              <w:sdt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щётки </w:t>
            </w:r>
            <w:sdt>
              <w:sdt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сгоны</w:t>
            </w:r>
          </w:p>
        </w:tc>
        <w:tc>
          <w:tcPr>
            <w:tcW w:w="567" w:type="dxa"/>
          </w:tcPr>
          <w:p w14:paraId="37224E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A30B3B7" w14:textId="28A6444B" w:rsidR="0077471D" w:rsidRPr="0044600B" w:rsidRDefault="0022181E" w:rsidP="007A4884">
            <w:pPr>
              <w:pStyle w:val="--2"/>
            </w:pPr>
            <w:sdt>
              <w:sdt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просеивател</w:t>
            </w:r>
            <w:r w:rsidR="0077471D">
              <w:t xml:space="preserve">и: </w:t>
            </w:r>
            <w:sdt>
              <w:sdt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1D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мука </w:t>
            </w:r>
            <w:sdt>
              <w:sdt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1D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сахар</w:t>
            </w:r>
          </w:p>
        </w:tc>
        <w:tc>
          <w:tcPr>
            <w:tcW w:w="571" w:type="dxa"/>
          </w:tcPr>
          <w:p w14:paraId="796B3E4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22404E7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180EA85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88DB66" w14:textId="77777777" w:rsidTr="000A4EB6">
        <w:trPr>
          <w:trHeight w:val="183"/>
        </w:trPr>
        <w:sdt>
          <w:sdtPr>
            <w:id w:val="6063933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1" w:type="dxa"/>
                <w:gridSpan w:val="3"/>
              </w:tcPr>
              <w:p w14:paraId="2A47BD5E" w14:textId="77777777" w:rsidR="0077471D" w:rsidRDefault="0077471D" w:rsidP="00DE7EFE">
                <w:pPr>
                  <w:pStyle w:val="--2"/>
                  <w:tabs>
                    <w:tab w:val="left" w:pos="2303"/>
                  </w:tabs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24" w:type="dxa"/>
          </w:tcPr>
          <w:p w14:paraId="1D3889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1D102D94" w14:textId="4AABE0A4" w:rsidR="0077471D" w:rsidRDefault="0022181E" w:rsidP="00262D97">
            <w:pPr>
              <w:pStyle w:val="--2"/>
            </w:pPr>
            <w:sdt>
              <w:sdt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>ведра</w:t>
            </w:r>
            <w:r w:rsidR="0077471D">
              <w:t xml:space="preserve"> </w:t>
            </w:r>
            <w:sdt>
              <w:sdt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тележки </w:t>
            </w:r>
            <w:sdt>
              <w:sdtPr>
                <w:id w:val="6945095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АВД </w:t>
            </w:r>
            <w:sdt>
              <w:sdt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пылесосы</w:t>
            </w:r>
          </w:p>
        </w:tc>
        <w:tc>
          <w:tcPr>
            <w:tcW w:w="567" w:type="dxa"/>
          </w:tcPr>
          <w:p w14:paraId="10B1508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7D69E7C8" w14:textId="6C086786" w:rsidR="0077471D" w:rsidRPr="00461184" w:rsidRDefault="0022181E" w:rsidP="007A4884">
            <w:pPr>
              <w:pStyle w:val="--2"/>
            </w:pPr>
            <w:sdt>
              <w:sdt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солодоварки</w:t>
            </w:r>
            <w:r w:rsidR="0077471D">
              <w:t xml:space="preserve"> </w:t>
            </w:r>
            <w:sdt>
              <w:sdt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1D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ферментаторы</w:t>
            </w:r>
          </w:p>
        </w:tc>
        <w:tc>
          <w:tcPr>
            <w:tcW w:w="571" w:type="dxa"/>
          </w:tcPr>
          <w:p w14:paraId="62EDE71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5BC6DB2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76D369A5" w14:textId="77777777" w:rsidR="0077471D" w:rsidRPr="006854F0" w:rsidRDefault="0077471D" w:rsidP="001A30F0">
            <w:pPr>
              <w:pStyle w:val="--2"/>
            </w:pPr>
          </w:p>
        </w:tc>
      </w:tr>
      <w:tr w:rsidR="00C728D3" w:rsidRPr="006854F0" w14:paraId="65CC7DDF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D9D9D9" w:themeFill="background1" w:themeFillShade="D9"/>
          </w:tcPr>
          <w:p w14:paraId="4855A6A7" w14:textId="77777777" w:rsidR="00C728D3" w:rsidRPr="009D61E9" w:rsidRDefault="00C728D3" w:rsidP="00CC7993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3727" w:type="dxa"/>
          </w:tcPr>
          <w:p w14:paraId="18E74344" w14:textId="46BAE00A" w:rsidR="00C728D3" w:rsidRDefault="0022181E" w:rsidP="00262D97">
            <w:pPr>
              <w:pStyle w:val="--2"/>
            </w:pPr>
            <w:sdt>
              <w:sdt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837888">
              <w:t xml:space="preserve"> поломоечная машина</w:t>
            </w:r>
          </w:p>
        </w:tc>
        <w:tc>
          <w:tcPr>
            <w:tcW w:w="567" w:type="dxa"/>
          </w:tcPr>
          <w:p w14:paraId="7B0C3F12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1FDC9EA9" w14:textId="2796D333" w:rsidR="00C728D3" w:rsidRDefault="0022181E" w:rsidP="00707DD1">
            <w:pPr>
              <w:pStyle w:val="--2"/>
            </w:pPr>
            <w:sdt>
              <w:sdt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рентгеновские системы контроля</w:t>
            </w:r>
          </w:p>
        </w:tc>
        <w:tc>
          <w:tcPr>
            <w:tcW w:w="571" w:type="dxa"/>
          </w:tcPr>
          <w:p w14:paraId="6DBF7C74" w14:textId="77777777" w:rsidR="00C728D3" w:rsidRPr="001A30F0" w:rsidRDefault="00C728D3" w:rsidP="00EA2062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66165DC8" w14:textId="77777777" w:rsidR="00C728D3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0318B460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458089D9" w14:textId="77777777" w:rsidTr="000A4EB6">
        <w:trPr>
          <w:trHeight w:val="183"/>
        </w:trPr>
        <w:tc>
          <w:tcPr>
            <w:tcW w:w="4251" w:type="dxa"/>
            <w:gridSpan w:val="3"/>
          </w:tcPr>
          <w:p w14:paraId="7105BA4A" w14:textId="1F82A0EA" w:rsidR="0077471D" w:rsidRPr="009D61E9" w:rsidRDefault="0022181E" w:rsidP="007A4884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раковина</w:t>
            </w:r>
            <w:r w:rsidR="0077471D" w:rsidRPr="009D61E9">
              <w:tab/>
            </w:r>
            <w:sdt>
              <w:sdtPr>
                <w:id w:val="102305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смеситель</w:t>
            </w:r>
            <w:r w:rsidR="0077471D">
              <w:t xml:space="preserve"> </w:t>
            </w:r>
            <w:sdt>
              <w:sdtPr>
                <w:id w:val="-24411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унитаз</w:t>
            </w:r>
            <w:r w:rsidR="0077471D">
              <w:tab/>
            </w:r>
            <w:r w:rsidR="0077471D" w:rsidRPr="009D61E9">
              <w:t xml:space="preserve"> </w:t>
            </w:r>
            <w:sdt>
              <w:sdtPr>
                <w:id w:val="1841731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>писсуар</w:t>
            </w:r>
          </w:p>
        </w:tc>
        <w:tc>
          <w:tcPr>
            <w:tcW w:w="524" w:type="dxa"/>
          </w:tcPr>
          <w:p w14:paraId="03C8976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41652143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6" w:type="dxa"/>
            <w:gridSpan w:val="2"/>
            <w:vAlign w:val="bottom"/>
          </w:tcPr>
          <w:p w14:paraId="5FB9CED2" w14:textId="570C08FC" w:rsidR="0077471D" w:rsidRDefault="0022181E" w:rsidP="001A30F0">
            <w:pPr>
              <w:pStyle w:val="--2"/>
            </w:pPr>
            <w:sdt>
              <w:sdt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вакуумные роторные шприцы</w:t>
            </w:r>
          </w:p>
        </w:tc>
        <w:tc>
          <w:tcPr>
            <w:tcW w:w="571" w:type="dxa"/>
          </w:tcPr>
          <w:p w14:paraId="7640331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17F3F8C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059BCFD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89E3C2C" w14:textId="77777777" w:rsidTr="000A4EB6">
        <w:trPr>
          <w:trHeight w:val="183"/>
        </w:trPr>
        <w:tc>
          <w:tcPr>
            <w:tcW w:w="4251" w:type="dxa"/>
            <w:gridSpan w:val="3"/>
          </w:tcPr>
          <w:p w14:paraId="6F352C83" w14:textId="345228C5" w:rsidR="0077471D" w:rsidRPr="009D61E9" w:rsidRDefault="0022181E" w:rsidP="007A4884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душевая кабина </w:t>
            </w:r>
            <w:sdt>
              <w:sdt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</w:t>
            </w:r>
            <w:r w:rsidR="0077471D">
              <w:t>ые</w:t>
            </w:r>
            <w:r w:rsidR="0077471D" w:rsidRPr="009D61E9">
              <w:t xml:space="preserve"> </w:t>
            </w:r>
            <w:r w:rsidR="0077471D">
              <w:t>секции</w:t>
            </w:r>
          </w:p>
        </w:tc>
        <w:tc>
          <w:tcPr>
            <w:tcW w:w="524" w:type="dxa"/>
          </w:tcPr>
          <w:p w14:paraId="65F97FE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FAC5A05" w14:textId="2D1274A1" w:rsidR="0077471D" w:rsidRPr="00F86F0C" w:rsidRDefault="0022181E" w:rsidP="007A4884">
            <w:pPr>
              <w:pStyle w:val="--2"/>
              <w:rPr>
                <w:sz w:val="20"/>
              </w:rPr>
            </w:pPr>
            <w:sdt>
              <w:sdtPr>
                <w:id w:val="-1922015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ПММ </w:t>
            </w:r>
            <w:sdt>
              <w:sdtPr>
                <w:id w:val="-11993967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купольная </w:t>
            </w:r>
            <w:sdt>
              <w:sdtPr>
                <w:id w:val="-17040178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туннельная</w:t>
            </w:r>
          </w:p>
        </w:tc>
        <w:tc>
          <w:tcPr>
            <w:tcW w:w="567" w:type="dxa"/>
          </w:tcPr>
          <w:p w14:paraId="020645E4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128423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45B3E7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21CB223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08EBED4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5DFA5BB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EF9275" w14:textId="77777777" w:rsidTr="000A4EB6">
        <w:trPr>
          <w:trHeight w:val="183"/>
        </w:trPr>
        <w:tc>
          <w:tcPr>
            <w:tcW w:w="4251" w:type="dxa"/>
            <w:gridSpan w:val="3"/>
          </w:tcPr>
          <w:p w14:paraId="19774E03" w14:textId="56C41C8A" w:rsidR="0077471D" w:rsidRPr="009D61E9" w:rsidRDefault="0022181E" w:rsidP="007A4884">
            <w:pPr>
              <w:pStyle w:val="--2"/>
            </w:pPr>
            <w:sdt>
              <w:sdt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технологическая мойка</w:t>
            </w:r>
          </w:p>
        </w:tc>
        <w:tc>
          <w:tcPr>
            <w:tcW w:w="524" w:type="dxa"/>
          </w:tcPr>
          <w:p w14:paraId="10F87D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7EF36ED" w14:textId="7758E213" w:rsidR="0077471D" w:rsidRPr="00F86F0C" w:rsidRDefault="0022181E" w:rsidP="007A4884">
            <w:pPr>
              <w:pStyle w:val="--2"/>
              <w:rPr>
                <w:sz w:val="20"/>
              </w:rPr>
            </w:pPr>
            <w:sdt>
              <w:sdtPr>
                <w:id w:val="-3214336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272CB">
              <w:t xml:space="preserve"> таромоечная </w:t>
            </w:r>
            <w:r w:rsidR="0077471D" w:rsidRPr="00BD3AD2">
              <w:t>машина</w:t>
            </w:r>
          </w:p>
        </w:tc>
        <w:tc>
          <w:tcPr>
            <w:tcW w:w="567" w:type="dxa"/>
          </w:tcPr>
          <w:p w14:paraId="1F1AF485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682364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30D99923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26D4A337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4686441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267934C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2CD253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1BD608B5" w14:textId="77777777" w:rsidR="0077471D" w:rsidRPr="001F1277" w:rsidRDefault="0077471D" w:rsidP="00EA2062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7D18D860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3D31C5CC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397E04B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3288BA8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5A04478" w14:textId="77777777" w:rsidTr="000A4EB6">
        <w:trPr>
          <w:trHeight w:val="183"/>
        </w:trPr>
        <w:tc>
          <w:tcPr>
            <w:tcW w:w="4251" w:type="dxa"/>
            <w:gridSpan w:val="3"/>
          </w:tcPr>
          <w:p w14:paraId="1A8A9970" w14:textId="5F888888" w:rsidR="0077471D" w:rsidRPr="00837888" w:rsidRDefault="0022181E" w:rsidP="007A4884">
            <w:pPr>
              <w:pStyle w:val="--2"/>
            </w:pPr>
            <w:sdt>
              <w:sdt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санитарный пост</w:t>
            </w:r>
            <w:r w:rsidR="0077471D">
              <w:t xml:space="preserve"> </w:t>
            </w:r>
            <w:sdt>
              <w:sdtPr>
                <w:id w:val="19922048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EF0AE5">
              <w:t>корзины</w:t>
            </w:r>
            <w:r w:rsidR="0077471D">
              <w:t>/диспенсеры</w:t>
            </w:r>
            <w:r w:rsidR="0077471D" w:rsidRPr="00EF0AE5">
              <w:t xml:space="preserve"> для </w:t>
            </w:r>
            <w:r w:rsidR="0077471D">
              <w:t>СИЗ</w:t>
            </w:r>
          </w:p>
        </w:tc>
        <w:tc>
          <w:tcPr>
            <w:tcW w:w="524" w:type="dxa"/>
          </w:tcPr>
          <w:p w14:paraId="522D147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676C43E" w14:textId="402A1C76" w:rsidR="0077471D" w:rsidRPr="00E96B43" w:rsidRDefault="0022181E" w:rsidP="007A4884">
            <w:pPr>
              <w:pStyle w:val="--2"/>
            </w:pPr>
            <w:sdt>
              <w:sdtPr>
                <w:id w:val="8448364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камеры </w:t>
            </w:r>
            <w:sdt>
              <w:sdtPr>
                <w:id w:val="-1760903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691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холд. </w:t>
            </w:r>
            <w:sdt>
              <w:sdtPr>
                <w:id w:val="-1245497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059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мороз.</w:t>
            </w:r>
            <w:sdt>
              <w:sdtPr>
                <w:id w:val="-796756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059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шок. замор.</w:t>
            </w:r>
          </w:p>
        </w:tc>
        <w:tc>
          <w:tcPr>
            <w:tcW w:w="567" w:type="dxa"/>
          </w:tcPr>
          <w:p w14:paraId="35533C0A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55332A57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26EC3C39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4FCF30C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5A8EDC2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5EF2F8A" w14:textId="77777777" w:rsidTr="000A4EB6">
        <w:trPr>
          <w:trHeight w:val="183"/>
        </w:trPr>
        <w:tc>
          <w:tcPr>
            <w:tcW w:w="4251" w:type="dxa"/>
            <w:gridSpan w:val="3"/>
          </w:tcPr>
          <w:p w14:paraId="606F7EF1" w14:textId="11533696" w:rsidR="0077471D" w:rsidRPr="009D61E9" w:rsidRDefault="0022181E" w:rsidP="007A4884">
            <w:pPr>
              <w:pStyle w:val="--2"/>
            </w:pPr>
            <w:sdt>
              <w:sdt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полотенец</w:t>
            </w:r>
            <w:r w:rsidR="0077471D">
              <w:t xml:space="preserve"> </w:t>
            </w:r>
            <w:sdt>
              <w:sdtPr>
                <w:id w:val="-5705813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диспенсер для </w:t>
            </w:r>
            <w:r w:rsidR="0077471D">
              <w:t>т/б</w:t>
            </w:r>
          </w:p>
        </w:tc>
        <w:tc>
          <w:tcPr>
            <w:tcW w:w="524" w:type="dxa"/>
          </w:tcPr>
          <w:p w14:paraId="3065CB1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4C2D7F55" w14:textId="6ED96816" w:rsidR="0077471D" w:rsidRPr="00E96B43" w:rsidRDefault="0022181E" w:rsidP="007A4884">
            <w:pPr>
              <w:pStyle w:val="--2"/>
            </w:pPr>
            <w:sdt>
              <w:sdt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>морозильный ларь</w:t>
            </w:r>
          </w:p>
        </w:tc>
        <w:tc>
          <w:tcPr>
            <w:tcW w:w="567" w:type="dxa"/>
          </w:tcPr>
          <w:p w14:paraId="087AC662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691963A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0E111DDE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41B38E7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206D234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33EE773" w14:textId="77777777" w:rsidTr="000A4EB6">
        <w:trPr>
          <w:trHeight w:val="183"/>
        </w:trPr>
        <w:tc>
          <w:tcPr>
            <w:tcW w:w="4251" w:type="dxa"/>
            <w:gridSpan w:val="3"/>
          </w:tcPr>
          <w:p w14:paraId="13FF8552" w14:textId="228F4511" w:rsidR="0077471D" w:rsidRPr="009D61E9" w:rsidRDefault="0022181E" w:rsidP="007A4884">
            <w:pPr>
              <w:pStyle w:val="--2"/>
            </w:pPr>
            <w:sdt>
              <w:sdt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4CAA598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E3884FA" w14:textId="5C78D98A" w:rsidR="0077471D" w:rsidRPr="00E96B43" w:rsidRDefault="0022181E" w:rsidP="007A4884">
            <w:pPr>
              <w:pStyle w:val="--2"/>
            </w:pPr>
            <w:sdt>
              <w:sdt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 w:rsidRPr="00E96B43">
              <w:t>холод</w:t>
            </w:r>
            <w:r w:rsidR="0077471D">
              <w:t>.</w:t>
            </w:r>
            <w:r w:rsidR="0077471D" w:rsidRPr="00E96B43">
              <w:t xml:space="preserve"> столы</w:t>
            </w:r>
            <w:r w:rsidR="0077471D">
              <w:t xml:space="preserve"> </w:t>
            </w:r>
            <w:sdt>
              <w:sdt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холод. шкафы</w:t>
            </w:r>
          </w:p>
        </w:tc>
        <w:tc>
          <w:tcPr>
            <w:tcW w:w="567" w:type="dxa"/>
          </w:tcPr>
          <w:p w14:paraId="19523FDE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0368E159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vAlign w:val="bottom"/>
          </w:tcPr>
          <w:p w14:paraId="6999C190" w14:textId="77777777" w:rsidR="0077471D" w:rsidRPr="006854F0" w:rsidRDefault="0077471D" w:rsidP="001A30F0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0" w:type="dxa"/>
                <w:gridSpan w:val="2"/>
                <w:vAlign w:val="bottom"/>
              </w:tcPr>
              <w:p w14:paraId="4AA38DEC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vAlign w:val="bottom"/>
          </w:tcPr>
          <w:p w14:paraId="7F88840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40933F8" w14:textId="77777777" w:rsidTr="000A4EB6">
        <w:trPr>
          <w:trHeight w:val="183"/>
        </w:trPr>
        <w:tc>
          <w:tcPr>
            <w:tcW w:w="4251" w:type="dxa"/>
            <w:gridSpan w:val="3"/>
          </w:tcPr>
          <w:p w14:paraId="0F420304" w14:textId="52159CB7" w:rsidR="0077471D" w:rsidRPr="009D61E9" w:rsidRDefault="0022181E" w:rsidP="007A4884">
            <w:pPr>
              <w:pStyle w:val="--2"/>
            </w:pPr>
            <w:sdt>
              <w:sdt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сушилка для рук</w:t>
            </w:r>
            <w:r w:rsidR="0077471D">
              <w:t xml:space="preserve"> </w:t>
            </w:r>
            <w:sdt>
              <w:sdt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модульный санпропускник</w:t>
            </w:r>
          </w:p>
        </w:tc>
        <w:tc>
          <w:tcPr>
            <w:tcW w:w="524" w:type="dxa"/>
          </w:tcPr>
          <w:p w14:paraId="727A7A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FCAEB6E" w14:textId="2BCC1F42" w:rsidR="0077471D" w:rsidRPr="00E96B43" w:rsidRDefault="0022181E" w:rsidP="007A4884">
            <w:pPr>
              <w:pStyle w:val="--2"/>
            </w:pPr>
            <w:sdt>
              <w:sdt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ледогенератор </w:t>
            </w:r>
          </w:p>
        </w:tc>
        <w:tc>
          <w:tcPr>
            <w:tcW w:w="567" w:type="dxa"/>
          </w:tcPr>
          <w:p w14:paraId="06B6B541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shd w:val="clear" w:color="auto" w:fill="BFBFBF" w:themeFill="background1" w:themeFillShade="BF"/>
            <w:vAlign w:val="bottom"/>
          </w:tcPr>
          <w:p w14:paraId="2A542D5F" w14:textId="77777777" w:rsidR="0077471D" w:rsidRDefault="0077471D" w:rsidP="001A30F0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shd w:val="clear" w:color="auto" w:fill="BFBFBF" w:themeFill="background1" w:themeFillShade="BF"/>
          </w:tcPr>
          <w:p w14:paraId="7A5D562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BFBFBF" w:themeFill="background1" w:themeFillShade="BF"/>
            <w:vAlign w:val="center"/>
          </w:tcPr>
          <w:p w14:paraId="69BFCCD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shd w:val="clear" w:color="auto" w:fill="BFBFBF" w:themeFill="background1" w:themeFillShade="BF"/>
          </w:tcPr>
          <w:p w14:paraId="7E21716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AE6318F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1B951F" w14:textId="4138E352" w:rsidR="0077471D" w:rsidRPr="00DE7EFE" w:rsidRDefault="0022181E" w:rsidP="007A4884">
            <w:pPr>
              <w:pStyle w:val="--2"/>
            </w:pPr>
            <w:sdt>
              <w:sdt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дезинфицирующие маты</w:t>
            </w:r>
          </w:p>
        </w:tc>
        <w:tc>
          <w:tcPr>
            <w:tcW w:w="524" w:type="dxa"/>
          </w:tcPr>
          <w:p w14:paraId="4D34B2E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79C056A7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 xml:space="preserve"> _____________</w:t>
            </w:r>
          </w:p>
        </w:tc>
        <w:tc>
          <w:tcPr>
            <w:tcW w:w="3546" w:type="dxa"/>
            <w:gridSpan w:val="2"/>
            <w:vAlign w:val="bottom"/>
          </w:tcPr>
          <w:p w14:paraId="62C945D8" w14:textId="530EB933" w:rsidR="000A4EB6" w:rsidRDefault="000A4EB6" w:rsidP="000A4EB6">
            <w:pPr>
              <w:pStyle w:val="--2"/>
              <w:numPr>
                <w:ilvl w:val="0"/>
                <w:numId w:val="41"/>
              </w:numPr>
            </w:pPr>
          </w:p>
        </w:tc>
        <w:tc>
          <w:tcPr>
            <w:tcW w:w="571" w:type="dxa"/>
          </w:tcPr>
          <w:p w14:paraId="5E894F0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54A8A3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6496DE9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8F27EC5" w14:textId="77777777" w:rsidTr="000A4EB6">
        <w:trPr>
          <w:trHeight w:val="183"/>
        </w:trPr>
        <w:tc>
          <w:tcPr>
            <w:tcW w:w="4251" w:type="dxa"/>
            <w:gridSpan w:val="3"/>
          </w:tcPr>
          <w:p w14:paraId="3C07E13D" w14:textId="5A63DB0D" w:rsidR="0077471D" w:rsidRPr="00DE7EFE" w:rsidRDefault="0022181E" w:rsidP="007A4884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D27011">
              <w:t>бак для грязной одежд</w:t>
            </w:r>
            <w:r w:rsidR="0077471D" w:rsidRPr="00DE7EFE">
              <w:t xml:space="preserve">ы </w:t>
            </w:r>
          </w:p>
        </w:tc>
        <w:tc>
          <w:tcPr>
            <w:tcW w:w="524" w:type="dxa"/>
          </w:tcPr>
          <w:p w14:paraId="1558B40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6FF6CB4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0FF9E80C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0147BFBF" w14:textId="76E3B65C" w:rsidR="0077471D" w:rsidRDefault="0077471D" w:rsidP="00BF24AF">
            <w:pPr>
              <w:pStyle w:val="--2"/>
              <w:numPr>
                <w:ilvl w:val="0"/>
                <w:numId w:val="41"/>
              </w:numPr>
            </w:pPr>
          </w:p>
        </w:tc>
        <w:tc>
          <w:tcPr>
            <w:tcW w:w="571" w:type="dxa"/>
          </w:tcPr>
          <w:p w14:paraId="3893BC6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6AEC5B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49E3885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74F0A72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49F62D7F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7" w:type="dxa"/>
          </w:tcPr>
          <w:p w14:paraId="043C4A7D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18025FB9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E1F0C8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78308C7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989302E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F0A403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02B187F" w14:textId="77777777" w:rsidTr="000A4EB6">
        <w:trPr>
          <w:trHeight w:val="183"/>
        </w:trPr>
        <w:tc>
          <w:tcPr>
            <w:tcW w:w="4251" w:type="dxa"/>
            <w:gridSpan w:val="3"/>
          </w:tcPr>
          <w:p w14:paraId="5E50B0A6" w14:textId="053F9175" w:rsidR="0077471D" w:rsidRPr="00837888" w:rsidRDefault="0022181E" w:rsidP="007A4884">
            <w:pPr>
              <w:pStyle w:val="--2"/>
            </w:pPr>
            <w:sdt>
              <w:sdt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столы</w:t>
            </w:r>
            <w:r w:rsidR="0077471D" w:rsidRPr="00837888">
              <w:tab/>
            </w:r>
            <w:sdt>
              <w:sdt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стулья</w:t>
            </w:r>
            <w:r w:rsidR="0077471D">
              <w:t xml:space="preserve"> </w:t>
            </w:r>
            <w:sdt>
              <w:sdt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полки </w:t>
            </w:r>
            <w:sdt>
              <w:sdt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стеллажи</w:t>
            </w:r>
          </w:p>
        </w:tc>
        <w:tc>
          <w:tcPr>
            <w:tcW w:w="524" w:type="dxa"/>
          </w:tcPr>
          <w:p w14:paraId="5895A61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011E61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49B51ED4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46C8B6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32BB99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0F7CB0C7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3D96759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B4E5A0" w14:textId="77777777" w:rsidTr="000A4EB6">
        <w:trPr>
          <w:trHeight w:val="183"/>
        </w:trPr>
        <w:tc>
          <w:tcPr>
            <w:tcW w:w="4251" w:type="dxa"/>
            <w:gridSpan w:val="3"/>
          </w:tcPr>
          <w:p w14:paraId="2057A1C5" w14:textId="0F3B1286" w:rsidR="0077471D" w:rsidRPr="00837888" w:rsidRDefault="0022181E" w:rsidP="007A4884">
            <w:pPr>
              <w:pStyle w:val="--2"/>
            </w:pPr>
            <w:sdt>
              <w:sdt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шкафы </w:t>
            </w:r>
            <w:sdt>
              <w:sdt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вешалки</w:t>
            </w:r>
            <w:r w:rsidR="0077471D">
              <w:t xml:space="preserve"> </w:t>
            </w:r>
            <w:sdt>
              <w:sdt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скамейки </w:t>
            </w:r>
            <w:sdt>
              <w:sdt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зеркал</w:t>
            </w:r>
            <w:r w:rsidR="0077471D">
              <w:t>а</w:t>
            </w:r>
          </w:p>
        </w:tc>
        <w:tc>
          <w:tcPr>
            <w:tcW w:w="524" w:type="dxa"/>
          </w:tcPr>
          <w:p w14:paraId="5CE5D00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776B08C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603D2292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464182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2F0047B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8CC41B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0F0234E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B96A939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DA0530" w14:textId="08965A71" w:rsidR="0077471D" w:rsidRPr="00837888" w:rsidRDefault="0022181E" w:rsidP="007A4884">
            <w:pPr>
              <w:pStyle w:val="--2"/>
            </w:pPr>
            <w:sdt>
              <w:sdt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сушилк</w:t>
            </w:r>
            <w:r w:rsidR="0077471D">
              <w:t>а</w:t>
            </w:r>
            <w:r w:rsidR="0077471D" w:rsidRPr="00837888">
              <w:t xml:space="preserve"> для обуви</w:t>
            </w:r>
            <w:r w:rsidR="0077471D">
              <w:t xml:space="preserve"> </w:t>
            </w:r>
            <w:sdt>
              <w:sdt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обувниц</w:t>
            </w:r>
            <w:r w:rsidR="0077471D">
              <w:t>ы</w:t>
            </w:r>
          </w:p>
        </w:tc>
        <w:tc>
          <w:tcPr>
            <w:tcW w:w="524" w:type="dxa"/>
          </w:tcPr>
          <w:p w14:paraId="5705E90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18C90B7B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73CA3D0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094437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42ECBA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0EBD349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C19D69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2DE69D9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7" w:type="dxa"/>
          </w:tcPr>
          <w:p w14:paraId="03377D73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02D459F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78CA451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59886F6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263BD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6FD1E81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CF6EAD9" w14:textId="77777777" w:rsidTr="000A4EB6">
        <w:trPr>
          <w:trHeight w:val="183"/>
        </w:trPr>
        <w:tc>
          <w:tcPr>
            <w:tcW w:w="4251" w:type="dxa"/>
            <w:gridSpan w:val="3"/>
          </w:tcPr>
          <w:p w14:paraId="38C0A414" w14:textId="37F4C526" w:rsidR="0077471D" w:rsidRPr="00837888" w:rsidRDefault="0022181E" w:rsidP="007A4884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компьютер</w:t>
            </w:r>
            <w:r w:rsidR="0077471D">
              <w:t>ы</w:t>
            </w:r>
            <w:r w:rsidR="0077471D">
              <w:tab/>
            </w:r>
            <w:sdt>
              <w:sdtPr>
                <w:id w:val="1632906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мониторы</w:t>
            </w:r>
          </w:p>
        </w:tc>
        <w:tc>
          <w:tcPr>
            <w:tcW w:w="524" w:type="dxa"/>
          </w:tcPr>
          <w:p w14:paraId="5163726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6F298D4C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281E845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5C6B386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2E1F9F1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523E595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957692" w14:textId="77777777" w:rsidTr="000A4EB6">
        <w:trPr>
          <w:trHeight w:val="183"/>
        </w:trPr>
        <w:tc>
          <w:tcPr>
            <w:tcW w:w="4251" w:type="dxa"/>
            <w:gridSpan w:val="3"/>
          </w:tcPr>
          <w:p w14:paraId="679C6B29" w14:textId="2926857B" w:rsidR="0077471D" w:rsidRPr="00837888" w:rsidRDefault="0022181E" w:rsidP="007A4884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принтер</w:t>
            </w:r>
            <w:r w:rsidR="0077471D">
              <w:t>а</w:t>
            </w:r>
            <w:r w:rsidR="0077471D">
              <w:tab/>
            </w:r>
            <w:sdt>
              <w:sdtPr>
                <w:id w:val="423541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телефон</w:t>
            </w:r>
            <w:r w:rsidR="0077471D">
              <w:t>ы</w:t>
            </w:r>
          </w:p>
        </w:tc>
        <w:tc>
          <w:tcPr>
            <w:tcW w:w="524" w:type="dxa"/>
          </w:tcPr>
          <w:p w14:paraId="76C7E60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6DD1589C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13415B6D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D5D16B9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073DA4E8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EC08C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418E85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37A26C2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72F27E4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t>Многоразовые резиновые СИЗ</w:t>
            </w: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5BE34F52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3A66DB6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6FCA7E3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5C1674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7A441B9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7C970B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2D9E11" w14:textId="54F14AC3" w:rsidR="0077471D" w:rsidRDefault="0022181E" w:rsidP="00DE7EFE">
            <w:pPr>
              <w:pStyle w:val="--2"/>
              <w:tabs>
                <w:tab w:val="left" w:pos="2303"/>
              </w:tabs>
            </w:pPr>
            <w:sdt>
              <w:sdtPr>
                <w:id w:val="811216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фартуки</w:t>
            </w:r>
            <w:r w:rsidR="0077471D">
              <w:t xml:space="preserve"> </w:t>
            </w:r>
            <w:sdt>
              <w:sdtPr>
                <w:id w:val="913445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сапоги</w:t>
            </w:r>
            <w:r w:rsidR="0077471D">
              <w:t xml:space="preserve"> </w:t>
            </w:r>
            <w:sdt>
              <w:sdtPr>
                <w:id w:val="-1373843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>
              <w:t xml:space="preserve"> </w:t>
            </w:r>
            <w:r w:rsidR="0077471D">
              <w:t xml:space="preserve">перчатки </w:t>
            </w:r>
            <w:sdt>
              <w:sdtPr>
                <w:id w:val="-1677181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нарукавники</w:t>
            </w:r>
          </w:p>
        </w:tc>
        <w:tc>
          <w:tcPr>
            <w:tcW w:w="524" w:type="dxa"/>
          </w:tcPr>
          <w:p w14:paraId="0115D7D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E06B2B1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22020ABE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362E32E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43B2327A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647593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A35BC11" w14:textId="77777777" w:rsidR="0077471D" w:rsidRPr="006854F0" w:rsidRDefault="0077471D" w:rsidP="001A30F0">
            <w:pPr>
              <w:pStyle w:val="--2"/>
            </w:pPr>
          </w:p>
        </w:tc>
      </w:tr>
    </w:tbl>
    <w:p w14:paraId="38BB43AF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9416E" w14:textId="77777777" w:rsidR="0022181E" w:rsidRDefault="0022181E">
      <w:r>
        <w:separator/>
      </w:r>
    </w:p>
  </w:endnote>
  <w:endnote w:type="continuationSeparator" w:id="0">
    <w:p w14:paraId="5AC3E948" w14:textId="77777777" w:rsidR="0022181E" w:rsidRDefault="002218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DB0F6" w14:textId="77777777" w:rsidR="00EA1EAC" w:rsidRDefault="00EA1EA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77C85" w14:textId="77777777" w:rsidR="00EA1EAC" w:rsidRPr="00DE7EFE" w:rsidRDefault="00EA1EAC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1B70F8B9" w14:textId="77777777" w:rsidR="00EA1EAC" w:rsidRPr="00DE7EFE" w:rsidRDefault="00EA1EAC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477B3" w14:textId="77777777" w:rsidR="00EA1EAC" w:rsidRPr="003E06E8" w:rsidRDefault="00EA1EA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3B608D" w14:textId="77777777" w:rsidR="0022181E" w:rsidRDefault="0022181E">
      <w:r>
        <w:separator/>
      </w:r>
    </w:p>
  </w:footnote>
  <w:footnote w:type="continuationSeparator" w:id="0">
    <w:p w14:paraId="2BD95081" w14:textId="77777777" w:rsidR="0022181E" w:rsidRDefault="002218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162CB" w14:textId="13A98FE6" w:rsidR="00EA1EAC" w:rsidRPr="009B4662" w:rsidRDefault="0022181E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r>
      <w:fldChar w:fldCharType="begin"/>
    </w:r>
    <w:r>
      <w:instrText xml:space="preserve"> TITLE   \* MERGEFORMAT </w:instrText>
    </w:r>
    <w:r>
      <w:fldChar w:fldCharType="separate"/>
    </w:r>
    <w:r w:rsidR="00A62402" w:rsidRPr="00A62402">
      <w:rPr>
        <w:rStyle w:val="a6"/>
        <w:lang w:val="en-US"/>
      </w:rPr>
      <w:t>Ф-ХХ</w:t>
    </w:r>
    <w:r w:rsidR="00A62402">
      <w:t>.2024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7C4015"/>
    <w:multiLevelType w:val="hybridMultilevel"/>
    <w:tmpl w:val="7F766F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7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4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7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1"/>
  </w:num>
  <w:num w:numId="2">
    <w:abstractNumId w:val="37"/>
  </w:num>
  <w:num w:numId="3">
    <w:abstractNumId w:val="28"/>
  </w:num>
  <w:num w:numId="4">
    <w:abstractNumId w:val="18"/>
  </w:num>
  <w:num w:numId="5">
    <w:abstractNumId w:val="17"/>
  </w:num>
  <w:num w:numId="6">
    <w:abstractNumId w:val="31"/>
  </w:num>
  <w:num w:numId="7">
    <w:abstractNumId w:val="27"/>
  </w:num>
  <w:num w:numId="8">
    <w:abstractNumId w:val="36"/>
  </w:num>
  <w:num w:numId="9">
    <w:abstractNumId w:val="32"/>
  </w:num>
  <w:num w:numId="10">
    <w:abstractNumId w:val="16"/>
  </w:num>
  <w:num w:numId="11">
    <w:abstractNumId w:val="25"/>
  </w:num>
  <w:num w:numId="12">
    <w:abstractNumId w:val="30"/>
  </w:num>
  <w:num w:numId="13">
    <w:abstractNumId w:val="39"/>
  </w:num>
  <w:num w:numId="14">
    <w:abstractNumId w:val="24"/>
  </w:num>
  <w:num w:numId="15">
    <w:abstractNumId w:val="20"/>
  </w:num>
  <w:num w:numId="16">
    <w:abstractNumId w:val="12"/>
  </w:num>
  <w:num w:numId="17">
    <w:abstractNumId w:val="22"/>
  </w:num>
  <w:num w:numId="18">
    <w:abstractNumId w:val="23"/>
  </w:num>
  <w:num w:numId="19">
    <w:abstractNumId w:val="38"/>
  </w:num>
  <w:num w:numId="20">
    <w:abstractNumId w:val="33"/>
  </w:num>
  <w:num w:numId="21">
    <w:abstractNumId w:val="13"/>
  </w:num>
  <w:num w:numId="22">
    <w:abstractNumId w:val="34"/>
  </w:num>
  <w:num w:numId="23">
    <w:abstractNumId w:val="26"/>
  </w:num>
  <w:num w:numId="24">
    <w:abstractNumId w:val="14"/>
  </w:num>
  <w:num w:numId="25">
    <w:abstractNumId w:val="29"/>
  </w:num>
  <w:num w:numId="26">
    <w:abstractNumId w:val="15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4"/>
  </w:num>
  <w:num w:numId="38">
    <w:abstractNumId w:val="11"/>
  </w:num>
  <w:num w:numId="39">
    <w:abstractNumId w:val="19"/>
  </w:num>
  <w:num w:numId="40">
    <w:abstractNumId w:val="35"/>
  </w:num>
  <w:num w:numId="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6FB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14E2"/>
    <w:rsid w:val="00023841"/>
    <w:rsid w:val="000260C1"/>
    <w:rsid w:val="000278A9"/>
    <w:rsid w:val="000311DA"/>
    <w:rsid w:val="000349FA"/>
    <w:rsid w:val="0003521C"/>
    <w:rsid w:val="00042131"/>
    <w:rsid w:val="0004515C"/>
    <w:rsid w:val="000456E3"/>
    <w:rsid w:val="000531CA"/>
    <w:rsid w:val="000645B3"/>
    <w:rsid w:val="00070AC6"/>
    <w:rsid w:val="00073244"/>
    <w:rsid w:val="0007430C"/>
    <w:rsid w:val="00074D34"/>
    <w:rsid w:val="00074FB9"/>
    <w:rsid w:val="000776B9"/>
    <w:rsid w:val="00084619"/>
    <w:rsid w:val="000901BC"/>
    <w:rsid w:val="000917B5"/>
    <w:rsid w:val="00096573"/>
    <w:rsid w:val="00097E4C"/>
    <w:rsid w:val="00097F34"/>
    <w:rsid w:val="000A0B06"/>
    <w:rsid w:val="000A2089"/>
    <w:rsid w:val="000A4EB6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4370"/>
    <w:rsid w:val="002148D2"/>
    <w:rsid w:val="00215E46"/>
    <w:rsid w:val="0022181E"/>
    <w:rsid w:val="00224FE1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3D6A"/>
    <w:rsid w:val="002679F3"/>
    <w:rsid w:val="00271513"/>
    <w:rsid w:val="00272A60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0920"/>
    <w:rsid w:val="002D4260"/>
    <w:rsid w:val="002E1BDF"/>
    <w:rsid w:val="002E287D"/>
    <w:rsid w:val="002E4FC9"/>
    <w:rsid w:val="002E526C"/>
    <w:rsid w:val="00302875"/>
    <w:rsid w:val="00302FFB"/>
    <w:rsid w:val="003060DC"/>
    <w:rsid w:val="00307F25"/>
    <w:rsid w:val="00310031"/>
    <w:rsid w:val="00310A9A"/>
    <w:rsid w:val="003204AD"/>
    <w:rsid w:val="00326C74"/>
    <w:rsid w:val="00327CEF"/>
    <w:rsid w:val="00337C0F"/>
    <w:rsid w:val="00342A8C"/>
    <w:rsid w:val="00344F75"/>
    <w:rsid w:val="003527FE"/>
    <w:rsid w:val="00352D03"/>
    <w:rsid w:val="00352FD1"/>
    <w:rsid w:val="003536C6"/>
    <w:rsid w:val="003553B3"/>
    <w:rsid w:val="00361BBF"/>
    <w:rsid w:val="0036327C"/>
    <w:rsid w:val="00364F63"/>
    <w:rsid w:val="003675A4"/>
    <w:rsid w:val="00376589"/>
    <w:rsid w:val="00377878"/>
    <w:rsid w:val="00380A0B"/>
    <w:rsid w:val="00381B47"/>
    <w:rsid w:val="00382400"/>
    <w:rsid w:val="00383801"/>
    <w:rsid w:val="00383EEB"/>
    <w:rsid w:val="00384F4A"/>
    <w:rsid w:val="00387FB0"/>
    <w:rsid w:val="0039162A"/>
    <w:rsid w:val="00395297"/>
    <w:rsid w:val="003A6553"/>
    <w:rsid w:val="003A691F"/>
    <w:rsid w:val="003A7C3A"/>
    <w:rsid w:val="003B16DC"/>
    <w:rsid w:val="003C012D"/>
    <w:rsid w:val="003C0F32"/>
    <w:rsid w:val="003C1E31"/>
    <w:rsid w:val="003C7E13"/>
    <w:rsid w:val="003D0BD9"/>
    <w:rsid w:val="003D2E8A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33489"/>
    <w:rsid w:val="0043391F"/>
    <w:rsid w:val="004339F1"/>
    <w:rsid w:val="004365FF"/>
    <w:rsid w:val="00437EB0"/>
    <w:rsid w:val="0044019A"/>
    <w:rsid w:val="0044167A"/>
    <w:rsid w:val="00442842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B7D47"/>
    <w:rsid w:val="004C2623"/>
    <w:rsid w:val="004C322C"/>
    <w:rsid w:val="004C54DD"/>
    <w:rsid w:val="004C560B"/>
    <w:rsid w:val="004C6D9E"/>
    <w:rsid w:val="004C7BD9"/>
    <w:rsid w:val="004D3BCD"/>
    <w:rsid w:val="004D503B"/>
    <w:rsid w:val="004D5DF2"/>
    <w:rsid w:val="004D7E9B"/>
    <w:rsid w:val="004E0110"/>
    <w:rsid w:val="004E679A"/>
    <w:rsid w:val="004F0C87"/>
    <w:rsid w:val="004F3671"/>
    <w:rsid w:val="00502366"/>
    <w:rsid w:val="005034D5"/>
    <w:rsid w:val="00504740"/>
    <w:rsid w:val="0050527E"/>
    <w:rsid w:val="005058B3"/>
    <w:rsid w:val="00507A44"/>
    <w:rsid w:val="00510D95"/>
    <w:rsid w:val="005222B2"/>
    <w:rsid w:val="00523C46"/>
    <w:rsid w:val="00524771"/>
    <w:rsid w:val="00525ABF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0E7A"/>
    <w:rsid w:val="00581421"/>
    <w:rsid w:val="005815AB"/>
    <w:rsid w:val="00583D6C"/>
    <w:rsid w:val="0059024E"/>
    <w:rsid w:val="00591837"/>
    <w:rsid w:val="00592375"/>
    <w:rsid w:val="00593CDC"/>
    <w:rsid w:val="0059417E"/>
    <w:rsid w:val="005942AA"/>
    <w:rsid w:val="00595E23"/>
    <w:rsid w:val="005962CD"/>
    <w:rsid w:val="005965D6"/>
    <w:rsid w:val="005965E4"/>
    <w:rsid w:val="005A0BAE"/>
    <w:rsid w:val="005A6C97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34B"/>
    <w:rsid w:val="005F5441"/>
    <w:rsid w:val="005F6EEA"/>
    <w:rsid w:val="00600F22"/>
    <w:rsid w:val="00601166"/>
    <w:rsid w:val="00601916"/>
    <w:rsid w:val="00610A84"/>
    <w:rsid w:val="00611607"/>
    <w:rsid w:val="006156FB"/>
    <w:rsid w:val="00620F4E"/>
    <w:rsid w:val="00622A7B"/>
    <w:rsid w:val="00623024"/>
    <w:rsid w:val="00623D3F"/>
    <w:rsid w:val="00624074"/>
    <w:rsid w:val="00634415"/>
    <w:rsid w:val="0063663B"/>
    <w:rsid w:val="00637975"/>
    <w:rsid w:val="00641A3F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0DC0"/>
    <w:rsid w:val="00701E4B"/>
    <w:rsid w:val="0070294D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15012"/>
    <w:rsid w:val="007201B2"/>
    <w:rsid w:val="00721DB0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B66"/>
    <w:rsid w:val="00753F79"/>
    <w:rsid w:val="007573FF"/>
    <w:rsid w:val="00757BAC"/>
    <w:rsid w:val="00760D00"/>
    <w:rsid w:val="00760F6A"/>
    <w:rsid w:val="00762021"/>
    <w:rsid w:val="00765539"/>
    <w:rsid w:val="007662C9"/>
    <w:rsid w:val="007674D0"/>
    <w:rsid w:val="00771DC8"/>
    <w:rsid w:val="0077471D"/>
    <w:rsid w:val="00774881"/>
    <w:rsid w:val="00783FF7"/>
    <w:rsid w:val="00786463"/>
    <w:rsid w:val="00786482"/>
    <w:rsid w:val="00792B3C"/>
    <w:rsid w:val="0079309F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2252"/>
    <w:rsid w:val="007D4781"/>
    <w:rsid w:val="007D54E3"/>
    <w:rsid w:val="007E2B19"/>
    <w:rsid w:val="007E4F46"/>
    <w:rsid w:val="007E603E"/>
    <w:rsid w:val="007E6ECC"/>
    <w:rsid w:val="007F03F4"/>
    <w:rsid w:val="007F43F0"/>
    <w:rsid w:val="008047A2"/>
    <w:rsid w:val="00811E15"/>
    <w:rsid w:val="0081274F"/>
    <w:rsid w:val="00813AA3"/>
    <w:rsid w:val="00813DC5"/>
    <w:rsid w:val="00813FF3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3FE9"/>
    <w:rsid w:val="008744F5"/>
    <w:rsid w:val="00882D23"/>
    <w:rsid w:val="00882E3E"/>
    <w:rsid w:val="00885FD8"/>
    <w:rsid w:val="008874C5"/>
    <w:rsid w:val="00887A33"/>
    <w:rsid w:val="0089101C"/>
    <w:rsid w:val="008936EF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1A7"/>
    <w:rsid w:val="00925957"/>
    <w:rsid w:val="00925BAD"/>
    <w:rsid w:val="00925DC3"/>
    <w:rsid w:val="009272CB"/>
    <w:rsid w:val="00930196"/>
    <w:rsid w:val="009308E0"/>
    <w:rsid w:val="00930B6D"/>
    <w:rsid w:val="00935262"/>
    <w:rsid w:val="00941CD4"/>
    <w:rsid w:val="0094739B"/>
    <w:rsid w:val="009506B3"/>
    <w:rsid w:val="00952208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2C02"/>
    <w:rsid w:val="00A358C3"/>
    <w:rsid w:val="00A36628"/>
    <w:rsid w:val="00A37428"/>
    <w:rsid w:val="00A37B03"/>
    <w:rsid w:val="00A42058"/>
    <w:rsid w:val="00A46F70"/>
    <w:rsid w:val="00A61CF5"/>
    <w:rsid w:val="00A6203E"/>
    <w:rsid w:val="00A62402"/>
    <w:rsid w:val="00A6298B"/>
    <w:rsid w:val="00A63156"/>
    <w:rsid w:val="00A66DB0"/>
    <w:rsid w:val="00A70FFE"/>
    <w:rsid w:val="00A73070"/>
    <w:rsid w:val="00A80537"/>
    <w:rsid w:val="00A8062B"/>
    <w:rsid w:val="00A8797C"/>
    <w:rsid w:val="00A93CC9"/>
    <w:rsid w:val="00A940C8"/>
    <w:rsid w:val="00A94511"/>
    <w:rsid w:val="00A96B4D"/>
    <w:rsid w:val="00AA0963"/>
    <w:rsid w:val="00AA1C79"/>
    <w:rsid w:val="00AA4BD9"/>
    <w:rsid w:val="00AA6EB5"/>
    <w:rsid w:val="00AB0A63"/>
    <w:rsid w:val="00AB1EE0"/>
    <w:rsid w:val="00AB25CC"/>
    <w:rsid w:val="00AB303E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F7018"/>
    <w:rsid w:val="00AF7CD6"/>
    <w:rsid w:val="00B001AB"/>
    <w:rsid w:val="00B05B36"/>
    <w:rsid w:val="00B10887"/>
    <w:rsid w:val="00B15613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179C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9691C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2ED"/>
    <w:rsid w:val="00BE1ACE"/>
    <w:rsid w:val="00BE4751"/>
    <w:rsid w:val="00BE7CE0"/>
    <w:rsid w:val="00BF24AF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0C2F"/>
    <w:rsid w:val="00C6203E"/>
    <w:rsid w:val="00C71D4D"/>
    <w:rsid w:val="00C725B6"/>
    <w:rsid w:val="00C728D3"/>
    <w:rsid w:val="00C76E78"/>
    <w:rsid w:val="00C81001"/>
    <w:rsid w:val="00C86C99"/>
    <w:rsid w:val="00C91C71"/>
    <w:rsid w:val="00C935F8"/>
    <w:rsid w:val="00C961EA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059F"/>
    <w:rsid w:val="00CE28A9"/>
    <w:rsid w:val="00CE4419"/>
    <w:rsid w:val="00CE5DF5"/>
    <w:rsid w:val="00CE72DC"/>
    <w:rsid w:val="00CF0E2C"/>
    <w:rsid w:val="00CF2324"/>
    <w:rsid w:val="00CF44C7"/>
    <w:rsid w:val="00D0324F"/>
    <w:rsid w:val="00D0353A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37FE3"/>
    <w:rsid w:val="00E4524C"/>
    <w:rsid w:val="00E4540A"/>
    <w:rsid w:val="00E50FE8"/>
    <w:rsid w:val="00E57FD0"/>
    <w:rsid w:val="00E64DAB"/>
    <w:rsid w:val="00E67249"/>
    <w:rsid w:val="00E71322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4BAE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7FFC"/>
    <w:rsid w:val="00F34156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48FC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6AEF"/>
    <w:rsid w:val="00FD7B48"/>
    <w:rsid w:val="00FE0643"/>
    <w:rsid w:val="00FE09A2"/>
    <w:rsid w:val="00FE1AA2"/>
    <w:rsid w:val="00FE2410"/>
    <w:rsid w:val="00FE480D"/>
    <w:rsid w:val="00FE4B85"/>
    <w:rsid w:val="00FE5431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EE59925"/>
  <w15:docId w15:val="{C0872665-8844-4285-A8A4-5F3DCC84F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54;&#1042;&#1040;&#1053;\Desktop\&#1040;&#1074;&#1090;&#1086;&#1084;&#1072;&#1090;&#1080;&#1079;&#1072;&#1094;&#1080;&#1103;%20&#1080;&#1079;&#1075;&#1086;&#1090;&#1086;&#1074;&#1083;&#1077;&#1085;&#1080;&#1103;%20&#1090;&#1077;&#1093;&#1085;&#1086;&#1083;&#1086;&#1075;&#1080;&#1095;&#1077;&#1089;&#1082;&#1080;&#1093;%20&#1082;&#1072;&#1088;&#1090;%20&#1076;&#1077;&#1079;&#1080;&#1085;&#1092;&#1077;&#1082;&#1094;&#1080;&#1080;\&#1048;&#1090;&#1086;&#1075;&#1086;&#1074;&#1072;&#1103;%20&#1074;&#1077;&#1088;&#1089;&#1080;&#1103;%20&#1043;&#1045;&#1053;&#1045;&#1056;&#1040;&#1058;&#1054;&#1056;&#1040;%20&#1076;&#1083;&#1103;%20&#1089;&#1076;&#1072;&#1095;&#1080;\&#1095;&#1077;&#1082;_&#1083;&#1080;&#1089;&#1090;_&#1086;&#1089;&#1084;&#1086;&#1090;&#1088;&#1072;_&#1091;&#1095;&#1072;&#1089;&#1090;&#1082;&#1072;_&#1088;&#1077;&#1076;_2026_02_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D74D13-0D1B-4827-ACC3-F59B94CD2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чек_лист_осмотра_участка_ред_2026_02_18.dotx</Template>
  <TotalTime>328</TotalTime>
  <Pages>2</Pages>
  <Words>667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ВОВАН</dc:creator>
  <cp:lastModifiedBy>Перевозчиков Владимир Геннадьевич</cp:lastModifiedBy>
  <cp:revision>45</cp:revision>
  <cp:lastPrinted>2026-02-18T13:06:00Z</cp:lastPrinted>
  <dcterms:created xsi:type="dcterms:W3CDTF">2026-02-21T18:45:00Z</dcterms:created>
  <dcterms:modified xsi:type="dcterms:W3CDTF">2026-04-10T04:35:00Z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