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7CFADE9" w:rsidR="00576DFD" w:rsidRPr="00E4524C" w:rsidRDefault="00E4524C" w:rsidP="00DC3916">
            <w:pPr>
              <w:pStyle w:val="-0"/>
            </w:pPr>
            <w:r>
              <w:t>Нарезка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56867D03" w:rsidR="00381B47" w:rsidRPr="009D61E9" w:rsidRDefault="00757BAC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37B98762" w:rsidR="00381B47" w:rsidRPr="00837888" w:rsidRDefault="00757BAC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2B7772BC" w:rsidR="00381B47" w:rsidRPr="001F1277" w:rsidRDefault="00757BAC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5E121C0" w:rsidR="00381B47" w:rsidRPr="00461184" w:rsidRDefault="00757BAC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35343BE1" w:rsidR="00381B47" w:rsidRPr="009D61E9" w:rsidRDefault="00757BAC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18DE4766" w:rsidR="00381B47" w:rsidRPr="00837888" w:rsidRDefault="00757BAC" w:rsidP="00DE7EFE">
            <w:pPr>
              <w:pStyle w:val="--2"/>
            </w:pPr>
            <w:sdt>
              <w:sdt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20337D80" w:rsidR="00381B47" w:rsidRPr="001F1277" w:rsidRDefault="00757BAC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171388AA" w:rsidR="00381B47" w:rsidRPr="00461184" w:rsidRDefault="00757BAC" w:rsidP="001A30F0">
            <w:pPr>
              <w:pStyle w:val="--2"/>
            </w:pPr>
            <w:sdt>
              <w:sdt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33DEAA95" w:rsidR="00381B47" w:rsidRPr="009D61E9" w:rsidRDefault="00757BAC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5A132851" w:rsidR="00381B47" w:rsidRPr="00837888" w:rsidRDefault="00757BAC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13A7DFA7" w:rsidR="00381B47" w:rsidRPr="001F1277" w:rsidRDefault="00757BAC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294B1337" w:rsidR="00381B47" w:rsidRPr="001F1277" w:rsidRDefault="00757BAC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6CA3079E" w:rsidR="00381B47" w:rsidRPr="009D61E9" w:rsidRDefault="00757BAC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3DCBCB6" w:rsidR="00381B47" w:rsidRPr="001F1277" w:rsidRDefault="00757BAC" w:rsidP="001A30F0">
            <w:pPr>
              <w:pStyle w:val="--2"/>
            </w:pPr>
            <w:sdt>
              <w:sdt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11F25751" w:rsidR="00381B47" w:rsidRPr="001F1277" w:rsidRDefault="00757BAC" w:rsidP="001A30F0">
            <w:pPr>
              <w:pStyle w:val="--2"/>
            </w:pPr>
            <w:sdt>
              <w:sdt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6176E52" w:rsidR="00381B47" w:rsidRPr="009D61E9" w:rsidRDefault="00757BAC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4E7AEAF3" w:rsidR="00381B47" w:rsidRPr="001F1277" w:rsidRDefault="00757BAC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57CAF049" w:rsidR="00381B47" w:rsidRPr="00461184" w:rsidRDefault="00757BAC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26BDD0DF" w:rsidR="00381B47" w:rsidRPr="00461184" w:rsidRDefault="00757BAC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128D4443" w:rsidR="00381B47" w:rsidRPr="009D61E9" w:rsidRDefault="00757BAC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4A7B46A2" w:rsidR="00381B47" w:rsidRPr="001F1277" w:rsidRDefault="00757BAC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53F60208" w:rsidR="00381B47" w:rsidRPr="00461184" w:rsidRDefault="00757BAC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12653AAD" w:rsidR="00D0491A" w:rsidRPr="00D0491A" w:rsidRDefault="00757BAC" w:rsidP="001A30F0">
            <w:pPr>
              <w:pStyle w:val="--2"/>
            </w:pPr>
            <w:sdt>
              <w:sdt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6B84061F" w:rsidR="00100736" w:rsidRPr="009D61E9" w:rsidRDefault="00757BAC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0E9D8ADD" w:rsidR="00100736" w:rsidRDefault="00757BAC" w:rsidP="00EA2062">
            <w:pPr>
              <w:pStyle w:val="--2"/>
            </w:pPr>
            <w:sdt>
              <w:sdt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4BF6B075" w:rsidR="00100736" w:rsidRDefault="00757BAC" w:rsidP="001A30F0">
            <w:pPr>
              <w:pStyle w:val="--2"/>
            </w:pPr>
            <w:sdt>
              <w:sdt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486E4EFF" w:rsidR="00100736" w:rsidRDefault="00757BAC" w:rsidP="001A30F0">
            <w:pPr>
              <w:pStyle w:val="--2"/>
            </w:pPr>
            <w:sdt>
              <w:sdt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68031D41" w:rsidR="00C728D3" w:rsidRPr="009D61E9" w:rsidRDefault="00757BAC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279FCDD4" w:rsidR="00C728D3" w:rsidRPr="001F1277" w:rsidRDefault="00757BAC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9D0CEB2" w:rsidR="00C728D3" w:rsidRPr="009D61E9" w:rsidRDefault="00757BAC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48C7BEE8" w:rsidR="00C728D3" w:rsidRPr="001F1277" w:rsidRDefault="00757BAC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0DB5A36B" w:rsidR="00C728D3" w:rsidRPr="00E96B43" w:rsidRDefault="00757BAC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5AAB400F" w:rsidR="00C728D3" w:rsidRDefault="00757BAC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650680F" w:rsidR="00C728D3" w:rsidRPr="009D61E9" w:rsidRDefault="00757BAC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692E4218" w:rsidR="00C728D3" w:rsidRPr="001F1277" w:rsidRDefault="00757BAC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0B0DDA21" w:rsidR="00C728D3" w:rsidRPr="00E96B43" w:rsidRDefault="00757BAC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0BFF3D8F" w:rsidR="00C728D3" w:rsidRPr="00837888" w:rsidRDefault="00757BAC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1F877FDB" w:rsidR="00C728D3" w:rsidRDefault="00757BAC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7FEE6792" w:rsidR="00C728D3" w:rsidRDefault="00757BAC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15DF8AF4" w:rsidR="00C728D3" w:rsidRPr="0044600B" w:rsidRDefault="00757BAC" w:rsidP="007A4884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CEBE269" w:rsidR="00C728D3" w:rsidRDefault="00757BAC" w:rsidP="00EA2062">
            <w:pPr>
              <w:pStyle w:val="--2"/>
            </w:pPr>
            <w:sdt>
              <w:sdtPr>
                <w:id w:val="685022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0C4CCA2D" w:rsidR="00C728D3" w:rsidRPr="009D61E9" w:rsidRDefault="00757BAC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061E3DA" w:rsidR="00C728D3" w:rsidRPr="001F1277" w:rsidRDefault="00757BAC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757BAC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0A91DE53" w:rsidR="00C728D3" w:rsidRPr="00837888" w:rsidRDefault="00757BAC" w:rsidP="00EA2062">
            <w:pPr>
              <w:pStyle w:val="--2"/>
            </w:pPr>
            <w:sdt>
              <w:sdtPr>
                <w:id w:val="1658341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3943C2A1" w:rsidR="00C728D3" w:rsidRPr="009D61E9" w:rsidRDefault="00757BAC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2008FA7E" w:rsidR="00C728D3" w:rsidRPr="001F1277" w:rsidRDefault="00757BAC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31CDF4E1" w:rsidR="00C728D3" w:rsidRPr="0044600B" w:rsidRDefault="00757BAC" w:rsidP="007A4884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45F40172" w:rsidR="00C728D3" w:rsidRPr="00837888" w:rsidRDefault="00757BAC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305CB7EA" w:rsidR="00C728D3" w:rsidRPr="009D61E9" w:rsidRDefault="00757BAC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F2F5D32" w:rsidR="00C728D3" w:rsidRPr="001F1277" w:rsidRDefault="00757BAC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6B2F3AEF" w:rsidR="00C728D3" w:rsidRPr="0044600B" w:rsidRDefault="00757BAC" w:rsidP="007A4884">
            <w:pPr>
              <w:pStyle w:val="--2"/>
            </w:pPr>
            <w:sdt>
              <w:sdt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36B6ABCE" w:rsidR="00C728D3" w:rsidRPr="0044600B" w:rsidRDefault="00757BAC" w:rsidP="00E237ED">
            <w:pPr>
              <w:pStyle w:val="--2"/>
            </w:pPr>
            <w:sdt>
              <w:sdtPr>
                <w:id w:val="-59447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0C6910D2" w:rsidR="00C728D3" w:rsidRPr="009D61E9" w:rsidRDefault="00757BAC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20430C59" w:rsidR="00C728D3" w:rsidRPr="001F1277" w:rsidRDefault="00757BAC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312A2728" w:rsidR="00C728D3" w:rsidRPr="0044600B" w:rsidRDefault="00757BAC" w:rsidP="007A4884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757BAC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416A0B" w:rsidR="00C728D3" w:rsidRDefault="00757BAC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1E5CCF7D" w:rsidR="00C728D3" w:rsidRDefault="00757BAC" w:rsidP="00F225B7">
            <w:pPr>
              <w:pStyle w:val="--2"/>
            </w:pPr>
            <w:sdt>
              <w:sdt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0720B06F" w:rsidR="00C728D3" w:rsidRPr="0044600B" w:rsidRDefault="00757BAC" w:rsidP="007A4884">
            <w:pPr>
              <w:pStyle w:val="--2"/>
            </w:pPr>
            <w:sdt>
              <w:sdt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757BAC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43F2628E" w:rsidR="00C728D3" w:rsidRPr="00185A34" w:rsidRDefault="00757BAC" w:rsidP="00007B09">
            <w:pPr>
              <w:pStyle w:val="--2"/>
            </w:pPr>
            <w:sdt>
              <w:sdt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0BB2E1C" w:rsidR="00C728D3" w:rsidRPr="001F1277" w:rsidRDefault="00757BAC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5A1FBA3D" w:rsidR="00C728D3" w:rsidRPr="0044600B" w:rsidRDefault="00757BAC" w:rsidP="00100736">
            <w:pPr>
              <w:pStyle w:val="--2"/>
            </w:pPr>
            <w:sdt>
              <w:sdt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757BAC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3A2BD0E6" w:rsidR="00C728D3" w:rsidRPr="009D61E9" w:rsidRDefault="00757BAC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6ABEAA15" w:rsidR="00C728D3" w:rsidRPr="001F1277" w:rsidRDefault="00757BAC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0DCA91FD" w:rsidR="00C728D3" w:rsidRPr="0044600B" w:rsidRDefault="00757BAC" w:rsidP="001A30F0">
            <w:pPr>
              <w:pStyle w:val="--2"/>
            </w:pPr>
            <w:sdt>
              <w:sdt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757BAC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33437427" w:rsidR="00C728D3" w:rsidRPr="009D61E9" w:rsidRDefault="00757BAC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6D7F890C" w:rsidR="00C728D3" w:rsidRPr="001F1277" w:rsidRDefault="00757BAC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2C54F206" w:rsidR="00C728D3" w:rsidRPr="0044600B" w:rsidRDefault="00757BAC" w:rsidP="001A30F0">
            <w:pPr>
              <w:pStyle w:val="--2"/>
            </w:pPr>
            <w:sdt>
              <w:sdt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757BAC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0C052161" w:rsidR="00C728D3" w:rsidRPr="009D61E9" w:rsidRDefault="00757BAC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3BF6F5A7" w:rsidR="00C728D3" w:rsidRPr="001F1277" w:rsidRDefault="00757BAC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0CD9F423" w:rsidR="00C728D3" w:rsidRPr="0044600B" w:rsidRDefault="00757BAC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машина для резки конд</w:t>
            </w:r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757BAC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9168A9B" w:rsidR="00C728D3" w:rsidRPr="009D61E9" w:rsidRDefault="00757BAC" w:rsidP="00EA2062">
            <w:pPr>
              <w:pStyle w:val="--2"/>
            </w:pPr>
            <w:sdt>
              <w:sdtPr>
                <w:id w:val="182447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77DD54E6" w:rsidR="00C728D3" w:rsidRPr="001F1277" w:rsidRDefault="00757BAC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137A8063" w:rsidR="00C728D3" w:rsidRPr="0044600B" w:rsidRDefault="00757BAC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757BAC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2DED1C1" w:rsidR="0077471D" w:rsidRPr="009D61E9" w:rsidRDefault="00757BAC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49ECE9C5" w:rsidR="0077471D" w:rsidRPr="001F1277" w:rsidRDefault="00757BAC" w:rsidP="007A4884">
            <w:pPr>
              <w:pStyle w:val="--2"/>
            </w:pPr>
            <w:sdt>
              <w:sdt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4487F837" w:rsidR="0077471D" w:rsidRPr="00461184" w:rsidRDefault="00757BAC" w:rsidP="007A4884">
            <w:pPr>
              <w:pStyle w:val="--2"/>
            </w:pPr>
            <w:sdt>
              <w:sdt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757BAC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51C6EA9" w:rsidR="0077471D" w:rsidRDefault="00757BAC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0CF38358" w:rsidR="0077471D" w:rsidRPr="001F1277" w:rsidRDefault="00757BAC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4E1BE5D0" w:rsidR="0077471D" w:rsidRPr="00461184" w:rsidRDefault="00757BAC" w:rsidP="007A4884">
            <w:pPr>
              <w:pStyle w:val="--2"/>
            </w:pPr>
            <w:sdt>
              <w:sdt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757BAC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59E310A8" w:rsidR="0077471D" w:rsidRDefault="00757BAC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757BAC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29CEE4B0" w:rsidR="0077471D" w:rsidRPr="00461184" w:rsidRDefault="00757BAC" w:rsidP="007A4884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757BAC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44026EC9" w:rsidR="00732401" w:rsidRDefault="00757BAC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36CB919" w:rsidR="00732401" w:rsidRDefault="00757BAC" w:rsidP="001A30F0">
            <w:pPr>
              <w:pStyle w:val="--2"/>
            </w:pPr>
            <w:sdt>
              <w:sdt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757BAC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0078EF1" w:rsidR="0077471D" w:rsidRDefault="00757BAC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E3C7542" w:rsidR="0077471D" w:rsidRDefault="00757BAC" w:rsidP="00732401">
            <w:pPr>
              <w:pStyle w:val="--2"/>
            </w:pPr>
            <w:sdt>
              <w:sdt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582055BD" w:rsidR="0077471D" w:rsidRPr="0044600B" w:rsidRDefault="00757BAC" w:rsidP="007A4884">
            <w:pPr>
              <w:pStyle w:val="--2"/>
            </w:pPr>
            <w:sdt>
              <w:sdt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64B0797" w:rsidR="0077471D" w:rsidRDefault="00757BAC" w:rsidP="00262D97">
            <w:pPr>
              <w:pStyle w:val="--2"/>
            </w:pPr>
            <w:sdt>
              <w:sdt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36450D2F" w:rsidR="0077471D" w:rsidRPr="00461184" w:rsidRDefault="00757BAC" w:rsidP="007A4884">
            <w:pPr>
              <w:pStyle w:val="--2"/>
            </w:pPr>
            <w:sdt>
              <w:sdt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3C3CACC1" w:rsidR="00C728D3" w:rsidRDefault="00757BAC" w:rsidP="00262D97">
            <w:pPr>
              <w:pStyle w:val="--2"/>
            </w:pPr>
            <w:sdt>
              <w:sdt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2E377583" w:rsidR="00C728D3" w:rsidRDefault="00757BAC" w:rsidP="00707DD1">
            <w:pPr>
              <w:pStyle w:val="--2"/>
            </w:pPr>
            <w:sdt>
              <w:sdt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56B35140" w:rsidR="0077471D" w:rsidRPr="009D61E9" w:rsidRDefault="00757BAC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493851C3" w:rsidR="0077471D" w:rsidRDefault="00757BAC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7D077D25" w:rsidR="0077471D" w:rsidRPr="009D61E9" w:rsidRDefault="00757BAC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1697AAC2" w:rsidR="0077471D" w:rsidRPr="00F86F0C" w:rsidRDefault="00757BAC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23CE50CC" w:rsidR="0077471D" w:rsidRPr="009D61E9" w:rsidRDefault="00757BAC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6C3C991D" w:rsidR="0077471D" w:rsidRPr="00F86F0C" w:rsidRDefault="00757BAC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272CB">
              <w:t xml:space="preserve"> 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080020CF" w:rsidR="0077471D" w:rsidRPr="00837888" w:rsidRDefault="00757BAC" w:rsidP="007A4884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E7FBA46" w:rsidR="0077471D" w:rsidRPr="00E96B43" w:rsidRDefault="00757BAC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37E38D14" w:rsidR="0077471D" w:rsidRPr="009D61E9" w:rsidRDefault="00757BAC" w:rsidP="007A4884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31B46419" w:rsidR="0077471D" w:rsidRPr="00E96B43" w:rsidRDefault="00757BAC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5EA2FDC8" w:rsidR="0077471D" w:rsidRPr="009D61E9" w:rsidRDefault="00757BAC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418F66CD" w:rsidR="0077471D" w:rsidRPr="00E96B43" w:rsidRDefault="00757BAC" w:rsidP="007A4884">
            <w:pPr>
              <w:pStyle w:val="--2"/>
            </w:pPr>
            <w:sdt>
              <w:sdt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3A372D56" w:rsidR="0077471D" w:rsidRPr="009D61E9" w:rsidRDefault="00757BAC" w:rsidP="007A4884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62A37890" w:rsidR="0077471D" w:rsidRPr="00E96B43" w:rsidRDefault="00757BAC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2318946C" w:rsidR="0077471D" w:rsidRPr="00DE7EFE" w:rsidRDefault="00757BAC" w:rsidP="007A4884">
            <w:pPr>
              <w:pStyle w:val="--2"/>
            </w:pPr>
            <w:sdt>
              <w:sdt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489025FC" w:rsidR="0077471D" w:rsidRPr="00DE7EFE" w:rsidRDefault="00757BAC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5C173714" w:rsidR="0077471D" w:rsidRPr="00837888" w:rsidRDefault="00757BAC" w:rsidP="007A4884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1F5801D9" w:rsidR="0077471D" w:rsidRPr="00837888" w:rsidRDefault="00757BAC" w:rsidP="007A4884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175C144F" w:rsidR="0077471D" w:rsidRPr="00837888" w:rsidRDefault="00757BAC" w:rsidP="007A4884">
            <w:pPr>
              <w:pStyle w:val="--2"/>
            </w:pPr>
            <w:sdt>
              <w:sdt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C1CA6BA" w:rsidR="0077471D" w:rsidRPr="00837888" w:rsidRDefault="00757BAC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490FF2F9" w:rsidR="0077471D" w:rsidRPr="00837888" w:rsidRDefault="00757BAC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4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4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3BE4AA69" w:rsidR="0077471D" w:rsidRDefault="00757BAC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4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4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4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240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33A69" w14:textId="77777777" w:rsidR="00757BAC" w:rsidRDefault="00757BAC">
      <w:r>
        <w:separator/>
      </w:r>
    </w:p>
  </w:endnote>
  <w:endnote w:type="continuationSeparator" w:id="0">
    <w:p w14:paraId="60494CA2" w14:textId="77777777" w:rsidR="00757BAC" w:rsidRDefault="00757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EC773" w14:textId="77777777" w:rsidR="00757BAC" w:rsidRDefault="00757BAC">
      <w:r>
        <w:separator/>
      </w:r>
    </w:p>
  </w:footnote>
  <w:footnote w:type="continuationSeparator" w:id="0">
    <w:p w14:paraId="5935EC00" w14:textId="77777777" w:rsidR="00757BAC" w:rsidRDefault="00757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13A98FE6" w:rsidR="00EA1EAC" w:rsidRPr="009B4662" w:rsidRDefault="00757BA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</w:instrText>
    </w:r>
    <w:r>
      <w:instrText xml:space="preserve">AT </w:instrText>
    </w:r>
    <w:r>
      <w:fldChar w:fldCharType="separate"/>
    </w:r>
    <w:r w:rsidR="00A62402" w:rsidRPr="00A62402">
      <w:rPr>
        <w:rStyle w:val="a6"/>
        <w:lang w:val="en-US"/>
      </w:rPr>
      <w:t>Ф-ХХ</w:t>
    </w:r>
    <w:r w:rsidR="00A62402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60C1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57BAC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402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313</TotalTime>
  <Pages>2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29</cp:revision>
  <cp:lastPrinted>2026-02-18T13:06:00Z</cp:lastPrinted>
  <dcterms:created xsi:type="dcterms:W3CDTF">2026-02-21T18:45:00Z</dcterms:created>
  <dcterms:modified xsi:type="dcterms:W3CDTF">2026-04-09T03:44:00Z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