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D02C8" w14:textId="77777777" w:rsidR="008A11B4" w:rsidRDefault="008A11B4" w:rsidP="008A11B4">
      <w:pPr>
        <w:pStyle w:val="-9"/>
      </w:pPr>
      <w:r w:rsidRPr="00D60472">
        <w:t>Таблица 5.</w:t>
      </w:r>
      <w:r>
        <w:t>4</w:t>
      </w:r>
      <w:r w:rsidRPr="00D60472">
        <w:t>.</w:t>
      </w:r>
      <w:r>
        <w:t>1.</w:t>
      </w:r>
      <w:r w:rsidRPr="00D60472">
        <w:t xml:space="preserve"> График проведения санитарной обработки </w:t>
      </w:r>
      <w:r>
        <w:t>производственных</w:t>
      </w:r>
      <w:r w:rsidRPr="00D60472">
        <w:t xml:space="preserve"> помещений</w:t>
      </w:r>
    </w:p>
    <w:tbl>
      <w:tblPr>
        <w:tblStyle w:val="a9"/>
        <w:tblW w:w="1020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709"/>
        <w:gridCol w:w="2126"/>
        <w:gridCol w:w="1842"/>
        <w:gridCol w:w="1680"/>
        <w:gridCol w:w="13"/>
        <w:gridCol w:w="8"/>
        <w:gridCol w:w="7"/>
        <w:gridCol w:w="15"/>
        <w:gridCol w:w="13"/>
        <w:gridCol w:w="39"/>
        <w:gridCol w:w="46"/>
        <w:gridCol w:w="15"/>
        <w:gridCol w:w="8"/>
        <w:gridCol w:w="1557"/>
        <w:gridCol w:w="2128"/>
      </w:tblGrid>
      <w:tr w:rsidR="008A11B4" w14:paraId="242E6D55" w14:textId="77777777" w:rsidTr="008A11B4">
        <w:trPr>
          <w:trHeight w:val="131"/>
        </w:trPr>
        <w:tc>
          <w:tcPr>
            <w:tcW w:w="10206" w:type="dxa"/>
            <w:gridSpan w:val="15"/>
          </w:tcPr>
          <w:p w14:paraId="09D0A3F4" w14:textId="77777777" w:rsidR="008A11B4" w:rsidRPr="00490E19" w:rsidRDefault="00215254" w:rsidP="008A11B4">
            <w:pPr>
              <w:pStyle w:val="--7"/>
              <w:rPr>
                <w:rStyle w:val="ae"/>
              </w:rPr>
            </w:pPr>
            <w:r>
              <w:rPr>
                <w:rStyle w:val="ae"/>
              </w:rPr>
              <w:t>Производственные</w:t>
            </w:r>
            <w:r w:rsidR="008A11B4">
              <w:rPr>
                <w:rStyle w:val="ae"/>
              </w:rPr>
              <w:t xml:space="preserve"> помещения: </w:t>
            </w:r>
            <w:r w:rsidR="008A11B4" w:rsidRPr="00E619D1">
              <w:rPr>
                <w:rFonts w:cs="Arial"/>
                <w:color w:val="FF0000"/>
              </w:rPr>
              <w:t>&lt;название&gt;</w:t>
            </w:r>
            <w:r w:rsidR="008A11B4" w:rsidRPr="00E619D1">
              <w:rPr>
                <w:color w:val="FF0000"/>
              </w:rPr>
              <w:t xml:space="preserve"> цеха</w:t>
            </w:r>
            <w:r w:rsidR="00164FC4" w:rsidRPr="00164FC4">
              <w:rPr>
                <w:rStyle w:val="ae"/>
              </w:rPr>
              <w:t>, производственные коридоры</w:t>
            </w:r>
          </w:p>
        </w:tc>
      </w:tr>
      <w:tr w:rsidR="008A11B4" w14:paraId="601151C1" w14:textId="77777777" w:rsidTr="00E44EF9">
        <w:tc>
          <w:tcPr>
            <w:tcW w:w="707" w:type="dxa"/>
            <w:vMerge w:val="restart"/>
          </w:tcPr>
          <w:p w14:paraId="2425175E" w14:textId="77777777" w:rsidR="008A11B4" w:rsidRPr="005959E6" w:rsidRDefault="008A11B4" w:rsidP="008A11B4">
            <w:pPr>
              <w:pStyle w:val="-7"/>
            </w:pPr>
            <w:r w:rsidRPr="005959E6">
              <w:t>№ п.</w:t>
            </w:r>
          </w:p>
        </w:tc>
        <w:tc>
          <w:tcPr>
            <w:tcW w:w="2126" w:type="dxa"/>
            <w:vMerge w:val="restart"/>
          </w:tcPr>
          <w:p w14:paraId="3DFE418C" w14:textId="77777777" w:rsidR="008A11B4" w:rsidRPr="005959E6" w:rsidRDefault="008A11B4" w:rsidP="008A11B4">
            <w:pPr>
              <w:pStyle w:val="-7"/>
            </w:pPr>
            <w:r w:rsidRPr="005959E6">
              <w:t>Описание работ/объект обработки</w:t>
            </w:r>
          </w:p>
        </w:tc>
        <w:tc>
          <w:tcPr>
            <w:tcW w:w="1843" w:type="dxa"/>
            <w:vMerge w:val="restart"/>
          </w:tcPr>
          <w:p w14:paraId="5E256DE0" w14:textId="77777777" w:rsidR="008A11B4" w:rsidRPr="005959E6" w:rsidRDefault="008A11B4" w:rsidP="008A11B4">
            <w:pPr>
              <w:pStyle w:val="-7"/>
            </w:pPr>
            <w:r w:rsidRPr="005959E6">
              <w:t>Вид санитарной обработки</w:t>
            </w:r>
          </w:p>
        </w:tc>
        <w:tc>
          <w:tcPr>
            <w:tcW w:w="3403" w:type="dxa"/>
            <w:gridSpan w:val="11"/>
          </w:tcPr>
          <w:p w14:paraId="5CF5184B" w14:textId="77777777" w:rsidR="008A11B4" w:rsidRPr="005959E6" w:rsidRDefault="008A11B4" w:rsidP="008A11B4">
            <w:pPr>
              <w:pStyle w:val="-7"/>
            </w:pPr>
            <w:r w:rsidRPr="005959E6">
              <w:t>Периодичность санитарной обработки</w:t>
            </w:r>
          </w:p>
        </w:tc>
        <w:tc>
          <w:tcPr>
            <w:tcW w:w="2127" w:type="dxa"/>
            <w:vMerge w:val="restart"/>
          </w:tcPr>
          <w:p w14:paraId="41B1E0FE" w14:textId="77777777" w:rsidR="008A11B4" w:rsidRPr="005959E6" w:rsidRDefault="008A11B4" w:rsidP="008A11B4">
            <w:pPr>
              <w:pStyle w:val="-7"/>
            </w:pPr>
            <w:r w:rsidRPr="005959E6">
              <w:t>Ответственный</w:t>
            </w:r>
          </w:p>
        </w:tc>
      </w:tr>
      <w:tr w:rsidR="008A11B4" w14:paraId="1B3F84D6" w14:textId="77777777" w:rsidTr="00E44EF9">
        <w:tc>
          <w:tcPr>
            <w:tcW w:w="707" w:type="dxa"/>
            <w:vMerge/>
          </w:tcPr>
          <w:p w14:paraId="137A3F05" w14:textId="77777777" w:rsidR="008A11B4" w:rsidRPr="005959E6" w:rsidRDefault="008A11B4" w:rsidP="008A11B4">
            <w:pPr>
              <w:pStyle w:val="-f8"/>
            </w:pPr>
          </w:p>
        </w:tc>
        <w:tc>
          <w:tcPr>
            <w:tcW w:w="2126" w:type="dxa"/>
            <w:vMerge/>
          </w:tcPr>
          <w:p w14:paraId="53D0577D" w14:textId="77777777" w:rsidR="008A11B4" w:rsidRPr="005959E6" w:rsidRDefault="008A11B4" w:rsidP="008A11B4">
            <w:pPr>
              <w:pStyle w:val="-f8"/>
            </w:pPr>
          </w:p>
        </w:tc>
        <w:tc>
          <w:tcPr>
            <w:tcW w:w="1843" w:type="dxa"/>
            <w:vMerge/>
          </w:tcPr>
          <w:p w14:paraId="7AB94AD8" w14:textId="77777777" w:rsidR="008A11B4" w:rsidRPr="005959E6" w:rsidRDefault="008A11B4" w:rsidP="008A11B4">
            <w:pPr>
              <w:pStyle w:val="-f8"/>
            </w:pPr>
          </w:p>
        </w:tc>
        <w:tc>
          <w:tcPr>
            <w:tcW w:w="1694" w:type="dxa"/>
            <w:gridSpan w:val="2"/>
          </w:tcPr>
          <w:p w14:paraId="31794B03" w14:textId="77777777" w:rsidR="008A11B4" w:rsidRPr="005959E6" w:rsidRDefault="008A11B4" w:rsidP="008A11B4">
            <w:pPr>
              <w:pStyle w:val="-7"/>
            </w:pPr>
            <w:r w:rsidRPr="005959E6">
              <w:t>мойка</w:t>
            </w:r>
          </w:p>
        </w:tc>
        <w:tc>
          <w:tcPr>
            <w:tcW w:w="1709" w:type="dxa"/>
            <w:gridSpan w:val="9"/>
          </w:tcPr>
          <w:p w14:paraId="153F8663" w14:textId="77777777" w:rsidR="008A11B4" w:rsidRPr="005959E6" w:rsidRDefault="008A11B4" w:rsidP="008A11B4">
            <w:pPr>
              <w:pStyle w:val="-7"/>
            </w:pPr>
            <w:r w:rsidRPr="005959E6">
              <w:t>дезинфекция</w:t>
            </w:r>
          </w:p>
        </w:tc>
        <w:tc>
          <w:tcPr>
            <w:tcW w:w="2127" w:type="dxa"/>
            <w:vMerge/>
          </w:tcPr>
          <w:p w14:paraId="411344B4" w14:textId="77777777" w:rsidR="008A11B4" w:rsidRPr="005959E6" w:rsidRDefault="008A11B4" w:rsidP="008A11B4">
            <w:pPr>
              <w:pStyle w:val="-f8"/>
            </w:pPr>
          </w:p>
        </w:tc>
      </w:tr>
      <w:tr w:rsidR="008A11B4" w14:paraId="5027F157" w14:textId="77777777" w:rsidTr="00E44EF9">
        <w:trPr>
          <w:trHeight w:val="162"/>
        </w:trPr>
        <w:tc>
          <w:tcPr>
            <w:tcW w:w="707" w:type="dxa"/>
            <w:shd w:val="clear" w:color="auto" w:fill="99FF99"/>
          </w:tcPr>
          <w:p w14:paraId="6ED7B83E" w14:textId="77777777" w:rsidR="008A11B4" w:rsidRPr="005959E6" w:rsidRDefault="008A11B4" w:rsidP="008A11B4">
            <w:pPr>
              <w:pStyle w:val="--1"/>
              <w:rPr>
                <w:rStyle w:val="ae"/>
              </w:rPr>
            </w:pPr>
            <w:r w:rsidRPr="005959E6">
              <w:rPr>
                <w:rStyle w:val="ae"/>
              </w:rPr>
              <w:t>1.</w:t>
            </w:r>
          </w:p>
        </w:tc>
        <w:tc>
          <w:tcPr>
            <w:tcW w:w="9499" w:type="dxa"/>
            <w:gridSpan w:val="14"/>
            <w:shd w:val="clear" w:color="auto" w:fill="99FF99"/>
          </w:tcPr>
          <w:p w14:paraId="64C40CB2" w14:textId="77777777" w:rsidR="008A11B4" w:rsidRPr="005959E6" w:rsidRDefault="008A11B4" w:rsidP="008A11B4">
            <w:pPr>
              <w:pStyle w:val="--2"/>
              <w:rPr>
                <w:rStyle w:val="ae"/>
              </w:rPr>
            </w:pPr>
            <w:r w:rsidRPr="005959E6">
              <w:rPr>
                <w:rStyle w:val="ae"/>
              </w:rPr>
              <w:t>Удаление отходов и мусора</w:t>
            </w:r>
          </w:p>
        </w:tc>
      </w:tr>
      <w:tr w:rsidR="008A11B4" w14:paraId="12D2956E" w14:textId="77777777" w:rsidTr="00E44EF9">
        <w:tc>
          <w:tcPr>
            <w:tcW w:w="707" w:type="dxa"/>
          </w:tcPr>
          <w:p w14:paraId="276266EE" w14:textId="77777777" w:rsidR="008A11B4" w:rsidRPr="005959E6" w:rsidRDefault="008A11B4" w:rsidP="008A11B4">
            <w:pPr>
              <w:pStyle w:val="--1"/>
            </w:pPr>
            <w:r>
              <w:t>1.1.</w:t>
            </w:r>
          </w:p>
        </w:tc>
        <w:tc>
          <w:tcPr>
            <w:tcW w:w="2126" w:type="dxa"/>
            <w:vAlign w:val="center"/>
          </w:tcPr>
          <w:p w14:paraId="05138784" w14:textId="77777777" w:rsidR="008A11B4" w:rsidRPr="005959E6" w:rsidRDefault="008A11B4" w:rsidP="008A11B4">
            <w:pPr>
              <w:pStyle w:val="--2"/>
            </w:pPr>
            <w:r>
              <w:t>удаление отходов</w:t>
            </w:r>
          </w:p>
        </w:tc>
        <w:tc>
          <w:tcPr>
            <w:tcW w:w="1843" w:type="dxa"/>
          </w:tcPr>
          <w:p w14:paraId="59427844" w14:textId="77777777" w:rsidR="008A11B4" w:rsidRPr="005959E6" w:rsidRDefault="008A11B4" w:rsidP="008A11B4">
            <w:pPr>
              <w:pStyle w:val="--2"/>
            </w:pPr>
            <w:r>
              <w:t>о</w:t>
            </w:r>
            <w:r w:rsidRPr="00317ABF">
              <w:t>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60CB413" w14:textId="77777777" w:rsidR="008A11B4" w:rsidRPr="005959E6" w:rsidRDefault="008A11B4" w:rsidP="008A11B4">
            <w:pPr>
              <w:pStyle w:val="--1"/>
            </w:pPr>
            <w:r w:rsidRPr="00317ABF">
              <w:t xml:space="preserve">по мере </w:t>
            </w:r>
            <w:r w:rsidRPr="00317ABF">
              <w:br/>
              <w:t>заполнения 2/3 объёма</w:t>
            </w:r>
          </w:p>
        </w:tc>
        <w:tc>
          <w:tcPr>
            <w:tcW w:w="2127" w:type="dxa"/>
          </w:tcPr>
          <w:p w14:paraId="106521E9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615F5288" w14:textId="77777777" w:rsidTr="00E44EF9">
        <w:tc>
          <w:tcPr>
            <w:tcW w:w="707" w:type="dxa"/>
            <w:vMerge w:val="restart"/>
          </w:tcPr>
          <w:p w14:paraId="33BB4FC3" w14:textId="77777777" w:rsidR="008A11B4" w:rsidRPr="005959E6" w:rsidRDefault="008A11B4" w:rsidP="008A11B4">
            <w:pPr>
              <w:pStyle w:val="--1"/>
            </w:pPr>
            <w:r>
              <w:t>1.2.</w:t>
            </w:r>
          </w:p>
        </w:tc>
        <w:tc>
          <w:tcPr>
            <w:tcW w:w="2126" w:type="dxa"/>
            <w:vMerge w:val="restart"/>
          </w:tcPr>
          <w:p w14:paraId="33EFCB86" w14:textId="77777777" w:rsidR="008A11B4" w:rsidRPr="005959E6" w:rsidRDefault="008A11B4" w:rsidP="008A11B4">
            <w:pPr>
              <w:pStyle w:val="--2"/>
            </w:pPr>
            <w:r>
              <w:t>контейнеры для сбора отходов, к</w:t>
            </w:r>
            <w:r w:rsidRPr="001215F0">
              <w:t>онтейнер для сбора б/о</w:t>
            </w:r>
          </w:p>
        </w:tc>
        <w:tc>
          <w:tcPr>
            <w:tcW w:w="1843" w:type="dxa"/>
          </w:tcPr>
          <w:p w14:paraId="115FABCC" w14:textId="77777777" w:rsidR="008A11B4" w:rsidRDefault="008A11B4" w:rsidP="008A11B4">
            <w:pPr>
              <w:pStyle w:val="--2"/>
            </w:pPr>
            <w: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E4E7BF7" w14:textId="77777777" w:rsidR="008A11B4" w:rsidRDefault="008A11B4" w:rsidP="008A11B4">
            <w:pPr>
              <w:pStyle w:val="--1"/>
            </w:pPr>
            <w:r w:rsidRPr="00D173CE">
              <w:t>после каждого удаления отходов</w:t>
            </w:r>
          </w:p>
        </w:tc>
        <w:tc>
          <w:tcPr>
            <w:tcW w:w="2127" w:type="dxa"/>
            <w:vMerge w:val="restart"/>
          </w:tcPr>
          <w:p w14:paraId="43F677D0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62F1B63F" w14:textId="77777777" w:rsidTr="00E44EF9">
        <w:tc>
          <w:tcPr>
            <w:tcW w:w="707" w:type="dxa"/>
            <w:vMerge/>
          </w:tcPr>
          <w:p w14:paraId="20EE21CC" w14:textId="77777777" w:rsidR="008A11B4" w:rsidRPr="005959E6" w:rsidRDefault="008A11B4" w:rsidP="008A11B4"/>
        </w:tc>
        <w:tc>
          <w:tcPr>
            <w:tcW w:w="2126" w:type="dxa"/>
            <w:vMerge/>
          </w:tcPr>
          <w:p w14:paraId="6A93424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</w:tcPr>
          <w:p w14:paraId="2E62C6AF" w14:textId="77777777" w:rsidR="008A11B4" w:rsidRDefault="008A11B4" w:rsidP="008A11B4">
            <w:pPr>
              <w:pStyle w:val="--2"/>
            </w:pPr>
            <w:r>
              <w:t xml:space="preserve">поддерживающая </w:t>
            </w:r>
          </w:p>
        </w:tc>
        <w:tc>
          <w:tcPr>
            <w:tcW w:w="1724" w:type="dxa"/>
            <w:gridSpan w:val="5"/>
            <w:shd w:val="clear" w:color="auto" w:fill="auto"/>
          </w:tcPr>
          <w:p w14:paraId="1E6CEB16" w14:textId="77777777" w:rsidR="008A11B4" w:rsidRDefault="008A11B4" w:rsidP="008A11B4">
            <w:pPr>
              <w:pStyle w:val="--1"/>
            </w:pPr>
          </w:p>
        </w:tc>
        <w:tc>
          <w:tcPr>
            <w:tcW w:w="1679" w:type="dxa"/>
            <w:gridSpan w:val="6"/>
            <w:shd w:val="clear" w:color="auto" w:fill="auto"/>
          </w:tcPr>
          <w:p w14:paraId="538377B8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7594A7AE" w14:textId="77777777" w:rsidR="008A11B4" w:rsidRPr="005959E6" w:rsidRDefault="008A11B4" w:rsidP="008A11B4">
            <w:pPr>
              <w:pStyle w:val="--1"/>
            </w:pPr>
          </w:p>
        </w:tc>
      </w:tr>
      <w:tr w:rsidR="008A11B4" w14:paraId="54C6239E" w14:textId="77777777" w:rsidTr="00E44EF9">
        <w:tc>
          <w:tcPr>
            <w:tcW w:w="707" w:type="dxa"/>
            <w:vMerge/>
          </w:tcPr>
          <w:p w14:paraId="6DE9686C" w14:textId="77777777" w:rsidR="008A11B4" w:rsidRPr="005959E6" w:rsidRDefault="008A11B4" w:rsidP="008A11B4"/>
        </w:tc>
        <w:tc>
          <w:tcPr>
            <w:tcW w:w="2126" w:type="dxa"/>
            <w:vMerge/>
          </w:tcPr>
          <w:p w14:paraId="2E57F9C3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</w:tcPr>
          <w:p w14:paraId="00157181" w14:textId="77777777" w:rsidR="008A11B4" w:rsidRDefault="008A11B4" w:rsidP="008A11B4">
            <w:pPr>
              <w:pStyle w:val="--2"/>
            </w:pPr>
            <w: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51B0162A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B4F1ADB" w14:textId="77777777" w:rsidR="008A11B4" w:rsidRPr="005959E6" w:rsidRDefault="008A11B4" w:rsidP="008A11B4">
            <w:pPr>
              <w:pStyle w:val="--1"/>
            </w:pPr>
          </w:p>
        </w:tc>
      </w:tr>
      <w:tr w:rsidR="008A11B4" w14:paraId="36605334" w14:textId="77777777" w:rsidTr="00E44EF9">
        <w:tc>
          <w:tcPr>
            <w:tcW w:w="707" w:type="dxa"/>
            <w:shd w:val="clear" w:color="auto" w:fill="99FF99"/>
          </w:tcPr>
          <w:p w14:paraId="50513924" w14:textId="77777777" w:rsidR="008A11B4" w:rsidRPr="00EC41C4" w:rsidRDefault="008A11B4" w:rsidP="008A11B4">
            <w:pPr>
              <w:pStyle w:val="--1"/>
              <w:rPr>
                <w:rStyle w:val="ae"/>
              </w:rPr>
            </w:pPr>
            <w:r w:rsidRPr="00EC41C4">
              <w:rPr>
                <w:rStyle w:val="ae"/>
              </w:rPr>
              <w:t>2.</w:t>
            </w:r>
          </w:p>
        </w:tc>
        <w:tc>
          <w:tcPr>
            <w:tcW w:w="9499" w:type="dxa"/>
            <w:gridSpan w:val="14"/>
            <w:shd w:val="clear" w:color="auto" w:fill="99FF99"/>
          </w:tcPr>
          <w:p w14:paraId="570A04A0" w14:textId="77777777" w:rsidR="008A11B4" w:rsidRPr="00EC41C4" w:rsidRDefault="008A11B4" w:rsidP="008A11B4">
            <w:pPr>
              <w:pStyle w:val="--2"/>
              <w:rPr>
                <w:rStyle w:val="ae"/>
              </w:rPr>
            </w:pPr>
            <w:r w:rsidRPr="00EC41C4">
              <w:rPr>
                <w:rStyle w:val="ae"/>
              </w:rPr>
              <w:t>Санитарная обработка поверхностей</w:t>
            </w:r>
          </w:p>
        </w:tc>
      </w:tr>
      <w:tr w:rsidR="008A11B4" w14:paraId="7A010A05" w14:textId="77777777" w:rsidTr="00E44EF9">
        <w:tc>
          <w:tcPr>
            <w:tcW w:w="707" w:type="dxa"/>
            <w:vMerge w:val="restart"/>
          </w:tcPr>
          <w:p w14:paraId="2864CD01" w14:textId="77777777" w:rsidR="008A11B4" w:rsidRPr="005959E6" w:rsidRDefault="008A11B4" w:rsidP="008A11B4">
            <w:pPr>
              <w:pStyle w:val="--1"/>
            </w:pPr>
            <w:r>
              <w:t>2.1.</w:t>
            </w:r>
          </w:p>
        </w:tc>
        <w:tc>
          <w:tcPr>
            <w:tcW w:w="2126" w:type="dxa"/>
            <w:vMerge w:val="restart"/>
          </w:tcPr>
          <w:p w14:paraId="3E197468" w14:textId="77777777" w:rsidR="008A11B4" w:rsidRPr="005959E6" w:rsidRDefault="008A11B4" w:rsidP="008A11B4">
            <w:pPr>
              <w:pStyle w:val="--2"/>
            </w:pPr>
            <w:r w:rsidRPr="00317ABF">
              <w:rPr>
                <w:rFonts w:eastAsia="Times New Roman"/>
              </w:rPr>
              <w:t>потолок</w:t>
            </w:r>
            <w:r>
              <w:rPr>
                <w:rFonts w:eastAsia="Times New Roman"/>
              </w:rPr>
              <w:br/>
              <w:t>(</w:t>
            </w:r>
            <w:r w:rsidRPr="002A1E55">
              <w:rPr>
                <w:rFonts w:eastAsia="Times New Roman"/>
              </w:rPr>
              <w:t>подвесные потолки</w:t>
            </w:r>
            <w:r>
              <w:rPr>
                <w:rFonts w:eastAsia="Times New Roman"/>
              </w:rPr>
              <w:t xml:space="preserve">), </w:t>
            </w:r>
            <w:r>
              <w:t>металлические балки</w:t>
            </w:r>
          </w:p>
        </w:tc>
        <w:tc>
          <w:tcPr>
            <w:tcW w:w="1843" w:type="dxa"/>
            <w:vAlign w:val="center"/>
          </w:tcPr>
          <w:p w14:paraId="719399D6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94" w:type="dxa"/>
            <w:gridSpan w:val="2"/>
          </w:tcPr>
          <w:p w14:paraId="4681A1B3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76252CB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0B313669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0E8407E2" w14:textId="77777777" w:rsidTr="00E44EF9">
        <w:tc>
          <w:tcPr>
            <w:tcW w:w="707" w:type="dxa"/>
            <w:vMerge/>
          </w:tcPr>
          <w:p w14:paraId="14EA64A5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7F23C71C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A9A6DB7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316FD8BA" w14:textId="77777777" w:rsidR="008A11B4" w:rsidRPr="005959E6" w:rsidRDefault="008A11B4" w:rsidP="008A11B4">
            <w:pPr>
              <w:pStyle w:val="--1"/>
            </w:pPr>
            <w:r w:rsidRPr="006C59BD">
              <w:t>1 раз в 3 месяца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2ADA29D8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CF939F6" w14:textId="77777777" w:rsidTr="00E44EF9">
        <w:tc>
          <w:tcPr>
            <w:tcW w:w="707" w:type="dxa"/>
            <w:vMerge/>
          </w:tcPr>
          <w:p w14:paraId="7A2F165B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7B79962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0282EC3B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73AD499B" w14:textId="77777777" w:rsidR="008A11B4" w:rsidRPr="005959E6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12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59EDA5A9" w14:textId="77777777" w:rsidR="008A11B4" w:rsidRPr="005959E6" w:rsidRDefault="008A11B4" w:rsidP="008A11B4">
            <w:pPr>
              <w:pStyle w:val="--2"/>
            </w:pPr>
          </w:p>
        </w:tc>
      </w:tr>
      <w:tr w:rsidR="008A11B4" w14:paraId="41E17541" w14:textId="77777777" w:rsidTr="00E44EF9">
        <w:tc>
          <w:tcPr>
            <w:tcW w:w="707" w:type="dxa"/>
            <w:vMerge/>
          </w:tcPr>
          <w:p w14:paraId="5031459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 w:val="restart"/>
          </w:tcPr>
          <w:p w14:paraId="0D48A188" w14:textId="77777777" w:rsidR="008A11B4" w:rsidRPr="005959E6" w:rsidRDefault="008A11B4" w:rsidP="008A11B4">
            <w:pPr>
              <w:pStyle w:val="--2"/>
            </w:pPr>
            <w:r w:rsidRPr="00317ABF">
              <w:rPr>
                <w:rFonts w:eastAsia="Times New Roman"/>
              </w:rPr>
              <w:t>потолок</w:t>
            </w:r>
            <w:r>
              <w:rPr>
                <w:rFonts w:eastAsia="Times New Roman"/>
              </w:rPr>
              <w:br/>
              <w:t>(окрашенный влагостойкой краской)</w:t>
            </w:r>
          </w:p>
        </w:tc>
        <w:tc>
          <w:tcPr>
            <w:tcW w:w="1843" w:type="dxa"/>
            <w:vAlign w:val="center"/>
          </w:tcPr>
          <w:p w14:paraId="36699DCC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auto"/>
            <w:vAlign w:val="center"/>
          </w:tcPr>
          <w:p w14:paraId="0CD76837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EC5B5EF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1C1808E4" w14:textId="77777777" w:rsidTr="00E44EF9">
        <w:tc>
          <w:tcPr>
            <w:tcW w:w="707" w:type="dxa"/>
            <w:vMerge/>
          </w:tcPr>
          <w:p w14:paraId="015C19E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559895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6F73FE1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265A552F" w14:textId="77777777" w:rsidR="008A11B4" w:rsidRPr="00317ABF" w:rsidRDefault="008A11B4" w:rsidP="008A11B4">
            <w:pPr>
              <w:pStyle w:val="--1"/>
            </w:pPr>
            <w:r w:rsidRPr="006C59BD">
              <w:t>1 раз в 3 месяца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7282B99F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37F5E1B" w14:textId="77777777" w:rsidTr="00E44EF9">
        <w:tc>
          <w:tcPr>
            <w:tcW w:w="707" w:type="dxa"/>
            <w:vMerge/>
          </w:tcPr>
          <w:p w14:paraId="6119DDA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85A47A9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A7BE400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7DE6CA62" w14:textId="77777777" w:rsidR="008A11B4" w:rsidRPr="00317ABF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6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19EF1182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0A4DCB7" w14:textId="77777777" w:rsidTr="00E44EF9">
        <w:tc>
          <w:tcPr>
            <w:tcW w:w="707" w:type="dxa"/>
            <w:vMerge w:val="restart"/>
          </w:tcPr>
          <w:p w14:paraId="4849D5ED" w14:textId="77777777" w:rsidR="008A11B4" w:rsidRPr="005959E6" w:rsidRDefault="008A11B4" w:rsidP="008A11B4">
            <w:pPr>
              <w:pStyle w:val="--1"/>
            </w:pPr>
            <w:r>
              <w:t>2.2.</w:t>
            </w:r>
          </w:p>
        </w:tc>
        <w:tc>
          <w:tcPr>
            <w:tcW w:w="2126" w:type="dxa"/>
            <w:vMerge w:val="restart"/>
          </w:tcPr>
          <w:p w14:paraId="53A0ADB4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 xml:space="preserve">вентиляционные трубы, </w:t>
            </w:r>
            <w:r w:rsidRPr="00317ABF">
              <w:rPr>
                <w:rFonts w:eastAsia="Times New Roman"/>
              </w:rPr>
              <w:t>вентиляционные диффузоры</w:t>
            </w:r>
            <w:r>
              <w:rPr>
                <w:rFonts w:eastAsia="Times New Roman"/>
              </w:rPr>
              <w:t>, решётки</w:t>
            </w:r>
          </w:p>
        </w:tc>
        <w:tc>
          <w:tcPr>
            <w:tcW w:w="1843" w:type="dxa"/>
            <w:vAlign w:val="center"/>
          </w:tcPr>
          <w:p w14:paraId="5634AC9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81" w:type="dxa"/>
            <w:shd w:val="clear" w:color="auto" w:fill="auto"/>
            <w:vAlign w:val="center"/>
          </w:tcPr>
          <w:p w14:paraId="3DCE8476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  <w:vAlign w:val="center"/>
          </w:tcPr>
          <w:p w14:paraId="36BC67A7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74E141C3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645E9C16" w14:textId="77777777" w:rsidTr="00E44EF9">
        <w:tc>
          <w:tcPr>
            <w:tcW w:w="707" w:type="dxa"/>
            <w:vMerge/>
          </w:tcPr>
          <w:p w14:paraId="4FB40A28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8F68AC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3536EF54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178826BC" w14:textId="77777777" w:rsidR="008A11B4" w:rsidRPr="00317ABF" w:rsidRDefault="008A11B4" w:rsidP="008A11B4">
            <w:pPr>
              <w:pStyle w:val="--1"/>
            </w:pPr>
            <w:r w:rsidRPr="006C59BD">
              <w:t>1 раз в 3 месяца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5D42BD22" w14:textId="77777777" w:rsidR="008A11B4" w:rsidRPr="005959E6" w:rsidRDefault="008A11B4" w:rsidP="008A11B4">
            <w:pPr>
              <w:pStyle w:val="--2"/>
            </w:pPr>
          </w:p>
        </w:tc>
      </w:tr>
      <w:tr w:rsidR="008A11B4" w14:paraId="489601E2" w14:textId="77777777" w:rsidTr="00E44EF9">
        <w:tc>
          <w:tcPr>
            <w:tcW w:w="707" w:type="dxa"/>
            <w:vMerge/>
          </w:tcPr>
          <w:p w14:paraId="1C96F6E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68B8A0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23B4DFE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082BD122" w14:textId="77777777" w:rsidR="008A11B4" w:rsidRPr="00317ABF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6/12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1402C040" w14:textId="77777777" w:rsidR="008A11B4" w:rsidRPr="005959E6" w:rsidRDefault="008A11B4" w:rsidP="008A11B4">
            <w:pPr>
              <w:pStyle w:val="--2"/>
            </w:pPr>
          </w:p>
        </w:tc>
      </w:tr>
      <w:tr w:rsidR="008A11B4" w14:paraId="2954BFBD" w14:textId="77777777" w:rsidTr="00E44EF9">
        <w:tc>
          <w:tcPr>
            <w:tcW w:w="707" w:type="dxa"/>
            <w:vMerge w:val="restart"/>
          </w:tcPr>
          <w:p w14:paraId="3DD32281" w14:textId="77777777" w:rsidR="008A11B4" w:rsidRPr="005959E6" w:rsidRDefault="008A11B4" w:rsidP="008A11B4">
            <w:pPr>
              <w:pStyle w:val="--1"/>
            </w:pPr>
            <w:r>
              <w:t>2.3.</w:t>
            </w:r>
          </w:p>
        </w:tc>
        <w:tc>
          <w:tcPr>
            <w:tcW w:w="2126" w:type="dxa"/>
            <w:vMerge w:val="restart"/>
          </w:tcPr>
          <w:p w14:paraId="67DF7BD0" w14:textId="77777777" w:rsidR="008A11B4" w:rsidRPr="005959E6" w:rsidRDefault="008A11B4" w:rsidP="008A11B4">
            <w:pPr>
              <w:pStyle w:val="--2"/>
            </w:pPr>
            <w:r w:rsidRPr="00317ABF">
              <w:rPr>
                <w:rFonts w:eastAsia="Times New Roman"/>
              </w:rPr>
              <w:t>светильники (наружные поверхности)</w:t>
            </w:r>
          </w:p>
        </w:tc>
        <w:tc>
          <w:tcPr>
            <w:tcW w:w="1843" w:type="dxa"/>
            <w:vAlign w:val="center"/>
          </w:tcPr>
          <w:p w14:paraId="039DC94F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94" w:type="dxa"/>
            <w:gridSpan w:val="2"/>
          </w:tcPr>
          <w:p w14:paraId="5740A102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656DA43D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A42A22F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01AE0ECD" w14:textId="77777777" w:rsidTr="00E44EF9">
        <w:tc>
          <w:tcPr>
            <w:tcW w:w="707" w:type="dxa"/>
            <w:vMerge/>
          </w:tcPr>
          <w:p w14:paraId="334C8742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9EDC166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1213866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27D92CD" w14:textId="77777777" w:rsidR="008A11B4" w:rsidRPr="005959E6" w:rsidRDefault="008A11B4" w:rsidP="008A11B4">
            <w:pPr>
              <w:pStyle w:val="--1"/>
            </w:pPr>
            <w:r w:rsidRPr="006C59BD">
              <w:t>1 раз в 3 месяца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26756B9C" w14:textId="77777777" w:rsidR="008A11B4" w:rsidRPr="005959E6" w:rsidRDefault="008A11B4" w:rsidP="008A11B4">
            <w:pPr>
              <w:pStyle w:val="--2"/>
            </w:pPr>
          </w:p>
        </w:tc>
      </w:tr>
      <w:tr w:rsidR="008A11B4" w14:paraId="7631CA37" w14:textId="77777777" w:rsidTr="00E44EF9">
        <w:tc>
          <w:tcPr>
            <w:tcW w:w="707" w:type="dxa"/>
            <w:vMerge/>
          </w:tcPr>
          <w:p w14:paraId="0D7A91C3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2369DAA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44B5999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9B9306E" w14:textId="77777777" w:rsidR="008A11B4" w:rsidRPr="005959E6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6/12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2083AA87" w14:textId="77777777" w:rsidR="008A11B4" w:rsidRPr="005959E6" w:rsidRDefault="008A11B4" w:rsidP="008A11B4">
            <w:pPr>
              <w:pStyle w:val="--2"/>
            </w:pPr>
          </w:p>
        </w:tc>
      </w:tr>
      <w:tr w:rsidR="008A11B4" w14:paraId="52047E5D" w14:textId="77777777" w:rsidTr="00E44EF9">
        <w:tc>
          <w:tcPr>
            <w:tcW w:w="707" w:type="dxa"/>
            <w:vMerge w:val="restart"/>
          </w:tcPr>
          <w:p w14:paraId="6F27A3A0" w14:textId="77777777" w:rsidR="008A11B4" w:rsidRPr="005959E6" w:rsidRDefault="008A11B4" w:rsidP="008A11B4">
            <w:pPr>
              <w:pStyle w:val="--1"/>
            </w:pPr>
            <w:r>
              <w:t>2.4.</w:t>
            </w:r>
          </w:p>
        </w:tc>
        <w:tc>
          <w:tcPr>
            <w:tcW w:w="2126" w:type="dxa"/>
            <w:vMerge w:val="restart"/>
          </w:tcPr>
          <w:p w14:paraId="5EBD36DF" w14:textId="77777777" w:rsidR="008A11B4" w:rsidRPr="005959E6" w:rsidRDefault="008A11B4" w:rsidP="008A11B4">
            <w:pPr>
              <w:pStyle w:val="--2"/>
            </w:pPr>
            <w:r w:rsidRPr="00616721">
              <w:rPr>
                <w:color w:val="FF0000"/>
              </w:rPr>
              <w:t>инсектицидные лампы (наружные поверхности)</w:t>
            </w:r>
          </w:p>
        </w:tc>
        <w:tc>
          <w:tcPr>
            <w:tcW w:w="1843" w:type="dxa"/>
            <w:vAlign w:val="center"/>
          </w:tcPr>
          <w:p w14:paraId="1BEEEBB2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37D4C79C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78FA6B22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9ECF1C9" w14:textId="77777777" w:rsidR="008A11B4" w:rsidRPr="005959E6" w:rsidRDefault="008A11B4" w:rsidP="008A11B4">
            <w:pPr>
              <w:pStyle w:val="--2"/>
            </w:pPr>
            <w:r>
              <w:t>сотрудник инженерной службы</w:t>
            </w:r>
          </w:p>
        </w:tc>
      </w:tr>
      <w:tr w:rsidR="008A11B4" w14:paraId="517E8024" w14:textId="77777777" w:rsidTr="00E44EF9">
        <w:tc>
          <w:tcPr>
            <w:tcW w:w="707" w:type="dxa"/>
            <w:vMerge/>
          </w:tcPr>
          <w:p w14:paraId="1170A788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9D7B58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35C649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1A8CFA69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2D6F4F09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2237CB49" w14:textId="77777777" w:rsidR="008A11B4" w:rsidRPr="005959E6" w:rsidRDefault="008A11B4" w:rsidP="008A11B4">
            <w:pPr>
              <w:pStyle w:val="--1"/>
            </w:pPr>
          </w:p>
        </w:tc>
      </w:tr>
      <w:tr w:rsidR="008A11B4" w14:paraId="7C6E6F25" w14:textId="77777777" w:rsidTr="00E44EF9">
        <w:tc>
          <w:tcPr>
            <w:tcW w:w="707" w:type="dxa"/>
            <w:vMerge/>
          </w:tcPr>
          <w:p w14:paraId="7D06CFFF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0966718F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3A1F419B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702" w:type="dxa"/>
            <w:gridSpan w:val="3"/>
            <w:shd w:val="clear" w:color="auto" w:fill="FFFFCC"/>
          </w:tcPr>
          <w:p w14:paraId="5C24BC29" w14:textId="77777777" w:rsidR="008A11B4" w:rsidRPr="00317ABF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1701" w:type="dxa"/>
            <w:gridSpan w:val="8"/>
            <w:shd w:val="clear" w:color="auto" w:fill="auto"/>
          </w:tcPr>
          <w:p w14:paraId="08535D78" w14:textId="77777777" w:rsidR="008A11B4" w:rsidRPr="00317ABF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01357FA4" w14:textId="77777777" w:rsidR="008A11B4" w:rsidRPr="005959E6" w:rsidRDefault="008A11B4" w:rsidP="008A11B4">
            <w:pPr>
              <w:pStyle w:val="--1"/>
            </w:pPr>
          </w:p>
        </w:tc>
      </w:tr>
      <w:tr w:rsidR="008A11B4" w14:paraId="52ADCACF" w14:textId="77777777" w:rsidTr="00E44EF9">
        <w:tc>
          <w:tcPr>
            <w:tcW w:w="707" w:type="dxa"/>
            <w:vMerge w:val="restart"/>
          </w:tcPr>
          <w:p w14:paraId="33AAE3F7" w14:textId="77777777" w:rsidR="008A11B4" w:rsidRPr="005959E6" w:rsidRDefault="008A11B4" w:rsidP="008A11B4">
            <w:pPr>
              <w:pStyle w:val="--1"/>
            </w:pPr>
            <w:r>
              <w:t>2.5.</w:t>
            </w:r>
          </w:p>
        </w:tc>
        <w:tc>
          <w:tcPr>
            <w:tcW w:w="2126" w:type="dxa"/>
            <w:vMerge w:val="restart"/>
          </w:tcPr>
          <w:p w14:paraId="3DF853F8" w14:textId="77777777" w:rsidR="008A11B4" w:rsidRPr="005959E6" w:rsidRDefault="008A11B4" w:rsidP="008A11B4">
            <w:pPr>
              <w:pStyle w:val="--2"/>
            </w:pPr>
            <w:r w:rsidRPr="00D173CE">
              <w:t>стены (выше 2</w:t>
            </w:r>
            <w:r w:rsidR="00FC6AE8">
              <w:t> </w:t>
            </w:r>
            <w:r w:rsidRPr="00D173CE">
              <w:t>м), кабель-каналы (выше 2</w:t>
            </w:r>
            <w:r w:rsidR="00FC6AE8">
              <w:t> </w:t>
            </w:r>
            <w:r w:rsidRPr="00D173CE">
              <w:t>м), водопроводные трубы (выше 2</w:t>
            </w:r>
            <w:r w:rsidR="00FC6AE8">
              <w:t> </w:t>
            </w:r>
            <w:r w:rsidRPr="00D173CE">
              <w:t>м)</w:t>
            </w:r>
            <w:r>
              <w:t>, стеллажи (выше 2 м)</w:t>
            </w:r>
          </w:p>
        </w:tc>
        <w:tc>
          <w:tcPr>
            <w:tcW w:w="1843" w:type="dxa"/>
            <w:vAlign w:val="center"/>
          </w:tcPr>
          <w:p w14:paraId="7ABA37BE" w14:textId="77777777" w:rsidR="008A11B4" w:rsidRPr="005959E6" w:rsidRDefault="008A11B4" w:rsidP="008A11B4">
            <w:pPr>
              <w:pStyle w:val="--2"/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94" w:type="dxa"/>
            <w:gridSpan w:val="2"/>
          </w:tcPr>
          <w:p w14:paraId="54F96E6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000C70E9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78543CCF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37B15B7B" w14:textId="77777777" w:rsidTr="00E44EF9">
        <w:tc>
          <w:tcPr>
            <w:tcW w:w="707" w:type="dxa"/>
            <w:vMerge/>
          </w:tcPr>
          <w:p w14:paraId="704A472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C99A3B3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D29EAC2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2C200180" w14:textId="77777777" w:rsidR="008A11B4" w:rsidRPr="005959E6" w:rsidRDefault="008A11B4" w:rsidP="008A11B4">
            <w:pPr>
              <w:pStyle w:val="--1"/>
            </w:pPr>
            <w:r w:rsidRPr="006C59BD">
              <w:t>1 раз в 3 месяца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62E649FD" w14:textId="77777777" w:rsidR="008A11B4" w:rsidRPr="005959E6" w:rsidRDefault="008A11B4" w:rsidP="008A11B4">
            <w:pPr>
              <w:pStyle w:val="--2"/>
            </w:pPr>
          </w:p>
        </w:tc>
      </w:tr>
      <w:tr w:rsidR="008A11B4" w14:paraId="2542C99D" w14:textId="77777777" w:rsidTr="00E44EF9">
        <w:tc>
          <w:tcPr>
            <w:tcW w:w="707" w:type="dxa"/>
            <w:vMerge/>
          </w:tcPr>
          <w:p w14:paraId="2A0F5F18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ABFD44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C3FFA0B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  <w:vAlign w:val="center"/>
          </w:tcPr>
          <w:p w14:paraId="5D6845B2" w14:textId="77777777" w:rsidR="008A11B4" w:rsidRPr="005959E6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6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0446A55E" w14:textId="77777777" w:rsidR="008A11B4" w:rsidRPr="005959E6" w:rsidRDefault="008A11B4" w:rsidP="008A11B4">
            <w:pPr>
              <w:pStyle w:val="--2"/>
            </w:pPr>
          </w:p>
        </w:tc>
      </w:tr>
      <w:tr w:rsidR="008A11B4" w14:paraId="143FF528" w14:textId="77777777" w:rsidTr="00E44EF9">
        <w:tc>
          <w:tcPr>
            <w:tcW w:w="707" w:type="dxa"/>
            <w:vMerge w:val="restart"/>
          </w:tcPr>
          <w:p w14:paraId="0E3D43EF" w14:textId="77777777" w:rsidR="008A11B4" w:rsidRPr="005959E6" w:rsidRDefault="008A11B4" w:rsidP="008A11B4">
            <w:pPr>
              <w:pStyle w:val="--1"/>
            </w:pPr>
            <w:r>
              <w:t>2.6.</w:t>
            </w:r>
          </w:p>
        </w:tc>
        <w:tc>
          <w:tcPr>
            <w:tcW w:w="2126" w:type="dxa"/>
            <w:vMerge w:val="restart"/>
          </w:tcPr>
          <w:p w14:paraId="5F63EEA1" w14:textId="77777777" w:rsidR="008A11B4" w:rsidRPr="005959E6" w:rsidRDefault="008A11B4" w:rsidP="008A11B4">
            <w:pPr>
              <w:pStyle w:val="--2"/>
            </w:pPr>
            <w:r w:rsidRPr="006C1CBE">
              <w:t xml:space="preserve">стены (до 2 м), водопроводные трубы (до 2 м), кабель-каналы (до 2 м), розетки, </w:t>
            </w:r>
            <w:r>
              <w:t xml:space="preserve">двери, </w:t>
            </w:r>
            <w:r w:rsidRPr="00EB281D">
              <w:t>электрощиты (наружные поверхности), пожарные щиты (наружные поверхности)</w:t>
            </w:r>
            <w:r w:rsidR="008A0189">
              <w:t xml:space="preserve">, </w:t>
            </w:r>
            <w:r w:rsidR="008A0189" w:rsidRPr="00AD7787">
              <w:rPr>
                <w:color w:val="FF0000"/>
              </w:rPr>
              <w:t>лестничные ограждения</w:t>
            </w:r>
          </w:p>
        </w:tc>
        <w:tc>
          <w:tcPr>
            <w:tcW w:w="1843" w:type="dxa"/>
            <w:vAlign w:val="center"/>
          </w:tcPr>
          <w:p w14:paraId="17C68948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81" w:type="dxa"/>
            <w:shd w:val="clear" w:color="auto" w:fill="auto"/>
          </w:tcPr>
          <w:p w14:paraId="368D4D1F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65D4806A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244F60C4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2E59C0E2" w14:textId="77777777" w:rsidTr="00E44EF9">
        <w:tc>
          <w:tcPr>
            <w:tcW w:w="707" w:type="dxa"/>
            <w:vMerge/>
          </w:tcPr>
          <w:p w14:paraId="74ACAA9D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F1A33E3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4B453FD7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81" w:type="dxa"/>
            <w:shd w:val="clear" w:color="auto" w:fill="auto"/>
          </w:tcPr>
          <w:p w14:paraId="3AAEF3A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64C6DBC8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3BEA80BE" w14:textId="77777777" w:rsidR="008A11B4" w:rsidRPr="005959E6" w:rsidRDefault="008A11B4" w:rsidP="008A11B4">
            <w:pPr>
              <w:pStyle w:val="--2"/>
            </w:pPr>
          </w:p>
        </w:tc>
      </w:tr>
      <w:tr w:rsidR="008A11B4" w14:paraId="734BEAA0" w14:textId="77777777" w:rsidTr="00E44EF9">
        <w:tc>
          <w:tcPr>
            <w:tcW w:w="707" w:type="dxa"/>
            <w:vMerge/>
          </w:tcPr>
          <w:p w14:paraId="444958FF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CE7FFA2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B46D140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6D67790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4CB5BE22" w14:textId="77777777" w:rsidR="008A11B4" w:rsidRPr="005959E6" w:rsidRDefault="008A11B4" w:rsidP="008A11B4">
            <w:pPr>
              <w:pStyle w:val="--2"/>
            </w:pPr>
          </w:p>
        </w:tc>
      </w:tr>
      <w:tr w:rsidR="008A11B4" w14:paraId="56DA1224" w14:textId="77777777" w:rsidTr="00E44EF9">
        <w:tc>
          <w:tcPr>
            <w:tcW w:w="707" w:type="dxa"/>
            <w:vMerge w:val="restart"/>
          </w:tcPr>
          <w:p w14:paraId="4274F8E1" w14:textId="77777777" w:rsidR="008A11B4" w:rsidRPr="005959E6" w:rsidRDefault="008A11B4" w:rsidP="008A11B4">
            <w:pPr>
              <w:pStyle w:val="--1"/>
            </w:pPr>
            <w:r>
              <w:t>2.7.</w:t>
            </w:r>
          </w:p>
        </w:tc>
        <w:tc>
          <w:tcPr>
            <w:tcW w:w="2126" w:type="dxa"/>
            <w:vMerge w:val="restart"/>
          </w:tcPr>
          <w:p w14:paraId="1C7CBA37" w14:textId="77777777" w:rsidR="008A11B4" w:rsidRPr="005959E6" w:rsidRDefault="008A11B4" w:rsidP="008A11B4">
            <w:pPr>
              <w:pStyle w:val="--2"/>
            </w:pPr>
            <w:r w:rsidRPr="00317ABF">
              <w:rPr>
                <w:rFonts w:eastAsia="Times New Roman"/>
              </w:rPr>
              <w:t>отопительные приборы и пространство за ними</w:t>
            </w:r>
          </w:p>
        </w:tc>
        <w:tc>
          <w:tcPr>
            <w:tcW w:w="1843" w:type="dxa"/>
            <w:vAlign w:val="center"/>
          </w:tcPr>
          <w:p w14:paraId="780087B9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94" w:type="dxa"/>
            <w:gridSpan w:val="2"/>
          </w:tcPr>
          <w:p w14:paraId="4763C9C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5A41B89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2652F051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14E4FBFA" w14:textId="77777777" w:rsidTr="00E44EF9">
        <w:tc>
          <w:tcPr>
            <w:tcW w:w="707" w:type="dxa"/>
            <w:vMerge/>
          </w:tcPr>
          <w:p w14:paraId="06F6CA32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4B78ED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0EFD487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BB913A4" w14:textId="77777777" w:rsidR="008A11B4" w:rsidRPr="005959E6" w:rsidRDefault="008A11B4" w:rsidP="008A11B4">
            <w:pPr>
              <w:pStyle w:val="--1"/>
            </w:pPr>
            <w:r w:rsidRPr="006C59BD">
              <w:t xml:space="preserve">1 раз в </w:t>
            </w:r>
            <w:r>
              <w:t>месяц</w:t>
            </w:r>
            <w:r>
              <w:br/>
              <w:t>обеспыливание</w:t>
            </w:r>
          </w:p>
        </w:tc>
        <w:tc>
          <w:tcPr>
            <w:tcW w:w="2127" w:type="dxa"/>
            <w:vMerge/>
          </w:tcPr>
          <w:p w14:paraId="263330D4" w14:textId="77777777" w:rsidR="008A11B4" w:rsidRPr="005959E6" w:rsidRDefault="008A11B4" w:rsidP="008A11B4">
            <w:pPr>
              <w:pStyle w:val="--2"/>
            </w:pPr>
          </w:p>
        </w:tc>
      </w:tr>
      <w:tr w:rsidR="008A11B4" w14:paraId="65A02494" w14:textId="77777777" w:rsidTr="00E44EF9">
        <w:tc>
          <w:tcPr>
            <w:tcW w:w="707" w:type="dxa"/>
            <w:vMerge/>
          </w:tcPr>
          <w:p w14:paraId="2FA359D2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8B9A961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5A3AAC7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2DB8B82" w14:textId="77777777" w:rsidR="008A11B4" w:rsidRPr="005959E6" w:rsidRDefault="008A11B4" w:rsidP="008A11B4">
            <w:pPr>
              <w:pStyle w:val="--1"/>
            </w:pPr>
            <w:r w:rsidRPr="00317ABF">
              <w:t xml:space="preserve">1 раз в </w:t>
            </w:r>
            <w:r>
              <w:t>6</w:t>
            </w:r>
            <w:r w:rsidRPr="00317ABF">
              <w:t xml:space="preserve"> месяцев</w:t>
            </w:r>
          </w:p>
        </w:tc>
        <w:tc>
          <w:tcPr>
            <w:tcW w:w="2127" w:type="dxa"/>
            <w:vMerge/>
          </w:tcPr>
          <w:p w14:paraId="5B83AD67" w14:textId="77777777" w:rsidR="008A11B4" w:rsidRPr="005959E6" w:rsidRDefault="008A11B4" w:rsidP="008A11B4">
            <w:pPr>
              <w:pStyle w:val="--2"/>
            </w:pPr>
          </w:p>
        </w:tc>
      </w:tr>
      <w:tr w:rsidR="008A11B4" w14:paraId="648E2B4E" w14:textId="77777777" w:rsidTr="00E44EF9">
        <w:tc>
          <w:tcPr>
            <w:tcW w:w="707" w:type="dxa"/>
            <w:vMerge w:val="restart"/>
          </w:tcPr>
          <w:p w14:paraId="4BA82BA4" w14:textId="77777777" w:rsidR="008A11B4" w:rsidRDefault="008A11B4" w:rsidP="008A11B4">
            <w:pPr>
              <w:pStyle w:val="--1"/>
            </w:pPr>
            <w:r>
              <w:t>2.8.</w:t>
            </w:r>
          </w:p>
        </w:tc>
        <w:tc>
          <w:tcPr>
            <w:tcW w:w="2126" w:type="dxa"/>
            <w:vMerge w:val="restart"/>
          </w:tcPr>
          <w:p w14:paraId="0D9EFF4F" w14:textId="77777777" w:rsidR="008A11B4" w:rsidRPr="00616721" w:rsidRDefault="008A11B4" w:rsidP="008A11B4">
            <w:pPr>
              <w:pStyle w:val="--2"/>
              <w:rPr>
                <w:rFonts w:eastAsia="Times New Roman"/>
                <w:color w:val="FF0000"/>
              </w:rPr>
            </w:pPr>
            <w:r w:rsidRPr="00616721">
              <w:rPr>
                <w:color w:val="FF0000"/>
              </w:rPr>
              <w:t>окна (внешние поверхности: стеклопакеты, рамы, откосы, отлив)</w:t>
            </w:r>
          </w:p>
        </w:tc>
        <w:tc>
          <w:tcPr>
            <w:tcW w:w="1843" w:type="dxa"/>
          </w:tcPr>
          <w:p w14:paraId="27B52D2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81" w:type="dxa"/>
            <w:shd w:val="clear" w:color="auto" w:fill="auto"/>
          </w:tcPr>
          <w:p w14:paraId="6C92E90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5B023E3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0019458F" w14:textId="77777777" w:rsidR="008A11B4" w:rsidRPr="00EC41C4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448C58A0" w14:textId="77777777" w:rsidTr="00E44EF9">
        <w:tc>
          <w:tcPr>
            <w:tcW w:w="707" w:type="dxa"/>
            <w:vMerge/>
          </w:tcPr>
          <w:p w14:paraId="3D203D8F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8E65F7C" w14:textId="77777777" w:rsidR="008A11B4" w:rsidRPr="00616721" w:rsidRDefault="008A11B4" w:rsidP="008A11B4">
            <w:pPr>
              <w:pStyle w:val="--2"/>
              <w:rPr>
                <w:rFonts w:eastAsia="Times New Roman"/>
                <w:color w:val="FF0000"/>
              </w:rPr>
            </w:pPr>
          </w:p>
        </w:tc>
        <w:tc>
          <w:tcPr>
            <w:tcW w:w="1843" w:type="dxa"/>
          </w:tcPr>
          <w:p w14:paraId="58E9C4E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81" w:type="dxa"/>
            <w:shd w:val="clear" w:color="auto" w:fill="auto"/>
          </w:tcPr>
          <w:p w14:paraId="1B34B0B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4F6CE0B5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1EF55360" w14:textId="77777777" w:rsidR="008A11B4" w:rsidRPr="00EC41C4" w:rsidRDefault="008A11B4" w:rsidP="008A11B4">
            <w:pPr>
              <w:pStyle w:val="--2"/>
            </w:pPr>
          </w:p>
        </w:tc>
      </w:tr>
      <w:tr w:rsidR="008A11B4" w14:paraId="11A9DBCD" w14:textId="77777777" w:rsidTr="00E44EF9">
        <w:tc>
          <w:tcPr>
            <w:tcW w:w="707" w:type="dxa"/>
            <w:vMerge/>
          </w:tcPr>
          <w:p w14:paraId="5730C84B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0580BABE" w14:textId="77777777" w:rsidR="008A11B4" w:rsidRPr="00616721" w:rsidRDefault="008A11B4" w:rsidP="008A11B4">
            <w:pPr>
              <w:pStyle w:val="--2"/>
              <w:rPr>
                <w:rFonts w:eastAsia="Times New Roman"/>
                <w:color w:val="FF0000"/>
              </w:rPr>
            </w:pPr>
          </w:p>
        </w:tc>
        <w:tc>
          <w:tcPr>
            <w:tcW w:w="1843" w:type="dxa"/>
          </w:tcPr>
          <w:p w14:paraId="3688C82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681" w:type="dxa"/>
            <w:shd w:val="clear" w:color="auto" w:fill="FFFFCC"/>
          </w:tcPr>
          <w:p w14:paraId="3873D57D" w14:textId="77777777" w:rsidR="008A11B4" w:rsidRPr="005959E6" w:rsidRDefault="008A11B4" w:rsidP="008A11B4">
            <w:pPr>
              <w:pStyle w:val="--1"/>
            </w:pPr>
            <w:r w:rsidRPr="007773DC">
              <w:t>1 раз в месяц</w:t>
            </w:r>
            <w:r w:rsidRPr="007773DC">
              <w:br/>
              <w:t>(летний период)</w:t>
            </w:r>
          </w:p>
        </w:tc>
        <w:tc>
          <w:tcPr>
            <w:tcW w:w="1722" w:type="dxa"/>
            <w:gridSpan w:val="10"/>
            <w:shd w:val="clear" w:color="auto" w:fill="auto"/>
          </w:tcPr>
          <w:p w14:paraId="4ED1FB45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8A15E41" w14:textId="77777777" w:rsidR="008A11B4" w:rsidRPr="00EC41C4" w:rsidRDefault="008A11B4" w:rsidP="008A11B4">
            <w:pPr>
              <w:pStyle w:val="--2"/>
            </w:pPr>
          </w:p>
        </w:tc>
      </w:tr>
      <w:tr w:rsidR="008A11B4" w14:paraId="3C2015C7" w14:textId="77777777" w:rsidTr="00E44EF9">
        <w:tc>
          <w:tcPr>
            <w:tcW w:w="707" w:type="dxa"/>
            <w:vMerge w:val="restart"/>
          </w:tcPr>
          <w:p w14:paraId="3C620870" w14:textId="77777777" w:rsidR="008A11B4" w:rsidRDefault="008A11B4" w:rsidP="008A11B4">
            <w:pPr>
              <w:pStyle w:val="--1"/>
            </w:pPr>
            <w:r>
              <w:t>2.9.</w:t>
            </w:r>
          </w:p>
        </w:tc>
        <w:tc>
          <w:tcPr>
            <w:tcW w:w="2126" w:type="dxa"/>
            <w:vMerge w:val="restart"/>
          </w:tcPr>
          <w:p w14:paraId="17EA76AC" w14:textId="77777777" w:rsidR="008A11B4" w:rsidRPr="00616721" w:rsidRDefault="008A11B4" w:rsidP="008A11B4">
            <w:pPr>
              <w:pStyle w:val="--2"/>
              <w:rPr>
                <w:rFonts w:eastAsia="Times New Roman"/>
                <w:color w:val="FF0000"/>
              </w:rPr>
            </w:pPr>
            <w:r w:rsidRPr="00616721">
              <w:rPr>
                <w:color w:val="FF0000"/>
              </w:rPr>
              <w:t>окна (внутренние поверхности: стеклопакеты, внутренние рамы, ручки, подоконники, откосы)</w:t>
            </w:r>
          </w:p>
        </w:tc>
        <w:tc>
          <w:tcPr>
            <w:tcW w:w="1843" w:type="dxa"/>
          </w:tcPr>
          <w:p w14:paraId="18D770F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81" w:type="dxa"/>
            <w:shd w:val="clear" w:color="auto" w:fill="FFFFCC"/>
          </w:tcPr>
          <w:p w14:paraId="1C165ED9" w14:textId="77777777" w:rsidR="008A11B4" w:rsidRPr="005959E6" w:rsidRDefault="008A11B4" w:rsidP="008A11B4">
            <w:pPr>
              <w:pStyle w:val="--1"/>
            </w:pPr>
            <w:r w:rsidRPr="007773DC">
              <w:t>1 раз в неделю</w:t>
            </w:r>
          </w:p>
        </w:tc>
        <w:tc>
          <w:tcPr>
            <w:tcW w:w="1722" w:type="dxa"/>
            <w:gridSpan w:val="10"/>
            <w:shd w:val="clear" w:color="auto" w:fill="auto"/>
          </w:tcPr>
          <w:p w14:paraId="21416282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646CC720" w14:textId="77777777" w:rsidR="008A11B4" w:rsidRPr="00EC41C4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72C203F2" w14:textId="77777777" w:rsidTr="00E44EF9">
        <w:tc>
          <w:tcPr>
            <w:tcW w:w="707" w:type="dxa"/>
            <w:vMerge/>
          </w:tcPr>
          <w:p w14:paraId="35F05680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03332DB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732EAE7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81" w:type="dxa"/>
            <w:shd w:val="clear" w:color="auto" w:fill="auto"/>
          </w:tcPr>
          <w:p w14:paraId="676A769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7A551E9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2E8300CA" w14:textId="77777777" w:rsidR="008A11B4" w:rsidRPr="00EC41C4" w:rsidRDefault="008A11B4" w:rsidP="008A11B4">
            <w:pPr>
              <w:pStyle w:val="--2"/>
            </w:pPr>
          </w:p>
        </w:tc>
      </w:tr>
      <w:tr w:rsidR="008A11B4" w14:paraId="2DC863C7" w14:textId="77777777" w:rsidTr="00E44EF9">
        <w:tc>
          <w:tcPr>
            <w:tcW w:w="707" w:type="dxa"/>
            <w:vMerge/>
          </w:tcPr>
          <w:p w14:paraId="181E4E75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5DB49593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73DB15A5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681" w:type="dxa"/>
            <w:shd w:val="clear" w:color="auto" w:fill="FFFFCC"/>
          </w:tcPr>
          <w:p w14:paraId="36DA54B3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1722" w:type="dxa"/>
            <w:gridSpan w:val="10"/>
            <w:shd w:val="clear" w:color="auto" w:fill="auto"/>
          </w:tcPr>
          <w:p w14:paraId="70F0374F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4A86BB33" w14:textId="77777777" w:rsidR="008A11B4" w:rsidRPr="00EC41C4" w:rsidRDefault="008A11B4" w:rsidP="008A11B4">
            <w:pPr>
              <w:pStyle w:val="--2"/>
            </w:pPr>
          </w:p>
        </w:tc>
      </w:tr>
      <w:tr w:rsidR="008A11B4" w14:paraId="30EE6933" w14:textId="77777777" w:rsidTr="00E44EF9">
        <w:tc>
          <w:tcPr>
            <w:tcW w:w="707" w:type="dxa"/>
            <w:vMerge w:val="restart"/>
          </w:tcPr>
          <w:p w14:paraId="7BA8915F" w14:textId="77777777" w:rsidR="008A11B4" w:rsidRPr="005959E6" w:rsidRDefault="008A11B4" w:rsidP="008A11B4">
            <w:pPr>
              <w:pStyle w:val="--1"/>
            </w:pPr>
            <w:r>
              <w:t>2.10.</w:t>
            </w:r>
          </w:p>
        </w:tc>
        <w:tc>
          <w:tcPr>
            <w:tcW w:w="2126" w:type="dxa"/>
            <w:vMerge w:val="restart"/>
          </w:tcPr>
          <w:p w14:paraId="0CDDDFAD" w14:textId="77777777" w:rsidR="008A11B4" w:rsidRPr="00037C2C" w:rsidRDefault="008A11B4" w:rsidP="008A11B4">
            <w:pPr>
              <w:pStyle w:val="--2"/>
              <w:rPr>
                <w:rFonts w:eastAsia="Times New Roman"/>
              </w:rPr>
            </w:pPr>
            <w:r w:rsidRPr="00317ABF">
              <w:rPr>
                <w:rFonts w:eastAsia="Times New Roman"/>
              </w:rPr>
              <w:t>дверные ручки, выключатели</w:t>
            </w:r>
            <w:r w:rsidR="008A0189">
              <w:rPr>
                <w:rFonts w:eastAsia="Times New Roman"/>
              </w:rPr>
              <w:t xml:space="preserve">, </w:t>
            </w:r>
            <w:r w:rsidR="008A0189" w:rsidRPr="00AD7787">
              <w:rPr>
                <w:color w:val="FF0000"/>
              </w:rPr>
              <w:t>лестничные перила</w:t>
            </w:r>
          </w:p>
        </w:tc>
        <w:tc>
          <w:tcPr>
            <w:tcW w:w="1843" w:type="dxa"/>
            <w:vAlign w:val="center"/>
          </w:tcPr>
          <w:p w14:paraId="36DAB48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681" w:type="dxa"/>
            <w:shd w:val="clear" w:color="auto" w:fill="auto"/>
          </w:tcPr>
          <w:p w14:paraId="7F4D9B13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auto"/>
          </w:tcPr>
          <w:p w14:paraId="5F4332E5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00452EF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2621DC1E" w14:textId="77777777" w:rsidTr="00E44EF9">
        <w:tc>
          <w:tcPr>
            <w:tcW w:w="707" w:type="dxa"/>
            <w:vMerge/>
          </w:tcPr>
          <w:p w14:paraId="4546A337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1F05F14" w14:textId="77777777" w:rsidR="008A11B4" w:rsidRPr="00037C2C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Align w:val="center"/>
          </w:tcPr>
          <w:p w14:paraId="3D7C63E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81" w:type="dxa"/>
          </w:tcPr>
          <w:p w14:paraId="68113C07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FFFFCC"/>
          </w:tcPr>
          <w:p w14:paraId="7838D1B3" w14:textId="77777777" w:rsidR="008A11B4" w:rsidRPr="005959E6" w:rsidRDefault="008A11B4" w:rsidP="008A11B4">
            <w:pPr>
              <w:pStyle w:val="--1"/>
            </w:pPr>
            <w:r>
              <w:t>2 раза в смену</w:t>
            </w:r>
          </w:p>
        </w:tc>
        <w:tc>
          <w:tcPr>
            <w:tcW w:w="2127" w:type="dxa"/>
            <w:vMerge/>
          </w:tcPr>
          <w:p w14:paraId="36D1B537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D432BC1" w14:textId="77777777" w:rsidTr="00E44EF9">
        <w:tc>
          <w:tcPr>
            <w:tcW w:w="707" w:type="dxa"/>
            <w:vMerge/>
          </w:tcPr>
          <w:p w14:paraId="7C063C4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64306F3" w14:textId="77777777" w:rsidR="008A11B4" w:rsidRPr="00037C2C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Align w:val="center"/>
          </w:tcPr>
          <w:p w14:paraId="246E50B3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371AB440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1681D132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C9D8268" w14:textId="77777777" w:rsidTr="00E44EF9">
        <w:tc>
          <w:tcPr>
            <w:tcW w:w="707" w:type="dxa"/>
            <w:vMerge w:val="restart"/>
          </w:tcPr>
          <w:p w14:paraId="64F2549E" w14:textId="77777777" w:rsidR="008A11B4" w:rsidRDefault="008A11B4" w:rsidP="008A11B4">
            <w:pPr>
              <w:pStyle w:val="--1"/>
            </w:pPr>
            <w:r>
              <w:lastRenderedPageBreak/>
              <w:t>2.11.</w:t>
            </w:r>
          </w:p>
        </w:tc>
        <w:tc>
          <w:tcPr>
            <w:tcW w:w="2126" w:type="dxa"/>
            <w:vMerge w:val="restart"/>
          </w:tcPr>
          <w:p w14:paraId="3FA51281" w14:textId="77777777" w:rsidR="008A11B4" w:rsidRPr="00037C2C" w:rsidRDefault="008A11B4" w:rsidP="008A11B4">
            <w:pPr>
              <w:pStyle w:val="--2"/>
              <w:rPr>
                <w:rFonts w:eastAsia="Times New Roman"/>
              </w:rPr>
            </w:pPr>
            <w:r w:rsidRPr="00616721">
              <w:rPr>
                <w:rFonts w:eastAsia="Times New Roman"/>
                <w:color w:val="FF0000"/>
              </w:rPr>
              <w:t>бактерицидные рециркуляторы</w:t>
            </w:r>
          </w:p>
        </w:tc>
        <w:tc>
          <w:tcPr>
            <w:tcW w:w="1843" w:type="dxa"/>
          </w:tcPr>
          <w:p w14:paraId="3AC3C84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03E7882B" w14:textId="77777777" w:rsidR="008A11B4" w:rsidRDefault="008A11B4" w:rsidP="008A11B4">
            <w:pPr>
              <w:pStyle w:val="--1"/>
              <w:rPr>
                <w:rFonts w:eastAsia="Times New Roman"/>
              </w:rPr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645F7F75" w14:textId="77777777" w:rsidR="008A11B4" w:rsidRDefault="008A11B4" w:rsidP="008A11B4">
            <w:pPr>
              <w:pStyle w:val="--1"/>
              <w:rPr>
                <w:rFonts w:eastAsia="Times New Roman"/>
              </w:rPr>
            </w:pPr>
          </w:p>
        </w:tc>
        <w:tc>
          <w:tcPr>
            <w:tcW w:w="2127" w:type="dxa"/>
            <w:vMerge w:val="restart"/>
          </w:tcPr>
          <w:p w14:paraId="3EA9A14B" w14:textId="77777777" w:rsidR="008A11B4" w:rsidRPr="00EC41C4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621CB35B" w14:textId="77777777" w:rsidTr="00E44EF9">
        <w:tc>
          <w:tcPr>
            <w:tcW w:w="707" w:type="dxa"/>
            <w:vMerge/>
          </w:tcPr>
          <w:p w14:paraId="11A08030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556271F3" w14:textId="77777777" w:rsidR="008A11B4" w:rsidRPr="00037C2C" w:rsidRDefault="008A11B4" w:rsidP="008A11B4">
            <w:pPr>
              <w:pStyle w:val="--2"/>
              <w:rPr>
                <w:color w:val="FF0000"/>
              </w:rPr>
            </w:pPr>
          </w:p>
        </w:tc>
        <w:tc>
          <w:tcPr>
            <w:tcW w:w="1843" w:type="dxa"/>
          </w:tcPr>
          <w:p w14:paraId="3CBA602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55088393" w14:textId="77777777" w:rsidR="008A11B4" w:rsidRDefault="008A11B4" w:rsidP="008A11B4">
            <w:pPr>
              <w:pStyle w:val="--1"/>
              <w:rPr>
                <w:rFonts w:eastAsia="Times New Roman"/>
              </w:rPr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42AC8774" w14:textId="77777777" w:rsidR="008A11B4" w:rsidRDefault="008A11B4" w:rsidP="008A11B4">
            <w:pPr>
              <w:pStyle w:val="--1"/>
              <w:rPr>
                <w:rFonts w:eastAsia="Times New Roman"/>
              </w:rPr>
            </w:pPr>
          </w:p>
        </w:tc>
        <w:tc>
          <w:tcPr>
            <w:tcW w:w="2127" w:type="dxa"/>
            <w:vMerge/>
          </w:tcPr>
          <w:p w14:paraId="6FD539F1" w14:textId="77777777" w:rsidR="008A11B4" w:rsidRPr="00EC41C4" w:rsidRDefault="008A11B4" w:rsidP="008A11B4">
            <w:pPr>
              <w:pStyle w:val="--1"/>
            </w:pPr>
          </w:p>
        </w:tc>
      </w:tr>
      <w:tr w:rsidR="008A11B4" w14:paraId="419FE8CF" w14:textId="77777777" w:rsidTr="00E44EF9">
        <w:tc>
          <w:tcPr>
            <w:tcW w:w="707" w:type="dxa"/>
            <w:vMerge/>
          </w:tcPr>
          <w:p w14:paraId="02199DFA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BCE3339" w14:textId="77777777" w:rsidR="008A11B4" w:rsidRPr="00037C2C" w:rsidRDefault="008A11B4" w:rsidP="008A11B4">
            <w:pPr>
              <w:pStyle w:val="--2"/>
              <w:rPr>
                <w:color w:val="FF0000"/>
              </w:rPr>
            </w:pPr>
          </w:p>
        </w:tc>
        <w:tc>
          <w:tcPr>
            <w:tcW w:w="1843" w:type="dxa"/>
          </w:tcPr>
          <w:p w14:paraId="208FDC6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A079CA8" w14:textId="77777777" w:rsidR="008A11B4" w:rsidRDefault="008A11B4" w:rsidP="008A11B4">
            <w:pPr>
              <w:pStyle w:val="--1"/>
              <w:rPr>
                <w:rFonts w:eastAsia="Times New Roman"/>
              </w:rPr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2111C42E" w14:textId="77777777" w:rsidR="008A11B4" w:rsidRPr="00EC41C4" w:rsidRDefault="008A11B4" w:rsidP="008A11B4">
            <w:pPr>
              <w:pStyle w:val="--1"/>
            </w:pPr>
          </w:p>
        </w:tc>
      </w:tr>
      <w:tr w:rsidR="008A11B4" w14:paraId="683E93CE" w14:textId="77777777" w:rsidTr="00E44EF9">
        <w:tc>
          <w:tcPr>
            <w:tcW w:w="707" w:type="dxa"/>
            <w:vMerge w:val="restart"/>
          </w:tcPr>
          <w:p w14:paraId="2EB32DB5" w14:textId="77777777" w:rsidR="008A11B4" w:rsidRPr="005959E6" w:rsidRDefault="008A11B4" w:rsidP="008A11B4">
            <w:pPr>
              <w:pStyle w:val="--1"/>
            </w:pPr>
            <w:r>
              <w:t>2.12.</w:t>
            </w:r>
          </w:p>
        </w:tc>
        <w:tc>
          <w:tcPr>
            <w:tcW w:w="2126" w:type="dxa"/>
            <w:vMerge w:val="restart"/>
          </w:tcPr>
          <w:p w14:paraId="2AED50CC" w14:textId="77777777" w:rsidR="008A11B4" w:rsidRPr="005959E6" w:rsidRDefault="008A11B4" w:rsidP="008A11B4">
            <w:pPr>
              <w:pStyle w:val="--2"/>
            </w:pPr>
            <w:r w:rsidRPr="00037C2C">
              <w:rPr>
                <w:color w:val="FF0000"/>
              </w:rPr>
              <w:t>дозаторы для мыла/антисептика</w:t>
            </w:r>
          </w:p>
        </w:tc>
        <w:tc>
          <w:tcPr>
            <w:tcW w:w="1843" w:type="dxa"/>
            <w:vAlign w:val="center"/>
          </w:tcPr>
          <w:p w14:paraId="6D4165FE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0F2B0D9" w14:textId="77777777" w:rsidR="008A11B4" w:rsidRPr="005959E6" w:rsidRDefault="008A11B4" w:rsidP="008A11B4">
            <w:pPr>
              <w:pStyle w:val="--1"/>
            </w:pPr>
            <w:r>
              <w:rPr>
                <w:rFonts w:eastAsia="Times New Roman"/>
              </w:rPr>
              <w:t>при замене продукта</w:t>
            </w:r>
          </w:p>
        </w:tc>
        <w:tc>
          <w:tcPr>
            <w:tcW w:w="2127" w:type="dxa"/>
            <w:vMerge w:val="restart"/>
          </w:tcPr>
          <w:p w14:paraId="797713C6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6782694A" w14:textId="77777777" w:rsidTr="00E44EF9">
        <w:tc>
          <w:tcPr>
            <w:tcW w:w="707" w:type="dxa"/>
            <w:vMerge/>
          </w:tcPr>
          <w:p w14:paraId="43B93B6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42891AC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3693041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94" w:type="dxa"/>
            <w:gridSpan w:val="2"/>
          </w:tcPr>
          <w:p w14:paraId="456CED0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  <w:shd w:val="clear" w:color="auto" w:fill="FFFFCC"/>
          </w:tcPr>
          <w:p w14:paraId="7ECD0C76" w14:textId="77777777" w:rsidR="008A11B4" w:rsidRPr="005959E6" w:rsidRDefault="008A11B4" w:rsidP="008A11B4">
            <w:pPr>
              <w:pStyle w:val="--1"/>
            </w:pPr>
            <w:r>
              <w:t>2 раза в смену</w:t>
            </w:r>
          </w:p>
        </w:tc>
        <w:tc>
          <w:tcPr>
            <w:tcW w:w="2127" w:type="dxa"/>
            <w:vMerge/>
          </w:tcPr>
          <w:p w14:paraId="1B64078D" w14:textId="77777777" w:rsidR="008A11B4" w:rsidRPr="005959E6" w:rsidRDefault="008A11B4" w:rsidP="008A11B4">
            <w:pPr>
              <w:pStyle w:val="--2"/>
            </w:pPr>
          </w:p>
        </w:tc>
      </w:tr>
      <w:tr w:rsidR="008A11B4" w14:paraId="1BAEE4A6" w14:textId="77777777" w:rsidTr="00E44EF9">
        <w:tc>
          <w:tcPr>
            <w:tcW w:w="707" w:type="dxa"/>
            <w:vMerge/>
          </w:tcPr>
          <w:p w14:paraId="110E172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49AC96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212E0C0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E912410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212175BF" w14:textId="77777777" w:rsidR="008A11B4" w:rsidRPr="005959E6" w:rsidRDefault="008A11B4" w:rsidP="008A11B4">
            <w:pPr>
              <w:pStyle w:val="--2"/>
            </w:pPr>
          </w:p>
        </w:tc>
      </w:tr>
      <w:tr w:rsidR="008A11B4" w14:paraId="4C026B6D" w14:textId="77777777" w:rsidTr="00E44EF9">
        <w:tc>
          <w:tcPr>
            <w:tcW w:w="707" w:type="dxa"/>
            <w:vMerge w:val="restart"/>
          </w:tcPr>
          <w:p w14:paraId="1F8679FE" w14:textId="77777777" w:rsidR="008A11B4" w:rsidRPr="005959E6" w:rsidRDefault="008A11B4" w:rsidP="008A11B4">
            <w:pPr>
              <w:pStyle w:val="--1"/>
            </w:pPr>
            <w:r>
              <w:t>2.13.</w:t>
            </w:r>
          </w:p>
        </w:tc>
        <w:tc>
          <w:tcPr>
            <w:tcW w:w="2126" w:type="dxa"/>
            <w:vMerge w:val="restart"/>
          </w:tcPr>
          <w:p w14:paraId="0502B5E8" w14:textId="77777777" w:rsidR="008A11B4" w:rsidRPr="005959E6" w:rsidRDefault="008A11B4" w:rsidP="008A11B4">
            <w:pPr>
              <w:pStyle w:val="--2"/>
            </w:pPr>
            <w:r w:rsidRPr="005C4857">
              <w:rPr>
                <w:color w:val="FF0000"/>
              </w:rPr>
              <w:t>диспенсеры для полотенец, сушилки для рук</w:t>
            </w:r>
          </w:p>
        </w:tc>
        <w:tc>
          <w:tcPr>
            <w:tcW w:w="1843" w:type="dxa"/>
            <w:vAlign w:val="center"/>
          </w:tcPr>
          <w:p w14:paraId="5409345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029A3C8" w14:textId="77777777" w:rsidR="008A11B4" w:rsidRPr="005959E6" w:rsidRDefault="008A11B4" w:rsidP="008A11B4">
            <w:pPr>
              <w:pStyle w:val="--1"/>
            </w:pPr>
            <w:r>
              <w:t>1 раз в неделю</w:t>
            </w:r>
          </w:p>
        </w:tc>
        <w:tc>
          <w:tcPr>
            <w:tcW w:w="2127" w:type="dxa"/>
            <w:vMerge w:val="restart"/>
          </w:tcPr>
          <w:p w14:paraId="587CEFA5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3D3652B3" w14:textId="77777777" w:rsidTr="00E44EF9">
        <w:tc>
          <w:tcPr>
            <w:tcW w:w="707" w:type="dxa"/>
            <w:vMerge/>
          </w:tcPr>
          <w:p w14:paraId="13E01EB3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806744C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4AA8551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94" w:type="dxa"/>
            <w:gridSpan w:val="2"/>
          </w:tcPr>
          <w:p w14:paraId="36D4FFCA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2465B73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D324963" w14:textId="77777777" w:rsidR="008A11B4" w:rsidRPr="005959E6" w:rsidRDefault="008A11B4" w:rsidP="008A11B4">
            <w:pPr>
              <w:pStyle w:val="--2"/>
            </w:pPr>
          </w:p>
        </w:tc>
      </w:tr>
      <w:tr w:rsidR="008A11B4" w14:paraId="2E2F93CE" w14:textId="77777777" w:rsidTr="00E44EF9">
        <w:tc>
          <w:tcPr>
            <w:tcW w:w="707" w:type="dxa"/>
            <w:vMerge/>
          </w:tcPr>
          <w:p w14:paraId="680F810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5D6E2BC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0FC50850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4DC9984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DFA161F" w14:textId="77777777" w:rsidR="008A11B4" w:rsidRPr="005959E6" w:rsidRDefault="008A11B4" w:rsidP="008A11B4">
            <w:pPr>
              <w:pStyle w:val="--2"/>
            </w:pPr>
          </w:p>
        </w:tc>
      </w:tr>
      <w:tr w:rsidR="008A11B4" w14:paraId="3F97B49F" w14:textId="77777777" w:rsidTr="00E44EF9">
        <w:tc>
          <w:tcPr>
            <w:tcW w:w="707" w:type="dxa"/>
            <w:vMerge w:val="restart"/>
          </w:tcPr>
          <w:p w14:paraId="72461914" w14:textId="77777777" w:rsidR="008A11B4" w:rsidRPr="005959E6" w:rsidRDefault="008A11B4" w:rsidP="008A11B4">
            <w:pPr>
              <w:pStyle w:val="--1"/>
            </w:pPr>
            <w:r>
              <w:t>2.14.</w:t>
            </w:r>
          </w:p>
        </w:tc>
        <w:tc>
          <w:tcPr>
            <w:tcW w:w="2126" w:type="dxa"/>
            <w:vMerge w:val="restart"/>
          </w:tcPr>
          <w:p w14:paraId="063D0CE7" w14:textId="77777777" w:rsidR="008A11B4" w:rsidRPr="005959E6" w:rsidRDefault="008A11B4" w:rsidP="008A11B4">
            <w:pPr>
              <w:pStyle w:val="--2"/>
            </w:pPr>
            <w:r w:rsidRPr="005C4857">
              <w:rPr>
                <w:color w:val="FF0000"/>
              </w:rPr>
              <w:t>дозирующее оборудование (корпус, шланг, держатель для канистр)</w:t>
            </w:r>
          </w:p>
        </w:tc>
        <w:tc>
          <w:tcPr>
            <w:tcW w:w="1843" w:type="dxa"/>
            <w:vAlign w:val="center"/>
          </w:tcPr>
          <w:p w14:paraId="6F24BE7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FAC2FE0" w14:textId="77777777" w:rsidR="008A11B4" w:rsidRDefault="008A11B4" w:rsidP="008A11B4">
            <w:pPr>
              <w:pStyle w:val="--1"/>
            </w:pPr>
            <w:r>
              <w:t>1 раз в неделю</w:t>
            </w:r>
          </w:p>
        </w:tc>
        <w:tc>
          <w:tcPr>
            <w:tcW w:w="2127" w:type="dxa"/>
            <w:vMerge w:val="restart"/>
          </w:tcPr>
          <w:p w14:paraId="3BB59165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4FC2062E" w14:textId="77777777" w:rsidTr="00E44EF9">
        <w:tc>
          <w:tcPr>
            <w:tcW w:w="707" w:type="dxa"/>
            <w:vMerge/>
          </w:tcPr>
          <w:p w14:paraId="39F904F0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13F487A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3CC2945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1A57F158" w14:textId="77777777" w:rsidR="008A11B4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3AD27611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37082D63" w14:textId="77777777" w:rsidR="008A11B4" w:rsidRPr="005959E6" w:rsidRDefault="008A11B4" w:rsidP="008A11B4">
            <w:pPr>
              <w:pStyle w:val="--1"/>
            </w:pPr>
          </w:p>
        </w:tc>
      </w:tr>
      <w:tr w:rsidR="008A11B4" w14:paraId="041CFEF6" w14:textId="77777777" w:rsidTr="00E44EF9">
        <w:tc>
          <w:tcPr>
            <w:tcW w:w="707" w:type="dxa"/>
            <w:vMerge/>
          </w:tcPr>
          <w:p w14:paraId="6173FD08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9BF1272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233608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380AEEF7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167E3DFE" w14:textId="77777777" w:rsidR="008A11B4" w:rsidRPr="005959E6" w:rsidRDefault="008A11B4" w:rsidP="008A11B4">
            <w:pPr>
              <w:pStyle w:val="--1"/>
            </w:pPr>
          </w:p>
        </w:tc>
      </w:tr>
      <w:tr w:rsidR="008A11B4" w14:paraId="55BAF66B" w14:textId="77777777" w:rsidTr="00E44EF9">
        <w:tc>
          <w:tcPr>
            <w:tcW w:w="707" w:type="dxa"/>
            <w:vMerge w:val="restart"/>
          </w:tcPr>
          <w:p w14:paraId="676DD3FE" w14:textId="77777777" w:rsidR="008A11B4" w:rsidRPr="005959E6" w:rsidRDefault="008A11B4" w:rsidP="008A11B4">
            <w:pPr>
              <w:pStyle w:val="--1"/>
            </w:pPr>
            <w:r>
              <w:t>2.15.</w:t>
            </w:r>
          </w:p>
        </w:tc>
        <w:tc>
          <w:tcPr>
            <w:tcW w:w="2126" w:type="dxa"/>
            <w:vMerge w:val="restart"/>
          </w:tcPr>
          <w:p w14:paraId="7B6AB30D" w14:textId="77777777" w:rsidR="008A11B4" w:rsidRPr="005959E6" w:rsidRDefault="008A11B4" w:rsidP="008A11B4">
            <w:pPr>
              <w:pStyle w:val="--2"/>
            </w:pPr>
            <w:r w:rsidRPr="00254672">
              <w:rPr>
                <w:color w:val="FF0000"/>
              </w:rPr>
              <w:t>держатели для уборочного инвентаря</w:t>
            </w:r>
          </w:p>
        </w:tc>
        <w:tc>
          <w:tcPr>
            <w:tcW w:w="1843" w:type="dxa"/>
            <w:vAlign w:val="center"/>
          </w:tcPr>
          <w:p w14:paraId="4763FC9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1DF4630" w14:textId="77777777" w:rsidR="008A11B4" w:rsidRDefault="008A11B4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4D9484E4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3BEF2BFA" w14:textId="77777777" w:rsidTr="00E44EF9">
        <w:tc>
          <w:tcPr>
            <w:tcW w:w="707" w:type="dxa"/>
            <w:vMerge/>
          </w:tcPr>
          <w:p w14:paraId="008C4DAD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18CA16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2B1948DC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040CEDBD" w14:textId="77777777" w:rsidR="008A11B4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7F092444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1CC13A88" w14:textId="77777777" w:rsidR="008A11B4" w:rsidRPr="005959E6" w:rsidRDefault="008A11B4" w:rsidP="008A11B4">
            <w:pPr>
              <w:pStyle w:val="--2"/>
            </w:pPr>
          </w:p>
        </w:tc>
      </w:tr>
      <w:tr w:rsidR="008A11B4" w14:paraId="52B27ED1" w14:textId="77777777" w:rsidTr="00E44EF9">
        <w:tc>
          <w:tcPr>
            <w:tcW w:w="707" w:type="dxa"/>
            <w:vMerge/>
          </w:tcPr>
          <w:p w14:paraId="6176F4FA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BA10EE3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CC4DBCD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731304D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0516B1E0" w14:textId="77777777" w:rsidR="008A11B4" w:rsidRPr="005959E6" w:rsidRDefault="008A11B4" w:rsidP="008A11B4">
            <w:pPr>
              <w:pStyle w:val="--2"/>
            </w:pPr>
          </w:p>
        </w:tc>
      </w:tr>
      <w:tr w:rsidR="00AB6C74" w14:paraId="356FBF4E" w14:textId="77777777" w:rsidTr="00E44EF9">
        <w:tc>
          <w:tcPr>
            <w:tcW w:w="707" w:type="dxa"/>
            <w:vMerge w:val="restart"/>
          </w:tcPr>
          <w:p w14:paraId="24B80AB8" w14:textId="77777777" w:rsidR="00AB6C74" w:rsidRPr="005959E6" w:rsidRDefault="00AB6C74" w:rsidP="008A11B4">
            <w:pPr>
              <w:pStyle w:val="--1"/>
            </w:pPr>
            <w:r>
              <w:t>2.16.</w:t>
            </w:r>
          </w:p>
        </w:tc>
        <w:tc>
          <w:tcPr>
            <w:tcW w:w="2126" w:type="dxa"/>
            <w:vMerge w:val="restart"/>
          </w:tcPr>
          <w:p w14:paraId="437FF2CF" w14:textId="77777777" w:rsidR="00AB6C74" w:rsidRPr="005959E6" w:rsidRDefault="00AB6C74" w:rsidP="00AB6C74">
            <w:pPr>
              <w:pStyle w:val="--2"/>
            </w:pPr>
            <w:r w:rsidRPr="00E31882">
              <w:t>шкафы металлические, стеллажи, полки навесные</w:t>
            </w:r>
          </w:p>
        </w:tc>
        <w:tc>
          <w:tcPr>
            <w:tcW w:w="1843" w:type="dxa"/>
            <w:vAlign w:val="center"/>
          </w:tcPr>
          <w:p w14:paraId="1E92D15C" w14:textId="77777777" w:rsidR="00AB6C74" w:rsidRDefault="00AB6C7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17667F4" w14:textId="77777777" w:rsidR="00AB6C74" w:rsidRPr="005959E6" w:rsidRDefault="00AB6C74" w:rsidP="008A11B4">
            <w:pPr>
              <w:pStyle w:val="--1"/>
            </w:pPr>
            <w:r>
              <w:t>1 раз в неделю</w:t>
            </w:r>
          </w:p>
        </w:tc>
        <w:tc>
          <w:tcPr>
            <w:tcW w:w="2127" w:type="dxa"/>
            <w:vMerge w:val="restart"/>
          </w:tcPr>
          <w:p w14:paraId="367EB197" w14:textId="77777777" w:rsidR="00AB6C74" w:rsidRPr="005959E6" w:rsidRDefault="00AB6C7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4E46AD40" w14:textId="77777777" w:rsidTr="00E44EF9">
        <w:tc>
          <w:tcPr>
            <w:tcW w:w="707" w:type="dxa"/>
            <w:vMerge/>
          </w:tcPr>
          <w:p w14:paraId="1B0AE349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0BBE3A1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1BC764A4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94" w:type="dxa"/>
            <w:gridSpan w:val="2"/>
            <w:shd w:val="clear" w:color="auto" w:fill="auto"/>
          </w:tcPr>
          <w:p w14:paraId="4B6CAAB7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  <w:shd w:val="clear" w:color="auto" w:fill="auto"/>
          </w:tcPr>
          <w:p w14:paraId="22DDFEBB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39821404" w14:textId="77777777" w:rsidR="008A11B4" w:rsidRPr="005959E6" w:rsidRDefault="008A11B4" w:rsidP="008A11B4">
            <w:pPr>
              <w:pStyle w:val="--2"/>
            </w:pPr>
          </w:p>
        </w:tc>
      </w:tr>
      <w:tr w:rsidR="008A11B4" w14:paraId="3351FD87" w14:textId="77777777" w:rsidTr="00E44EF9">
        <w:tc>
          <w:tcPr>
            <w:tcW w:w="707" w:type="dxa"/>
            <w:vMerge/>
          </w:tcPr>
          <w:p w14:paraId="08715B40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7FC66868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79A06CE4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A7E64A3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7DE773CA" w14:textId="77777777" w:rsidR="008A11B4" w:rsidRPr="005959E6" w:rsidRDefault="008A11B4" w:rsidP="008A11B4">
            <w:pPr>
              <w:pStyle w:val="--2"/>
            </w:pPr>
          </w:p>
        </w:tc>
      </w:tr>
      <w:tr w:rsidR="008A11B4" w14:paraId="49F6396B" w14:textId="77777777" w:rsidTr="00E44EF9">
        <w:tc>
          <w:tcPr>
            <w:tcW w:w="707" w:type="dxa"/>
            <w:vMerge w:val="restart"/>
          </w:tcPr>
          <w:p w14:paraId="6B77E24E" w14:textId="77777777" w:rsidR="008A11B4" w:rsidRPr="005959E6" w:rsidRDefault="008A11B4" w:rsidP="008A11B4">
            <w:pPr>
              <w:pStyle w:val="--1"/>
            </w:pPr>
            <w:r>
              <w:t>2.17.</w:t>
            </w:r>
          </w:p>
        </w:tc>
        <w:tc>
          <w:tcPr>
            <w:tcW w:w="2126" w:type="dxa"/>
            <w:vMerge w:val="restart"/>
          </w:tcPr>
          <w:p w14:paraId="7131C85D" w14:textId="77777777" w:rsidR="008A11B4" w:rsidRPr="005959E6" w:rsidRDefault="008A11B4" w:rsidP="008A11B4">
            <w:pPr>
              <w:pStyle w:val="--2"/>
            </w:pPr>
            <w:r>
              <w:t>офисная техника</w:t>
            </w:r>
            <w:r w:rsidRPr="00E75D2C">
              <w:t xml:space="preserve"> (монитор, компьютер</w:t>
            </w:r>
            <w:r>
              <w:t>, принтер</w:t>
            </w:r>
            <w:r w:rsidRPr="00E75D2C">
              <w:t>)</w:t>
            </w:r>
          </w:p>
        </w:tc>
        <w:tc>
          <w:tcPr>
            <w:tcW w:w="1843" w:type="dxa"/>
            <w:vAlign w:val="center"/>
          </w:tcPr>
          <w:p w14:paraId="1DE085B5" w14:textId="77777777" w:rsidR="008A11B4" w:rsidRDefault="00866FDA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24" w:type="dxa"/>
            <w:gridSpan w:val="5"/>
            <w:shd w:val="clear" w:color="auto" w:fill="auto"/>
          </w:tcPr>
          <w:p w14:paraId="49763636" w14:textId="77777777" w:rsidR="008A11B4" w:rsidRDefault="008A11B4" w:rsidP="008A11B4">
            <w:pPr>
              <w:pStyle w:val="--1"/>
            </w:pPr>
          </w:p>
        </w:tc>
        <w:tc>
          <w:tcPr>
            <w:tcW w:w="1679" w:type="dxa"/>
            <w:gridSpan w:val="6"/>
            <w:shd w:val="clear" w:color="auto" w:fill="auto"/>
          </w:tcPr>
          <w:p w14:paraId="570A9E11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4D5ED3F5" w14:textId="77777777" w:rsidR="008A11B4" w:rsidRPr="005959E6" w:rsidRDefault="008A11B4" w:rsidP="008A11B4">
            <w:pPr>
              <w:pStyle w:val="--2"/>
            </w:pPr>
            <w:r>
              <w:t>сотрудник внутреннего клининга</w:t>
            </w:r>
          </w:p>
        </w:tc>
      </w:tr>
      <w:tr w:rsidR="008A11B4" w14:paraId="12A79983" w14:textId="77777777" w:rsidTr="00E44EF9">
        <w:tc>
          <w:tcPr>
            <w:tcW w:w="707" w:type="dxa"/>
            <w:vMerge/>
          </w:tcPr>
          <w:p w14:paraId="0605886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1D4F8D2D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0FE7A715" w14:textId="77777777" w:rsidR="008A11B4" w:rsidRDefault="00866FDA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24" w:type="dxa"/>
            <w:gridSpan w:val="5"/>
            <w:shd w:val="clear" w:color="auto" w:fill="auto"/>
          </w:tcPr>
          <w:p w14:paraId="450178CA" w14:textId="77777777" w:rsidR="008A11B4" w:rsidRDefault="008A11B4" w:rsidP="008A11B4">
            <w:pPr>
              <w:pStyle w:val="--1"/>
            </w:pPr>
          </w:p>
        </w:tc>
        <w:tc>
          <w:tcPr>
            <w:tcW w:w="1679" w:type="dxa"/>
            <w:gridSpan w:val="6"/>
            <w:shd w:val="clear" w:color="auto" w:fill="auto"/>
          </w:tcPr>
          <w:p w14:paraId="6483C502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2E29BF96" w14:textId="77777777" w:rsidR="008A11B4" w:rsidRPr="005959E6" w:rsidRDefault="008A11B4" w:rsidP="008A11B4">
            <w:pPr>
              <w:pStyle w:val="--1"/>
            </w:pPr>
          </w:p>
        </w:tc>
      </w:tr>
      <w:tr w:rsidR="008A11B4" w14:paraId="38669B0F" w14:textId="77777777" w:rsidTr="00E44EF9">
        <w:tc>
          <w:tcPr>
            <w:tcW w:w="707" w:type="dxa"/>
            <w:vMerge/>
          </w:tcPr>
          <w:p w14:paraId="42B8FD0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DCF9F21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3118878F" w14:textId="77777777" w:rsidR="008A11B4" w:rsidRDefault="00866FDA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724" w:type="dxa"/>
            <w:gridSpan w:val="5"/>
            <w:shd w:val="clear" w:color="auto" w:fill="FFFFCC"/>
          </w:tcPr>
          <w:p w14:paraId="1515593C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1679" w:type="dxa"/>
            <w:gridSpan w:val="6"/>
            <w:shd w:val="clear" w:color="auto" w:fill="auto"/>
          </w:tcPr>
          <w:p w14:paraId="6F0D15EE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40F4212" w14:textId="77777777" w:rsidR="008A11B4" w:rsidRPr="005959E6" w:rsidRDefault="008A11B4" w:rsidP="008A11B4">
            <w:pPr>
              <w:pStyle w:val="--1"/>
            </w:pPr>
          </w:p>
        </w:tc>
      </w:tr>
      <w:tr w:rsidR="008A11B4" w14:paraId="49C92259" w14:textId="77777777" w:rsidTr="00E44EF9">
        <w:tc>
          <w:tcPr>
            <w:tcW w:w="707" w:type="dxa"/>
            <w:vMerge w:val="restart"/>
          </w:tcPr>
          <w:p w14:paraId="53576537" w14:textId="77777777" w:rsidR="008A11B4" w:rsidRPr="005959E6" w:rsidRDefault="008A11B4" w:rsidP="008A11B4">
            <w:pPr>
              <w:pStyle w:val="--1"/>
            </w:pPr>
            <w:r>
              <w:t>2.18.</w:t>
            </w:r>
          </w:p>
        </w:tc>
        <w:tc>
          <w:tcPr>
            <w:tcW w:w="2126" w:type="dxa"/>
            <w:vMerge w:val="restart"/>
          </w:tcPr>
          <w:p w14:paraId="5AD2D5DB" w14:textId="77777777" w:rsidR="008A11B4" w:rsidRPr="005959E6" w:rsidRDefault="008A11B4" w:rsidP="008A11B4">
            <w:pPr>
              <w:pStyle w:val="--2"/>
            </w:pPr>
            <w:r w:rsidRPr="00616721">
              <w:rPr>
                <w:color w:val="FF0000"/>
              </w:rPr>
              <w:t>технологическая мойка (смеситель, раковина), санитарный пост (смеситель, раковина</w:t>
            </w:r>
            <w:r w:rsidRPr="00D173CE">
              <w:t>)</w:t>
            </w:r>
          </w:p>
        </w:tc>
        <w:tc>
          <w:tcPr>
            <w:tcW w:w="1843" w:type="dxa"/>
            <w:vAlign w:val="center"/>
          </w:tcPr>
          <w:p w14:paraId="65631B75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6213CBC" w14:textId="77777777" w:rsidR="008A11B4" w:rsidRPr="005959E6" w:rsidRDefault="008A11B4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6423BAFB" w14:textId="77777777" w:rsidR="008A11B4" w:rsidRPr="005959E6" w:rsidRDefault="008A11B4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04E914E9" w14:textId="77777777" w:rsidTr="00E44EF9">
        <w:tc>
          <w:tcPr>
            <w:tcW w:w="707" w:type="dxa"/>
            <w:vMerge/>
          </w:tcPr>
          <w:p w14:paraId="44379124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2C7DFA2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68DAFD40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94" w:type="dxa"/>
            <w:gridSpan w:val="2"/>
            <w:shd w:val="clear" w:color="auto" w:fill="auto"/>
          </w:tcPr>
          <w:p w14:paraId="3432715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  <w:shd w:val="clear" w:color="auto" w:fill="auto"/>
          </w:tcPr>
          <w:p w14:paraId="0E320DF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314D7E0A" w14:textId="77777777" w:rsidR="008A11B4" w:rsidRPr="005959E6" w:rsidRDefault="008A11B4" w:rsidP="008A11B4">
            <w:pPr>
              <w:pStyle w:val="--2"/>
            </w:pPr>
          </w:p>
        </w:tc>
      </w:tr>
      <w:tr w:rsidR="008A11B4" w14:paraId="0B989549" w14:textId="77777777" w:rsidTr="00E44EF9">
        <w:tc>
          <w:tcPr>
            <w:tcW w:w="707" w:type="dxa"/>
            <w:vMerge/>
          </w:tcPr>
          <w:p w14:paraId="7CD3E8D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899454B" w14:textId="77777777" w:rsidR="008A11B4" w:rsidRPr="005959E6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B04345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B5A1074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59361A37" w14:textId="77777777" w:rsidR="008A11B4" w:rsidRPr="005959E6" w:rsidRDefault="008A11B4" w:rsidP="008A11B4">
            <w:pPr>
              <w:pStyle w:val="--2"/>
            </w:pPr>
          </w:p>
        </w:tc>
      </w:tr>
      <w:tr w:rsidR="006D337C" w14:paraId="549B519B" w14:textId="77777777" w:rsidTr="00E44EF9">
        <w:tc>
          <w:tcPr>
            <w:tcW w:w="707" w:type="dxa"/>
            <w:vMerge w:val="restart"/>
          </w:tcPr>
          <w:p w14:paraId="77A3DB2C" w14:textId="77777777" w:rsidR="006D337C" w:rsidRDefault="006D337C" w:rsidP="008A11B4">
            <w:pPr>
              <w:pStyle w:val="--1"/>
            </w:pPr>
            <w:r>
              <w:t>2.19.</w:t>
            </w:r>
          </w:p>
        </w:tc>
        <w:tc>
          <w:tcPr>
            <w:tcW w:w="2126" w:type="dxa"/>
            <w:vMerge w:val="restart"/>
          </w:tcPr>
          <w:p w14:paraId="641C1607" w14:textId="77777777" w:rsidR="006D337C" w:rsidRPr="00DD4C3A" w:rsidRDefault="006D337C" w:rsidP="008A11B4">
            <w:pPr>
              <w:pStyle w:val="--2"/>
            </w:pPr>
            <w:r w:rsidRPr="000C2FBE">
              <w:rPr>
                <w:rFonts w:eastAsia="Times New Roman"/>
              </w:rPr>
              <w:t xml:space="preserve">пластиковые </w:t>
            </w:r>
            <w:r>
              <w:rPr>
                <w:rFonts w:eastAsia="Times New Roman"/>
              </w:rPr>
              <w:t xml:space="preserve">паллеты, полупалетты </w:t>
            </w:r>
          </w:p>
        </w:tc>
        <w:tc>
          <w:tcPr>
            <w:tcW w:w="1843" w:type="dxa"/>
            <w:vAlign w:val="center"/>
          </w:tcPr>
          <w:p w14:paraId="2485EBE0" w14:textId="77777777" w:rsidR="006D337C" w:rsidRDefault="006D337C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40B6C857" w14:textId="77777777" w:rsidR="006D337C" w:rsidRDefault="006D337C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3F3094E3" w14:textId="77777777" w:rsidR="006D337C" w:rsidRDefault="006D337C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45CC95CA" w14:textId="77777777" w:rsidR="006D337C" w:rsidRPr="00EC41C4" w:rsidRDefault="006D337C" w:rsidP="00E37BA7">
            <w:pPr>
              <w:pStyle w:val="--2"/>
            </w:pPr>
            <w:r w:rsidRPr="00EC41C4">
              <w:t xml:space="preserve">сотрудник </w:t>
            </w:r>
            <w:r w:rsidR="00E37BA7">
              <w:t>производства</w:t>
            </w:r>
          </w:p>
        </w:tc>
      </w:tr>
      <w:tr w:rsidR="008A11B4" w14:paraId="7732BF50" w14:textId="77777777" w:rsidTr="00E44EF9">
        <w:tc>
          <w:tcPr>
            <w:tcW w:w="707" w:type="dxa"/>
            <w:vMerge/>
          </w:tcPr>
          <w:p w14:paraId="65967E60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597B0543" w14:textId="77777777" w:rsidR="008A11B4" w:rsidRPr="00DD4C3A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F85B3C1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auto"/>
          </w:tcPr>
          <w:p w14:paraId="274DD9D8" w14:textId="77777777" w:rsidR="008A11B4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auto"/>
          </w:tcPr>
          <w:p w14:paraId="70AAE811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795C1A5" w14:textId="77777777" w:rsidR="008A11B4" w:rsidRPr="00EC41C4" w:rsidRDefault="008A11B4" w:rsidP="008A11B4">
            <w:pPr>
              <w:pStyle w:val="--1"/>
            </w:pPr>
          </w:p>
        </w:tc>
      </w:tr>
      <w:tr w:rsidR="008A11B4" w14:paraId="0056B9F3" w14:textId="77777777" w:rsidTr="00E44EF9">
        <w:tc>
          <w:tcPr>
            <w:tcW w:w="707" w:type="dxa"/>
            <w:vMerge/>
          </w:tcPr>
          <w:p w14:paraId="70E2613C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7B940B2" w14:textId="77777777" w:rsidR="008A11B4" w:rsidRPr="00DD4C3A" w:rsidRDefault="008A11B4" w:rsidP="008A11B4">
            <w:pPr>
              <w:pStyle w:val="--2"/>
            </w:pPr>
          </w:p>
        </w:tc>
        <w:tc>
          <w:tcPr>
            <w:tcW w:w="1843" w:type="dxa"/>
            <w:vAlign w:val="center"/>
          </w:tcPr>
          <w:p w14:paraId="58F3B6EB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8BD2F70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2CD19BE7" w14:textId="77777777" w:rsidR="008A11B4" w:rsidRPr="00EC41C4" w:rsidRDefault="008A11B4" w:rsidP="008A11B4">
            <w:pPr>
              <w:pStyle w:val="--1"/>
            </w:pPr>
          </w:p>
        </w:tc>
      </w:tr>
      <w:tr w:rsidR="008A11B4" w14:paraId="322181A1" w14:textId="77777777" w:rsidTr="00E44EF9">
        <w:tc>
          <w:tcPr>
            <w:tcW w:w="707" w:type="dxa"/>
            <w:vMerge w:val="restart"/>
          </w:tcPr>
          <w:p w14:paraId="1A284844" w14:textId="77777777" w:rsidR="008A11B4" w:rsidRDefault="008A11B4" w:rsidP="008A11B4">
            <w:pPr>
              <w:pStyle w:val="--1"/>
            </w:pPr>
            <w:r>
              <w:t>2.20.</w:t>
            </w:r>
          </w:p>
        </w:tc>
        <w:tc>
          <w:tcPr>
            <w:tcW w:w="2126" w:type="dxa"/>
            <w:vMerge w:val="restart"/>
          </w:tcPr>
          <w:p w14:paraId="166919E5" w14:textId="77777777" w:rsidR="008A11B4" w:rsidRPr="00DD4C3A" w:rsidRDefault="008A11B4" w:rsidP="008A11B4">
            <w:pPr>
              <w:pStyle w:val="--2"/>
            </w:pPr>
            <w:r>
              <w:t>ёмкости на колёсах для сыпучих продуктов (белые)</w:t>
            </w:r>
          </w:p>
        </w:tc>
        <w:tc>
          <w:tcPr>
            <w:tcW w:w="1843" w:type="dxa"/>
          </w:tcPr>
          <w:p w14:paraId="59132915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F1BF42F" w14:textId="77777777" w:rsidR="008A11B4" w:rsidRDefault="008A11B4" w:rsidP="006D337C">
            <w:pPr>
              <w:pStyle w:val="--1"/>
            </w:pPr>
            <w:r>
              <w:t xml:space="preserve">1 раз в </w:t>
            </w:r>
            <w:r w:rsidR="006D337C">
              <w:t>неделю</w:t>
            </w:r>
            <w:r>
              <w:br/>
              <w:t>(внешние поверхности)</w:t>
            </w:r>
          </w:p>
        </w:tc>
        <w:tc>
          <w:tcPr>
            <w:tcW w:w="2127" w:type="dxa"/>
            <w:vMerge w:val="restart"/>
          </w:tcPr>
          <w:p w14:paraId="7E738E28" w14:textId="77777777" w:rsidR="008A11B4" w:rsidRPr="00EC41C4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8A11B4" w14:paraId="08FA2571" w14:textId="77777777" w:rsidTr="00E44EF9">
        <w:tc>
          <w:tcPr>
            <w:tcW w:w="707" w:type="dxa"/>
            <w:vMerge/>
          </w:tcPr>
          <w:p w14:paraId="4A76C2F2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921A65D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AF81F91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FFFFFF" w:themeFill="background1"/>
          </w:tcPr>
          <w:p w14:paraId="0BDFD918" w14:textId="77777777" w:rsidR="008A11B4" w:rsidRDefault="008A11B4" w:rsidP="008A11B4">
            <w:pPr>
              <w:pStyle w:val="--1"/>
            </w:pPr>
          </w:p>
        </w:tc>
        <w:tc>
          <w:tcPr>
            <w:tcW w:w="1701" w:type="dxa"/>
            <w:gridSpan w:val="8"/>
            <w:shd w:val="clear" w:color="auto" w:fill="FFFFFF" w:themeFill="background1"/>
          </w:tcPr>
          <w:p w14:paraId="259811E9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55F3E738" w14:textId="77777777" w:rsidR="008A11B4" w:rsidRPr="00EC41C4" w:rsidRDefault="008A11B4" w:rsidP="008A11B4">
            <w:pPr>
              <w:pStyle w:val="--1"/>
            </w:pPr>
          </w:p>
        </w:tc>
      </w:tr>
      <w:tr w:rsidR="008A11B4" w14:paraId="2066C622" w14:textId="77777777" w:rsidTr="00E44EF9">
        <w:tc>
          <w:tcPr>
            <w:tcW w:w="707" w:type="dxa"/>
            <w:vMerge/>
          </w:tcPr>
          <w:p w14:paraId="7F7B0835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2DF6E73F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74121774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51AA67D" w14:textId="77777777" w:rsidR="008A11B4" w:rsidRDefault="008A11B4" w:rsidP="008A11B4">
            <w:pPr>
              <w:pStyle w:val="--1"/>
            </w:pPr>
            <w:r>
              <w:t>по мере освобождения</w:t>
            </w:r>
            <w:r>
              <w:br/>
              <w:t>(внешние и внутренние поверхности)</w:t>
            </w:r>
          </w:p>
        </w:tc>
        <w:tc>
          <w:tcPr>
            <w:tcW w:w="2127" w:type="dxa"/>
          </w:tcPr>
          <w:p w14:paraId="1A71F23D" w14:textId="77777777" w:rsidR="008A11B4" w:rsidRPr="00EC41C4" w:rsidRDefault="00966513" w:rsidP="00966513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29BC6A6F" w14:textId="77777777" w:rsidTr="00E44EF9">
        <w:tc>
          <w:tcPr>
            <w:tcW w:w="707" w:type="dxa"/>
            <w:vMerge w:val="restart"/>
          </w:tcPr>
          <w:p w14:paraId="21CBD421" w14:textId="77777777" w:rsidR="008A11B4" w:rsidRDefault="008A11B4" w:rsidP="008A11B4">
            <w:pPr>
              <w:pStyle w:val="--1"/>
            </w:pPr>
            <w:r>
              <w:t>2.21.</w:t>
            </w:r>
          </w:p>
        </w:tc>
        <w:tc>
          <w:tcPr>
            <w:tcW w:w="2126" w:type="dxa"/>
            <w:vMerge w:val="restart"/>
          </w:tcPr>
          <w:p w14:paraId="2395BE4C" w14:textId="77777777" w:rsidR="008A11B4" w:rsidRPr="00317ABF" w:rsidRDefault="008A11B4" w:rsidP="006D337C">
            <w:pPr>
              <w:pStyle w:val="--2"/>
              <w:rPr>
                <w:rFonts w:eastAsia="Times New Roman"/>
              </w:rPr>
            </w:pPr>
            <w:r>
              <w:t>гидравлические тележки</w:t>
            </w:r>
          </w:p>
        </w:tc>
        <w:tc>
          <w:tcPr>
            <w:tcW w:w="1843" w:type="dxa"/>
          </w:tcPr>
          <w:p w14:paraId="42B227F3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7B373E9" w14:textId="77777777" w:rsidR="008A11B4" w:rsidRDefault="008A11B4" w:rsidP="008A11B4">
            <w:pPr>
              <w:pStyle w:val="--1"/>
            </w:pPr>
            <w:r>
              <w:rPr>
                <w:szCs w:val="14"/>
              </w:rPr>
              <w:t>1 раз в неделю</w:t>
            </w:r>
          </w:p>
        </w:tc>
        <w:tc>
          <w:tcPr>
            <w:tcW w:w="2127" w:type="dxa"/>
            <w:vMerge w:val="restart"/>
          </w:tcPr>
          <w:p w14:paraId="4A729B4B" w14:textId="77777777" w:rsidR="008A11B4" w:rsidRPr="00EC41C4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8A11B4" w14:paraId="7C7284BF" w14:textId="77777777" w:rsidTr="00E44EF9">
        <w:tc>
          <w:tcPr>
            <w:tcW w:w="707" w:type="dxa"/>
            <w:vMerge/>
          </w:tcPr>
          <w:p w14:paraId="3C4BE42A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467CEFCE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420895CA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81" w:type="dxa"/>
            <w:shd w:val="clear" w:color="auto" w:fill="FFFFFF" w:themeFill="background1"/>
          </w:tcPr>
          <w:p w14:paraId="5E674C0F" w14:textId="77777777" w:rsidR="008A11B4" w:rsidRDefault="008A11B4" w:rsidP="008A11B4">
            <w:pPr>
              <w:pStyle w:val="--1"/>
            </w:pPr>
          </w:p>
        </w:tc>
        <w:tc>
          <w:tcPr>
            <w:tcW w:w="1722" w:type="dxa"/>
            <w:gridSpan w:val="10"/>
            <w:shd w:val="clear" w:color="auto" w:fill="FFFFFF" w:themeFill="background1"/>
          </w:tcPr>
          <w:p w14:paraId="3BDDC7F2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464C695A" w14:textId="77777777" w:rsidR="008A11B4" w:rsidRPr="00EC41C4" w:rsidRDefault="008A11B4" w:rsidP="008A11B4">
            <w:pPr>
              <w:pStyle w:val="--1"/>
            </w:pPr>
          </w:p>
        </w:tc>
      </w:tr>
      <w:tr w:rsidR="008A11B4" w14:paraId="5B269324" w14:textId="77777777" w:rsidTr="00E44EF9">
        <w:tc>
          <w:tcPr>
            <w:tcW w:w="707" w:type="dxa"/>
            <w:vMerge/>
          </w:tcPr>
          <w:p w14:paraId="505B9889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64F79111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08851617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4AD2CD2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329D6488" w14:textId="77777777" w:rsidR="008A11B4" w:rsidRPr="00EC41C4" w:rsidRDefault="008A11B4" w:rsidP="008A11B4">
            <w:pPr>
              <w:pStyle w:val="--1"/>
            </w:pPr>
          </w:p>
        </w:tc>
      </w:tr>
      <w:tr w:rsidR="008A11B4" w14:paraId="0A388DA3" w14:textId="77777777" w:rsidTr="00E44EF9">
        <w:tc>
          <w:tcPr>
            <w:tcW w:w="707" w:type="dxa"/>
            <w:vMerge w:val="restart"/>
          </w:tcPr>
          <w:p w14:paraId="71E7AED5" w14:textId="77777777" w:rsidR="008A11B4" w:rsidRDefault="008A11B4" w:rsidP="008A11B4">
            <w:pPr>
              <w:pStyle w:val="--1"/>
            </w:pPr>
            <w:r>
              <w:t>2.22.</w:t>
            </w:r>
          </w:p>
        </w:tc>
        <w:tc>
          <w:tcPr>
            <w:tcW w:w="2126" w:type="dxa"/>
            <w:vMerge w:val="restart"/>
          </w:tcPr>
          <w:p w14:paraId="602B0AA7" w14:textId="77777777" w:rsidR="008A11B4" w:rsidRPr="00317ABF" w:rsidRDefault="006D337C" w:rsidP="008A11B4">
            <w:pPr>
              <w:pStyle w:val="--2"/>
              <w:rPr>
                <w:rFonts w:eastAsia="Times New Roman"/>
              </w:rPr>
            </w:pPr>
            <w:r>
              <w:t>держатели для ножей, держатели для досок</w:t>
            </w:r>
          </w:p>
        </w:tc>
        <w:tc>
          <w:tcPr>
            <w:tcW w:w="1843" w:type="dxa"/>
          </w:tcPr>
          <w:p w14:paraId="6E448A72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56803930" w14:textId="77777777" w:rsidR="008A11B4" w:rsidRDefault="006D337C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101ED75C" w14:textId="77777777" w:rsidR="008A11B4" w:rsidRPr="00EC41C4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8A11B4" w14:paraId="36A3CCE7" w14:textId="77777777" w:rsidTr="00E44EF9">
        <w:tc>
          <w:tcPr>
            <w:tcW w:w="707" w:type="dxa"/>
            <w:vMerge/>
          </w:tcPr>
          <w:p w14:paraId="369E55F2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7353F370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76AEF74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37" w:type="dxa"/>
            <w:gridSpan w:val="6"/>
            <w:shd w:val="clear" w:color="auto" w:fill="auto"/>
          </w:tcPr>
          <w:p w14:paraId="315299FF" w14:textId="77777777" w:rsidR="008A11B4" w:rsidRDefault="008A11B4" w:rsidP="008A11B4">
            <w:pPr>
              <w:pStyle w:val="--1"/>
            </w:pPr>
          </w:p>
        </w:tc>
        <w:tc>
          <w:tcPr>
            <w:tcW w:w="1666" w:type="dxa"/>
            <w:gridSpan w:val="5"/>
            <w:shd w:val="clear" w:color="auto" w:fill="auto"/>
          </w:tcPr>
          <w:p w14:paraId="48EA8EB3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971324E" w14:textId="77777777" w:rsidR="008A11B4" w:rsidRPr="00EC41C4" w:rsidRDefault="008A11B4" w:rsidP="008A11B4">
            <w:pPr>
              <w:pStyle w:val="--1"/>
            </w:pPr>
          </w:p>
        </w:tc>
      </w:tr>
      <w:tr w:rsidR="008A11B4" w14:paraId="2454E39D" w14:textId="77777777" w:rsidTr="00E44EF9">
        <w:tc>
          <w:tcPr>
            <w:tcW w:w="707" w:type="dxa"/>
            <w:vMerge/>
          </w:tcPr>
          <w:p w14:paraId="44F88958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0DB9BD21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9994B65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8EE2234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2A30DCA" w14:textId="77777777" w:rsidR="008A11B4" w:rsidRPr="00EC41C4" w:rsidRDefault="008A11B4" w:rsidP="008A11B4">
            <w:pPr>
              <w:pStyle w:val="--1"/>
            </w:pPr>
          </w:p>
        </w:tc>
      </w:tr>
      <w:tr w:rsidR="008A11B4" w14:paraId="526E2D64" w14:textId="77777777" w:rsidTr="00E44EF9">
        <w:tc>
          <w:tcPr>
            <w:tcW w:w="707" w:type="dxa"/>
            <w:vMerge w:val="restart"/>
          </w:tcPr>
          <w:p w14:paraId="67ACC0B8" w14:textId="77777777" w:rsidR="008A11B4" w:rsidRDefault="008A11B4" w:rsidP="008A11B4">
            <w:pPr>
              <w:pStyle w:val="--1"/>
            </w:pPr>
            <w:r>
              <w:t>2.23.</w:t>
            </w:r>
          </w:p>
        </w:tc>
        <w:tc>
          <w:tcPr>
            <w:tcW w:w="2126" w:type="dxa"/>
            <w:vMerge w:val="restart"/>
          </w:tcPr>
          <w:p w14:paraId="696A4602" w14:textId="77777777" w:rsidR="008A11B4" w:rsidRDefault="008A11B4" w:rsidP="008A11B4">
            <w:pPr>
              <w:pStyle w:val="--2"/>
            </w:pPr>
            <w:r>
              <w:t>пластиковые подкаты</w:t>
            </w:r>
          </w:p>
        </w:tc>
        <w:tc>
          <w:tcPr>
            <w:tcW w:w="1843" w:type="dxa"/>
          </w:tcPr>
          <w:p w14:paraId="2D0C9B89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76" w:type="dxa"/>
            <w:gridSpan w:val="7"/>
            <w:shd w:val="clear" w:color="auto" w:fill="auto"/>
          </w:tcPr>
          <w:p w14:paraId="57B7A452" w14:textId="77777777" w:rsidR="008A11B4" w:rsidRDefault="008A11B4" w:rsidP="008A11B4">
            <w:pPr>
              <w:pStyle w:val="--1"/>
            </w:pPr>
          </w:p>
        </w:tc>
        <w:tc>
          <w:tcPr>
            <w:tcW w:w="1627" w:type="dxa"/>
            <w:gridSpan w:val="4"/>
            <w:shd w:val="clear" w:color="auto" w:fill="auto"/>
          </w:tcPr>
          <w:p w14:paraId="3B27B78E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7DB98D49" w14:textId="77777777" w:rsidR="008A11B4" w:rsidRPr="00EC41C4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8A11B4" w14:paraId="775CA9AE" w14:textId="77777777" w:rsidTr="00E44EF9">
        <w:tc>
          <w:tcPr>
            <w:tcW w:w="707" w:type="dxa"/>
            <w:vMerge/>
          </w:tcPr>
          <w:p w14:paraId="67D0498A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CA228C5" w14:textId="77777777" w:rsidR="008A11B4" w:rsidRDefault="008A11B4" w:rsidP="008A11B4">
            <w:pPr>
              <w:pStyle w:val="--2"/>
            </w:pPr>
          </w:p>
        </w:tc>
        <w:tc>
          <w:tcPr>
            <w:tcW w:w="1843" w:type="dxa"/>
          </w:tcPr>
          <w:p w14:paraId="3402EE2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76" w:type="dxa"/>
            <w:gridSpan w:val="7"/>
            <w:shd w:val="clear" w:color="auto" w:fill="auto"/>
          </w:tcPr>
          <w:p w14:paraId="6F7706D0" w14:textId="77777777" w:rsidR="008A11B4" w:rsidRDefault="008A11B4" w:rsidP="008A11B4">
            <w:pPr>
              <w:pStyle w:val="--1"/>
            </w:pPr>
          </w:p>
        </w:tc>
        <w:tc>
          <w:tcPr>
            <w:tcW w:w="1627" w:type="dxa"/>
            <w:gridSpan w:val="4"/>
            <w:shd w:val="clear" w:color="auto" w:fill="auto"/>
          </w:tcPr>
          <w:p w14:paraId="444D3FB1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629132F4" w14:textId="77777777" w:rsidR="008A11B4" w:rsidRPr="00EC41C4" w:rsidRDefault="008A11B4" w:rsidP="008A11B4">
            <w:pPr>
              <w:pStyle w:val="--1"/>
            </w:pPr>
          </w:p>
        </w:tc>
      </w:tr>
      <w:tr w:rsidR="008A11B4" w14:paraId="4AF9BB56" w14:textId="77777777" w:rsidTr="00E44EF9">
        <w:tc>
          <w:tcPr>
            <w:tcW w:w="707" w:type="dxa"/>
            <w:vMerge/>
          </w:tcPr>
          <w:p w14:paraId="38E67FC2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7DBFFF94" w14:textId="77777777" w:rsidR="008A11B4" w:rsidRDefault="008A11B4" w:rsidP="008A11B4">
            <w:pPr>
              <w:pStyle w:val="--2"/>
            </w:pPr>
          </w:p>
        </w:tc>
        <w:tc>
          <w:tcPr>
            <w:tcW w:w="1843" w:type="dxa"/>
          </w:tcPr>
          <w:p w14:paraId="49BCC341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99B836E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0E0E059B" w14:textId="77777777" w:rsidR="008A11B4" w:rsidRPr="00EC41C4" w:rsidRDefault="008A11B4" w:rsidP="008A11B4">
            <w:pPr>
              <w:pStyle w:val="--1"/>
            </w:pPr>
          </w:p>
        </w:tc>
      </w:tr>
      <w:tr w:rsidR="008A11B4" w14:paraId="19423253" w14:textId="77777777" w:rsidTr="00E44EF9">
        <w:tc>
          <w:tcPr>
            <w:tcW w:w="707" w:type="dxa"/>
            <w:vMerge w:val="restart"/>
          </w:tcPr>
          <w:p w14:paraId="6994BCA3" w14:textId="77777777" w:rsidR="008A11B4" w:rsidRDefault="008A11B4" w:rsidP="006D337C">
            <w:pPr>
              <w:pStyle w:val="--1"/>
            </w:pPr>
            <w:r>
              <w:t>2.2</w:t>
            </w:r>
            <w:r w:rsidR="006D337C">
              <w:t>4</w:t>
            </w:r>
            <w:r>
              <w:t>.</w:t>
            </w:r>
          </w:p>
        </w:tc>
        <w:tc>
          <w:tcPr>
            <w:tcW w:w="2126" w:type="dxa"/>
            <w:vMerge w:val="restart"/>
          </w:tcPr>
          <w:p w14:paraId="0A15B6B9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  <w:r w:rsidRPr="001200A3">
              <w:t>завесы полосовые ПВХ</w:t>
            </w:r>
          </w:p>
        </w:tc>
        <w:tc>
          <w:tcPr>
            <w:tcW w:w="1843" w:type="dxa"/>
          </w:tcPr>
          <w:p w14:paraId="7E0F9432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724" w:type="dxa"/>
            <w:gridSpan w:val="5"/>
            <w:shd w:val="clear" w:color="auto" w:fill="auto"/>
          </w:tcPr>
          <w:p w14:paraId="36B53CD3" w14:textId="77777777" w:rsidR="008A11B4" w:rsidRDefault="008A11B4" w:rsidP="008A11B4">
            <w:pPr>
              <w:pStyle w:val="--1"/>
            </w:pPr>
          </w:p>
        </w:tc>
        <w:tc>
          <w:tcPr>
            <w:tcW w:w="1679" w:type="dxa"/>
            <w:gridSpan w:val="6"/>
            <w:shd w:val="clear" w:color="auto" w:fill="auto"/>
          </w:tcPr>
          <w:p w14:paraId="61EB2B77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15EF52A5" w14:textId="77777777" w:rsidR="008A11B4" w:rsidRPr="00EC41C4" w:rsidRDefault="008A11B4" w:rsidP="008A11B4">
            <w:pPr>
              <w:pStyle w:val="--2"/>
            </w:pPr>
            <w:r>
              <w:t>с</w:t>
            </w:r>
            <w:r w:rsidRPr="00471E85">
              <w:t>отрудник внутреннего клининга</w:t>
            </w:r>
          </w:p>
        </w:tc>
      </w:tr>
      <w:tr w:rsidR="008A11B4" w14:paraId="43CECF7D" w14:textId="77777777" w:rsidTr="00E44EF9">
        <w:tc>
          <w:tcPr>
            <w:tcW w:w="707" w:type="dxa"/>
            <w:vMerge/>
          </w:tcPr>
          <w:p w14:paraId="1B915E57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32DCEE52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60AF9AE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24" w:type="dxa"/>
            <w:gridSpan w:val="5"/>
            <w:shd w:val="clear" w:color="auto" w:fill="auto"/>
          </w:tcPr>
          <w:p w14:paraId="4BD664F6" w14:textId="77777777" w:rsidR="008A11B4" w:rsidRDefault="008A11B4" w:rsidP="008A11B4">
            <w:pPr>
              <w:pStyle w:val="--1"/>
            </w:pPr>
          </w:p>
        </w:tc>
        <w:tc>
          <w:tcPr>
            <w:tcW w:w="1679" w:type="dxa"/>
            <w:gridSpan w:val="6"/>
            <w:shd w:val="clear" w:color="auto" w:fill="FFFFCC"/>
          </w:tcPr>
          <w:p w14:paraId="7AEC116C" w14:textId="77777777" w:rsidR="008A11B4" w:rsidRDefault="008A11B4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/>
          </w:tcPr>
          <w:p w14:paraId="4D655731" w14:textId="77777777" w:rsidR="008A11B4" w:rsidRPr="00EC41C4" w:rsidRDefault="008A11B4" w:rsidP="008A11B4">
            <w:pPr>
              <w:pStyle w:val="--1"/>
            </w:pPr>
          </w:p>
        </w:tc>
      </w:tr>
      <w:tr w:rsidR="008A11B4" w14:paraId="1C985699" w14:textId="77777777" w:rsidTr="00E44EF9">
        <w:tc>
          <w:tcPr>
            <w:tcW w:w="707" w:type="dxa"/>
            <w:vMerge/>
          </w:tcPr>
          <w:p w14:paraId="6FFABC55" w14:textId="77777777" w:rsidR="008A11B4" w:rsidRDefault="008A11B4" w:rsidP="008A11B4">
            <w:pPr>
              <w:pStyle w:val="--1"/>
            </w:pPr>
          </w:p>
        </w:tc>
        <w:tc>
          <w:tcPr>
            <w:tcW w:w="2126" w:type="dxa"/>
            <w:vMerge/>
          </w:tcPr>
          <w:p w14:paraId="0118057D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197429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2E2347B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B043CAB" w14:textId="77777777" w:rsidR="008A11B4" w:rsidRPr="00EC41C4" w:rsidRDefault="008A11B4" w:rsidP="008A11B4">
            <w:pPr>
              <w:pStyle w:val="--1"/>
            </w:pPr>
          </w:p>
        </w:tc>
      </w:tr>
      <w:tr w:rsidR="00E37BA7" w14:paraId="14BCA278" w14:textId="77777777" w:rsidTr="00E44EF9">
        <w:tc>
          <w:tcPr>
            <w:tcW w:w="707" w:type="dxa"/>
            <w:vMerge w:val="restart"/>
          </w:tcPr>
          <w:p w14:paraId="1B3EE368" w14:textId="77777777" w:rsidR="00E37BA7" w:rsidRDefault="00E37BA7" w:rsidP="006D337C">
            <w:pPr>
              <w:pStyle w:val="--1"/>
            </w:pPr>
            <w:r>
              <w:t>2.25.</w:t>
            </w:r>
          </w:p>
        </w:tc>
        <w:tc>
          <w:tcPr>
            <w:tcW w:w="2126" w:type="dxa"/>
            <w:vMerge w:val="restart"/>
          </w:tcPr>
          <w:p w14:paraId="56A6CC9E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  <w:r>
              <w:t>канализационные трапы/стоки</w:t>
            </w:r>
          </w:p>
        </w:tc>
        <w:tc>
          <w:tcPr>
            <w:tcW w:w="1843" w:type="dxa"/>
          </w:tcPr>
          <w:p w14:paraId="5804C04F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9527AA7" w14:textId="77777777" w:rsidR="00E37BA7" w:rsidRDefault="00E37BA7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7C383E58" w14:textId="77777777" w:rsidR="00E37BA7" w:rsidRPr="00EC41C4" w:rsidRDefault="00E37BA7" w:rsidP="008A11B4">
            <w:pPr>
              <w:pStyle w:val="--2"/>
            </w:pPr>
            <w:r>
              <w:t>с</w:t>
            </w:r>
            <w:r w:rsidRPr="00471E85">
              <w:t>отрудник внутреннего клининга</w:t>
            </w:r>
          </w:p>
        </w:tc>
      </w:tr>
      <w:tr w:rsidR="00E37BA7" w14:paraId="401AC655" w14:textId="77777777" w:rsidTr="00E44EF9">
        <w:tc>
          <w:tcPr>
            <w:tcW w:w="707" w:type="dxa"/>
            <w:vMerge/>
          </w:tcPr>
          <w:p w14:paraId="23B189AC" w14:textId="77777777" w:rsidR="00E37BA7" w:rsidRDefault="00E37BA7" w:rsidP="006D337C">
            <w:pPr>
              <w:pStyle w:val="--1"/>
              <w:jc w:val="left"/>
            </w:pPr>
          </w:p>
        </w:tc>
        <w:tc>
          <w:tcPr>
            <w:tcW w:w="2126" w:type="dxa"/>
            <w:vMerge/>
          </w:tcPr>
          <w:p w14:paraId="6CFB482D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7F0CC521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2" w:type="dxa"/>
            <w:gridSpan w:val="3"/>
            <w:shd w:val="clear" w:color="auto" w:fill="FFFFCC"/>
          </w:tcPr>
          <w:p w14:paraId="27F37AA7" w14:textId="77777777" w:rsidR="00E37BA7" w:rsidRDefault="00E37BA7" w:rsidP="008A11B4">
            <w:pPr>
              <w:pStyle w:val="--1"/>
            </w:pPr>
            <w:r>
              <w:rPr>
                <w:szCs w:val="14"/>
              </w:rPr>
              <w:t>по мере необходимости</w:t>
            </w:r>
          </w:p>
        </w:tc>
        <w:tc>
          <w:tcPr>
            <w:tcW w:w="1701" w:type="dxa"/>
            <w:gridSpan w:val="8"/>
            <w:shd w:val="clear" w:color="auto" w:fill="auto"/>
          </w:tcPr>
          <w:p w14:paraId="42B50F4A" w14:textId="77777777" w:rsidR="00E37BA7" w:rsidRDefault="00E37BA7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371873AF" w14:textId="77777777" w:rsidR="00E37BA7" w:rsidRPr="00EC41C4" w:rsidRDefault="00E37BA7" w:rsidP="00ED3F26">
            <w:pPr>
              <w:pStyle w:val="--1"/>
            </w:pPr>
          </w:p>
        </w:tc>
      </w:tr>
      <w:tr w:rsidR="00E37BA7" w14:paraId="57415334" w14:textId="77777777" w:rsidTr="00E44EF9">
        <w:tc>
          <w:tcPr>
            <w:tcW w:w="707" w:type="dxa"/>
            <w:vMerge/>
          </w:tcPr>
          <w:p w14:paraId="5E3788D6" w14:textId="77777777" w:rsidR="00E37BA7" w:rsidRDefault="00E37BA7" w:rsidP="006D337C">
            <w:pPr>
              <w:pStyle w:val="--1"/>
              <w:jc w:val="left"/>
            </w:pPr>
          </w:p>
        </w:tc>
        <w:tc>
          <w:tcPr>
            <w:tcW w:w="2126" w:type="dxa"/>
            <w:vMerge/>
          </w:tcPr>
          <w:p w14:paraId="13897168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AD05955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5FFCE59" w14:textId="77777777" w:rsidR="00E37BA7" w:rsidRDefault="00E37BA7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019BF637" w14:textId="77777777" w:rsidR="00E37BA7" w:rsidRPr="00EC41C4" w:rsidRDefault="00E37BA7" w:rsidP="00ED3F26">
            <w:pPr>
              <w:pStyle w:val="--1"/>
            </w:pPr>
          </w:p>
        </w:tc>
      </w:tr>
      <w:tr w:rsidR="006D337C" w14:paraId="7A8984EE" w14:textId="77777777" w:rsidTr="00E44EF9">
        <w:tc>
          <w:tcPr>
            <w:tcW w:w="707" w:type="dxa"/>
            <w:vMerge w:val="restart"/>
          </w:tcPr>
          <w:p w14:paraId="0021C6B7" w14:textId="77777777" w:rsidR="006D337C" w:rsidRPr="008809ED" w:rsidRDefault="006D337C" w:rsidP="008809ED">
            <w:pPr>
              <w:pStyle w:val="--1"/>
            </w:pPr>
            <w:r w:rsidRPr="008809ED">
              <w:t>2.26.</w:t>
            </w:r>
          </w:p>
        </w:tc>
        <w:tc>
          <w:tcPr>
            <w:tcW w:w="2126" w:type="dxa"/>
            <w:vMerge w:val="restart"/>
          </w:tcPr>
          <w:p w14:paraId="2AD10ABC" w14:textId="77777777" w:rsidR="006D337C" w:rsidRPr="005959E6" w:rsidRDefault="006D337C" w:rsidP="008A11B4">
            <w:pPr>
              <w:pStyle w:val="--2"/>
            </w:pPr>
            <w:r w:rsidRPr="00317ABF">
              <w:rPr>
                <w:rFonts w:eastAsia="Times New Roman"/>
              </w:rPr>
              <w:t>пол</w:t>
            </w:r>
            <w:r w:rsidR="008A0189" w:rsidRPr="00AD7787">
              <w:rPr>
                <w:color w:val="FF0000"/>
              </w:rPr>
              <w:t>, лестничные пролёты</w:t>
            </w:r>
          </w:p>
        </w:tc>
        <w:tc>
          <w:tcPr>
            <w:tcW w:w="1843" w:type="dxa"/>
            <w:vAlign w:val="center"/>
          </w:tcPr>
          <w:p w14:paraId="3095A73D" w14:textId="77777777" w:rsidR="006D337C" w:rsidRDefault="006D337C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83DA852" w14:textId="77777777" w:rsidR="006D337C" w:rsidRPr="005959E6" w:rsidRDefault="006D337C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706F57D5" w14:textId="77777777" w:rsidR="006D337C" w:rsidRPr="005959E6" w:rsidRDefault="006D337C" w:rsidP="008A11B4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8A11B4" w14:paraId="4F681932" w14:textId="77777777" w:rsidTr="00E44EF9">
        <w:tc>
          <w:tcPr>
            <w:tcW w:w="707" w:type="dxa"/>
            <w:vMerge/>
          </w:tcPr>
          <w:p w14:paraId="08BD96B9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C4BFF36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Align w:val="center"/>
          </w:tcPr>
          <w:p w14:paraId="3A8AA9D0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694" w:type="dxa"/>
            <w:gridSpan w:val="2"/>
            <w:shd w:val="clear" w:color="auto" w:fill="auto"/>
          </w:tcPr>
          <w:p w14:paraId="74A15951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1709" w:type="dxa"/>
            <w:gridSpan w:val="9"/>
          </w:tcPr>
          <w:p w14:paraId="6CEC6093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4341D3D3" w14:textId="77777777" w:rsidR="008A11B4" w:rsidRPr="005959E6" w:rsidRDefault="008A11B4" w:rsidP="008A11B4">
            <w:pPr>
              <w:pStyle w:val="--2"/>
            </w:pPr>
          </w:p>
        </w:tc>
      </w:tr>
      <w:tr w:rsidR="008A11B4" w14:paraId="683B6E93" w14:textId="77777777" w:rsidTr="00E44EF9">
        <w:trPr>
          <w:trHeight w:val="94"/>
        </w:trPr>
        <w:tc>
          <w:tcPr>
            <w:tcW w:w="707" w:type="dxa"/>
            <w:vMerge/>
          </w:tcPr>
          <w:p w14:paraId="679B814E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3BC8DFD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Align w:val="center"/>
          </w:tcPr>
          <w:p w14:paraId="039FF808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AFB0B92" w14:textId="77777777" w:rsidR="008A11B4" w:rsidRPr="005959E6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7BF7B082" w14:textId="77777777" w:rsidR="008A11B4" w:rsidRPr="005959E6" w:rsidRDefault="008A11B4" w:rsidP="008A11B4">
            <w:pPr>
              <w:pStyle w:val="--2"/>
            </w:pPr>
          </w:p>
        </w:tc>
      </w:tr>
      <w:tr w:rsidR="008A11B4" w14:paraId="77B9D727" w14:textId="77777777" w:rsidTr="00E44EF9">
        <w:tc>
          <w:tcPr>
            <w:tcW w:w="707" w:type="dxa"/>
            <w:shd w:val="clear" w:color="auto" w:fill="99FF99"/>
          </w:tcPr>
          <w:p w14:paraId="4B0DE747" w14:textId="77777777" w:rsidR="008A11B4" w:rsidRPr="005959E6" w:rsidRDefault="008A11B4" w:rsidP="008A11B4">
            <w:pPr>
              <w:pStyle w:val="--1"/>
            </w:pPr>
            <w:r>
              <w:rPr>
                <w:rStyle w:val="ae"/>
              </w:rPr>
              <w:t>3</w:t>
            </w:r>
            <w:r w:rsidRPr="00EC41C4">
              <w:rPr>
                <w:rStyle w:val="ae"/>
              </w:rPr>
              <w:t>.</w:t>
            </w:r>
          </w:p>
        </w:tc>
        <w:tc>
          <w:tcPr>
            <w:tcW w:w="9499" w:type="dxa"/>
            <w:gridSpan w:val="14"/>
            <w:shd w:val="clear" w:color="auto" w:fill="99FF99"/>
          </w:tcPr>
          <w:p w14:paraId="6F6E5B84" w14:textId="77777777" w:rsidR="008A11B4" w:rsidRPr="005959E6" w:rsidRDefault="008A11B4" w:rsidP="008A11B4">
            <w:pPr>
              <w:pStyle w:val="--2"/>
            </w:pPr>
            <w:r w:rsidRPr="00EC41C4">
              <w:rPr>
                <w:rStyle w:val="ae"/>
              </w:rPr>
              <w:t xml:space="preserve">Санитарная обработка </w:t>
            </w:r>
            <w:r>
              <w:rPr>
                <w:rStyle w:val="ae"/>
              </w:rPr>
              <w:t>средств</w:t>
            </w:r>
            <w:r w:rsidR="00866FDA">
              <w:rPr>
                <w:rStyle w:val="ae"/>
              </w:rPr>
              <w:t xml:space="preserve"> измерений</w:t>
            </w:r>
          </w:p>
        </w:tc>
      </w:tr>
      <w:tr w:rsidR="008A11B4" w14:paraId="5298B0E4" w14:textId="77777777" w:rsidTr="00E44EF9">
        <w:tc>
          <w:tcPr>
            <w:tcW w:w="707" w:type="dxa"/>
            <w:vMerge w:val="restart"/>
          </w:tcPr>
          <w:p w14:paraId="2F7FEB48" w14:textId="77777777" w:rsidR="008A11B4" w:rsidRPr="005959E6" w:rsidRDefault="008A11B4" w:rsidP="008A11B4">
            <w:pPr>
              <w:pStyle w:val="--1"/>
            </w:pPr>
            <w:r>
              <w:t>3.1.</w:t>
            </w:r>
          </w:p>
        </w:tc>
        <w:tc>
          <w:tcPr>
            <w:tcW w:w="2126" w:type="dxa"/>
            <w:vMerge w:val="restart"/>
          </w:tcPr>
          <w:p w14:paraId="5971E339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весы напольные</w:t>
            </w:r>
          </w:p>
        </w:tc>
        <w:tc>
          <w:tcPr>
            <w:tcW w:w="1843" w:type="dxa"/>
          </w:tcPr>
          <w:p w14:paraId="0126F926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F30C872" w14:textId="77777777" w:rsidR="008A11B4" w:rsidRDefault="008A11B4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1D86AC9C" w14:textId="77777777" w:rsidR="008A11B4" w:rsidRPr="005959E6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8A11B4" w14:paraId="7FB1E9EA" w14:textId="77777777" w:rsidTr="00E44EF9">
        <w:tc>
          <w:tcPr>
            <w:tcW w:w="707" w:type="dxa"/>
            <w:vMerge/>
          </w:tcPr>
          <w:p w14:paraId="46C6FAF6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A968AEE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5C5CA4F3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37" w:type="dxa"/>
            <w:gridSpan w:val="6"/>
            <w:shd w:val="clear" w:color="auto" w:fill="auto"/>
          </w:tcPr>
          <w:p w14:paraId="6930EBF8" w14:textId="77777777" w:rsidR="008A11B4" w:rsidRDefault="008A11B4" w:rsidP="008A11B4">
            <w:pPr>
              <w:pStyle w:val="--1"/>
            </w:pPr>
          </w:p>
        </w:tc>
        <w:tc>
          <w:tcPr>
            <w:tcW w:w="1666" w:type="dxa"/>
            <w:gridSpan w:val="5"/>
            <w:shd w:val="clear" w:color="auto" w:fill="auto"/>
          </w:tcPr>
          <w:p w14:paraId="14D9864D" w14:textId="77777777" w:rsidR="008A11B4" w:rsidRDefault="008A11B4" w:rsidP="008A11B4">
            <w:pPr>
              <w:pStyle w:val="--1"/>
            </w:pPr>
          </w:p>
        </w:tc>
        <w:tc>
          <w:tcPr>
            <w:tcW w:w="2127" w:type="dxa"/>
            <w:vMerge/>
          </w:tcPr>
          <w:p w14:paraId="7801FF73" w14:textId="77777777" w:rsidR="008A11B4" w:rsidRPr="005959E6" w:rsidRDefault="008A11B4" w:rsidP="008A11B4">
            <w:pPr>
              <w:pStyle w:val="--1"/>
            </w:pPr>
          </w:p>
        </w:tc>
      </w:tr>
      <w:tr w:rsidR="008A11B4" w14:paraId="06A16F96" w14:textId="77777777" w:rsidTr="00E44EF9">
        <w:tc>
          <w:tcPr>
            <w:tcW w:w="707" w:type="dxa"/>
            <w:vMerge/>
          </w:tcPr>
          <w:p w14:paraId="6767C20C" w14:textId="77777777" w:rsidR="008A11B4" w:rsidRPr="005959E6" w:rsidRDefault="008A11B4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28C32EF" w14:textId="77777777" w:rsidR="008A11B4" w:rsidRPr="00317ABF" w:rsidRDefault="008A11B4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78AB5DF" w14:textId="77777777" w:rsidR="008A11B4" w:rsidRDefault="008A11B4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F6FE496" w14:textId="77777777" w:rsidR="008A11B4" w:rsidRDefault="008A11B4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52A10749" w14:textId="77777777" w:rsidR="008A11B4" w:rsidRPr="005959E6" w:rsidRDefault="008A11B4" w:rsidP="008A11B4">
            <w:pPr>
              <w:pStyle w:val="--1"/>
            </w:pPr>
          </w:p>
        </w:tc>
      </w:tr>
      <w:tr w:rsidR="00E37BA7" w14:paraId="59662491" w14:textId="77777777" w:rsidTr="00E44EF9">
        <w:tc>
          <w:tcPr>
            <w:tcW w:w="707" w:type="dxa"/>
            <w:vMerge w:val="restart"/>
          </w:tcPr>
          <w:p w14:paraId="7A428ED4" w14:textId="77777777" w:rsidR="00E37BA7" w:rsidRPr="005959E6" w:rsidRDefault="00E37BA7" w:rsidP="008A11B4">
            <w:pPr>
              <w:pStyle w:val="--1"/>
            </w:pPr>
            <w:r>
              <w:t>3.2.</w:t>
            </w:r>
          </w:p>
        </w:tc>
        <w:tc>
          <w:tcPr>
            <w:tcW w:w="2126" w:type="dxa"/>
            <w:vMerge w:val="restart"/>
          </w:tcPr>
          <w:p w14:paraId="666E43D7" w14:textId="77777777" w:rsidR="00E37BA7" w:rsidRPr="00317ABF" w:rsidRDefault="00E37BA7" w:rsidP="00E37BA7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весы настольные</w:t>
            </w:r>
          </w:p>
        </w:tc>
        <w:tc>
          <w:tcPr>
            <w:tcW w:w="1843" w:type="dxa"/>
          </w:tcPr>
          <w:p w14:paraId="2F2D6D71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CCC55D3" w14:textId="77777777" w:rsidR="00E37BA7" w:rsidRDefault="00E37BA7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46056E52" w14:textId="77777777" w:rsidR="00E37BA7" w:rsidRPr="005959E6" w:rsidRDefault="00E37BA7" w:rsidP="00E37BA7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37BA7" w14:paraId="19A99563" w14:textId="77777777" w:rsidTr="00E44EF9">
        <w:tc>
          <w:tcPr>
            <w:tcW w:w="707" w:type="dxa"/>
            <w:vMerge/>
          </w:tcPr>
          <w:p w14:paraId="3E95B447" w14:textId="77777777" w:rsidR="00E37BA7" w:rsidRPr="005959E6" w:rsidRDefault="00E37BA7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031ED53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666A4159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09" w:type="dxa"/>
            <w:gridSpan w:val="4"/>
            <w:shd w:val="clear" w:color="auto" w:fill="auto"/>
          </w:tcPr>
          <w:p w14:paraId="1559D604" w14:textId="77777777" w:rsidR="00E37BA7" w:rsidRDefault="00E37BA7" w:rsidP="008A11B4">
            <w:pPr>
              <w:pStyle w:val="--1"/>
            </w:pPr>
          </w:p>
        </w:tc>
        <w:tc>
          <w:tcPr>
            <w:tcW w:w="1694" w:type="dxa"/>
            <w:gridSpan w:val="7"/>
            <w:shd w:val="clear" w:color="auto" w:fill="FFFFCC"/>
          </w:tcPr>
          <w:p w14:paraId="32741366" w14:textId="77777777" w:rsidR="00E37BA7" w:rsidRDefault="00E37BA7" w:rsidP="008A11B4">
            <w:pPr>
              <w:pStyle w:val="--1"/>
            </w:pPr>
            <w:r>
              <w:t xml:space="preserve">при простое </w:t>
            </w:r>
            <w:r>
              <w:rPr>
                <w:rFonts w:cs="Arial"/>
              </w:rPr>
              <w:t>≥</w:t>
            </w:r>
            <w:r>
              <w:t xml:space="preserve"> 30 минут</w:t>
            </w:r>
          </w:p>
        </w:tc>
        <w:tc>
          <w:tcPr>
            <w:tcW w:w="2127" w:type="dxa"/>
            <w:vMerge/>
          </w:tcPr>
          <w:p w14:paraId="2A18EF85" w14:textId="77777777" w:rsidR="00E37BA7" w:rsidRPr="005959E6" w:rsidRDefault="00E37BA7" w:rsidP="008A11B4">
            <w:pPr>
              <w:pStyle w:val="--1"/>
            </w:pPr>
          </w:p>
        </w:tc>
      </w:tr>
      <w:tr w:rsidR="00E37BA7" w14:paraId="71FDE342" w14:textId="77777777" w:rsidTr="00E44EF9">
        <w:tc>
          <w:tcPr>
            <w:tcW w:w="707" w:type="dxa"/>
            <w:vMerge/>
          </w:tcPr>
          <w:p w14:paraId="19D4C92A" w14:textId="77777777" w:rsidR="00E37BA7" w:rsidRPr="005959E6" w:rsidRDefault="00E37BA7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3360DB4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BB863C5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BD84AF2" w14:textId="77777777" w:rsidR="00E37BA7" w:rsidRDefault="00E37BA7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03BFD93E" w14:textId="77777777" w:rsidR="00E37BA7" w:rsidRPr="005959E6" w:rsidRDefault="00E37BA7" w:rsidP="008A11B4">
            <w:pPr>
              <w:pStyle w:val="--1"/>
            </w:pPr>
          </w:p>
        </w:tc>
      </w:tr>
      <w:tr w:rsidR="00E37BA7" w14:paraId="11AD3679" w14:textId="77777777" w:rsidTr="00E44EF9">
        <w:tc>
          <w:tcPr>
            <w:tcW w:w="707" w:type="dxa"/>
            <w:shd w:val="clear" w:color="auto" w:fill="99FF99"/>
          </w:tcPr>
          <w:p w14:paraId="34043C9C" w14:textId="77777777" w:rsidR="00E37BA7" w:rsidRPr="000E21F2" w:rsidRDefault="00E37BA7" w:rsidP="008A11B4">
            <w:pPr>
              <w:pStyle w:val="--1"/>
              <w:rPr>
                <w:rStyle w:val="ae"/>
              </w:rPr>
            </w:pPr>
            <w:r>
              <w:rPr>
                <w:rStyle w:val="ae"/>
              </w:rPr>
              <w:t>4</w:t>
            </w:r>
            <w:r w:rsidRPr="00EC41C4">
              <w:rPr>
                <w:rStyle w:val="ae"/>
              </w:rPr>
              <w:t>.</w:t>
            </w:r>
          </w:p>
        </w:tc>
        <w:tc>
          <w:tcPr>
            <w:tcW w:w="9499" w:type="dxa"/>
            <w:gridSpan w:val="14"/>
            <w:shd w:val="clear" w:color="auto" w:fill="99FF99"/>
          </w:tcPr>
          <w:p w14:paraId="2195FA3A" w14:textId="77777777" w:rsidR="00E37BA7" w:rsidRPr="000E21F2" w:rsidRDefault="00E37BA7" w:rsidP="008A11B4">
            <w:pPr>
              <w:pStyle w:val="--2"/>
              <w:rPr>
                <w:rStyle w:val="ae"/>
              </w:rPr>
            </w:pPr>
            <w:r w:rsidRPr="00EC41C4">
              <w:rPr>
                <w:rStyle w:val="ae"/>
              </w:rPr>
              <w:t xml:space="preserve">Санитарная </w:t>
            </w:r>
            <w:r w:rsidR="00AB4EFC">
              <w:rPr>
                <w:rStyle w:val="ae"/>
              </w:rPr>
              <w:t xml:space="preserve">обработка </w:t>
            </w:r>
            <w:r>
              <w:rPr>
                <w:rStyle w:val="ae"/>
              </w:rPr>
              <w:t>рабочих поверхностей</w:t>
            </w:r>
          </w:p>
        </w:tc>
      </w:tr>
      <w:tr w:rsidR="00E37BA7" w14:paraId="0DB672C5" w14:textId="77777777" w:rsidTr="00E44EF9">
        <w:tc>
          <w:tcPr>
            <w:tcW w:w="707" w:type="dxa"/>
            <w:vMerge w:val="restart"/>
          </w:tcPr>
          <w:p w14:paraId="3D0F8AA9" w14:textId="77777777" w:rsidR="00E37BA7" w:rsidRPr="005959E6" w:rsidRDefault="00E37BA7" w:rsidP="008A11B4">
            <w:pPr>
              <w:pStyle w:val="--1"/>
            </w:pPr>
            <w:r>
              <w:t>4.1.</w:t>
            </w:r>
          </w:p>
        </w:tc>
        <w:tc>
          <w:tcPr>
            <w:tcW w:w="2126" w:type="dxa"/>
            <w:vMerge w:val="restart"/>
          </w:tcPr>
          <w:p w14:paraId="184752E8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рабочие поверхности (столы </w:t>
            </w:r>
            <w:r>
              <w:rPr>
                <w:rFonts w:eastAsia="Times New Roman"/>
              </w:rPr>
              <w:lastRenderedPageBreak/>
              <w:t>металлические, холодильный стол (столешница))</w:t>
            </w:r>
          </w:p>
        </w:tc>
        <w:tc>
          <w:tcPr>
            <w:tcW w:w="1843" w:type="dxa"/>
          </w:tcPr>
          <w:p w14:paraId="03445C23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08F53A0" w14:textId="77777777" w:rsidR="00E37BA7" w:rsidRDefault="00E37BA7" w:rsidP="008A11B4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458801B6" w14:textId="77777777" w:rsidR="00E37BA7" w:rsidRPr="005959E6" w:rsidRDefault="00E37BA7" w:rsidP="008A11B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37BA7" w14:paraId="21A42AF7" w14:textId="77777777" w:rsidTr="00E44EF9">
        <w:tc>
          <w:tcPr>
            <w:tcW w:w="707" w:type="dxa"/>
            <w:vMerge/>
          </w:tcPr>
          <w:p w14:paraId="2B5DA644" w14:textId="77777777" w:rsidR="00E37BA7" w:rsidRPr="005959E6" w:rsidRDefault="00E37BA7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42C0491B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65C178CF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737" w:type="dxa"/>
            <w:gridSpan w:val="6"/>
            <w:shd w:val="clear" w:color="auto" w:fill="auto"/>
          </w:tcPr>
          <w:p w14:paraId="4A447B89" w14:textId="77777777" w:rsidR="00E37BA7" w:rsidRDefault="00E37BA7" w:rsidP="008A11B4">
            <w:pPr>
              <w:pStyle w:val="--1"/>
            </w:pPr>
          </w:p>
        </w:tc>
        <w:tc>
          <w:tcPr>
            <w:tcW w:w="1666" w:type="dxa"/>
            <w:gridSpan w:val="5"/>
            <w:shd w:val="clear" w:color="auto" w:fill="FFFFCC"/>
          </w:tcPr>
          <w:p w14:paraId="4044048C" w14:textId="77777777" w:rsidR="00E37BA7" w:rsidRDefault="00E37BA7" w:rsidP="008A11B4">
            <w:pPr>
              <w:pStyle w:val="--1"/>
            </w:pPr>
            <w:r>
              <w:t xml:space="preserve">при простое </w:t>
            </w:r>
            <w:r>
              <w:rPr>
                <w:rFonts w:cs="Arial"/>
              </w:rPr>
              <w:t>≥</w:t>
            </w:r>
            <w:r>
              <w:t xml:space="preserve"> 30 </w:t>
            </w:r>
            <w:r>
              <w:lastRenderedPageBreak/>
              <w:t>минут</w:t>
            </w:r>
          </w:p>
        </w:tc>
        <w:tc>
          <w:tcPr>
            <w:tcW w:w="2127" w:type="dxa"/>
            <w:vMerge/>
          </w:tcPr>
          <w:p w14:paraId="0C6F372B" w14:textId="77777777" w:rsidR="00E37BA7" w:rsidRPr="005959E6" w:rsidRDefault="00E37BA7" w:rsidP="008A11B4">
            <w:pPr>
              <w:pStyle w:val="--1"/>
            </w:pPr>
          </w:p>
        </w:tc>
      </w:tr>
      <w:tr w:rsidR="00E37BA7" w14:paraId="1EAC5116" w14:textId="77777777" w:rsidTr="00E44EF9">
        <w:tc>
          <w:tcPr>
            <w:tcW w:w="707" w:type="dxa"/>
            <w:vMerge/>
          </w:tcPr>
          <w:p w14:paraId="3210FE01" w14:textId="77777777" w:rsidR="00E37BA7" w:rsidRPr="005959E6" w:rsidRDefault="00E37BA7" w:rsidP="008A11B4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0ED2FA6" w14:textId="77777777" w:rsidR="00E37BA7" w:rsidRPr="00317ABF" w:rsidRDefault="00E37BA7" w:rsidP="008A11B4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649D17E" w14:textId="77777777" w:rsidR="00E37BA7" w:rsidRDefault="00E37BA7" w:rsidP="008A11B4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48F68E9D" w14:textId="77777777" w:rsidR="00E37BA7" w:rsidRDefault="00E37BA7" w:rsidP="008A11B4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35C9ED96" w14:textId="77777777" w:rsidR="00E37BA7" w:rsidRPr="005959E6" w:rsidRDefault="00E37BA7" w:rsidP="008A11B4">
            <w:pPr>
              <w:pStyle w:val="--1"/>
            </w:pPr>
          </w:p>
        </w:tc>
      </w:tr>
      <w:tr w:rsidR="00E37BA7" w14:paraId="62A2A9D1" w14:textId="77777777" w:rsidTr="00E44EF9">
        <w:trPr>
          <w:trHeight w:val="159"/>
        </w:trPr>
        <w:tc>
          <w:tcPr>
            <w:tcW w:w="707" w:type="dxa"/>
            <w:shd w:val="clear" w:color="auto" w:fill="99FF99"/>
          </w:tcPr>
          <w:p w14:paraId="53AF784E" w14:textId="77777777" w:rsidR="00E37BA7" w:rsidRPr="005959E6" w:rsidRDefault="00E37BA7" w:rsidP="00ED3F26">
            <w:pPr>
              <w:pStyle w:val="--1"/>
            </w:pPr>
            <w:r w:rsidRPr="00D61D27">
              <w:rPr>
                <w:rStyle w:val="ae"/>
              </w:rPr>
              <w:t>5.</w:t>
            </w:r>
          </w:p>
        </w:tc>
        <w:tc>
          <w:tcPr>
            <w:tcW w:w="9499" w:type="dxa"/>
            <w:gridSpan w:val="14"/>
            <w:shd w:val="clear" w:color="auto" w:fill="99FF99"/>
            <w:vAlign w:val="center"/>
          </w:tcPr>
          <w:p w14:paraId="0DA734D6" w14:textId="77777777" w:rsidR="00E37BA7" w:rsidRPr="00D61D27" w:rsidRDefault="00E37BA7" w:rsidP="00ED3F26">
            <w:pPr>
              <w:pStyle w:val="--2"/>
              <w:rPr>
                <w:rStyle w:val="ae"/>
              </w:rPr>
            </w:pPr>
            <w:r>
              <w:rPr>
                <w:rStyle w:val="ae"/>
              </w:rPr>
              <w:t>Санитарная обработка технологического оборудования</w:t>
            </w:r>
          </w:p>
        </w:tc>
      </w:tr>
      <w:tr w:rsidR="00E37BA7" w14:paraId="59F10FF3" w14:textId="77777777" w:rsidTr="00E44EF9">
        <w:trPr>
          <w:trHeight w:val="159"/>
        </w:trPr>
        <w:tc>
          <w:tcPr>
            <w:tcW w:w="707" w:type="dxa"/>
            <w:vMerge w:val="restart"/>
          </w:tcPr>
          <w:p w14:paraId="155999FC" w14:textId="77777777" w:rsidR="00E37BA7" w:rsidRPr="005959E6" w:rsidRDefault="00E37BA7" w:rsidP="00ED3F26">
            <w:pPr>
              <w:pStyle w:val="--1"/>
            </w:pPr>
            <w:r>
              <w:t>5.1.</w:t>
            </w:r>
          </w:p>
        </w:tc>
        <w:tc>
          <w:tcPr>
            <w:tcW w:w="2126" w:type="dxa"/>
            <w:vMerge w:val="restart"/>
          </w:tcPr>
          <w:p w14:paraId="297510F8" w14:textId="77777777" w:rsidR="00E37BA7" w:rsidRPr="00317ABF" w:rsidRDefault="00E37BA7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холодильное оборудование (холодильные шкафы, морозильные лари, холодильные столы)</w:t>
            </w:r>
          </w:p>
        </w:tc>
        <w:tc>
          <w:tcPr>
            <w:tcW w:w="1843" w:type="dxa"/>
          </w:tcPr>
          <w:p w14:paraId="0B18CB52" w14:textId="77777777" w:rsidR="00E37BA7" w:rsidRDefault="00E37BA7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513CB85E" w14:textId="77777777" w:rsidR="00E37BA7" w:rsidRDefault="00E37BA7" w:rsidP="00E37BA7">
            <w:pPr>
              <w:pStyle w:val="--1"/>
            </w:pPr>
            <w:r>
              <w:t>1 раз в неделю</w:t>
            </w:r>
            <w:r>
              <w:br/>
              <w:t>(внешние поверхности)</w:t>
            </w:r>
          </w:p>
        </w:tc>
        <w:tc>
          <w:tcPr>
            <w:tcW w:w="2127" w:type="dxa"/>
            <w:vMerge w:val="restart"/>
          </w:tcPr>
          <w:p w14:paraId="2179D51A" w14:textId="77777777" w:rsidR="00E37BA7" w:rsidRPr="005959E6" w:rsidRDefault="00E44EF9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44EF9" w14:paraId="0DD51929" w14:textId="77777777" w:rsidTr="00E44EF9">
        <w:trPr>
          <w:trHeight w:val="159"/>
        </w:trPr>
        <w:tc>
          <w:tcPr>
            <w:tcW w:w="707" w:type="dxa"/>
            <w:vMerge/>
          </w:tcPr>
          <w:p w14:paraId="0FFDBE63" w14:textId="77777777" w:rsidR="00E37BA7" w:rsidRPr="005959E6" w:rsidRDefault="00E37BA7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47D9F07" w14:textId="77777777" w:rsidR="00E37BA7" w:rsidRPr="00317ABF" w:rsidRDefault="00E37BA7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24A98D3" w14:textId="77777777" w:rsidR="00E37BA7" w:rsidRDefault="00E37BA7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72D5A2DA" w14:textId="77777777" w:rsidR="00E37BA7" w:rsidRDefault="00E37BA7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08D57AFC" w14:textId="77777777" w:rsidR="00E37BA7" w:rsidRDefault="00E37BA7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00DBDDB5" w14:textId="77777777" w:rsidR="00E37BA7" w:rsidRPr="005959E6" w:rsidRDefault="00E37BA7" w:rsidP="00ED3F26">
            <w:pPr>
              <w:pStyle w:val="--2"/>
            </w:pPr>
          </w:p>
        </w:tc>
      </w:tr>
      <w:tr w:rsidR="00E37BA7" w14:paraId="5CB1EEB6" w14:textId="77777777" w:rsidTr="00E44EF9">
        <w:trPr>
          <w:trHeight w:val="159"/>
        </w:trPr>
        <w:tc>
          <w:tcPr>
            <w:tcW w:w="707" w:type="dxa"/>
            <w:vMerge/>
          </w:tcPr>
          <w:p w14:paraId="4332FA69" w14:textId="77777777" w:rsidR="00E37BA7" w:rsidRPr="005959E6" w:rsidRDefault="00E37BA7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5BD5C2F" w14:textId="77777777" w:rsidR="00E37BA7" w:rsidRPr="00317ABF" w:rsidRDefault="00E37BA7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C86448D" w14:textId="77777777" w:rsidR="00E37BA7" w:rsidRDefault="00E37BA7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600A804" w14:textId="77777777" w:rsidR="00E37BA7" w:rsidRDefault="00E37BA7" w:rsidP="00ED3F26">
            <w:pPr>
              <w:pStyle w:val="--1"/>
            </w:pPr>
            <w:r>
              <w:t>1 раз в месяц</w:t>
            </w:r>
            <w:r>
              <w:br/>
              <w:t>(внешние и внутренние поверхности)</w:t>
            </w:r>
          </w:p>
        </w:tc>
        <w:tc>
          <w:tcPr>
            <w:tcW w:w="2127" w:type="dxa"/>
            <w:vMerge/>
          </w:tcPr>
          <w:p w14:paraId="423A96A4" w14:textId="77777777" w:rsidR="00E37BA7" w:rsidRPr="005959E6" w:rsidRDefault="00E37BA7" w:rsidP="00ED3F26">
            <w:pPr>
              <w:pStyle w:val="--2"/>
            </w:pPr>
          </w:p>
        </w:tc>
      </w:tr>
      <w:tr w:rsidR="00E44EF9" w14:paraId="02A1FC7F" w14:textId="77777777" w:rsidTr="00E44EF9">
        <w:trPr>
          <w:trHeight w:val="159"/>
        </w:trPr>
        <w:tc>
          <w:tcPr>
            <w:tcW w:w="707" w:type="dxa"/>
            <w:vMerge w:val="restart"/>
          </w:tcPr>
          <w:p w14:paraId="311FB3DB" w14:textId="77777777" w:rsidR="00E44EF9" w:rsidRPr="005959E6" w:rsidRDefault="00E44EF9" w:rsidP="00ED3F26">
            <w:pPr>
              <w:pStyle w:val="--1"/>
            </w:pPr>
            <w:r>
              <w:t>5.2.</w:t>
            </w:r>
          </w:p>
        </w:tc>
        <w:tc>
          <w:tcPr>
            <w:tcW w:w="2126" w:type="dxa"/>
            <w:vMerge w:val="restart"/>
          </w:tcPr>
          <w:p w14:paraId="28439614" w14:textId="77777777" w:rsidR="00E44EF9" w:rsidRPr="00317ABF" w:rsidRDefault="00E44EF9" w:rsidP="00E44EF9">
            <w:pPr>
              <w:pStyle w:val="--2"/>
              <w:rPr>
                <w:rFonts w:eastAsia="Times New Roman"/>
              </w:rPr>
            </w:pPr>
            <w:r w:rsidRPr="00E44EF9">
              <w:rPr>
                <w:rFonts w:eastAsia="Times New Roman"/>
              </w:rPr>
              <w:t>технологическое</w:t>
            </w:r>
            <w:r>
              <w:t xml:space="preserve"> оборудование (</w:t>
            </w:r>
            <w:r w:rsidRPr="004E0908">
              <w:rPr>
                <w:color w:val="FF0000"/>
              </w:rPr>
              <w:t>название</w:t>
            </w:r>
            <w:r>
              <w:t>)</w:t>
            </w:r>
          </w:p>
        </w:tc>
        <w:tc>
          <w:tcPr>
            <w:tcW w:w="1843" w:type="dxa"/>
          </w:tcPr>
          <w:p w14:paraId="43E1359D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31D2924A" w14:textId="77777777" w:rsidR="00E44EF9" w:rsidRDefault="00E44EF9" w:rsidP="00ED3F26">
            <w:pPr>
              <w:pStyle w:val="--1"/>
            </w:pPr>
            <w:r w:rsidRPr="00F348F1">
              <w:t>1 раз в смену</w:t>
            </w:r>
            <w:r>
              <w:t xml:space="preserve">, </w:t>
            </w:r>
            <w:r w:rsidRPr="009C2D31">
              <w:t>при смене сырьевых компонентов</w:t>
            </w:r>
          </w:p>
        </w:tc>
        <w:tc>
          <w:tcPr>
            <w:tcW w:w="2127" w:type="dxa"/>
            <w:vMerge w:val="restart"/>
          </w:tcPr>
          <w:p w14:paraId="7642FAF2" w14:textId="77777777" w:rsidR="00E44EF9" w:rsidRPr="005959E6" w:rsidRDefault="00E44EF9" w:rsidP="00E44EF9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44EF9" w14:paraId="1A15429B" w14:textId="77777777" w:rsidTr="00E44EF9">
        <w:trPr>
          <w:trHeight w:val="159"/>
        </w:trPr>
        <w:tc>
          <w:tcPr>
            <w:tcW w:w="707" w:type="dxa"/>
            <w:vMerge/>
          </w:tcPr>
          <w:p w14:paraId="1B603AE1" w14:textId="77777777" w:rsidR="00E44EF9" w:rsidRPr="005959E6" w:rsidRDefault="00E44EF9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5BF79B2" w14:textId="77777777" w:rsidR="00E44EF9" w:rsidRPr="00317ABF" w:rsidRDefault="00E44EF9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DAC75BC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4C2D7F7E" w14:textId="77777777" w:rsidR="00E44EF9" w:rsidRDefault="00E44EF9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0880E895" w14:textId="77777777" w:rsidR="00E44EF9" w:rsidRDefault="00E44EF9" w:rsidP="00ED3F26">
            <w:pPr>
              <w:pStyle w:val="--1"/>
            </w:pPr>
            <w:r>
              <w:t xml:space="preserve">при простое </w:t>
            </w:r>
            <w:r>
              <w:rPr>
                <w:rFonts w:cs="Arial"/>
              </w:rPr>
              <w:t>≥</w:t>
            </w:r>
            <w:r>
              <w:t xml:space="preserve"> 6 часов</w:t>
            </w:r>
          </w:p>
        </w:tc>
        <w:tc>
          <w:tcPr>
            <w:tcW w:w="2127" w:type="dxa"/>
            <w:vMerge/>
          </w:tcPr>
          <w:p w14:paraId="54674D81" w14:textId="77777777" w:rsidR="00E44EF9" w:rsidRPr="005959E6" w:rsidRDefault="00E44EF9" w:rsidP="00ED3F26">
            <w:pPr>
              <w:pStyle w:val="--1"/>
            </w:pPr>
          </w:p>
        </w:tc>
      </w:tr>
      <w:tr w:rsidR="00E44EF9" w14:paraId="12C3A047" w14:textId="77777777" w:rsidTr="00ED3F26">
        <w:trPr>
          <w:trHeight w:val="159"/>
        </w:trPr>
        <w:tc>
          <w:tcPr>
            <w:tcW w:w="707" w:type="dxa"/>
            <w:vMerge/>
          </w:tcPr>
          <w:p w14:paraId="3CA8E7A3" w14:textId="77777777" w:rsidR="00E44EF9" w:rsidRPr="005959E6" w:rsidRDefault="00E44EF9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6CB1BF3" w14:textId="77777777" w:rsidR="00E44EF9" w:rsidRPr="00317ABF" w:rsidRDefault="00E44EF9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28FC1AE9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AA12A1E" w14:textId="77777777" w:rsidR="00E44EF9" w:rsidRDefault="00E44EF9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43D9BA0F" w14:textId="77777777" w:rsidR="00E44EF9" w:rsidRPr="005959E6" w:rsidRDefault="00E44EF9" w:rsidP="00ED3F26">
            <w:pPr>
              <w:pStyle w:val="--1"/>
            </w:pPr>
          </w:p>
        </w:tc>
      </w:tr>
      <w:tr w:rsidR="00E44EF9" w14:paraId="39819610" w14:textId="77777777" w:rsidTr="00ED3F26">
        <w:trPr>
          <w:trHeight w:val="159"/>
        </w:trPr>
        <w:tc>
          <w:tcPr>
            <w:tcW w:w="707" w:type="dxa"/>
            <w:vMerge w:val="restart"/>
          </w:tcPr>
          <w:p w14:paraId="75E87A90" w14:textId="77777777" w:rsidR="00E44EF9" w:rsidRPr="005959E6" w:rsidRDefault="00E44EF9" w:rsidP="00E44EF9">
            <w:pPr>
              <w:pStyle w:val="--1"/>
            </w:pPr>
            <w:r>
              <w:t>5.3.</w:t>
            </w:r>
          </w:p>
        </w:tc>
        <w:tc>
          <w:tcPr>
            <w:tcW w:w="2126" w:type="dxa"/>
            <w:vMerge w:val="restart"/>
          </w:tcPr>
          <w:p w14:paraId="72B2DE0C" w14:textId="77777777" w:rsidR="00E44EF9" w:rsidRPr="00317ABF" w:rsidRDefault="00E44EF9" w:rsidP="00ED3F26">
            <w:pPr>
              <w:pStyle w:val="--2"/>
              <w:rPr>
                <w:rFonts w:eastAsia="Times New Roman"/>
              </w:rPr>
            </w:pPr>
            <w:r w:rsidRPr="00E44EF9">
              <w:rPr>
                <w:rFonts w:eastAsia="Times New Roman"/>
              </w:rPr>
              <w:t>технологическое</w:t>
            </w:r>
            <w:r>
              <w:t xml:space="preserve"> оборудование (</w:t>
            </w:r>
            <w:r w:rsidRPr="004E0908">
              <w:rPr>
                <w:color w:val="FF0000"/>
              </w:rPr>
              <w:t>название</w:t>
            </w:r>
            <w:r>
              <w:t>)</w:t>
            </w:r>
          </w:p>
        </w:tc>
        <w:tc>
          <w:tcPr>
            <w:tcW w:w="1843" w:type="dxa"/>
          </w:tcPr>
          <w:p w14:paraId="52FD5663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5BE800AF" w14:textId="77777777" w:rsidR="00E44EF9" w:rsidRDefault="00E44EF9" w:rsidP="00ED3F26">
            <w:pPr>
              <w:pStyle w:val="--1"/>
            </w:pPr>
            <w:r w:rsidRPr="00F348F1">
              <w:t>1 раз в смену</w:t>
            </w:r>
            <w:r>
              <w:t xml:space="preserve">, </w:t>
            </w:r>
            <w:r w:rsidRPr="009C2D31">
              <w:t xml:space="preserve">при смене </w:t>
            </w:r>
            <w:r>
              <w:t>тестовой заготовки</w:t>
            </w:r>
          </w:p>
        </w:tc>
        <w:tc>
          <w:tcPr>
            <w:tcW w:w="2127" w:type="dxa"/>
            <w:vMerge w:val="restart"/>
          </w:tcPr>
          <w:p w14:paraId="6E6F28EA" w14:textId="77777777" w:rsidR="00E44EF9" w:rsidRPr="005959E6" w:rsidRDefault="00E44EF9" w:rsidP="00E44EF9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44EF9" w14:paraId="7EADDA29" w14:textId="77777777" w:rsidTr="00E44EF9">
        <w:trPr>
          <w:trHeight w:val="159"/>
        </w:trPr>
        <w:tc>
          <w:tcPr>
            <w:tcW w:w="707" w:type="dxa"/>
            <w:vMerge/>
          </w:tcPr>
          <w:p w14:paraId="3B66C3CC" w14:textId="77777777" w:rsidR="00E44EF9" w:rsidRPr="005959E6" w:rsidRDefault="00E44EF9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707236BC" w14:textId="77777777" w:rsidR="00E44EF9" w:rsidRPr="00317ABF" w:rsidRDefault="00E44EF9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68AAAB07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76701890" w14:textId="77777777" w:rsidR="00E44EF9" w:rsidRDefault="00E44EF9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456B312A" w14:textId="77777777" w:rsidR="00E44EF9" w:rsidRDefault="00E44EF9" w:rsidP="00ED3F26">
            <w:pPr>
              <w:pStyle w:val="--1"/>
            </w:pPr>
            <w:r>
              <w:t xml:space="preserve">при простое </w:t>
            </w:r>
            <w:r>
              <w:rPr>
                <w:rFonts w:cs="Arial"/>
              </w:rPr>
              <w:t>≥</w:t>
            </w:r>
            <w:r>
              <w:t xml:space="preserve"> 6 часов</w:t>
            </w:r>
          </w:p>
        </w:tc>
        <w:tc>
          <w:tcPr>
            <w:tcW w:w="2127" w:type="dxa"/>
            <w:vMerge/>
          </w:tcPr>
          <w:p w14:paraId="3C4A04FB" w14:textId="77777777" w:rsidR="00E44EF9" w:rsidRPr="005959E6" w:rsidRDefault="00E44EF9" w:rsidP="00ED3F26">
            <w:pPr>
              <w:pStyle w:val="--1"/>
            </w:pPr>
          </w:p>
        </w:tc>
      </w:tr>
      <w:tr w:rsidR="00E44EF9" w14:paraId="189220A7" w14:textId="77777777" w:rsidTr="00ED3F26">
        <w:trPr>
          <w:trHeight w:val="159"/>
        </w:trPr>
        <w:tc>
          <w:tcPr>
            <w:tcW w:w="707" w:type="dxa"/>
            <w:vMerge/>
          </w:tcPr>
          <w:p w14:paraId="6E9753F3" w14:textId="77777777" w:rsidR="00E44EF9" w:rsidRPr="005959E6" w:rsidRDefault="00E44EF9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E7C7143" w14:textId="77777777" w:rsidR="00E44EF9" w:rsidRPr="00317ABF" w:rsidRDefault="00E44EF9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4711E50A" w14:textId="77777777" w:rsidR="00E44EF9" w:rsidRDefault="00E44EF9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48C9856" w14:textId="77777777" w:rsidR="00E44EF9" w:rsidRDefault="00E44EF9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70BCDDB3" w14:textId="77777777" w:rsidR="00E44EF9" w:rsidRPr="005959E6" w:rsidRDefault="00E44EF9" w:rsidP="00ED3F26">
            <w:pPr>
              <w:pStyle w:val="--1"/>
            </w:pPr>
          </w:p>
        </w:tc>
      </w:tr>
      <w:tr w:rsidR="00ED3F26" w14:paraId="47E90E04" w14:textId="77777777" w:rsidTr="00ED3F26">
        <w:trPr>
          <w:trHeight w:val="159"/>
        </w:trPr>
        <w:tc>
          <w:tcPr>
            <w:tcW w:w="707" w:type="dxa"/>
            <w:vMerge w:val="restart"/>
          </w:tcPr>
          <w:p w14:paraId="38FB6DA0" w14:textId="77777777" w:rsidR="00ED3F26" w:rsidRPr="005959E6" w:rsidRDefault="00ED3F26" w:rsidP="00ED3F26">
            <w:pPr>
              <w:pStyle w:val="--1"/>
            </w:pPr>
            <w:r>
              <w:t>5.4.</w:t>
            </w:r>
          </w:p>
        </w:tc>
        <w:tc>
          <w:tcPr>
            <w:tcW w:w="2126" w:type="dxa"/>
            <w:vMerge w:val="restart"/>
            <w:vAlign w:val="center"/>
          </w:tcPr>
          <w:p w14:paraId="20A96D7E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  <w:r>
              <w:t>тепловое оборудование (плиты электрические, плиты газовые, плиты индукционные, фритюры, грили)</w:t>
            </w:r>
          </w:p>
        </w:tc>
        <w:tc>
          <w:tcPr>
            <w:tcW w:w="1843" w:type="dxa"/>
          </w:tcPr>
          <w:p w14:paraId="1EDA3080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845" w:type="dxa"/>
            <w:gridSpan w:val="10"/>
            <w:shd w:val="clear" w:color="auto" w:fill="FFFFCC"/>
          </w:tcPr>
          <w:p w14:paraId="33835B0B" w14:textId="77777777" w:rsidR="00ED3F26" w:rsidRDefault="00ED3F26" w:rsidP="00ED3F26">
            <w:pPr>
              <w:pStyle w:val="--1"/>
            </w:pPr>
            <w:r>
              <w:t>1 раз в смену</w:t>
            </w:r>
          </w:p>
        </w:tc>
        <w:tc>
          <w:tcPr>
            <w:tcW w:w="1558" w:type="dxa"/>
            <w:shd w:val="clear" w:color="auto" w:fill="auto"/>
          </w:tcPr>
          <w:p w14:paraId="514885D8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664388EE" w14:textId="77777777" w:rsidR="00ED3F26" w:rsidRPr="005959E6" w:rsidRDefault="00ED3F26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D3F26" w14:paraId="0E054A1F" w14:textId="77777777" w:rsidTr="00ED3F26">
        <w:trPr>
          <w:trHeight w:val="159"/>
        </w:trPr>
        <w:tc>
          <w:tcPr>
            <w:tcW w:w="707" w:type="dxa"/>
            <w:vMerge/>
          </w:tcPr>
          <w:p w14:paraId="52CB9D72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8641121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61F1FC59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1B6AC89D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6A9EE030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6C0B7145" w14:textId="77777777" w:rsidR="00ED3F26" w:rsidRPr="005959E6" w:rsidRDefault="00ED3F26" w:rsidP="00ED3F26">
            <w:pPr>
              <w:pStyle w:val="--1"/>
            </w:pPr>
          </w:p>
        </w:tc>
      </w:tr>
      <w:tr w:rsidR="00ED3F26" w14:paraId="08DF22F4" w14:textId="77777777" w:rsidTr="00ED3F26">
        <w:trPr>
          <w:trHeight w:val="159"/>
        </w:trPr>
        <w:tc>
          <w:tcPr>
            <w:tcW w:w="707" w:type="dxa"/>
            <w:vMerge/>
          </w:tcPr>
          <w:p w14:paraId="7BF94A05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5999BF4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100961E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845" w:type="dxa"/>
            <w:gridSpan w:val="10"/>
            <w:shd w:val="clear" w:color="auto" w:fill="FFFFCC"/>
          </w:tcPr>
          <w:p w14:paraId="5E8BB265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1558" w:type="dxa"/>
            <w:shd w:val="clear" w:color="auto" w:fill="auto"/>
          </w:tcPr>
          <w:p w14:paraId="3047C10E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BC6134C" w14:textId="77777777" w:rsidR="00ED3F26" w:rsidRPr="005959E6" w:rsidRDefault="00ED3F26" w:rsidP="00ED3F26">
            <w:pPr>
              <w:pStyle w:val="--1"/>
            </w:pPr>
          </w:p>
        </w:tc>
      </w:tr>
      <w:tr w:rsidR="00ED3F26" w14:paraId="50A75497" w14:textId="77777777" w:rsidTr="00ED3F26">
        <w:trPr>
          <w:trHeight w:val="159"/>
        </w:trPr>
        <w:tc>
          <w:tcPr>
            <w:tcW w:w="707" w:type="dxa"/>
            <w:vMerge w:val="restart"/>
          </w:tcPr>
          <w:p w14:paraId="734CA408" w14:textId="77777777" w:rsidR="00ED3F26" w:rsidRPr="005959E6" w:rsidRDefault="00ED3F26" w:rsidP="00ED3F26">
            <w:pPr>
              <w:pStyle w:val="--1"/>
            </w:pPr>
            <w:r>
              <w:t>5.5.</w:t>
            </w:r>
          </w:p>
        </w:tc>
        <w:tc>
          <w:tcPr>
            <w:tcW w:w="2126" w:type="dxa"/>
            <w:vMerge w:val="restart"/>
            <w:vAlign w:val="center"/>
          </w:tcPr>
          <w:p w14:paraId="5E3DCC5A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  <w:r>
              <w:t xml:space="preserve">тепловое оборудование (варочные котлы, </w:t>
            </w:r>
            <w:r w:rsidRPr="00A54914">
              <w:t>сковород</w:t>
            </w:r>
            <w:r>
              <w:t>ы</w:t>
            </w:r>
            <w:r w:rsidRPr="00A54914">
              <w:t xml:space="preserve"> электрическ</w:t>
            </w:r>
            <w:r>
              <w:t>ие, вафельницы)</w:t>
            </w:r>
          </w:p>
        </w:tc>
        <w:tc>
          <w:tcPr>
            <w:tcW w:w="1843" w:type="dxa"/>
          </w:tcPr>
          <w:p w14:paraId="03D585DF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317D6214" w14:textId="77777777" w:rsidR="00ED3F26" w:rsidRDefault="00ED3F26" w:rsidP="00ED3F26">
            <w:pPr>
              <w:pStyle w:val="--1"/>
            </w:pPr>
            <w:r w:rsidRPr="00F348F1">
              <w:t>1 раз в смену</w:t>
            </w:r>
            <w:r>
              <w:t xml:space="preserve">, </w:t>
            </w:r>
            <w:r w:rsidRPr="009C2D31">
              <w:t>при смене сырьевых компонентов</w:t>
            </w:r>
          </w:p>
        </w:tc>
        <w:tc>
          <w:tcPr>
            <w:tcW w:w="2127" w:type="dxa"/>
            <w:vMerge w:val="restart"/>
          </w:tcPr>
          <w:p w14:paraId="3228573C" w14:textId="77777777" w:rsidR="00ED3F26" w:rsidRPr="005959E6" w:rsidRDefault="00ED3F26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D3F26" w14:paraId="7CFF039C" w14:textId="77777777" w:rsidTr="00ED3F26">
        <w:trPr>
          <w:trHeight w:val="159"/>
        </w:trPr>
        <w:tc>
          <w:tcPr>
            <w:tcW w:w="707" w:type="dxa"/>
            <w:vMerge/>
          </w:tcPr>
          <w:p w14:paraId="3E64FCBF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434107B3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0D12F7A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64171FCE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662BFC6C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07FAC3A" w14:textId="77777777" w:rsidR="00ED3F26" w:rsidRPr="005959E6" w:rsidRDefault="00ED3F26" w:rsidP="00ED3F26">
            <w:pPr>
              <w:pStyle w:val="--1"/>
            </w:pPr>
          </w:p>
        </w:tc>
      </w:tr>
      <w:tr w:rsidR="00ED3F26" w14:paraId="4288253D" w14:textId="77777777" w:rsidTr="00ED3F26">
        <w:trPr>
          <w:trHeight w:val="70"/>
        </w:trPr>
        <w:tc>
          <w:tcPr>
            <w:tcW w:w="707" w:type="dxa"/>
            <w:vMerge/>
          </w:tcPr>
          <w:p w14:paraId="5E3A7001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02E7CBC8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11815CF9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AD88178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4EEBAE3C" w14:textId="77777777" w:rsidR="00ED3F26" w:rsidRPr="005959E6" w:rsidRDefault="00ED3F26" w:rsidP="00ED3F26">
            <w:pPr>
              <w:pStyle w:val="--1"/>
            </w:pPr>
          </w:p>
        </w:tc>
      </w:tr>
      <w:tr w:rsidR="00ED3F26" w14:paraId="22683DD2" w14:textId="77777777" w:rsidTr="00ED3F26">
        <w:trPr>
          <w:trHeight w:val="435"/>
        </w:trPr>
        <w:tc>
          <w:tcPr>
            <w:tcW w:w="707" w:type="dxa"/>
            <w:vMerge w:val="restart"/>
          </w:tcPr>
          <w:p w14:paraId="7C096F25" w14:textId="77777777" w:rsidR="00ED3F26" w:rsidRPr="005959E6" w:rsidRDefault="00ED3F26" w:rsidP="00ED3F26">
            <w:pPr>
              <w:pStyle w:val="--1"/>
            </w:pPr>
            <w:r>
              <w:t>5.6.</w:t>
            </w:r>
          </w:p>
        </w:tc>
        <w:tc>
          <w:tcPr>
            <w:tcW w:w="2126" w:type="dxa"/>
            <w:vMerge w:val="restart"/>
          </w:tcPr>
          <w:p w14:paraId="10F9E46B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  <w:r>
              <w:t>тепловое оборудование (пароконвектоматы</w:t>
            </w:r>
            <w:r w:rsidR="0042240E">
              <w:t>, печи подовые, печи ротационные</w:t>
            </w:r>
            <w:r>
              <w:t>)</w:t>
            </w:r>
          </w:p>
        </w:tc>
        <w:tc>
          <w:tcPr>
            <w:tcW w:w="1843" w:type="dxa"/>
            <w:vMerge w:val="restart"/>
          </w:tcPr>
          <w:p w14:paraId="5DBC87A7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4AD0702" w14:textId="77777777" w:rsidR="00ED3F26" w:rsidRDefault="00ED3F26" w:rsidP="00ED3F26">
            <w:pPr>
              <w:pStyle w:val="--1"/>
            </w:pPr>
            <w:r>
              <w:t>1 раз в смену</w:t>
            </w:r>
            <w:r>
              <w:br/>
              <w:t>(внутренние поверхности)</w:t>
            </w:r>
          </w:p>
        </w:tc>
        <w:tc>
          <w:tcPr>
            <w:tcW w:w="2127" w:type="dxa"/>
            <w:vMerge w:val="restart"/>
          </w:tcPr>
          <w:p w14:paraId="1CF29C70" w14:textId="77777777" w:rsidR="00ED3F26" w:rsidRPr="005959E6" w:rsidRDefault="00ED3F26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D3F26" w14:paraId="70E000FC" w14:textId="77777777" w:rsidTr="00ED3F26">
        <w:trPr>
          <w:trHeight w:val="378"/>
        </w:trPr>
        <w:tc>
          <w:tcPr>
            <w:tcW w:w="707" w:type="dxa"/>
            <w:vMerge/>
          </w:tcPr>
          <w:p w14:paraId="14185F8F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</w:tcPr>
          <w:p w14:paraId="0616A242" w14:textId="77777777" w:rsidR="00ED3F26" w:rsidRDefault="00ED3F26" w:rsidP="00ED3F26">
            <w:pPr>
              <w:pStyle w:val="--2"/>
            </w:pPr>
          </w:p>
        </w:tc>
        <w:tc>
          <w:tcPr>
            <w:tcW w:w="1843" w:type="dxa"/>
            <w:vMerge/>
          </w:tcPr>
          <w:p w14:paraId="2D5B5F05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3403" w:type="dxa"/>
            <w:gridSpan w:val="11"/>
            <w:shd w:val="clear" w:color="auto" w:fill="FFFFCC"/>
          </w:tcPr>
          <w:p w14:paraId="255920A1" w14:textId="77777777" w:rsidR="00ED3F26" w:rsidRDefault="00ED3F26" w:rsidP="00ED3F26">
            <w:pPr>
              <w:pStyle w:val="--1"/>
            </w:pPr>
            <w:r>
              <w:t>1 раз в неделю</w:t>
            </w:r>
            <w:r>
              <w:br/>
              <w:t>(внешние поверхности)</w:t>
            </w:r>
          </w:p>
        </w:tc>
        <w:tc>
          <w:tcPr>
            <w:tcW w:w="2127" w:type="dxa"/>
            <w:vMerge/>
          </w:tcPr>
          <w:p w14:paraId="674583D9" w14:textId="77777777" w:rsidR="00ED3F26" w:rsidRPr="00EC41C4" w:rsidRDefault="00ED3F26" w:rsidP="00ED3F26">
            <w:pPr>
              <w:pStyle w:val="--2"/>
            </w:pPr>
          </w:p>
        </w:tc>
      </w:tr>
      <w:tr w:rsidR="00ED3F26" w14:paraId="458C20AA" w14:textId="77777777" w:rsidTr="00ED3F26">
        <w:trPr>
          <w:trHeight w:val="159"/>
        </w:trPr>
        <w:tc>
          <w:tcPr>
            <w:tcW w:w="707" w:type="dxa"/>
            <w:vMerge/>
          </w:tcPr>
          <w:p w14:paraId="5C92A5A0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00E8E27D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01459674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65A986BA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33A287D1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7D4119EA" w14:textId="77777777" w:rsidR="00ED3F26" w:rsidRPr="005959E6" w:rsidRDefault="00ED3F26" w:rsidP="00ED3F26">
            <w:pPr>
              <w:pStyle w:val="--1"/>
            </w:pPr>
          </w:p>
        </w:tc>
      </w:tr>
      <w:tr w:rsidR="00ED3F26" w14:paraId="6C035AFE" w14:textId="77777777" w:rsidTr="00ED3F26">
        <w:trPr>
          <w:trHeight w:val="159"/>
        </w:trPr>
        <w:tc>
          <w:tcPr>
            <w:tcW w:w="707" w:type="dxa"/>
            <w:vMerge/>
          </w:tcPr>
          <w:p w14:paraId="2BCE00F0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906AF3D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07D658B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55AD49AE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73F07D49" w14:textId="77777777" w:rsidR="00ED3F26" w:rsidRPr="005959E6" w:rsidRDefault="00ED3F26" w:rsidP="00ED3F26">
            <w:pPr>
              <w:pStyle w:val="--1"/>
            </w:pPr>
          </w:p>
        </w:tc>
      </w:tr>
      <w:tr w:rsidR="00ED3F26" w14:paraId="09B8893E" w14:textId="77777777" w:rsidTr="00ED3F26">
        <w:trPr>
          <w:trHeight w:val="159"/>
        </w:trPr>
        <w:tc>
          <w:tcPr>
            <w:tcW w:w="707" w:type="dxa"/>
            <w:vMerge w:val="restart"/>
          </w:tcPr>
          <w:p w14:paraId="57C6BDAE" w14:textId="77777777" w:rsidR="00ED3F26" w:rsidRPr="005959E6" w:rsidRDefault="00ED3F26" w:rsidP="00ED3F26">
            <w:pPr>
              <w:pStyle w:val="--1"/>
            </w:pPr>
            <w:r>
              <w:t>5.7.</w:t>
            </w:r>
          </w:p>
        </w:tc>
        <w:tc>
          <w:tcPr>
            <w:tcW w:w="2126" w:type="dxa"/>
            <w:vMerge w:val="restart"/>
            <w:vAlign w:val="center"/>
          </w:tcPr>
          <w:p w14:paraId="7E679C57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  <w:r>
              <w:t>упаковочное оборудование (этикетировочные машины, вакуумные упаковщики, вакууматоры)</w:t>
            </w:r>
          </w:p>
        </w:tc>
        <w:tc>
          <w:tcPr>
            <w:tcW w:w="1843" w:type="dxa"/>
          </w:tcPr>
          <w:p w14:paraId="67E5B787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2BEB50B" w14:textId="77777777" w:rsidR="00ED3F26" w:rsidRDefault="00ED3F26" w:rsidP="00ED3F26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193462A1" w14:textId="77777777" w:rsidR="00ED3F26" w:rsidRPr="005959E6" w:rsidRDefault="00ED3F26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D3F26" w14:paraId="54CA4BAD" w14:textId="77777777" w:rsidTr="00ED3F26">
        <w:trPr>
          <w:trHeight w:val="159"/>
        </w:trPr>
        <w:tc>
          <w:tcPr>
            <w:tcW w:w="707" w:type="dxa"/>
            <w:vMerge/>
          </w:tcPr>
          <w:p w14:paraId="0775BF55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4B39CF02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03C7633C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1336B0AB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3424489E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6F02AD96" w14:textId="77777777" w:rsidR="00ED3F26" w:rsidRPr="005959E6" w:rsidRDefault="00ED3F26" w:rsidP="00ED3F26">
            <w:pPr>
              <w:pStyle w:val="--1"/>
            </w:pPr>
          </w:p>
        </w:tc>
      </w:tr>
      <w:tr w:rsidR="00ED3F26" w14:paraId="3FFC3B83" w14:textId="77777777" w:rsidTr="00ED3F26">
        <w:trPr>
          <w:trHeight w:val="159"/>
        </w:trPr>
        <w:tc>
          <w:tcPr>
            <w:tcW w:w="707" w:type="dxa"/>
            <w:vMerge/>
          </w:tcPr>
          <w:p w14:paraId="6FC6132C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CDA6B55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02546889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B3AFC46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20ED0597" w14:textId="77777777" w:rsidR="00ED3F26" w:rsidRPr="005959E6" w:rsidRDefault="00ED3F26" w:rsidP="00ED3F26">
            <w:pPr>
              <w:pStyle w:val="--1"/>
            </w:pPr>
          </w:p>
        </w:tc>
      </w:tr>
      <w:tr w:rsidR="00ED3F26" w14:paraId="7AC469B0" w14:textId="77777777" w:rsidTr="00ED3F26">
        <w:trPr>
          <w:trHeight w:val="159"/>
        </w:trPr>
        <w:tc>
          <w:tcPr>
            <w:tcW w:w="707" w:type="dxa"/>
            <w:vMerge w:val="restart"/>
          </w:tcPr>
          <w:p w14:paraId="4A83D945" w14:textId="77777777" w:rsidR="00ED3F26" w:rsidRPr="005959E6" w:rsidRDefault="00ED3F26" w:rsidP="00ED3F26">
            <w:pPr>
              <w:pStyle w:val="--1"/>
            </w:pPr>
            <w:r>
              <w:t>5.8.</w:t>
            </w:r>
          </w:p>
        </w:tc>
        <w:tc>
          <w:tcPr>
            <w:tcW w:w="2126" w:type="dxa"/>
            <w:vMerge w:val="restart"/>
          </w:tcPr>
          <w:p w14:paraId="3F330D40" w14:textId="77777777" w:rsidR="00ED3F26" w:rsidRPr="00317ABF" w:rsidRDefault="0042240E" w:rsidP="00ED3F26">
            <w:pPr>
              <w:pStyle w:val="--2"/>
              <w:rPr>
                <w:rFonts w:eastAsia="Times New Roman"/>
              </w:rPr>
            </w:pPr>
            <w:r w:rsidRPr="00E44EF9">
              <w:rPr>
                <w:rFonts w:eastAsia="Times New Roman"/>
              </w:rPr>
              <w:t>технологическое</w:t>
            </w:r>
            <w:r>
              <w:t xml:space="preserve"> оборудование (</w:t>
            </w:r>
            <w:r w:rsidR="00ED3F26">
              <w:t>принтеры пищевые</w:t>
            </w:r>
            <w:r>
              <w:t>)</w:t>
            </w:r>
          </w:p>
        </w:tc>
        <w:tc>
          <w:tcPr>
            <w:tcW w:w="1843" w:type="dxa"/>
          </w:tcPr>
          <w:p w14:paraId="24901A48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474D0151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70384D00" w14:textId="77777777" w:rsidR="00ED3F26" w:rsidRDefault="00ED3F26" w:rsidP="00ED3F26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3AEEEB44" w14:textId="77777777" w:rsidR="00ED3F26" w:rsidRPr="005959E6" w:rsidRDefault="00ED3F26" w:rsidP="00ED3F26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ED3F26" w14:paraId="273E14A8" w14:textId="77777777" w:rsidTr="00ED3F26">
        <w:trPr>
          <w:trHeight w:val="159"/>
        </w:trPr>
        <w:tc>
          <w:tcPr>
            <w:tcW w:w="707" w:type="dxa"/>
            <w:vMerge/>
          </w:tcPr>
          <w:p w14:paraId="5C178AE8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0E38DDCC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6A183B9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6D4714EA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5AFA4480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E22C721" w14:textId="77777777" w:rsidR="00ED3F26" w:rsidRPr="005959E6" w:rsidRDefault="00ED3F26" w:rsidP="00ED3F26">
            <w:pPr>
              <w:pStyle w:val="--2"/>
            </w:pPr>
          </w:p>
        </w:tc>
      </w:tr>
      <w:tr w:rsidR="00ED3F26" w14:paraId="74D9B5F4" w14:textId="77777777" w:rsidTr="00ED3F26">
        <w:trPr>
          <w:trHeight w:val="159"/>
        </w:trPr>
        <w:tc>
          <w:tcPr>
            <w:tcW w:w="707" w:type="dxa"/>
            <w:vMerge/>
          </w:tcPr>
          <w:p w14:paraId="13AB3871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AA0FE80" w14:textId="77777777" w:rsidR="00ED3F26" w:rsidRPr="00317ABF" w:rsidRDefault="00ED3F26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7D5037DB" w14:textId="77777777" w:rsidR="00ED3F26" w:rsidRDefault="00ED3F26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097BD814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6F1D3321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4E3F7E36" w14:textId="77777777" w:rsidR="00ED3F26" w:rsidRPr="005959E6" w:rsidRDefault="00ED3F26" w:rsidP="00ED3F26">
            <w:pPr>
              <w:pStyle w:val="--2"/>
            </w:pPr>
          </w:p>
        </w:tc>
      </w:tr>
      <w:tr w:rsidR="00164FC4" w14:paraId="4A7C585B" w14:textId="77777777" w:rsidTr="00164FC4">
        <w:trPr>
          <w:trHeight w:val="159"/>
        </w:trPr>
        <w:tc>
          <w:tcPr>
            <w:tcW w:w="707" w:type="dxa"/>
            <w:vMerge w:val="restart"/>
          </w:tcPr>
          <w:p w14:paraId="5F2657C3" w14:textId="77777777" w:rsidR="00164FC4" w:rsidRPr="005959E6" w:rsidRDefault="00164FC4" w:rsidP="00ED3F26">
            <w:pPr>
              <w:pStyle w:val="--1"/>
            </w:pPr>
            <w:r>
              <w:t>5.9.</w:t>
            </w:r>
          </w:p>
        </w:tc>
        <w:tc>
          <w:tcPr>
            <w:tcW w:w="2126" w:type="dxa"/>
            <w:vMerge w:val="restart"/>
          </w:tcPr>
          <w:p w14:paraId="5D01B312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холодильное </w:t>
            </w:r>
            <w:r w:rsidRPr="00ED3F26">
              <w:t>оборудование</w:t>
            </w:r>
            <w:r>
              <w:rPr>
                <w:rFonts w:eastAsia="Times New Roman"/>
              </w:rPr>
              <w:t xml:space="preserve"> (ледогенератор</w:t>
            </w:r>
            <w:r w:rsidR="0042240E">
              <w:rPr>
                <w:rFonts w:eastAsia="Times New Roman"/>
              </w:rPr>
              <w:t>ы</w:t>
            </w:r>
            <w:r>
              <w:rPr>
                <w:rFonts w:eastAsia="Times New Roman"/>
              </w:rPr>
              <w:t>)</w:t>
            </w:r>
          </w:p>
        </w:tc>
        <w:tc>
          <w:tcPr>
            <w:tcW w:w="1843" w:type="dxa"/>
            <w:vMerge w:val="restart"/>
          </w:tcPr>
          <w:p w14:paraId="253FB493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17FF289F" w14:textId="77777777" w:rsidR="00164FC4" w:rsidRDefault="00164FC4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32C61E99" w14:textId="77777777" w:rsidR="00164FC4" w:rsidRDefault="00164FC4" w:rsidP="00ED3F26">
            <w:pPr>
              <w:pStyle w:val="--1"/>
            </w:pPr>
            <w:r>
              <w:t>1 раз в 3 дня</w:t>
            </w:r>
            <w:r>
              <w:br/>
              <w:t>(внутренние поверхности)</w:t>
            </w:r>
          </w:p>
        </w:tc>
        <w:tc>
          <w:tcPr>
            <w:tcW w:w="2127" w:type="dxa"/>
            <w:vMerge w:val="restart"/>
          </w:tcPr>
          <w:p w14:paraId="7590AE51" w14:textId="77777777" w:rsidR="00164FC4" w:rsidRPr="005959E6" w:rsidRDefault="00164FC4" w:rsidP="00164FC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164FC4" w14:paraId="3BDB67A8" w14:textId="77777777" w:rsidTr="00966513">
        <w:trPr>
          <w:trHeight w:val="159"/>
        </w:trPr>
        <w:tc>
          <w:tcPr>
            <w:tcW w:w="707" w:type="dxa"/>
            <w:vMerge/>
          </w:tcPr>
          <w:p w14:paraId="1F566983" w14:textId="77777777" w:rsidR="00164FC4" w:rsidRDefault="00164FC4" w:rsidP="00ED3F26">
            <w:pPr>
              <w:pStyle w:val="--1"/>
            </w:pPr>
          </w:p>
        </w:tc>
        <w:tc>
          <w:tcPr>
            <w:tcW w:w="2126" w:type="dxa"/>
            <w:vMerge/>
          </w:tcPr>
          <w:p w14:paraId="511A80E2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Merge/>
          </w:tcPr>
          <w:p w14:paraId="00CF4415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3403" w:type="dxa"/>
            <w:gridSpan w:val="11"/>
            <w:shd w:val="clear" w:color="auto" w:fill="FFFFCC"/>
          </w:tcPr>
          <w:p w14:paraId="2A739546" w14:textId="77777777" w:rsidR="00164FC4" w:rsidRDefault="00164FC4" w:rsidP="00ED3F26">
            <w:pPr>
              <w:pStyle w:val="--1"/>
            </w:pPr>
            <w:r>
              <w:t>1 раз в неделю</w:t>
            </w:r>
            <w:r>
              <w:br/>
              <w:t>(внешние поверхности)</w:t>
            </w:r>
          </w:p>
        </w:tc>
        <w:tc>
          <w:tcPr>
            <w:tcW w:w="2127" w:type="dxa"/>
            <w:vMerge/>
          </w:tcPr>
          <w:p w14:paraId="2F326863" w14:textId="77777777" w:rsidR="00164FC4" w:rsidRPr="005959E6" w:rsidRDefault="00164FC4" w:rsidP="00164FC4">
            <w:pPr>
              <w:pStyle w:val="--2"/>
            </w:pPr>
          </w:p>
        </w:tc>
      </w:tr>
      <w:tr w:rsidR="00164FC4" w14:paraId="26F8A2C5" w14:textId="77777777" w:rsidTr="00164FC4">
        <w:trPr>
          <w:trHeight w:val="159"/>
        </w:trPr>
        <w:tc>
          <w:tcPr>
            <w:tcW w:w="707" w:type="dxa"/>
            <w:vMerge/>
          </w:tcPr>
          <w:p w14:paraId="6B247760" w14:textId="77777777" w:rsidR="00164FC4" w:rsidRPr="005959E6" w:rsidRDefault="00164FC4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71049037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571D6F03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1F38A89F" w14:textId="77777777" w:rsidR="00164FC4" w:rsidRDefault="00164FC4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5BA9B021" w14:textId="77777777" w:rsidR="00164FC4" w:rsidRDefault="00164FC4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17D6D010" w14:textId="77777777" w:rsidR="00164FC4" w:rsidRPr="005959E6" w:rsidRDefault="00164FC4" w:rsidP="00164FC4">
            <w:pPr>
              <w:pStyle w:val="--2"/>
            </w:pPr>
          </w:p>
        </w:tc>
      </w:tr>
      <w:tr w:rsidR="00164FC4" w14:paraId="1B0C631D" w14:textId="77777777" w:rsidTr="00966513">
        <w:trPr>
          <w:trHeight w:val="159"/>
        </w:trPr>
        <w:tc>
          <w:tcPr>
            <w:tcW w:w="707" w:type="dxa"/>
            <w:vMerge/>
          </w:tcPr>
          <w:p w14:paraId="2B8938CF" w14:textId="77777777" w:rsidR="00164FC4" w:rsidRPr="005959E6" w:rsidRDefault="00164FC4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4A551D7D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E591868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7B0A1902" w14:textId="77777777" w:rsidR="00164FC4" w:rsidRDefault="00164FC4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4D6E49A7" w14:textId="77777777" w:rsidR="00164FC4" w:rsidRPr="005959E6" w:rsidRDefault="00164FC4" w:rsidP="00164FC4">
            <w:pPr>
              <w:pStyle w:val="--2"/>
            </w:pPr>
          </w:p>
        </w:tc>
      </w:tr>
      <w:tr w:rsidR="00164FC4" w14:paraId="1657C15A" w14:textId="77777777" w:rsidTr="00164FC4">
        <w:trPr>
          <w:trHeight w:val="159"/>
        </w:trPr>
        <w:tc>
          <w:tcPr>
            <w:tcW w:w="707" w:type="dxa"/>
            <w:vMerge w:val="restart"/>
          </w:tcPr>
          <w:p w14:paraId="45430209" w14:textId="77777777" w:rsidR="00164FC4" w:rsidRPr="005959E6" w:rsidRDefault="00164FC4" w:rsidP="00ED3F26">
            <w:pPr>
              <w:pStyle w:val="--1"/>
            </w:pPr>
            <w:r>
              <w:t>5.10.</w:t>
            </w:r>
          </w:p>
        </w:tc>
        <w:tc>
          <w:tcPr>
            <w:tcW w:w="2126" w:type="dxa"/>
            <w:vMerge w:val="restart"/>
          </w:tcPr>
          <w:p w14:paraId="36B1FD72" w14:textId="77777777" w:rsidR="00164FC4" w:rsidRPr="00317ABF" w:rsidRDefault="00164FC4" w:rsidP="00164FC4">
            <w:pPr>
              <w:pStyle w:val="--2"/>
              <w:rPr>
                <w:rFonts w:eastAsia="Times New Roman"/>
              </w:rPr>
            </w:pPr>
            <w:r w:rsidRPr="00F348F1">
              <w:t>технологическое оборудование</w:t>
            </w:r>
            <w:r>
              <w:t xml:space="preserve"> (ферментаторы, солодоварки)</w:t>
            </w:r>
          </w:p>
        </w:tc>
        <w:tc>
          <w:tcPr>
            <w:tcW w:w="1843" w:type="dxa"/>
            <w:vMerge w:val="restart"/>
          </w:tcPr>
          <w:p w14:paraId="6554C0A6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основная</w:t>
            </w:r>
          </w:p>
        </w:tc>
        <w:tc>
          <w:tcPr>
            <w:tcW w:w="1845" w:type="dxa"/>
            <w:gridSpan w:val="10"/>
            <w:shd w:val="clear" w:color="auto" w:fill="FFFFFF" w:themeFill="background1"/>
          </w:tcPr>
          <w:p w14:paraId="7F6F9005" w14:textId="77777777" w:rsidR="00164FC4" w:rsidRDefault="00164FC4" w:rsidP="00ED3F26">
            <w:pPr>
              <w:pStyle w:val="--1"/>
            </w:pPr>
          </w:p>
        </w:tc>
        <w:tc>
          <w:tcPr>
            <w:tcW w:w="1558" w:type="dxa"/>
            <w:shd w:val="clear" w:color="auto" w:fill="FFFFCC"/>
          </w:tcPr>
          <w:p w14:paraId="75F50959" w14:textId="77777777" w:rsidR="00164FC4" w:rsidRDefault="00164FC4" w:rsidP="00ED3F26">
            <w:pPr>
              <w:pStyle w:val="--1"/>
            </w:pPr>
            <w:r>
              <w:t>по мере освобождения</w:t>
            </w:r>
            <w:r>
              <w:br/>
              <w:t>(внутренние поверхности)</w:t>
            </w:r>
          </w:p>
        </w:tc>
        <w:tc>
          <w:tcPr>
            <w:tcW w:w="2127" w:type="dxa"/>
            <w:vMerge w:val="restart"/>
          </w:tcPr>
          <w:p w14:paraId="54748D26" w14:textId="77777777" w:rsidR="00164FC4" w:rsidRPr="005959E6" w:rsidRDefault="00164FC4" w:rsidP="00164FC4">
            <w:pPr>
              <w:pStyle w:val="--2"/>
            </w:pPr>
            <w:r w:rsidRPr="00EC41C4">
              <w:t xml:space="preserve">сотрудник </w:t>
            </w:r>
            <w:r>
              <w:t>производства</w:t>
            </w:r>
          </w:p>
        </w:tc>
      </w:tr>
      <w:tr w:rsidR="00164FC4" w14:paraId="28534591" w14:textId="77777777" w:rsidTr="00966513">
        <w:trPr>
          <w:trHeight w:val="159"/>
        </w:trPr>
        <w:tc>
          <w:tcPr>
            <w:tcW w:w="707" w:type="dxa"/>
            <w:vMerge/>
          </w:tcPr>
          <w:p w14:paraId="3FA1454E" w14:textId="77777777" w:rsidR="00164FC4" w:rsidRPr="005959E6" w:rsidRDefault="00164FC4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8EC903D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  <w:vMerge/>
          </w:tcPr>
          <w:p w14:paraId="166631E7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3403" w:type="dxa"/>
            <w:gridSpan w:val="11"/>
            <w:shd w:val="clear" w:color="auto" w:fill="FFFFCC"/>
          </w:tcPr>
          <w:p w14:paraId="6995382B" w14:textId="77777777" w:rsidR="00164FC4" w:rsidRDefault="00164FC4" w:rsidP="00164FC4">
            <w:pPr>
              <w:pStyle w:val="--1"/>
            </w:pPr>
            <w:r>
              <w:t>по мере освобождения</w:t>
            </w:r>
            <w:r>
              <w:br/>
              <w:t>(</w:t>
            </w:r>
            <w:r w:rsidR="008A0189">
              <w:t>внешние</w:t>
            </w:r>
            <w:r>
              <w:t xml:space="preserve"> поверхности)</w:t>
            </w:r>
          </w:p>
        </w:tc>
        <w:tc>
          <w:tcPr>
            <w:tcW w:w="2127" w:type="dxa"/>
            <w:vMerge/>
          </w:tcPr>
          <w:p w14:paraId="1C98ADE1" w14:textId="77777777" w:rsidR="00164FC4" w:rsidRPr="005959E6" w:rsidRDefault="00164FC4" w:rsidP="00164FC4">
            <w:pPr>
              <w:pStyle w:val="--2"/>
            </w:pPr>
          </w:p>
        </w:tc>
      </w:tr>
      <w:tr w:rsidR="00164FC4" w14:paraId="0C6BE789" w14:textId="77777777" w:rsidTr="00164FC4">
        <w:trPr>
          <w:trHeight w:val="159"/>
        </w:trPr>
        <w:tc>
          <w:tcPr>
            <w:tcW w:w="707" w:type="dxa"/>
            <w:vMerge/>
          </w:tcPr>
          <w:p w14:paraId="1DA08154" w14:textId="77777777" w:rsidR="00164FC4" w:rsidRPr="005959E6" w:rsidRDefault="00164FC4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18E2917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35CB2C53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FFFFFF" w:themeFill="background1"/>
          </w:tcPr>
          <w:p w14:paraId="4E70453E" w14:textId="77777777" w:rsidR="00164FC4" w:rsidRDefault="00164FC4" w:rsidP="00ED3F26">
            <w:pPr>
              <w:pStyle w:val="--1"/>
            </w:pPr>
          </w:p>
        </w:tc>
        <w:tc>
          <w:tcPr>
            <w:tcW w:w="1558" w:type="dxa"/>
            <w:shd w:val="clear" w:color="auto" w:fill="FFFFFF" w:themeFill="background1"/>
          </w:tcPr>
          <w:p w14:paraId="441D343D" w14:textId="77777777" w:rsidR="00164FC4" w:rsidRDefault="00164FC4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2F69E466" w14:textId="77777777" w:rsidR="00164FC4" w:rsidRPr="005959E6" w:rsidRDefault="00164FC4" w:rsidP="00164FC4">
            <w:pPr>
              <w:pStyle w:val="--2"/>
            </w:pPr>
          </w:p>
        </w:tc>
      </w:tr>
      <w:tr w:rsidR="00164FC4" w14:paraId="33EE9FF5" w14:textId="77777777" w:rsidTr="00164FC4">
        <w:trPr>
          <w:trHeight w:val="159"/>
        </w:trPr>
        <w:tc>
          <w:tcPr>
            <w:tcW w:w="707" w:type="dxa"/>
            <w:vMerge/>
          </w:tcPr>
          <w:p w14:paraId="229E3B61" w14:textId="77777777" w:rsidR="00164FC4" w:rsidRPr="005959E6" w:rsidRDefault="00164FC4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B58AC17" w14:textId="77777777" w:rsidR="00164FC4" w:rsidRPr="00317ABF" w:rsidRDefault="00164FC4" w:rsidP="00ED3F26">
            <w:pPr>
              <w:pStyle w:val="--2"/>
              <w:rPr>
                <w:rFonts w:eastAsia="Times New Roman"/>
              </w:rPr>
            </w:pPr>
          </w:p>
        </w:tc>
        <w:tc>
          <w:tcPr>
            <w:tcW w:w="1843" w:type="dxa"/>
          </w:tcPr>
          <w:p w14:paraId="03CEBC82" w14:textId="77777777" w:rsidR="00164FC4" w:rsidRDefault="00164FC4" w:rsidP="00ED3F26">
            <w:pPr>
              <w:pStyle w:val="--2"/>
              <w:rPr>
                <w:rFonts w:eastAsia="Times New Roman"/>
              </w:rPr>
            </w:pPr>
            <w:r>
              <w:rPr>
                <w:rFonts w:eastAsia="Times New Roman"/>
              </w:rPr>
              <w:t>генеральная</w:t>
            </w:r>
          </w:p>
        </w:tc>
        <w:tc>
          <w:tcPr>
            <w:tcW w:w="1845" w:type="dxa"/>
            <w:gridSpan w:val="10"/>
            <w:shd w:val="clear" w:color="auto" w:fill="FFFFFF" w:themeFill="background1"/>
          </w:tcPr>
          <w:p w14:paraId="2D228C03" w14:textId="77777777" w:rsidR="00164FC4" w:rsidRDefault="00164FC4" w:rsidP="00ED3F26">
            <w:pPr>
              <w:pStyle w:val="--1"/>
            </w:pPr>
          </w:p>
        </w:tc>
        <w:tc>
          <w:tcPr>
            <w:tcW w:w="1558" w:type="dxa"/>
            <w:shd w:val="clear" w:color="auto" w:fill="FFFFFF" w:themeFill="background1"/>
          </w:tcPr>
          <w:p w14:paraId="21621F31" w14:textId="77777777" w:rsidR="00164FC4" w:rsidRDefault="00164FC4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C5354F2" w14:textId="77777777" w:rsidR="00164FC4" w:rsidRPr="005959E6" w:rsidRDefault="00164FC4" w:rsidP="00164FC4">
            <w:pPr>
              <w:pStyle w:val="--2"/>
            </w:pPr>
          </w:p>
        </w:tc>
      </w:tr>
      <w:tr w:rsidR="00ED3F26" w14:paraId="5720A781" w14:textId="77777777" w:rsidTr="00E44EF9">
        <w:tc>
          <w:tcPr>
            <w:tcW w:w="707" w:type="dxa"/>
            <w:shd w:val="clear" w:color="auto" w:fill="99FF99"/>
          </w:tcPr>
          <w:p w14:paraId="647B3DE3" w14:textId="77777777" w:rsidR="00ED3F26" w:rsidRPr="005959E6" w:rsidRDefault="00ED3F26" w:rsidP="00ED3F26">
            <w:pPr>
              <w:pStyle w:val="--1"/>
            </w:pPr>
            <w:r>
              <w:rPr>
                <w:rStyle w:val="ae"/>
              </w:rPr>
              <w:t>6</w:t>
            </w:r>
            <w:r w:rsidRPr="00EC41C4">
              <w:rPr>
                <w:rStyle w:val="ae"/>
              </w:rPr>
              <w:t>.</w:t>
            </w:r>
          </w:p>
        </w:tc>
        <w:tc>
          <w:tcPr>
            <w:tcW w:w="9499" w:type="dxa"/>
            <w:gridSpan w:val="14"/>
            <w:shd w:val="clear" w:color="auto" w:fill="99FF99"/>
            <w:vAlign w:val="center"/>
          </w:tcPr>
          <w:p w14:paraId="67021D08" w14:textId="77777777" w:rsidR="00ED3F26" w:rsidRPr="008809ED" w:rsidRDefault="00ED3F26" w:rsidP="00ED3F26">
            <w:pPr>
              <w:pStyle w:val="--2"/>
              <w:rPr>
                <w:rStyle w:val="ae"/>
              </w:rPr>
            </w:pPr>
            <w:r w:rsidRPr="008809ED">
              <w:rPr>
                <w:rStyle w:val="ae"/>
              </w:rPr>
              <w:t>Санитарная обработка холодильных камер</w:t>
            </w:r>
          </w:p>
        </w:tc>
      </w:tr>
      <w:tr w:rsidR="00ED3F26" w14:paraId="01D58951" w14:textId="77777777" w:rsidTr="00E44EF9">
        <w:tc>
          <w:tcPr>
            <w:tcW w:w="707" w:type="dxa"/>
            <w:vMerge w:val="restart"/>
          </w:tcPr>
          <w:p w14:paraId="1AC6D369" w14:textId="77777777" w:rsidR="00ED3F26" w:rsidRPr="005959E6" w:rsidRDefault="00ED3F26" w:rsidP="00ED3F26">
            <w:pPr>
              <w:pStyle w:val="--1"/>
            </w:pPr>
            <w:r>
              <w:t>6.1.</w:t>
            </w:r>
          </w:p>
        </w:tc>
        <w:tc>
          <w:tcPr>
            <w:tcW w:w="2126" w:type="dxa"/>
            <w:vMerge w:val="restart"/>
            <w:vAlign w:val="center"/>
          </w:tcPr>
          <w:p w14:paraId="58A92AED" w14:textId="77777777" w:rsidR="00ED3F26" w:rsidRPr="008809ED" w:rsidRDefault="00ED3F26" w:rsidP="008809ED">
            <w:pPr>
              <w:pStyle w:val="--2"/>
            </w:pPr>
            <w:r w:rsidRPr="008809ED">
              <w:t xml:space="preserve">внутренние поверхности (потолок, внешняя поверхность осветительных приборов, стены, двери, система </w:t>
            </w:r>
            <w:r w:rsidRPr="008809ED">
              <w:lastRenderedPageBreak/>
              <w:t>охлаждения)</w:t>
            </w:r>
          </w:p>
        </w:tc>
        <w:tc>
          <w:tcPr>
            <w:tcW w:w="1843" w:type="dxa"/>
          </w:tcPr>
          <w:p w14:paraId="6CE0A062" w14:textId="77777777" w:rsidR="00ED3F26" w:rsidRPr="008809ED" w:rsidRDefault="00ED3F26" w:rsidP="008809ED">
            <w:pPr>
              <w:pStyle w:val="--2"/>
            </w:pPr>
            <w:r w:rsidRPr="008809ED">
              <w:lastRenderedPageBreak/>
              <w:t>основная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0075CB16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41FCCBA8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1A1DBC82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3910F008" w14:textId="77777777" w:rsidTr="00E44EF9">
        <w:tc>
          <w:tcPr>
            <w:tcW w:w="707" w:type="dxa"/>
            <w:vMerge/>
          </w:tcPr>
          <w:p w14:paraId="7801A3D7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71F770E2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3CB26FBC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45" w:type="dxa"/>
            <w:gridSpan w:val="10"/>
            <w:shd w:val="clear" w:color="auto" w:fill="auto"/>
          </w:tcPr>
          <w:p w14:paraId="24754CDA" w14:textId="77777777" w:rsidR="00ED3F26" w:rsidRDefault="00ED3F26" w:rsidP="00ED3F26">
            <w:pPr>
              <w:pStyle w:val="--1"/>
            </w:pPr>
          </w:p>
        </w:tc>
        <w:tc>
          <w:tcPr>
            <w:tcW w:w="1558" w:type="dxa"/>
            <w:shd w:val="clear" w:color="auto" w:fill="auto"/>
          </w:tcPr>
          <w:p w14:paraId="4311FA99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23C78A4A" w14:textId="77777777" w:rsidR="00ED3F26" w:rsidRPr="005959E6" w:rsidRDefault="00ED3F26" w:rsidP="00ED3F26">
            <w:pPr>
              <w:pStyle w:val="--2"/>
            </w:pPr>
          </w:p>
        </w:tc>
      </w:tr>
      <w:tr w:rsidR="00ED3F26" w14:paraId="2949A4CD" w14:textId="77777777" w:rsidTr="00E44EF9">
        <w:tc>
          <w:tcPr>
            <w:tcW w:w="707" w:type="dxa"/>
            <w:vMerge/>
          </w:tcPr>
          <w:p w14:paraId="59D530C1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2BC51C0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6D991355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48782E4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7DB52497" w14:textId="77777777" w:rsidR="00ED3F26" w:rsidRPr="005959E6" w:rsidRDefault="00ED3F26" w:rsidP="00ED3F26">
            <w:pPr>
              <w:pStyle w:val="--2"/>
            </w:pPr>
          </w:p>
        </w:tc>
      </w:tr>
      <w:tr w:rsidR="00ED3F26" w14:paraId="403E7481" w14:textId="77777777" w:rsidTr="00E44EF9">
        <w:tc>
          <w:tcPr>
            <w:tcW w:w="707" w:type="dxa"/>
            <w:vMerge w:val="restart"/>
          </w:tcPr>
          <w:p w14:paraId="09440E57" w14:textId="77777777" w:rsidR="00ED3F26" w:rsidRPr="005959E6" w:rsidRDefault="00ED3F26" w:rsidP="00ED3F26">
            <w:pPr>
              <w:pStyle w:val="--1"/>
            </w:pPr>
            <w:r>
              <w:t>6.2.</w:t>
            </w:r>
          </w:p>
        </w:tc>
        <w:tc>
          <w:tcPr>
            <w:tcW w:w="2126" w:type="dxa"/>
            <w:vMerge w:val="restart"/>
          </w:tcPr>
          <w:p w14:paraId="12E6C61F" w14:textId="77777777" w:rsidR="00ED3F26" w:rsidRPr="008809ED" w:rsidRDefault="00ED3F26" w:rsidP="008809ED">
            <w:pPr>
              <w:pStyle w:val="--2"/>
            </w:pPr>
            <w:r w:rsidRPr="008809ED">
              <w:t>внешние поверхности (стены, двери)</w:t>
            </w:r>
          </w:p>
        </w:tc>
        <w:tc>
          <w:tcPr>
            <w:tcW w:w="1843" w:type="dxa"/>
          </w:tcPr>
          <w:p w14:paraId="3A4B54AD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FFFFFF" w:themeFill="background1"/>
          </w:tcPr>
          <w:p w14:paraId="76FC3A46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45548FEF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58228B14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5CF2BE7A" w14:textId="77777777" w:rsidTr="00E44EF9">
        <w:tc>
          <w:tcPr>
            <w:tcW w:w="707" w:type="dxa"/>
            <w:vMerge/>
          </w:tcPr>
          <w:p w14:paraId="37084478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3376DA2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075C8FB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FFFFFF" w:themeFill="background1"/>
          </w:tcPr>
          <w:p w14:paraId="11ABF298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0C86678C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1B3F0D6D" w14:textId="77777777" w:rsidR="00ED3F26" w:rsidRPr="005959E6" w:rsidRDefault="00ED3F26" w:rsidP="00ED3F26">
            <w:pPr>
              <w:pStyle w:val="--1"/>
            </w:pPr>
          </w:p>
        </w:tc>
      </w:tr>
      <w:tr w:rsidR="00ED3F26" w14:paraId="613264AF" w14:textId="77777777" w:rsidTr="00E44EF9">
        <w:tc>
          <w:tcPr>
            <w:tcW w:w="707" w:type="dxa"/>
            <w:vMerge/>
          </w:tcPr>
          <w:p w14:paraId="67822AC8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07B01A0B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09E3D43E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4520380" w14:textId="77777777" w:rsidR="00ED3F2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595D0916" w14:textId="77777777" w:rsidR="00ED3F26" w:rsidRPr="005959E6" w:rsidRDefault="00ED3F26" w:rsidP="00ED3F26">
            <w:pPr>
              <w:pStyle w:val="--1"/>
            </w:pPr>
          </w:p>
        </w:tc>
      </w:tr>
      <w:tr w:rsidR="00ED3F26" w14:paraId="5E85482F" w14:textId="77777777" w:rsidTr="00E44EF9">
        <w:tc>
          <w:tcPr>
            <w:tcW w:w="707" w:type="dxa"/>
            <w:vMerge w:val="restart"/>
          </w:tcPr>
          <w:p w14:paraId="654D89A7" w14:textId="77777777" w:rsidR="00ED3F26" w:rsidRPr="005959E6" w:rsidRDefault="00ED3F26" w:rsidP="00ED3F26">
            <w:pPr>
              <w:pStyle w:val="--1"/>
            </w:pPr>
            <w:r>
              <w:t>6.3.</w:t>
            </w:r>
          </w:p>
        </w:tc>
        <w:tc>
          <w:tcPr>
            <w:tcW w:w="2126" w:type="dxa"/>
            <w:vMerge w:val="restart"/>
          </w:tcPr>
          <w:p w14:paraId="6AA6C413" w14:textId="77777777" w:rsidR="00ED3F26" w:rsidRPr="008809ED" w:rsidRDefault="00ED3F26" w:rsidP="008809ED">
            <w:pPr>
              <w:pStyle w:val="--2"/>
            </w:pPr>
            <w:r w:rsidRPr="008809ED">
              <w:t>внешние поверхности (потолок)</w:t>
            </w:r>
          </w:p>
        </w:tc>
        <w:tc>
          <w:tcPr>
            <w:tcW w:w="1843" w:type="dxa"/>
          </w:tcPr>
          <w:p w14:paraId="1ABD0923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61143D55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6081D9DE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708FFA61" w14:textId="77777777" w:rsidR="00ED3F26" w:rsidRPr="005959E6" w:rsidRDefault="00ED3F26" w:rsidP="00ED3F26">
            <w:pPr>
              <w:pStyle w:val="--2"/>
            </w:pPr>
            <w:r>
              <w:t>сотрудник инженерной службы</w:t>
            </w:r>
          </w:p>
        </w:tc>
      </w:tr>
      <w:tr w:rsidR="00ED3F26" w14:paraId="2F0573C0" w14:textId="77777777" w:rsidTr="00E44EF9">
        <w:tc>
          <w:tcPr>
            <w:tcW w:w="707" w:type="dxa"/>
            <w:vMerge/>
          </w:tcPr>
          <w:p w14:paraId="3A2F111C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AB03770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54B9C7B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10BED787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045F1C68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FD16466" w14:textId="77777777" w:rsidR="00ED3F26" w:rsidRPr="005959E6" w:rsidRDefault="00ED3F26" w:rsidP="00ED3F26">
            <w:pPr>
              <w:pStyle w:val="--1"/>
            </w:pPr>
          </w:p>
        </w:tc>
      </w:tr>
      <w:tr w:rsidR="00ED3F26" w14:paraId="46D37E53" w14:textId="77777777" w:rsidTr="00E44EF9">
        <w:tc>
          <w:tcPr>
            <w:tcW w:w="707" w:type="dxa"/>
            <w:vMerge/>
          </w:tcPr>
          <w:p w14:paraId="7F36464B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0339844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36654DA2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7600D07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AE0A2D4" w14:textId="77777777" w:rsidR="00ED3F26" w:rsidRPr="005959E6" w:rsidRDefault="00ED3F26" w:rsidP="00ED3F26">
            <w:pPr>
              <w:pStyle w:val="--1"/>
            </w:pPr>
          </w:p>
        </w:tc>
      </w:tr>
      <w:tr w:rsidR="00ED3F26" w14:paraId="56D94BF5" w14:textId="77777777" w:rsidTr="00E44EF9">
        <w:tc>
          <w:tcPr>
            <w:tcW w:w="707" w:type="dxa"/>
            <w:vMerge w:val="restart"/>
          </w:tcPr>
          <w:p w14:paraId="3AA211CA" w14:textId="77777777" w:rsidR="00ED3F26" w:rsidRPr="005959E6" w:rsidRDefault="00ED3F26" w:rsidP="00ED3F26">
            <w:pPr>
              <w:pStyle w:val="--1"/>
            </w:pPr>
            <w:r>
              <w:t>6.4.</w:t>
            </w:r>
          </w:p>
        </w:tc>
        <w:tc>
          <w:tcPr>
            <w:tcW w:w="2126" w:type="dxa"/>
            <w:vMerge w:val="restart"/>
          </w:tcPr>
          <w:p w14:paraId="769151D7" w14:textId="77777777" w:rsidR="00ED3F26" w:rsidRPr="008809ED" w:rsidRDefault="00ED3F26" w:rsidP="008809ED">
            <w:pPr>
              <w:pStyle w:val="--2"/>
            </w:pPr>
            <w:r w:rsidRPr="008809ED">
              <w:t>дверные ручки</w:t>
            </w:r>
          </w:p>
        </w:tc>
        <w:tc>
          <w:tcPr>
            <w:tcW w:w="1843" w:type="dxa"/>
          </w:tcPr>
          <w:p w14:paraId="3FFD8EAE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7D578080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20E99FCB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DA3FACC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401FE03D" w14:textId="77777777" w:rsidTr="00E44EF9">
        <w:tc>
          <w:tcPr>
            <w:tcW w:w="707" w:type="dxa"/>
            <w:vMerge/>
          </w:tcPr>
          <w:p w14:paraId="6943ECC3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DDEF138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CD8DF44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46F9F929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CC"/>
          </w:tcPr>
          <w:p w14:paraId="7ED88257" w14:textId="77777777" w:rsidR="00ED3F26" w:rsidRDefault="00ED3F26" w:rsidP="00ED3F26">
            <w:pPr>
              <w:pStyle w:val="--1"/>
            </w:pPr>
            <w:r>
              <w:t>2 раза в смену</w:t>
            </w:r>
          </w:p>
        </w:tc>
        <w:tc>
          <w:tcPr>
            <w:tcW w:w="2127" w:type="dxa"/>
            <w:vMerge/>
          </w:tcPr>
          <w:p w14:paraId="530D4BC0" w14:textId="77777777" w:rsidR="00ED3F26" w:rsidRPr="005959E6" w:rsidRDefault="00ED3F26" w:rsidP="00ED3F26">
            <w:pPr>
              <w:pStyle w:val="--2"/>
            </w:pPr>
          </w:p>
        </w:tc>
      </w:tr>
      <w:tr w:rsidR="00ED3F26" w14:paraId="6005F863" w14:textId="77777777" w:rsidTr="00E44EF9">
        <w:tc>
          <w:tcPr>
            <w:tcW w:w="707" w:type="dxa"/>
            <w:vMerge/>
          </w:tcPr>
          <w:p w14:paraId="21EA55AF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5E5E607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4FB67102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51A4B18" w14:textId="77777777" w:rsidR="00ED3F2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7CBFAABC" w14:textId="77777777" w:rsidR="00ED3F26" w:rsidRPr="005959E6" w:rsidRDefault="00ED3F26" w:rsidP="00ED3F26">
            <w:pPr>
              <w:pStyle w:val="--2"/>
            </w:pPr>
          </w:p>
        </w:tc>
      </w:tr>
      <w:tr w:rsidR="00ED3F26" w14:paraId="05C8AA0B" w14:textId="77777777" w:rsidTr="00E44EF9">
        <w:tc>
          <w:tcPr>
            <w:tcW w:w="707" w:type="dxa"/>
            <w:vMerge w:val="restart"/>
          </w:tcPr>
          <w:p w14:paraId="6016E52D" w14:textId="77777777" w:rsidR="00ED3F26" w:rsidRPr="005959E6" w:rsidRDefault="00ED3F26" w:rsidP="00ED3F26">
            <w:pPr>
              <w:pStyle w:val="--1"/>
            </w:pPr>
            <w:r>
              <w:t>6.5.</w:t>
            </w:r>
          </w:p>
        </w:tc>
        <w:tc>
          <w:tcPr>
            <w:tcW w:w="2126" w:type="dxa"/>
            <w:vMerge w:val="restart"/>
          </w:tcPr>
          <w:p w14:paraId="6962C8CF" w14:textId="77777777" w:rsidR="00ED3F26" w:rsidRPr="008809ED" w:rsidRDefault="00ED3F26" w:rsidP="008809ED">
            <w:pPr>
              <w:pStyle w:val="--2"/>
            </w:pPr>
            <w:r w:rsidRPr="008809ED">
              <w:t>пол</w:t>
            </w:r>
          </w:p>
        </w:tc>
        <w:tc>
          <w:tcPr>
            <w:tcW w:w="1843" w:type="dxa"/>
          </w:tcPr>
          <w:p w14:paraId="0DBEA8C2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65CE21B" w14:textId="77777777" w:rsidR="00ED3F26" w:rsidRDefault="00ED3F26" w:rsidP="00ED3F26">
            <w:pPr>
              <w:pStyle w:val="--1"/>
            </w:pPr>
            <w:r>
              <w:t>1 раз в смену</w:t>
            </w:r>
          </w:p>
        </w:tc>
        <w:tc>
          <w:tcPr>
            <w:tcW w:w="2127" w:type="dxa"/>
            <w:vMerge w:val="restart"/>
          </w:tcPr>
          <w:p w14:paraId="145B1887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1629A0B4" w14:textId="77777777" w:rsidTr="00E44EF9">
        <w:tc>
          <w:tcPr>
            <w:tcW w:w="707" w:type="dxa"/>
            <w:vMerge/>
          </w:tcPr>
          <w:p w14:paraId="7E3027E8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1877ED2A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4BD21DBA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56CB4E9F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509412BC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5B9FA27E" w14:textId="77777777" w:rsidR="00ED3F26" w:rsidRPr="005959E6" w:rsidRDefault="00ED3F26" w:rsidP="00ED3F26">
            <w:pPr>
              <w:pStyle w:val="--2"/>
            </w:pPr>
          </w:p>
        </w:tc>
      </w:tr>
      <w:tr w:rsidR="00ED3F26" w14:paraId="1E024B71" w14:textId="77777777" w:rsidTr="00E44EF9">
        <w:tc>
          <w:tcPr>
            <w:tcW w:w="707" w:type="dxa"/>
            <w:vMerge/>
          </w:tcPr>
          <w:p w14:paraId="5606E691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1C825F6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56652DAD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296217D" w14:textId="77777777" w:rsidR="00ED3F2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548F7181" w14:textId="77777777" w:rsidR="00ED3F26" w:rsidRPr="005959E6" w:rsidRDefault="00ED3F26" w:rsidP="00ED3F26">
            <w:pPr>
              <w:pStyle w:val="--2"/>
            </w:pPr>
          </w:p>
        </w:tc>
      </w:tr>
      <w:tr w:rsidR="00ED3F26" w14:paraId="4343CD21" w14:textId="77777777" w:rsidTr="00E44EF9">
        <w:tc>
          <w:tcPr>
            <w:tcW w:w="707" w:type="dxa"/>
            <w:shd w:val="clear" w:color="auto" w:fill="99FF99"/>
          </w:tcPr>
          <w:p w14:paraId="5914F5E8" w14:textId="77777777" w:rsidR="00ED3F26" w:rsidRPr="005959E6" w:rsidRDefault="00ED3F26" w:rsidP="00ED3F26">
            <w:pPr>
              <w:pStyle w:val="--1"/>
            </w:pPr>
            <w:r>
              <w:rPr>
                <w:rStyle w:val="ae"/>
              </w:rPr>
              <w:t>7</w:t>
            </w:r>
            <w:r w:rsidRPr="00EC41C4">
              <w:rPr>
                <w:rStyle w:val="ae"/>
              </w:rPr>
              <w:t>.</w:t>
            </w:r>
          </w:p>
        </w:tc>
        <w:tc>
          <w:tcPr>
            <w:tcW w:w="9499" w:type="dxa"/>
            <w:gridSpan w:val="14"/>
            <w:shd w:val="clear" w:color="auto" w:fill="99FF99"/>
            <w:vAlign w:val="center"/>
          </w:tcPr>
          <w:p w14:paraId="142AA68B" w14:textId="77777777" w:rsidR="00ED3F26" w:rsidRPr="00714553" w:rsidRDefault="00ED3F26" w:rsidP="00ED3F26">
            <w:pPr>
              <w:pStyle w:val="--2"/>
            </w:pPr>
            <w:r w:rsidRPr="00714553">
              <w:rPr>
                <w:rStyle w:val="ae"/>
              </w:rPr>
              <w:t xml:space="preserve">Санитарная обработка </w:t>
            </w:r>
            <w:r>
              <w:rPr>
                <w:rStyle w:val="ae"/>
              </w:rPr>
              <w:t>морозильных камер</w:t>
            </w:r>
          </w:p>
        </w:tc>
      </w:tr>
      <w:tr w:rsidR="00ED3F26" w14:paraId="11CEDCE9" w14:textId="77777777" w:rsidTr="00E44EF9">
        <w:tc>
          <w:tcPr>
            <w:tcW w:w="707" w:type="dxa"/>
            <w:vMerge w:val="restart"/>
          </w:tcPr>
          <w:p w14:paraId="1B215264" w14:textId="77777777" w:rsidR="00ED3F26" w:rsidRPr="005959E6" w:rsidRDefault="00ED3F26" w:rsidP="00ED3F26">
            <w:pPr>
              <w:pStyle w:val="--1"/>
            </w:pPr>
            <w:r>
              <w:t>7.1.</w:t>
            </w:r>
          </w:p>
        </w:tc>
        <w:tc>
          <w:tcPr>
            <w:tcW w:w="2126" w:type="dxa"/>
            <w:vMerge w:val="restart"/>
            <w:vAlign w:val="center"/>
          </w:tcPr>
          <w:p w14:paraId="68629347" w14:textId="77777777" w:rsidR="00ED3F26" w:rsidRPr="008809ED" w:rsidRDefault="00ED3F26" w:rsidP="008809ED">
            <w:pPr>
              <w:pStyle w:val="--2"/>
            </w:pPr>
            <w:r w:rsidRPr="008809ED">
              <w:t>внутренние поверхности (потолок, внешняя поверхность осветительных приборов, стены, двери, система охлаждения)</w:t>
            </w:r>
          </w:p>
        </w:tc>
        <w:tc>
          <w:tcPr>
            <w:tcW w:w="1843" w:type="dxa"/>
          </w:tcPr>
          <w:p w14:paraId="28B8F98A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5B49E871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3D671191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3619AB56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46FF2448" w14:textId="77777777" w:rsidTr="00E44EF9">
        <w:tc>
          <w:tcPr>
            <w:tcW w:w="707" w:type="dxa"/>
            <w:vMerge/>
          </w:tcPr>
          <w:p w14:paraId="47FD81E1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36C6728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50BE623D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32CBAFE7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4B28006B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58A4D7FF" w14:textId="77777777" w:rsidR="00ED3F26" w:rsidRPr="005959E6" w:rsidRDefault="00ED3F26" w:rsidP="00ED3F26">
            <w:pPr>
              <w:pStyle w:val="--2"/>
            </w:pPr>
          </w:p>
        </w:tc>
      </w:tr>
      <w:tr w:rsidR="00ED3F26" w14:paraId="14AB5856" w14:textId="77777777" w:rsidTr="00E44EF9">
        <w:tc>
          <w:tcPr>
            <w:tcW w:w="707" w:type="dxa"/>
            <w:vMerge/>
          </w:tcPr>
          <w:p w14:paraId="451FC568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EE50C28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64105184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1141FE0" w14:textId="77777777" w:rsidR="00ED3F26" w:rsidRDefault="00ED3F26" w:rsidP="00ED3F26">
            <w:pPr>
              <w:pStyle w:val="--1"/>
            </w:pPr>
            <w:r>
              <w:t>1 раз в 3 месяца</w:t>
            </w:r>
          </w:p>
        </w:tc>
        <w:tc>
          <w:tcPr>
            <w:tcW w:w="2127" w:type="dxa"/>
            <w:vMerge/>
          </w:tcPr>
          <w:p w14:paraId="5C17B5EE" w14:textId="77777777" w:rsidR="00ED3F26" w:rsidRPr="005959E6" w:rsidRDefault="00ED3F26" w:rsidP="00ED3F26">
            <w:pPr>
              <w:pStyle w:val="--2"/>
            </w:pPr>
          </w:p>
        </w:tc>
      </w:tr>
      <w:tr w:rsidR="00ED3F26" w14:paraId="5B6D3230" w14:textId="77777777" w:rsidTr="00E44EF9">
        <w:tc>
          <w:tcPr>
            <w:tcW w:w="707" w:type="dxa"/>
            <w:vMerge w:val="restart"/>
          </w:tcPr>
          <w:p w14:paraId="0C688BCD" w14:textId="77777777" w:rsidR="00ED3F26" w:rsidRPr="005959E6" w:rsidRDefault="00ED3F26" w:rsidP="00ED3F26">
            <w:pPr>
              <w:pStyle w:val="--1"/>
            </w:pPr>
            <w:r>
              <w:t>7.2.</w:t>
            </w:r>
          </w:p>
        </w:tc>
        <w:tc>
          <w:tcPr>
            <w:tcW w:w="2126" w:type="dxa"/>
            <w:vMerge w:val="restart"/>
          </w:tcPr>
          <w:p w14:paraId="21C7DF90" w14:textId="77777777" w:rsidR="00ED3F26" w:rsidRPr="008809ED" w:rsidRDefault="00ED3F26" w:rsidP="008809ED">
            <w:pPr>
              <w:pStyle w:val="--2"/>
            </w:pPr>
            <w:r w:rsidRPr="008809ED">
              <w:t>внешние поверхности (стены, двери)</w:t>
            </w:r>
          </w:p>
        </w:tc>
        <w:tc>
          <w:tcPr>
            <w:tcW w:w="1843" w:type="dxa"/>
          </w:tcPr>
          <w:p w14:paraId="0BD8519C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FFFFFF" w:themeFill="background1"/>
          </w:tcPr>
          <w:p w14:paraId="04BF8D4A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439C0B87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547303FF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1A645C12" w14:textId="77777777" w:rsidTr="00E44EF9">
        <w:tc>
          <w:tcPr>
            <w:tcW w:w="707" w:type="dxa"/>
            <w:vMerge/>
          </w:tcPr>
          <w:p w14:paraId="072B5281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408C408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7F551DFA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FFFFFF" w:themeFill="background1"/>
          </w:tcPr>
          <w:p w14:paraId="7F6BED10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6A7278B8" w14:textId="77777777" w:rsidR="00ED3F26" w:rsidRPr="005959E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448E1910" w14:textId="77777777" w:rsidR="00ED3F26" w:rsidRPr="005959E6" w:rsidRDefault="00ED3F26" w:rsidP="00ED3F26">
            <w:pPr>
              <w:pStyle w:val="--2"/>
            </w:pPr>
          </w:p>
        </w:tc>
      </w:tr>
      <w:tr w:rsidR="00ED3F26" w14:paraId="6C304BD8" w14:textId="77777777" w:rsidTr="00E44EF9">
        <w:tc>
          <w:tcPr>
            <w:tcW w:w="707" w:type="dxa"/>
            <w:vMerge/>
          </w:tcPr>
          <w:p w14:paraId="172CEF8A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1EE422C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C6D5EF0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ADFE592" w14:textId="77777777" w:rsidR="00ED3F26" w:rsidRPr="005959E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6A76D758" w14:textId="77777777" w:rsidR="00ED3F26" w:rsidRPr="005959E6" w:rsidRDefault="00ED3F26" w:rsidP="00ED3F26">
            <w:pPr>
              <w:pStyle w:val="--2"/>
            </w:pPr>
          </w:p>
        </w:tc>
      </w:tr>
      <w:tr w:rsidR="00ED3F26" w14:paraId="2F0C433B" w14:textId="77777777" w:rsidTr="00E44EF9">
        <w:tc>
          <w:tcPr>
            <w:tcW w:w="707" w:type="dxa"/>
            <w:vMerge w:val="restart"/>
          </w:tcPr>
          <w:p w14:paraId="13DA877F" w14:textId="77777777" w:rsidR="00ED3F26" w:rsidRPr="005959E6" w:rsidRDefault="00ED3F26" w:rsidP="00ED3F26">
            <w:pPr>
              <w:pStyle w:val="--1"/>
            </w:pPr>
            <w:r>
              <w:t>7.3.</w:t>
            </w:r>
          </w:p>
        </w:tc>
        <w:tc>
          <w:tcPr>
            <w:tcW w:w="2126" w:type="dxa"/>
            <w:vMerge w:val="restart"/>
          </w:tcPr>
          <w:p w14:paraId="418CC783" w14:textId="77777777" w:rsidR="00ED3F26" w:rsidRPr="008809ED" w:rsidRDefault="00ED3F26" w:rsidP="008809ED">
            <w:pPr>
              <w:pStyle w:val="--2"/>
            </w:pPr>
            <w:r w:rsidRPr="008809ED">
              <w:t>внешние поверхности (потолок)</w:t>
            </w:r>
          </w:p>
        </w:tc>
        <w:tc>
          <w:tcPr>
            <w:tcW w:w="1843" w:type="dxa"/>
          </w:tcPr>
          <w:p w14:paraId="50CEC528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276E5DD5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50128719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71D5B84D" w14:textId="77777777" w:rsidR="00ED3F26" w:rsidRPr="005959E6" w:rsidRDefault="00ED3F26" w:rsidP="00ED3F26">
            <w:pPr>
              <w:pStyle w:val="--2"/>
            </w:pPr>
            <w:r>
              <w:t>сотрудник инженерной службы</w:t>
            </w:r>
          </w:p>
        </w:tc>
      </w:tr>
      <w:tr w:rsidR="00ED3F26" w14:paraId="31A2851C" w14:textId="77777777" w:rsidTr="00E44EF9">
        <w:tc>
          <w:tcPr>
            <w:tcW w:w="707" w:type="dxa"/>
            <w:vMerge/>
          </w:tcPr>
          <w:p w14:paraId="047BFF96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408C61B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7FA4BE84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6E2DBD72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6BC9A30A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3180B4BD" w14:textId="77777777" w:rsidR="00ED3F26" w:rsidRPr="005959E6" w:rsidRDefault="00ED3F26" w:rsidP="00ED3F26">
            <w:pPr>
              <w:pStyle w:val="--1"/>
            </w:pPr>
          </w:p>
        </w:tc>
      </w:tr>
      <w:tr w:rsidR="00ED3F26" w14:paraId="184BED37" w14:textId="77777777" w:rsidTr="00E44EF9">
        <w:tc>
          <w:tcPr>
            <w:tcW w:w="707" w:type="dxa"/>
            <w:vMerge/>
          </w:tcPr>
          <w:p w14:paraId="42D963D4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8D7A1FF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736E6F47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6EAFE71C" w14:textId="77777777" w:rsidR="00ED3F26" w:rsidRDefault="00ED3F26" w:rsidP="00ED3F26">
            <w:pPr>
              <w:pStyle w:val="--1"/>
            </w:pPr>
            <w:r>
              <w:t>1 раз в месяц</w:t>
            </w:r>
          </w:p>
        </w:tc>
        <w:tc>
          <w:tcPr>
            <w:tcW w:w="2127" w:type="dxa"/>
            <w:vMerge/>
          </w:tcPr>
          <w:p w14:paraId="6D4201CC" w14:textId="77777777" w:rsidR="00ED3F26" w:rsidRPr="005959E6" w:rsidRDefault="00ED3F26" w:rsidP="00ED3F26">
            <w:pPr>
              <w:pStyle w:val="--1"/>
            </w:pPr>
          </w:p>
        </w:tc>
      </w:tr>
      <w:tr w:rsidR="00ED3F26" w14:paraId="04625548" w14:textId="77777777" w:rsidTr="00E44EF9">
        <w:tc>
          <w:tcPr>
            <w:tcW w:w="707" w:type="dxa"/>
            <w:vMerge w:val="restart"/>
          </w:tcPr>
          <w:p w14:paraId="33D8256E" w14:textId="77777777" w:rsidR="00ED3F26" w:rsidRPr="005959E6" w:rsidRDefault="00ED3F26" w:rsidP="00ED3F26">
            <w:pPr>
              <w:pStyle w:val="--1"/>
            </w:pPr>
            <w:r>
              <w:t>7.4.</w:t>
            </w:r>
          </w:p>
        </w:tc>
        <w:tc>
          <w:tcPr>
            <w:tcW w:w="2126" w:type="dxa"/>
            <w:vMerge w:val="restart"/>
          </w:tcPr>
          <w:p w14:paraId="0620CD9F" w14:textId="77777777" w:rsidR="00ED3F26" w:rsidRPr="008809ED" w:rsidRDefault="00ED3F26" w:rsidP="008809ED">
            <w:pPr>
              <w:pStyle w:val="--2"/>
            </w:pPr>
            <w:r w:rsidRPr="008809ED">
              <w:t>дверные ручки</w:t>
            </w:r>
          </w:p>
        </w:tc>
        <w:tc>
          <w:tcPr>
            <w:tcW w:w="1843" w:type="dxa"/>
          </w:tcPr>
          <w:p w14:paraId="337D0C60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5F50A0E1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3338C80F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245FA5A4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242C8891" w14:textId="77777777" w:rsidTr="00E44EF9">
        <w:tc>
          <w:tcPr>
            <w:tcW w:w="707" w:type="dxa"/>
            <w:vMerge/>
          </w:tcPr>
          <w:p w14:paraId="4B6E5052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20C3739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09AF72F5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2AD9CE0A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CC"/>
          </w:tcPr>
          <w:p w14:paraId="00C20F7B" w14:textId="77777777" w:rsidR="00ED3F26" w:rsidRDefault="00ED3F26" w:rsidP="00ED3F26">
            <w:pPr>
              <w:pStyle w:val="--1"/>
            </w:pPr>
            <w:r>
              <w:t>2 раза в смену</w:t>
            </w:r>
          </w:p>
        </w:tc>
        <w:tc>
          <w:tcPr>
            <w:tcW w:w="2127" w:type="dxa"/>
            <w:vMerge/>
          </w:tcPr>
          <w:p w14:paraId="2FD89DDA" w14:textId="77777777" w:rsidR="00ED3F26" w:rsidRPr="005959E6" w:rsidRDefault="00ED3F26" w:rsidP="00ED3F26">
            <w:pPr>
              <w:pStyle w:val="--2"/>
            </w:pPr>
          </w:p>
        </w:tc>
      </w:tr>
      <w:tr w:rsidR="00ED3F26" w14:paraId="6D0161E2" w14:textId="77777777" w:rsidTr="00E44EF9">
        <w:tc>
          <w:tcPr>
            <w:tcW w:w="707" w:type="dxa"/>
            <w:vMerge/>
          </w:tcPr>
          <w:p w14:paraId="5B7FF5E2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5708C112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05E3A928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09DD204D" w14:textId="77777777" w:rsidR="00ED3F2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032CE95E" w14:textId="77777777" w:rsidR="00ED3F26" w:rsidRPr="005959E6" w:rsidRDefault="00ED3F26" w:rsidP="00ED3F26">
            <w:pPr>
              <w:pStyle w:val="--2"/>
            </w:pPr>
          </w:p>
        </w:tc>
      </w:tr>
      <w:tr w:rsidR="00ED3F26" w14:paraId="31B45944" w14:textId="77777777" w:rsidTr="00E44EF9">
        <w:tc>
          <w:tcPr>
            <w:tcW w:w="707" w:type="dxa"/>
            <w:vMerge w:val="restart"/>
          </w:tcPr>
          <w:p w14:paraId="691517C8" w14:textId="77777777" w:rsidR="00ED3F26" w:rsidRDefault="00ED3F26" w:rsidP="00ED3F26">
            <w:pPr>
              <w:pStyle w:val="--1"/>
            </w:pPr>
            <w:r>
              <w:t>7.5.</w:t>
            </w:r>
          </w:p>
        </w:tc>
        <w:tc>
          <w:tcPr>
            <w:tcW w:w="2126" w:type="dxa"/>
            <w:vMerge w:val="restart"/>
          </w:tcPr>
          <w:p w14:paraId="693E4E29" w14:textId="77777777" w:rsidR="00ED3F26" w:rsidRPr="008809ED" w:rsidRDefault="00ED3F26" w:rsidP="008809ED">
            <w:pPr>
              <w:pStyle w:val="--2"/>
            </w:pPr>
            <w:r w:rsidRPr="008809ED">
              <w:t>завесы полосовые ПВХ</w:t>
            </w:r>
          </w:p>
        </w:tc>
        <w:tc>
          <w:tcPr>
            <w:tcW w:w="1843" w:type="dxa"/>
          </w:tcPr>
          <w:p w14:paraId="16497A6D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BEA60EC" w14:textId="77777777" w:rsidR="00ED3F26" w:rsidRDefault="00ED3F26" w:rsidP="00ED3F26">
            <w:pPr>
              <w:pStyle w:val="--1"/>
            </w:pPr>
            <w:r>
              <w:t>1 раз в неделю</w:t>
            </w:r>
          </w:p>
        </w:tc>
        <w:tc>
          <w:tcPr>
            <w:tcW w:w="2127" w:type="dxa"/>
            <w:vMerge w:val="restart"/>
          </w:tcPr>
          <w:p w14:paraId="0994EF7E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5F96899B" w14:textId="77777777" w:rsidTr="00E44EF9">
        <w:tc>
          <w:tcPr>
            <w:tcW w:w="707" w:type="dxa"/>
            <w:vMerge/>
          </w:tcPr>
          <w:p w14:paraId="6ED14AC9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6E2EECFD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9469C60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auto"/>
          </w:tcPr>
          <w:p w14:paraId="44E9C918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auto"/>
          </w:tcPr>
          <w:p w14:paraId="57D47CBA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0DC1D1B3" w14:textId="77777777" w:rsidR="00ED3F26" w:rsidRPr="005959E6" w:rsidRDefault="00ED3F26" w:rsidP="00ED3F26">
            <w:pPr>
              <w:pStyle w:val="--1"/>
            </w:pPr>
          </w:p>
        </w:tc>
      </w:tr>
      <w:tr w:rsidR="00ED3F26" w14:paraId="624B8D68" w14:textId="77777777" w:rsidTr="00E44EF9">
        <w:tc>
          <w:tcPr>
            <w:tcW w:w="707" w:type="dxa"/>
            <w:vMerge/>
          </w:tcPr>
          <w:p w14:paraId="2D29E763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3B9E7FE8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4A9DB0EF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1E99AFDF" w14:textId="77777777" w:rsidR="00ED3F26" w:rsidRDefault="00ED3F26" w:rsidP="00ED3F26">
            <w:pPr>
              <w:pStyle w:val="--1"/>
            </w:pPr>
            <w:r>
              <w:t>1 раз в 2 недели</w:t>
            </w:r>
          </w:p>
        </w:tc>
        <w:tc>
          <w:tcPr>
            <w:tcW w:w="2127" w:type="dxa"/>
            <w:vMerge/>
          </w:tcPr>
          <w:p w14:paraId="08FCB8D6" w14:textId="77777777" w:rsidR="00ED3F26" w:rsidRPr="005959E6" w:rsidRDefault="00ED3F26" w:rsidP="00ED3F26">
            <w:pPr>
              <w:pStyle w:val="--1"/>
            </w:pPr>
          </w:p>
        </w:tc>
      </w:tr>
      <w:tr w:rsidR="00ED3F26" w14:paraId="75BCD439" w14:textId="77777777" w:rsidTr="00E44EF9">
        <w:tc>
          <w:tcPr>
            <w:tcW w:w="707" w:type="dxa"/>
            <w:vMerge w:val="restart"/>
          </w:tcPr>
          <w:p w14:paraId="077CBA4F" w14:textId="77777777" w:rsidR="00ED3F26" w:rsidRPr="005959E6" w:rsidRDefault="00ED3F26" w:rsidP="00ED3F26">
            <w:pPr>
              <w:pStyle w:val="--1"/>
            </w:pPr>
            <w:r>
              <w:t>7.6.</w:t>
            </w:r>
          </w:p>
        </w:tc>
        <w:tc>
          <w:tcPr>
            <w:tcW w:w="2126" w:type="dxa"/>
            <w:vMerge w:val="restart"/>
          </w:tcPr>
          <w:p w14:paraId="57040EE9" w14:textId="77777777" w:rsidR="00ED3F26" w:rsidRPr="008809ED" w:rsidRDefault="00ED3F26" w:rsidP="008809ED">
            <w:pPr>
              <w:pStyle w:val="--2"/>
            </w:pPr>
            <w:r w:rsidRPr="008809ED">
              <w:t>пол</w:t>
            </w:r>
          </w:p>
        </w:tc>
        <w:tc>
          <w:tcPr>
            <w:tcW w:w="1843" w:type="dxa"/>
          </w:tcPr>
          <w:p w14:paraId="51BCF2E9" w14:textId="77777777" w:rsidR="00ED3F26" w:rsidRPr="008809ED" w:rsidRDefault="00ED3F26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1837" w:type="dxa"/>
            <w:gridSpan w:val="9"/>
            <w:shd w:val="clear" w:color="auto" w:fill="FFFFFF" w:themeFill="background1"/>
          </w:tcPr>
          <w:p w14:paraId="58BFAE8F" w14:textId="77777777" w:rsidR="00ED3F26" w:rsidRDefault="00ED3F26" w:rsidP="00ED3F26">
            <w:pPr>
              <w:pStyle w:val="--1"/>
            </w:pPr>
          </w:p>
        </w:tc>
        <w:tc>
          <w:tcPr>
            <w:tcW w:w="1566" w:type="dxa"/>
            <w:gridSpan w:val="2"/>
            <w:shd w:val="clear" w:color="auto" w:fill="FFFFFF" w:themeFill="background1"/>
          </w:tcPr>
          <w:p w14:paraId="4C987C97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 w:val="restart"/>
          </w:tcPr>
          <w:p w14:paraId="10F08221" w14:textId="77777777" w:rsidR="00ED3F26" w:rsidRPr="005959E6" w:rsidRDefault="00ED3F26" w:rsidP="00ED3F26">
            <w:pPr>
              <w:pStyle w:val="--2"/>
            </w:pPr>
            <w:r w:rsidRPr="00EC41C4">
              <w:t>сотрудник внутреннего клининга</w:t>
            </w:r>
          </w:p>
        </w:tc>
      </w:tr>
      <w:tr w:rsidR="00ED3F26" w14:paraId="1AB4E8B4" w14:textId="77777777" w:rsidTr="00E44EF9">
        <w:tc>
          <w:tcPr>
            <w:tcW w:w="707" w:type="dxa"/>
            <w:vMerge/>
          </w:tcPr>
          <w:p w14:paraId="68267D4D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27A1D0B6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05D09283" w14:textId="77777777" w:rsidR="00ED3F26" w:rsidRPr="008809ED" w:rsidRDefault="00ED3F26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37" w:type="dxa"/>
            <w:gridSpan w:val="9"/>
            <w:shd w:val="clear" w:color="auto" w:fill="FFFFCC"/>
          </w:tcPr>
          <w:p w14:paraId="2D916E81" w14:textId="77777777" w:rsidR="00ED3F26" w:rsidRDefault="00ED3F26" w:rsidP="00ED3F26">
            <w:pPr>
              <w:pStyle w:val="--1"/>
            </w:pPr>
            <w:r>
              <w:t>по мере необходимости</w:t>
            </w:r>
            <w:r>
              <w:br/>
              <w:t>(сухая очистка)</w:t>
            </w:r>
          </w:p>
        </w:tc>
        <w:tc>
          <w:tcPr>
            <w:tcW w:w="1566" w:type="dxa"/>
            <w:gridSpan w:val="2"/>
            <w:shd w:val="clear" w:color="auto" w:fill="auto"/>
          </w:tcPr>
          <w:p w14:paraId="3F490635" w14:textId="77777777" w:rsidR="00ED3F26" w:rsidRDefault="00ED3F26" w:rsidP="00ED3F26">
            <w:pPr>
              <w:pStyle w:val="--1"/>
            </w:pPr>
          </w:p>
        </w:tc>
        <w:tc>
          <w:tcPr>
            <w:tcW w:w="2127" w:type="dxa"/>
            <w:vMerge/>
          </w:tcPr>
          <w:p w14:paraId="6F7FF3B2" w14:textId="77777777" w:rsidR="00ED3F26" w:rsidRPr="005959E6" w:rsidRDefault="00ED3F26" w:rsidP="00ED3F26">
            <w:pPr>
              <w:pStyle w:val="--2"/>
            </w:pPr>
          </w:p>
        </w:tc>
      </w:tr>
      <w:tr w:rsidR="00ED3F26" w14:paraId="43F8519D" w14:textId="77777777" w:rsidTr="00E44EF9">
        <w:tc>
          <w:tcPr>
            <w:tcW w:w="707" w:type="dxa"/>
            <w:vMerge/>
          </w:tcPr>
          <w:p w14:paraId="295010BE" w14:textId="77777777" w:rsidR="00ED3F26" w:rsidRDefault="00ED3F26" w:rsidP="00ED3F26">
            <w:pPr>
              <w:pStyle w:val="--1"/>
            </w:pPr>
          </w:p>
        </w:tc>
        <w:tc>
          <w:tcPr>
            <w:tcW w:w="2126" w:type="dxa"/>
            <w:vMerge/>
            <w:vAlign w:val="center"/>
          </w:tcPr>
          <w:p w14:paraId="7F9F0A35" w14:textId="77777777" w:rsidR="00ED3F26" w:rsidRPr="008809ED" w:rsidRDefault="00ED3F26" w:rsidP="008809ED">
            <w:pPr>
              <w:pStyle w:val="--2"/>
            </w:pPr>
          </w:p>
        </w:tc>
        <w:tc>
          <w:tcPr>
            <w:tcW w:w="1843" w:type="dxa"/>
          </w:tcPr>
          <w:p w14:paraId="13579482" w14:textId="77777777" w:rsidR="00ED3F26" w:rsidRPr="008809ED" w:rsidRDefault="00ED3F26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403" w:type="dxa"/>
            <w:gridSpan w:val="11"/>
            <w:shd w:val="clear" w:color="auto" w:fill="FFFFCC"/>
          </w:tcPr>
          <w:p w14:paraId="21E8FF71" w14:textId="77777777" w:rsidR="00ED3F26" w:rsidRDefault="00ED3F26" w:rsidP="00ED3F26">
            <w:pPr>
              <w:pStyle w:val="--1"/>
            </w:pPr>
            <w:r>
              <w:t>1 раз в 3 месяца</w:t>
            </w:r>
          </w:p>
        </w:tc>
        <w:tc>
          <w:tcPr>
            <w:tcW w:w="2127" w:type="dxa"/>
            <w:vMerge/>
          </w:tcPr>
          <w:p w14:paraId="029C5F15" w14:textId="77777777" w:rsidR="00ED3F26" w:rsidRPr="005959E6" w:rsidRDefault="00ED3F26" w:rsidP="00ED3F26">
            <w:pPr>
              <w:pStyle w:val="--2"/>
            </w:pPr>
          </w:p>
        </w:tc>
      </w:tr>
      <w:tr w:rsidR="00164FC4" w14:paraId="15F3BC0A" w14:textId="77777777" w:rsidTr="00966513">
        <w:tc>
          <w:tcPr>
            <w:tcW w:w="708" w:type="dxa"/>
            <w:shd w:val="clear" w:color="auto" w:fill="99FF99"/>
          </w:tcPr>
          <w:p w14:paraId="285FDB97" w14:textId="77777777" w:rsidR="00164FC4" w:rsidRDefault="00164FC4" w:rsidP="00966513">
            <w:pPr>
              <w:pStyle w:val="--1"/>
            </w:pPr>
            <w:r>
              <w:rPr>
                <w:rStyle w:val="ae"/>
              </w:rPr>
              <w:t>8</w:t>
            </w:r>
            <w:r w:rsidRPr="00EC41C4">
              <w:rPr>
                <w:rStyle w:val="ae"/>
              </w:rPr>
              <w:t>.</w:t>
            </w:r>
          </w:p>
        </w:tc>
        <w:tc>
          <w:tcPr>
            <w:tcW w:w="9498" w:type="dxa"/>
            <w:gridSpan w:val="14"/>
            <w:shd w:val="clear" w:color="auto" w:fill="99FF99"/>
            <w:vAlign w:val="center"/>
          </w:tcPr>
          <w:p w14:paraId="0077FB63" w14:textId="77777777" w:rsidR="00164FC4" w:rsidRPr="005959E6" w:rsidRDefault="00164FC4" w:rsidP="00966513">
            <w:pPr>
              <w:pStyle w:val="--2"/>
            </w:pPr>
            <w:r w:rsidRPr="00714553">
              <w:rPr>
                <w:rStyle w:val="ae"/>
              </w:rPr>
              <w:t xml:space="preserve">Санитарная обработка </w:t>
            </w:r>
            <w:r>
              <w:rPr>
                <w:rStyle w:val="ae"/>
              </w:rPr>
              <w:t>грузовых лифтов</w:t>
            </w:r>
          </w:p>
        </w:tc>
      </w:tr>
      <w:tr w:rsidR="00164FC4" w14:paraId="042C2DF1" w14:textId="77777777" w:rsidTr="00966513">
        <w:tc>
          <w:tcPr>
            <w:tcW w:w="708" w:type="dxa"/>
            <w:vMerge w:val="restart"/>
          </w:tcPr>
          <w:p w14:paraId="42819284" w14:textId="77777777" w:rsidR="00164FC4" w:rsidRPr="008809ED" w:rsidRDefault="00164FC4" w:rsidP="008809ED">
            <w:pPr>
              <w:pStyle w:val="--1"/>
            </w:pPr>
            <w:r w:rsidRPr="008809ED">
              <w:t>8.1.</w:t>
            </w:r>
          </w:p>
        </w:tc>
        <w:tc>
          <w:tcPr>
            <w:tcW w:w="2127" w:type="dxa"/>
            <w:vMerge w:val="restart"/>
          </w:tcPr>
          <w:p w14:paraId="7FDEB0D9" w14:textId="77777777" w:rsidR="00164FC4" w:rsidRPr="008809ED" w:rsidRDefault="00164FC4" w:rsidP="008809ED">
            <w:pPr>
              <w:pStyle w:val="--2"/>
            </w:pPr>
            <w:r w:rsidRPr="008809ED">
              <w:t>поверхности (потолок, стены, двери)</w:t>
            </w:r>
          </w:p>
        </w:tc>
        <w:tc>
          <w:tcPr>
            <w:tcW w:w="1843" w:type="dxa"/>
          </w:tcPr>
          <w:p w14:paraId="1D3363BA" w14:textId="77777777" w:rsidR="00164FC4" w:rsidRPr="008809ED" w:rsidRDefault="00164FC4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5785A9D1" w14:textId="77777777" w:rsidR="00164FC4" w:rsidRPr="008809ED" w:rsidRDefault="00164FC4" w:rsidP="008809ED">
            <w:pPr>
              <w:pStyle w:val="--1"/>
            </w:pPr>
            <w:r w:rsidRPr="008809ED">
              <w:t>1 раз в смену</w:t>
            </w:r>
          </w:p>
        </w:tc>
        <w:tc>
          <w:tcPr>
            <w:tcW w:w="2129" w:type="dxa"/>
            <w:vMerge w:val="restart"/>
          </w:tcPr>
          <w:p w14:paraId="3DD08933" w14:textId="77777777" w:rsidR="00164FC4" w:rsidRPr="008809ED" w:rsidRDefault="00164FC4" w:rsidP="008809ED">
            <w:pPr>
              <w:pStyle w:val="--2"/>
            </w:pPr>
            <w:r w:rsidRPr="008809ED">
              <w:t>сотрудник внутреннего клининга</w:t>
            </w:r>
          </w:p>
        </w:tc>
      </w:tr>
      <w:tr w:rsidR="00164FC4" w14:paraId="3BD8861C" w14:textId="77777777" w:rsidTr="00966513">
        <w:tc>
          <w:tcPr>
            <w:tcW w:w="708" w:type="dxa"/>
            <w:vMerge/>
          </w:tcPr>
          <w:p w14:paraId="2DEB23CF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2127" w:type="dxa"/>
            <w:vMerge/>
          </w:tcPr>
          <w:p w14:paraId="30C98AF3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3EE46272" w14:textId="77777777" w:rsidR="00164FC4" w:rsidRPr="008809ED" w:rsidRDefault="00164FC4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22" w:type="dxa"/>
            <w:gridSpan w:val="8"/>
            <w:shd w:val="clear" w:color="auto" w:fill="auto"/>
          </w:tcPr>
          <w:p w14:paraId="5AA184E8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1577" w:type="dxa"/>
            <w:gridSpan w:val="3"/>
            <w:shd w:val="clear" w:color="auto" w:fill="auto"/>
          </w:tcPr>
          <w:p w14:paraId="01749BCA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2129" w:type="dxa"/>
            <w:vMerge/>
          </w:tcPr>
          <w:p w14:paraId="7189503F" w14:textId="77777777" w:rsidR="00164FC4" w:rsidRPr="008809ED" w:rsidRDefault="00164FC4" w:rsidP="008809ED">
            <w:pPr>
              <w:pStyle w:val="--2"/>
            </w:pPr>
          </w:p>
        </w:tc>
      </w:tr>
      <w:tr w:rsidR="00164FC4" w14:paraId="1C587DD7" w14:textId="77777777" w:rsidTr="00966513">
        <w:tc>
          <w:tcPr>
            <w:tcW w:w="708" w:type="dxa"/>
            <w:vMerge/>
          </w:tcPr>
          <w:p w14:paraId="7C9DC3E6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2127" w:type="dxa"/>
            <w:vMerge/>
          </w:tcPr>
          <w:p w14:paraId="4B7145B1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538B69F2" w14:textId="77777777" w:rsidR="00164FC4" w:rsidRPr="008809ED" w:rsidRDefault="00164FC4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266C502B" w14:textId="77777777" w:rsidR="00164FC4" w:rsidRPr="008809ED" w:rsidRDefault="00164FC4" w:rsidP="008809ED">
            <w:pPr>
              <w:pStyle w:val="--1"/>
            </w:pPr>
            <w:r w:rsidRPr="008809ED">
              <w:t>1 раз в месяц</w:t>
            </w:r>
          </w:p>
        </w:tc>
        <w:tc>
          <w:tcPr>
            <w:tcW w:w="2129" w:type="dxa"/>
            <w:vMerge/>
          </w:tcPr>
          <w:p w14:paraId="244C40A3" w14:textId="77777777" w:rsidR="00164FC4" w:rsidRPr="008809ED" w:rsidRDefault="00164FC4" w:rsidP="008809ED">
            <w:pPr>
              <w:pStyle w:val="--2"/>
            </w:pPr>
          </w:p>
        </w:tc>
      </w:tr>
      <w:tr w:rsidR="00164FC4" w14:paraId="0F3BF1C7" w14:textId="77777777" w:rsidTr="00966513">
        <w:tc>
          <w:tcPr>
            <w:tcW w:w="708" w:type="dxa"/>
            <w:vMerge w:val="restart"/>
          </w:tcPr>
          <w:p w14:paraId="09E065AB" w14:textId="77777777" w:rsidR="00164FC4" w:rsidRPr="008809ED" w:rsidRDefault="00164FC4" w:rsidP="008809ED">
            <w:pPr>
              <w:pStyle w:val="--1"/>
            </w:pPr>
            <w:r w:rsidRPr="008809ED">
              <w:t>8.2.</w:t>
            </w:r>
          </w:p>
        </w:tc>
        <w:tc>
          <w:tcPr>
            <w:tcW w:w="2127" w:type="dxa"/>
            <w:vMerge w:val="restart"/>
          </w:tcPr>
          <w:p w14:paraId="00A90C52" w14:textId="77777777" w:rsidR="00164FC4" w:rsidRPr="008809ED" w:rsidRDefault="00164FC4" w:rsidP="008809ED">
            <w:pPr>
              <w:pStyle w:val="--2"/>
            </w:pPr>
            <w:r w:rsidRPr="008809ED">
              <w:t>поверхности (дверные ручки, пульт)</w:t>
            </w:r>
          </w:p>
        </w:tc>
        <w:tc>
          <w:tcPr>
            <w:tcW w:w="1843" w:type="dxa"/>
          </w:tcPr>
          <w:p w14:paraId="704A45EE" w14:textId="77777777" w:rsidR="00164FC4" w:rsidRPr="008809ED" w:rsidRDefault="00164FC4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6C69B8BD" w14:textId="77777777" w:rsidR="00164FC4" w:rsidRPr="008809ED" w:rsidRDefault="00164FC4" w:rsidP="008809ED">
            <w:pPr>
              <w:pStyle w:val="--1"/>
            </w:pPr>
            <w:r w:rsidRPr="008809ED">
              <w:t>1 раз в смену</w:t>
            </w:r>
          </w:p>
        </w:tc>
        <w:tc>
          <w:tcPr>
            <w:tcW w:w="2129" w:type="dxa"/>
            <w:vMerge w:val="restart"/>
          </w:tcPr>
          <w:p w14:paraId="2EE12B04" w14:textId="77777777" w:rsidR="00164FC4" w:rsidRPr="008809ED" w:rsidRDefault="00164FC4" w:rsidP="008809ED">
            <w:pPr>
              <w:pStyle w:val="--2"/>
            </w:pPr>
            <w:r w:rsidRPr="008809ED">
              <w:t>сотрудник внутреннего клининга</w:t>
            </w:r>
          </w:p>
        </w:tc>
      </w:tr>
      <w:tr w:rsidR="00164FC4" w14:paraId="0B6FA9EF" w14:textId="77777777" w:rsidTr="00966513">
        <w:tc>
          <w:tcPr>
            <w:tcW w:w="708" w:type="dxa"/>
            <w:vMerge/>
          </w:tcPr>
          <w:p w14:paraId="09B7110D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2127" w:type="dxa"/>
            <w:vMerge/>
          </w:tcPr>
          <w:p w14:paraId="4F15C436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11153711" w14:textId="77777777" w:rsidR="00164FC4" w:rsidRPr="008809ED" w:rsidRDefault="00164FC4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22" w:type="dxa"/>
            <w:gridSpan w:val="8"/>
            <w:shd w:val="clear" w:color="auto" w:fill="auto"/>
          </w:tcPr>
          <w:p w14:paraId="75EE4CC8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1577" w:type="dxa"/>
            <w:gridSpan w:val="3"/>
            <w:shd w:val="clear" w:color="auto" w:fill="FFFFCC"/>
          </w:tcPr>
          <w:p w14:paraId="52048B0B" w14:textId="77777777" w:rsidR="00164FC4" w:rsidRPr="008809ED" w:rsidRDefault="00164FC4" w:rsidP="008809ED">
            <w:pPr>
              <w:pStyle w:val="--1"/>
            </w:pPr>
            <w:r w:rsidRPr="008809ED">
              <w:t>2 раза в смену</w:t>
            </w:r>
          </w:p>
        </w:tc>
        <w:tc>
          <w:tcPr>
            <w:tcW w:w="2129" w:type="dxa"/>
            <w:vMerge/>
          </w:tcPr>
          <w:p w14:paraId="1356FE8A" w14:textId="77777777" w:rsidR="00164FC4" w:rsidRPr="008809ED" w:rsidRDefault="00164FC4" w:rsidP="008809ED">
            <w:pPr>
              <w:pStyle w:val="--2"/>
            </w:pPr>
          </w:p>
        </w:tc>
      </w:tr>
      <w:tr w:rsidR="00164FC4" w14:paraId="4D786B45" w14:textId="77777777" w:rsidTr="00966513">
        <w:tc>
          <w:tcPr>
            <w:tcW w:w="708" w:type="dxa"/>
            <w:vMerge/>
          </w:tcPr>
          <w:p w14:paraId="55D6F955" w14:textId="77777777" w:rsidR="00164FC4" w:rsidRPr="008809ED" w:rsidRDefault="00164FC4" w:rsidP="008809ED">
            <w:pPr>
              <w:pStyle w:val="--1"/>
            </w:pPr>
          </w:p>
        </w:tc>
        <w:tc>
          <w:tcPr>
            <w:tcW w:w="2127" w:type="dxa"/>
            <w:vMerge/>
          </w:tcPr>
          <w:p w14:paraId="332824F8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261F17EF" w14:textId="77777777" w:rsidR="00164FC4" w:rsidRPr="008809ED" w:rsidRDefault="00164FC4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11E5FD80" w14:textId="77777777" w:rsidR="00164FC4" w:rsidRPr="008809ED" w:rsidRDefault="00164FC4" w:rsidP="008809ED">
            <w:pPr>
              <w:pStyle w:val="--1"/>
            </w:pPr>
            <w:r w:rsidRPr="008809ED">
              <w:t>1 раз в месяц</w:t>
            </w:r>
          </w:p>
        </w:tc>
        <w:tc>
          <w:tcPr>
            <w:tcW w:w="2129" w:type="dxa"/>
            <w:vMerge/>
          </w:tcPr>
          <w:p w14:paraId="3F3ACA87" w14:textId="77777777" w:rsidR="00164FC4" w:rsidRPr="008809ED" w:rsidRDefault="00164FC4" w:rsidP="008809ED">
            <w:pPr>
              <w:pStyle w:val="--2"/>
            </w:pPr>
          </w:p>
        </w:tc>
      </w:tr>
      <w:tr w:rsidR="00164FC4" w14:paraId="614E5644" w14:textId="77777777" w:rsidTr="00966513">
        <w:tc>
          <w:tcPr>
            <w:tcW w:w="708" w:type="dxa"/>
            <w:vMerge w:val="restart"/>
          </w:tcPr>
          <w:p w14:paraId="1FB801D2" w14:textId="77777777" w:rsidR="00164FC4" w:rsidRPr="008809ED" w:rsidRDefault="00164FC4" w:rsidP="008809ED">
            <w:pPr>
              <w:pStyle w:val="--1"/>
            </w:pPr>
            <w:r w:rsidRPr="008809ED">
              <w:t>8.3.</w:t>
            </w:r>
          </w:p>
        </w:tc>
        <w:tc>
          <w:tcPr>
            <w:tcW w:w="2127" w:type="dxa"/>
            <w:vMerge w:val="restart"/>
          </w:tcPr>
          <w:p w14:paraId="712AA144" w14:textId="77777777" w:rsidR="00164FC4" w:rsidRPr="008809ED" w:rsidRDefault="00164FC4" w:rsidP="008809ED">
            <w:pPr>
              <w:pStyle w:val="--2"/>
            </w:pPr>
            <w:r w:rsidRPr="008809ED">
              <w:t>пол</w:t>
            </w:r>
          </w:p>
        </w:tc>
        <w:tc>
          <w:tcPr>
            <w:tcW w:w="1843" w:type="dxa"/>
          </w:tcPr>
          <w:p w14:paraId="0B798E97" w14:textId="77777777" w:rsidR="00164FC4" w:rsidRPr="008809ED" w:rsidRDefault="00164FC4" w:rsidP="008809ED">
            <w:pPr>
              <w:pStyle w:val="--2"/>
            </w:pPr>
            <w:r w:rsidRPr="008809ED">
              <w:t>основная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515FE516" w14:textId="77777777" w:rsidR="00164FC4" w:rsidRPr="008809ED" w:rsidRDefault="00164FC4" w:rsidP="008809ED">
            <w:pPr>
              <w:pStyle w:val="--1"/>
            </w:pPr>
            <w:r w:rsidRPr="008809ED">
              <w:t>1 раз в смену</w:t>
            </w:r>
          </w:p>
        </w:tc>
        <w:tc>
          <w:tcPr>
            <w:tcW w:w="2129" w:type="dxa"/>
            <w:vMerge w:val="restart"/>
          </w:tcPr>
          <w:p w14:paraId="66E4599A" w14:textId="77777777" w:rsidR="00164FC4" w:rsidRPr="008809ED" w:rsidRDefault="00164FC4" w:rsidP="008809ED">
            <w:pPr>
              <w:pStyle w:val="--2"/>
            </w:pPr>
            <w:r w:rsidRPr="008809ED">
              <w:t>сотрудник внутреннего клининга</w:t>
            </w:r>
          </w:p>
        </w:tc>
      </w:tr>
      <w:tr w:rsidR="00164FC4" w14:paraId="4D634EE7" w14:textId="77777777" w:rsidTr="00966513">
        <w:tc>
          <w:tcPr>
            <w:tcW w:w="708" w:type="dxa"/>
            <w:vMerge/>
          </w:tcPr>
          <w:p w14:paraId="15504912" w14:textId="77777777" w:rsidR="00164FC4" w:rsidRDefault="00164FC4" w:rsidP="00966513">
            <w:pPr>
              <w:pStyle w:val="--1"/>
            </w:pPr>
          </w:p>
        </w:tc>
        <w:tc>
          <w:tcPr>
            <w:tcW w:w="2127" w:type="dxa"/>
            <w:vMerge/>
            <w:vAlign w:val="center"/>
          </w:tcPr>
          <w:p w14:paraId="440FED43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320E063F" w14:textId="77777777" w:rsidR="00164FC4" w:rsidRPr="008809ED" w:rsidRDefault="00164FC4" w:rsidP="008809ED">
            <w:pPr>
              <w:pStyle w:val="--2"/>
            </w:pPr>
            <w:r w:rsidRPr="008809ED">
              <w:t>поддерживающая</w:t>
            </w:r>
          </w:p>
        </w:tc>
        <w:tc>
          <w:tcPr>
            <w:tcW w:w="1822" w:type="dxa"/>
            <w:gridSpan w:val="8"/>
            <w:shd w:val="clear" w:color="auto" w:fill="auto"/>
          </w:tcPr>
          <w:p w14:paraId="5F126FBC" w14:textId="77777777" w:rsidR="00164FC4" w:rsidRDefault="00164FC4" w:rsidP="008809ED">
            <w:pPr>
              <w:pStyle w:val="--1"/>
            </w:pPr>
          </w:p>
        </w:tc>
        <w:tc>
          <w:tcPr>
            <w:tcW w:w="1577" w:type="dxa"/>
            <w:gridSpan w:val="3"/>
            <w:shd w:val="clear" w:color="auto" w:fill="auto"/>
          </w:tcPr>
          <w:p w14:paraId="615558C2" w14:textId="77777777" w:rsidR="00164FC4" w:rsidRDefault="00164FC4" w:rsidP="008809ED">
            <w:pPr>
              <w:pStyle w:val="--1"/>
            </w:pPr>
          </w:p>
        </w:tc>
        <w:tc>
          <w:tcPr>
            <w:tcW w:w="2129" w:type="dxa"/>
            <w:vMerge/>
          </w:tcPr>
          <w:p w14:paraId="223B0609" w14:textId="77777777" w:rsidR="00164FC4" w:rsidRPr="005959E6" w:rsidRDefault="00164FC4" w:rsidP="00966513">
            <w:pPr>
              <w:pStyle w:val="--2"/>
            </w:pPr>
          </w:p>
        </w:tc>
      </w:tr>
      <w:tr w:rsidR="00164FC4" w14:paraId="6EE07EDA" w14:textId="77777777" w:rsidTr="00966513">
        <w:tc>
          <w:tcPr>
            <w:tcW w:w="708" w:type="dxa"/>
            <w:vMerge/>
          </w:tcPr>
          <w:p w14:paraId="75D6C044" w14:textId="77777777" w:rsidR="00164FC4" w:rsidRDefault="00164FC4" w:rsidP="00966513">
            <w:pPr>
              <w:pStyle w:val="--1"/>
            </w:pPr>
          </w:p>
        </w:tc>
        <w:tc>
          <w:tcPr>
            <w:tcW w:w="2127" w:type="dxa"/>
            <w:vMerge/>
            <w:vAlign w:val="center"/>
          </w:tcPr>
          <w:p w14:paraId="4A9AF46D" w14:textId="77777777" w:rsidR="00164FC4" w:rsidRPr="008809ED" w:rsidRDefault="00164FC4" w:rsidP="008809ED">
            <w:pPr>
              <w:pStyle w:val="--2"/>
            </w:pPr>
          </w:p>
        </w:tc>
        <w:tc>
          <w:tcPr>
            <w:tcW w:w="1843" w:type="dxa"/>
          </w:tcPr>
          <w:p w14:paraId="359FE007" w14:textId="77777777" w:rsidR="00164FC4" w:rsidRPr="008809ED" w:rsidRDefault="00164FC4" w:rsidP="008809ED">
            <w:pPr>
              <w:pStyle w:val="--2"/>
            </w:pPr>
            <w:r w:rsidRPr="008809ED">
              <w:t>генеральная</w:t>
            </w:r>
          </w:p>
        </w:tc>
        <w:tc>
          <w:tcPr>
            <w:tcW w:w="3399" w:type="dxa"/>
            <w:gridSpan w:val="11"/>
            <w:shd w:val="clear" w:color="auto" w:fill="FFFFCC"/>
          </w:tcPr>
          <w:p w14:paraId="51622BA2" w14:textId="77777777" w:rsidR="00164FC4" w:rsidRDefault="00164FC4" w:rsidP="008809ED">
            <w:pPr>
              <w:pStyle w:val="--1"/>
            </w:pPr>
            <w:r>
              <w:t>1 раз в месяц</w:t>
            </w:r>
          </w:p>
        </w:tc>
        <w:tc>
          <w:tcPr>
            <w:tcW w:w="2129" w:type="dxa"/>
            <w:vMerge/>
          </w:tcPr>
          <w:p w14:paraId="3E30BD71" w14:textId="77777777" w:rsidR="00164FC4" w:rsidRPr="005959E6" w:rsidRDefault="00164FC4" w:rsidP="00966513">
            <w:pPr>
              <w:pStyle w:val="--2"/>
            </w:pPr>
          </w:p>
        </w:tc>
      </w:tr>
    </w:tbl>
    <w:p w14:paraId="356F5321" w14:textId="77777777" w:rsidR="0060383F" w:rsidRPr="0049232B" w:rsidRDefault="0060383F" w:rsidP="0049232B"/>
    <w:sectPr w:rsidR="0060383F" w:rsidRPr="0049232B" w:rsidSect="0049232B">
      <w:headerReference w:type="even" r:id="rId8"/>
      <w:headerReference w:type="default" r:id="rId9"/>
      <w:headerReference w:type="first" r:id="rId10"/>
      <w:pgSz w:w="11906" w:h="16838" w:code="9"/>
      <w:pgMar w:top="1134" w:right="567" w:bottom="1134" w:left="1134" w:header="567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899BFC" w14:textId="77777777" w:rsidR="006E5C91" w:rsidRDefault="006E5C91">
      <w:r>
        <w:separator/>
      </w:r>
    </w:p>
  </w:endnote>
  <w:endnote w:type="continuationSeparator" w:id="0">
    <w:p w14:paraId="3F1B4594" w14:textId="77777777" w:rsidR="006E5C91" w:rsidRDefault="006E5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851C0F" w14:textId="77777777" w:rsidR="006E5C91" w:rsidRDefault="006E5C91">
      <w:r>
        <w:separator/>
      </w:r>
    </w:p>
  </w:footnote>
  <w:footnote w:type="continuationSeparator" w:id="0">
    <w:p w14:paraId="23CB50E5" w14:textId="77777777" w:rsidR="006E5C91" w:rsidRDefault="006E5C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A4CFE" w14:textId="77777777" w:rsidR="00966513" w:rsidRPr="00754A2C" w:rsidRDefault="00966513" w:rsidP="00754A2C">
    <w:pPr>
      <w:pStyle w:val="a5"/>
      <w:pBdr>
        <w:bottom w:val="single" w:sz="12" w:space="6" w:color="auto"/>
      </w:pBdr>
      <w:jc w:val="right"/>
      <w:rPr>
        <w:sz w:val="2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A21CAA" w14:textId="77777777" w:rsidR="00966513" w:rsidRPr="00754A2C" w:rsidRDefault="00966513" w:rsidP="00CB2E94">
    <w:pPr>
      <w:pStyle w:val="a5"/>
      <w:pBdr>
        <w:bottom w:val="single" w:sz="12" w:space="6" w:color="auto"/>
      </w:pBdr>
      <w:jc w:val="righ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43D5B" w14:textId="77777777" w:rsidR="00966513" w:rsidRDefault="00966513" w:rsidP="0049232B">
    <w:pPr>
      <w:pStyle w:val="a5"/>
      <w:pBdr>
        <w:bottom w:val="single" w:sz="12" w:space="6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02383"/>
    <w:multiLevelType w:val="multilevel"/>
    <w:tmpl w:val="10666A86"/>
    <w:styleLink w:val="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color w:val="0000FF"/>
        <w:sz w:val="2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1D0217C1"/>
    <w:multiLevelType w:val="hybridMultilevel"/>
    <w:tmpl w:val="AAB092B8"/>
    <w:styleLink w:val="0051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6E05664">
      <w:start w:val="1"/>
      <w:numFmt w:val="bullet"/>
      <w:pStyle w:val="-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0"/>
  <w:evenAndOddHeaders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6AD"/>
    <w:rsid w:val="00000FD7"/>
    <w:rsid w:val="00007E88"/>
    <w:rsid w:val="000116F0"/>
    <w:rsid w:val="000118B9"/>
    <w:rsid w:val="00014C27"/>
    <w:rsid w:val="0001671D"/>
    <w:rsid w:val="00023448"/>
    <w:rsid w:val="00027A2F"/>
    <w:rsid w:val="0003521C"/>
    <w:rsid w:val="00037C2C"/>
    <w:rsid w:val="000470AE"/>
    <w:rsid w:val="00047D03"/>
    <w:rsid w:val="000531CA"/>
    <w:rsid w:val="00061510"/>
    <w:rsid w:val="00063772"/>
    <w:rsid w:val="000645B3"/>
    <w:rsid w:val="000648CD"/>
    <w:rsid w:val="00071B67"/>
    <w:rsid w:val="00073D88"/>
    <w:rsid w:val="0007479E"/>
    <w:rsid w:val="00074A94"/>
    <w:rsid w:val="00074D34"/>
    <w:rsid w:val="0007757F"/>
    <w:rsid w:val="000901BC"/>
    <w:rsid w:val="00093843"/>
    <w:rsid w:val="000962CC"/>
    <w:rsid w:val="00096573"/>
    <w:rsid w:val="00097F34"/>
    <w:rsid w:val="000A0B06"/>
    <w:rsid w:val="000A2089"/>
    <w:rsid w:val="000A6AB3"/>
    <w:rsid w:val="000A74B0"/>
    <w:rsid w:val="000B4BC6"/>
    <w:rsid w:val="000B4EAF"/>
    <w:rsid w:val="000B7B8D"/>
    <w:rsid w:val="000B7E7E"/>
    <w:rsid w:val="000D0B58"/>
    <w:rsid w:val="000D4528"/>
    <w:rsid w:val="000E21F2"/>
    <w:rsid w:val="000F086E"/>
    <w:rsid w:val="000F0FCA"/>
    <w:rsid w:val="000F29D8"/>
    <w:rsid w:val="000F4D20"/>
    <w:rsid w:val="000F4EB3"/>
    <w:rsid w:val="000F5BDF"/>
    <w:rsid w:val="000F631F"/>
    <w:rsid w:val="000F74C5"/>
    <w:rsid w:val="000F7E92"/>
    <w:rsid w:val="00104D58"/>
    <w:rsid w:val="0010767E"/>
    <w:rsid w:val="0011294C"/>
    <w:rsid w:val="0011717D"/>
    <w:rsid w:val="001176E4"/>
    <w:rsid w:val="00127BDD"/>
    <w:rsid w:val="00135A58"/>
    <w:rsid w:val="00136F39"/>
    <w:rsid w:val="00141CEB"/>
    <w:rsid w:val="00143FA0"/>
    <w:rsid w:val="0014655E"/>
    <w:rsid w:val="0014789B"/>
    <w:rsid w:val="001514C4"/>
    <w:rsid w:val="0015414D"/>
    <w:rsid w:val="00154EC7"/>
    <w:rsid w:val="0015615E"/>
    <w:rsid w:val="00157DAD"/>
    <w:rsid w:val="001637FF"/>
    <w:rsid w:val="00163C54"/>
    <w:rsid w:val="00164DC2"/>
    <w:rsid w:val="00164FC4"/>
    <w:rsid w:val="00165F3A"/>
    <w:rsid w:val="00170D71"/>
    <w:rsid w:val="00172441"/>
    <w:rsid w:val="001743A1"/>
    <w:rsid w:val="00175C96"/>
    <w:rsid w:val="001825DA"/>
    <w:rsid w:val="00185E0E"/>
    <w:rsid w:val="00193377"/>
    <w:rsid w:val="001A109A"/>
    <w:rsid w:val="001A1505"/>
    <w:rsid w:val="001A2BF1"/>
    <w:rsid w:val="001A697F"/>
    <w:rsid w:val="001A6CE1"/>
    <w:rsid w:val="001B04CA"/>
    <w:rsid w:val="001B0C8D"/>
    <w:rsid w:val="001B1A79"/>
    <w:rsid w:val="001B4F59"/>
    <w:rsid w:val="001B6098"/>
    <w:rsid w:val="001C22AF"/>
    <w:rsid w:val="001C6148"/>
    <w:rsid w:val="001C7344"/>
    <w:rsid w:val="001D38EE"/>
    <w:rsid w:val="001E264B"/>
    <w:rsid w:val="001E3B1C"/>
    <w:rsid w:val="001E6645"/>
    <w:rsid w:val="001F0AFD"/>
    <w:rsid w:val="001F281B"/>
    <w:rsid w:val="00205E35"/>
    <w:rsid w:val="00211F92"/>
    <w:rsid w:val="00215254"/>
    <w:rsid w:val="00215F4B"/>
    <w:rsid w:val="002165B3"/>
    <w:rsid w:val="00222168"/>
    <w:rsid w:val="002249B8"/>
    <w:rsid w:val="002269FA"/>
    <w:rsid w:val="00227B97"/>
    <w:rsid w:val="0023076F"/>
    <w:rsid w:val="002324B2"/>
    <w:rsid w:val="002335E2"/>
    <w:rsid w:val="0023464A"/>
    <w:rsid w:val="0023536A"/>
    <w:rsid w:val="0023596E"/>
    <w:rsid w:val="002365A1"/>
    <w:rsid w:val="00246877"/>
    <w:rsid w:val="00252805"/>
    <w:rsid w:val="00255593"/>
    <w:rsid w:val="0025731B"/>
    <w:rsid w:val="002679F3"/>
    <w:rsid w:val="00272A60"/>
    <w:rsid w:val="0027328E"/>
    <w:rsid w:val="002759A6"/>
    <w:rsid w:val="002759F6"/>
    <w:rsid w:val="00275DBA"/>
    <w:rsid w:val="002820F2"/>
    <w:rsid w:val="0028300E"/>
    <w:rsid w:val="00283429"/>
    <w:rsid w:val="00286986"/>
    <w:rsid w:val="0029290F"/>
    <w:rsid w:val="00293822"/>
    <w:rsid w:val="002A01B1"/>
    <w:rsid w:val="002A15CB"/>
    <w:rsid w:val="002A1E55"/>
    <w:rsid w:val="002A3749"/>
    <w:rsid w:val="002A626F"/>
    <w:rsid w:val="002A7AB8"/>
    <w:rsid w:val="002B415B"/>
    <w:rsid w:val="002B5400"/>
    <w:rsid w:val="002B60AF"/>
    <w:rsid w:val="002B65B6"/>
    <w:rsid w:val="002B7788"/>
    <w:rsid w:val="002C1E8E"/>
    <w:rsid w:val="002C1FB0"/>
    <w:rsid w:val="002C4125"/>
    <w:rsid w:val="002C47A8"/>
    <w:rsid w:val="002D0190"/>
    <w:rsid w:val="002D27A1"/>
    <w:rsid w:val="002D3CB2"/>
    <w:rsid w:val="002E1BDF"/>
    <w:rsid w:val="002E6D17"/>
    <w:rsid w:val="002E6FB2"/>
    <w:rsid w:val="002F5655"/>
    <w:rsid w:val="00300719"/>
    <w:rsid w:val="00302FFB"/>
    <w:rsid w:val="003060DC"/>
    <w:rsid w:val="00310A9A"/>
    <w:rsid w:val="00317025"/>
    <w:rsid w:val="003204AD"/>
    <w:rsid w:val="00327CEF"/>
    <w:rsid w:val="00332054"/>
    <w:rsid w:val="003330DE"/>
    <w:rsid w:val="003341AF"/>
    <w:rsid w:val="00345223"/>
    <w:rsid w:val="003536C6"/>
    <w:rsid w:val="00354A78"/>
    <w:rsid w:val="003553B3"/>
    <w:rsid w:val="00360D51"/>
    <w:rsid w:val="0036327C"/>
    <w:rsid w:val="0036382F"/>
    <w:rsid w:val="003646EE"/>
    <w:rsid w:val="00365B03"/>
    <w:rsid w:val="00366195"/>
    <w:rsid w:val="0037001B"/>
    <w:rsid w:val="003768FF"/>
    <w:rsid w:val="00377878"/>
    <w:rsid w:val="0038150D"/>
    <w:rsid w:val="00382400"/>
    <w:rsid w:val="00383F42"/>
    <w:rsid w:val="00384F46"/>
    <w:rsid w:val="00384F4A"/>
    <w:rsid w:val="0038696D"/>
    <w:rsid w:val="00390F70"/>
    <w:rsid w:val="00391723"/>
    <w:rsid w:val="003A691F"/>
    <w:rsid w:val="003A7C3A"/>
    <w:rsid w:val="003B039E"/>
    <w:rsid w:val="003C012D"/>
    <w:rsid w:val="003C3E51"/>
    <w:rsid w:val="003C5D43"/>
    <w:rsid w:val="003C62E6"/>
    <w:rsid w:val="003C7E13"/>
    <w:rsid w:val="003D1635"/>
    <w:rsid w:val="003D259B"/>
    <w:rsid w:val="003D6D09"/>
    <w:rsid w:val="003E06E8"/>
    <w:rsid w:val="003E2098"/>
    <w:rsid w:val="003E3AED"/>
    <w:rsid w:val="003E5D12"/>
    <w:rsid w:val="003E6F06"/>
    <w:rsid w:val="003F0C8A"/>
    <w:rsid w:val="003F1989"/>
    <w:rsid w:val="003F3920"/>
    <w:rsid w:val="003F56F1"/>
    <w:rsid w:val="003F7582"/>
    <w:rsid w:val="00403832"/>
    <w:rsid w:val="00406C18"/>
    <w:rsid w:val="00412E6A"/>
    <w:rsid w:val="004137AB"/>
    <w:rsid w:val="0041616B"/>
    <w:rsid w:val="004201E9"/>
    <w:rsid w:val="00420947"/>
    <w:rsid w:val="00421B01"/>
    <w:rsid w:val="0042240E"/>
    <w:rsid w:val="00423613"/>
    <w:rsid w:val="0042402F"/>
    <w:rsid w:val="00425C0E"/>
    <w:rsid w:val="00426F30"/>
    <w:rsid w:val="004314FC"/>
    <w:rsid w:val="004327BB"/>
    <w:rsid w:val="004339F1"/>
    <w:rsid w:val="004365FF"/>
    <w:rsid w:val="004373A9"/>
    <w:rsid w:val="0044019A"/>
    <w:rsid w:val="00443F52"/>
    <w:rsid w:val="00450242"/>
    <w:rsid w:val="004544EC"/>
    <w:rsid w:val="00454B26"/>
    <w:rsid w:val="00456342"/>
    <w:rsid w:val="00456CA0"/>
    <w:rsid w:val="0046046E"/>
    <w:rsid w:val="00461330"/>
    <w:rsid w:val="00461BAE"/>
    <w:rsid w:val="00463663"/>
    <w:rsid w:val="004639D9"/>
    <w:rsid w:val="004651B0"/>
    <w:rsid w:val="004713F5"/>
    <w:rsid w:val="004745BD"/>
    <w:rsid w:val="00477996"/>
    <w:rsid w:val="00477B27"/>
    <w:rsid w:val="00483C96"/>
    <w:rsid w:val="004866A7"/>
    <w:rsid w:val="00487DCF"/>
    <w:rsid w:val="004906E4"/>
    <w:rsid w:val="00490E19"/>
    <w:rsid w:val="00491A06"/>
    <w:rsid w:val="0049232B"/>
    <w:rsid w:val="0049777F"/>
    <w:rsid w:val="004A0EAD"/>
    <w:rsid w:val="004A3D91"/>
    <w:rsid w:val="004B3A9C"/>
    <w:rsid w:val="004B6BA6"/>
    <w:rsid w:val="004C2623"/>
    <w:rsid w:val="004C560B"/>
    <w:rsid w:val="004C7BD9"/>
    <w:rsid w:val="004D36F4"/>
    <w:rsid w:val="004D3BCD"/>
    <w:rsid w:val="004E5276"/>
    <w:rsid w:val="004E679A"/>
    <w:rsid w:val="004F0C87"/>
    <w:rsid w:val="004F3671"/>
    <w:rsid w:val="004F53EB"/>
    <w:rsid w:val="004F7F1D"/>
    <w:rsid w:val="00501477"/>
    <w:rsid w:val="005016C3"/>
    <w:rsid w:val="005034D5"/>
    <w:rsid w:val="00504740"/>
    <w:rsid w:val="005058B3"/>
    <w:rsid w:val="00507A44"/>
    <w:rsid w:val="00510D95"/>
    <w:rsid w:val="005148F6"/>
    <w:rsid w:val="00521248"/>
    <w:rsid w:val="00521CDF"/>
    <w:rsid w:val="00523C46"/>
    <w:rsid w:val="005365D7"/>
    <w:rsid w:val="00537F8E"/>
    <w:rsid w:val="005401B9"/>
    <w:rsid w:val="00541156"/>
    <w:rsid w:val="0054120E"/>
    <w:rsid w:val="00543EE8"/>
    <w:rsid w:val="00545B2A"/>
    <w:rsid w:val="00554259"/>
    <w:rsid w:val="005545AA"/>
    <w:rsid w:val="00554FC2"/>
    <w:rsid w:val="00561928"/>
    <w:rsid w:val="00563B09"/>
    <w:rsid w:val="0057424A"/>
    <w:rsid w:val="00576E09"/>
    <w:rsid w:val="005815AB"/>
    <w:rsid w:val="00586AFD"/>
    <w:rsid w:val="005907CC"/>
    <w:rsid w:val="00591837"/>
    <w:rsid w:val="00593CDC"/>
    <w:rsid w:val="0059566D"/>
    <w:rsid w:val="005959E6"/>
    <w:rsid w:val="00595E23"/>
    <w:rsid w:val="005962CD"/>
    <w:rsid w:val="005B1E84"/>
    <w:rsid w:val="005B3EA4"/>
    <w:rsid w:val="005C634F"/>
    <w:rsid w:val="005D0B23"/>
    <w:rsid w:val="005D10C5"/>
    <w:rsid w:val="005D444E"/>
    <w:rsid w:val="005E1198"/>
    <w:rsid w:val="005E5A00"/>
    <w:rsid w:val="005E5C7B"/>
    <w:rsid w:val="005F0B61"/>
    <w:rsid w:val="005F24B5"/>
    <w:rsid w:val="005F3B75"/>
    <w:rsid w:val="005F47B3"/>
    <w:rsid w:val="005F6F35"/>
    <w:rsid w:val="00600897"/>
    <w:rsid w:val="00601166"/>
    <w:rsid w:val="0060383F"/>
    <w:rsid w:val="00610A84"/>
    <w:rsid w:val="00616721"/>
    <w:rsid w:val="00620F4E"/>
    <w:rsid w:val="00624074"/>
    <w:rsid w:val="006261A9"/>
    <w:rsid w:val="00626A26"/>
    <w:rsid w:val="006304A7"/>
    <w:rsid w:val="00631ECB"/>
    <w:rsid w:val="00634415"/>
    <w:rsid w:val="00634925"/>
    <w:rsid w:val="00637975"/>
    <w:rsid w:val="0064059C"/>
    <w:rsid w:val="006467BA"/>
    <w:rsid w:val="00660049"/>
    <w:rsid w:val="00663640"/>
    <w:rsid w:val="00666B14"/>
    <w:rsid w:val="00673B7E"/>
    <w:rsid w:val="006820F6"/>
    <w:rsid w:val="00682F8F"/>
    <w:rsid w:val="00684D08"/>
    <w:rsid w:val="00690190"/>
    <w:rsid w:val="0069061D"/>
    <w:rsid w:val="006939F3"/>
    <w:rsid w:val="00695D62"/>
    <w:rsid w:val="00697D89"/>
    <w:rsid w:val="006A11B1"/>
    <w:rsid w:val="006A6CC4"/>
    <w:rsid w:val="006B12AD"/>
    <w:rsid w:val="006B1888"/>
    <w:rsid w:val="006B22FF"/>
    <w:rsid w:val="006B2711"/>
    <w:rsid w:val="006B5961"/>
    <w:rsid w:val="006C1DCA"/>
    <w:rsid w:val="006D337C"/>
    <w:rsid w:val="006D43EF"/>
    <w:rsid w:val="006D5E65"/>
    <w:rsid w:val="006E2504"/>
    <w:rsid w:val="006E4BD9"/>
    <w:rsid w:val="006E51AD"/>
    <w:rsid w:val="006E5C91"/>
    <w:rsid w:val="006E6A10"/>
    <w:rsid w:val="006F0DD1"/>
    <w:rsid w:val="006F1F0C"/>
    <w:rsid w:val="006F37DD"/>
    <w:rsid w:val="00703141"/>
    <w:rsid w:val="00707594"/>
    <w:rsid w:val="00712607"/>
    <w:rsid w:val="007139AD"/>
    <w:rsid w:val="00714461"/>
    <w:rsid w:val="00714553"/>
    <w:rsid w:val="007201B2"/>
    <w:rsid w:val="00723ACB"/>
    <w:rsid w:val="00723C6F"/>
    <w:rsid w:val="00725176"/>
    <w:rsid w:val="007365BD"/>
    <w:rsid w:val="0073762D"/>
    <w:rsid w:val="00737656"/>
    <w:rsid w:val="00742C2F"/>
    <w:rsid w:val="007456AD"/>
    <w:rsid w:val="0074588D"/>
    <w:rsid w:val="007460D3"/>
    <w:rsid w:val="00746F5E"/>
    <w:rsid w:val="0074752D"/>
    <w:rsid w:val="007515EB"/>
    <w:rsid w:val="0075340F"/>
    <w:rsid w:val="0075390E"/>
    <w:rsid w:val="00753B66"/>
    <w:rsid w:val="00753FD8"/>
    <w:rsid w:val="00754A2C"/>
    <w:rsid w:val="00761967"/>
    <w:rsid w:val="0076200E"/>
    <w:rsid w:val="007657B8"/>
    <w:rsid w:val="007662C9"/>
    <w:rsid w:val="007674D0"/>
    <w:rsid w:val="00771DC8"/>
    <w:rsid w:val="00777927"/>
    <w:rsid w:val="00783FF7"/>
    <w:rsid w:val="00786482"/>
    <w:rsid w:val="00786B0A"/>
    <w:rsid w:val="00787906"/>
    <w:rsid w:val="00793CF6"/>
    <w:rsid w:val="007949FA"/>
    <w:rsid w:val="007A22B4"/>
    <w:rsid w:val="007A7FB3"/>
    <w:rsid w:val="007B12D0"/>
    <w:rsid w:val="007B46B1"/>
    <w:rsid w:val="007B471B"/>
    <w:rsid w:val="007B569E"/>
    <w:rsid w:val="007B771E"/>
    <w:rsid w:val="007D15F4"/>
    <w:rsid w:val="007D41B8"/>
    <w:rsid w:val="007D54E3"/>
    <w:rsid w:val="007E0AF4"/>
    <w:rsid w:val="007E2B19"/>
    <w:rsid w:val="007E6ECC"/>
    <w:rsid w:val="007F03F4"/>
    <w:rsid w:val="007F06B0"/>
    <w:rsid w:val="007F5E54"/>
    <w:rsid w:val="007F7B19"/>
    <w:rsid w:val="00804368"/>
    <w:rsid w:val="008047A2"/>
    <w:rsid w:val="00804B34"/>
    <w:rsid w:val="0081274F"/>
    <w:rsid w:val="0081297B"/>
    <w:rsid w:val="00813AA3"/>
    <w:rsid w:val="0081441C"/>
    <w:rsid w:val="0082081E"/>
    <w:rsid w:val="008208E1"/>
    <w:rsid w:val="008274FD"/>
    <w:rsid w:val="0083475B"/>
    <w:rsid w:val="00837D78"/>
    <w:rsid w:val="0084250A"/>
    <w:rsid w:val="008468CD"/>
    <w:rsid w:val="00847ED3"/>
    <w:rsid w:val="0085250E"/>
    <w:rsid w:val="008551DB"/>
    <w:rsid w:val="00857F20"/>
    <w:rsid w:val="0086160B"/>
    <w:rsid w:val="00866FDA"/>
    <w:rsid w:val="008744F5"/>
    <w:rsid w:val="0087745C"/>
    <w:rsid w:val="008809ED"/>
    <w:rsid w:val="00882D23"/>
    <w:rsid w:val="00882E3E"/>
    <w:rsid w:val="008865E7"/>
    <w:rsid w:val="008874C5"/>
    <w:rsid w:val="0089168A"/>
    <w:rsid w:val="008973A0"/>
    <w:rsid w:val="008A0189"/>
    <w:rsid w:val="008A11B4"/>
    <w:rsid w:val="008B5C00"/>
    <w:rsid w:val="008B6720"/>
    <w:rsid w:val="008C2916"/>
    <w:rsid w:val="008C49B4"/>
    <w:rsid w:val="008C58A8"/>
    <w:rsid w:val="008C6D84"/>
    <w:rsid w:val="008D1E8D"/>
    <w:rsid w:val="008D4D96"/>
    <w:rsid w:val="008D7634"/>
    <w:rsid w:val="008D7F81"/>
    <w:rsid w:val="008E1EE6"/>
    <w:rsid w:val="008E35F1"/>
    <w:rsid w:val="008E4631"/>
    <w:rsid w:val="008E52BC"/>
    <w:rsid w:val="008E5662"/>
    <w:rsid w:val="008E6846"/>
    <w:rsid w:val="008E6A3E"/>
    <w:rsid w:val="008F1214"/>
    <w:rsid w:val="008F4509"/>
    <w:rsid w:val="008F5D8C"/>
    <w:rsid w:val="008F664E"/>
    <w:rsid w:val="008F75F5"/>
    <w:rsid w:val="008F7FAC"/>
    <w:rsid w:val="009015F2"/>
    <w:rsid w:val="0090333F"/>
    <w:rsid w:val="00911BCD"/>
    <w:rsid w:val="00915197"/>
    <w:rsid w:val="00917417"/>
    <w:rsid w:val="00917E36"/>
    <w:rsid w:val="00921107"/>
    <w:rsid w:val="00923162"/>
    <w:rsid w:val="00923826"/>
    <w:rsid w:val="0094088D"/>
    <w:rsid w:val="009409FC"/>
    <w:rsid w:val="00941CD4"/>
    <w:rsid w:val="009506B3"/>
    <w:rsid w:val="00960773"/>
    <w:rsid w:val="00965C74"/>
    <w:rsid w:val="00966513"/>
    <w:rsid w:val="0097058D"/>
    <w:rsid w:val="00972124"/>
    <w:rsid w:val="00972548"/>
    <w:rsid w:val="00974C0D"/>
    <w:rsid w:val="00980B50"/>
    <w:rsid w:val="00980B98"/>
    <w:rsid w:val="009837D8"/>
    <w:rsid w:val="00984FA3"/>
    <w:rsid w:val="00987DFB"/>
    <w:rsid w:val="00991713"/>
    <w:rsid w:val="00992E41"/>
    <w:rsid w:val="009961CA"/>
    <w:rsid w:val="00996644"/>
    <w:rsid w:val="009A1934"/>
    <w:rsid w:val="009A56D6"/>
    <w:rsid w:val="009B4662"/>
    <w:rsid w:val="009C33A3"/>
    <w:rsid w:val="009C4454"/>
    <w:rsid w:val="009C52E4"/>
    <w:rsid w:val="009C6571"/>
    <w:rsid w:val="009C6627"/>
    <w:rsid w:val="009D0DC4"/>
    <w:rsid w:val="009D2345"/>
    <w:rsid w:val="009D3142"/>
    <w:rsid w:val="009D3851"/>
    <w:rsid w:val="009E097F"/>
    <w:rsid w:val="009E199F"/>
    <w:rsid w:val="009E2FEE"/>
    <w:rsid w:val="009F29BF"/>
    <w:rsid w:val="009F7AC6"/>
    <w:rsid w:val="00A01BA4"/>
    <w:rsid w:val="00A06B3A"/>
    <w:rsid w:val="00A11545"/>
    <w:rsid w:val="00A12664"/>
    <w:rsid w:val="00A1582A"/>
    <w:rsid w:val="00A22EC6"/>
    <w:rsid w:val="00A23133"/>
    <w:rsid w:val="00A263F8"/>
    <w:rsid w:val="00A26879"/>
    <w:rsid w:val="00A26A27"/>
    <w:rsid w:val="00A30D07"/>
    <w:rsid w:val="00A32C02"/>
    <w:rsid w:val="00A332C7"/>
    <w:rsid w:val="00A37428"/>
    <w:rsid w:val="00A40FC8"/>
    <w:rsid w:val="00A5301F"/>
    <w:rsid w:val="00A55019"/>
    <w:rsid w:val="00A5630A"/>
    <w:rsid w:val="00A568A9"/>
    <w:rsid w:val="00A607F8"/>
    <w:rsid w:val="00A6298B"/>
    <w:rsid w:val="00A672B1"/>
    <w:rsid w:val="00A71DCC"/>
    <w:rsid w:val="00A940C8"/>
    <w:rsid w:val="00AA4BD9"/>
    <w:rsid w:val="00AA6EB5"/>
    <w:rsid w:val="00AA780A"/>
    <w:rsid w:val="00AB05D5"/>
    <w:rsid w:val="00AB1BE1"/>
    <w:rsid w:val="00AB4803"/>
    <w:rsid w:val="00AB4EFC"/>
    <w:rsid w:val="00AB5EDA"/>
    <w:rsid w:val="00AB6C74"/>
    <w:rsid w:val="00AB751C"/>
    <w:rsid w:val="00AB7FEE"/>
    <w:rsid w:val="00AC1148"/>
    <w:rsid w:val="00AC38FC"/>
    <w:rsid w:val="00AC6FEF"/>
    <w:rsid w:val="00AD16F2"/>
    <w:rsid w:val="00AD6056"/>
    <w:rsid w:val="00AE436A"/>
    <w:rsid w:val="00AE6C29"/>
    <w:rsid w:val="00AF0949"/>
    <w:rsid w:val="00AF1CDB"/>
    <w:rsid w:val="00AF3A94"/>
    <w:rsid w:val="00AF5452"/>
    <w:rsid w:val="00B01009"/>
    <w:rsid w:val="00B05897"/>
    <w:rsid w:val="00B07689"/>
    <w:rsid w:val="00B10887"/>
    <w:rsid w:val="00B23E1A"/>
    <w:rsid w:val="00B24212"/>
    <w:rsid w:val="00B30CB6"/>
    <w:rsid w:val="00B320C3"/>
    <w:rsid w:val="00B33341"/>
    <w:rsid w:val="00B34B51"/>
    <w:rsid w:val="00B41476"/>
    <w:rsid w:val="00B4211D"/>
    <w:rsid w:val="00B421E0"/>
    <w:rsid w:val="00B5042A"/>
    <w:rsid w:val="00B5070E"/>
    <w:rsid w:val="00B50878"/>
    <w:rsid w:val="00B52843"/>
    <w:rsid w:val="00B61DE6"/>
    <w:rsid w:val="00B72E55"/>
    <w:rsid w:val="00B740DD"/>
    <w:rsid w:val="00B74334"/>
    <w:rsid w:val="00B81CB3"/>
    <w:rsid w:val="00B82B6B"/>
    <w:rsid w:val="00B83A99"/>
    <w:rsid w:val="00B91983"/>
    <w:rsid w:val="00B92C81"/>
    <w:rsid w:val="00B95DD3"/>
    <w:rsid w:val="00BA2636"/>
    <w:rsid w:val="00BB0F2A"/>
    <w:rsid w:val="00BB39AC"/>
    <w:rsid w:val="00BB6963"/>
    <w:rsid w:val="00BD784F"/>
    <w:rsid w:val="00BE0D63"/>
    <w:rsid w:val="00BE0F91"/>
    <w:rsid w:val="00BE5B4D"/>
    <w:rsid w:val="00BE6236"/>
    <w:rsid w:val="00BE67E2"/>
    <w:rsid w:val="00BE6B7F"/>
    <w:rsid w:val="00BE7CE0"/>
    <w:rsid w:val="00BF5B23"/>
    <w:rsid w:val="00BF740D"/>
    <w:rsid w:val="00C02932"/>
    <w:rsid w:val="00C069B3"/>
    <w:rsid w:val="00C1040D"/>
    <w:rsid w:val="00C12675"/>
    <w:rsid w:val="00C12702"/>
    <w:rsid w:val="00C21083"/>
    <w:rsid w:val="00C23137"/>
    <w:rsid w:val="00C2460D"/>
    <w:rsid w:val="00C26080"/>
    <w:rsid w:val="00C27778"/>
    <w:rsid w:val="00C35537"/>
    <w:rsid w:val="00C3784B"/>
    <w:rsid w:val="00C441C3"/>
    <w:rsid w:val="00C44458"/>
    <w:rsid w:val="00C46483"/>
    <w:rsid w:val="00C6203E"/>
    <w:rsid w:val="00C725B6"/>
    <w:rsid w:val="00C726CA"/>
    <w:rsid w:val="00C7357E"/>
    <w:rsid w:val="00C76C82"/>
    <w:rsid w:val="00C76E78"/>
    <w:rsid w:val="00C77048"/>
    <w:rsid w:val="00C85624"/>
    <w:rsid w:val="00C86C99"/>
    <w:rsid w:val="00C935F8"/>
    <w:rsid w:val="00CA12B4"/>
    <w:rsid w:val="00CA24AD"/>
    <w:rsid w:val="00CA4724"/>
    <w:rsid w:val="00CA57B9"/>
    <w:rsid w:val="00CA5D65"/>
    <w:rsid w:val="00CB2E94"/>
    <w:rsid w:val="00CB5C2D"/>
    <w:rsid w:val="00CB6FA8"/>
    <w:rsid w:val="00CC1872"/>
    <w:rsid w:val="00CC3583"/>
    <w:rsid w:val="00CC70C6"/>
    <w:rsid w:val="00CD5DF9"/>
    <w:rsid w:val="00CE28A9"/>
    <w:rsid w:val="00CE4419"/>
    <w:rsid w:val="00CE72DC"/>
    <w:rsid w:val="00CF0DE7"/>
    <w:rsid w:val="00CF0E2C"/>
    <w:rsid w:val="00CF57E0"/>
    <w:rsid w:val="00D02108"/>
    <w:rsid w:val="00D04291"/>
    <w:rsid w:val="00D05A0F"/>
    <w:rsid w:val="00D10CB8"/>
    <w:rsid w:val="00D12D8E"/>
    <w:rsid w:val="00D13DC3"/>
    <w:rsid w:val="00D16D53"/>
    <w:rsid w:val="00D16E40"/>
    <w:rsid w:val="00D217C3"/>
    <w:rsid w:val="00D2336F"/>
    <w:rsid w:val="00D23B1F"/>
    <w:rsid w:val="00D277EC"/>
    <w:rsid w:val="00D30AC2"/>
    <w:rsid w:val="00D33A55"/>
    <w:rsid w:val="00D35B80"/>
    <w:rsid w:val="00D35F67"/>
    <w:rsid w:val="00D4083D"/>
    <w:rsid w:val="00D46A77"/>
    <w:rsid w:val="00D5565A"/>
    <w:rsid w:val="00D56200"/>
    <w:rsid w:val="00D60472"/>
    <w:rsid w:val="00D6102E"/>
    <w:rsid w:val="00D61990"/>
    <w:rsid w:val="00D61A51"/>
    <w:rsid w:val="00D61C04"/>
    <w:rsid w:val="00D65BE1"/>
    <w:rsid w:val="00D67BED"/>
    <w:rsid w:val="00D754D3"/>
    <w:rsid w:val="00D766B6"/>
    <w:rsid w:val="00D9138E"/>
    <w:rsid w:val="00D97C22"/>
    <w:rsid w:val="00DA5AA0"/>
    <w:rsid w:val="00DA7F51"/>
    <w:rsid w:val="00DB2312"/>
    <w:rsid w:val="00DB66D1"/>
    <w:rsid w:val="00DB6911"/>
    <w:rsid w:val="00DC0B48"/>
    <w:rsid w:val="00DC187F"/>
    <w:rsid w:val="00DC4DCC"/>
    <w:rsid w:val="00DD1EA1"/>
    <w:rsid w:val="00DD4AC0"/>
    <w:rsid w:val="00DD4C3A"/>
    <w:rsid w:val="00DD4EDA"/>
    <w:rsid w:val="00DE18F9"/>
    <w:rsid w:val="00DE53C0"/>
    <w:rsid w:val="00DE661B"/>
    <w:rsid w:val="00DE72F0"/>
    <w:rsid w:val="00DF2DE6"/>
    <w:rsid w:val="00DF4B32"/>
    <w:rsid w:val="00DF5E7E"/>
    <w:rsid w:val="00E03D5E"/>
    <w:rsid w:val="00E10CD0"/>
    <w:rsid w:val="00E117B7"/>
    <w:rsid w:val="00E1341E"/>
    <w:rsid w:val="00E1376E"/>
    <w:rsid w:val="00E14B21"/>
    <w:rsid w:val="00E168EE"/>
    <w:rsid w:val="00E170C8"/>
    <w:rsid w:val="00E20CFC"/>
    <w:rsid w:val="00E22156"/>
    <w:rsid w:val="00E23009"/>
    <w:rsid w:val="00E241CF"/>
    <w:rsid w:val="00E24906"/>
    <w:rsid w:val="00E30F77"/>
    <w:rsid w:val="00E31A3F"/>
    <w:rsid w:val="00E3255E"/>
    <w:rsid w:val="00E37BA7"/>
    <w:rsid w:val="00E44EF9"/>
    <w:rsid w:val="00E4540A"/>
    <w:rsid w:val="00E470F2"/>
    <w:rsid w:val="00E50FE8"/>
    <w:rsid w:val="00E57FD0"/>
    <w:rsid w:val="00E60BF5"/>
    <w:rsid w:val="00E64DAB"/>
    <w:rsid w:val="00E66ABD"/>
    <w:rsid w:val="00E67249"/>
    <w:rsid w:val="00E7103E"/>
    <w:rsid w:val="00E72E71"/>
    <w:rsid w:val="00E92DF0"/>
    <w:rsid w:val="00E95F23"/>
    <w:rsid w:val="00EA03CD"/>
    <w:rsid w:val="00EA57B2"/>
    <w:rsid w:val="00EA5FA8"/>
    <w:rsid w:val="00EA6D92"/>
    <w:rsid w:val="00EB13BD"/>
    <w:rsid w:val="00EB1419"/>
    <w:rsid w:val="00EB2A72"/>
    <w:rsid w:val="00EC2B7C"/>
    <w:rsid w:val="00EC41C4"/>
    <w:rsid w:val="00EC5603"/>
    <w:rsid w:val="00ED1AB3"/>
    <w:rsid w:val="00ED23B0"/>
    <w:rsid w:val="00ED3F26"/>
    <w:rsid w:val="00ED651E"/>
    <w:rsid w:val="00ED6835"/>
    <w:rsid w:val="00ED7556"/>
    <w:rsid w:val="00ED7F7C"/>
    <w:rsid w:val="00EE2B10"/>
    <w:rsid w:val="00EE463F"/>
    <w:rsid w:val="00EE580B"/>
    <w:rsid w:val="00EF6670"/>
    <w:rsid w:val="00F003F4"/>
    <w:rsid w:val="00F02D7A"/>
    <w:rsid w:val="00F042E5"/>
    <w:rsid w:val="00F15138"/>
    <w:rsid w:val="00F158A9"/>
    <w:rsid w:val="00F158F1"/>
    <w:rsid w:val="00F1775E"/>
    <w:rsid w:val="00F20B4A"/>
    <w:rsid w:val="00F20D52"/>
    <w:rsid w:val="00F27345"/>
    <w:rsid w:val="00F37018"/>
    <w:rsid w:val="00F4225E"/>
    <w:rsid w:val="00F4246D"/>
    <w:rsid w:val="00F44B17"/>
    <w:rsid w:val="00F54DEA"/>
    <w:rsid w:val="00F57724"/>
    <w:rsid w:val="00F675E1"/>
    <w:rsid w:val="00F705CD"/>
    <w:rsid w:val="00F73C42"/>
    <w:rsid w:val="00F77AD5"/>
    <w:rsid w:val="00F97A03"/>
    <w:rsid w:val="00FA23C0"/>
    <w:rsid w:val="00FA6C9F"/>
    <w:rsid w:val="00FA7CA0"/>
    <w:rsid w:val="00FB01D0"/>
    <w:rsid w:val="00FC3049"/>
    <w:rsid w:val="00FC6AE8"/>
    <w:rsid w:val="00FC70E3"/>
    <w:rsid w:val="00FD1505"/>
    <w:rsid w:val="00FD7B48"/>
    <w:rsid w:val="00FE09A2"/>
    <w:rsid w:val="00FE1AA2"/>
    <w:rsid w:val="00FE2410"/>
    <w:rsid w:val="00FE3986"/>
    <w:rsid w:val="00FE480D"/>
    <w:rsid w:val="00FE5431"/>
    <w:rsid w:val="00FF6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411865"/>
  <w15:docId w15:val="{F0844882-0D3D-43C2-93BE-D7A6ECC5E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2E94"/>
    <w:pPr>
      <w:spacing w:before="120"/>
    </w:pPr>
    <w:rPr>
      <w:rFonts w:ascii="Arial" w:eastAsia="Arial" w:hAnsi="Arial"/>
    </w:rPr>
  </w:style>
  <w:style w:type="paragraph" w:styleId="1">
    <w:name w:val="heading 1"/>
    <w:basedOn w:val="a0"/>
    <w:next w:val="a0"/>
    <w:qFormat/>
    <w:rsid w:val="00CB2E94"/>
    <w:pPr>
      <w:keepNext/>
      <w:keepLines/>
      <w:numPr>
        <w:numId w:val="2"/>
      </w:numPr>
      <w:spacing w:before="240" w:after="120"/>
      <w:ind w:left="431" w:hanging="431"/>
      <w:outlineLvl w:val="0"/>
    </w:pPr>
    <w:rPr>
      <w:b/>
      <w:bCs/>
      <w:kern w:val="36"/>
      <w:sz w:val="28"/>
      <w:szCs w:val="28"/>
    </w:rPr>
  </w:style>
  <w:style w:type="paragraph" w:styleId="2">
    <w:name w:val="heading 2"/>
    <w:basedOn w:val="a0"/>
    <w:next w:val="a0"/>
    <w:link w:val="20"/>
    <w:qFormat/>
    <w:rsid w:val="00CB2E94"/>
    <w:pPr>
      <w:keepNext/>
      <w:keepLines/>
      <w:numPr>
        <w:ilvl w:val="1"/>
        <w:numId w:val="2"/>
      </w:numPr>
      <w:spacing w:after="120"/>
      <w:outlineLvl w:val="1"/>
    </w:pPr>
    <w:rPr>
      <w:b/>
      <w:bCs/>
      <w:sz w:val="24"/>
      <w:szCs w:val="24"/>
    </w:rPr>
  </w:style>
  <w:style w:type="paragraph" w:styleId="3">
    <w:name w:val="heading 3"/>
    <w:basedOn w:val="a0"/>
    <w:next w:val="a0"/>
    <w:qFormat/>
    <w:rsid w:val="00CB2E94"/>
    <w:pPr>
      <w:keepNext/>
      <w:keepLines/>
      <w:numPr>
        <w:ilvl w:val="2"/>
        <w:numId w:val="2"/>
      </w:numPr>
      <w:spacing w:after="120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CB2E94"/>
    <w:pPr>
      <w:keepNext/>
      <w:numPr>
        <w:ilvl w:val="3"/>
        <w:numId w:val="2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CB2E94"/>
    <w:pPr>
      <w:numPr>
        <w:ilvl w:val="4"/>
        <w:numId w:val="2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CB2E94"/>
    <w:pPr>
      <w:numPr>
        <w:ilvl w:val="5"/>
        <w:numId w:val="2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CB2E94"/>
    <w:pPr>
      <w:numPr>
        <w:ilvl w:val="6"/>
        <w:numId w:val="2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CB2E94"/>
    <w:pPr>
      <w:numPr>
        <w:ilvl w:val="7"/>
        <w:numId w:val="2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CB2E94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(Web)"/>
    <w:link w:val="a4"/>
    <w:rsid w:val="00CB2E94"/>
    <w:pPr>
      <w:spacing w:before="120"/>
      <w:jc w:val="both"/>
    </w:pPr>
    <w:rPr>
      <w:rFonts w:ascii="Arial" w:eastAsia="Arial" w:hAnsi="Arial" w:cs="Arial CYR"/>
    </w:rPr>
  </w:style>
  <w:style w:type="paragraph" w:customStyle="1" w:styleId="--">
    <w:name w:val="- текст - по центру"/>
    <w:basedOn w:val="a0"/>
    <w:link w:val="--0"/>
    <w:rsid w:val="00CB2E94"/>
    <w:pPr>
      <w:jc w:val="center"/>
    </w:pPr>
  </w:style>
  <w:style w:type="character" w:customStyle="1" w:styleId="-">
    <w:name w:val="- продукт"/>
    <w:rsid w:val="00CB2E94"/>
    <w:rPr>
      <w:b/>
    </w:rPr>
  </w:style>
  <w:style w:type="table" w:customStyle="1" w:styleId="-0">
    <w:name w:val="- таблица в рамке"/>
    <w:basedOn w:val="a2"/>
    <w:rsid w:val="00CB2E94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rsid w:val="00CB2E94"/>
    <w:pPr>
      <w:spacing w:before="0"/>
    </w:pPr>
    <w:rPr>
      <w:b/>
    </w:rPr>
  </w:style>
  <w:style w:type="paragraph" w:styleId="a6">
    <w:name w:val="footer"/>
    <w:basedOn w:val="a0"/>
    <w:rsid w:val="00CB2E94"/>
    <w:pPr>
      <w:spacing w:before="0"/>
    </w:pPr>
  </w:style>
  <w:style w:type="paragraph" w:customStyle="1" w:styleId="-4">
    <w:name w:val="- подпись"/>
    <w:basedOn w:val="a"/>
    <w:link w:val="-5"/>
    <w:rsid w:val="00CB2E94"/>
    <w:pPr>
      <w:spacing w:before="0"/>
      <w:jc w:val="center"/>
    </w:pPr>
    <w:rPr>
      <w:i/>
      <w:sz w:val="16"/>
    </w:rPr>
  </w:style>
  <w:style w:type="character" w:styleId="a7">
    <w:name w:val="Hyperlink"/>
    <w:uiPriority w:val="99"/>
    <w:rsid w:val="00CB2E94"/>
    <w:rPr>
      <w:color w:val="auto"/>
    </w:rPr>
  </w:style>
  <w:style w:type="paragraph" w:customStyle="1" w:styleId="-2">
    <w:name w:val="- маркированный вложенный 2"/>
    <w:basedOn w:val="-1"/>
    <w:rsid w:val="00CB2E94"/>
    <w:pPr>
      <w:numPr>
        <w:ilvl w:val="1"/>
      </w:numPr>
      <w:tabs>
        <w:tab w:val="clear" w:pos="1134"/>
        <w:tab w:val="clear" w:pos="1440"/>
        <w:tab w:val="left" w:pos="1418"/>
      </w:tabs>
      <w:ind w:left="1418" w:hanging="284"/>
    </w:pPr>
  </w:style>
  <w:style w:type="paragraph" w:customStyle="1" w:styleId="-1">
    <w:name w:val="- маркированный вложенный 1"/>
    <w:basedOn w:val="a0"/>
    <w:link w:val="-10"/>
    <w:rsid w:val="00CB2E94"/>
    <w:pPr>
      <w:numPr>
        <w:numId w:val="1"/>
      </w:numPr>
      <w:tabs>
        <w:tab w:val="left" w:pos="1134"/>
      </w:tabs>
      <w:spacing w:before="0"/>
      <w:ind w:left="1135" w:hanging="284"/>
    </w:pPr>
  </w:style>
  <w:style w:type="character" w:styleId="a8">
    <w:name w:val="page number"/>
    <w:basedOn w:val="a1"/>
    <w:rsid w:val="00CB2E94"/>
  </w:style>
  <w:style w:type="paragraph" w:customStyle="1" w:styleId="-6">
    <w:name w:val="- абзац перед таблицей"/>
    <w:basedOn w:val="a0"/>
    <w:next w:val="a0"/>
    <w:rsid w:val="00CB2E94"/>
    <w:pPr>
      <w:keepNext/>
      <w:spacing w:after="120"/>
      <w:ind w:left="851"/>
    </w:pPr>
  </w:style>
  <w:style w:type="paragraph" w:customStyle="1" w:styleId="-7">
    <w:name w:val="- заголовок колонки"/>
    <w:basedOn w:val="a0"/>
    <w:rsid w:val="00CB2E94"/>
    <w:pPr>
      <w:keepLines/>
      <w:spacing w:before="0"/>
      <w:jc w:val="center"/>
    </w:pPr>
    <w:rPr>
      <w:b/>
    </w:rPr>
  </w:style>
  <w:style w:type="paragraph" w:customStyle="1" w:styleId="--1">
    <w:name w:val="- ячейка - по центру"/>
    <w:basedOn w:val="a0"/>
    <w:rsid w:val="00CB2E94"/>
    <w:pPr>
      <w:spacing w:before="0"/>
      <w:jc w:val="center"/>
    </w:pPr>
    <w:rPr>
      <w:sz w:val="18"/>
    </w:rPr>
  </w:style>
  <w:style w:type="table" w:styleId="a9">
    <w:name w:val="Table Grid"/>
    <w:basedOn w:val="a2"/>
    <w:rsid w:val="00CB2E94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0"/>
    <w:link w:val="--3"/>
    <w:uiPriority w:val="99"/>
    <w:rsid w:val="00CB2E94"/>
    <w:pPr>
      <w:spacing w:before="0"/>
      <w:jc w:val="left"/>
    </w:pPr>
    <w:rPr>
      <w:sz w:val="18"/>
    </w:rPr>
  </w:style>
  <w:style w:type="paragraph" w:customStyle="1" w:styleId="--4">
    <w:name w:val="- ячейка - справа"/>
    <w:basedOn w:val="a0"/>
    <w:rsid w:val="00CB2E94"/>
    <w:pPr>
      <w:spacing w:before="0"/>
      <w:jc w:val="right"/>
    </w:pPr>
    <w:rPr>
      <w:sz w:val="18"/>
    </w:rPr>
  </w:style>
  <w:style w:type="paragraph" w:customStyle="1" w:styleId="-8">
    <w:name w:val="- содержание"/>
    <w:basedOn w:val="1"/>
    <w:next w:val="a0"/>
    <w:rsid w:val="00CB2E94"/>
    <w:pPr>
      <w:numPr>
        <w:numId w:val="0"/>
      </w:numPr>
    </w:pPr>
  </w:style>
  <w:style w:type="paragraph" w:customStyle="1" w:styleId="-20">
    <w:name w:val="- нумерованный текст 2"/>
    <w:basedOn w:val="2"/>
    <w:link w:val="-21"/>
    <w:rsid w:val="00CA24AD"/>
    <w:pPr>
      <w:keepNext w:val="0"/>
      <w:keepLines w:val="0"/>
      <w:tabs>
        <w:tab w:val="clear" w:pos="576"/>
        <w:tab w:val="left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link w:val="-31"/>
    <w:rsid w:val="00CB2E94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link w:val="-41"/>
    <w:rsid w:val="00CB2E94"/>
    <w:pPr>
      <w:keepNext w:val="0"/>
      <w:spacing w:before="120" w:after="0"/>
      <w:ind w:left="851" w:hanging="851"/>
      <w:jc w:val="both"/>
      <w:outlineLvl w:val="9"/>
    </w:pPr>
    <w:rPr>
      <w:sz w:val="20"/>
    </w:rPr>
  </w:style>
  <w:style w:type="paragraph" w:customStyle="1" w:styleId="-9">
    <w:name w:val="- текст вложенный"/>
    <w:basedOn w:val="a0"/>
    <w:link w:val="-a"/>
    <w:rsid w:val="00CB2E94"/>
    <w:pPr>
      <w:ind w:left="851"/>
    </w:pPr>
  </w:style>
  <w:style w:type="paragraph" w:styleId="10">
    <w:name w:val="toc 1"/>
    <w:basedOn w:val="a"/>
    <w:next w:val="a"/>
    <w:autoRedefine/>
    <w:uiPriority w:val="39"/>
    <w:rsid w:val="00CB2E94"/>
  </w:style>
  <w:style w:type="paragraph" w:styleId="21">
    <w:name w:val="toc 2"/>
    <w:basedOn w:val="a"/>
    <w:next w:val="a"/>
    <w:autoRedefine/>
    <w:rsid w:val="00CB2E94"/>
    <w:pPr>
      <w:ind w:left="200"/>
    </w:pPr>
  </w:style>
  <w:style w:type="paragraph" w:styleId="30">
    <w:name w:val="toc 3"/>
    <w:basedOn w:val="a"/>
    <w:next w:val="a"/>
    <w:autoRedefine/>
    <w:rsid w:val="00CB2E94"/>
    <w:pPr>
      <w:ind w:left="400"/>
    </w:pPr>
  </w:style>
  <w:style w:type="paragraph" w:customStyle="1" w:styleId="-b">
    <w:name w:val="- название приложения"/>
    <w:basedOn w:val="-8"/>
    <w:next w:val="a0"/>
    <w:link w:val="-c"/>
    <w:rsid w:val="00CB2E94"/>
    <w:pPr>
      <w:jc w:val="center"/>
    </w:pPr>
  </w:style>
  <w:style w:type="paragraph" w:customStyle="1" w:styleId="-11">
    <w:name w:val="- нумерованный текст 1"/>
    <w:basedOn w:val="1"/>
    <w:rsid w:val="00CB2E94"/>
    <w:pPr>
      <w:keepNext w:val="0"/>
      <w:keepLines w:val="0"/>
      <w:tabs>
        <w:tab w:val="clear" w:pos="432"/>
        <w:tab w:val="left" w:pos="851"/>
      </w:tabs>
      <w:spacing w:before="120" w:after="0"/>
      <w:outlineLvl w:val="9"/>
    </w:pPr>
    <w:rPr>
      <w:b w:val="0"/>
      <w:sz w:val="20"/>
    </w:rPr>
  </w:style>
  <w:style w:type="paragraph" w:styleId="aa">
    <w:name w:val="Balloon Text"/>
    <w:basedOn w:val="a"/>
    <w:semiHidden/>
    <w:rsid w:val="00CB2E94"/>
    <w:rPr>
      <w:rFonts w:ascii="Tahoma" w:hAnsi="Tahoma" w:cs="Tahoma"/>
      <w:sz w:val="16"/>
      <w:szCs w:val="16"/>
    </w:rPr>
  </w:style>
  <w:style w:type="character" w:styleId="ab">
    <w:name w:val="annotation reference"/>
    <w:semiHidden/>
    <w:rsid w:val="00CB2E94"/>
    <w:rPr>
      <w:sz w:val="16"/>
      <w:szCs w:val="16"/>
    </w:rPr>
  </w:style>
  <w:style w:type="paragraph" w:styleId="ac">
    <w:name w:val="annotation text"/>
    <w:basedOn w:val="a"/>
    <w:semiHidden/>
    <w:rsid w:val="00CB2E94"/>
  </w:style>
  <w:style w:type="paragraph" w:styleId="ad">
    <w:name w:val="annotation subject"/>
    <w:basedOn w:val="ac"/>
    <w:next w:val="ac"/>
    <w:semiHidden/>
    <w:rsid w:val="00CB2E94"/>
    <w:rPr>
      <w:b/>
      <w:bCs/>
    </w:rPr>
  </w:style>
  <w:style w:type="paragraph" w:customStyle="1" w:styleId="-d">
    <w:name w:val="- тема документа"/>
    <w:basedOn w:val="a0"/>
    <w:next w:val="a0"/>
    <w:rsid w:val="00CB2E94"/>
    <w:pPr>
      <w:jc w:val="center"/>
    </w:pPr>
    <w:rPr>
      <w:rFonts w:eastAsia="Times New Roman" w:cs="Times New Roman"/>
      <w:b/>
      <w:bCs/>
      <w:sz w:val="36"/>
    </w:rPr>
  </w:style>
  <w:style w:type="paragraph" w:customStyle="1" w:styleId="-e">
    <w:name w:val="- СМК"/>
    <w:basedOn w:val="a0"/>
    <w:next w:val="-f"/>
    <w:rsid w:val="00CB2E94"/>
    <w:pPr>
      <w:pBdr>
        <w:bottom w:val="single" w:sz="12" w:space="31" w:color="auto"/>
      </w:pBdr>
      <w:spacing w:before="2040"/>
      <w:jc w:val="center"/>
    </w:pPr>
    <w:rPr>
      <w:rFonts w:eastAsia="Times New Roman" w:cs="Times New Roman"/>
      <w:b/>
      <w:bCs/>
      <w:sz w:val="32"/>
    </w:rPr>
  </w:style>
  <w:style w:type="paragraph" w:customStyle="1" w:styleId="-f">
    <w:name w:val="- вид и название документа"/>
    <w:basedOn w:val="a0"/>
    <w:next w:val="-d"/>
    <w:rsid w:val="00CB2E94"/>
    <w:pPr>
      <w:spacing w:before="600"/>
      <w:jc w:val="center"/>
    </w:pPr>
    <w:rPr>
      <w:rFonts w:eastAsia="Times New Roman" w:cs="Times New Roman"/>
      <w:b/>
      <w:bCs/>
      <w:sz w:val="32"/>
    </w:rPr>
  </w:style>
  <w:style w:type="paragraph" w:customStyle="1" w:styleId="--5">
    <w:name w:val="- предисловие - текст"/>
    <w:basedOn w:val="a0"/>
    <w:rsid w:val="00CB2E94"/>
    <w:pPr>
      <w:keepNext/>
      <w:ind w:left="357"/>
    </w:pPr>
    <w:rPr>
      <w:rFonts w:eastAsia="Times New Roman" w:cs="Times New Roman"/>
    </w:rPr>
  </w:style>
  <w:style w:type="paragraph" w:customStyle="1" w:styleId="--6">
    <w:name w:val="- предисловие - секция"/>
    <w:basedOn w:val="a0"/>
    <w:rsid w:val="00CB2E94"/>
    <w:pPr>
      <w:keepNext/>
    </w:pPr>
  </w:style>
  <w:style w:type="paragraph" w:customStyle="1" w:styleId="-f0">
    <w:name w:val="- экз №"/>
    <w:basedOn w:val="a0"/>
    <w:rsid w:val="00CB2E94"/>
    <w:pPr>
      <w:spacing w:before="2040"/>
    </w:pPr>
  </w:style>
  <w:style w:type="paragraph" w:customStyle="1" w:styleId="--7">
    <w:name w:val="- текст - слева"/>
    <w:basedOn w:val="a0"/>
    <w:link w:val="--8"/>
    <w:rsid w:val="00CB2E94"/>
    <w:pPr>
      <w:jc w:val="left"/>
    </w:pPr>
  </w:style>
  <w:style w:type="paragraph" w:customStyle="1" w:styleId="-f1">
    <w:name w:val="- название формы"/>
    <w:basedOn w:val="a0"/>
    <w:rsid w:val="00CB2E94"/>
    <w:pPr>
      <w:spacing w:before="0"/>
      <w:jc w:val="center"/>
    </w:pPr>
    <w:rPr>
      <w:sz w:val="28"/>
    </w:rPr>
  </w:style>
  <w:style w:type="character" w:styleId="ae">
    <w:name w:val="Strong"/>
    <w:qFormat/>
    <w:rsid w:val="00BB0F2A"/>
    <w:rPr>
      <w:b/>
      <w:bCs/>
    </w:rPr>
  </w:style>
  <w:style w:type="paragraph" w:customStyle="1" w:styleId="--9">
    <w:name w:val="- текст - справа"/>
    <w:basedOn w:val="a0"/>
    <w:rsid w:val="00CB2E94"/>
    <w:pPr>
      <w:jc w:val="right"/>
    </w:pPr>
  </w:style>
  <w:style w:type="paragraph" w:customStyle="1" w:styleId="-f2">
    <w:name w:val="- УТВЕРЖДАЮ"/>
    <w:basedOn w:val="a0"/>
    <w:rsid w:val="00CB2E94"/>
    <w:pPr>
      <w:ind w:left="7020"/>
    </w:pPr>
  </w:style>
  <w:style w:type="paragraph" w:customStyle="1" w:styleId="-3">
    <w:name w:val="- маркированный вложенный 3"/>
    <w:basedOn w:val="-2"/>
    <w:rsid w:val="00CB2E94"/>
    <w:pPr>
      <w:numPr>
        <w:ilvl w:val="2"/>
      </w:numPr>
      <w:tabs>
        <w:tab w:val="clear" w:pos="1418"/>
        <w:tab w:val="clear" w:pos="2160"/>
        <w:tab w:val="left" w:pos="1701"/>
      </w:tabs>
      <w:ind w:left="1702" w:hanging="284"/>
    </w:pPr>
  </w:style>
  <w:style w:type="paragraph" w:customStyle="1" w:styleId="-12">
    <w:name w:val="- текст вложенный 1"/>
    <w:basedOn w:val="-9"/>
    <w:rsid w:val="00CB2E94"/>
    <w:pPr>
      <w:spacing w:after="120"/>
      <w:ind w:left="1134"/>
    </w:pPr>
  </w:style>
  <w:style w:type="paragraph" w:customStyle="1" w:styleId="-22">
    <w:name w:val="- текст вложенный 2"/>
    <w:basedOn w:val="-12"/>
    <w:rsid w:val="00CB2E94"/>
    <w:pPr>
      <w:ind w:left="1418"/>
    </w:pPr>
  </w:style>
  <w:style w:type="character" w:customStyle="1" w:styleId="-10">
    <w:name w:val="- маркированный вложенный 1 Знак"/>
    <w:link w:val="-1"/>
    <w:rsid w:val="00FA7CA0"/>
    <w:rPr>
      <w:rFonts w:ascii="Arial" w:eastAsia="Arial" w:hAnsi="Arial" w:cs="Arial CYR"/>
    </w:rPr>
  </w:style>
  <w:style w:type="character" w:customStyle="1" w:styleId="-a">
    <w:name w:val="- текст вложенный Знак"/>
    <w:link w:val="-9"/>
    <w:rsid w:val="00FA7CA0"/>
    <w:rPr>
      <w:rFonts w:ascii="Arial" w:eastAsia="Arial" w:hAnsi="Arial" w:cs="Arial CYR"/>
    </w:rPr>
  </w:style>
  <w:style w:type="paragraph" w:customStyle="1" w:styleId="--a">
    <w:name w:val="- список - отдельный"/>
    <w:basedOn w:val="a0"/>
    <w:next w:val="a"/>
    <w:rsid w:val="00E470F2"/>
    <w:pPr>
      <w:tabs>
        <w:tab w:val="num" w:pos="360"/>
      </w:tabs>
      <w:ind w:left="360" w:hanging="360"/>
    </w:pPr>
  </w:style>
  <w:style w:type="character" w:customStyle="1" w:styleId="-41">
    <w:name w:val="- нумерованный текст 4 Знак"/>
    <w:link w:val="-40"/>
    <w:rsid w:val="00E470F2"/>
    <w:rPr>
      <w:rFonts w:ascii="Arial" w:eastAsia="Arial" w:hAnsi="Arial"/>
      <w:bCs/>
      <w:szCs w:val="28"/>
    </w:rPr>
  </w:style>
  <w:style w:type="paragraph" w:customStyle="1" w:styleId="af">
    <w:name w:val="текст таблицы"/>
    <w:basedOn w:val="--2"/>
    <w:rsid w:val="00D02108"/>
    <w:rPr>
      <w:rFonts w:eastAsia="Times New Roman" w:cs="Times New Roman"/>
      <w:sz w:val="20"/>
    </w:rPr>
  </w:style>
  <w:style w:type="paragraph" w:customStyle="1" w:styleId="-f3">
    <w:name w:val="- текст по центру"/>
    <w:basedOn w:val="a"/>
    <w:rsid w:val="00D02108"/>
    <w:pPr>
      <w:jc w:val="center"/>
    </w:pPr>
    <w:rPr>
      <w:rFonts w:eastAsia="Times New Roman"/>
      <w:lang w:val="en-US"/>
    </w:rPr>
  </w:style>
  <w:style w:type="character" w:customStyle="1" w:styleId="-5">
    <w:name w:val="- подпись Знак"/>
    <w:link w:val="-4"/>
    <w:rsid w:val="00D02108"/>
    <w:rPr>
      <w:rFonts w:ascii="Arial" w:eastAsia="Arial" w:hAnsi="Arial"/>
      <w:i/>
      <w:sz w:val="16"/>
    </w:rPr>
  </w:style>
  <w:style w:type="character" w:customStyle="1" w:styleId="a4">
    <w:name w:val="Обычный (Интернет) Знак"/>
    <w:link w:val="a0"/>
    <w:rsid w:val="00545B2A"/>
    <w:rPr>
      <w:rFonts w:ascii="Arial" w:eastAsia="Arial" w:hAnsi="Arial" w:cs="Arial CYR"/>
    </w:rPr>
  </w:style>
  <w:style w:type="character" w:customStyle="1" w:styleId="--0">
    <w:name w:val="- текст - по центру Знак"/>
    <w:link w:val="--"/>
    <w:rsid w:val="00545B2A"/>
    <w:rPr>
      <w:rFonts w:ascii="Arial" w:eastAsia="Arial" w:hAnsi="Arial" w:cs="Arial CYR"/>
    </w:rPr>
  </w:style>
  <w:style w:type="paragraph" w:customStyle="1" w:styleId="-f4">
    <w:name w:val="- СМКиБП"/>
    <w:basedOn w:val="a0"/>
    <w:rsid w:val="007D41B8"/>
    <w:pPr>
      <w:pBdr>
        <w:bottom w:val="single" w:sz="12" w:space="6" w:color="auto"/>
      </w:pBdr>
      <w:jc w:val="center"/>
    </w:pPr>
    <w:rPr>
      <w:rFonts w:eastAsia="Times New Roman" w:cs="Times New Roman"/>
      <w:b/>
      <w:sz w:val="24"/>
    </w:rPr>
  </w:style>
  <w:style w:type="paragraph" w:customStyle="1" w:styleId="-f5">
    <w:name w:val="- тип документа"/>
    <w:basedOn w:val="a0"/>
    <w:rsid w:val="007D41B8"/>
    <w:pPr>
      <w:jc w:val="center"/>
    </w:pPr>
    <w:rPr>
      <w:rFonts w:eastAsia="Times New Roman" w:cs="Times New Roman"/>
      <w:b/>
      <w:bCs/>
      <w:sz w:val="24"/>
    </w:rPr>
  </w:style>
  <w:style w:type="paragraph" w:customStyle="1" w:styleId="-f6">
    <w:name w:val="- название документа"/>
    <w:basedOn w:val="a0"/>
    <w:rsid w:val="007D41B8"/>
    <w:pPr>
      <w:pBdr>
        <w:bottom w:val="single" w:sz="12" w:space="6" w:color="auto"/>
      </w:pBdr>
      <w:jc w:val="center"/>
    </w:pPr>
    <w:rPr>
      <w:rFonts w:eastAsia="Times New Roman" w:cs="Times New Roman"/>
      <w:b/>
      <w:bCs/>
      <w:sz w:val="24"/>
    </w:rPr>
  </w:style>
  <w:style w:type="paragraph" w:customStyle="1" w:styleId="af0">
    <w:name w:val="ключевые слова"/>
    <w:basedOn w:val="a0"/>
    <w:rsid w:val="007D41B8"/>
    <w:pPr>
      <w:pBdr>
        <w:bottom w:val="single" w:sz="12" w:space="6" w:color="auto"/>
      </w:pBdr>
    </w:pPr>
    <w:rPr>
      <w:rFonts w:eastAsia="Times New Roman" w:cs="Times New Roman"/>
    </w:rPr>
  </w:style>
  <w:style w:type="paragraph" w:customStyle="1" w:styleId="af1">
    <w:name w:val="экземпляр"/>
    <w:basedOn w:val="a0"/>
    <w:qFormat/>
    <w:rsid w:val="00205E35"/>
    <w:pPr>
      <w:spacing w:before="1680"/>
    </w:pPr>
  </w:style>
  <w:style w:type="paragraph" w:customStyle="1" w:styleId="--b">
    <w:name w:val="- текст - по ширине"/>
    <w:basedOn w:val="--7"/>
    <w:rsid w:val="00CB2E94"/>
    <w:pPr>
      <w:jc w:val="both"/>
    </w:pPr>
    <w:rPr>
      <w:rFonts w:eastAsia="Times New Roman" w:cs="Times New Roman"/>
    </w:rPr>
  </w:style>
  <w:style w:type="paragraph" w:customStyle="1" w:styleId="af2">
    <w:name w:val="Название программы"/>
    <w:basedOn w:val="a"/>
    <w:rsid w:val="00127BDD"/>
    <w:pPr>
      <w:spacing w:before="3480" w:after="200" w:line="276" w:lineRule="auto"/>
      <w:jc w:val="center"/>
    </w:pPr>
    <w:rPr>
      <w:rFonts w:eastAsia="Times New Roman"/>
      <w:b/>
      <w:bCs/>
      <w:sz w:val="36"/>
    </w:rPr>
  </w:style>
  <w:style w:type="numbering" w:customStyle="1" w:styleId="005">
    <w:name w:val="Стиль список работ + многоуровневый Слева:  0 см Выступ:  05 см"/>
    <w:basedOn w:val="a3"/>
    <w:rsid w:val="00366195"/>
    <w:pPr>
      <w:numPr>
        <w:numId w:val="3"/>
      </w:numPr>
    </w:pPr>
  </w:style>
  <w:style w:type="character" w:customStyle="1" w:styleId="-c">
    <w:name w:val="- название приложения Знак"/>
    <w:link w:val="-b"/>
    <w:rsid w:val="00366195"/>
    <w:rPr>
      <w:rFonts w:ascii="Arial" w:eastAsia="Arial" w:hAnsi="Arial" w:cs="Arial CYR"/>
      <w:b/>
      <w:bCs/>
      <w:kern w:val="36"/>
      <w:sz w:val="28"/>
      <w:szCs w:val="28"/>
    </w:rPr>
  </w:style>
  <w:style w:type="numbering" w:customStyle="1" w:styleId="0051">
    <w:name w:val="Стиль список работ + многоуровневый Слева:  0 см Выступ:  05 см1"/>
    <w:basedOn w:val="a3"/>
    <w:rsid w:val="00C3784B"/>
    <w:pPr>
      <w:numPr>
        <w:numId w:val="1"/>
      </w:numPr>
    </w:pPr>
  </w:style>
  <w:style w:type="character" w:customStyle="1" w:styleId="-21">
    <w:name w:val="- нумерованный текст 2 Знак"/>
    <w:link w:val="-20"/>
    <w:rsid w:val="00CA24AD"/>
    <w:rPr>
      <w:rFonts w:ascii="Arial" w:eastAsia="Arial" w:hAnsi="Arial" w:cs="Arial CYR"/>
      <w:bCs/>
      <w:szCs w:val="24"/>
    </w:rPr>
  </w:style>
  <w:style w:type="paragraph" w:customStyle="1" w:styleId="-f7">
    <w:name w:val="- текст слева"/>
    <w:basedOn w:val="--"/>
    <w:rsid w:val="00753FD8"/>
    <w:pPr>
      <w:jc w:val="left"/>
    </w:pPr>
    <w:rPr>
      <w:lang w:val="en-US"/>
    </w:rPr>
  </w:style>
  <w:style w:type="character" w:customStyle="1" w:styleId="--8">
    <w:name w:val="- текст - слева Знак"/>
    <w:link w:val="--7"/>
    <w:rsid w:val="00426F30"/>
    <w:rPr>
      <w:rFonts w:ascii="Arial" w:eastAsia="Arial" w:hAnsi="Arial" w:cs="Arial CYR"/>
    </w:rPr>
  </w:style>
  <w:style w:type="paragraph" w:styleId="af3">
    <w:name w:val="List Paragraph"/>
    <w:basedOn w:val="a"/>
    <w:uiPriority w:val="34"/>
    <w:qFormat/>
    <w:rsid w:val="009A56D6"/>
    <w:pPr>
      <w:spacing w:before="0"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f4">
    <w:next w:val="a0"/>
    <w:link w:val="af5"/>
    <w:rsid w:val="00423613"/>
    <w:pPr>
      <w:spacing w:before="120"/>
      <w:jc w:val="both"/>
    </w:pPr>
    <w:rPr>
      <w:rFonts w:ascii="Arial" w:eastAsia="Arial" w:hAnsi="Arial" w:cs="Arial CYR"/>
    </w:rPr>
  </w:style>
  <w:style w:type="character" w:customStyle="1" w:styleId="af5">
    <w:name w:val="Обычный (веб) Знак"/>
    <w:link w:val="af4"/>
    <w:rsid w:val="00423613"/>
    <w:rPr>
      <w:rFonts w:ascii="Arial" w:eastAsia="Arial" w:hAnsi="Arial" w:cs="Arial CYR"/>
      <w:lang w:val="ru-RU" w:eastAsia="ru-RU" w:bidi="ar-SA"/>
    </w:rPr>
  </w:style>
  <w:style w:type="character" w:customStyle="1" w:styleId="-31">
    <w:name w:val="- нумерованный текст 3 Знак"/>
    <w:basedOn w:val="a1"/>
    <w:link w:val="-30"/>
    <w:rsid w:val="00423613"/>
    <w:rPr>
      <w:rFonts w:ascii="Arial" w:eastAsia="Arial" w:hAnsi="Arial" w:cs="Arial"/>
      <w:bCs/>
      <w:szCs w:val="26"/>
    </w:rPr>
  </w:style>
  <w:style w:type="character" w:customStyle="1" w:styleId="20">
    <w:name w:val="Заголовок 2 Знак"/>
    <w:basedOn w:val="a1"/>
    <w:link w:val="2"/>
    <w:rsid w:val="001F0AFD"/>
    <w:rPr>
      <w:rFonts w:ascii="Arial" w:eastAsia="Arial" w:hAnsi="Arial" w:cs="Arial CYR"/>
      <w:b/>
      <w:bCs/>
      <w:sz w:val="24"/>
      <w:szCs w:val="24"/>
    </w:rPr>
  </w:style>
  <w:style w:type="paragraph" w:customStyle="1" w:styleId="-f8">
    <w:name w:val="- заголовок колонки (формы)"/>
    <w:basedOn w:val="-7"/>
    <w:rsid w:val="00CB2E94"/>
    <w:rPr>
      <w:b w:val="0"/>
    </w:rPr>
  </w:style>
  <w:style w:type="paragraph" w:customStyle="1" w:styleId="--c">
    <w:name w:val="- ячейка - по ширине"/>
    <w:basedOn w:val="--2"/>
    <w:rsid w:val="00CB2E94"/>
    <w:pPr>
      <w:jc w:val="both"/>
    </w:pPr>
    <w:rPr>
      <w:rFonts w:eastAsia="Times New Roman" w:cs="Times New Roman"/>
    </w:rPr>
  </w:style>
  <w:style w:type="character" w:customStyle="1" w:styleId="--3">
    <w:name w:val="- ячейка - слева Знак"/>
    <w:link w:val="--2"/>
    <w:uiPriority w:val="99"/>
    <w:rsid w:val="00DA7F51"/>
    <w:rPr>
      <w:rFonts w:ascii="Arial" w:eastAsia="Arial" w:hAnsi="Arial" w:cs="Arial CYR"/>
      <w:sz w:val="18"/>
    </w:rPr>
  </w:style>
  <w:style w:type="character" w:styleId="af6">
    <w:name w:val="Placeholder Text"/>
    <w:basedOn w:val="a1"/>
    <w:uiPriority w:val="99"/>
    <w:semiHidden/>
    <w:rsid w:val="00960773"/>
    <w:rPr>
      <w:color w:val="808080"/>
    </w:rPr>
  </w:style>
  <w:style w:type="paragraph" w:customStyle="1" w:styleId="--d">
    <w:name w:val="- ячейка - слева (таблица широкая)"/>
    <w:basedOn w:val="--2"/>
    <w:uiPriority w:val="99"/>
    <w:rsid w:val="00DD4C3A"/>
    <w:rPr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1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vg\Desktop\&#1056;&#1072;&#1073;&#1086;&#1090;&#1072;%20&#1087;&#1086;%20&#1073;&#1072;&#1079;&#1077;%20&#1076;&#1072;&#1085;&#1085;&#1099;&#1093;%20&#1072;&#1074;&#1090;&#1086;&#1093;&#1080;&#1084;\&#1055;&#1086;&#1084;&#1077;&#1097;&#1077;&#1085;&#1080;&#1103;\4.%20&#1087;&#1088;&#1086;&#1080;&#1079;&#1074;&#1086;&#1076;&#1089;&#1090;&#1074;&#1077;&#1085;&#1085;&#1099;&#1077;%20&#1087;&#1086;&#1084;&#1077;&#1097;&#1077;&#1085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7C5DA-D5F9-407E-89AB-02F1735FE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4. производственные помещения.dotx</Template>
  <TotalTime>1</TotalTime>
  <Pages>4</Pages>
  <Words>1491</Words>
  <Characters>8504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&lt;Название предприятия&gt;</vt:lpstr>
    </vt:vector>
  </TitlesOfParts>
  <Company>Hewlett-Packard Company</Company>
  <LinksUpToDate>false</LinksUpToDate>
  <CharactersWithSpaces>9976</CharactersWithSpaces>
  <SharedDoc>false</SharedDoc>
  <HLinks>
    <vt:vector size="288" baseType="variant">
      <vt:variant>
        <vt:i4>3212406</vt:i4>
      </vt:variant>
      <vt:variant>
        <vt:i4>240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237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234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231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228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225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222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219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216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213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210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207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204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3212406</vt:i4>
      </vt:variant>
      <vt:variant>
        <vt:i4>201</vt:i4>
      </vt:variant>
      <vt:variant>
        <vt:i4>0</vt:i4>
      </vt:variant>
      <vt:variant>
        <vt:i4>5</vt:i4>
      </vt:variant>
      <vt:variant>
        <vt:lpwstr>\\Srv-fs2\common\Санитарные программы\шаблоны\Управл</vt:lpwstr>
      </vt:variant>
      <vt:variant>
        <vt:lpwstr>_Порядок_реализации_процесса_</vt:lpwstr>
      </vt:variant>
      <vt:variant>
        <vt:i4>8782867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_Порядок_реализации_процесса_«Управл</vt:lpwstr>
      </vt:variant>
      <vt:variant>
        <vt:i4>7341163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Приложение_Е</vt:lpwstr>
      </vt:variant>
      <vt:variant>
        <vt:i4>7341163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Приложение_Е</vt:lpwstr>
      </vt:variant>
      <vt:variant>
        <vt:i4>1376304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_Toc86739661</vt:lpwstr>
      </vt:variant>
      <vt:variant>
        <vt:i4>1310768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_Toc86739660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_Toc86739659</vt:lpwstr>
      </vt:variant>
      <vt:variant>
        <vt:i4>1835059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_Toc86739658</vt:lpwstr>
      </vt:variant>
      <vt:variant>
        <vt:i4>1245235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_Toc86739657</vt:lpwstr>
      </vt:variant>
      <vt:variant>
        <vt:i4>1179699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_Toc86739656</vt:lpwstr>
      </vt:variant>
      <vt:variant>
        <vt:i4>1114163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_Toc86739655</vt:lpwstr>
      </vt:variant>
      <vt:variant>
        <vt:i4>1048627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_Toc86739654</vt:lpwstr>
      </vt:variant>
      <vt:variant>
        <vt:i4>1507379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_Toc86739653</vt:lpwstr>
      </vt:variant>
      <vt:variant>
        <vt:i4>1441843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_Toc86739652</vt:lpwstr>
      </vt:variant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_Toc86739651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_Toc86739650</vt:lpwstr>
      </vt:variant>
      <vt:variant>
        <vt:i4>1900594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_Toc86739649</vt:lpwstr>
      </vt:variant>
      <vt:variant>
        <vt:i4>1835058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_Toc86739648</vt:lpwstr>
      </vt:variant>
      <vt:variant>
        <vt:i4>1245234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_Toc86739647</vt:lpwstr>
      </vt:variant>
      <vt:variant>
        <vt:i4>1179698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_Toc86739646</vt:lpwstr>
      </vt:variant>
      <vt:variant>
        <vt:i4>1114162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_Toc86739645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_Toc86739644</vt:lpwstr>
      </vt:variant>
      <vt:variant>
        <vt:i4>1507378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_Toc86739643</vt:lpwstr>
      </vt:variant>
      <vt:variant>
        <vt:i4>1441842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_Toc86739642</vt:lpwstr>
      </vt:variant>
      <vt:variant>
        <vt:i4>1376306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_Toc86739641</vt:lpwstr>
      </vt:variant>
      <vt:variant>
        <vt:i4>1310770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_Toc86739640</vt:lpwstr>
      </vt:variant>
      <vt:variant>
        <vt:i4>1900597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_Toc86739639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_Toc86739638</vt:lpwstr>
      </vt:variant>
      <vt:variant>
        <vt:i4>1245237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_Toc86739637</vt:lpwstr>
      </vt:variant>
      <vt:variant>
        <vt:i4>1179701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_Toc86739636</vt:lpwstr>
      </vt:variant>
      <vt:variant>
        <vt:i4>1114165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_Toc86739635</vt:lpwstr>
      </vt:variant>
      <vt:variant>
        <vt:i4>1048629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_Toc86739634</vt:lpwstr>
      </vt:variant>
      <vt:variant>
        <vt:i4>1507381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_Toc86739633</vt:lpwstr>
      </vt:variant>
      <vt:variant>
        <vt:i4>1441845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_Toc86739632</vt:lpwstr>
      </vt:variant>
      <vt:variant>
        <vt:i4>1376309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_Toc86739631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&lt;Название предприятия&gt;</dc:title>
  <dc:subject>Санитарная программа &lt;Название предприятия&gt;</dc:subject>
  <dc:creator>Перевозчиков Владимир Геннадьевич</dc:creator>
  <dc:description>ВЕРСИЯ 1</dc:description>
  <cp:lastModifiedBy>Перевозчиков Владимир Геннадьевич</cp:lastModifiedBy>
  <cp:revision>1</cp:revision>
  <cp:lastPrinted>2025-05-29T06:14:00Z</cp:lastPrinted>
  <dcterms:created xsi:type="dcterms:W3CDTF">2026-05-04T06:38:00Z</dcterms:created>
  <dcterms:modified xsi:type="dcterms:W3CDTF">2026-05-04T06:39:00Z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