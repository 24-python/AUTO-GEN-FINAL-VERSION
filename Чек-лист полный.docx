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1CDD3B71" w14:textId="77777777" w:rsidTr="000A4EB6">
        <w:trPr>
          <w:trHeight w:val="288"/>
        </w:trPr>
        <w:tc>
          <w:tcPr>
            <w:tcW w:w="4775" w:type="dxa"/>
            <w:gridSpan w:val="4"/>
            <w:vAlign w:val="bottom"/>
          </w:tcPr>
          <w:p w14:paraId="23709DAD" w14:textId="17F0CB60" w:rsidR="00576DFD" w:rsidRPr="00B87913" w:rsidRDefault="008936EF" w:rsidP="00DC3916">
            <w:pPr>
              <w:pStyle w:val="-0"/>
            </w:pPr>
            <w:r>
              <w:t>ООО «Рога и Копыта»</w:t>
            </w:r>
          </w:p>
        </w:tc>
        <w:tc>
          <w:tcPr>
            <w:tcW w:w="4858" w:type="dxa"/>
            <w:gridSpan w:val="3"/>
            <w:vAlign w:val="bottom"/>
          </w:tcPr>
          <w:p w14:paraId="325DCA4B" w14:textId="07CFADE9" w:rsidR="00576DFD" w:rsidRPr="00E4524C" w:rsidRDefault="00E4524C" w:rsidP="00DC3916">
            <w:pPr>
              <w:pStyle w:val="-0"/>
            </w:pPr>
            <w:r>
              <w:t>Нарезка рогов</w:t>
            </w:r>
          </w:p>
        </w:tc>
        <w:tc>
          <w:tcPr>
            <w:tcW w:w="4243" w:type="dxa"/>
            <w:gridSpan w:val="3"/>
            <w:vAlign w:val="bottom"/>
          </w:tcPr>
          <w:p w14:paraId="53266DEC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vAlign w:val="bottom"/>
          </w:tcPr>
          <w:p w14:paraId="0453C5F0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48E31473" w14:textId="77777777" w:rsidTr="000A4EB6">
        <w:trPr>
          <w:trHeight w:val="80"/>
        </w:trPr>
        <w:tc>
          <w:tcPr>
            <w:tcW w:w="4775" w:type="dxa"/>
            <w:gridSpan w:val="4"/>
          </w:tcPr>
          <w:p w14:paraId="6E3E1AD1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</w:tcPr>
          <w:p w14:paraId="5F97A9AD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</w:tcPr>
          <w:p w14:paraId="58554576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</w:tcPr>
          <w:p w14:paraId="5A56A41F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157C8891" w14:textId="77777777" w:rsidTr="000A4EB6">
        <w:tblPrEx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shd w:val="clear" w:color="auto" w:fill="BFBFBF" w:themeFill="background1" w:themeFillShade="BF"/>
          </w:tcPr>
          <w:p w14:paraId="4A945BCA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shd w:val="clear" w:color="auto" w:fill="BFBFBF" w:themeFill="background1" w:themeFillShade="BF"/>
          </w:tcPr>
          <w:p w14:paraId="38923052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548EC2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shd w:val="clear" w:color="auto" w:fill="BFBFBF" w:themeFill="background1" w:themeFillShade="BF"/>
          </w:tcPr>
          <w:p w14:paraId="55F58191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shd w:val="clear" w:color="auto" w:fill="BFBFBF" w:themeFill="background1" w:themeFillShade="BF"/>
          </w:tcPr>
          <w:p w14:paraId="46787064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14C08F4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8FED27" w14:textId="56867D03" w:rsidR="00381B47" w:rsidRPr="009D61E9" w:rsidRDefault="00580E7A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_____м)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</w:tcPr>
          <w:p w14:paraId="5D89E023" w14:textId="77777777" w:rsidR="00381B47" w:rsidRPr="009D61E9" w:rsidRDefault="00381B47" w:rsidP="00185A34">
            <w:pPr>
              <w:pStyle w:val="--2"/>
            </w:pPr>
          </w:p>
        </w:tc>
        <w:tc>
          <w:tcPr>
            <w:tcW w:w="3727" w:type="dxa"/>
          </w:tcPr>
          <w:p w14:paraId="0D6878EF" w14:textId="37B98762" w:rsidR="00381B47" w:rsidRPr="00837888" w:rsidRDefault="00580E7A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837888">
              <w:t xml:space="preserve"> </w:t>
            </w:r>
            <w:proofErr w:type="spellStart"/>
            <w:r w:rsidR="00381B47">
              <w:t>термопот</w:t>
            </w:r>
            <w:r w:rsidR="00DE7EFE">
              <w:t>ы</w:t>
            </w:r>
            <w:proofErr w:type="spellEnd"/>
            <w:r w:rsidR="00381B47">
              <w:tab/>
            </w:r>
            <w:sdt>
              <w:sdt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</w:tcPr>
          <w:p w14:paraId="7BF4109C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</w:tcPr>
          <w:p w14:paraId="5D2E1BD1" w14:textId="2B7772BC" w:rsidR="00381B47" w:rsidRPr="001F1277" w:rsidRDefault="00580E7A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381B47">
              <w:t>индук</w:t>
            </w:r>
            <w:proofErr w:type="spellEnd"/>
            <w:r w:rsidR="00381B47">
              <w:t xml:space="preserve">. </w:t>
            </w:r>
            <w:sdt>
              <w:sdtPr>
                <w:id w:val="-8439405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</w:t>
            </w:r>
            <w:proofErr w:type="spellStart"/>
            <w:r w:rsidR="00381B47">
              <w:t>элек</w:t>
            </w:r>
            <w:proofErr w:type="spellEnd"/>
            <w:r w:rsidR="00381B47">
              <w:t xml:space="preserve">. </w:t>
            </w:r>
            <w:sdt>
              <w:sdtPr>
                <w:id w:val="-9939459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</w:tcPr>
          <w:p w14:paraId="4CEE1789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9D136" w14:textId="35E121C0" w:rsidR="00381B47" w:rsidRPr="00461184" w:rsidRDefault="00580E7A" w:rsidP="007A7E4E">
            <w:pPr>
              <w:pStyle w:val="--2"/>
            </w:pPr>
            <w:sdt>
              <w:sdtPr>
                <w:id w:val="-8789354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</w:tcPr>
          <w:p w14:paraId="44ABFAC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8E0545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A45F269" w14:textId="35343BE1" w:rsidR="00381B47" w:rsidRPr="009D61E9" w:rsidRDefault="00580E7A" w:rsidP="001B7E10">
            <w:pPr>
              <w:pStyle w:val="--2"/>
            </w:pPr>
            <w:sdt>
              <w:sdt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</w:tcPr>
          <w:p w14:paraId="28716888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1C400B3" w14:textId="18DE4766" w:rsidR="00381B47" w:rsidRPr="00837888" w:rsidRDefault="00580E7A" w:rsidP="00DE7EFE">
            <w:pPr>
              <w:pStyle w:val="--2"/>
            </w:pPr>
            <w:sdt>
              <w:sdt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</w:tcPr>
          <w:p w14:paraId="775B9DF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0C78C0F" w14:textId="20337D80" w:rsidR="00381B47" w:rsidRPr="001F1277" w:rsidRDefault="00580E7A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</w:tcPr>
          <w:p w14:paraId="5254DD03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CAF9375" w14:textId="171388AA" w:rsidR="00381B47" w:rsidRPr="00461184" w:rsidRDefault="00580E7A" w:rsidP="001A30F0">
            <w:pPr>
              <w:pStyle w:val="--2"/>
            </w:pPr>
            <w:sdt>
              <w:sdtPr>
                <w:id w:val="-3265933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</w:tcPr>
          <w:p w14:paraId="16B8C16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E8C6D26" w14:textId="77777777" w:rsidTr="000A4EB6">
        <w:trPr>
          <w:trHeight w:val="94"/>
        </w:trPr>
        <w:tc>
          <w:tcPr>
            <w:tcW w:w="4251" w:type="dxa"/>
            <w:gridSpan w:val="3"/>
          </w:tcPr>
          <w:p w14:paraId="6110C28E" w14:textId="33DEAA95" w:rsidR="00381B47" w:rsidRPr="009D61E9" w:rsidRDefault="00580E7A" w:rsidP="00C06F80">
            <w:pPr>
              <w:pStyle w:val="--2"/>
            </w:pPr>
            <w:sdt>
              <w:sdtPr>
                <w:id w:val="-1412927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</w:tcPr>
          <w:p w14:paraId="5B04B4D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5E99EA6D" w14:textId="5A132851" w:rsidR="00381B47" w:rsidRPr="00837888" w:rsidRDefault="00580E7A" w:rsidP="00DE7EFE">
            <w:pPr>
              <w:pStyle w:val="--2"/>
            </w:pPr>
            <w:sdt>
              <w:sdtPr>
                <w:id w:val="20952021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</w:tcPr>
          <w:p w14:paraId="51C3476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4B96A177" w14:textId="13A7DFA7" w:rsidR="00381B47" w:rsidRPr="001F1277" w:rsidRDefault="00580E7A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</w:tcPr>
          <w:p w14:paraId="6CBD3FC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3447E33" w14:textId="294B1337" w:rsidR="00381B47" w:rsidRPr="001F1277" w:rsidRDefault="00580E7A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7A7E4E">
              <w:t>этикетировщики</w:t>
            </w:r>
            <w:proofErr w:type="spellEnd"/>
            <w:r w:rsidR="007A7E4E">
              <w:t xml:space="preserve"> </w:t>
            </w:r>
          </w:p>
        </w:tc>
        <w:tc>
          <w:tcPr>
            <w:tcW w:w="567" w:type="dxa"/>
          </w:tcPr>
          <w:p w14:paraId="65AA3A53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9696E9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C443354" w14:textId="6CA3079E" w:rsidR="00381B47" w:rsidRPr="009D61E9" w:rsidRDefault="00580E7A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</w:tcPr>
          <w:p w14:paraId="5F720644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34673625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</w:tcPr>
          <w:p w14:paraId="7695024E" w14:textId="43DCBCB6" w:rsidR="00381B47" w:rsidRPr="001F1277" w:rsidRDefault="00580E7A" w:rsidP="001A30F0">
            <w:pPr>
              <w:pStyle w:val="--2"/>
            </w:pPr>
            <w:sdt>
              <w:sdtPr>
                <w:id w:val="-7816514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381B47">
              <w:t>пароконвектоматы</w:t>
            </w:r>
            <w:proofErr w:type="spellEnd"/>
            <w:r w:rsidR="00381B47">
              <w:t xml:space="preserve"> </w:t>
            </w:r>
          </w:p>
        </w:tc>
        <w:tc>
          <w:tcPr>
            <w:tcW w:w="571" w:type="dxa"/>
          </w:tcPr>
          <w:p w14:paraId="4D865482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564E7E7" w14:textId="11F25751" w:rsidR="00381B47" w:rsidRPr="001F1277" w:rsidRDefault="00580E7A" w:rsidP="001A30F0">
            <w:pPr>
              <w:pStyle w:val="--2"/>
            </w:pPr>
            <w:sdt>
              <w:sdtPr>
                <w:id w:val="-885537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</w:tcPr>
          <w:p w14:paraId="7B21593D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7B5030B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CC3C927" w14:textId="46176E52" w:rsidR="00381B47" w:rsidRPr="009D61E9" w:rsidRDefault="00580E7A" w:rsidP="00EA2062">
            <w:pPr>
              <w:pStyle w:val="--2"/>
            </w:pPr>
            <w:sdt>
              <w:sdtPr>
                <w:id w:val="1067299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</w:tcPr>
          <w:p w14:paraId="2E08CF8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30D8F43" w14:textId="4E7AEAF3" w:rsidR="00381B47" w:rsidRPr="001F1277" w:rsidRDefault="00580E7A" w:rsidP="00EA2062">
            <w:pPr>
              <w:pStyle w:val="--2"/>
            </w:pPr>
            <w:sdt>
              <w:sdtPr>
                <w:id w:val="-1545055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</w:tcPr>
          <w:p w14:paraId="5A3DB96E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CFFA4BB" w14:textId="57CAF049" w:rsidR="00381B47" w:rsidRPr="00461184" w:rsidRDefault="00580E7A" w:rsidP="001A30F0">
            <w:pPr>
              <w:pStyle w:val="--2"/>
            </w:pPr>
            <w:sdt>
              <w:sdtPr>
                <w:id w:val="-20620838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</w:tcPr>
          <w:p w14:paraId="465F3F6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4F0FFF00" w14:textId="26BDD0DF" w:rsidR="00381B47" w:rsidRPr="00461184" w:rsidRDefault="00580E7A" w:rsidP="001A30F0">
            <w:pPr>
              <w:pStyle w:val="--2"/>
            </w:pPr>
            <w:sdt>
              <w:sdtPr>
                <w:id w:val="6622793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</w:tcPr>
          <w:p w14:paraId="33B67FC3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01F6D536" w14:textId="77777777" w:rsidTr="000A4EB6">
        <w:trPr>
          <w:trHeight w:val="183"/>
        </w:trPr>
        <w:tc>
          <w:tcPr>
            <w:tcW w:w="1697" w:type="dxa"/>
          </w:tcPr>
          <w:p w14:paraId="4E6A6E6B" w14:textId="128D4443" w:rsidR="00381B47" w:rsidRPr="009D61E9" w:rsidRDefault="00580E7A" w:rsidP="00381B47">
            <w:pPr>
              <w:pStyle w:val="--2"/>
            </w:pPr>
            <w:sdt>
              <w:sdt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</w:tcPr>
          <w:p w14:paraId="641ADBB5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524" w:type="dxa"/>
          </w:tcPr>
          <w:p w14:paraId="756B8A9D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3727" w:type="dxa"/>
          </w:tcPr>
          <w:p w14:paraId="39B19D66" w14:textId="4A7B46A2" w:rsidR="00381B47" w:rsidRPr="001F1277" w:rsidRDefault="00580E7A" w:rsidP="00EA2062">
            <w:pPr>
              <w:pStyle w:val="--2"/>
            </w:pPr>
            <w:sdt>
              <w:sdtPr>
                <w:id w:val="-141649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</w:t>
            </w:r>
            <w:proofErr w:type="spellStart"/>
            <w:r w:rsidR="00381B47" w:rsidRPr="001F1277">
              <w:t>мусаты</w:t>
            </w:r>
            <w:proofErr w:type="spellEnd"/>
            <w:r w:rsidR="00381B47">
              <w:t xml:space="preserve"> </w:t>
            </w:r>
            <w:sdt>
              <w:sdtPr>
                <w:id w:val="-2022775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</w:tcPr>
          <w:p w14:paraId="6DF02F57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3254FBEA" w14:textId="53F60208" w:rsidR="00381B47" w:rsidRPr="00461184" w:rsidRDefault="00580E7A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381B47" w:rsidRPr="00461184">
              <w:t>расстоечные</w:t>
            </w:r>
            <w:proofErr w:type="spellEnd"/>
            <w:r w:rsidR="00381B47" w:rsidRPr="00461184">
              <w:t xml:space="preserve"> шкафы</w:t>
            </w:r>
          </w:p>
        </w:tc>
        <w:tc>
          <w:tcPr>
            <w:tcW w:w="571" w:type="dxa"/>
          </w:tcPr>
          <w:p w14:paraId="01511BA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1F9E6867" w14:textId="12653AAD" w:rsidR="00D0491A" w:rsidRPr="00D0491A" w:rsidRDefault="00580E7A" w:rsidP="001A30F0">
            <w:pPr>
              <w:pStyle w:val="--2"/>
            </w:pPr>
            <w:sdt>
              <w:sdtPr>
                <w:id w:val="-18062275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 xml:space="preserve">автоматический </w:t>
            </w:r>
            <w:proofErr w:type="spellStart"/>
            <w:r w:rsidR="007A7E4E">
              <w:t>клипсаторы</w:t>
            </w:r>
            <w:proofErr w:type="spellEnd"/>
          </w:p>
        </w:tc>
        <w:tc>
          <w:tcPr>
            <w:tcW w:w="567" w:type="dxa"/>
          </w:tcPr>
          <w:p w14:paraId="1B17FAA2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26596B4C" w14:textId="77777777" w:rsidTr="000A4EB6">
        <w:trPr>
          <w:trHeight w:val="183"/>
        </w:trPr>
        <w:tc>
          <w:tcPr>
            <w:tcW w:w="1697" w:type="dxa"/>
          </w:tcPr>
          <w:p w14:paraId="755E24DC" w14:textId="6B84061F" w:rsidR="00100736" w:rsidRPr="009D61E9" w:rsidRDefault="00580E7A" w:rsidP="007A4884">
            <w:pPr>
              <w:pStyle w:val="--2"/>
            </w:pPr>
            <w:sdt>
              <w:sdt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</w:tcPr>
          <w:p w14:paraId="37B902E0" w14:textId="77777777" w:rsidR="00100736" w:rsidRPr="009D61E9" w:rsidRDefault="00100736" w:rsidP="007A4884">
            <w:pPr>
              <w:pStyle w:val="--2"/>
            </w:pPr>
          </w:p>
        </w:tc>
        <w:tc>
          <w:tcPr>
            <w:tcW w:w="524" w:type="dxa"/>
          </w:tcPr>
          <w:p w14:paraId="4FB01062" w14:textId="77777777" w:rsidR="00100736" w:rsidRPr="009D61E9" w:rsidRDefault="00100736" w:rsidP="00EA2062">
            <w:pPr>
              <w:pStyle w:val="--2"/>
            </w:pPr>
          </w:p>
        </w:tc>
        <w:tc>
          <w:tcPr>
            <w:tcW w:w="3727" w:type="dxa"/>
          </w:tcPr>
          <w:p w14:paraId="3071649B" w14:textId="0E9D8ADD" w:rsidR="00100736" w:rsidRDefault="00580E7A" w:rsidP="00EA2062">
            <w:pPr>
              <w:pStyle w:val="--2"/>
            </w:pPr>
            <w:sdt>
              <w:sdtPr>
                <w:id w:val="-18383039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</w:tcPr>
          <w:p w14:paraId="092D6275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2D26D54F" w14:textId="4BF6B075" w:rsidR="00100736" w:rsidRDefault="00580E7A" w:rsidP="001A30F0">
            <w:pPr>
              <w:pStyle w:val="--2"/>
            </w:pPr>
            <w:sdt>
              <w:sdtPr>
                <w:id w:val="14996221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</w:tcPr>
          <w:p w14:paraId="45D1F105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221824EF" w14:textId="486E4EFF" w:rsidR="00100736" w:rsidRDefault="00580E7A" w:rsidP="001A30F0">
            <w:pPr>
              <w:pStyle w:val="--2"/>
            </w:pPr>
            <w:sdt>
              <w:sdt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</w:tcPr>
          <w:p w14:paraId="134DAFAE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04A1E5FB" w14:textId="77777777" w:rsidTr="000A4EB6">
        <w:trPr>
          <w:trHeight w:val="183"/>
        </w:trPr>
        <w:tc>
          <w:tcPr>
            <w:tcW w:w="4251" w:type="dxa"/>
            <w:gridSpan w:val="3"/>
          </w:tcPr>
          <w:p w14:paraId="4F760838" w14:textId="68031D41" w:rsidR="00C728D3" w:rsidRPr="009D61E9" w:rsidRDefault="00580E7A" w:rsidP="00381B47">
            <w:pPr>
              <w:pStyle w:val="--2"/>
            </w:pPr>
            <w:sdt>
              <w:sdtPr>
                <w:id w:val="-901434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</w:tcPr>
          <w:p w14:paraId="7E261C5D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</w:tcPr>
          <w:p w14:paraId="171B1BB1" w14:textId="279FCDD4" w:rsidR="00C728D3" w:rsidRPr="001F1277" w:rsidRDefault="00580E7A" w:rsidP="00EA2062">
            <w:pPr>
              <w:pStyle w:val="--2"/>
            </w:pPr>
            <w:sdt>
              <w:sdtPr>
                <w:id w:val="-17255981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C728D3" w:rsidRPr="001F1277">
              <w:t>гастроёмкости</w:t>
            </w:r>
            <w:proofErr w:type="spellEnd"/>
          </w:p>
        </w:tc>
        <w:tc>
          <w:tcPr>
            <w:tcW w:w="567" w:type="dxa"/>
          </w:tcPr>
          <w:p w14:paraId="06020B2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shd w:val="clear" w:color="auto" w:fill="BFBFBF" w:themeFill="background1" w:themeFillShade="BF"/>
          </w:tcPr>
          <w:p w14:paraId="177387D4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</w:tcPr>
          <w:p w14:paraId="462E989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EEF0506" w14:textId="77777777" w:rsidTr="000A4EB6">
        <w:trPr>
          <w:trHeight w:val="183"/>
        </w:trPr>
        <w:tc>
          <w:tcPr>
            <w:tcW w:w="4251" w:type="dxa"/>
            <w:gridSpan w:val="3"/>
          </w:tcPr>
          <w:p w14:paraId="520075F8" w14:textId="69D0CEB2" w:rsidR="00C728D3" w:rsidRPr="009D61E9" w:rsidRDefault="00580E7A" w:rsidP="00EA2062">
            <w:pPr>
              <w:pStyle w:val="--2"/>
            </w:pPr>
            <w:sdt>
              <w:sdt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</w:tcPr>
          <w:p w14:paraId="76BA963D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F22989F" w14:textId="48C7BEE8" w:rsidR="00C728D3" w:rsidRPr="001F1277" w:rsidRDefault="00580E7A" w:rsidP="00EA2062">
            <w:pPr>
              <w:pStyle w:val="--2"/>
            </w:pPr>
            <w:sdt>
              <w:sdt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1D45EC59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E88CB0E" w14:textId="0DB5A36B" w:rsidR="00C728D3" w:rsidRPr="00E96B43" w:rsidRDefault="00580E7A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7D4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</w:tcPr>
          <w:p w14:paraId="00E29ED3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10F3A3C0" w14:textId="5AAB400F" w:rsidR="00C728D3" w:rsidRDefault="00580E7A" w:rsidP="00262D97">
            <w:pPr>
              <w:pStyle w:val="--2"/>
            </w:pPr>
            <w:sdt>
              <w:sdtPr>
                <w:id w:val="-18883322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</w:tcPr>
          <w:p w14:paraId="6DDDBED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2BD05B8" w14:textId="77777777" w:rsidTr="000A4EB6">
        <w:trPr>
          <w:trHeight w:val="183"/>
        </w:trPr>
        <w:tc>
          <w:tcPr>
            <w:tcW w:w="4251" w:type="dxa"/>
            <w:gridSpan w:val="3"/>
          </w:tcPr>
          <w:p w14:paraId="62A0A15A" w14:textId="4650680F" w:rsidR="00C728D3" w:rsidRPr="009D61E9" w:rsidRDefault="00580E7A" w:rsidP="00EA2062">
            <w:pPr>
              <w:pStyle w:val="--2"/>
            </w:pPr>
            <w:sdt>
              <w:sdt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</w:tcPr>
          <w:p w14:paraId="475AE25F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4AB26D7" w14:textId="692E4218" w:rsidR="00C728D3" w:rsidRPr="001F1277" w:rsidRDefault="00580E7A" w:rsidP="00EA2062">
            <w:pPr>
              <w:pStyle w:val="--2"/>
            </w:pPr>
            <w:sdt>
              <w:sdt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FDAEC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3276D6D" w14:textId="0B0DDA21" w:rsidR="00C728D3" w:rsidRPr="00E96B43" w:rsidRDefault="00580E7A" w:rsidP="007A4884">
            <w:pPr>
              <w:pStyle w:val="--2"/>
            </w:pPr>
            <w:sdt>
              <w:sdt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</w:tcPr>
          <w:p w14:paraId="1A9DB39C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2F002651" w14:textId="0BFF3D8F" w:rsidR="00C728D3" w:rsidRPr="00837888" w:rsidRDefault="00580E7A" w:rsidP="00EA2062">
            <w:pPr>
              <w:pStyle w:val="--2"/>
            </w:pPr>
            <w:sdt>
              <w:sdtPr>
                <w:id w:val="4069652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C728D3" w:rsidRPr="00461184">
              <w:t>слайсера</w:t>
            </w:r>
            <w:proofErr w:type="spellEnd"/>
          </w:p>
        </w:tc>
        <w:tc>
          <w:tcPr>
            <w:tcW w:w="567" w:type="dxa"/>
          </w:tcPr>
          <w:p w14:paraId="33CAB63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534C633" w14:textId="77777777" w:rsidTr="000A4EB6">
        <w:trPr>
          <w:trHeight w:val="183"/>
        </w:trPr>
        <w:tc>
          <w:tcPr>
            <w:tcW w:w="4251" w:type="dxa"/>
            <w:gridSpan w:val="3"/>
          </w:tcPr>
          <w:p w14:paraId="28911DFD" w14:textId="1F877FDB" w:rsidR="00C728D3" w:rsidRDefault="00580E7A" w:rsidP="00F225B7">
            <w:pPr>
              <w:pStyle w:val="--2"/>
            </w:pPr>
            <w:sdt>
              <w:sdt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</w:tcPr>
          <w:p w14:paraId="62384AF4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4A04D88" w14:textId="7FEE6792" w:rsidR="00C728D3" w:rsidRDefault="00580E7A" w:rsidP="00EA2062">
            <w:pPr>
              <w:pStyle w:val="--2"/>
            </w:pPr>
            <w:sdt>
              <w:sdt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CB1A8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EC632EA" w14:textId="15DF8AF4" w:rsidR="00C728D3" w:rsidRPr="0044600B" w:rsidRDefault="00580E7A" w:rsidP="007A4884">
            <w:pPr>
              <w:pStyle w:val="--2"/>
            </w:pPr>
            <w:sdt>
              <w:sdtPr>
                <w:id w:val="11075404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</w:tcPr>
          <w:p w14:paraId="449C34D7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37A4036F" w14:textId="4CEBE269" w:rsidR="00C728D3" w:rsidRDefault="00580E7A" w:rsidP="00EA2062">
            <w:pPr>
              <w:pStyle w:val="--2"/>
            </w:pPr>
            <w:sdt>
              <w:sdtPr>
                <w:id w:val="6850220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</w:tcPr>
          <w:p w14:paraId="2A247F4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01D6270" w14:textId="77777777" w:rsidTr="000A4EB6">
        <w:trPr>
          <w:trHeight w:val="183"/>
        </w:trPr>
        <w:tc>
          <w:tcPr>
            <w:tcW w:w="4251" w:type="dxa"/>
            <w:gridSpan w:val="3"/>
          </w:tcPr>
          <w:p w14:paraId="64A47DD3" w14:textId="0C4CCA2D" w:rsidR="00C728D3" w:rsidRPr="009D61E9" w:rsidRDefault="00580E7A" w:rsidP="00EA2062">
            <w:pPr>
              <w:pStyle w:val="--2"/>
            </w:pPr>
            <w:sdt>
              <w:sdt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</w:tcPr>
          <w:p w14:paraId="157BE5B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D276934" w14:textId="7061E3DA" w:rsidR="00C728D3" w:rsidRPr="001F1277" w:rsidRDefault="00580E7A" w:rsidP="00EA2062">
            <w:pPr>
              <w:pStyle w:val="--2"/>
            </w:pPr>
            <w:sdt>
              <w:sdtPr>
                <w:id w:val="-15277933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C728D3">
              <w:t>с</w:t>
            </w:r>
            <w:r w:rsidR="00C728D3" w:rsidRPr="001A30F0">
              <w:t>илапеновы</w:t>
            </w:r>
            <w:r w:rsidR="00C728D3">
              <w:t>е</w:t>
            </w:r>
            <w:proofErr w:type="spellEnd"/>
            <w:r w:rsidR="00C728D3">
              <w:t xml:space="preserve"> коврики</w:t>
            </w:r>
          </w:p>
        </w:tc>
        <w:tc>
          <w:tcPr>
            <w:tcW w:w="567" w:type="dxa"/>
          </w:tcPr>
          <w:p w14:paraId="7BFBC8AD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54E9E6B" w14:textId="5F7F955E" w:rsidR="00C728D3" w:rsidRPr="0044600B" w:rsidRDefault="00580E7A" w:rsidP="007A4884">
            <w:pPr>
              <w:pStyle w:val="--2"/>
            </w:pPr>
            <w:sdt>
              <w:sdtPr>
                <w:id w:val="1907958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C728D3" w:rsidRPr="0044600B">
              <w:t>бисквиторезки</w:t>
            </w:r>
            <w:proofErr w:type="spellEnd"/>
            <w:r w:rsidR="00C728D3">
              <w:t xml:space="preserve"> </w:t>
            </w:r>
          </w:p>
        </w:tc>
        <w:tc>
          <w:tcPr>
            <w:tcW w:w="571" w:type="dxa"/>
          </w:tcPr>
          <w:p w14:paraId="3420353B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</w:tcPr>
          <w:p w14:paraId="52A6E16A" w14:textId="0A91DE53" w:rsidR="00C728D3" w:rsidRPr="00837888" w:rsidRDefault="00580E7A" w:rsidP="00EA2062">
            <w:pPr>
              <w:pStyle w:val="--2"/>
            </w:pPr>
            <w:sdt>
              <w:sdtPr>
                <w:id w:val="16583416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</w:tcPr>
          <w:p w14:paraId="6722763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EF1B44C" w14:textId="77777777" w:rsidTr="000A4EB6">
        <w:trPr>
          <w:trHeight w:val="183"/>
        </w:trPr>
        <w:tc>
          <w:tcPr>
            <w:tcW w:w="4251" w:type="dxa"/>
            <w:gridSpan w:val="3"/>
          </w:tcPr>
          <w:p w14:paraId="72562958" w14:textId="3943C2A1" w:rsidR="00C728D3" w:rsidRPr="009D61E9" w:rsidRDefault="00580E7A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</w:tcPr>
          <w:p w14:paraId="6E7CF9D2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</w:tcPr>
          <w:p w14:paraId="4B88DA02" w14:textId="2008FA7E" w:rsidR="00C728D3" w:rsidRPr="001F1277" w:rsidRDefault="00580E7A" w:rsidP="00EA2062">
            <w:pPr>
              <w:pStyle w:val="--2"/>
            </w:pPr>
            <w:sdt>
              <w:sdtPr>
                <w:id w:val="59729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</w:tcPr>
          <w:p w14:paraId="5C206E2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32E5F1A" w14:textId="31CDF4E1" w:rsidR="00C728D3" w:rsidRPr="0044600B" w:rsidRDefault="00580E7A" w:rsidP="007A4884">
            <w:pPr>
              <w:pStyle w:val="--2"/>
            </w:pPr>
            <w:sdt>
              <w:sdt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proofErr w:type="spellStart"/>
            <w:r w:rsidR="00C728D3" w:rsidRPr="00461184">
              <w:t>тестоделители</w:t>
            </w:r>
            <w:proofErr w:type="spellEnd"/>
          </w:p>
        </w:tc>
        <w:tc>
          <w:tcPr>
            <w:tcW w:w="571" w:type="dxa"/>
          </w:tcPr>
          <w:p w14:paraId="0503443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695D78D4" w14:textId="45F40172" w:rsidR="00C728D3" w:rsidRPr="00837888" w:rsidRDefault="00580E7A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</w:tcPr>
          <w:p w14:paraId="41F13E5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BFD1F0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99EAAE3" w14:textId="305CB7EA" w:rsidR="00C728D3" w:rsidRPr="009D61E9" w:rsidRDefault="00580E7A" w:rsidP="00EA2062">
            <w:pPr>
              <w:pStyle w:val="--2"/>
            </w:pPr>
            <w:sdt>
              <w:sdt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</w:tcPr>
          <w:p w14:paraId="570EBA2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B085563" w14:textId="7F2F5D32" w:rsidR="00C728D3" w:rsidRPr="001F1277" w:rsidRDefault="00580E7A" w:rsidP="00EA2062">
            <w:pPr>
              <w:pStyle w:val="--2"/>
            </w:pPr>
            <w:sdt>
              <w:sdtPr>
                <w:id w:val="7708155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C728D3" w:rsidRPr="001F1277">
              <w:t>дежи</w:t>
            </w:r>
            <w:proofErr w:type="spellEnd"/>
            <w:r w:rsidR="00C728D3" w:rsidRPr="001F1277">
              <w:tab/>
            </w:r>
            <w:sdt>
              <w:sdtPr>
                <w:id w:val="-1036957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</w:tcPr>
          <w:p w14:paraId="39C0B46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D5633B" w14:textId="6B2F3AEF" w:rsidR="00C728D3" w:rsidRPr="0044600B" w:rsidRDefault="00580E7A" w:rsidP="007A4884">
            <w:pPr>
              <w:pStyle w:val="--2"/>
            </w:pPr>
            <w:sdt>
              <w:sdtPr>
                <w:id w:val="-482389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C728D3">
              <w:t>т</w:t>
            </w:r>
            <w:r w:rsidR="00C728D3" w:rsidRPr="0044600B">
              <w:t>естоокруглители</w:t>
            </w:r>
            <w:proofErr w:type="spellEnd"/>
            <w:r w:rsidR="00C728D3">
              <w:t xml:space="preserve"> </w:t>
            </w:r>
            <w:sdt>
              <w:sdt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C728D3">
              <w:t>тестораскатки</w:t>
            </w:r>
            <w:proofErr w:type="spellEnd"/>
          </w:p>
        </w:tc>
        <w:tc>
          <w:tcPr>
            <w:tcW w:w="571" w:type="dxa"/>
          </w:tcPr>
          <w:p w14:paraId="054C8E6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0A3B8" w14:textId="36B6ABCE" w:rsidR="00C728D3" w:rsidRPr="0044600B" w:rsidRDefault="00580E7A" w:rsidP="00E237ED">
            <w:pPr>
              <w:pStyle w:val="--2"/>
            </w:pPr>
            <w:sdt>
              <w:sdtPr>
                <w:id w:val="-5944702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</w:tcPr>
          <w:p w14:paraId="6495A58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54E3BD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89B9B8C" w14:textId="0C6910D2" w:rsidR="00C728D3" w:rsidRPr="009D61E9" w:rsidRDefault="00580E7A" w:rsidP="00753F79">
            <w:pPr>
              <w:pStyle w:val="--2"/>
            </w:pPr>
            <w:sdt>
              <w:sdt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 xml:space="preserve"> ворота/</w:t>
            </w:r>
            <w:proofErr w:type="spellStart"/>
            <w:r w:rsidR="00C728D3" w:rsidRPr="009272CB">
              <w:t>роллета</w:t>
            </w:r>
            <w:proofErr w:type="spellEnd"/>
            <w:r w:rsidR="00C728D3" w:rsidRPr="009272CB">
              <w:tab/>
            </w:r>
          </w:p>
        </w:tc>
        <w:tc>
          <w:tcPr>
            <w:tcW w:w="524" w:type="dxa"/>
          </w:tcPr>
          <w:p w14:paraId="24AAFB1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E6F61CB" w14:textId="20430C59" w:rsidR="00C728D3" w:rsidRPr="001F1277" w:rsidRDefault="00580E7A" w:rsidP="00F225B7">
            <w:pPr>
              <w:pStyle w:val="--2"/>
            </w:pPr>
            <w:sdt>
              <w:sdtPr>
                <w:id w:val="-7282181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ёмкости для </w:t>
            </w:r>
            <w:proofErr w:type="spellStart"/>
            <w:r w:rsidR="00C728D3">
              <w:t>перетаривания</w:t>
            </w:r>
            <w:proofErr w:type="spellEnd"/>
          </w:p>
        </w:tc>
        <w:tc>
          <w:tcPr>
            <w:tcW w:w="567" w:type="dxa"/>
          </w:tcPr>
          <w:p w14:paraId="22078AA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165FF833" w14:textId="312A2728" w:rsidR="00C728D3" w:rsidRPr="0044600B" w:rsidRDefault="00580E7A" w:rsidP="007A4884">
            <w:pPr>
              <w:pStyle w:val="--2"/>
            </w:pPr>
            <w:sdt>
              <w:sdtPr>
                <w:id w:val="-13631993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</w:tcPr>
          <w:p w14:paraId="7AC17ED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C2BCE6D" w14:textId="77777777" w:rsidR="00C728D3" w:rsidRPr="00461184" w:rsidRDefault="00580E7A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679B210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98D948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5A9972" w14:textId="3C416A0B" w:rsidR="00C728D3" w:rsidRDefault="00580E7A" w:rsidP="00753F79">
            <w:pPr>
              <w:pStyle w:val="--2"/>
            </w:pPr>
            <w:sdt>
              <w:sdtPr>
                <w:id w:val="14919036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</w:tcPr>
          <w:p w14:paraId="5FBD8B4B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595B722" w14:textId="1E5CCF7D" w:rsidR="00C728D3" w:rsidRDefault="00580E7A" w:rsidP="00F225B7">
            <w:pPr>
              <w:pStyle w:val="--2"/>
            </w:pPr>
            <w:sdt>
              <w:sdtPr>
                <w:id w:val="15248912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корзины для </w:t>
            </w:r>
            <w:proofErr w:type="spellStart"/>
            <w:r w:rsidR="00C728D3">
              <w:t>расстойки</w:t>
            </w:r>
            <w:proofErr w:type="spellEnd"/>
            <w:r w:rsidR="00C728D3">
              <w:t xml:space="preserve"> теста</w:t>
            </w:r>
          </w:p>
        </w:tc>
        <w:tc>
          <w:tcPr>
            <w:tcW w:w="567" w:type="dxa"/>
          </w:tcPr>
          <w:p w14:paraId="5B9F42A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7CC0BEF" w14:textId="0720B06F" w:rsidR="00C728D3" w:rsidRPr="0044600B" w:rsidRDefault="00580E7A" w:rsidP="007A4884">
            <w:pPr>
              <w:pStyle w:val="--2"/>
            </w:pPr>
            <w:sdt>
              <w:sdtPr>
                <w:id w:val="-9723693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C728D3" w:rsidRPr="00461184">
              <w:t>тарталетницы</w:t>
            </w:r>
            <w:proofErr w:type="spellEnd"/>
          </w:p>
        </w:tc>
        <w:tc>
          <w:tcPr>
            <w:tcW w:w="571" w:type="dxa"/>
          </w:tcPr>
          <w:p w14:paraId="39F2837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7A9B263" w14:textId="77777777" w:rsidR="00C728D3" w:rsidRDefault="00580E7A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342D511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76174D4" w14:textId="77777777" w:rsidTr="000A4EB6">
        <w:trPr>
          <w:trHeight w:val="183"/>
        </w:trPr>
        <w:tc>
          <w:tcPr>
            <w:tcW w:w="4251" w:type="dxa"/>
            <w:gridSpan w:val="3"/>
          </w:tcPr>
          <w:p w14:paraId="57872A4C" w14:textId="43F2628E" w:rsidR="00C728D3" w:rsidRPr="00185A34" w:rsidRDefault="00580E7A" w:rsidP="00007B09">
            <w:pPr>
              <w:pStyle w:val="--2"/>
            </w:pPr>
            <w:sdt>
              <w:sdtPr>
                <w:id w:val="-592938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C728D3">
              <w:t>демосистема</w:t>
            </w:r>
            <w:proofErr w:type="spellEnd"/>
            <w:r w:rsidR="00C728D3">
              <w:t xml:space="preserve"> (контактная поверхность)</w:t>
            </w:r>
          </w:p>
        </w:tc>
        <w:tc>
          <w:tcPr>
            <w:tcW w:w="524" w:type="dxa"/>
          </w:tcPr>
          <w:p w14:paraId="776E951A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85AEB12" w14:textId="30BB2E1C" w:rsidR="00C728D3" w:rsidRPr="001F1277" w:rsidRDefault="00580E7A" w:rsidP="00F225B7">
            <w:pPr>
              <w:pStyle w:val="--2"/>
            </w:pPr>
            <w:sdt>
              <w:sdtPr>
                <w:id w:val="-1559630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</w:tcPr>
          <w:p w14:paraId="02F90FA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7D9FB51" w14:textId="5A1FBA3D" w:rsidR="00C728D3" w:rsidRPr="0044600B" w:rsidRDefault="00580E7A" w:rsidP="00100736">
            <w:pPr>
              <w:pStyle w:val="--2"/>
            </w:pPr>
            <w:sdt>
              <w:sdtPr>
                <w:id w:val="-4285779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</w:tcPr>
          <w:p w14:paraId="708B2C1D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2855A3" w14:textId="77777777" w:rsidR="00C728D3" w:rsidRPr="00461184" w:rsidRDefault="00580E7A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46A26D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B878787" w14:textId="77777777" w:rsidTr="000A4EB6">
        <w:trPr>
          <w:trHeight w:val="183"/>
        </w:trPr>
        <w:tc>
          <w:tcPr>
            <w:tcW w:w="1837" w:type="dxa"/>
            <w:gridSpan w:val="2"/>
          </w:tcPr>
          <w:p w14:paraId="60CBB7C3" w14:textId="3A2BD0E6" w:rsidR="00C728D3" w:rsidRPr="009D61E9" w:rsidRDefault="00580E7A" w:rsidP="00EA2062">
            <w:pPr>
              <w:pStyle w:val="--2"/>
            </w:pPr>
            <w:sdt>
              <w:sdtPr>
                <w:id w:val="-3956702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</w:tcPr>
          <w:p w14:paraId="0255B060" w14:textId="77777777" w:rsidR="00C728D3" w:rsidRPr="009D61E9" w:rsidRDefault="00C728D3" w:rsidP="00F03F45">
            <w:pPr>
              <w:pStyle w:val="--2"/>
            </w:pPr>
          </w:p>
        </w:tc>
        <w:tc>
          <w:tcPr>
            <w:tcW w:w="524" w:type="dxa"/>
          </w:tcPr>
          <w:p w14:paraId="2C5C0202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0C5C3DE" w14:textId="6ABEAA15" w:rsidR="00C728D3" w:rsidRPr="001F1277" w:rsidRDefault="00580E7A" w:rsidP="00EA2062">
            <w:pPr>
              <w:pStyle w:val="--2"/>
            </w:pPr>
            <w:sdt>
              <w:sdt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</w:tcPr>
          <w:p w14:paraId="1DF814E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5145F7E5" w14:textId="0DCA91FD" w:rsidR="00C728D3" w:rsidRPr="0044600B" w:rsidRDefault="00580E7A" w:rsidP="001A30F0">
            <w:pPr>
              <w:pStyle w:val="--2"/>
            </w:pPr>
            <w:sdt>
              <w:sdtPr>
                <w:id w:val="-1079726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</w:tcPr>
          <w:p w14:paraId="0443E53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BBCF400" w14:textId="77777777" w:rsidR="00C728D3" w:rsidRPr="00461184" w:rsidRDefault="00580E7A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5AE9845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4C2C2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2967122C" w14:textId="33437427" w:rsidR="00C728D3" w:rsidRPr="009D61E9" w:rsidRDefault="00580E7A" w:rsidP="00F225B7">
            <w:pPr>
              <w:pStyle w:val="--2"/>
            </w:pPr>
            <w:sdt>
              <w:sdt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</w:tcPr>
          <w:p w14:paraId="7230EA70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599EBD54" w14:textId="6D7F890C" w:rsidR="00C728D3" w:rsidRPr="001F1277" w:rsidRDefault="00580E7A" w:rsidP="00F225B7">
            <w:pPr>
              <w:pStyle w:val="--2"/>
            </w:pPr>
            <w:sdt>
              <w:sdtPr>
                <w:id w:val="-857732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</w:tcPr>
          <w:p w14:paraId="39D2160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BA50F6C" w14:textId="2C54F206" w:rsidR="00C728D3" w:rsidRPr="0044600B" w:rsidRDefault="00580E7A" w:rsidP="001A30F0">
            <w:pPr>
              <w:pStyle w:val="--2"/>
            </w:pPr>
            <w:sdt>
              <w:sdtPr>
                <w:id w:val="-17218133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</w:tcPr>
          <w:p w14:paraId="164D712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3FA0975" w14:textId="77777777" w:rsidR="00C728D3" w:rsidRPr="00461184" w:rsidRDefault="00580E7A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1A499AC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93F0D0D" w14:textId="77777777" w:rsidTr="000A4EB6">
        <w:trPr>
          <w:trHeight w:val="145"/>
        </w:trPr>
        <w:tc>
          <w:tcPr>
            <w:tcW w:w="4251" w:type="dxa"/>
            <w:gridSpan w:val="3"/>
          </w:tcPr>
          <w:p w14:paraId="0EA76B57" w14:textId="0C052161" w:rsidR="00C728D3" w:rsidRPr="009D61E9" w:rsidRDefault="00580E7A" w:rsidP="00EA2062">
            <w:pPr>
              <w:pStyle w:val="--2"/>
            </w:pPr>
            <w:sdt>
              <w:sdtPr>
                <w:id w:val="15058607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</w:tcPr>
          <w:p w14:paraId="47CD9E4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363CFF8D" w14:textId="3BF6F5A7" w:rsidR="00C728D3" w:rsidRPr="001F1277" w:rsidRDefault="00580E7A" w:rsidP="00EA2062">
            <w:pPr>
              <w:pStyle w:val="--2"/>
            </w:pPr>
            <w:sdt>
              <w:sdtPr>
                <w:id w:val="1363173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proofErr w:type="spellStart"/>
            <w:r w:rsidR="00C728D3" w:rsidRPr="001F1277">
              <w:t>подкатные</w:t>
            </w:r>
            <w:proofErr w:type="spellEnd"/>
          </w:p>
        </w:tc>
        <w:tc>
          <w:tcPr>
            <w:tcW w:w="567" w:type="dxa"/>
          </w:tcPr>
          <w:p w14:paraId="5D24993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6015C5E4" w14:textId="0CD9F423" w:rsidR="00C728D3" w:rsidRPr="0044600B" w:rsidRDefault="00580E7A" w:rsidP="001A30F0">
            <w:pPr>
              <w:pStyle w:val="--2"/>
            </w:pPr>
            <w:sdt>
              <w:sdtPr>
                <w:id w:val="-8353765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 xml:space="preserve">машина для резки </w:t>
            </w:r>
            <w:proofErr w:type="spellStart"/>
            <w:r w:rsidR="00C728D3" w:rsidRPr="00461184">
              <w:t>конд</w:t>
            </w:r>
            <w:proofErr w:type="spellEnd"/>
            <w:r w:rsidR="00502366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</w:tcPr>
          <w:p w14:paraId="3E55948B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43074BB" w14:textId="77777777" w:rsidR="00C728D3" w:rsidRPr="0044600B" w:rsidRDefault="00580E7A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01FB1AC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A20CE7C" w14:textId="77777777" w:rsidTr="000A4EB6">
        <w:trPr>
          <w:trHeight w:val="135"/>
        </w:trPr>
        <w:tc>
          <w:tcPr>
            <w:tcW w:w="4251" w:type="dxa"/>
            <w:gridSpan w:val="3"/>
          </w:tcPr>
          <w:p w14:paraId="22E46D84" w14:textId="59168A9B" w:rsidR="00C728D3" w:rsidRPr="009D61E9" w:rsidRDefault="00580E7A" w:rsidP="00EA2062">
            <w:pPr>
              <w:pStyle w:val="--2"/>
            </w:pPr>
            <w:sdt>
              <w:sdtPr>
                <w:id w:val="18244709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</w:tcPr>
          <w:p w14:paraId="304A178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5746C55" w14:textId="77DD54E6" w:rsidR="00C728D3" w:rsidRPr="001F1277" w:rsidRDefault="00580E7A" w:rsidP="00F225B7">
            <w:pPr>
              <w:pStyle w:val="--2"/>
            </w:pPr>
            <w:sdt>
              <w:sdtPr>
                <w:id w:val="2549517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</w:tcPr>
          <w:p w14:paraId="7E6CC2C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D786A10" w14:textId="137A8063" w:rsidR="00C728D3" w:rsidRPr="0044600B" w:rsidRDefault="00580E7A" w:rsidP="001A30F0">
            <w:pPr>
              <w:pStyle w:val="--2"/>
            </w:pPr>
            <w:sdt>
              <w:sdtPr>
                <w:id w:val="-1239856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</w:tcPr>
          <w:p w14:paraId="7F89BCB4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193DE0" w14:textId="77777777" w:rsidR="00C728D3" w:rsidRPr="0044600B" w:rsidRDefault="00580E7A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D679735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089D4126" w14:textId="77777777" w:rsidTr="000A4EB6">
        <w:trPr>
          <w:trHeight w:val="183"/>
        </w:trPr>
        <w:tc>
          <w:tcPr>
            <w:tcW w:w="4251" w:type="dxa"/>
            <w:gridSpan w:val="3"/>
          </w:tcPr>
          <w:p w14:paraId="279E12D6" w14:textId="62DED1C1" w:rsidR="0077471D" w:rsidRPr="009D61E9" w:rsidRDefault="00580E7A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</w:tcPr>
          <w:p w14:paraId="7645608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E94EB24" w14:textId="49ECE9C5" w:rsidR="0077471D" w:rsidRPr="001F1277" w:rsidRDefault="00580E7A" w:rsidP="007A4884">
            <w:pPr>
              <w:pStyle w:val="--2"/>
            </w:pPr>
            <w:sdt>
              <w:sdtPr>
                <w:id w:val="-18456211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1F1277">
              <w:t>изотермические контейнеры (</w:t>
            </w:r>
            <w:proofErr w:type="spellStart"/>
            <w:r w:rsidR="0077471D" w:rsidRPr="001F1277">
              <w:t>bigbox</w:t>
            </w:r>
            <w:proofErr w:type="spellEnd"/>
            <w:r w:rsidR="0077471D" w:rsidRPr="001F1277">
              <w:t>)</w:t>
            </w:r>
          </w:p>
        </w:tc>
        <w:tc>
          <w:tcPr>
            <w:tcW w:w="567" w:type="dxa"/>
          </w:tcPr>
          <w:p w14:paraId="120DA4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72C668" w14:textId="4487F837" w:rsidR="0077471D" w:rsidRPr="00461184" w:rsidRDefault="00580E7A" w:rsidP="007A4884">
            <w:pPr>
              <w:pStyle w:val="--2"/>
            </w:pPr>
            <w:sdt>
              <w:sdtPr>
                <w:id w:val="-1625845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</w:tcPr>
          <w:p w14:paraId="3E32438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9561B71" w14:textId="77777777" w:rsidR="0077471D" w:rsidRPr="00461184" w:rsidRDefault="00580E7A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67677FC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180F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D8F219" w14:textId="651C6EA9" w:rsidR="0077471D" w:rsidRDefault="00580E7A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</w:tcPr>
          <w:p w14:paraId="04CC71C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2352706" w14:textId="0CF38358" w:rsidR="0077471D" w:rsidRPr="001F1277" w:rsidRDefault="00580E7A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77471D">
              <w:rPr>
                <w:rFonts w:eastAsia="Times New Roman"/>
              </w:rPr>
              <w:t>расстоечные</w:t>
            </w:r>
            <w:proofErr w:type="spellEnd"/>
            <w:r w:rsidR="0077471D">
              <w:rPr>
                <w:rFonts w:eastAsia="Times New Roman"/>
              </w:rPr>
              <w:t xml:space="preserve"> </w:t>
            </w:r>
            <w:proofErr w:type="spellStart"/>
            <w:r w:rsidR="0077471D">
              <w:rPr>
                <w:rFonts w:eastAsia="Times New Roman"/>
              </w:rPr>
              <w:t>термочехлы</w:t>
            </w:r>
            <w:proofErr w:type="spellEnd"/>
          </w:p>
        </w:tc>
        <w:tc>
          <w:tcPr>
            <w:tcW w:w="567" w:type="dxa"/>
          </w:tcPr>
          <w:p w14:paraId="3C26DB3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9B46BC7" w14:textId="4E1BE5D0" w:rsidR="0077471D" w:rsidRPr="00461184" w:rsidRDefault="00580E7A" w:rsidP="007A4884">
            <w:pPr>
              <w:pStyle w:val="--2"/>
            </w:pPr>
            <w:sdt>
              <w:sdtPr>
                <w:id w:val="-7427215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77471D" w:rsidRPr="00461184">
              <w:t>минифилы</w:t>
            </w:r>
            <w:proofErr w:type="spellEnd"/>
            <w:r w:rsidR="0077471D" w:rsidRPr="00461184">
              <w:t xml:space="preserve"> (дозаторы крема)</w:t>
            </w:r>
          </w:p>
        </w:tc>
        <w:tc>
          <w:tcPr>
            <w:tcW w:w="571" w:type="dxa"/>
          </w:tcPr>
          <w:p w14:paraId="59977DD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3C49FEB" w14:textId="77777777" w:rsidR="0077471D" w:rsidRDefault="00580E7A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937ADE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3A946B1" w14:textId="77777777" w:rsidTr="000A4EB6">
        <w:trPr>
          <w:trHeight w:val="183"/>
        </w:trPr>
        <w:tc>
          <w:tcPr>
            <w:tcW w:w="4251" w:type="dxa"/>
            <w:gridSpan w:val="3"/>
          </w:tcPr>
          <w:p w14:paraId="4E12AB25" w14:textId="59E310A8" w:rsidR="0077471D" w:rsidRDefault="00580E7A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</w:tcPr>
          <w:p w14:paraId="3D3C793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40222F8" w14:textId="59D81EF8" w:rsidR="0077471D" w:rsidRDefault="00580E7A" w:rsidP="00F225B7">
            <w:pPr>
              <w:pStyle w:val="--2"/>
            </w:pPr>
            <w:sdt>
              <w:sdtPr>
                <w:id w:val="1561746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</w:tcPr>
          <w:p w14:paraId="7104599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EEDB2FF" w14:textId="29CEE4B0" w:rsidR="0077471D" w:rsidRPr="00461184" w:rsidRDefault="00580E7A" w:rsidP="007A4884">
            <w:pPr>
              <w:pStyle w:val="--2"/>
            </w:pPr>
            <w:sdt>
              <w:sdtPr>
                <w:id w:val="11749133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</w:tcPr>
          <w:p w14:paraId="0FF8C2D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5589D82" w14:textId="77777777" w:rsidR="0077471D" w:rsidRDefault="00580E7A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39F5C6B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E60C885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09DBA1" w14:textId="44026EC9" w:rsidR="00732401" w:rsidRDefault="00580E7A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</w:tcPr>
          <w:p w14:paraId="353B7579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5166F75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08BEC6CE" w14:textId="736CB919" w:rsidR="00732401" w:rsidRDefault="00580E7A" w:rsidP="001A30F0">
            <w:pPr>
              <w:pStyle w:val="--2"/>
            </w:pPr>
            <w:sdt>
              <w:sdtPr>
                <w:id w:val="6335290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</w:tcPr>
          <w:p w14:paraId="19DD8483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31477E" w14:textId="77777777" w:rsidR="00732401" w:rsidRDefault="00580E7A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17908591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055BB552" w14:textId="77777777" w:rsidTr="000A4EB6">
        <w:trPr>
          <w:trHeight w:val="183"/>
        </w:trPr>
        <w:tc>
          <w:tcPr>
            <w:tcW w:w="4251" w:type="dxa"/>
            <w:gridSpan w:val="3"/>
          </w:tcPr>
          <w:p w14:paraId="01F95CAE" w14:textId="70078EF1" w:rsidR="0077471D" w:rsidRDefault="00580E7A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</w:tcPr>
          <w:p w14:paraId="566521D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CF98B7" w14:textId="7E3C7542" w:rsidR="0077471D" w:rsidRDefault="00580E7A" w:rsidP="00732401">
            <w:pPr>
              <w:pStyle w:val="--2"/>
            </w:pPr>
            <w:sdt>
              <w:sdtPr>
                <w:id w:val="-13907193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proofErr w:type="spellStart"/>
            <w:r w:rsidR="0077471D" w:rsidRPr="00837888">
              <w:t>мопы</w:t>
            </w:r>
            <w:proofErr w:type="spellEnd"/>
            <w:r w:rsidR="0077471D">
              <w:tab/>
            </w:r>
            <w:sdt>
              <w:sdtPr>
                <w:id w:val="-17344543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</w:tcPr>
          <w:p w14:paraId="37224E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A30B3B7" w14:textId="582055BD" w:rsidR="0077471D" w:rsidRPr="0044600B" w:rsidRDefault="00580E7A" w:rsidP="007A4884">
            <w:pPr>
              <w:pStyle w:val="--2"/>
            </w:pPr>
            <w:sdt>
              <w:sdtPr>
                <w:id w:val="-20537567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77471D" w:rsidRPr="00461184">
              <w:t>просеивател</w:t>
            </w:r>
            <w:r w:rsidR="0077471D">
              <w:t>и</w:t>
            </w:r>
            <w:proofErr w:type="spellEnd"/>
            <w:r w:rsidR="0077471D">
              <w:t xml:space="preserve">: </w:t>
            </w:r>
            <w:sdt>
              <w:sdt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61E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1A3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</w:tcPr>
          <w:p w14:paraId="796B3E4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22404E7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180EA85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88DB66" w14:textId="77777777" w:rsidTr="000A4EB6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1" w:type="dxa"/>
                <w:gridSpan w:val="3"/>
              </w:tcPr>
              <w:p w14:paraId="2A47BD5E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</w:tcPr>
          <w:p w14:paraId="1D3889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1D102D94" w14:textId="764B0797" w:rsidR="0077471D" w:rsidRDefault="00580E7A" w:rsidP="00262D97">
            <w:pPr>
              <w:pStyle w:val="--2"/>
            </w:pPr>
            <w:sdt>
              <w:sdtPr>
                <w:id w:val="-3776356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</w:tcPr>
          <w:p w14:paraId="10B1508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7D69E7C8" w14:textId="36450D2F" w:rsidR="0077471D" w:rsidRPr="00461184" w:rsidRDefault="00580E7A" w:rsidP="007A4884">
            <w:pPr>
              <w:pStyle w:val="--2"/>
            </w:pPr>
            <w:sdt>
              <w:sdtPr>
                <w:id w:val="976184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77471D" w:rsidRPr="00461184">
              <w:t>солодоварки</w:t>
            </w:r>
            <w:proofErr w:type="spellEnd"/>
            <w:r w:rsidR="0077471D">
              <w:t xml:space="preserve"> </w:t>
            </w:r>
            <w:sdt>
              <w:sdtPr>
                <w:id w:val="210649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77471D" w:rsidRPr="00461184">
              <w:t>ферментаторы</w:t>
            </w:r>
            <w:proofErr w:type="spellEnd"/>
          </w:p>
        </w:tc>
        <w:tc>
          <w:tcPr>
            <w:tcW w:w="571" w:type="dxa"/>
          </w:tcPr>
          <w:p w14:paraId="62EDE71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5BC6DB2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76D369A5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65CC7DDF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D9D9D9" w:themeFill="background1" w:themeFillShade="D9"/>
          </w:tcPr>
          <w:p w14:paraId="4855A6A7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</w:tcPr>
          <w:p w14:paraId="18E74344" w14:textId="3C3CACC1" w:rsidR="00C728D3" w:rsidRDefault="00580E7A" w:rsidP="00262D97">
            <w:pPr>
              <w:pStyle w:val="--2"/>
            </w:pPr>
            <w:sdt>
              <w:sdtPr>
                <w:id w:val="-11044114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</w:tcPr>
          <w:p w14:paraId="7B0C3F12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1FDC9EA9" w14:textId="2E377583" w:rsidR="00C728D3" w:rsidRDefault="00580E7A" w:rsidP="00707DD1">
            <w:pPr>
              <w:pStyle w:val="--2"/>
            </w:pPr>
            <w:sdt>
              <w:sdtPr>
                <w:id w:val="18522898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</w:tcPr>
          <w:p w14:paraId="6DBF7C74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66165DC8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318B460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458089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7105BA4A" w14:textId="56B35140" w:rsidR="0077471D" w:rsidRPr="009D61E9" w:rsidRDefault="00580E7A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</w:tcPr>
          <w:p w14:paraId="03C8976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165214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5FB9CED2" w14:textId="493851C3" w:rsidR="0077471D" w:rsidRDefault="00580E7A" w:rsidP="001A30F0">
            <w:pPr>
              <w:pStyle w:val="--2"/>
            </w:pPr>
            <w:sdt>
              <w:sdtPr>
                <w:id w:val="-18176344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12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</w:tcPr>
          <w:p w14:paraId="7640331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17F3F8C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59BCFD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89E3C2C" w14:textId="77777777" w:rsidTr="000A4EB6">
        <w:trPr>
          <w:trHeight w:val="183"/>
        </w:trPr>
        <w:tc>
          <w:tcPr>
            <w:tcW w:w="4251" w:type="dxa"/>
            <w:gridSpan w:val="3"/>
          </w:tcPr>
          <w:p w14:paraId="6F352C83" w14:textId="7D077D25" w:rsidR="0077471D" w:rsidRPr="009D61E9" w:rsidRDefault="00580E7A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</w:tcPr>
          <w:p w14:paraId="65F97FE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FAC5A05" w14:textId="1697AAC2" w:rsidR="0077471D" w:rsidRPr="00F86F0C" w:rsidRDefault="00580E7A" w:rsidP="007A4884">
            <w:pPr>
              <w:pStyle w:val="--2"/>
              <w:rPr>
                <w:sz w:val="20"/>
              </w:rPr>
            </w:pPr>
            <w:sdt>
              <w:sdtPr>
                <w:id w:val="-19220150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ПММ </w:t>
            </w:r>
            <w:sdt>
              <w:sdtPr>
                <w:id w:val="-11993967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купольная </w:t>
            </w:r>
            <w:sdt>
              <w:sdtPr>
                <w:id w:val="-17040178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туннельная</w:t>
            </w:r>
          </w:p>
        </w:tc>
        <w:tc>
          <w:tcPr>
            <w:tcW w:w="567" w:type="dxa"/>
          </w:tcPr>
          <w:p w14:paraId="020645E4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45B3E7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1CB223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08EBED4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DFA5BB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EF9275" w14:textId="77777777" w:rsidTr="000A4EB6">
        <w:trPr>
          <w:trHeight w:val="183"/>
        </w:trPr>
        <w:tc>
          <w:tcPr>
            <w:tcW w:w="4251" w:type="dxa"/>
            <w:gridSpan w:val="3"/>
          </w:tcPr>
          <w:p w14:paraId="19774E03" w14:textId="23CE50CC" w:rsidR="0077471D" w:rsidRPr="009D61E9" w:rsidRDefault="00580E7A" w:rsidP="007A4884">
            <w:pPr>
              <w:pStyle w:val="--2"/>
            </w:pPr>
            <w:sdt>
              <w:sdtPr>
                <w:id w:val="-460350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</w:tcPr>
          <w:p w14:paraId="10F87D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7EF36ED" w14:textId="6C3C991D" w:rsidR="0077471D" w:rsidRPr="00F86F0C" w:rsidRDefault="00580E7A" w:rsidP="007A4884">
            <w:pPr>
              <w:pStyle w:val="--2"/>
              <w:rPr>
                <w:sz w:val="20"/>
              </w:rPr>
            </w:pPr>
            <w:sdt>
              <w:sdtPr>
                <w:id w:val="-3214336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272CB">
              <w:t xml:space="preserve"> </w:t>
            </w:r>
            <w:proofErr w:type="spellStart"/>
            <w:r w:rsidR="0077471D" w:rsidRPr="009272CB">
              <w:t>таромоечная</w:t>
            </w:r>
            <w:proofErr w:type="spellEnd"/>
            <w:r w:rsidR="0077471D" w:rsidRPr="009272CB">
              <w:t xml:space="preserve"> </w:t>
            </w:r>
            <w:r w:rsidR="0077471D" w:rsidRPr="00BD3AD2">
              <w:t>машина</w:t>
            </w:r>
          </w:p>
        </w:tc>
        <w:tc>
          <w:tcPr>
            <w:tcW w:w="567" w:type="dxa"/>
          </w:tcPr>
          <w:p w14:paraId="1F1AF485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682364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0D99923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26D4A337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4686441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267934C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CD253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BD608B5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7D18D860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D31C5CC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397E04B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3288BA8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5A0447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A8A9970" w14:textId="080020CF" w:rsidR="0077471D" w:rsidRPr="00837888" w:rsidRDefault="00580E7A" w:rsidP="007A4884">
            <w:pPr>
              <w:pStyle w:val="--2"/>
            </w:pPr>
            <w:sdt>
              <w:sdt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</w:tcPr>
          <w:p w14:paraId="522D147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676C43E" w14:textId="5E7FBA46" w:rsidR="0077471D" w:rsidRPr="00E96B43" w:rsidRDefault="00580E7A" w:rsidP="007A4884">
            <w:pPr>
              <w:pStyle w:val="--2"/>
            </w:pPr>
            <w:sdt>
              <w:sdt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77471D">
              <w:t>холд</w:t>
            </w:r>
            <w:proofErr w:type="spellEnd"/>
            <w:r w:rsidR="0077471D">
              <w:t xml:space="preserve">. </w:t>
            </w:r>
            <w:sdt>
              <w:sdtPr>
                <w:id w:val="-1245497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</w:tcPr>
          <w:p w14:paraId="35533C0A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55332A57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6EC3C3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FCF30C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A8EDC2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5EF2F8A" w14:textId="77777777" w:rsidTr="000A4EB6">
        <w:trPr>
          <w:trHeight w:val="183"/>
        </w:trPr>
        <w:tc>
          <w:tcPr>
            <w:tcW w:w="4251" w:type="dxa"/>
            <w:gridSpan w:val="3"/>
          </w:tcPr>
          <w:p w14:paraId="606F7EF1" w14:textId="37E38D14" w:rsidR="0077471D" w:rsidRPr="009D61E9" w:rsidRDefault="00580E7A" w:rsidP="007A4884">
            <w:pPr>
              <w:pStyle w:val="--2"/>
            </w:pPr>
            <w:sdt>
              <w:sdt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</w:tcPr>
          <w:p w14:paraId="3065CB1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4C2D7F55" w14:textId="31B46419" w:rsidR="0077471D" w:rsidRPr="00E96B43" w:rsidRDefault="00580E7A" w:rsidP="007A4884">
            <w:pPr>
              <w:pStyle w:val="--2"/>
            </w:pPr>
            <w:sdt>
              <w:sdtPr>
                <w:id w:val="-3728483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</w:tcPr>
          <w:p w14:paraId="087AC662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691963A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0E111DDE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1B38E7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206D234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33EE773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FF8552" w14:textId="5EA2FDC8" w:rsidR="0077471D" w:rsidRPr="009D61E9" w:rsidRDefault="00580E7A" w:rsidP="007A4884">
            <w:pPr>
              <w:pStyle w:val="--2"/>
            </w:pPr>
            <w:sdt>
              <w:sdt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4CAA598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3884FA" w14:textId="418F66CD" w:rsidR="0077471D" w:rsidRPr="00E96B43" w:rsidRDefault="00580E7A" w:rsidP="007A4884">
            <w:pPr>
              <w:pStyle w:val="--2"/>
            </w:pPr>
            <w:sdt>
              <w:sdtPr>
                <w:id w:val="8861447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</w:tcPr>
          <w:p w14:paraId="19523FDE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0368E159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vAlign w:val="bottom"/>
          </w:tcPr>
          <w:p w14:paraId="6999C190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2"/>
                <w:vAlign w:val="bottom"/>
              </w:tcPr>
              <w:p w14:paraId="4AA38DEC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vAlign w:val="bottom"/>
          </w:tcPr>
          <w:p w14:paraId="7F88840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40933F8" w14:textId="77777777" w:rsidTr="000A4EB6">
        <w:trPr>
          <w:trHeight w:val="183"/>
        </w:trPr>
        <w:tc>
          <w:tcPr>
            <w:tcW w:w="4251" w:type="dxa"/>
            <w:gridSpan w:val="3"/>
          </w:tcPr>
          <w:p w14:paraId="0F420304" w14:textId="3A372D56" w:rsidR="0077471D" w:rsidRPr="009D61E9" w:rsidRDefault="00580E7A" w:rsidP="007A4884">
            <w:pPr>
              <w:pStyle w:val="--2"/>
            </w:pPr>
            <w:sdt>
              <w:sdtPr>
                <w:id w:val="3814521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</w:tcPr>
          <w:p w14:paraId="727A7A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FCAEB6E" w14:textId="62A37890" w:rsidR="0077471D" w:rsidRPr="00E96B43" w:rsidRDefault="00580E7A" w:rsidP="007A4884">
            <w:pPr>
              <w:pStyle w:val="--2"/>
            </w:pPr>
            <w:sdt>
              <w:sdtPr>
                <w:id w:val="245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</w:tcPr>
          <w:p w14:paraId="06B6B54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shd w:val="clear" w:color="auto" w:fill="BFBFBF" w:themeFill="background1" w:themeFillShade="BF"/>
            <w:vAlign w:val="bottom"/>
          </w:tcPr>
          <w:p w14:paraId="2A542D5F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shd w:val="clear" w:color="auto" w:fill="BFBFBF" w:themeFill="background1" w:themeFillShade="BF"/>
          </w:tcPr>
          <w:p w14:paraId="7A5D562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BFBFBF" w:themeFill="background1" w:themeFillShade="BF"/>
            <w:vAlign w:val="center"/>
          </w:tcPr>
          <w:p w14:paraId="69BFCCD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shd w:val="clear" w:color="auto" w:fill="BFBFBF" w:themeFill="background1" w:themeFillShade="BF"/>
          </w:tcPr>
          <w:p w14:paraId="7E21716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AE6318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1B951F" w14:textId="2318946C" w:rsidR="0077471D" w:rsidRPr="00DE7EFE" w:rsidRDefault="00580E7A" w:rsidP="007A4884">
            <w:pPr>
              <w:pStyle w:val="--2"/>
            </w:pPr>
            <w:sdt>
              <w:sdtPr>
                <w:id w:val="11939615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</w:tcPr>
          <w:p w14:paraId="4D34B2E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79C056A7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_____________</w:t>
            </w:r>
          </w:p>
        </w:tc>
        <w:tc>
          <w:tcPr>
            <w:tcW w:w="3546" w:type="dxa"/>
            <w:gridSpan w:val="2"/>
            <w:vAlign w:val="bottom"/>
          </w:tcPr>
          <w:p w14:paraId="62C945D8" w14:textId="42BD8A20" w:rsidR="000A4EB6" w:rsidRDefault="000A4EB6" w:rsidP="000A4EB6">
            <w:pPr>
              <w:pStyle w:val="--2"/>
              <w:numPr>
                <w:ilvl w:val="0"/>
                <w:numId w:val="41"/>
              </w:numPr>
            </w:pPr>
            <w:r>
              <w:t>Установленное оборудование соответствует СанПин</w:t>
            </w:r>
          </w:p>
        </w:tc>
        <w:tc>
          <w:tcPr>
            <w:tcW w:w="571" w:type="dxa"/>
          </w:tcPr>
          <w:p w14:paraId="5E894F0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4A8A3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496DE9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F27EC5" w14:textId="77777777" w:rsidTr="000A4EB6">
        <w:trPr>
          <w:trHeight w:val="183"/>
        </w:trPr>
        <w:tc>
          <w:tcPr>
            <w:tcW w:w="4251" w:type="dxa"/>
            <w:gridSpan w:val="3"/>
          </w:tcPr>
          <w:p w14:paraId="3C07E13D" w14:textId="489025FC" w:rsidR="0077471D" w:rsidRPr="00DE7EFE" w:rsidRDefault="00580E7A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</w:tcPr>
          <w:p w14:paraId="1558B40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6FF6CB4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FF9E80C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0147BFBF" w14:textId="4409DA09" w:rsidR="0077471D" w:rsidRDefault="00BF24AF" w:rsidP="00BF24AF">
            <w:pPr>
              <w:pStyle w:val="--2"/>
              <w:numPr>
                <w:ilvl w:val="0"/>
                <w:numId w:val="41"/>
              </w:numPr>
            </w:pPr>
            <w:r>
              <w:t>Тепловые завесы (внешние поверхности)</w:t>
            </w:r>
          </w:p>
        </w:tc>
        <w:tc>
          <w:tcPr>
            <w:tcW w:w="571" w:type="dxa"/>
          </w:tcPr>
          <w:p w14:paraId="3893BC6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6AEC5B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49E3885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74F0A7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49F62D7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</w:tcPr>
          <w:p w14:paraId="043C4A7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8025FB9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E1F0C8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78308C7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989302E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F0A403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02B187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E50B0A6" w14:textId="5C173714" w:rsidR="0077471D" w:rsidRPr="00837888" w:rsidRDefault="00580E7A" w:rsidP="007A4884">
            <w:pPr>
              <w:pStyle w:val="--2"/>
            </w:pPr>
            <w:sdt>
              <w:sdtPr>
                <w:id w:val="20411606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</w:tcPr>
          <w:p w14:paraId="5895A61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11E61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49B51ED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46C8B6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32BB99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0F7CB0C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3D96759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B4E5A0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57A1C5" w14:textId="1F5801D9" w:rsidR="0077471D" w:rsidRPr="00837888" w:rsidRDefault="00580E7A" w:rsidP="007A4884">
            <w:pPr>
              <w:pStyle w:val="--2"/>
            </w:pPr>
            <w:sdt>
              <w:sdt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</w:tcPr>
          <w:p w14:paraId="5CE5D00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776B08C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603D229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464182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2F0047B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8CC41B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F0234E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B96A939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DA0530" w14:textId="175C144F" w:rsidR="0077471D" w:rsidRPr="00837888" w:rsidRDefault="00580E7A" w:rsidP="007A4884">
            <w:pPr>
              <w:pStyle w:val="--2"/>
            </w:pPr>
            <w:sdt>
              <w:sdtPr>
                <w:id w:val="2427701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B6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proofErr w:type="spellStart"/>
            <w:r w:rsidR="0077471D" w:rsidRPr="00837888">
              <w:t>обувниц</w:t>
            </w:r>
            <w:r w:rsidR="0077471D">
              <w:t>ы</w:t>
            </w:r>
            <w:proofErr w:type="spellEnd"/>
          </w:p>
        </w:tc>
        <w:tc>
          <w:tcPr>
            <w:tcW w:w="524" w:type="dxa"/>
          </w:tcPr>
          <w:p w14:paraId="5705E90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8C90B7B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73CA3D0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094437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42ECBA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EBD349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C19D69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DE69D9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</w:tcPr>
          <w:p w14:paraId="03377D73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2D459F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78CA45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59886F6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263BD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FD1E81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CF6EA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8C0A414" w14:textId="3C1CA6BA" w:rsidR="0077471D" w:rsidRPr="00837888" w:rsidRDefault="00580E7A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</w:tcPr>
          <w:p w14:paraId="5163726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6F298D4C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281E845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5C6B38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2E1F9F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523E595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95769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79C6B29" w14:textId="1F03EA00" w:rsidR="0077471D" w:rsidRPr="00837888" w:rsidRDefault="00580E7A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</w:tcPr>
          <w:p w14:paraId="76C7E60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6DD1589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3415B6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D5D16B9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073DA4E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EC08C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418E85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7A26C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72F27E4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E34F5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3A66DB6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6FCA7E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5C1674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7A441B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7C970B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2D9E11" w14:textId="4D1069AD" w:rsidR="0077471D" w:rsidRDefault="00580E7A" w:rsidP="00DE7EFE">
            <w:pPr>
              <w:pStyle w:val="--2"/>
              <w:tabs>
                <w:tab w:val="left" w:pos="2303"/>
              </w:tabs>
            </w:pPr>
            <w:sdt>
              <w:sdtPr>
                <w:id w:val="811216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24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фартуки</w:t>
            </w:r>
            <w:r w:rsidR="0077471D">
              <w:t xml:space="preserve"> </w:t>
            </w:r>
            <w:sdt>
              <w:sdtPr>
                <w:id w:val="913445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сапоги</w:t>
            </w:r>
            <w:r w:rsidR="0077471D">
              <w:t xml:space="preserve"> </w:t>
            </w:r>
            <w:sdt>
              <w:sdtPr>
                <w:id w:val="-1373843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24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>
              <w:t xml:space="preserve"> </w:t>
            </w:r>
            <w:r w:rsidR="0077471D">
              <w:t xml:space="preserve">перчатки </w:t>
            </w:r>
            <w:sdt>
              <w:sdtPr>
                <w:id w:val="-1677181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нарукавники</w:t>
            </w:r>
          </w:p>
        </w:tc>
        <w:tc>
          <w:tcPr>
            <w:tcW w:w="524" w:type="dxa"/>
          </w:tcPr>
          <w:p w14:paraId="0115D7D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06B2B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22020AB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362E32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43B2327A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47593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A35BC11" w14:textId="77777777" w:rsidR="0077471D" w:rsidRPr="006854F0" w:rsidRDefault="0077471D" w:rsidP="001A30F0">
            <w:pPr>
              <w:pStyle w:val="--2"/>
            </w:pPr>
          </w:p>
        </w:tc>
      </w:tr>
    </w:tbl>
    <w:p w14:paraId="38BB43AF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2E486" w14:textId="77777777" w:rsidR="00580E7A" w:rsidRDefault="00580E7A">
      <w:r>
        <w:separator/>
      </w:r>
    </w:p>
  </w:endnote>
  <w:endnote w:type="continuationSeparator" w:id="0">
    <w:p w14:paraId="7BCADDAE" w14:textId="77777777" w:rsidR="00580E7A" w:rsidRDefault="00580E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DB0F6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77C85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1B70F8B9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477B3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1DC46" w14:textId="77777777" w:rsidR="00580E7A" w:rsidRDefault="00580E7A">
      <w:r>
        <w:separator/>
      </w:r>
    </w:p>
  </w:footnote>
  <w:footnote w:type="continuationSeparator" w:id="0">
    <w:p w14:paraId="01FFF3CA" w14:textId="77777777" w:rsidR="00580E7A" w:rsidRDefault="00580E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162CB" w14:textId="77777777" w:rsidR="00EA1EAC" w:rsidRPr="009B4662" w:rsidRDefault="00813DC5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6156FB" w:rsidRPr="006156FB">
        <w:rPr>
          <w:rStyle w:val="a6"/>
          <w:lang w:val="en-US"/>
        </w:rPr>
        <w:t>Ф-ХХ</w:t>
      </w:r>
      <w:r w:rsidR="006156FB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7C4015"/>
    <w:multiLevelType w:val="hybridMultilevel"/>
    <w:tmpl w:val="7F766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4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1"/>
  </w:num>
  <w:num w:numId="2">
    <w:abstractNumId w:val="37"/>
  </w:num>
  <w:num w:numId="3">
    <w:abstractNumId w:val="28"/>
  </w:num>
  <w:num w:numId="4">
    <w:abstractNumId w:val="18"/>
  </w:num>
  <w:num w:numId="5">
    <w:abstractNumId w:val="17"/>
  </w:num>
  <w:num w:numId="6">
    <w:abstractNumId w:val="31"/>
  </w:num>
  <w:num w:numId="7">
    <w:abstractNumId w:val="27"/>
  </w:num>
  <w:num w:numId="8">
    <w:abstractNumId w:val="36"/>
  </w:num>
  <w:num w:numId="9">
    <w:abstractNumId w:val="32"/>
  </w:num>
  <w:num w:numId="10">
    <w:abstractNumId w:val="16"/>
  </w:num>
  <w:num w:numId="11">
    <w:abstractNumId w:val="25"/>
  </w:num>
  <w:num w:numId="12">
    <w:abstractNumId w:val="30"/>
  </w:num>
  <w:num w:numId="13">
    <w:abstractNumId w:val="39"/>
  </w:num>
  <w:num w:numId="14">
    <w:abstractNumId w:val="24"/>
  </w:num>
  <w:num w:numId="15">
    <w:abstractNumId w:val="20"/>
  </w:num>
  <w:num w:numId="16">
    <w:abstractNumId w:val="12"/>
  </w:num>
  <w:num w:numId="17">
    <w:abstractNumId w:val="22"/>
  </w:num>
  <w:num w:numId="18">
    <w:abstractNumId w:val="23"/>
  </w:num>
  <w:num w:numId="19">
    <w:abstractNumId w:val="38"/>
  </w:num>
  <w:num w:numId="20">
    <w:abstractNumId w:val="33"/>
  </w:num>
  <w:num w:numId="21">
    <w:abstractNumId w:val="13"/>
  </w:num>
  <w:num w:numId="22">
    <w:abstractNumId w:val="34"/>
  </w:num>
  <w:num w:numId="23">
    <w:abstractNumId w:val="26"/>
  </w:num>
  <w:num w:numId="24">
    <w:abstractNumId w:val="14"/>
  </w:num>
  <w:num w:numId="25">
    <w:abstractNumId w:val="29"/>
  </w:num>
  <w:num w:numId="26">
    <w:abstractNumId w:val="15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4"/>
  </w:num>
  <w:num w:numId="38">
    <w:abstractNumId w:val="11"/>
  </w:num>
  <w:num w:numId="39">
    <w:abstractNumId w:val="19"/>
  </w:num>
  <w:num w:numId="40">
    <w:abstractNumId w:val="35"/>
  </w:num>
  <w:num w:numId="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FB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14E2"/>
    <w:rsid w:val="000260C1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17B5"/>
    <w:rsid w:val="00096573"/>
    <w:rsid w:val="00097E4C"/>
    <w:rsid w:val="00097F34"/>
    <w:rsid w:val="000A0B06"/>
    <w:rsid w:val="000A2089"/>
    <w:rsid w:val="000A4EB6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15E46"/>
    <w:rsid w:val="00224FE1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2A8C"/>
    <w:rsid w:val="00344F75"/>
    <w:rsid w:val="003527FE"/>
    <w:rsid w:val="00352D03"/>
    <w:rsid w:val="00352FD1"/>
    <w:rsid w:val="003536C6"/>
    <w:rsid w:val="003553B3"/>
    <w:rsid w:val="00361BBF"/>
    <w:rsid w:val="0036327C"/>
    <w:rsid w:val="00364F63"/>
    <w:rsid w:val="003675A4"/>
    <w:rsid w:val="00376589"/>
    <w:rsid w:val="00377878"/>
    <w:rsid w:val="00380A0B"/>
    <w:rsid w:val="00381B47"/>
    <w:rsid w:val="00382400"/>
    <w:rsid w:val="00383801"/>
    <w:rsid w:val="00383EEB"/>
    <w:rsid w:val="00384F4A"/>
    <w:rsid w:val="00387FB0"/>
    <w:rsid w:val="0039162A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B7D47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0110"/>
    <w:rsid w:val="004E679A"/>
    <w:rsid w:val="004F0C87"/>
    <w:rsid w:val="004F3671"/>
    <w:rsid w:val="00502366"/>
    <w:rsid w:val="005034D5"/>
    <w:rsid w:val="00504740"/>
    <w:rsid w:val="0050527E"/>
    <w:rsid w:val="005058B3"/>
    <w:rsid w:val="00507A44"/>
    <w:rsid w:val="00510D95"/>
    <w:rsid w:val="005222B2"/>
    <w:rsid w:val="00523C46"/>
    <w:rsid w:val="00524771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0E7A"/>
    <w:rsid w:val="005815AB"/>
    <w:rsid w:val="00583D6C"/>
    <w:rsid w:val="0059024E"/>
    <w:rsid w:val="00591837"/>
    <w:rsid w:val="00592375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34B"/>
    <w:rsid w:val="005F5441"/>
    <w:rsid w:val="005F6EEA"/>
    <w:rsid w:val="00600F22"/>
    <w:rsid w:val="00601166"/>
    <w:rsid w:val="00601916"/>
    <w:rsid w:val="00610A84"/>
    <w:rsid w:val="00611607"/>
    <w:rsid w:val="006156FB"/>
    <w:rsid w:val="00620F4E"/>
    <w:rsid w:val="00622A7B"/>
    <w:rsid w:val="00623024"/>
    <w:rsid w:val="00623D3F"/>
    <w:rsid w:val="00624074"/>
    <w:rsid w:val="00634415"/>
    <w:rsid w:val="0063663B"/>
    <w:rsid w:val="00637975"/>
    <w:rsid w:val="00641A3F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0DC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15012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D00"/>
    <w:rsid w:val="00760F6A"/>
    <w:rsid w:val="00762021"/>
    <w:rsid w:val="00765539"/>
    <w:rsid w:val="007662C9"/>
    <w:rsid w:val="007674D0"/>
    <w:rsid w:val="00771DC8"/>
    <w:rsid w:val="0077471D"/>
    <w:rsid w:val="00783FF7"/>
    <w:rsid w:val="00786463"/>
    <w:rsid w:val="00786482"/>
    <w:rsid w:val="00792B3C"/>
    <w:rsid w:val="0079309F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2252"/>
    <w:rsid w:val="007D54E3"/>
    <w:rsid w:val="007E2B19"/>
    <w:rsid w:val="007E4F46"/>
    <w:rsid w:val="007E603E"/>
    <w:rsid w:val="007E6ECC"/>
    <w:rsid w:val="007F03F4"/>
    <w:rsid w:val="007F43F0"/>
    <w:rsid w:val="008047A2"/>
    <w:rsid w:val="00811E15"/>
    <w:rsid w:val="0081274F"/>
    <w:rsid w:val="00813AA3"/>
    <w:rsid w:val="00813DC5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3FE9"/>
    <w:rsid w:val="008744F5"/>
    <w:rsid w:val="00882D23"/>
    <w:rsid w:val="00882E3E"/>
    <w:rsid w:val="00885FD8"/>
    <w:rsid w:val="008874C5"/>
    <w:rsid w:val="00887A33"/>
    <w:rsid w:val="0089101C"/>
    <w:rsid w:val="008936EF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1A7"/>
    <w:rsid w:val="00925957"/>
    <w:rsid w:val="00925BAD"/>
    <w:rsid w:val="00925DC3"/>
    <w:rsid w:val="009272CB"/>
    <w:rsid w:val="00930196"/>
    <w:rsid w:val="009308E0"/>
    <w:rsid w:val="00930B6D"/>
    <w:rsid w:val="00935262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46F70"/>
    <w:rsid w:val="00A61CF5"/>
    <w:rsid w:val="00A6298B"/>
    <w:rsid w:val="00A63156"/>
    <w:rsid w:val="00A66DB0"/>
    <w:rsid w:val="00A70FFE"/>
    <w:rsid w:val="00A73070"/>
    <w:rsid w:val="00A80537"/>
    <w:rsid w:val="00A8062B"/>
    <w:rsid w:val="00A8797C"/>
    <w:rsid w:val="00A93CC9"/>
    <w:rsid w:val="00A940C8"/>
    <w:rsid w:val="00A94511"/>
    <w:rsid w:val="00A96B4D"/>
    <w:rsid w:val="00AA0963"/>
    <w:rsid w:val="00AA1C79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01AB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2ED"/>
    <w:rsid w:val="00BE1ACE"/>
    <w:rsid w:val="00BE4751"/>
    <w:rsid w:val="00BE7CE0"/>
    <w:rsid w:val="00BF24AF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0C2F"/>
    <w:rsid w:val="00C6203E"/>
    <w:rsid w:val="00C725B6"/>
    <w:rsid w:val="00C728D3"/>
    <w:rsid w:val="00C76E78"/>
    <w:rsid w:val="00C81001"/>
    <w:rsid w:val="00C86C99"/>
    <w:rsid w:val="00C935F8"/>
    <w:rsid w:val="00C961EA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5DF5"/>
    <w:rsid w:val="00CE72DC"/>
    <w:rsid w:val="00CF0E2C"/>
    <w:rsid w:val="00CF2324"/>
    <w:rsid w:val="00CF44C7"/>
    <w:rsid w:val="00D0324F"/>
    <w:rsid w:val="00D0353A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24C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4BAE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4156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6AEF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EE59925"/>
  <w15:docId w15:val="{C0872665-8844-4285-A8A4-5F3DCC84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esktop\&#1040;&#1074;&#1090;&#1086;&#1084;&#1072;&#1090;&#1080;&#1079;&#1072;&#1094;&#1080;&#1103;%20&#1080;&#1079;&#1075;&#1086;&#1090;&#1086;&#1074;&#1083;&#1077;&#1085;&#1080;&#1103;%20&#1090;&#1077;&#1093;&#1085;&#1086;&#1083;&#1086;&#1075;&#1080;&#1095;&#1077;&#1089;&#1082;&#1080;&#1093;%20&#1082;&#1072;&#1088;&#1090;%20&#1076;&#1077;&#1079;&#1080;&#1085;&#1092;&#1077;&#1082;&#1094;&#1080;&#1080;\&#1048;&#1090;&#1086;&#1075;&#1086;&#1074;&#1072;&#1103;%20&#1074;&#1077;&#1088;&#1089;&#1080;&#1103;%20&#1043;&#1045;&#1053;&#1045;&#1056;&#1040;&#1058;&#1054;&#1056;&#1040;%20&#1076;&#1083;&#1103;%20&#1089;&#1076;&#1072;&#1095;&#1080;\&#1095;&#1077;&#1082;_&#1083;&#1080;&#1089;&#1090;_&#1086;&#1089;&#1084;&#1086;&#1090;&#1088;&#1072;_&#1091;&#1095;&#1072;&#1089;&#1090;&#1082;&#1072;_&#1088;&#1077;&#1076;_2026_02_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74D13-0D1B-4827-ACC3-F59B94CD2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чек_лист_осмотра_участка_ред_2026_02_18.dotx</Template>
  <TotalTime>312</TotalTime>
  <Pages>2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Перевозчиков Владимир Геннадьевич</cp:lastModifiedBy>
  <cp:revision>28</cp:revision>
  <cp:lastPrinted>2026-02-18T13:06:00Z</cp:lastPrinted>
  <dcterms:created xsi:type="dcterms:W3CDTF">2026-02-21T18:45:00Z</dcterms:created>
  <dcterms:modified xsi:type="dcterms:W3CDTF">2026-04-07T07:49:00Z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