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70FA676D" w:rsidR="00576DFD" w:rsidRPr="00B87913" w:rsidRDefault="008936EF" w:rsidP="00DC3916">
            <w:pPr>
              <w:pStyle w:val="-0"/>
            </w:pPr>
            <w:r>
              <w:t>Обработка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58B9CC86" w:rsidR="00381B47" w:rsidRPr="009D61E9" w:rsidRDefault="00DA632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71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71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71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7C2CF54B" w:rsidR="00381B47" w:rsidRPr="00837888" w:rsidRDefault="00DA632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61F5EC76" w:rsidR="00381B47" w:rsidRPr="001F1277" w:rsidRDefault="00DA632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D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D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4ED04AA4" w:rsidR="00381B47" w:rsidRPr="00461184" w:rsidRDefault="00DA6320" w:rsidP="007A7E4E">
            <w:pPr>
              <w:pStyle w:val="--2"/>
            </w:pPr>
            <w:sdt>
              <w:sdt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588D13A0" w:rsidR="00381B47" w:rsidRPr="009D61E9" w:rsidRDefault="00DA6320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71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71E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77777777" w:rsidR="00381B47" w:rsidRPr="00837888" w:rsidRDefault="00DA632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262CD6A9" w:rsidR="00381B47" w:rsidRPr="001F1277" w:rsidRDefault="00DA632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70CF1381" w:rsidR="00381B47" w:rsidRPr="00461184" w:rsidRDefault="00DA6320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4EC7BA01" w:rsidR="00381B47" w:rsidRPr="009D61E9" w:rsidRDefault="00DA6320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4757B5D6" w:rsidR="00381B47" w:rsidRPr="00837888" w:rsidRDefault="00DA6320" w:rsidP="00DE7EFE">
            <w:pPr>
              <w:pStyle w:val="--2"/>
            </w:pPr>
            <w:sdt>
              <w:sdt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77777777" w:rsidR="00381B47" w:rsidRPr="001F1277" w:rsidRDefault="00DA632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7EA0A69E" w:rsidR="00381B47" w:rsidRPr="001F1277" w:rsidRDefault="00DA632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49815632" w:rsidR="00381B47" w:rsidRPr="009D61E9" w:rsidRDefault="00DA632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77777777" w:rsidR="00381B47" w:rsidRPr="001F1277" w:rsidRDefault="00DA632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77777777" w:rsidR="00381B47" w:rsidRPr="001F1277" w:rsidRDefault="00DA632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4ACA626F" w:rsidR="00381B47" w:rsidRPr="009D61E9" w:rsidRDefault="00DA6320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535084C1" w:rsidR="00381B47" w:rsidRPr="001F1277" w:rsidRDefault="00DA6320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08E7FF5A" w:rsidR="00381B47" w:rsidRPr="00461184" w:rsidRDefault="00DA6320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6093A62B" w:rsidR="00381B47" w:rsidRPr="00461184" w:rsidRDefault="00DA6320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8F58701" w:rsidR="00381B47" w:rsidRPr="009D61E9" w:rsidRDefault="00DA6320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77777777" w:rsidR="00381B47" w:rsidRPr="001F1277" w:rsidRDefault="00DA632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77777777" w:rsidR="00381B47" w:rsidRPr="00461184" w:rsidRDefault="00DA632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5ACC6868" w:rsidR="00D0491A" w:rsidRPr="00D0491A" w:rsidRDefault="00DA6320" w:rsidP="001A30F0">
            <w:pPr>
              <w:pStyle w:val="--2"/>
            </w:pPr>
            <w:sdt>
              <w:sdtPr>
                <w:id w:val="-1806227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5E40751C" w:rsidR="00100736" w:rsidRPr="009D61E9" w:rsidRDefault="00DA6320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77777777" w:rsidR="00100736" w:rsidRDefault="00DA632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77777777" w:rsidR="00100736" w:rsidRDefault="00DA632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77777777" w:rsidR="00100736" w:rsidRDefault="00DA632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198B773D" w:rsidR="00C728D3" w:rsidRPr="009D61E9" w:rsidRDefault="00DA6320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77777777" w:rsidR="00C728D3" w:rsidRPr="001F1277" w:rsidRDefault="00DA6320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679C1D61" w:rsidR="00C728D3" w:rsidRPr="009D61E9" w:rsidRDefault="00DA6320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42AE7DC6" w:rsidR="00C728D3" w:rsidRPr="001F1277" w:rsidRDefault="00DA6320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0DB5A36B" w:rsidR="00C728D3" w:rsidRPr="00E96B43" w:rsidRDefault="00DA632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D4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36613D2B" w:rsidR="00C728D3" w:rsidRDefault="00DA6320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1A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4379C3E3" w:rsidR="00C728D3" w:rsidRPr="009D61E9" w:rsidRDefault="00DA6320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3D72D558" w:rsidR="00C728D3" w:rsidRPr="001F1277" w:rsidRDefault="00DA6320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2EC08CE5" w:rsidR="00C728D3" w:rsidRPr="00E96B43" w:rsidRDefault="00DA6320" w:rsidP="007A4884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77777777" w:rsidR="00C728D3" w:rsidRPr="00837888" w:rsidRDefault="00DA632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41B1FFAA" w:rsidR="00C728D3" w:rsidRDefault="00DA6320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4D402201" w:rsidR="00C728D3" w:rsidRDefault="00DA6320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77777777" w:rsidR="00C728D3" w:rsidRPr="0044600B" w:rsidRDefault="00DA632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77777777" w:rsidR="00C728D3" w:rsidRDefault="00DA632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5D59EA73" w:rsidR="00C728D3" w:rsidRPr="009D61E9" w:rsidRDefault="00DA6320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77777777" w:rsidR="00C728D3" w:rsidRPr="001F1277" w:rsidRDefault="00DA632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5F7F955E" w:rsidR="00C728D3" w:rsidRPr="0044600B" w:rsidRDefault="00DA6320" w:rsidP="007A4884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77777777" w:rsidR="00C728D3" w:rsidRPr="00837888" w:rsidRDefault="00DA632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7852FEC8" w:rsidR="00C728D3" w:rsidRPr="009D61E9" w:rsidRDefault="00DA632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77777777" w:rsidR="00C728D3" w:rsidRPr="001F1277" w:rsidRDefault="00DA632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77777777" w:rsidR="00C728D3" w:rsidRPr="0044600B" w:rsidRDefault="00DA632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77777777" w:rsidR="00C728D3" w:rsidRPr="00837888" w:rsidRDefault="00DA632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530AE09A" w:rsidR="00C728D3" w:rsidRPr="009D61E9" w:rsidRDefault="00DA6320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77777777" w:rsidR="00C728D3" w:rsidRPr="001F1277" w:rsidRDefault="00DA632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77777777" w:rsidR="00C728D3" w:rsidRPr="0044600B" w:rsidRDefault="00DA632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78DF58EE" w:rsidR="00C728D3" w:rsidRPr="0044600B" w:rsidRDefault="00DA6320" w:rsidP="00E237ED">
            <w:pPr>
              <w:pStyle w:val="--2"/>
            </w:pPr>
            <w:sdt>
              <w:sdtPr>
                <w:id w:val="-59447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74658E9F" w:rsidR="00C728D3" w:rsidRPr="009D61E9" w:rsidRDefault="00DA6320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77777777" w:rsidR="00C728D3" w:rsidRPr="001F1277" w:rsidRDefault="00DA632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77777777" w:rsidR="00C728D3" w:rsidRPr="0044600B" w:rsidRDefault="00DA632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DA632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3C661246" w:rsidR="00C728D3" w:rsidRDefault="00DA6320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77777777" w:rsidR="00C728D3" w:rsidRDefault="00DA6320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77777777" w:rsidR="00C728D3" w:rsidRPr="0044600B" w:rsidRDefault="00DA632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DA632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3E9DB96D" w:rsidR="00C728D3" w:rsidRPr="00185A34" w:rsidRDefault="00DA6320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A8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59581EC4" w:rsidR="00C728D3" w:rsidRPr="001F1277" w:rsidRDefault="00DA6320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77777777" w:rsidR="00C728D3" w:rsidRPr="0044600B" w:rsidRDefault="00DA632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DA632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53E03854" w:rsidR="00C728D3" w:rsidRPr="009D61E9" w:rsidRDefault="00DA6320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56C7B154" w:rsidR="00C728D3" w:rsidRPr="001F1277" w:rsidRDefault="00DA6320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77777777" w:rsidR="00C728D3" w:rsidRPr="0044600B" w:rsidRDefault="00DA6320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DA632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5FFD9F49" w:rsidR="00C728D3" w:rsidRPr="009D61E9" w:rsidRDefault="00DA6320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77777777" w:rsidR="00C728D3" w:rsidRPr="001F1277" w:rsidRDefault="00DA632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77777777" w:rsidR="00C728D3" w:rsidRPr="0044600B" w:rsidRDefault="00DA632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DA632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8150A3C" w:rsidR="00C728D3" w:rsidRPr="009D61E9" w:rsidRDefault="00DA6320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77777777" w:rsidR="00C728D3" w:rsidRPr="001F1277" w:rsidRDefault="00DA632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313943AE" w:rsidR="00C728D3" w:rsidRPr="0044600B" w:rsidRDefault="00DA6320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502366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DA632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004DF263" w:rsidR="00C728D3" w:rsidRPr="009D61E9" w:rsidRDefault="00DA6320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63067411" w:rsidR="00C728D3" w:rsidRPr="001F1277" w:rsidRDefault="00DA6320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77777777" w:rsidR="00C728D3" w:rsidRPr="0044600B" w:rsidRDefault="00DA632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DA632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63E6B466" w:rsidR="0077471D" w:rsidRPr="009D61E9" w:rsidRDefault="00DA632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77777777" w:rsidR="0077471D" w:rsidRPr="001F1277" w:rsidRDefault="00DA632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77777777" w:rsidR="0077471D" w:rsidRPr="00461184" w:rsidRDefault="00DA632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DA632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77777777" w:rsidR="0077471D" w:rsidRDefault="00DA632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77777777" w:rsidR="0077471D" w:rsidRPr="001F1277" w:rsidRDefault="00DA632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77777777" w:rsidR="0077471D" w:rsidRPr="00461184" w:rsidRDefault="00DA632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DA632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77777777" w:rsidR="0077471D" w:rsidRDefault="00DA632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48B24ACC" w:rsidR="0077471D" w:rsidRDefault="00DA6320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7777777" w:rsidR="0077471D" w:rsidRPr="00461184" w:rsidRDefault="00DA632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DA632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77777777" w:rsidR="00732401" w:rsidRDefault="00DA632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77777777" w:rsidR="00732401" w:rsidRDefault="00DA632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DA632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77777777" w:rsidR="0077471D" w:rsidRDefault="00DA632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43642ED6" w:rsidR="0077471D" w:rsidRDefault="00DA632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60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7D2368F4" w:rsidR="0077471D" w:rsidRPr="0044600B" w:rsidRDefault="00DA6320" w:rsidP="007A4884">
            <w:pPr>
              <w:pStyle w:val="--2"/>
            </w:pPr>
            <w:sdt>
              <w:sdt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1A3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61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1A3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77777777" w:rsidR="0077471D" w:rsidRDefault="00DA632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77777777" w:rsidR="0077471D" w:rsidRPr="00461184" w:rsidRDefault="00DA632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77777777" w:rsidR="00C728D3" w:rsidRDefault="00DA632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7420F23A" w:rsidR="00C728D3" w:rsidRDefault="00DA6320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49455B28" w:rsidR="0077471D" w:rsidRPr="009D61E9" w:rsidRDefault="00DA632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36179D03" w:rsidR="0077471D" w:rsidRDefault="00DA6320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60C6153B" w:rsidR="0077471D" w:rsidRPr="009D61E9" w:rsidRDefault="00DA632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3753A7E1" w:rsidR="0077471D" w:rsidRPr="00F86F0C" w:rsidRDefault="00DA6320" w:rsidP="007A4884">
            <w:pPr>
              <w:pStyle w:val="--2"/>
              <w:rPr>
                <w:sz w:val="20"/>
              </w:rPr>
            </w:pPr>
            <w:sdt>
              <w:sdtPr>
                <w:id w:val="-1922015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60C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ПММ </w:t>
            </w:r>
            <w:sdt>
              <w:sdt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60C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50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77777777" w:rsidR="0077471D" w:rsidRPr="009D61E9" w:rsidRDefault="00DA632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008C0EAF" w:rsidR="0077471D" w:rsidRPr="00F86F0C" w:rsidRDefault="00DA6320" w:rsidP="007A4884">
            <w:pPr>
              <w:pStyle w:val="--2"/>
              <w:rPr>
                <w:sz w:val="20"/>
              </w:rPr>
            </w:pPr>
            <w:sdt>
              <w:sdtPr>
                <w:id w:val="-321433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60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272CB">
              <w:t xml:space="preserve"> таромоечная </w:t>
            </w:r>
            <w:r w:rsidR="0077471D"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77777777" w:rsidR="0077471D" w:rsidRPr="00837888" w:rsidRDefault="00DA632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52B75EDA" w:rsidR="0077471D" w:rsidRPr="00E96B43" w:rsidRDefault="00DA6320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475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77777777" w:rsidR="0077471D" w:rsidRPr="009D61E9" w:rsidRDefault="00DA632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412B3598" w:rsidR="0077471D" w:rsidRPr="00E96B43" w:rsidRDefault="00DA6320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77777777" w:rsidR="0077471D" w:rsidRPr="009D61E9" w:rsidRDefault="00DA632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77777777" w:rsidR="0077471D" w:rsidRPr="00E96B43" w:rsidRDefault="00DA632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77777777" w:rsidR="0077471D" w:rsidRPr="009D61E9" w:rsidRDefault="00DA632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2E3CA54E" w:rsidR="0077471D" w:rsidRPr="00E96B43" w:rsidRDefault="00DA6320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77777777" w:rsidR="0077471D" w:rsidRPr="00DE7EFE" w:rsidRDefault="00DA632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42BD8A20" w:rsidR="000A4EB6" w:rsidRDefault="000A4EB6" w:rsidP="000A4EB6">
            <w:pPr>
              <w:pStyle w:val="--2"/>
              <w:numPr>
                <w:ilvl w:val="0"/>
                <w:numId w:val="41"/>
              </w:numPr>
            </w:pPr>
            <w:r>
              <w:t>Установленное оборудование соответствует СанПин</w:t>
            </w: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77777777" w:rsidR="0077471D" w:rsidRPr="00DE7EFE" w:rsidRDefault="00DA632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4409DA09" w:rsidR="0077471D" w:rsidRDefault="00BF24AF" w:rsidP="00BF24AF">
            <w:pPr>
              <w:pStyle w:val="--2"/>
              <w:numPr>
                <w:ilvl w:val="0"/>
                <w:numId w:val="41"/>
              </w:numPr>
            </w:pPr>
            <w:r>
              <w:t>Тепловые завесы (внешние поверхности)</w:t>
            </w: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4C7CD63E" w:rsidR="0077471D" w:rsidRPr="00837888" w:rsidRDefault="00DA632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77777777" w:rsidR="0077471D" w:rsidRPr="00837888" w:rsidRDefault="00DA632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EFE10D4" w:rsidR="0077471D" w:rsidRPr="00837888" w:rsidRDefault="00DA632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68FDD24F" w:rsidR="0077471D" w:rsidRPr="00837888" w:rsidRDefault="00DA632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1F03EA00" w:rsidR="0077471D" w:rsidRPr="00837888" w:rsidRDefault="00DA632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4D1069AD" w:rsidR="0077471D" w:rsidRDefault="00DA6320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C9612" w14:textId="77777777" w:rsidR="00DA6320" w:rsidRDefault="00DA6320">
      <w:r>
        <w:separator/>
      </w:r>
    </w:p>
  </w:endnote>
  <w:endnote w:type="continuationSeparator" w:id="0">
    <w:p w14:paraId="329ADFC6" w14:textId="77777777" w:rsidR="00DA6320" w:rsidRDefault="00DA6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F918A" w14:textId="77777777" w:rsidR="00DA6320" w:rsidRDefault="00DA6320">
      <w:r>
        <w:separator/>
      </w:r>
    </w:p>
  </w:footnote>
  <w:footnote w:type="continuationSeparator" w:id="0">
    <w:p w14:paraId="04846771" w14:textId="77777777" w:rsidR="00DA6320" w:rsidRDefault="00DA6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162CB" w14:textId="77777777" w:rsidR="00EA1EAC" w:rsidRPr="009B4662" w:rsidRDefault="00C262B2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6156FB" w:rsidRPr="006156FB">
        <w:rPr>
          <w:rStyle w:val="a6"/>
          <w:lang w:val="en-US"/>
        </w:rPr>
        <w:t>Ф-ХХ</w:t>
      </w:r>
      <w:r w:rsidR="006156FB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1"/>
  </w:num>
  <w:num w:numId="2">
    <w:abstractNumId w:val="37"/>
  </w:num>
  <w:num w:numId="3">
    <w:abstractNumId w:val="28"/>
  </w:num>
  <w:num w:numId="4">
    <w:abstractNumId w:val="18"/>
  </w:num>
  <w:num w:numId="5">
    <w:abstractNumId w:val="17"/>
  </w:num>
  <w:num w:numId="6">
    <w:abstractNumId w:val="31"/>
  </w:num>
  <w:num w:numId="7">
    <w:abstractNumId w:val="27"/>
  </w:num>
  <w:num w:numId="8">
    <w:abstractNumId w:val="36"/>
  </w:num>
  <w:num w:numId="9">
    <w:abstractNumId w:val="32"/>
  </w:num>
  <w:num w:numId="10">
    <w:abstractNumId w:val="16"/>
  </w:num>
  <w:num w:numId="11">
    <w:abstractNumId w:val="25"/>
  </w:num>
  <w:num w:numId="12">
    <w:abstractNumId w:val="30"/>
  </w:num>
  <w:num w:numId="13">
    <w:abstractNumId w:val="39"/>
  </w:num>
  <w:num w:numId="14">
    <w:abstractNumId w:val="24"/>
  </w:num>
  <w:num w:numId="15">
    <w:abstractNumId w:val="20"/>
  </w:num>
  <w:num w:numId="16">
    <w:abstractNumId w:val="12"/>
  </w:num>
  <w:num w:numId="17">
    <w:abstractNumId w:val="22"/>
  </w:num>
  <w:num w:numId="18">
    <w:abstractNumId w:val="23"/>
  </w:num>
  <w:num w:numId="19">
    <w:abstractNumId w:val="38"/>
  </w:num>
  <w:num w:numId="20">
    <w:abstractNumId w:val="33"/>
  </w:num>
  <w:num w:numId="21">
    <w:abstractNumId w:val="13"/>
  </w:num>
  <w:num w:numId="22">
    <w:abstractNumId w:val="34"/>
  </w:num>
  <w:num w:numId="23">
    <w:abstractNumId w:val="26"/>
  </w:num>
  <w:num w:numId="24">
    <w:abstractNumId w:val="14"/>
  </w:num>
  <w:num w:numId="25">
    <w:abstractNumId w:val="29"/>
  </w:num>
  <w:num w:numId="26">
    <w:abstractNumId w:val="15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4"/>
  </w:num>
  <w:num w:numId="38">
    <w:abstractNumId w:val="11"/>
  </w:num>
  <w:num w:numId="39">
    <w:abstractNumId w:val="19"/>
  </w:num>
  <w:num w:numId="40">
    <w:abstractNumId w:val="35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60C1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3500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162A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B7D47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2366"/>
    <w:rsid w:val="005034D5"/>
    <w:rsid w:val="00504740"/>
    <w:rsid w:val="0050527E"/>
    <w:rsid w:val="005058B3"/>
    <w:rsid w:val="00507A44"/>
    <w:rsid w:val="00510D95"/>
    <w:rsid w:val="005222B2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2375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1A3F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D00"/>
    <w:rsid w:val="00760F6A"/>
    <w:rsid w:val="00762021"/>
    <w:rsid w:val="00765539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54E3"/>
    <w:rsid w:val="007E2B19"/>
    <w:rsid w:val="007E4F46"/>
    <w:rsid w:val="007E603E"/>
    <w:rsid w:val="007E6ECC"/>
    <w:rsid w:val="007F03F4"/>
    <w:rsid w:val="007F43F0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08E0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71E5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4751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62B2"/>
    <w:rsid w:val="00C27162"/>
    <w:rsid w:val="00C27778"/>
    <w:rsid w:val="00C35537"/>
    <w:rsid w:val="00C35693"/>
    <w:rsid w:val="00C37370"/>
    <w:rsid w:val="00C40639"/>
    <w:rsid w:val="00C422C2"/>
    <w:rsid w:val="00C441C3"/>
    <w:rsid w:val="00C60C2F"/>
    <w:rsid w:val="00C6203E"/>
    <w:rsid w:val="00C725B6"/>
    <w:rsid w:val="00C728D3"/>
    <w:rsid w:val="00C76E78"/>
    <w:rsid w:val="00C81001"/>
    <w:rsid w:val="00C86C99"/>
    <w:rsid w:val="00C935F8"/>
    <w:rsid w:val="00C961EA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A6320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4156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292</TotalTime>
  <Pages>1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Перевозчиков Владимир Геннадьевич</cp:lastModifiedBy>
  <cp:revision>28</cp:revision>
  <cp:lastPrinted>2026-02-18T13:06:00Z</cp:lastPrinted>
  <dcterms:created xsi:type="dcterms:W3CDTF">2026-02-21T18:45:00Z</dcterms:created>
  <dcterms:modified xsi:type="dcterms:W3CDTF">2026-04-07T08:07:00Z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