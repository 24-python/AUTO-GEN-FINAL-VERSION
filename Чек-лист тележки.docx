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1CDD3B71" w14:textId="77777777" w:rsidTr="000A4EB6">
        <w:trPr>
          <w:trHeight w:val="288"/>
        </w:trPr>
        <w:tc>
          <w:tcPr>
            <w:tcW w:w="4775" w:type="dxa"/>
            <w:gridSpan w:val="4"/>
            <w:vAlign w:val="bottom"/>
          </w:tcPr>
          <w:p w14:paraId="23709DAD" w14:textId="17F0CB60" w:rsidR="00576DFD" w:rsidRPr="00B87913" w:rsidRDefault="008936EF" w:rsidP="00DC3916">
            <w:pPr>
              <w:pStyle w:val="-0"/>
            </w:pPr>
            <w:r>
              <w:t>ООО «Рога и Копыта»</w:t>
            </w:r>
          </w:p>
        </w:tc>
        <w:tc>
          <w:tcPr>
            <w:tcW w:w="4858" w:type="dxa"/>
            <w:gridSpan w:val="3"/>
            <w:vAlign w:val="bottom"/>
          </w:tcPr>
          <w:p w14:paraId="325DCA4B" w14:textId="0385CDAB" w:rsidR="00576DFD" w:rsidRPr="00E4524C" w:rsidRDefault="00C91C71" w:rsidP="00DC3916">
            <w:pPr>
              <w:pStyle w:val="-0"/>
            </w:pPr>
            <w:r>
              <w:t>Чистка копыт</w:t>
            </w:r>
          </w:p>
        </w:tc>
        <w:tc>
          <w:tcPr>
            <w:tcW w:w="4243" w:type="dxa"/>
            <w:gridSpan w:val="3"/>
            <w:vAlign w:val="bottom"/>
          </w:tcPr>
          <w:p w14:paraId="53266DEC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vAlign w:val="bottom"/>
          </w:tcPr>
          <w:p w14:paraId="0453C5F0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48E31473" w14:textId="77777777" w:rsidTr="000A4EB6">
        <w:trPr>
          <w:trHeight w:val="80"/>
        </w:trPr>
        <w:tc>
          <w:tcPr>
            <w:tcW w:w="4775" w:type="dxa"/>
            <w:gridSpan w:val="4"/>
          </w:tcPr>
          <w:p w14:paraId="6E3E1AD1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</w:tcPr>
          <w:p w14:paraId="5F97A9AD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</w:tcPr>
          <w:p w14:paraId="58554576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</w:tcPr>
          <w:p w14:paraId="5A56A41F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157C8891" w14:textId="77777777" w:rsidTr="000A4EB6">
        <w:tblPrEx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shd w:val="clear" w:color="auto" w:fill="BFBFBF" w:themeFill="background1" w:themeFillShade="BF"/>
          </w:tcPr>
          <w:p w14:paraId="4A945BCA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shd w:val="clear" w:color="auto" w:fill="BFBFBF" w:themeFill="background1" w:themeFillShade="BF"/>
          </w:tcPr>
          <w:p w14:paraId="38923052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548EC2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shd w:val="clear" w:color="auto" w:fill="BFBFBF" w:themeFill="background1" w:themeFillShade="BF"/>
          </w:tcPr>
          <w:p w14:paraId="55F58191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shd w:val="clear" w:color="auto" w:fill="BFBFBF" w:themeFill="background1" w:themeFillShade="BF"/>
          </w:tcPr>
          <w:p w14:paraId="46787064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14C08F4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8FED27" w14:textId="35173D55" w:rsidR="00381B47" w:rsidRPr="009D61E9" w:rsidRDefault="00683819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_____м)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</w:tcPr>
          <w:p w14:paraId="5D89E023" w14:textId="77777777" w:rsidR="00381B47" w:rsidRPr="009D61E9" w:rsidRDefault="00381B47" w:rsidP="00185A34">
            <w:pPr>
              <w:pStyle w:val="--2"/>
            </w:pPr>
          </w:p>
        </w:tc>
        <w:tc>
          <w:tcPr>
            <w:tcW w:w="3727" w:type="dxa"/>
          </w:tcPr>
          <w:p w14:paraId="0D6878EF" w14:textId="074EC4FC" w:rsidR="00381B47" w:rsidRPr="00837888" w:rsidRDefault="00683819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proofErr w:type="spellStart"/>
            <w:r w:rsidR="00381B47">
              <w:t>термопот</w:t>
            </w:r>
            <w:r w:rsidR="00DE7EFE">
              <w:t>ы</w:t>
            </w:r>
            <w:proofErr w:type="spellEnd"/>
            <w:r w:rsidR="00381B47">
              <w:tab/>
            </w: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</w:tcPr>
          <w:p w14:paraId="7BF4109C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</w:tcPr>
          <w:p w14:paraId="5D2E1BD1" w14:textId="48611AF0" w:rsidR="00381B47" w:rsidRPr="001F1277" w:rsidRDefault="00683819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1C7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381B47">
              <w:t>индук</w:t>
            </w:r>
            <w:proofErr w:type="spellEnd"/>
            <w:r w:rsidR="00381B47">
              <w:t xml:space="preserve">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proofErr w:type="spellStart"/>
            <w:r w:rsidR="00381B47">
              <w:t>элек</w:t>
            </w:r>
            <w:proofErr w:type="spellEnd"/>
            <w:r w:rsidR="00381B47">
              <w:t xml:space="preserve">. </w:t>
            </w:r>
            <w:sdt>
              <w:sdtPr>
                <w:id w:val="-9939459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1C7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</w:tcPr>
          <w:p w14:paraId="4CEE1789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9D136" w14:textId="348B3D17" w:rsidR="00381B47" w:rsidRPr="00461184" w:rsidRDefault="00683819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</w:tcPr>
          <w:p w14:paraId="44ABFAC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8E0545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A45F269" w14:textId="19BC4D23" w:rsidR="00381B47" w:rsidRPr="009D61E9" w:rsidRDefault="00683819" w:rsidP="001B7E10">
            <w:pPr>
              <w:pStyle w:val="--2"/>
            </w:pPr>
            <w:sdt>
              <w:sdt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</w:tcPr>
          <w:p w14:paraId="28716888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1C400B3" w14:textId="7B959555" w:rsidR="00381B47" w:rsidRPr="00837888" w:rsidRDefault="00683819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</w:tcPr>
          <w:p w14:paraId="775B9DF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0C78C0F" w14:textId="033DEB28" w:rsidR="00381B47" w:rsidRPr="001F1277" w:rsidRDefault="00683819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</w:tcPr>
          <w:p w14:paraId="5254DD03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CAF9375" w14:textId="6C41E9B8" w:rsidR="00381B47" w:rsidRPr="00461184" w:rsidRDefault="00683819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</w:tcPr>
          <w:p w14:paraId="16B8C16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E8C6D26" w14:textId="77777777" w:rsidTr="000A4EB6">
        <w:trPr>
          <w:trHeight w:val="94"/>
        </w:trPr>
        <w:tc>
          <w:tcPr>
            <w:tcW w:w="4251" w:type="dxa"/>
            <w:gridSpan w:val="3"/>
          </w:tcPr>
          <w:p w14:paraId="6110C28E" w14:textId="285E89A2" w:rsidR="00381B47" w:rsidRPr="009D61E9" w:rsidRDefault="00683819" w:rsidP="00C06F80">
            <w:pPr>
              <w:pStyle w:val="--2"/>
            </w:pPr>
            <w:sdt>
              <w:sdt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</w:tcPr>
          <w:p w14:paraId="5B04B4D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5E99EA6D" w14:textId="66F3E3DD" w:rsidR="00381B47" w:rsidRPr="00837888" w:rsidRDefault="00683819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</w:tcPr>
          <w:p w14:paraId="51C3476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4B96A177" w14:textId="04CC05C0" w:rsidR="00381B47" w:rsidRPr="001F1277" w:rsidRDefault="00683819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</w:tcPr>
          <w:p w14:paraId="6CBD3FC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3447E33" w14:textId="7ED8D0BA" w:rsidR="00381B47" w:rsidRPr="001F1277" w:rsidRDefault="00683819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A7E4E">
              <w:t>этикетировщики</w:t>
            </w:r>
            <w:proofErr w:type="spellEnd"/>
            <w:r w:rsidR="007A7E4E">
              <w:t xml:space="preserve"> </w:t>
            </w:r>
          </w:p>
        </w:tc>
        <w:tc>
          <w:tcPr>
            <w:tcW w:w="567" w:type="dxa"/>
          </w:tcPr>
          <w:p w14:paraId="65AA3A53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9696E9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C443354" w14:textId="52E26A24" w:rsidR="00381B47" w:rsidRPr="009D61E9" w:rsidRDefault="00683819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</w:tcPr>
          <w:p w14:paraId="5F720644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34673625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</w:tcPr>
          <w:p w14:paraId="7695024E" w14:textId="4100191A" w:rsidR="00381B47" w:rsidRPr="001F1277" w:rsidRDefault="00683819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381B47">
              <w:t>пароконвектоматы</w:t>
            </w:r>
            <w:proofErr w:type="spellEnd"/>
            <w:r w:rsidR="00381B47">
              <w:t xml:space="preserve"> </w:t>
            </w:r>
          </w:p>
        </w:tc>
        <w:tc>
          <w:tcPr>
            <w:tcW w:w="571" w:type="dxa"/>
          </w:tcPr>
          <w:p w14:paraId="4D865482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564E7E7" w14:textId="61848C4C" w:rsidR="00381B47" w:rsidRPr="001F1277" w:rsidRDefault="00683819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</w:tcPr>
          <w:p w14:paraId="7B21593D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7B5030B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CC3C927" w14:textId="45D9CA3C" w:rsidR="00381B47" w:rsidRPr="009D61E9" w:rsidRDefault="00683819" w:rsidP="00EA2062">
            <w:pPr>
              <w:pStyle w:val="--2"/>
            </w:pPr>
            <w:sdt>
              <w:sdt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</w:tcPr>
          <w:p w14:paraId="2E08CF8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30D8F43" w14:textId="6A18EF9C" w:rsidR="00381B47" w:rsidRPr="001F1277" w:rsidRDefault="00683819" w:rsidP="00EA2062">
            <w:pPr>
              <w:pStyle w:val="--2"/>
            </w:pPr>
            <w:sdt>
              <w:sdt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</w:tcPr>
          <w:p w14:paraId="5A3DB96E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CFFA4BB" w14:textId="6023CA47" w:rsidR="00381B47" w:rsidRPr="00461184" w:rsidRDefault="00683819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</w:tcPr>
          <w:p w14:paraId="465F3F6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4F0FFF00" w14:textId="6DBE330F" w:rsidR="00381B47" w:rsidRPr="00461184" w:rsidRDefault="00683819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</w:tcPr>
          <w:p w14:paraId="33B67FC3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01F6D536" w14:textId="77777777" w:rsidTr="000A4EB6">
        <w:trPr>
          <w:trHeight w:val="183"/>
        </w:trPr>
        <w:tc>
          <w:tcPr>
            <w:tcW w:w="1697" w:type="dxa"/>
          </w:tcPr>
          <w:p w14:paraId="4E6A6E6B" w14:textId="056B330F" w:rsidR="00381B47" w:rsidRPr="009D61E9" w:rsidRDefault="00683819" w:rsidP="00381B47">
            <w:pPr>
              <w:pStyle w:val="--2"/>
            </w:pPr>
            <w:sdt>
              <w:sdt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</w:tcPr>
          <w:p w14:paraId="641ADBB5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524" w:type="dxa"/>
          </w:tcPr>
          <w:p w14:paraId="756B8A9D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3727" w:type="dxa"/>
          </w:tcPr>
          <w:p w14:paraId="39B19D66" w14:textId="5F7ED5C5" w:rsidR="00381B47" w:rsidRPr="001F1277" w:rsidRDefault="00683819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proofErr w:type="spellStart"/>
            <w:r w:rsidR="00381B47" w:rsidRPr="001F1277">
              <w:t>мусаты</w:t>
            </w:r>
            <w:proofErr w:type="spellEnd"/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</w:tcPr>
          <w:p w14:paraId="6DF02F57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3254FBEA" w14:textId="10C9F53F" w:rsidR="00381B47" w:rsidRPr="00461184" w:rsidRDefault="00683819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381B47" w:rsidRPr="00461184">
              <w:t>расстоечные</w:t>
            </w:r>
            <w:proofErr w:type="spellEnd"/>
            <w:r w:rsidR="00381B47" w:rsidRPr="00461184">
              <w:t xml:space="preserve"> шкафы</w:t>
            </w:r>
          </w:p>
        </w:tc>
        <w:tc>
          <w:tcPr>
            <w:tcW w:w="571" w:type="dxa"/>
          </w:tcPr>
          <w:p w14:paraId="01511BA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1F9E6867" w14:textId="5174DAFA" w:rsidR="00D0491A" w:rsidRPr="00D0491A" w:rsidRDefault="00683819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 xml:space="preserve">автоматический </w:t>
            </w:r>
            <w:proofErr w:type="spellStart"/>
            <w:r w:rsidR="007A7E4E">
              <w:t>клипсаторы</w:t>
            </w:r>
            <w:proofErr w:type="spellEnd"/>
          </w:p>
        </w:tc>
        <w:tc>
          <w:tcPr>
            <w:tcW w:w="567" w:type="dxa"/>
          </w:tcPr>
          <w:p w14:paraId="1B17FAA2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26596B4C" w14:textId="77777777" w:rsidTr="000A4EB6">
        <w:trPr>
          <w:trHeight w:val="183"/>
        </w:trPr>
        <w:tc>
          <w:tcPr>
            <w:tcW w:w="1697" w:type="dxa"/>
          </w:tcPr>
          <w:p w14:paraId="755E24DC" w14:textId="19A732EB" w:rsidR="00100736" w:rsidRPr="009D61E9" w:rsidRDefault="00683819" w:rsidP="007A4884">
            <w:pPr>
              <w:pStyle w:val="--2"/>
            </w:pPr>
            <w:sdt>
              <w:sdt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</w:tcPr>
          <w:p w14:paraId="37B902E0" w14:textId="77777777" w:rsidR="00100736" w:rsidRPr="009D61E9" w:rsidRDefault="00100736" w:rsidP="007A4884">
            <w:pPr>
              <w:pStyle w:val="--2"/>
            </w:pPr>
          </w:p>
        </w:tc>
        <w:tc>
          <w:tcPr>
            <w:tcW w:w="524" w:type="dxa"/>
          </w:tcPr>
          <w:p w14:paraId="4FB01062" w14:textId="77777777" w:rsidR="00100736" w:rsidRPr="009D61E9" w:rsidRDefault="00100736" w:rsidP="00EA2062">
            <w:pPr>
              <w:pStyle w:val="--2"/>
            </w:pPr>
          </w:p>
        </w:tc>
        <w:tc>
          <w:tcPr>
            <w:tcW w:w="3727" w:type="dxa"/>
          </w:tcPr>
          <w:p w14:paraId="3071649B" w14:textId="267F1AAA" w:rsidR="00100736" w:rsidRDefault="00683819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</w:tcPr>
          <w:p w14:paraId="092D6275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2D26D54F" w14:textId="5009E5C8" w:rsidR="00100736" w:rsidRDefault="00683819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</w:tcPr>
          <w:p w14:paraId="45D1F105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221824EF" w14:textId="52521256" w:rsidR="00100736" w:rsidRDefault="00683819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</w:tcPr>
          <w:p w14:paraId="134DAFAE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04A1E5FB" w14:textId="77777777" w:rsidTr="000A4EB6">
        <w:trPr>
          <w:trHeight w:val="183"/>
        </w:trPr>
        <w:tc>
          <w:tcPr>
            <w:tcW w:w="4251" w:type="dxa"/>
            <w:gridSpan w:val="3"/>
          </w:tcPr>
          <w:p w14:paraId="4F760838" w14:textId="00B8BA97" w:rsidR="00C728D3" w:rsidRPr="009D61E9" w:rsidRDefault="00683819" w:rsidP="00381B47">
            <w:pPr>
              <w:pStyle w:val="--2"/>
            </w:pPr>
            <w:sdt>
              <w:sdt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</w:tcPr>
          <w:p w14:paraId="7E261C5D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</w:tcPr>
          <w:p w14:paraId="171B1BB1" w14:textId="1A90DC19" w:rsidR="00C728D3" w:rsidRPr="001F1277" w:rsidRDefault="00683819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1F1277">
              <w:t>гастроёмкости</w:t>
            </w:r>
            <w:proofErr w:type="spellEnd"/>
          </w:p>
        </w:tc>
        <w:tc>
          <w:tcPr>
            <w:tcW w:w="567" w:type="dxa"/>
          </w:tcPr>
          <w:p w14:paraId="06020B2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shd w:val="clear" w:color="auto" w:fill="BFBFBF" w:themeFill="background1" w:themeFillShade="BF"/>
          </w:tcPr>
          <w:p w14:paraId="177387D4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</w:tcPr>
          <w:p w14:paraId="462E989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EEF0506" w14:textId="77777777" w:rsidTr="000A4EB6">
        <w:trPr>
          <w:trHeight w:val="183"/>
        </w:trPr>
        <w:tc>
          <w:tcPr>
            <w:tcW w:w="4251" w:type="dxa"/>
            <w:gridSpan w:val="3"/>
          </w:tcPr>
          <w:p w14:paraId="520075F8" w14:textId="7194E427" w:rsidR="00C728D3" w:rsidRPr="009D61E9" w:rsidRDefault="00683819" w:rsidP="00EA2062">
            <w:pPr>
              <w:pStyle w:val="--2"/>
            </w:pPr>
            <w:sdt>
              <w:sdt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</w:tcPr>
          <w:p w14:paraId="76BA963D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F22989F" w14:textId="28ECB862" w:rsidR="00C728D3" w:rsidRPr="001F1277" w:rsidRDefault="00683819" w:rsidP="00EA2062">
            <w:pPr>
              <w:pStyle w:val="--2"/>
            </w:pPr>
            <w:sdt>
              <w:sdt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1D45EC59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E88CB0E" w14:textId="2B4E4608" w:rsidR="00C728D3" w:rsidRPr="00E96B43" w:rsidRDefault="00683819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</w:tcPr>
          <w:p w14:paraId="00E29ED3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10F3A3C0" w14:textId="3EE01213" w:rsidR="00C728D3" w:rsidRDefault="00683819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1D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</w:tcPr>
          <w:p w14:paraId="6DDDBED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2BD05B8" w14:textId="77777777" w:rsidTr="000A4EB6">
        <w:trPr>
          <w:trHeight w:val="183"/>
        </w:trPr>
        <w:tc>
          <w:tcPr>
            <w:tcW w:w="4251" w:type="dxa"/>
            <w:gridSpan w:val="3"/>
          </w:tcPr>
          <w:p w14:paraId="62A0A15A" w14:textId="724A3553" w:rsidR="00C728D3" w:rsidRPr="009D61E9" w:rsidRDefault="00683819" w:rsidP="00EA2062">
            <w:pPr>
              <w:pStyle w:val="--2"/>
            </w:pPr>
            <w:sdt>
              <w:sdt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</w:tcPr>
          <w:p w14:paraId="475AE25F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4AB26D7" w14:textId="726FC8BD" w:rsidR="00C728D3" w:rsidRPr="001F1277" w:rsidRDefault="00683819" w:rsidP="00EA2062">
            <w:pPr>
              <w:pStyle w:val="--2"/>
            </w:pPr>
            <w:sdt>
              <w:sdt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FDAEC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3276D6D" w14:textId="1ADD3801" w:rsidR="00C728D3" w:rsidRPr="00E96B43" w:rsidRDefault="00683819" w:rsidP="007A4884">
            <w:pPr>
              <w:pStyle w:val="--2"/>
            </w:pPr>
            <w:sdt>
              <w:sdt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</w:tcPr>
          <w:p w14:paraId="1A9DB39C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2F002651" w14:textId="7AC6961E" w:rsidR="00C728D3" w:rsidRPr="00837888" w:rsidRDefault="00683819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1D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461184">
              <w:t>слайсера</w:t>
            </w:r>
            <w:proofErr w:type="spellEnd"/>
          </w:p>
        </w:tc>
        <w:tc>
          <w:tcPr>
            <w:tcW w:w="567" w:type="dxa"/>
          </w:tcPr>
          <w:p w14:paraId="33CAB63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534C633" w14:textId="77777777" w:rsidTr="000A4EB6">
        <w:trPr>
          <w:trHeight w:val="183"/>
        </w:trPr>
        <w:tc>
          <w:tcPr>
            <w:tcW w:w="4251" w:type="dxa"/>
            <w:gridSpan w:val="3"/>
          </w:tcPr>
          <w:p w14:paraId="28911DFD" w14:textId="75C0D251" w:rsidR="00C728D3" w:rsidRDefault="00683819" w:rsidP="00F225B7">
            <w:pPr>
              <w:pStyle w:val="--2"/>
            </w:pPr>
            <w:sdt>
              <w:sdt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</w:tcPr>
          <w:p w14:paraId="62384AF4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4A04D88" w14:textId="23E8A85B" w:rsidR="00C728D3" w:rsidRDefault="00683819" w:rsidP="00EA2062">
            <w:pPr>
              <w:pStyle w:val="--2"/>
            </w:pPr>
            <w:sdt>
              <w:sdt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CB1A8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EC632EA" w14:textId="258157BB" w:rsidR="00C728D3" w:rsidRPr="0044600B" w:rsidRDefault="00683819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</w:tcPr>
          <w:p w14:paraId="449C34D7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37A4036F" w14:textId="4A4F3A82" w:rsidR="00C728D3" w:rsidRDefault="00683819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</w:tcPr>
          <w:p w14:paraId="2A247F4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01D6270" w14:textId="77777777" w:rsidTr="000A4EB6">
        <w:trPr>
          <w:trHeight w:val="183"/>
        </w:trPr>
        <w:tc>
          <w:tcPr>
            <w:tcW w:w="4251" w:type="dxa"/>
            <w:gridSpan w:val="3"/>
          </w:tcPr>
          <w:p w14:paraId="64A47DD3" w14:textId="2266DDAF" w:rsidR="00C728D3" w:rsidRPr="009D61E9" w:rsidRDefault="00683819" w:rsidP="00EA2062">
            <w:pPr>
              <w:pStyle w:val="--2"/>
            </w:pPr>
            <w:sdt>
              <w:sdt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</w:tcPr>
          <w:p w14:paraId="157BE5B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D276934" w14:textId="4FE8D452" w:rsidR="00C728D3" w:rsidRPr="001F1277" w:rsidRDefault="00683819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с</w:t>
            </w:r>
            <w:r w:rsidR="00C728D3" w:rsidRPr="001A30F0">
              <w:t>илапеновы</w:t>
            </w:r>
            <w:r w:rsidR="00C728D3">
              <w:t>е</w:t>
            </w:r>
            <w:proofErr w:type="spellEnd"/>
            <w:r w:rsidR="00C728D3">
              <w:t xml:space="preserve"> коврики</w:t>
            </w:r>
          </w:p>
        </w:tc>
        <w:tc>
          <w:tcPr>
            <w:tcW w:w="567" w:type="dxa"/>
          </w:tcPr>
          <w:p w14:paraId="7BFBC8AD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54E9E6B" w14:textId="627B7463" w:rsidR="00C728D3" w:rsidRPr="0044600B" w:rsidRDefault="00683819" w:rsidP="007A4884">
            <w:pPr>
              <w:pStyle w:val="--2"/>
            </w:pPr>
            <w:sdt>
              <w:sdt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44600B">
              <w:t>бисквиторезки</w:t>
            </w:r>
            <w:proofErr w:type="spellEnd"/>
            <w:r w:rsidR="00C728D3">
              <w:t xml:space="preserve"> </w:t>
            </w:r>
          </w:p>
        </w:tc>
        <w:tc>
          <w:tcPr>
            <w:tcW w:w="571" w:type="dxa"/>
          </w:tcPr>
          <w:p w14:paraId="3420353B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</w:tcPr>
          <w:p w14:paraId="52A6E16A" w14:textId="5EC62518" w:rsidR="00C728D3" w:rsidRPr="00837888" w:rsidRDefault="00683819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</w:tcPr>
          <w:p w14:paraId="6722763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EF1B44C" w14:textId="77777777" w:rsidTr="000A4EB6">
        <w:trPr>
          <w:trHeight w:val="183"/>
        </w:trPr>
        <w:tc>
          <w:tcPr>
            <w:tcW w:w="4251" w:type="dxa"/>
            <w:gridSpan w:val="3"/>
          </w:tcPr>
          <w:p w14:paraId="72562958" w14:textId="78E77E9B" w:rsidR="00C728D3" w:rsidRPr="009D61E9" w:rsidRDefault="00683819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</w:tcPr>
          <w:p w14:paraId="6E7CF9D2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</w:tcPr>
          <w:p w14:paraId="4B88DA02" w14:textId="7B49EE7D" w:rsidR="00C728D3" w:rsidRPr="001F1277" w:rsidRDefault="00683819" w:rsidP="00EA2062">
            <w:pPr>
              <w:pStyle w:val="--2"/>
            </w:pPr>
            <w:sdt>
              <w:sdt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</w:tcPr>
          <w:p w14:paraId="5C206E2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32E5F1A" w14:textId="64F2AAF9" w:rsidR="00C728D3" w:rsidRPr="0044600B" w:rsidRDefault="00683819" w:rsidP="007A4884">
            <w:pPr>
              <w:pStyle w:val="--2"/>
            </w:pPr>
            <w:sdt>
              <w:sdt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proofErr w:type="spellStart"/>
            <w:r w:rsidR="00C728D3" w:rsidRPr="00461184">
              <w:t>тестоделители</w:t>
            </w:r>
            <w:proofErr w:type="spellEnd"/>
          </w:p>
        </w:tc>
        <w:tc>
          <w:tcPr>
            <w:tcW w:w="571" w:type="dxa"/>
          </w:tcPr>
          <w:p w14:paraId="0503443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695D78D4" w14:textId="33F09CD0" w:rsidR="00C728D3" w:rsidRPr="00837888" w:rsidRDefault="00683819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</w:tcPr>
          <w:p w14:paraId="41F13E5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BFD1F0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99EAAE3" w14:textId="3A983765" w:rsidR="00C728D3" w:rsidRPr="009D61E9" w:rsidRDefault="00683819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</w:tcPr>
          <w:p w14:paraId="570EBA2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B085563" w14:textId="28F6457C" w:rsidR="00C728D3" w:rsidRPr="001F1277" w:rsidRDefault="00683819" w:rsidP="00EA2062">
            <w:pPr>
              <w:pStyle w:val="--2"/>
            </w:pPr>
            <w:sdt>
              <w:sdt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1F1277">
              <w:t>дежи</w:t>
            </w:r>
            <w:proofErr w:type="spellEnd"/>
            <w:r w:rsidR="00C728D3" w:rsidRPr="001F1277">
              <w:tab/>
            </w: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</w:tcPr>
          <w:p w14:paraId="39C0B46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D5633B" w14:textId="30789718" w:rsidR="00C728D3" w:rsidRPr="0044600B" w:rsidRDefault="00683819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т</w:t>
            </w:r>
            <w:r w:rsidR="00C728D3" w:rsidRPr="0044600B">
              <w:t>естоокруглители</w:t>
            </w:r>
            <w:proofErr w:type="spellEnd"/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тестораскатки</w:t>
            </w:r>
            <w:proofErr w:type="spellEnd"/>
          </w:p>
        </w:tc>
        <w:tc>
          <w:tcPr>
            <w:tcW w:w="571" w:type="dxa"/>
          </w:tcPr>
          <w:p w14:paraId="054C8E6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0A3B8" w14:textId="51C64FE6" w:rsidR="00C728D3" w:rsidRPr="0044600B" w:rsidRDefault="00683819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</w:tcPr>
          <w:p w14:paraId="6495A58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54E3BD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89B9B8C" w14:textId="53BE2CAB" w:rsidR="00C728D3" w:rsidRPr="009D61E9" w:rsidRDefault="00683819" w:rsidP="00753F79">
            <w:pPr>
              <w:pStyle w:val="--2"/>
            </w:pPr>
            <w:sdt>
              <w:sdt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 xml:space="preserve"> ворота/</w:t>
            </w:r>
            <w:proofErr w:type="spellStart"/>
            <w:r w:rsidR="00C728D3" w:rsidRPr="009272CB">
              <w:t>роллета</w:t>
            </w:r>
            <w:proofErr w:type="spellEnd"/>
            <w:r w:rsidR="00C728D3" w:rsidRPr="009272CB">
              <w:tab/>
            </w:r>
          </w:p>
        </w:tc>
        <w:tc>
          <w:tcPr>
            <w:tcW w:w="524" w:type="dxa"/>
          </w:tcPr>
          <w:p w14:paraId="24AAFB1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E6F61CB" w14:textId="1338704A" w:rsidR="00C728D3" w:rsidRPr="001F1277" w:rsidRDefault="00683819" w:rsidP="00F225B7">
            <w:pPr>
              <w:pStyle w:val="--2"/>
            </w:pPr>
            <w:sdt>
              <w:sdt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ёмкости для </w:t>
            </w:r>
            <w:proofErr w:type="spellStart"/>
            <w:r w:rsidR="00C728D3">
              <w:t>перетаривания</w:t>
            </w:r>
            <w:proofErr w:type="spellEnd"/>
          </w:p>
        </w:tc>
        <w:tc>
          <w:tcPr>
            <w:tcW w:w="567" w:type="dxa"/>
          </w:tcPr>
          <w:p w14:paraId="22078AA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165FF833" w14:textId="20763585" w:rsidR="00C728D3" w:rsidRPr="0044600B" w:rsidRDefault="00683819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</w:tcPr>
          <w:p w14:paraId="7AC17ED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C2BCE6D" w14:textId="77777777" w:rsidR="00C728D3" w:rsidRPr="00461184" w:rsidRDefault="00683819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679B210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98D948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5A9972" w14:textId="6F5EF228" w:rsidR="00C728D3" w:rsidRDefault="00683819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</w:tcPr>
          <w:p w14:paraId="5FBD8B4B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595B722" w14:textId="4DF9FEBD" w:rsidR="00C728D3" w:rsidRDefault="00683819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корзины для </w:t>
            </w:r>
            <w:proofErr w:type="spellStart"/>
            <w:r w:rsidR="00C728D3">
              <w:t>расстойки</w:t>
            </w:r>
            <w:proofErr w:type="spellEnd"/>
            <w:r w:rsidR="00C728D3">
              <w:t xml:space="preserve"> теста</w:t>
            </w:r>
          </w:p>
        </w:tc>
        <w:tc>
          <w:tcPr>
            <w:tcW w:w="567" w:type="dxa"/>
          </w:tcPr>
          <w:p w14:paraId="5B9F42A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7CC0BEF" w14:textId="1D37FC43" w:rsidR="00C728D3" w:rsidRPr="0044600B" w:rsidRDefault="00683819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461184">
              <w:t>тарталетницы</w:t>
            </w:r>
            <w:proofErr w:type="spellEnd"/>
          </w:p>
        </w:tc>
        <w:tc>
          <w:tcPr>
            <w:tcW w:w="571" w:type="dxa"/>
          </w:tcPr>
          <w:p w14:paraId="39F2837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7A9B263" w14:textId="77777777" w:rsidR="00C728D3" w:rsidRDefault="00683819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342D511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76174D4" w14:textId="77777777" w:rsidTr="000A4EB6">
        <w:trPr>
          <w:trHeight w:val="183"/>
        </w:trPr>
        <w:tc>
          <w:tcPr>
            <w:tcW w:w="4251" w:type="dxa"/>
            <w:gridSpan w:val="3"/>
          </w:tcPr>
          <w:p w14:paraId="57872A4C" w14:textId="589221B8" w:rsidR="00C728D3" w:rsidRPr="00185A34" w:rsidRDefault="00683819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демосистема</w:t>
            </w:r>
            <w:proofErr w:type="spellEnd"/>
            <w:r w:rsidR="00C728D3">
              <w:t xml:space="preserve"> (контактная поверхность)</w:t>
            </w:r>
          </w:p>
        </w:tc>
        <w:tc>
          <w:tcPr>
            <w:tcW w:w="524" w:type="dxa"/>
          </w:tcPr>
          <w:p w14:paraId="776E951A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85AEB12" w14:textId="61CD25C6" w:rsidR="00C728D3" w:rsidRPr="001F1277" w:rsidRDefault="00683819" w:rsidP="00F225B7">
            <w:pPr>
              <w:pStyle w:val="--2"/>
            </w:pPr>
            <w:sdt>
              <w:sdt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</w:tcPr>
          <w:p w14:paraId="02F90FA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7D9FB51" w14:textId="1EF60C26" w:rsidR="00C728D3" w:rsidRPr="0044600B" w:rsidRDefault="00683819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</w:tcPr>
          <w:p w14:paraId="708B2C1D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2855A3" w14:textId="77777777" w:rsidR="00C728D3" w:rsidRPr="00461184" w:rsidRDefault="00683819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46A26D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B878787" w14:textId="77777777" w:rsidTr="000A4EB6">
        <w:trPr>
          <w:trHeight w:val="183"/>
        </w:trPr>
        <w:tc>
          <w:tcPr>
            <w:tcW w:w="1837" w:type="dxa"/>
            <w:gridSpan w:val="2"/>
          </w:tcPr>
          <w:p w14:paraId="60CBB7C3" w14:textId="00D94451" w:rsidR="00C728D3" w:rsidRPr="009D61E9" w:rsidRDefault="00683819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</w:tcPr>
          <w:p w14:paraId="0255B060" w14:textId="77777777" w:rsidR="00C728D3" w:rsidRPr="009D61E9" w:rsidRDefault="00C728D3" w:rsidP="00F03F45">
            <w:pPr>
              <w:pStyle w:val="--2"/>
            </w:pPr>
          </w:p>
        </w:tc>
        <w:tc>
          <w:tcPr>
            <w:tcW w:w="524" w:type="dxa"/>
          </w:tcPr>
          <w:p w14:paraId="2C5C0202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0C5C3DE" w14:textId="4D86D853" w:rsidR="00C728D3" w:rsidRPr="001F1277" w:rsidRDefault="00683819" w:rsidP="00EA2062">
            <w:pPr>
              <w:pStyle w:val="--2"/>
            </w:pPr>
            <w:sdt>
              <w:sdt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</w:tcPr>
          <w:p w14:paraId="1DF814E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5145F7E5" w14:textId="17DAE14B" w:rsidR="00C728D3" w:rsidRPr="0044600B" w:rsidRDefault="00683819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</w:tcPr>
          <w:p w14:paraId="0443E53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BBCF400" w14:textId="77777777" w:rsidR="00C728D3" w:rsidRPr="00461184" w:rsidRDefault="00683819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5AE9845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4C2C2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2967122C" w14:textId="75B7B01A" w:rsidR="00C728D3" w:rsidRPr="009D61E9" w:rsidRDefault="00683819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</w:tcPr>
          <w:p w14:paraId="7230EA70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599EBD54" w14:textId="47AA094B" w:rsidR="00C728D3" w:rsidRPr="001F1277" w:rsidRDefault="00683819" w:rsidP="00F225B7">
            <w:pPr>
              <w:pStyle w:val="--2"/>
            </w:pPr>
            <w:sdt>
              <w:sdtPr>
                <w:id w:val="-85773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</w:tcPr>
          <w:p w14:paraId="39D2160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BA50F6C" w14:textId="34F646E9" w:rsidR="00C728D3" w:rsidRPr="0044600B" w:rsidRDefault="00683819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</w:tcPr>
          <w:p w14:paraId="164D712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3FA0975" w14:textId="77777777" w:rsidR="00C728D3" w:rsidRPr="00461184" w:rsidRDefault="00683819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1A499AC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93F0D0D" w14:textId="77777777" w:rsidTr="000A4EB6">
        <w:trPr>
          <w:trHeight w:val="145"/>
        </w:trPr>
        <w:tc>
          <w:tcPr>
            <w:tcW w:w="4251" w:type="dxa"/>
            <w:gridSpan w:val="3"/>
          </w:tcPr>
          <w:p w14:paraId="0EA76B57" w14:textId="2969F638" w:rsidR="00C728D3" w:rsidRPr="009D61E9" w:rsidRDefault="00683819" w:rsidP="00EA2062">
            <w:pPr>
              <w:pStyle w:val="--2"/>
            </w:pPr>
            <w:sdt>
              <w:sdt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</w:tcPr>
          <w:p w14:paraId="47CD9E4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363CFF8D" w14:textId="07F96558" w:rsidR="00C728D3" w:rsidRPr="001F1277" w:rsidRDefault="00683819" w:rsidP="00EA2062">
            <w:pPr>
              <w:pStyle w:val="--2"/>
            </w:pPr>
            <w:sdt>
              <w:sdt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proofErr w:type="spellStart"/>
            <w:r w:rsidR="00C728D3" w:rsidRPr="001F1277">
              <w:t>подкатные</w:t>
            </w:r>
            <w:proofErr w:type="spellEnd"/>
          </w:p>
        </w:tc>
        <w:tc>
          <w:tcPr>
            <w:tcW w:w="567" w:type="dxa"/>
          </w:tcPr>
          <w:p w14:paraId="5D24993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6015C5E4" w14:textId="332F55A2" w:rsidR="00C728D3" w:rsidRPr="0044600B" w:rsidRDefault="00683819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 xml:space="preserve">машина для резки </w:t>
            </w:r>
            <w:proofErr w:type="spellStart"/>
            <w:r w:rsidR="00C728D3" w:rsidRPr="00461184">
              <w:t>конд</w:t>
            </w:r>
            <w:proofErr w:type="spellEnd"/>
            <w:r w:rsidR="00502366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</w:tcPr>
          <w:p w14:paraId="3E55948B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43074BB" w14:textId="77777777" w:rsidR="00C728D3" w:rsidRPr="0044600B" w:rsidRDefault="00683819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01FB1AC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A20CE7C" w14:textId="77777777" w:rsidTr="000A4EB6">
        <w:trPr>
          <w:trHeight w:val="135"/>
        </w:trPr>
        <w:tc>
          <w:tcPr>
            <w:tcW w:w="4251" w:type="dxa"/>
            <w:gridSpan w:val="3"/>
          </w:tcPr>
          <w:p w14:paraId="22E46D84" w14:textId="560D351B" w:rsidR="00C728D3" w:rsidRPr="009D61E9" w:rsidRDefault="00683819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</w:tcPr>
          <w:p w14:paraId="304A178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5746C55" w14:textId="08762CA4" w:rsidR="00C728D3" w:rsidRPr="001F1277" w:rsidRDefault="00683819" w:rsidP="00F225B7">
            <w:pPr>
              <w:pStyle w:val="--2"/>
            </w:pPr>
            <w:sdt>
              <w:sdt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</w:tcPr>
          <w:p w14:paraId="7E6CC2C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D786A10" w14:textId="07B63052" w:rsidR="00C728D3" w:rsidRPr="0044600B" w:rsidRDefault="00683819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</w:tcPr>
          <w:p w14:paraId="7F89BCB4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193DE0" w14:textId="77777777" w:rsidR="00C728D3" w:rsidRPr="0044600B" w:rsidRDefault="00683819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D679735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089D4126" w14:textId="77777777" w:rsidTr="000A4EB6">
        <w:trPr>
          <w:trHeight w:val="183"/>
        </w:trPr>
        <w:tc>
          <w:tcPr>
            <w:tcW w:w="4251" w:type="dxa"/>
            <w:gridSpan w:val="3"/>
          </w:tcPr>
          <w:p w14:paraId="279E12D6" w14:textId="50D17CEE" w:rsidR="0077471D" w:rsidRPr="009D61E9" w:rsidRDefault="00683819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</w:tcPr>
          <w:p w14:paraId="7645608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E94EB24" w14:textId="39006F65" w:rsidR="0077471D" w:rsidRPr="001F1277" w:rsidRDefault="00683819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</w:t>
            </w:r>
            <w:proofErr w:type="spellStart"/>
            <w:r w:rsidR="0077471D" w:rsidRPr="001F1277">
              <w:t>bigbox</w:t>
            </w:r>
            <w:proofErr w:type="spellEnd"/>
            <w:r w:rsidR="0077471D" w:rsidRPr="001F1277">
              <w:t>)</w:t>
            </w:r>
          </w:p>
        </w:tc>
        <w:tc>
          <w:tcPr>
            <w:tcW w:w="567" w:type="dxa"/>
          </w:tcPr>
          <w:p w14:paraId="120DA4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72C668" w14:textId="08E6D35C" w:rsidR="0077471D" w:rsidRPr="00461184" w:rsidRDefault="00683819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</w:tcPr>
          <w:p w14:paraId="3E32438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9561B71" w14:textId="77777777" w:rsidR="0077471D" w:rsidRPr="00461184" w:rsidRDefault="00683819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67677FC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180F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D8F219" w14:textId="61157854" w:rsidR="0077471D" w:rsidRDefault="00683819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</w:tcPr>
          <w:p w14:paraId="04CC71C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2352706" w14:textId="7E76F7AA" w:rsidR="0077471D" w:rsidRPr="001F1277" w:rsidRDefault="00683819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>
              <w:rPr>
                <w:rFonts w:eastAsia="Times New Roman"/>
              </w:rPr>
              <w:t>расстоечные</w:t>
            </w:r>
            <w:proofErr w:type="spellEnd"/>
            <w:r w:rsidR="0077471D">
              <w:rPr>
                <w:rFonts w:eastAsia="Times New Roman"/>
              </w:rPr>
              <w:t xml:space="preserve"> </w:t>
            </w:r>
            <w:proofErr w:type="spellStart"/>
            <w:r w:rsidR="0077471D">
              <w:rPr>
                <w:rFonts w:eastAsia="Times New Roman"/>
              </w:rPr>
              <w:t>термочехлы</w:t>
            </w:r>
            <w:proofErr w:type="spellEnd"/>
          </w:p>
        </w:tc>
        <w:tc>
          <w:tcPr>
            <w:tcW w:w="567" w:type="dxa"/>
          </w:tcPr>
          <w:p w14:paraId="3C26DB3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9B46BC7" w14:textId="381BEA80" w:rsidR="0077471D" w:rsidRPr="00461184" w:rsidRDefault="00683819" w:rsidP="007A4884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минифилы</w:t>
            </w:r>
            <w:proofErr w:type="spellEnd"/>
            <w:r w:rsidR="0077471D" w:rsidRPr="00461184">
              <w:t xml:space="preserve"> (дозаторы крема)</w:t>
            </w:r>
          </w:p>
        </w:tc>
        <w:tc>
          <w:tcPr>
            <w:tcW w:w="571" w:type="dxa"/>
          </w:tcPr>
          <w:p w14:paraId="59977DD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3C49FEB" w14:textId="77777777" w:rsidR="0077471D" w:rsidRDefault="00683819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937ADE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3A946B1" w14:textId="77777777" w:rsidTr="000A4EB6">
        <w:trPr>
          <w:trHeight w:val="183"/>
        </w:trPr>
        <w:tc>
          <w:tcPr>
            <w:tcW w:w="4251" w:type="dxa"/>
            <w:gridSpan w:val="3"/>
          </w:tcPr>
          <w:p w14:paraId="4E12AB25" w14:textId="40C23891" w:rsidR="0077471D" w:rsidRDefault="00683819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</w:tcPr>
          <w:p w14:paraId="3D3C793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40222F8" w14:textId="14946DC2" w:rsidR="0077471D" w:rsidRDefault="00683819" w:rsidP="00F225B7">
            <w:pPr>
              <w:pStyle w:val="--2"/>
            </w:pPr>
            <w:sdt>
              <w:sdt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</w:tcPr>
          <w:p w14:paraId="7104599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EEDB2FF" w14:textId="76434127" w:rsidR="0077471D" w:rsidRPr="00461184" w:rsidRDefault="00683819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</w:tcPr>
          <w:p w14:paraId="0FF8C2D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5589D82" w14:textId="77777777" w:rsidR="0077471D" w:rsidRDefault="00683819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39F5C6B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E60C885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09DBA1" w14:textId="676C3F5D" w:rsidR="00732401" w:rsidRDefault="00683819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1D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</w:tcPr>
          <w:p w14:paraId="353B7579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5166F75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08BEC6CE" w14:textId="3F05014B" w:rsidR="00732401" w:rsidRDefault="00683819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</w:tcPr>
          <w:p w14:paraId="19DD8483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31477E" w14:textId="77777777" w:rsidR="00732401" w:rsidRDefault="00683819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17908591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055BB552" w14:textId="77777777" w:rsidTr="000A4EB6">
        <w:trPr>
          <w:trHeight w:val="183"/>
        </w:trPr>
        <w:tc>
          <w:tcPr>
            <w:tcW w:w="4251" w:type="dxa"/>
            <w:gridSpan w:val="3"/>
          </w:tcPr>
          <w:p w14:paraId="01F95CAE" w14:textId="0500B25E" w:rsidR="0077471D" w:rsidRDefault="00683819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</w:tcPr>
          <w:p w14:paraId="566521D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CF98B7" w14:textId="75229CA7" w:rsidR="0077471D" w:rsidRDefault="00683819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proofErr w:type="spellStart"/>
            <w:r w:rsidR="0077471D" w:rsidRPr="00837888">
              <w:t>мопы</w:t>
            </w:r>
            <w:proofErr w:type="spellEnd"/>
            <w:r w:rsidR="0077471D">
              <w:tab/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</w:tcPr>
          <w:p w14:paraId="37224E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A30B3B7" w14:textId="28A6444B" w:rsidR="0077471D" w:rsidRPr="0044600B" w:rsidRDefault="00683819" w:rsidP="007A4884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просеивател</w:t>
            </w:r>
            <w:r w:rsidR="0077471D">
              <w:t>и</w:t>
            </w:r>
            <w:proofErr w:type="spellEnd"/>
            <w:r w:rsidR="0077471D">
              <w:t xml:space="preserve">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1D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1D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</w:tcPr>
          <w:p w14:paraId="796B3E4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22404E7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180EA85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88DB66" w14:textId="77777777" w:rsidTr="000A4EB6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1" w:type="dxa"/>
                <w:gridSpan w:val="3"/>
              </w:tcPr>
              <w:p w14:paraId="2A47BD5E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</w:tcPr>
          <w:p w14:paraId="1D3889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1D102D94" w14:textId="6BD39ACF" w:rsidR="0077471D" w:rsidRDefault="00683819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068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тележки </w:t>
            </w:r>
            <w:r w:rsidR="00220687">
              <w:t xml:space="preserve">уборочные </w:t>
            </w:r>
            <w:sdt>
              <w:sdtPr>
                <w:id w:val="694509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</w:tcPr>
          <w:p w14:paraId="10B1508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7D69E7C8" w14:textId="6C086786" w:rsidR="0077471D" w:rsidRPr="00461184" w:rsidRDefault="00683819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солодоварки</w:t>
            </w:r>
            <w:proofErr w:type="spellEnd"/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1D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ферментаторы</w:t>
            </w:r>
            <w:proofErr w:type="spellEnd"/>
          </w:p>
        </w:tc>
        <w:tc>
          <w:tcPr>
            <w:tcW w:w="571" w:type="dxa"/>
          </w:tcPr>
          <w:p w14:paraId="62EDE71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5BC6DB2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76D369A5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65CC7DDF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D9D9D9" w:themeFill="background1" w:themeFillShade="D9"/>
          </w:tcPr>
          <w:p w14:paraId="4855A6A7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</w:tcPr>
          <w:p w14:paraId="18E74344" w14:textId="46BAE00A" w:rsidR="00C728D3" w:rsidRDefault="00683819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</w:tcPr>
          <w:p w14:paraId="7B0C3F12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1FDC9EA9" w14:textId="2796D333" w:rsidR="00C728D3" w:rsidRDefault="00683819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</w:tcPr>
          <w:p w14:paraId="6DBF7C74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66165DC8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318B460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458089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7105BA4A" w14:textId="1F82A0EA" w:rsidR="0077471D" w:rsidRPr="009D61E9" w:rsidRDefault="00683819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</w:tcPr>
          <w:p w14:paraId="03C8976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165214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5FB9CED2" w14:textId="570C08FC" w:rsidR="0077471D" w:rsidRDefault="00683819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</w:tcPr>
          <w:p w14:paraId="7640331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17F3F8C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59BCFD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89E3C2C" w14:textId="77777777" w:rsidTr="000A4EB6">
        <w:trPr>
          <w:trHeight w:val="183"/>
        </w:trPr>
        <w:tc>
          <w:tcPr>
            <w:tcW w:w="4251" w:type="dxa"/>
            <w:gridSpan w:val="3"/>
          </w:tcPr>
          <w:p w14:paraId="6F352C83" w14:textId="345228C5" w:rsidR="0077471D" w:rsidRPr="009D61E9" w:rsidRDefault="00683819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</w:tcPr>
          <w:p w14:paraId="65F97FE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FAC5A05" w14:textId="2D1274A1" w:rsidR="0077471D" w:rsidRPr="00F86F0C" w:rsidRDefault="00683819" w:rsidP="007A4884">
            <w:pPr>
              <w:pStyle w:val="--2"/>
              <w:rPr>
                <w:sz w:val="20"/>
              </w:rPr>
            </w:pPr>
            <w:sdt>
              <w:sdtPr>
                <w:id w:val="-1922015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ПММ </w:t>
            </w:r>
            <w:sdt>
              <w:sdtPr>
                <w:id w:val="-11993967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купольная </w:t>
            </w:r>
            <w:sdt>
              <w:sdtPr>
                <w:id w:val="-17040178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туннельная</w:t>
            </w:r>
          </w:p>
        </w:tc>
        <w:tc>
          <w:tcPr>
            <w:tcW w:w="567" w:type="dxa"/>
          </w:tcPr>
          <w:p w14:paraId="020645E4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45B3E7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1CB223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08EBED4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DFA5BB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EF9275" w14:textId="77777777" w:rsidTr="000A4EB6">
        <w:trPr>
          <w:trHeight w:val="183"/>
        </w:trPr>
        <w:tc>
          <w:tcPr>
            <w:tcW w:w="4251" w:type="dxa"/>
            <w:gridSpan w:val="3"/>
          </w:tcPr>
          <w:p w14:paraId="19774E03" w14:textId="56C41C8A" w:rsidR="0077471D" w:rsidRPr="009D61E9" w:rsidRDefault="00683819" w:rsidP="007A4884">
            <w:pPr>
              <w:pStyle w:val="--2"/>
            </w:pPr>
            <w:sdt>
              <w:sdt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</w:tcPr>
          <w:p w14:paraId="10F87D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7EF36ED" w14:textId="7758E213" w:rsidR="0077471D" w:rsidRPr="00F86F0C" w:rsidRDefault="00683819" w:rsidP="007A4884">
            <w:pPr>
              <w:pStyle w:val="--2"/>
              <w:rPr>
                <w:sz w:val="20"/>
              </w:rPr>
            </w:pPr>
            <w:sdt>
              <w:sdtPr>
                <w:id w:val="-321433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272CB">
              <w:t xml:space="preserve"> </w:t>
            </w:r>
            <w:proofErr w:type="spellStart"/>
            <w:r w:rsidR="0077471D" w:rsidRPr="009272CB">
              <w:t>таромоечная</w:t>
            </w:r>
            <w:proofErr w:type="spellEnd"/>
            <w:r w:rsidR="0077471D" w:rsidRPr="009272CB">
              <w:t xml:space="preserve"> </w:t>
            </w:r>
            <w:r w:rsidR="0077471D" w:rsidRPr="00BD3AD2">
              <w:t>машина</w:t>
            </w:r>
          </w:p>
        </w:tc>
        <w:tc>
          <w:tcPr>
            <w:tcW w:w="567" w:type="dxa"/>
          </w:tcPr>
          <w:p w14:paraId="1F1AF485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682364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0D99923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26D4A337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4686441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267934C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CD253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BD608B5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7D18D860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D31C5CC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397E04B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3288BA8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5A0447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A8A9970" w14:textId="5F888888" w:rsidR="0077471D" w:rsidRPr="00837888" w:rsidRDefault="00683819" w:rsidP="007A4884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</w:tcPr>
          <w:p w14:paraId="522D147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676C43E" w14:textId="402A1C76" w:rsidR="0077471D" w:rsidRPr="00E96B43" w:rsidRDefault="00683819" w:rsidP="007A4884">
            <w:pPr>
              <w:pStyle w:val="--2"/>
            </w:pPr>
            <w:sdt>
              <w:sdt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691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77471D">
              <w:t>холд</w:t>
            </w:r>
            <w:proofErr w:type="spellEnd"/>
            <w:r w:rsidR="0077471D">
              <w:t xml:space="preserve">. </w:t>
            </w:r>
            <w:sdt>
              <w:sdtPr>
                <w:id w:val="-1245497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0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0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</w:tcPr>
          <w:p w14:paraId="35533C0A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55332A57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6EC3C3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FCF30C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A8EDC2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5EF2F8A" w14:textId="77777777" w:rsidTr="000A4EB6">
        <w:trPr>
          <w:trHeight w:val="183"/>
        </w:trPr>
        <w:tc>
          <w:tcPr>
            <w:tcW w:w="4251" w:type="dxa"/>
            <w:gridSpan w:val="3"/>
          </w:tcPr>
          <w:p w14:paraId="606F7EF1" w14:textId="11533696" w:rsidR="0077471D" w:rsidRPr="009D61E9" w:rsidRDefault="00683819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</w:tcPr>
          <w:p w14:paraId="3065CB1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4C2D7F55" w14:textId="6ED96816" w:rsidR="0077471D" w:rsidRPr="00E96B43" w:rsidRDefault="00683819" w:rsidP="007A4884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</w:tcPr>
          <w:p w14:paraId="087AC662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691963A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0E111DDE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1B38E7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206D234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33EE773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FF8552" w14:textId="228F4511" w:rsidR="0077471D" w:rsidRPr="009D61E9" w:rsidRDefault="00683819" w:rsidP="007A4884">
            <w:pPr>
              <w:pStyle w:val="--2"/>
            </w:pPr>
            <w:sdt>
              <w:sdt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4CAA598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3884FA" w14:textId="5C78D98A" w:rsidR="0077471D" w:rsidRPr="00E96B43" w:rsidRDefault="00683819" w:rsidP="007A4884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</w:tcPr>
          <w:p w14:paraId="19523FDE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0368E159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vAlign w:val="bottom"/>
          </w:tcPr>
          <w:p w14:paraId="6999C190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2"/>
                <w:vAlign w:val="bottom"/>
              </w:tcPr>
              <w:p w14:paraId="4AA38DEC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vAlign w:val="bottom"/>
          </w:tcPr>
          <w:p w14:paraId="7F88840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40933F8" w14:textId="77777777" w:rsidTr="000A4EB6">
        <w:trPr>
          <w:trHeight w:val="183"/>
        </w:trPr>
        <w:tc>
          <w:tcPr>
            <w:tcW w:w="4251" w:type="dxa"/>
            <w:gridSpan w:val="3"/>
          </w:tcPr>
          <w:p w14:paraId="0F420304" w14:textId="52159CB7" w:rsidR="0077471D" w:rsidRPr="009D61E9" w:rsidRDefault="00683819" w:rsidP="007A4884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</w:tcPr>
          <w:p w14:paraId="727A7A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FCAEB6E" w14:textId="2BCC1F42" w:rsidR="0077471D" w:rsidRPr="00E96B43" w:rsidRDefault="00683819" w:rsidP="007A4884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</w:tcPr>
          <w:p w14:paraId="06B6B54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shd w:val="clear" w:color="auto" w:fill="BFBFBF" w:themeFill="background1" w:themeFillShade="BF"/>
            <w:vAlign w:val="bottom"/>
          </w:tcPr>
          <w:p w14:paraId="2A542D5F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shd w:val="clear" w:color="auto" w:fill="BFBFBF" w:themeFill="background1" w:themeFillShade="BF"/>
          </w:tcPr>
          <w:p w14:paraId="7A5D562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BFBFBF" w:themeFill="background1" w:themeFillShade="BF"/>
            <w:vAlign w:val="center"/>
          </w:tcPr>
          <w:p w14:paraId="69BFCCD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shd w:val="clear" w:color="auto" w:fill="BFBFBF" w:themeFill="background1" w:themeFillShade="BF"/>
          </w:tcPr>
          <w:p w14:paraId="7E21716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AE6318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1B951F" w14:textId="4138E352" w:rsidR="0077471D" w:rsidRPr="00DE7EFE" w:rsidRDefault="00683819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</w:tcPr>
          <w:p w14:paraId="4D34B2E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79C056A7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_____________</w:t>
            </w:r>
          </w:p>
        </w:tc>
        <w:tc>
          <w:tcPr>
            <w:tcW w:w="3546" w:type="dxa"/>
            <w:gridSpan w:val="2"/>
            <w:vAlign w:val="bottom"/>
          </w:tcPr>
          <w:p w14:paraId="62C945D8" w14:textId="530EB933" w:rsidR="000A4EB6" w:rsidRDefault="000A4EB6" w:rsidP="000A4EB6">
            <w:pPr>
              <w:pStyle w:val="--2"/>
              <w:numPr>
                <w:ilvl w:val="0"/>
                <w:numId w:val="41"/>
              </w:numPr>
            </w:pPr>
          </w:p>
        </w:tc>
        <w:tc>
          <w:tcPr>
            <w:tcW w:w="571" w:type="dxa"/>
          </w:tcPr>
          <w:p w14:paraId="5E894F0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4A8A3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496DE9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F27EC5" w14:textId="77777777" w:rsidTr="000A4EB6">
        <w:trPr>
          <w:trHeight w:val="183"/>
        </w:trPr>
        <w:tc>
          <w:tcPr>
            <w:tcW w:w="4251" w:type="dxa"/>
            <w:gridSpan w:val="3"/>
          </w:tcPr>
          <w:p w14:paraId="3C07E13D" w14:textId="5A63DB0D" w:rsidR="0077471D" w:rsidRPr="00DE7EFE" w:rsidRDefault="00683819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</w:tcPr>
          <w:p w14:paraId="1558B40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6FF6CB4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FF9E80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0147BFBF" w14:textId="76E3B65C" w:rsidR="0077471D" w:rsidRDefault="0077471D" w:rsidP="00BF24AF">
            <w:pPr>
              <w:pStyle w:val="--2"/>
              <w:numPr>
                <w:ilvl w:val="0"/>
                <w:numId w:val="41"/>
              </w:numPr>
            </w:pPr>
          </w:p>
        </w:tc>
        <w:tc>
          <w:tcPr>
            <w:tcW w:w="571" w:type="dxa"/>
          </w:tcPr>
          <w:p w14:paraId="3893BC6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6AEC5B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49E3885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74F0A7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49F62D7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</w:tcPr>
          <w:p w14:paraId="043C4A7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8025FB9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E1F0C8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78308C7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989302E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F0A403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02B187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E50B0A6" w14:textId="053F9175" w:rsidR="0077471D" w:rsidRPr="00837888" w:rsidRDefault="00683819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</w:tcPr>
          <w:p w14:paraId="5895A61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11E61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49B51ED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46C8B6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32BB99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0F7CB0C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3D96759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B4E5A0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57A1C5" w14:textId="0F3B1286" w:rsidR="0077471D" w:rsidRPr="00837888" w:rsidRDefault="00683819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</w:tcPr>
          <w:p w14:paraId="5CE5D00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776B08C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603D229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464182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2F0047B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8CC41B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F0234E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B96A939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DA0530" w14:textId="08965A71" w:rsidR="0077471D" w:rsidRPr="00837888" w:rsidRDefault="00683819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proofErr w:type="spellStart"/>
            <w:r w:rsidR="0077471D" w:rsidRPr="00837888">
              <w:t>обувниц</w:t>
            </w:r>
            <w:r w:rsidR="0077471D">
              <w:t>ы</w:t>
            </w:r>
            <w:proofErr w:type="spellEnd"/>
          </w:p>
        </w:tc>
        <w:tc>
          <w:tcPr>
            <w:tcW w:w="524" w:type="dxa"/>
          </w:tcPr>
          <w:p w14:paraId="5705E90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8C90B7B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73CA3D0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094437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42ECBA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EBD349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C19D69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DE69D9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</w:tcPr>
          <w:p w14:paraId="03377D73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2D459F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78CA45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59886F6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263BD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FD1E81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CF6EA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8C0A414" w14:textId="37F4C526" w:rsidR="0077471D" w:rsidRPr="00837888" w:rsidRDefault="00683819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</w:tcPr>
          <w:p w14:paraId="5163726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6F298D4C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281E845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5C6B38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2E1F9F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523E595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95769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79C6B29" w14:textId="2926857B" w:rsidR="0077471D" w:rsidRPr="00837888" w:rsidRDefault="00683819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</w:tcPr>
          <w:p w14:paraId="76C7E60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6DD1589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3415B6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D5D16B9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073DA4E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EC08C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418E85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7A26C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72F27E4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lastRenderedPageBreak/>
              <w:t>Многоразовые резиновые СИЗ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E34F5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3A66DB6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6FCA7E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5C1674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7A441B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7C970B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2D9E11" w14:textId="54F14AC3" w:rsidR="0077471D" w:rsidRDefault="00683819" w:rsidP="00DE7EFE">
            <w:pPr>
              <w:pStyle w:val="--2"/>
              <w:tabs>
                <w:tab w:val="left" w:pos="2303"/>
              </w:tabs>
            </w:pPr>
            <w:sdt>
              <w:sdtPr>
                <w:id w:val="811216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фартуки</w:t>
            </w:r>
            <w:r w:rsidR="0077471D">
              <w:t xml:space="preserve"> </w:t>
            </w:r>
            <w:sdt>
              <w:sdtPr>
                <w:id w:val="913445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сапоги</w:t>
            </w:r>
            <w:r w:rsidR="0077471D">
              <w:t xml:space="preserve"> </w:t>
            </w:r>
            <w:sdt>
              <w:sdtPr>
                <w:id w:val="-1373843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>
              <w:t xml:space="preserve"> </w:t>
            </w:r>
            <w:r w:rsidR="0077471D">
              <w:t xml:space="preserve">перчатки </w:t>
            </w:r>
            <w:sdt>
              <w:sdtPr>
                <w:id w:val="-1677181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нарукавники</w:t>
            </w:r>
          </w:p>
        </w:tc>
        <w:tc>
          <w:tcPr>
            <w:tcW w:w="524" w:type="dxa"/>
          </w:tcPr>
          <w:p w14:paraId="0115D7D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06B2B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22020AB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362E32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43B2327A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47593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A35BC11" w14:textId="77777777" w:rsidR="0077471D" w:rsidRPr="006854F0" w:rsidRDefault="0077471D" w:rsidP="001A30F0">
            <w:pPr>
              <w:pStyle w:val="--2"/>
            </w:pPr>
          </w:p>
        </w:tc>
      </w:tr>
    </w:tbl>
    <w:p w14:paraId="38BB43AF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6D2D3" w14:textId="77777777" w:rsidR="00683819" w:rsidRDefault="00683819">
      <w:r>
        <w:separator/>
      </w:r>
    </w:p>
  </w:endnote>
  <w:endnote w:type="continuationSeparator" w:id="0">
    <w:p w14:paraId="71CA71D7" w14:textId="77777777" w:rsidR="00683819" w:rsidRDefault="00683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DB0F6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77C85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1B70F8B9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477B3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CEBFC" w14:textId="77777777" w:rsidR="00683819" w:rsidRDefault="00683819">
      <w:r>
        <w:separator/>
      </w:r>
    </w:p>
  </w:footnote>
  <w:footnote w:type="continuationSeparator" w:id="0">
    <w:p w14:paraId="11D332B8" w14:textId="77777777" w:rsidR="00683819" w:rsidRDefault="006838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162CB" w14:textId="13A98FE6" w:rsidR="00EA1EAC" w:rsidRPr="009B4662" w:rsidRDefault="0022181E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A62402" w:rsidRPr="00A62402">
        <w:rPr>
          <w:rStyle w:val="a6"/>
          <w:lang w:val="en-US"/>
        </w:rPr>
        <w:t>Ф-ХХ</w:t>
      </w:r>
      <w:r w:rsidR="00A62402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7C4015"/>
    <w:multiLevelType w:val="hybridMultilevel"/>
    <w:tmpl w:val="7F766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4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1"/>
  </w:num>
  <w:num w:numId="2">
    <w:abstractNumId w:val="37"/>
  </w:num>
  <w:num w:numId="3">
    <w:abstractNumId w:val="28"/>
  </w:num>
  <w:num w:numId="4">
    <w:abstractNumId w:val="18"/>
  </w:num>
  <w:num w:numId="5">
    <w:abstractNumId w:val="17"/>
  </w:num>
  <w:num w:numId="6">
    <w:abstractNumId w:val="31"/>
  </w:num>
  <w:num w:numId="7">
    <w:abstractNumId w:val="27"/>
  </w:num>
  <w:num w:numId="8">
    <w:abstractNumId w:val="36"/>
  </w:num>
  <w:num w:numId="9">
    <w:abstractNumId w:val="32"/>
  </w:num>
  <w:num w:numId="10">
    <w:abstractNumId w:val="16"/>
  </w:num>
  <w:num w:numId="11">
    <w:abstractNumId w:val="25"/>
  </w:num>
  <w:num w:numId="12">
    <w:abstractNumId w:val="30"/>
  </w:num>
  <w:num w:numId="13">
    <w:abstractNumId w:val="39"/>
  </w:num>
  <w:num w:numId="14">
    <w:abstractNumId w:val="24"/>
  </w:num>
  <w:num w:numId="15">
    <w:abstractNumId w:val="20"/>
  </w:num>
  <w:num w:numId="16">
    <w:abstractNumId w:val="12"/>
  </w:num>
  <w:num w:numId="17">
    <w:abstractNumId w:val="22"/>
  </w:num>
  <w:num w:numId="18">
    <w:abstractNumId w:val="23"/>
  </w:num>
  <w:num w:numId="19">
    <w:abstractNumId w:val="38"/>
  </w:num>
  <w:num w:numId="20">
    <w:abstractNumId w:val="33"/>
  </w:num>
  <w:num w:numId="21">
    <w:abstractNumId w:val="13"/>
  </w:num>
  <w:num w:numId="22">
    <w:abstractNumId w:val="34"/>
  </w:num>
  <w:num w:numId="23">
    <w:abstractNumId w:val="26"/>
  </w:num>
  <w:num w:numId="24">
    <w:abstractNumId w:val="14"/>
  </w:num>
  <w:num w:numId="25">
    <w:abstractNumId w:val="29"/>
  </w:num>
  <w:num w:numId="26">
    <w:abstractNumId w:val="15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4"/>
  </w:num>
  <w:num w:numId="38">
    <w:abstractNumId w:val="11"/>
  </w:num>
  <w:num w:numId="39">
    <w:abstractNumId w:val="19"/>
  </w:num>
  <w:num w:numId="40">
    <w:abstractNumId w:val="35"/>
  </w:num>
  <w:num w:numId="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FB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14E2"/>
    <w:rsid w:val="00023841"/>
    <w:rsid w:val="000260C1"/>
    <w:rsid w:val="000278A9"/>
    <w:rsid w:val="000311DA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17B5"/>
    <w:rsid w:val="00096573"/>
    <w:rsid w:val="00097E4C"/>
    <w:rsid w:val="00097F34"/>
    <w:rsid w:val="000A0B06"/>
    <w:rsid w:val="000A2089"/>
    <w:rsid w:val="000A4EB6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15E46"/>
    <w:rsid w:val="00220687"/>
    <w:rsid w:val="0022181E"/>
    <w:rsid w:val="00224FE1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3D6A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0920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031"/>
    <w:rsid w:val="00310A9A"/>
    <w:rsid w:val="003204AD"/>
    <w:rsid w:val="00326C74"/>
    <w:rsid w:val="00327CEF"/>
    <w:rsid w:val="00337C0F"/>
    <w:rsid w:val="00342A8C"/>
    <w:rsid w:val="00344F75"/>
    <w:rsid w:val="003527FE"/>
    <w:rsid w:val="00352D03"/>
    <w:rsid w:val="00352FD1"/>
    <w:rsid w:val="003536C6"/>
    <w:rsid w:val="003553B3"/>
    <w:rsid w:val="00361BBF"/>
    <w:rsid w:val="0036327C"/>
    <w:rsid w:val="00364F63"/>
    <w:rsid w:val="003675A4"/>
    <w:rsid w:val="00376589"/>
    <w:rsid w:val="00377878"/>
    <w:rsid w:val="00380A0B"/>
    <w:rsid w:val="00381B47"/>
    <w:rsid w:val="00382400"/>
    <w:rsid w:val="00383801"/>
    <w:rsid w:val="00383EEB"/>
    <w:rsid w:val="00384F4A"/>
    <w:rsid w:val="00387FB0"/>
    <w:rsid w:val="0039162A"/>
    <w:rsid w:val="00395297"/>
    <w:rsid w:val="003A6553"/>
    <w:rsid w:val="003A691F"/>
    <w:rsid w:val="003A7C3A"/>
    <w:rsid w:val="003B16DC"/>
    <w:rsid w:val="003C012D"/>
    <w:rsid w:val="003C0F32"/>
    <w:rsid w:val="003C1E31"/>
    <w:rsid w:val="003C7E13"/>
    <w:rsid w:val="003D0BD9"/>
    <w:rsid w:val="003D2E8A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B7D47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0110"/>
    <w:rsid w:val="004E679A"/>
    <w:rsid w:val="004F0C87"/>
    <w:rsid w:val="004F3671"/>
    <w:rsid w:val="00502366"/>
    <w:rsid w:val="005034D5"/>
    <w:rsid w:val="00504740"/>
    <w:rsid w:val="0050527E"/>
    <w:rsid w:val="005058B3"/>
    <w:rsid w:val="00507A44"/>
    <w:rsid w:val="00510D95"/>
    <w:rsid w:val="005222B2"/>
    <w:rsid w:val="00523C46"/>
    <w:rsid w:val="00524771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0E7A"/>
    <w:rsid w:val="00581421"/>
    <w:rsid w:val="005815AB"/>
    <w:rsid w:val="00583D6C"/>
    <w:rsid w:val="0059024E"/>
    <w:rsid w:val="00591837"/>
    <w:rsid w:val="00592375"/>
    <w:rsid w:val="00593CDC"/>
    <w:rsid w:val="0059417E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34B"/>
    <w:rsid w:val="005F5441"/>
    <w:rsid w:val="005F6EEA"/>
    <w:rsid w:val="00600F22"/>
    <w:rsid w:val="00601166"/>
    <w:rsid w:val="00601916"/>
    <w:rsid w:val="00610A84"/>
    <w:rsid w:val="00611607"/>
    <w:rsid w:val="006156FB"/>
    <w:rsid w:val="00620F4E"/>
    <w:rsid w:val="00622A7B"/>
    <w:rsid w:val="00623024"/>
    <w:rsid w:val="00623D3F"/>
    <w:rsid w:val="00624074"/>
    <w:rsid w:val="00634415"/>
    <w:rsid w:val="0063663B"/>
    <w:rsid w:val="00637975"/>
    <w:rsid w:val="00641A3F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3819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0DC0"/>
    <w:rsid w:val="00701E4B"/>
    <w:rsid w:val="0070294D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15012"/>
    <w:rsid w:val="007201B2"/>
    <w:rsid w:val="00721DB0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57BAC"/>
    <w:rsid w:val="00760D00"/>
    <w:rsid w:val="00760F6A"/>
    <w:rsid w:val="00762021"/>
    <w:rsid w:val="00765539"/>
    <w:rsid w:val="007662C9"/>
    <w:rsid w:val="007674D0"/>
    <w:rsid w:val="00771DC8"/>
    <w:rsid w:val="0077471D"/>
    <w:rsid w:val="00774881"/>
    <w:rsid w:val="00783FF7"/>
    <w:rsid w:val="00786463"/>
    <w:rsid w:val="00786482"/>
    <w:rsid w:val="00792B3C"/>
    <w:rsid w:val="0079309F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2252"/>
    <w:rsid w:val="007D4781"/>
    <w:rsid w:val="007D54E3"/>
    <w:rsid w:val="007E2B19"/>
    <w:rsid w:val="007E4F46"/>
    <w:rsid w:val="007E603E"/>
    <w:rsid w:val="007E6ECC"/>
    <w:rsid w:val="007F03F4"/>
    <w:rsid w:val="007F43F0"/>
    <w:rsid w:val="008047A2"/>
    <w:rsid w:val="00811E15"/>
    <w:rsid w:val="0081274F"/>
    <w:rsid w:val="00813AA3"/>
    <w:rsid w:val="00813DC5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3FE9"/>
    <w:rsid w:val="008744F5"/>
    <w:rsid w:val="00882D23"/>
    <w:rsid w:val="00882E3E"/>
    <w:rsid w:val="00885FD8"/>
    <w:rsid w:val="008874C5"/>
    <w:rsid w:val="00887A33"/>
    <w:rsid w:val="0089101C"/>
    <w:rsid w:val="008936EF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1A7"/>
    <w:rsid w:val="00925957"/>
    <w:rsid w:val="00925BAD"/>
    <w:rsid w:val="00925DC3"/>
    <w:rsid w:val="009272CB"/>
    <w:rsid w:val="00930196"/>
    <w:rsid w:val="009308E0"/>
    <w:rsid w:val="00930B6D"/>
    <w:rsid w:val="00935262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46F70"/>
    <w:rsid w:val="00A61CF5"/>
    <w:rsid w:val="00A6203E"/>
    <w:rsid w:val="00A62402"/>
    <w:rsid w:val="00A6298B"/>
    <w:rsid w:val="00A63156"/>
    <w:rsid w:val="00A66DB0"/>
    <w:rsid w:val="00A70FFE"/>
    <w:rsid w:val="00A73070"/>
    <w:rsid w:val="00A80537"/>
    <w:rsid w:val="00A8062B"/>
    <w:rsid w:val="00A8797C"/>
    <w:rsid w:val="00A93CC9"/>
    <w:rsid w:val="00A940C8"/>
    <w:rsid w:val="00A94511"/>
    <w:rsid w:val="00A96B4D"/>
    <w:rsid w:val="00AA0963"/>
    <w:rsid w:val="00AA1C79"/>
    <w:rsid w:val="00AA4BD9"/>
    <w:rsid w:val="00AA6EB5"/>
    <w:rsid w:val="00AB0A63"/>
    <w:rsid w:val="00AB1EE0"/>
    <w:rsid w:val="00AB25CC"/>
    <w:rsid w:val="00AB303E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01AB"/>
    <w:rsid w:val="00B05B36"/>
    <w:rsid w:val="00B10887"/>
    <w:rsid w:val="00B15613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9691C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2ED"/>
    <w:rsid w:val="00BE1ACE"/>
    <w:rsid w:val="00BE4751"/>
    <w:rsid w:val="00BE7CE0"/>
    <w:rsid w:val="00BF24AF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0C2F"/>
    <w:rsid w:val="00C6203E"/>
    <w:rsid w:val="00C71D4D"/>
    <w:rsid w:val="00C725B6"/>
    <w:rsid w:val="00C728D3"/>
    <w:rsid w:val="00C76E78"/>
    <w:rsid w:val="00C81001"/>
    <w:rsid w:val="00C86C99"/>
    <w:rsid w:val="00C91C71"/>
    <w:rsid w:val="00C935F8"/>
    <w:rsid w:val="00C961EA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059F"/>
    <w:rsid w:val="00CE28A9"/>
    <w:rsid w:val="00CE4419"/>
    <w:rsid w:val="00CE5DF5"/>
    <w:rsid w:val="00CE72DC"/>
    <w:rsid w:val="00CF0E2C"/>
    <w:rsid w:val="00CF2324"/>
    <w:rsid w:val="00CF44C7"/>
    <w:rsid w:val="00D0324F"/>
    <w:rsid w:val="00D0353A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37FE3"/>
    <w:rsid w:val="00E4524C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4BAE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4156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48FC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6AEF"/>
    <w:rsid w:val="00FD7B48"/>
    <w:rsid w:val="00FE0643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EE59925"/>
  <w15:docId w15:val="{C0872665-8844-4285-A8A4-5F3DCC84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esktop\&#1040;&#1074;&#1090;&#1086;&#1084;&#1072;&#1090;&#1080;&#1079;&#1072;&#1094;&#1080;&#1103;%20&#1080;&#1079;&#1075;&#1086;&#1090;&#1086;&#1074;&#1083;&#1077;&#1085;&#1080;&#1103;%20&#1090;&#1077;&#1093;&#1085;&#1086;&#1083;&#1086;&#1075;&#1080;&#1095;&#1077;&#1089;&#1082;&#1080;&#1093;%20&#1082;&#1072;&#1088;&#1090;%20&#1076;&#1077;&#1079;&#1080;&#1085;&#1092;&#1077;&#1082;&#1094;&#1080;&#1080;\&#1048;&#1090;&#1086;&#1075;&#1086;&#1074;&#1072;&#1103;%20&#1074;&#1077;&#1088;&#1089;&#1080;&#1103;%20&#1043;&#1045;&#1053;&#1045;&#1056;&#1040;&#1058;&#1054;&#1056;&#1040;%20&#1076;&#1083;&#1103;%20&#1089;&#1076;&#1072;&#1095;&#1080;\&#1095;&#1077;&#1082;_&#1083;&#1080;&#1089;&#1090;_&#1086;&#1089;&#1084;&#1086;&#1090;&#1088;&#1072;_&#1091;&#1095;&#1072;&#1089;&#1090;&#1082;&#1072;_&#1088;&#1077;&#1076;_2026_02_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74D13-0D1B-4827-ACC3-F59B94CD2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чек_лист_осмотра_участка_ред_2026_02_18.dotx</Template>
  <TotalTime>1</TotalTime>
  <Pages>2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Перевозчиков Владимир Геннадьевич</cp:lastModifiedBy>
  <cp:revision>2</cp:revision>
  <cp:lastPrinted>2026-02-18T13:06:00Z</cp:lastPrinted>
  <dcterms:created xsi:type="dcterms:W3CDTF">2026-04-10T09:08:00Z</dcterms:created>
  <dcterms:modified xsi:type="dcterms:W3CDTF">2026-04-10T09:08:00Z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