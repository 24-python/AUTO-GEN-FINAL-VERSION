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35173D55" w:rsidR="00381B47" w:rsidRPr="009D61E9" w:rsidRDefault="0070294D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74EC4FC" w:rsidR="00381B47" w:rsidRPr="00837888" w:rsidRDefault="0070294D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3441BD22" w:rsidR="00381B47" w:rsidRPr="001F1277" w:rsidRDefault="0070294D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48B3D17" w:rsidR="00381B47" w:rsidRPr="00461184" w:rsidRDefault="0070294D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9BC4D23" w:rsidR="00381B47" w:rsidRPr="009D61E9" w:rsidRDefault="0070294D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B959555" w:rsidR="00381B47" w:rsidRPr="00837888" w:rsidRDefault="0070294D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033DEB28" w:rsidR="00381B47" w:rsidRPr="001F1277" w:rsidRDefault="0070294D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6C41E9B8" w:rsidR="00381B47" w:rsidRPr="00461184" w:rsidRDefault="0070294D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285E89A2" w:rsidR="00381B47" w:rsidRPr="009D61E9" w:rsidRDefault="0070294D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66F3E3DD" w:rsidR="00381B47" w:rsidRPr="00837888" w:rsidRDefault="0070294D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04CC05C0" w:rsidR="00381B47" w:rsidRPr="001F1277" w:rsidRDefault="0070294D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D8D0BA" w:rsidR="00381B47" w:rsidRPr="001F1277" w:rsidRDefault="0070294D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52E26A24" w:rsidR="00381B47" w:rsidRPr="009D61E9" w:rsidRDefault="0070294D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100191A" w:rsidR="00381B47" w:rsidRPr="001F1277" w:rsidRDefault="0070294D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61848C4C" w:rsidR="00381B47" w:rsidRPr="001F1277" w:rsidRDefault="0070294D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5D9CA3C" w:rsidR="00381B47" w:rsidRPr="009D61E9" w:rsidRDefault="0070294D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6A18EF9C" w:rsidR="00381B47" w:rsidRPr="001F1277" w:rsidRDefault="0070294D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6023CA47" w:rsidR="00381B47" w:rsidRPr="00461184" w:rsidRDefault="0070294D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DBE330F" w:rsidR="00381B47" w:rsidRPr="00461184" w:rsidRDefault="0070294D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56B330F" w:rsidR="00381B47" w:rsidRPr="009D61E9" w:rsidRDefault="0070294D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5F7ED5C5" w:rsidR="00381B47" w:rsidRPr="001F1277" w:rsidRDefault="0070294D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10C9F53F" w:rsidR="00381B47" w:rsidRPr="00461184" w:rsidRDefault="0070294D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174DAFA" w:rsidR="00D0491A" w:rsidRPr="00D0491A" w:rsidRDefault="0070294D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19A732EB" w:rsidR="00100736" w:rsidRPr="009D61E9" w:rsidRDefault="0070294D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267F1AAA" w:rsidR="00100736" w:rsidRDefault="0070294D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5009E5C8" w:rsidR="00100736" w:rsidRDefault="0070294D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52521256" w:rsidR="00100736" w:rsidRDefault="0070294D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00B8BA97" w:rsidR="00C728D3" w:rsidRPr="009D61E9" w:rsidRDefault="0070294D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1A90DC19" w:rsidR="00C728D3" w:rsidRPr="001F1277" w:rsidRDefault="0070294D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194E427" w:rsidR="00C728D3" w:rsidRPr="009D61E9" w:rsidRDefault="0070294D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28ECB862" w:rsidR="00C728D3" w:rsidRPr="001F1277" w:rsidRDefault="0070294D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2B4E4608" w:rsidR="00C728D3" w:rsidRPr="00E96B43" w:rsidRDefault="0070294D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EE01213" w:rsidR="00C728D3" w:rsidRDefault="0070294D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724A3553" w:rsidR="00C728D3" w:rsidRPr="009D61E9" w:rsidRDefault="0070294D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26FC8BD" w:rsidR="00C728D3" w:rsidRPr="001F1277" w:rsidRDefault="0070294D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1ADD3801" w:rsidR="00C728D3" w:rsidRPr="00E96B43" w:rsidRDefault="0070294D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AC6961E" w:rsidR="00C728D3" w:rsidRPr="00837888" w:rsidRDefault="0070294D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75C0D251" w:rsidR="00C728D3" w:rsidRDefault="0070294D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23E8A85B" w:rsidR="00C728D3" w:rsidRDefault="0070294D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258157BB" w:rsidR="00C728D3" w:rsidRPr="0044600B" w:rsidRDefault="0070294D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A4F3A82" w:rsidR="00C728D3" w:rsidRDefault="0070294D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2266DDAF" w:rsidR="00C728D3" w:rsidRPr="009D61E9" w:rsidRDefault="0070294D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4FE8D452" w:rsidR="00C728D3" w:rsidRPr="001F1277" w:rsidRDefault="0070294D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627B7463" w:rsidR="00C728D3" w:rsidRPr="0044600B" w:rsidRDefault="0070294D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5EC62518" w:rsidR="00C728D3" w:rsidRPr="00837888" w:rsidRDefault="0070294D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E77E9B" w:rsidR="00C728D3" w:rsidRPr="009D61E9" w:rsidRDefault="0070294D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B49EE7D" w:rsidR="00C728D3" w:rsidRPr="001F1277" w:rsidRDefault="0070294D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64F2AAF9" w:rsidR="00C728D3" w:rsidRPr="0044600B" w:rsidRDefault="0070294D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33F09CD0" w:rsidR="00C728D3" w:rsidRPr="00837888" w:rsidRDefault="0070294D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A983765" w:rsidR="00C728D3" w:rsidRPr="009D61E9" w:rsidRDefault="0070294D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28F6457C" w:rsidR="00C728D3" w:rsidRPr="001F1277" w:rsidRDefault="0070294D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30789718" w:rsidR="00C728D3" w:rsidRPr="0044600B" w:rsidRDefault="0070294D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51C64FE6" w:rsidR="00C728D3" w:rsidRPr="0044600B" w:rsidRDefault="0070294D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53BE2CAB" w:rsidR="00C728D3" w:rsidRPr="009D61E9" w:rsidRDefault="0070294D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1338704A" w:rsidR="00C728D3" w:rsidRPr="001F1277" w:rsidRDefault="0070294D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20763585" w:rsidR="00C728D3" w:rsidRPr="0044600B" w:rsidRDefault="0070294D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70294D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6F5EF228" w:rsidR="00C728D3" w:rsidRDefault="0070294D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4DF9FEBD" w:rsidR="00C728D3" w:rsidRDefault="0070294D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1D37FC43" w:rsidR="00C728D3" w:rsidRPr="0044600B" w:rsidRDefault="0070294D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70294D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589221B8" w:rsidR="00C728D3" w:rsidRPr="00185A34" w:rsidRDefault="0070294D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61CD25C6" w:rsidR="00C728D3" w:rsidRPr="001F1277" w:rsidRDefault="0070294D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1EF60C26" w:rsidR="00C728D3" w:rsidRPr="0044600B" w:rsidRDefault="0070294D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70294D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00D94451" w:rsidR="00C728D3" w:rsidRPr="009D61E9" w:rsidRDefault="0070294D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4D86D853" w:rsidR="00C728D3" w:rsidRPr="001F1277" w:rsidRDefault="0070294D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17DAE14B" w:rsidR="00C728D3" w:rsidRPr="0044600B" w:rsidRDefault="0070294D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70294D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75B7B01A" w:rsidR="00C728D3" w:rsidRPr="009D61E9" w:rsidRDefault="0070294D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47AA094B" w:rsidR="00C728D3" w:rsidRPr="001F1277" w:rsidRDefault="0070294D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34F646E9" w:rsidR="00C728D3" w:rsidRPr="0044600B" w:rsidRDefault="0070294D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70294D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969F638" w:rsidR="00C728D3" w:rsidRPr="009D61E9" w:rsidRDefault="0070294D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07F96558" w:rsidR="00C728D3" w:rsidRPr="001F1277" w:rsidRDefault="0070294D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332F55A2" w:rsidR="00C728D3" w:rsidRPr="0044600B" w:rsidRDefault="0070294D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70294D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60D351B" w:rsidR="00C728D3" w:rsidRPr="009D61E9" w:rsidRDefault="0070294D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08762CA4" w:rsidR="00C728D3" w:rsidRPr="001F1277" w:rsidRDefault="0070294D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07B63052" w:rsidR="00C728D3" w:rsidRPr="0044600B" w:rsidRDefault="0070294D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70294D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50D17CEE" w:rsidR="0077471D" w:rsidRPr="009D61E9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39006F65" w:rsidR="0077471D" w:rsidRPr="001F1277" w:rsidRDefault="0070294D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08E6D35C" w:rsidR="0077471D" w:rsidRPr="00461184" w:rsidRDefault="0070294D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70294D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1157854" w:rsidR="0077471D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E76F7AA" w:rsidR="0077471D" w:rsidRPr="001F1277" w:rsidRDefault="0070294D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381BEA80" w:rsidR="0077471D" w:rsidRPr="00461184" w:rsidRDefault="0070294D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70294D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40C23891" w:rsidR="0077471D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14946DC2" w:rsidR="0077471D" w:rsidRDefault="0070294D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6434127" w:rsidR="0077471D" w:rsidRPr="00461184" w:rsidRDefault="0070294D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70294D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76C3F5D" w:rsidR="00732401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D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3F05014B" w:rsidR="00732401" w:rsidRDefault="0070294D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70294D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0500B25E" w:rsidR="0077471D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5229CA7" w:rsidR="0077471D" w:rsidRDefault="0070294D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8A6444B" w:rsidR="0077471D" w:rsidRPr="0044600B" w:rsidRDefault="0070294D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4AABE0A4" w:rsidR="0077471D" w:rsidRDefault="0070294D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6C086786" w:rsidR="0077471D" w:rsidRPr="00461184" w:rsidRDefault="0070294D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46BAE00A" w:rsidR="00C728D3" w:rsidRDefault="0070294D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796D333" w:rsidR="00C728D3" w:rsidRDefault="0070294D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1F82A0EA" w:rsidR="0077471D" w:rsidRPr="009D61E9" w:rsidRDefault="0070294D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570C08FC" w:rsidR="0077471D" w:rsidRDefault="0070294D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345228C5" w:rsidR="0077471D" w:rsidRPr="009D61E9" w:rsidRDefault="0070294D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2D1274A1" w:rsidR="0077471D" w:rsidRPr="00F86F0C" w:rsidRDefault="0070294D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56C41C8A" w:rsidR="0077471D" w:rsidRPr="009D61E9" w:rsidRDefault="0070294D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58E213" w:rsidR="0077471D" w:rsidRPr="00F86F0C" w:rsidRDefault="0070294D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F888888" w:rsidR="0077471D" w:rsidRPr="00837888" w:rsidRDefault="0070294D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02A1C76" w:rsidR="0077471D" w:rsidRPr="00E96B43" w:rsidRDefault="0070294D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691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11533696" w:rsidR="0077471D" w:rsidRPr="009D61E9" w:rsidRDefault="0070294D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6ED96816" w:rsidR="0077471D" w:rsidRPr="00E96B43" w:rsidRDefault="0070294D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228F4511" w:rsidR="0077471D" w:rsidRPr="009D61E9" w:rsidRDefault="0070294D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5C78D98A" w:rsidR="0077471D" w:rsidRPr="00E96B43" w:rsidRDefault="0070294D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52159CB7" w:rsidR="0077471D" w:rsidRPr="009D61E9" w:rsidRDefault="0070294D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BCC1F42" w:rsidR="0077471D" w:rsidRPr="00E96B43" w:rsidRDefault="0070294D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4138E352" w:rsidR="0077471D" w:rsidRPr="00DE7EFE" w:rsidRDefault="0070294D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530EB933" w:rsidR="000A4EB6" w:rsidRDefault="000A4EB6" w:rsidP="000A4EB6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5A63DB0D" w:rsidR="0077471D" w:rsidRPr="00DE7EFE" w:rsidRDefault="0070294D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6E3B65C" w:rsidR="0077471D" w:rsidRDefault="0077471D" w:rsidP="00BF24AF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053F9175" w:rsidR="0077471D" w:rsidRPr="00837888" w:rsidRDefault="0070294D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0F3B1286" w:rsidR="0077471D" w:rsidRPr="00837888" w:rsidRDefault="0070294D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8965A71" w:rsidR="0077471D" w:rsidRPr="00837888" w:rsidRDefault="0070294D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7F4C526" w:rsidR="0077471D" w:rsidRPr="00837888" w:rsidRDefault="0070294D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26857B" w:rsidR="0077471D" w:rsidRPr="00837888" w:rsidRDefault="0070294D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54F14AC3" w:rsidR="0077471D" w:rsidRDefault="0070294D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5EF1B" w14:textId="77777777" w:rsidR="0070294D" w:rsidRDefault="0070294D">
      <w:r>
        <w:separator/>
      </w:r>
    </w:p>
  </w:endnote>
  <w:endnote w:type="continuationSeparator" w:id="0">
    <w:p w14:paraId="2C1D2BA9" w14:textId="77777777" w:rsidR="0070294D" w:rsidRDefault="00702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3776A" w14:textId="77777777" w:rsidR="0070294D" w:rsidRDefault="0070294D">
      <w:r>
        <w:separator/>
      </w:r>
    </w:p>
  </w:footnote>
  <w:footnote w:type="continuationSeparator" w:id="0">
    <w:p w14:paraId="7CA8679A" w14:textId="77777777" w:rsidR="0070294D" w:rsidRDefault="00702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2D092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A62402" w:rsidRPr="00A62402">
        <w:rPr>
          <w:rStyle w:val="a6"/>
          <w:lang w:val="en-US"/>
        </w:rPr>
        <w:t>Ф-ХХ</w:t>
      </w:r>
      <w:r w:rsidR="00A62402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3841"/>
    <w:rsid w:val="000260C1"/>
    <w:rsid w:val="000278A9"/>
    <w:rsid w:val="000311DA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3D6A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092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031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1E31"/>
    <w:rsid w:val="003C7E13"/>
    <w:rsid w:val="003D0BD9"/>
    <w:rsid w:val="003D2E8A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421"/>
    <w:rsid w:val="005815AB"/>
    <w:rsid w:val="00583D6C"/>
    <w:rsid w:val="0059024E"/>
    <w:rsid w:val="00591837"/>
    <w:rsid w:val="00592375"/>
    <w:rsid w:val="00593CDC"/>
    <w:rsid w:val="0059417E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294D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1DB0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74881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4781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03E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03E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15613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9691C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1D4D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059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37FE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48FC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643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327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44</cp:revision>
  <cp:lastPrinted>2026-02-18T13:06:00Z</cp:lastPrinted>
  <dcterms:created xsi:type="dcterms:W3CDTF">2026-02-21T18:45:00Z</dcterms:created>
  <dcterms:modified xsi:type="dcterms:W3CDTF">2026-04-09T09:49:00Z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